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bookmarkStart w:id="0" w:name="_GoBack"/>
            <w:bookmarkEnd w:id="0"/>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AB65608" w14:textId="77777777" w:rsidR="0049671C" w:rsidRPr="00785BFA" w:rsidRDefault="0049671C" w:rsidP="0049671C">
            <w:pPr>
              <w:pStyle w:val="CoverpageTitle"/>
              <w:spacing w:before="0" w:after="0"/>
              <w:rPr>
                <w:sz w:val="20"/>
                <w:szCs w:val="20"/>
              </w:rPr>
            </w:pPr>
            <w:r>
              <w:rPr>
                <w:sz w:val="20"/>
                <w:szCs w:val="20"/>
              </w:rPr>
              <w:t>Function Group Spec</w:t>
            </w:r>
          </w:p>
          <w:p w14:paraId="500F3AB6" w14:textId="77777777" w:rsidR="0049671C" w:rsidRDefault="0049671C" w:rsidP="0049671C">
            <w:pPr>
              <w:pStyle w:val="CoverpageTitle"/>
              <w:spacing w:before="0" w:after="0"/>
            </w:pPr>
            <w:r w:rsidRPr="00785BFA">
              <w:t>F000171-Classic_Memory-DZARATE3</w:t>
            </w:r>
          </w:p>
          <w:p w14:paraId="734C2EBB" w14:textId="77777777" w:rsidR="0049671C" w:rsidRPr="00E71847" w:rsidRDefault="0049671C" w:rsidP="0049671C">
            <w:pPr>
              <w:pStyle w:val="CoverpageTitle"/>
              <w:spacing w:before="0" w:after="0"/>
              <w:rPr>
                <w:sz w:val="20"/>
                <w:szCs w:val="20"/>
              </w:rPr>
            </w:pPr>
            <w:r>
              <w:rPr>
                <w:sz w:val="20"/>
                <w:szCs w:val="20"/>
              </w:rPr>
              <w:t>Custom Scope</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0CB5EFFF" w:rsidR="00C25AAA" w:rsidRPr="00171053" w:rsidRDefault="00C25AAA" w:rsidP="00E21A20">
            <w:pPr>
              <w:jc w:val="center"/>
              <w:rPr>
                <w:rFonts w:cs="Arial"/>
                <w:b/>
              </w:rPr>
            </w:pPr>
            <w:r w:rsidRPr="00171053">
              <w:rPr>
                <w:rFonts w:cs="Arial"/>
                <w:b/>
              </w:rPr>
              <w:fldChar w:fldCharType="begin"/>
            </w:r>
            <w:r w:rsidRPr="00171053">
              <w:rPr>
                <w:rFonts w:cs="Arial"/>
                <w:b/>
              </w:rPr>
              <w:instrText xml:space="preserve"> DOCPROPERTY  DocOwner  \* MERGEFORMAT </w:instrText>
            </w:r>
            <w:r w:rsidRPr="00171053">
              <w:rPr>
                <w:rFonts w:cs="Arial"/>
                <w:b/>
              </w:rPr>
              <w:fldChar w:fldCharType="separate"/>
            </w:r>
            <w:r w:rsidR="00171070" w:rsidRPr="00171070">
              <w:rPr>
                <w:rFonts w:cs="Arial"/>
                <w:b/>
                <w:bCs/>
              </w:rPr>
              <w:t>MyName</w:t>
            </w:r>
            <w:r w:rsidRPr="00171053">
              <w:rPr>
                <w:rFonts w:cs="Arial"/>
                <w:b/>
                <w:bCs/>
              </w:rPr>
              <w:fldChar w:fldCharType="end"/>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9BFE5E3"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2021-03-04</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2021-03-04</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6466529"/>
      <w:bookmarkStart w:id="2" w:name="_Toc521186137"/>
      <w:bookmarkStart w:id="3" w:name="_Toc498356804"/>
      <w:r>
        <w:lastRenderedPageBreak/>
        <w:t>Disclaimer</w:t>
      </w:r>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commentRangeStart w:id="6"/>
      <w:r w:rsidRPr="005222D9">
        <w:lastRenderedPageBreak/>
        <w:t>Content</w:t>
      </w:r>
      <w:bookmarkEnd w:id="4"/>
      <w:r w:rsidR="007841D0">
        <w:t>s</w:t>
      </w:r>
      <w:commentRangeEnd w:id="6"/>
      <w:r w:rsidR="00922518">
        <w:rPr>
          <w:rStyle w:val="CommentReference"/>
          <w:rFonts w:ascii="Times New Roman" w:hAnsi="Times New Roman" w:cs="Times New Roman"/>
          <w:b w:val="0"/>
          <w:bCs w:val="0"/>
          <w:caps w:val="0"/>
          <w:kern w:val="0"/>
          <w:szCs w:val="20"/>
        </w:rPr>
        <w:commentReference w:id="6"/>
      </w:r>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2E13E1">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2E13E1">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7" w:name="_d41d8cd98f00b204e9800998ecf8427e"/>
      <w:bookmarkEnd w:id="7"/>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2E13E1">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2E13E1">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2E13E1">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2E13E1">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8" w:name="_What_is_the"/>
      <w:bookmarkStart w:id="9" w:name="_Purpose"/>
      <w:bookmarkStart w:id="10" w:name="_Toc6466531"/>
      <w:bookmarkEnd w:id="8"/>
      <w:bookmarkEnd w:id="9"/>
      <w:r>
        <w:lastRenderedPageBreak/>
        <w:t>Introduction</w:t>
      </w:r>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r>
        <w:t xml:space="preserve">Document </w:t>
      </w:r>
      <w:r w:rsidR="00A82627">
        <w:t>Purpose</w:t>
      </w:r>
      <w:bookmarkEnd w:id="11"/>
      <w:bookmarkEnd w:id="12"/>
      <w:bookmarkEnd w:id="13"/>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4" w:name="_Scope"/>
      <w:bookmarkStart w:id="15" w:name="_Toc6466533"/>
      <w:bookmarkEnd w:id="14"/>
      <w:r>
        <w:t xml:space="preserve">Document </w:t>
      </w:r>
      <w:r w:rsidR="00A82627" w:rsidRPr="004E4B94">
        <w:t>Scope</w:t>
      </w:r>
      <w:bookmarkEnd w:id="15"/>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6"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6"/>
    </w:p>
    <w:p w14:paraId="5B668020" w14:textId="77777777" w:rsidR="00A82627" w:rsidRPr="00185AC3" w:rsidRDefault="00212B41" w:rsidP="00A82627">
      <w:pPr>
        <w:pStyle w:val="Heading2"/>
      </w:pPr>
      <w:bookmarkStart w:id="17" w:name="_Toc6466534"/>
      <w:bookmarkStart w:id="18" w:name="_Toc420397662"/>
      <w:r>
        <w:t xml:space="preserve">Document </w:t>
      </w:r>
      <w:r w:rsidR="00A82627">
        <w:t>Audience</w:t>
      </w:r>
      <w:bookmarkEnd w:id="17"/>
      <w:bookmarkEnd w:id="18"/>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32CB5AAB" w14:textId="77777777" w:rsidR="00A82627" w:rsidRDefault="00A82627" w:rsidP="00A82627">
      <w:pPr>
        <w:pStyle w:val="Heading3"/>
      </w:pPr>
      <w:bookmarkStart w:id="19" w:name="_Toc6466535"/>
      <w:bookmarkStart w:id="20" w:name="_Toc420397663"/>
      <w:r>
        <w:t>Stakeholder List</w:t>
      </w:r>
      <w:bookmarkEnd w:id="19"/>
      <w:bookmarkEnd w:id="20"/>
    </w:p>
    <w:p w14:paraId="2680C231" w14:textId="77777777" w:rsidR="007340AF" w:rsidRDefault="007340AF" w:rsidP="007340AF">
      <w:pPr>
        <w:pStyle w:val="BodyText"/>
        <w:jc w:val="both"/>
      </w:pPr>
      <w:bookmarkStart w:id="21" w:name="_Toc6466536"/>
      <w:bookmarkStart w:id="22" w:name="_Toc420397664"/>
      <w:bookmarkStart w:id="23" w:name="_Toc215652130"/>
      <w:r>
        <w:t xml:space="preserve">For the latest </w:t>
      </w:r>
      <w:r w:rsidRPr="001B1565">
        <w:t>stakeholde</w:t>
      </w:r>
      <w:r>
        <w:t xml:space="preserve">r list of the feature </w:t>
      </w:r>
      <w:r w:rsidRPr="001B1565">
        <w:t xml:space="preserve">and their </w:t>
      </w:r>
      <w:r>
        <w:t>influence</w:t>
      </w:r>
      <w:r w:rsidRPr="001B1565">
        <w:t xml:space="preserve"> refer to </w:t>
      </w:r>
      <w:hyperlink r:id="rId18" w:history="1">
        <w:r w:rsidRPr="00AE12DC">
          <w:rPr>
            <w:rStyle w:val="Hyperlink"/>
          </w:rPr>
          <w:t>VSEM ID: VDOC087225</w:t>
        </w:r>
      </w:hyperlink>
      <w:r>
        <w:rPr>
          <w:color w:val="0000FF"/>
        </w:rPr>
        <w:t>.</w:t>
      </w:r>
    </w:p>
    <w:p w14:paraId="7A049D9F" w14:textId="77777777" w:rsidR="00A82627" w:rsidRDefault="00A82627" w:rsidP="00A82627">
      <w:pPr>
        <w:pStyle w:val="Heading2"/>
      </w:pPr>
      <w:r>
        <w:t>Document Organization</w:t>
      </w:r>
      <w:bookmarkEnd w:id="21"/>
      <w:bookmarkEnd w:id="22"/>
      <w:bookmarkEnd w:id="23"/>
    </w:p>
    <w:p w14:paraId="1E1FC9C9" w14:textId="77777777" w:rsidR="00A82627" w:rsidRDefault="00A82627" w:rsidP="0061324D">
      <w:pPr>
        <w:pStyle w:val="Heading3"/>
        <w:numPr>
          <w:ilvl w:val="2"/>
          <w:numId w:val="6"/>
        </w:numPr>
      </w:pPr>
      <w:bookmarkStart w:id="24" w:name="_Toc6466537"/>
      <w:bookmarkStart w:id="25" w:name="_Toc420397665"/>
      <w:r>
        <w:t>Document Context</w:t>
      </w:r>
      <w:bookmarkEnd w:id="24"/>
      <w:bookmarkEnd w:id="25"/>
    </w:p>
    <w:p w14:paraId="448CE296" w14:textId="62C1E47C" w:rsidR="00A82627" w:rsidRDefault="00A82627" w:rsidP="00A82627">
      <w:pPr>
        <w:pStyle w:val="BlockText"/>
      </w:pPr>
      <w:r>
        <w:t xml:space="preserve">Refer to the </w:t>
      </w:r>
      <w:hyperlink r:id="rId19" w:history="1">
        <w:r w:rsidR="00324F38" w:rsidRPr="007312EA">
          <w:rPr>
            <w:rStyle w:val="Hyperlink"/>
          </w:rPr>
          <w:t>Specification Structure page</w:t>
        </w:r>
      </w:hyperlink>
      <w:r>
        <w:t xml:space="preserve"> in the </w:t>
      </w:r>
      <w:hyperlink r:id="rId20"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6" w:name="_Toc420397666"/>
      <w:bookmarkStart w:id="27" w:name="_Toc6466538"/>
      <w:r>
        <w:lastRenderedPageBreak/>
        <w:t>Document Structure</w:t>
      </w:r>
      <w:bookmarkEnd w:id="26"/>
      <w:bookmarkEnd w:id="27"/>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1DA19C82" w14:textId="77777777" w:rsidR="00A82627" w:rsidRDefault="00212B41" w:rsidP="000957DE">
      <w:pPr>
        <w:pStyle w:val="Heading2"/>
      </w:pPr>
      <w:bookmarkStart w:id="28" w:name="_Toc6466539"/>
      <w:bookmarkStart w:id="29" w:name="_Toc420397673"/>
      <w:r>
        <w:t>Document Conventions</w:t>
      </w:r>
      <w:bookmarkEnd w:id="28"/>
      <w:bookmarkEnd w:id="29"/>
    </w:p>
    <w:p w14:paraId="5BFDEDCF" w14:textId="77777777" w:rsidR="00A82627" w:rsidRDefault="00A82627" w:rsidP="0071426C">
      <w:pPr>
        <w:pStyle w:val="Heading3"/>
        <w:rPr>
          <w:lang w:val="en-GB"/>
        </w:rPr>
      </w:pPr>
      <w:bookmarkStart w:id="30" w:name="_Ref402369865"/>
      <w:bookmarkStart w:id="31" w:name="_Toc396825968"/>
      <w:bookmarkStart w:id="32" w:name="_Toc388364620"/>
      <w:bookmarkStart w:id="33" w:name="_Toc6466540"/>
      <w:bookmarkStart w:id="34" w:name="_Toc420397674"/>
      <w:r>
        <w:rPr>
          <w:lang w:val="en-GB"/>
        </w:rPr>
        <w:t>Requirements Templates</w:t>
      </w:r>
      <w:bookmarkEnd w:id="30"/>
      <w:bookmarkEnd w:id="31"/>
      <w:bookmarkEnd w:id="32"/>
      <w:bookmarkEnd w:id="33"/>
      <w:bookmarkEnd w:id="34"/>
    </w:p>
    <w:p w14:paraId="3798FC16" w14:textId="4367552B" w:rsidR="007E0C44" w:rsidRDefault="007E0C44" w:rsidP="007E0C44">
      <w:pPr>
        <w:pStyle w:val="BodyText"/>
      </w:pPr>
      <w:bookmarkStart w:id="35"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1"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5"/>
    </w:p>
    <w:p w14:paraId="689E8FC9" w14:textId="77777777" w:rsidR="00A82627" w:rsidRDefault="00A82627" w:rsidP="00A82627">
      <w:pPr>
        <w:pStyle w:val="Heading4"/>
        <w:ind w:left="1135" w:hanging="1135"/>
        <w:rPr>
          <w:lang w:val="en-GB"/>
        </w:rPr>
      </w:pPr>
      <w:bookmarkStart w:id="36" w:name="_Toc420397676"/>
      <w:r>
        <w:rPr>
          <w:lang w:val="en-GB"/>
        </w:rPr>
        <w:t>Requirements Attributes</w:t>
      </w:r>
      <w:bookmarkEnd w:id="36"/>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7" w:name="_ASSUMPTIONS_AND_DEPENDENCIES"/>
      <w:bookmarkStart w:id="38" w:name="_Toc6466541"/>
      <w:bookmarkStart w:id="39" w:name="_Ref294993966"/>
      <w:bookmarkStart w:id="40" w:name="_Ref217349907"/>
      <w:bookmarkStart w:id="41" w:name="_Toc211245034"/>
      <w:bookmarkEnd w:id="37"/>
      <w:r>
        <w:lastRenderedPageBreak/>
        <w:t>Function Group Description</w:t>
      </w:r>
      <w:bookmarkEnd w:id="38"/>
    </w:p>
    <w:p w14:paraId="52450840" w14:textId="093F98A2" w:rsidR="0085374D" w:rsidRDefault="0085374D" w:rsidP="009C62E5"/>
    <w:p w14:paraId="11E77332" w14:textId="536B00D4" w:rsidR="001965D9" w:rsidRDefault="001965D9" w:rsidP="009C62E5">
      <w:r>
        <w:t xml:space="preserve">This Function Group consists of all functions identified in a custom scope with the MagicDraw project </w:t>
      </w:r>
      <w:r w:rsidRPr="001965D9">
        <w:rPr>
          <w:b/>
        </w:rPr>
        <w:t>F000171-Classic_Memory-DZARATE3.</w:t>
      </w:r>
      <w:r w:rsidR="00E22DCE" w:rsidRPr="00E22DCE">
        <w:rPr>
          <w:noProof/>
        </w:rPr>
        <w:t xml:space="preserve"> </w:t>
      </w:r>
      <w:r w:rsidR="00E22DCE" w:rsidRPr="00E22DCE">
        <w:rPr>
          <w:b/>
          <w:noProof/>
        </w:rPr>
        <w:drawing>
          <wp:inline distT="0" distB="0" distL="0" distR="0" wp14:anchorId="7C02BC24" wp14:editId="6EDEA321">
            <wp:extent cx="6466205" cy="623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6205" cy="6233160"/>
                    </a:xfrm>
                    <a:prstGeom prst="rect">
                      <a:avLst/>
                    </a:prstGeom>
                  </pic:spPr>
                </pic:pic>
              </a:graphicData>
            </a:graphic>
          </wp:inline>
        </w:drawing>
      </w:r>
    </w:p>
    <w:p w14:paraId="59857251" w14:textId="77777777" w:rsidR="00AA09AF" w:rsidRPr="00356018" w:rsidRDefault="00CE78E8" w:rsidP="00BC3FDB">
      <w:pPr>
        <w:pStyle w:val="Heading1"/>
      </w:pPr>
      <w:bookmarkStart w:id="42" w:name="_Toc6466542"/>
      <w:r>
        <w:lastRenderedPageBreak/>
        <w:t>Functional</w:t>
      </w:r>
      <w:r w:rsidR="00AA09AF" w:rsidRPr="00356018">
        <w:t xml:space="preserve"> </w:t>
      </w:r>
      <w:bookmarkEnd w:id="39"/>
      <w:bookmarkEnd w:id="40"/>
      <w:bookmarkEnd w:id="41"/>
      <w:r w:rsidR="00745866">
        <w:t>Architecture</w:t>
      </w:r>
      <w:bookmarkEnd w:id="42"/>
    </w:p>
    <w:p w14:paraId="27971B6F" w14:textId="44A52B30" w:rsidR="008E0F40" w:rsidRDefault="008E0F40" w:rsidP="0061324D">
      <w:pPr>
        <w:pStyle w:val="Heading2"/>
        <w:numPr>
          <w:ilvl w:val="1"/>
          <w:numId w:val="4"/>
        </w:numPr>
      </w:pPr>
      <w:bookmarkStart w:id="43" w:name="_Toc6466543"/>
      <w:r>
        <w:t>Description</w:t>
      </w:r>
      <w:bookmarkEnd w:id="43"/>
    </w:p>
    <w:p w14:paraId="0F76B24C" w14:textId="36883082" w:rsidR="003D6DBA" w:rsidRDefault="003D6DBA" w:rsidP="003D6DBA"/>
    <w:p w14:paraId="21B9B389" w14:textId="380EC675" w:rsidR="006E6BFF" w:rsidRDefault="00BF4E0C" w:rsidP="003D6DBA">
      <w:r>
        <w:t xml:space="preserve">These </w:t>
      </w:r>
      <w:r w:rsidR="00BA097F">
        <w:t xml:space="preserve">system </w:t>
      </w:r>
      <w:r>
        <w:t xml:space="preserve">functions describe </w:t>
      </w:r>
      <w:r w:rsidR="00B94972">
        <w:t xml:space="preserve">how Classic Memory will perform stores and recalls for the driver and passenger. </w:t>
      </w:r>
      <w:r w:rsidR="007E6DE8">
        <w:t xml:space="preserve">There is a </w:t>
      </w:r>
      <w:r w:rsidR="00BA097F">
        <w:t xml:space="preserve">system </w:t>
      </w:r>
      <w:r w:rsidR="007E6DE8">
        <w:t>function for Easy Entry Easy Exit.</w:t>
      </w:r>
      <w:r w:rsidR="005A7942">
        <w:t xml:space="preserve"> Domain functions that describe inputs and outputs from Classic Memory and Easy Entry Easy Exit </w:t>
      </w:r>
      <w:r w:rsidR="0001606A">
        <w:t>are not included in this document. The Classic Memory Functional Architecture and Easy Entry Easy Exit Function Architec</w:t>
      </w:r>
      <w:r w:rsidR="00BA097F">
        <w:t>ture diagrams describe the interfaces between the system and domain functions.</w:t>
      </w:r>
    </w:p>
    <w:p w14:paraId="68E1211C" w14:textId="77777777" w:rsidR="00AD7649" w:rsidRDefault="00AD7649" w:rsidP="00BC3FDB">
      <w:pPr>
        <w:pStyle w:val="Heading2"/>
      </w:pPr>
      <w:bookmarkStart w:id="44" w:name="_Toc6466544"/>
      <w:bookmarkStart w:id="45" w:name="_Toc211245036"/>
      <w:r>
        <w:t>Function List</w:t>
      </w:r>
      <w:bookmarkEnd w:id="44"/>
      <w:bookmarkEnd w:id="45"/>
    </w:p>
    <w:p w14:paraId="3708911D" w14:textId="77777777" w:rsidR="00513842" w:rsidRPr="00D76DB2" w:rsidRDefault="00513842" w:rsidP="00D76DB2"/>
    <w:tbl>
      <w:tblPr>
        <w:tblStyle w:val="TableGrid"/>
        <w:tblpPr w:leftFromText="180" w:rightFromText="180" w:vertAnchor="text" w:tblpY="1"/>
        <w:tblOverlap w:val="never"/>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E22DCE">
        <w:tc>
          <w:tcPr>
            <w:tcW w:w="1435" w:type="dxa"/>
            <w:shd w:val="clear" w:color="auto" w:fill="D9D9D9" w:themeFill="background1" w:themeFillShade="D9"/>
          </w:tcPr>
          <w:p w14:paraId="26A1F8B1" w14:textId="77777777" w:rsidR="00C54EF2" w:rsidRPr="004E7B74" w:rsidRDefault="00C54EF2" w:rsidP="00E22DCE">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E22DCE">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E22DCE">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E22DCE">
            <w:pPr>
              <w:pStyle w:val="scriptNormal"/>
              <w:rPr>
                <w:b/>
                <w:color w:val="auto"/>
              </w:rPr>
            </w:pPr>
            <w:r w:rsidRPr="00C54EF2">
              <w:rPr>
                <w:b/>
                <w:color w:val="auto"/>
              </w:rPr>
              <w:t>ASIL</w:t>
            </w:r>
          </w:p>
        </w:tc>
      </w:tr>
      <w:tr w:rsidR="00D67406" w:rsidRPr="00C54EF2" w14:paraId="12930944" w14:textId="77777777" w:rsidTr="00E22DCE">
        <w:tc>
          <w:tcPr>
            <w:tcW w:w="1435" w:type="dxa"/>
          </w:tcPr>
          <w:p w14:paraId="680E0180" w14:textId="76262F44" w:rsidR="00D67406" w:rsidRPr="00C54EF2" w:rsidRDefault="00D67406" w:rsidP="00E22DCE">
            <w:pPr>
              <w:pStyle w:val="scriptNormal"/>
              <w:rPr>
                <w:color w:val="auto"/>
              </w:rPr>
            </w:pPr>
            <w:r>
              <w:rPr>
                <w:color w:val="auto"/>
              </w:rPr>
              <w:t>SFn:1</w:t>
            </w:r>
          </w:p>
        </w:tc>
        <w:tc>
          <w:tcPr>
            <w:tcW w:w="3240" w:type="dxa"/>
          </w:tcPr>
          <w:p w14:paraId="2E9F0E73" w14:textId="77777777" w:rsidR="00C54EF2" w:rsidRDefault="00604AF5" w:rsidP="00E22DCE">
            <w:pPr>
              <w:pStyle w:val="scriptNormal"/>
              <w:rPr>
                <w:color w:val="auto"/>
              </w:rPr>
            </w:pPr>
            <w:r>
              <w:rPr>
                <w:noProof/>
              </w:rPr>
              <w:drawing>
                <wp:inline distT="0" distB="0" distL="0" distR="0" wp14:anchorId="7504F36B" wp14:editId="59FB3B2B">
                  <wp:extent cx="152400" cy="152400"/>
                  <wp:effectExtent l="0" t="0" r="0" b="0"/>
                  <wp:docPr id="13"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c2c1b46e4b02bbb5a3754ff17940ba94" w:history="1">
              <w:r w:rsidR="008E73AE">
                <w:rPr>
                  <w:rStyle w:val="Hyperlink"/>
                  <w:color w:val="auto"/>
                </w:rPr>
                <w:t>Provide Memory Input Status</w:t>
              </w:r>
            </w:hyperlink>
            <w:r w:rsidR="00BF7800">
              <w:rPr>
                <w:color w:val="auto"/>
              </w:rPr>
              <w:t xml:space="preserve"> &lt;&lt;</w:t>
            </w:r>
            <w:r w:rsidR="001F47AE">
              <w:rPr>
                <w:color w:val="auto"/>
              </w:rPr>
              <w:t>System Function</w:t>
            </w:r>
            <w:r w:rsidR="00BF7800">
              <w:rPr>
                <w:color w:val="auto"/>
              </w:rPr>
              <w:t>&gt;&gt;</w:t>
            </w:r>
          </w:p>
        </w:tc>
        <w:tc>
          <w:tcPr>
            <w:tcW w:w="4770" w:type="dxa"/>
          </w:tcPr>
          <w:p w14:paraId="26FA18E3" w14:textId="77777777" w:rsidR="00C54EF2" w:rsidRDefault="00D67406" w:rsidP="00E22DCE">
            <w:pPr>
              <w:pStyle w:val="scriptNormal"/>
              <w:rPr>
                <w:color w:val="auto"/>
              </w:rPr>
            </w:pPr>
            <w:r>
              <w:rPr>
                <w:color w:val="auto"/>
              </w:rPr>
              <w:t xml:space="preserve">The purpose of this function is to indicates when and which input the user selects. This function processes some of the input depending on the type of memory input available (Memory Set). </w:t>
            </w:r>
          </w:p>
        </w:tc>
        <w:tc>
          <w:tcPr>
            <w:tcW w:w="792" w:type="dxa"/>
          </w:tcPr>
          <w:p w14:paraId="63997E66" w14:textId="77777777" w:rsidR="00AD4A1F" w:rsidRDefault="00AD4A1F" w:rsidP="00E22DCE"/>
        </w:tc>
      </w:tr>
      <w:tr w:rsidR="00D67406" w:rsidRPr="00C54EF2" w14:paraId="0F9CA498" w14:textId="77777777" w:rsidTr="00E22DCE">
        <w:tc>
          <w:tcPr>
            <w:tcW w:w="1435" w:type="dxa"/>
          </w:tcPr>
          <w:p w14:paraId="2DD732FF" w14:textId="77777777" w:rsidR="00D67406" w:rsidRPr="00C54EF2" w:rsidRDefault="00D67406" w:rsidP="00E22DCE">
            <w:pPr>
              <w:pStyle w:val="scriptNormal"/>
              <w:rPr>
                <w:color w:val="auto"/>
              </w:rPr>
            </w:pPr>
            <w:r>
              <w:rPr>
                <w:color w:val="auto"/>
              </w:rPr>
              <w:t>SFn:2</w:t>
            </w:r>
          </w:p>
        </w:tc>
        <w:tc>
          <w:tcPr>
            <w:tcW w:w="3240" w:type="dxa"/>
          </w:tcPr>
          <w:p w14:paraId="33CC2A71" w14:textId="77777777" w:rsidR="00C54EF2" w:rsidRDefault="00604AF5" w:rsidP="00E22DCE">
            <w:pPr>
              <w:pStyle w:val="scriptNormal"/>
              <w:rPr>
                <w:color w:val="auto"/>
              </w:rPr>
            </w:pPr>
            <w:r>
              <w:rPr>
                <w:noProof/>
              </w:rPr>
              <w:drawing>
                <wp:inline distT="0" distB="0" distL="0" distR="0" wp14:anchorId="1619BEA9" wp14:editId="74B40B4B">
                  <wp:extent cx="152400" cy="152400"/>
                  <wp:effectExtent l="0" t="0" r="0" b="0"/>
                  <wp:docPr id="15"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9d0740443caa06a877f7ea8edb1b337" w:history="1">
              <w:r w:rsidR="008E73AE">
                <w:rPr>
                  <w:rStyle w:val="Hyperlink"/>
                  <w:color w:val="auto"/>
                </w:rPr>
                <w:t>Notify of Memory Set Indicator Status</w:t>
              </w:r>
            </w:hyperlink>
            <w:r w:rsidR="00BF7800">
              <w:rPr>
                <w:color w:val="auto"/>
              </w:rPr>
              <w:t xml:space="preserve"> &lt;&lt;</w:t>
            </w:r>
            <w:r w:rsidR="001F47AE">
              <w:rPr>
                <w:color w:val="auto"/>
              </w:rPr>
              <w:t>System Function</w:t>
            </w:r>
            <w:r w:rsidR="00BF7800">
              <w:rPr>
                <w:color w:val="auto"/>
              </w:rPr>
              <w:t>&gt;&gt;</w:t>
            </w:r>
          </w:p>
        </w:tc>
        <w:tc>
          <w:tcPr>
            <w:tcW w:w="4770" w:type="dxa"/>
          </w:tcPr>
          <w:p w14:paraId="3A8507AB" w14:textId="77777777" w:rsidR="00C54EF2" w:rsidRDefault="00D67406" w:rsidP="00E22DCE">
            <w:pPr>
              <w:pStyle w:val="scriptNormal"/>
              <w:rPr>
                <w:color w:val="auto"/>
              </w:rPr>
            </w:pPr>
            <w:r>
              <w:rPr>
                <w:color w:val="auto"/>
              </w:rPr>
              <w:t>The purpose of this function is to alert the user that Memory Set is active. The user has activated the Memory Set functionality and this function will notify the user for the duration that it is active.</w:t>
            </w:r>
          </w:p>
        </w:tc>
        <w:tc>
          <w:tcPr>
            <w:tcW w:w="792" w:type="dxa"/>
          </w:tcPr>
          <w:p w14:paraId="1C840410" w14:textId="77777777" w:rsidR="00AD4A1F" w:rsidRDefault="00AD4A1F" w:rsidP="00E22DCE"/>
        </w:tc>
      </w:tr>
      <w:tr w:rsidR="00D67406" w:rsidRPr="00C54EF2" w14:paraId="0F97424A" w14:textId="77777777" w:rsidTr="00E22DCE">
        <w:tc>
          <w:tcPr>
            <w:tcW w:w="1435" w:type="dxa"/>
          </w:tcPr>
          <w:p w14:paraId="07631957" w14:textId="77777777" w:rsidR="00D67406" w:rsidRPr="00C54EF2" w:rsidRDefault="00D67406" w:rsidP="00E22DCE">
            <w:pPr>
              <w:pStyle w:val="scriptNormal"/>
              <w:rPr>
                <w:color w:val="auto"/>
              </w:rPr>
            </w:pPr>
            <w:r>
              <w:rPr>
                <w:color w:val="auto"/>
              </w:rPr>
              <w:t>SFn:3</w:t>
            </w:r>
          </w:p>
        </w:tc>
        <w:tc>
          <w:tcPr>
            <w:tcW w:w="3240" w:type="dxa"/>
          </w:tcPr>
          <w:p w14:paraId="7FCFC1F8" w14:textId="77777777" w:rsidR="00C54EF2" w:rsidRDefault="00604AF5" w:rsidP="00E22DCE">
            <w:pPr>
              <w:pStyle w:val="scriptNormal"/>
              <w:rPr>
                <w:color w:val="auto"/>
              </w:rPr>
            </w:pPr>
            <w:r>
              <w:rPr>
                <w:noProof/>
              </w:rPr>
              <w:drawing>
                <wp:inline distT="0" distB="0" distL="0" distR="0" wp14:anchorId="3A223B66" wp14:editId="4E4D9B56">
                  <wp:extent cx="152400" cy="152400"/>
                  <wp:effectExtent l="0" t="0" r="0" b="0"/>
                  <wp:docPr id="17"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0b7376527d547262daf56ba813b009e" w:history="1">
              <w:r w:rsidR="008E73AE">
                <w:rPr>
                  <w:rStyle w:val="Hyperlink"/>
                  <w:color w:val="auto"/>
                </w:rPr>
                <w:t>Request Recall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0513D1B" w14:textId="77777777" w:rsidR="00C54EF2" w:rsidRDefault="00D67406" w:rsidP="00E22DCE">
            <w:pPr>
              <w:pStyle w:val="scriptNormal"/>
              <w:rPr>
                <w:color w:val="auto"/>
              </w:rPr>
            </w:pPr>
            <w:r>
              <w:rPr>
                <w:color w:val="auto"/>
              </w:rPr>
              <w:t>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c>
          <w:tcPr>
            <w:tcW w:w="792" w:type="dxa"/>
          </w:tcPr>
          <w:p w14:paraId="27A211F2" w14:textId="77777777" w:rsidR="00AD4A1F" w:rsidRDefault="00AD4A1F" w:rsidP="00E22DCE"/>
        </w:tc>
      </w:tr>
      <w:tr w:rsidR="00D67406" w:rsidRPr="00C54EF2" w14:paraId="425C5D41" w14:textId="77777777" w:rsidTr="00E22DCE">
        <w:tc>
          <w:tcPr>
            <w:tcW w:w="1435" w:type="dxa"/>
          </w:tcPr>
          <w:p w14:paraId="38D6CE66" w14:textId="77777777" w:rsidR="00D67406" w:rsidRPr="00C54EF2" w:rsidRDefault="00D67406" w:rsidP="00E22DCE">
            <w:pPr>
              <w:pStyle w:val="scriptNormal"/>
              <w:rPr>
                <w:color w:val="auto"/>
              </w:rPr>
            </w:pPr>
            <w:r>
              <w:rPr>
                <w:color w:val="auto"/>
              </w:rPr>
              <w:t>SFn:4</w:t>
            </w:r>
          </w:p>
        </w:tc>
        <w:tc>
          <w:tcPr>
            <w:tcW w:w="3240" w:type="dxa"/>
          </w:tcPr>
          <w:p w14:paraId="23B8FDC4" w14:textId="77777777" w:rsidR="00C54EF2" w:rsidRDefault="00604AF5" w:rsidP="00E22DCE">
            <w:pPr>
              <w:pStyle w:val="scriptNormal"/>
              <w:rPr>
                <w:color w:val="auto"/>
              </w:rPr>
            </w:pPr>
            <w:r>
              <w:rPr>
                <w:noProof/>
              </w:rPr>
              <w:drawing>
                <wp:inline distT="0" distB="0" distL="0" distR="0" wp14:anchorId="124CFF92" wp14:editId="2EF548E6">
                  <wp:extent cx="152400" cy="152400"/>
                  <wp:effectExtent l="0" t="0" r="0" b="0"/>
                  <wp:docPr id="19"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d0e6ca704b85eddc795c3808a196ff62" w:history="1">
              <w:r w:rsidR="008E73AE">
                <w:rPr>
                  <w:rStyle w:val="Hyperlink"/>
                  <w:color w:val="auto"/>
                </w:rPr>
                <w:t>Read Mirrors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0AEC1276" w14:textId="77777777" w:rsidR="00C54EF2" w:rsidRDefault="00D67406" w:rsidP="00E22DCE">
            <w:pPr>
              <w:pStyle w:val="scriptNormal"/>
              <w:rPr>
                <w:color w:val="auto"/>
              </w:rPr>
            </w:pPr>
            <w:r>
              <w:rPr>
                <w:color w:val="auto"/>
              </w:rPr>
              <w:t>The purpose of this function is to obtain the stored value of the mirror positions. The settings will be applied to the current mirror positions.</w:t>
            </w:r>
          </w:p>
        </w:tc>
        <w:tc>
          <w:tcPr>
            <w:tcW w:w="792" w:type="dxa"/>
          </w:tcPr>
          <w:p w14:paraId="1D8CEC92" w14:textId="77777777" w:rsidR="00AD4A1F" w:rsidRDefault="00AD4A1F" w:rsidP="00E22DCE"/>
        </w:tc>
      </w:tr>
      <w:tr w:rsidR="00D67406" w:rsidRPr="00C54EF2" w14:paraId="57DD2723" w14:textId="77777777" w:rsidTr="00E22DCE">
        <w:tc>
          <w:tcPr>
            <w:tcW w:w="1435" w:type="dxa"/>
          </w:tcPr>
          <w:p w14:paraId="6C7253A3" w14:textId="77777777" w:rsidR="00D67406" w:rsidRPr="00C54EF2" w:rsidRDefault="00D67406" w:rsidP="00E22DCE">
            <w:pPr>
              <w:pStyle w:val="scriptNormal"/>
              <w:rPr>
                <w:color w:val="auto"/>
              </w:rPr>
            </w:pPr>
            <w:r>
              <w:rPr>
                <w:color w:val="auto"/>
              </w:rPr>
              <w:t>SFn:5</w:t>
            </w:r>
          </w:p>
        </w:tc>
        <w:tc>
          <w:tcPr>
            <w:tcW w:w="3240" w:type="dxa"/>
          </w:tcPr>
          <w:p w14:paraId="78FF89ED" w14:textId="77777777" w:rsidR="00C54EF2" w:rsidRDefault="00604AF5" w:rsidP="00E22DCE">
            <w:pPr>
              <w:pStyle w:val="scriptNormal"/>
              <w:rPr>
                <w:color w:val="auto"/>
              </w:rPr>
            </w:pPr>
            <w:r>
              <w:rPr>
                <w:noProof/>
              </w:rPr>
              <w:drawing>
                <wp:inline distT="0" distB="0" distL="0" distR="0" wp14:anchorId="12FA76A0" wp14:editId="2DA58E26">
                  <wp:extent cx="152400" cy="152400"/>
                  <wp:effectExtent l="0" t="0" r="0" b="0"/>
                  <wp:docPr id="2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d01dd19c02613f9624ec91e983fd614" w:history="1">
              <w:r w:rsidR="008E73AE">
                <w:rPr>
                  <w:rStyle w:val="Hyperlink"/>
                  <w:color w:val="auto"/>
                </w:rPr>
                <w:t>Read Seat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7E5B30B8" w14:textId="77777777" w:rsidR="00C54EF2" w:rsidRDefault="00D67406" w:rsidP="00E22DCE">
            <w:pPr>
              <w:pStyle w:val="scriptNormal"/>
              <w:rPr>
                <w:color w:val="auto"/>
              </w:rPr>
            </w:pPr>
            <w:r>
              <w:rPr>
                <w:color w:val="auto"/>
              </w:rPr>
              <w:t>The purpose of this function is to obtain the stored value of the seat positions. The settings will be applied to the current seat positions.</w:t>
            </w:r>
          </w:p>
        </w:tc>
        <w:tc>
          <w:tcPr>
            <w:tcW w:w="792" w:type="dxa"/>
          </w:tcPr>
          <w:p w14:paraId="0B690B24" w14:textId="77777777" w:rsidR="00AD4A1F" w:rsidRDefault="00AD4A1F" w:rsidP="00E22DCE"/>
        </w:tc>
      </w:tr>
      <w:tr w:rsidR="00D67406" w:rsidRPr="00C54EF2" w14:paraId="75F16801" w14:textId="77777777" w:rsidTr="00E22DCE">
        <w:tc>
          <w:tcPr>
            <w:tcW w:w="1435" w:type="dxa"/>
          </w:tcPr>
          <w:p w14:paraId="5A33595B" w14:textId="77777777" w:rsidR="00D67406" w:rsidRPr="00C54EF2" w:rsidRDefault="00D67406" w:rsidP="00E22DCE">
            <w:pPr>
              <w:pStyle w:val="scriptNormal"/>
              <w:rPr>
                <w:color w:val="auto"/>
              </w:rPr>
            </w:pPr>
            <w:r>
              <w:rPr>
                <w:color w:val="auto"/>
              </w:rPr>
              <w:t>SFn:6</w:t>
            </w:r>
          </w:p>
        </w:tc>
        <w:tc>
          <w:tcPr>
            <w:tcW w:w="3240" w:type="dxa"/>
          </w:tcPr>
          <w:p w14:paraId="7EF7EA9F" w14:textId="77777777" w:rsidR="00C54EF2" w:rsidRDefault="00604AF5" w:rsidP="00E22DCE">
            <w:pPr>
              <w:pStyle w:val="scriptNormal"/>
              <w:rPr>
                <w:color w:val="auto"/>
              </w:rPr>
            </w:pPr>
            <w:r>
              <w:rPr>
                <w:noProof/>
              </w:rPr>
              <w:drawing>
                <wp:inline distT="0" distB="0" distL="0" distR="0" wp14:anchorId="434B2038" wp14:editId="341FEB12">
                  <wp:extent cx="152400" cy="152400"/>
                  <wp:effectExtent l="0" t="0" r="0" b="0"/>
                  <wp:docPr id="2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1d35a4a273faf018c18e01888cd2291" w:history="1">
              <w:r w:rsidR="008E73AE">
                <w:rPr>
                  <w:rStyle w:val="Hyperlink"/>
                  <w:color w:val="auto"/>
                </w:rPr>
                <w:t>Read Steering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07F0CB8E" w14:textId="77777777" w:rsidR="00C54EF2" w:rsidRDefault="00D67406" w:rsidP="00E22DCE">
            <w:pPr>
              <w:pStyle w:val="scriptNormal"/>
              <w:rPr>
                <w:color w:val="auto"/>
              </w:rPr>
            </w:pPr>
            <w:r>
              <w:rPr>
                <w:color w:val="auto"/>
              </w:rPr>
              <w:t>The purpose of this function is to obtain the stored value of the steering positions. The settings will be applied to the current steering positions.</w:t>
            </w:r>
          </w:p>
        </w:tc>
        <w:tc>
          <w:tcPr>
            <w:tcW w:w="792" w:type="dxa"/>
          </w:tcPr>
          <w:p w14:paraId="3BBDA861" w14:textId="77777777" w:rsidR="00AD4A1F" w:rsidRDefault="00AD4A1F" w:rsidP="00E22DCE"/>
        </w:tc>
      </w:tr>
      <w:tr w:rsidR="00D67406" w:rsidRPr="00C54EF2" w14:paraId="1F025F90" w14:textId="77777777" w:rsidTr="00E22DCE">
        <w:tc>
          <w:tcPr>
            <w:tcW w:w="1435" w:type="dxa"/>
          </w:tcPr>
          <w:p w14:paraId="492FD53D" w14:textId="77777777" w:rsidR="00D67406" w:rsidRPr="00C54EF2" w:rsidRDefault="00D67406" w:rsidP="00E22DCE">
            <w:pPr>
              <w:pStyle w:val="scriptNormal"/>
              <w:rPr>
                <w:color w:val="auto"/>
              </w:rPr>
            </w:pPr>
            <w:r>
              <w:rPr>
                <w:color w:val="auto"/>
              </w:rPr>
              <w:t>SFn:7</w:t>
            </w:r>
          </w:p>
        </w:tc>
        <w:tc>
          <w:tcPr>
            <w:tcW w:w="3240" w:type="dxa"/>
          </w:tcPr>
          <w:p w14:paraId="4B146E22" w14:textId="77777777" w:rsidR="00C54EF2" w:rsidRDefault="00604AF5" w:rsidP="00E22DCE">
            <w:pPr>
              <w:pStyle w:val="scriptNormal"/>
              <w:rPr>
                <w:color w:val="auto"/>
              </w:rPr>
            </w:pPr>
            <w:r>
              <w:rPr>
                <w:noProof/>
              </w:rPr>
              <w:drawing>
                <wp:inline distT="0" distB="0" distL="0" distR="0" wp14:anchorId="4789EC80" wp14:editId="1142D7F9">
                  <wp:extent cx="152400" cy="152400"/>
                  <wp:effectExtent l="0" t="0" r="0" b="0"/>
                  <wp:docPr id="2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e8dd49d5866e903380c04289507fb52b" w:history="1">
              <w:r w:rsidR="008E73AE">
                <w:rPr>
                  <w:rStyle w:val="Hyperlink"/>
                  <w:color w:val="auto"/>
                </w:rPr>
                <w:t>Read Pedals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9D1FA8C" w14:textId="77777777" w:rsidR="00C54EF2" w:rsidRDefault="00D67406" w:rsidP="00E22DCE">
            <w:pPr>
              <w:pStyle w:val="scriptNormal"/>
              <w:rPr>
                <w:color w:val="auto"/>
              </w:rPr>
            </w:pPr>
            <w:r>
              <w:rPr>
                <w:color w:val="auto"/>
              </w:rPr>
              <w:t>The purpose of this function is to obtain the stored value of the pedal positions. The settings will be applied to the current pedal positions.</w:t>
            </w:r>
          </w:p>
        </w:tc>
        <w:tc>
          <w:tcPr>
            <w:tcW w:w="792" w:type="dxa"/>
          </w:tcPr>
          <w:p w14:paraId="3785B1CA" w14:textId="77777777" w:rsidR="00AD4A1F" w:rsidRDefault="00AD4A1F" w:rsidP="00E22DCE"/>
        </w:tc>
      </w:tr>
      <w:tr w:rsidR="00D67406" w:rsidRPr="00C54EF2" w14:paraId="164FD697" w14:textId="77777777" w:rsidTr="00E22DCE">
        <w:tc>
          <w:tcPr>
            <w:tcW w:w="1435" w:type="dxa"/>
          </w:tcPr>
          <w:p w14:paraId="3918CE3C" w14:textId="77777777" w:rsidR="00D67406" w:rsidRPr="00C54EF2" w:rsidRDefault="00D67406" w:rsidP="00E22DCE">
            <w:pPr>
              <w:pStyle w:val="scriptNormal"/>
              <w:rPr>
                <w:color w:val="auto"/>
              </w:rPr>
            </w:pPr>
            <w:r>
              <w:rPr>
                <w:color w:val="auto"/>
              </w:rPr>
              <w:t>SFn:8</w:t>
            </w:r>
          </w:p>
        </w:tc>
        <w:tc>
          <w:tcPr>
            <w:tcW w:w="3240" w:type="dxa"/>
          </w:tcPr>
          <w:p w14:paraId="07ACB31C" w14:textId="77777777" w:rsidR="00C54EF2" w:rsidRDefault="00604AF5" w:rsidP="00E22DCE">
            <w:pPr>
              <w:pStyle w:val="scriptNormal"/>
              <w:rPr>
                <w:color w:val="auto"/>
              </w:rPr>
            </w:pPr>
            <w:r>
              <w:rPr>
                <w:noProof/>
              </w:rPr>
              <w:drawing>
                <wp:inline distT="0" distB="0" distL="0" distR="0" wp14:anchorId="4C642D65" wp14:editId="3A2E4F89">
                  <wp:extent cx="152400" cy="152400"/>
                  <wp:effectExtent l="0" t="0" r="0" b="0"/>
                  <wp:docPr id="2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ed42703dddbac67855db0366830170c" w:history="1">
              <w:r w:rsidR="008E73AE">
                <w:rPr>
                  <w:rStyle w:val="Hyperlink"/>
                  <w:color w:val="auto"/>
                </w:rPr>
                <w:t>Read AHUD Stored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075FEE73" w14:textId="77777777" w:rsidR="00C54EF2" w:rsidRDefault="00D67406" w:rsidP="00E22DCE">
            <w:pPr>
              <w:pStyle w:val="scriptNormal"/>
              <w:rPr>
                <w:color w:val="auto"/>
              </w:rPr>
            </w:pPr>
            <w:r>
              <w:rPr>
                <w:color w:val="auto"/>
              </w:rPr>
              <w:t>The purpose of this function is to obtain the stored value of the AHUD brightness. The settings will be applied to the current AHUD brightness.</w:t>
            </w:r>
          </w:p>
        </w:tc>
        <w:tc>
          <w:tcPr>
            <w:tcW w:w="792" w:type="dxa"/>
          </w:tcPr>
          <w:p w14:paraId="064B6AE0" w14:textId="77777777" w:rsidR="00AD4A1F" w:rsidRDefault="00AD4A1F" w:rsidP="00E22DCE"/>
        </w:tc>
      </w:tr>
      <w:tr w:rsidR="00D67406" w:rsidRPr="00C54EF2" w14:paraId="014E0742" w14:textId="77777777" w:rsidTr="00E22DCE">
        <w:tc>
          <w:tcPr>
            <w:tcW w:w="1435" w:type="dxa"/>
          </w:tcPr>
          <w:p w14:paraId="0FE80FB6" w14:textId="77777777" w:rsidR="00D67406" w:rsidRPr="00C54EF2" w:rsidRDefault="00D67406" w:rsidP="00E22DCE">
            <w:pPr>
              <w:pStyle w:val="scriptNormal"/>
              <w:rPr>
                <w:color w:val="auto"/>
              </w:rPr>
            </w:pPr>
            <w:r>
              <w:rPr>
                <w:color w:val="auto"/>
              </w:rPr>
              <w:t>SFn:9</w:t>
            </w:r>
          </w:p>
        </w:tc>
        <w:tc>
          <w:tcPr>
            <w:tcW w:w="3240" w:type="dxa"/>
          </w:tcPr>
          <w:p w14:paraId="54AF7D14" w14:textId="77777777" w:rsidR="00C54EF2" w:rsidRDefault="00604AF5" w:rsidP="00E22DCE">
            <w:pPr>
              <w:pStyle w:val="scriptNormal"/>
              <w:rPr>
                <w:color w:val="auto"/>
              </w:rPr>
            </w:pPr>
            <w:r>
              <w:rPr>
                <w:noProof/>
              </w:rPr>
              <w:drawing>
                <wp:inline distT="0" distB="0" distL="0" distR="0" wp14:anchorId="1DAE1E6D" wp14:editId="3BD20567">
                  <wp:extent cx="152400" cy="152400"/>
                  <wp:effectExtent l="0" t="0" r="0" b="0"/>
                  <wp:docPr id="3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e112ef5fc9531796ea3c8dbdce0cbb6" w:history="1">
              <w:r w:rsidR="008E73AE">
                <w:rPr>
                  <w:rStyle w:val="Hyperlink"/>
                  <w:color w:val="auto"/>
                </w:rPr>
                <w:t>Move Mirrors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B5E3870" w14:textId="77777777" w:rsidR="00C54EF2" w:rsidRDefault="00D67406" w:rsidP="00E22DCE">
            <w:pPr>
              <w:pStyle w:val="scriptNormal"/>
              <w:rPr>
                <w:color w:val="auto"/>
              </w:rPr>
            </w:pPr>
            <w:r>
              <w:rPr>
                <w:color w:val="auto"/>
              </w:rPr>
              <w:t>The purpose of this function is to adjust the position of the mirrors to a stored value. This is the final step of the Classic Memory recall process. This function receives the stored settings and applies them.</w:t>
            </w:r>
          </w:p>
        </w:tc>
        <w:tc>
          <w:tcPr>
            <w:tcW w:w="792" w:type="dxa"/>
          </w:tcPr>
          <w:p w14:paraId="18A8082B" w14:textId="77777777" w:rsidR="00AD4A1F" w:rsidRDefault="00AD4A1F" w:rsidP="00E22DCE"/>
        </w:tc>
      </w:tr>
      <w:tr w:rsidR="00D67406" w:rsidRPr="00C54EF2" w14:paraId="344A8CB4" w14:textId="77777777" w:rsidTr="00E22DCE">
        <w:tc>
          <w:tcPr>
            <w:tcW w:w="1435" w:type="dxa"/>
          </w:tcPr>
          <w:p w14:paraId="297913D8" w14:textId="77777777" w:rsidR="00D67406" w:rsidRPr="00C54EF2" w:rsidRDefault="00D67406" w:rsidP="00E22DCE">
            <w:pPr>
              <w:pStyle w:val="scriptNormal"/>
              <w:rPr>
                <w:color w:val="auto"/>
              </w:rPr>
            </w:pPr>
            <w:r>
              <w:rPr>
                <w:color w:val="auto"/>
              </w:rPr>
              <w:t>SFn:10</w:t>
            </w:r>
          </w:p>
        </w:tc>
        <w:tc>
          <w:tcPr>
            <w:tcW w:w="3240" w:type="dxa"/>
          </w:tcPr>
          <w:p w14:paraId="24FB0709" w14:textId="77777777" w:rsidR="00C54EF2" w:rsidRDefault="00604AF5" w:rsidP="00E22DCE">
            <w:pPr>
              <w:pStyle w:val="scriptNormal"/>
              <w:rPr>
                <w:color w:val="auto"/>
              </w:rPr>
            </w:pPr>
            <w:r>
              <w:rPr>
                <w:noProof/>
              </w:rPr>
              <w:drawing>
                <wp:inline distT="0" distB="0" distL="0" distR="0" wp14:anchorId="0326170A" wp14:editId="674E8D35">
                  <wp:extent cx="152400" cy="152400"/>
                  <wp:effectExtent l="0" t="0" r="0" b="0"/>
                  <wp:docPr id="3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ca8331ebe8c4fb15f71e29723708a732" w:history="1">
              <w:r w:rsidR="008E73AE">
                <w:rPr>
                  <w:rStyle w:val="Hyperlink"/>
                  <w:color w:val="auto"/>
                </w:rPr>
                <w:t>Move Seat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4D49A0C6" w14:textId="77777777" w:rsidR="00C54EF2" w:rsidRDefault="00D67406" w:rsidP="00E22DCE">
            <w:pPr>
              <w:pStyle w:val="scriptNormal"/>
              <w:rPr>
                <w:color w:val="auto"/>
              </w:rPr>
            </w:pPr>
            <w:r>
              <w:rPr>
                <w:color w:val="auto"/>
              </w:rPr>
              <w:t>The purpose of this function is to adjust the position of the seats to a stored value. This is the final step of the Classic Memory recall process. This function receives the stored settings and applies them.</w:t>
            </w:r>
          </w:p>
        </w:tc>
        <w:tc>
          <w:tcPr>
            <w:tcW w:w="792" w:type="dxa"/>
          </w:tcPr>
          <w:p w14:paraId="1CA9AC7A" w14:textId="77777777" w:rsidR="00AD4A1F" w:rsidRDefault="00AD4A1F" w:rsidP="00E22DCE"/>
        </w:tc>
      </w:tr>
      <w:tr w:rsidR="00D67406" w:rsidRPr="00C54EF2" w14:paraId="166197EA" w14:textId="77777777" w:rsidTr="00E22DCE">
        <w:tc>
          <w:tcPr>
            <w:tcW w:w="1435" w:type="dxa"/>
          </w:tcPr>
          <w:p w14:paraId="2B049AB3" w14:textId="77777777" w:rsidR="00D67406" w:rsidRPr="00C54EF2" w:rsidRDefault="00D67406" w:rsidP="00E22DCE">
            <w:pPr>
              <w:pStyle w:val="scriptNormal"/>
              <w:rPr>
                <w:color w:val="auto"/>
              </w:rPr>
            </w:pPr>
            <w:r>
              <w:rPr>
                <w:color w:val="auto"/>
              </w:rPr>
              <w:t>SFn:11</w:t>
            </w:r>
          </w:p>
        </w:tc>
        <w:tc>
          <w:tcPr>
            <w:tcW w:w="3240" w:type="dxa"/>
          </w:tcPr>
          <w:p w14:paraId="6AAF9F8A" w14:textId="77777777" w:rsidR="00C54EF2" w:rsidRDefault="00604AF5" w:rsidP="00E22DCE">
            <w:pPr>
              <w:pStyle w:val="scriptNormal"/>
              <w:rPr>
                <w:color w:val="auto"/>
              </w:rPr>
            </w:pPr>
            <w:r>
              <w:rPr>
                <w:noProof/>
              </w:rPr>
              <w:drawing>
                <wp:inline distT="0" distB="0" distL="0" distR="0" wp14:anchorId="4B8C1B66" wp14:editId="5903ED2C">
                  <wp:extent cx="152400" cy="152400"/>
                  <wp:effectExtent l="0" t="0" r="0" b="0"/>
                  <wp:docPr id="3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751ce2edb989b5b934d38744422eaee" w:history="1">
              <w:r w:rsidR="008E73AE">
                <w:rPr>
                  <w:rStyle w:val="Hyperlink"/>
                  <w:color w:val="auto"/>
                </w:rPr>
                <w:t>Move Steering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E885B27" w14:textId="77777777" w:rsidR="00C54EF2" w:rsidRDefault="00D67406" w:rsidP="00E22DCE">
            <w:pPr>
              <w:pStyle w:val="scriptNormal"/>
              <w:rPr>
                <w:color w:val="auto"/>
              </w:rPr>
            </w:pPr>
            <w:r>
              <w:rPr>
                <w:color w:val="auto"/>
              </w:rPr>
              <w:t>The purpose of this function is to adjust the position of the steering column to a stored value. This is the final step of the Classic Memory recall process. This function receives the stored settings and applies them.</w:t>
            </w:r>
          </w:p>
        </w:tc>
        <w:tc>
          <w:tcPr>
            <w:tcW w:w="792" w:type="dxa"/>
          </w:tcPr>
          <w:p w14:paraId="001DE833" w14:textId="77777777" w:rsidR="00AD4A1F" w:rsidRDefault="00AD4A1F" w:rsidP="00E22DCE"/>
        </w:tc>
      </w:tr>
      <w:tr w:rsidR="00D67406" w:rsidRPr="00C54EF2" w14:paraId="31C24564" w14:textId="77777777" w:rsidTr="00E22DCE">
        <w:tc>
          <w:tcPr>
            <w:tcW w:w="1435" w:type="dxa"/>
          </w:tcPr>
          <w:p w14:paraId="390DA601" w14:textId="77777777" w:rsidR="00D67406" w:rsidRPr="00C54EF2" w:rsidRDefault="00D67406" w:rsidP="00E22DCE">
            <w:pPr>
              <w:pStyle w:val="scriptNormal"/>
              <w:rPr>
                <w:color w:val="auto"/>
              </w:rPr>
            </w:pPr>
            <w:r>
              <w:rPr>
                <w:color w:val="auto"/>
              </w:rPr>
              <w:lastRenderedPageBreak/>
              <w:t>SFn:12</w:t>
            </w:r>
          </w:p>
        </w:tc>
        <w:tc>
          <w:tcPr>
            <w:tcW w:w="3240" w:type="dxa"/>
          </w:tcPr>
          <w:p w14:paraId="5BA64CD5" w14:textId="77777777" w:rsidR="00C54EF2" w:rsidRDefault="00604AF5" w:rsidP="00E22DCE">
            <w:pPr>
              <w:pStyle w:val="scriptNormal"/>
              <w:rPr>
                <w:color w:val="auto"/>
              </w:rPr>
            </w:pPr>
            <w:r>
              <w:rPr>
                <w:noProof/>
              </w:rPr>
              <w:drawing>
                <wp:inline distT="0" distB="0" distL="0" distR="0" wp14:anchorId="06AE9804" wp14:editId="730A7B8F">
                  <wp:extent cx="152400" cy="152400"/>
                  <wp:effectExtent l="0" t="0" r="0" b="0"/>
                  <wp:docPr id="3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0c9983a5d2d5fc1d4c191bd0e106814" w:history="1">
              <w:r w:rsidR="008E73AE">
                <w:rPr>
                  <w:rStyle w:val="Hyperlink"/>
                  <w:color w:val="auto"/>
                </w:rPr>
                <w:t>Move Pedals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15DE7CF2" w14:textId="77777777" w:rsidR="00C54EF2" w:rsidRDefault="00D67406" w:rsidP="00E22DCE">
            <w:pPr>
              <w:pStyle w:val="scriptNormal"/>
              <w:rPr>
                <w:color w:val="auto"/>
              </w:rPr>
            </w:pPr>
            <w:r>
              <w:rPr>
                <w:color w:val="auto"/>
              </w:rPr>
              <w:t>(activity) The purpose of this function is to adjust the position of the pedals to a stored value. This is the final step of the Classic Memory recall process. This function receives the stored settings and applies them.</w:t>
            </w:r>
          </w:p>
        </w:tc>
        <w:tc>
          <w:tcPr>
            <w:tcW w:w="792" w:type="dxa"/>
          </w:tcPr>
          <w:p w14:paraId="136C032B" w14:textId="77777777" w:rsidR="00AD4A1F" w:rsidRDefault="00AD4A1F" w:rsidP="00E22DCE"/>
        </w:tc>
      </w:tr>
      <w:tr w:rsidR="00D67406" w:rsidRPr="00C54EF2" w14:paraId="55D65C8C" w14:textId="77777777" w:rsidTr="00E22DCE">
        <w:tc>
          <w:tcPr>
            <w:tcW w:w="1435" w:type="dxa"/>
          </w:tcPr>
          <w:p w14:paraId="04ECCCB9" w14:textId="77777777" w:rsidR="00D67406" w:rsidRPr="00C54EF2" w:rsidRDefault="00D67406" w:rsidP="00E22DCE">
            <w:pPr>
              <w:pStyle w:val="scriptNormal"/>
              <w:rPr>
                <w:color w:val="auto"/>
              </w:rPr>
            </w:pPr>
            <w:r>
              <w:rPr>
                <w:color w:val="auto"/>
              </w:rPr>
              <w:t>SFn:13</w:t>
            </w:r>
          </w:p>
        </w:tc>
        <w:tc>
          <w:tcPr>
            <w:tcW w:w="3240" w:type="dxa"/>
          </w:tcPr>
          <w:p w14:paraId="0B767BF3" w14:textId="77777777" w:rsidR="00C54EF2" w:rsidRDefault="00604AF5" w:rsidP="00E22DCE">
            <w:pPr>
              <w:pStyle w:val="scriptNormal"/>
              <w:rPr>
                <w:color w:val="auto"/>
              </w:rPr>
            </w:pPr>
            <w:r>
              <w:rPr>
                <w:noProof/>
              </w:rPr>
              <w:drawing>
                <wp:inline distT="0" distB="0" distL="0" distR="0" wp14:anchorId="7433204C" wp14:editId="686AED7B">
                  <wp:extent cx="152400" cy="152400"/>
                  <wp:effectExtent l="0" t="0" r="0" b="0"/>
                  <wp:docPr id="3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e0a164f3a02345e5fd27c2a33159a3c8" w:history="1">
              <w:r w:rsidR="008E73AE">
                <w:rPr>
                  <w:rStyle w:val="Hyperlink"/>
                  <w:color w:val="auto"/>
                </w:rPr>
                <w:t>Adjust AHUD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5B7DC93B" w14:textId="77777777" w:rsidR="00C54EF2" w:rsidRDefault="00D67406" w:rsidP="00E22DCE">
            <w:pPr>
              <w:pStyle w:val="scriptNormal"/>
              <w:rPr>
                <w:color w:val="auto"/>
              </w:rPr>
            </w:pPr>
            <w:r>
              <w:rPr>
                <w:color w:val="auto"/>
              </w:rPr>
              <w:t>The purpose of this function is to adjust the brightness of the AHUD to a stored value. This is the final step of the Classic Memory recall process. This function receives the stored settings and applies them.</w:t>
            </w:r>
          </w:p>
        </w:tc>
        <w:tc>
          <w:tcPr>
            <w:tcW w:w="792" w:type="dxa"/>
          </w:tcPr>
          <w:p w14:paraId="039DBFDE" w14:textId="77777777" w:rsidR="00AD4A1F" w:rsidRDefault="00AD4A1F" w:rsidP="00E22DCE"/>
        </w:tc>
      </w:tr>
      <w:tr w:rsidR="00D67406" w:rsidRPr="00C54EF2" w14:paraId="2F10C8DA" w14:textId="77777777" w:rsidTr="00E22DCE">
        <w:tc>
          <w:tcPr>
            <w:tcW w:w="1435" w:type="dxa"/>
          </w:tcPr>
          <w:p w14:paraId="1BA949D8" w14:textId="77777777" w:rsidR="00D67406" w:rsidRPr="00C54EF2" w:rsidRDefault="00D67406" w:rsidP="00E22DCE">
            <w:pPr>
              <w:pStyle w:val="scriptNormal"/>
              <w:rPr>
                <w:color w:val="auto"/>
              </w:rPr>
            </w:pPr>
            <w:r>
              <w:rPr>
                <w:color w:val="auto"/>
              </w:rPr>
              <w:t>SFn:14</w:t>
            </w:r>
          </w:p>
        </w:tc>
        <w:tc>
          <w:tcPr>
            <w:tcW w:w="3240" w:type="dxa"/>
          </w:tcPr>
          <w:p w14:paraId="488294EC" w14:textId="77777777" w:rsidR="00C54EF2" w:rsidRDefault="00604AF5" w:rsidP="00E22DCE">
            <w:pPr>
              <w:pStyle w:val="scriptNormal"/>
              <w:rPr>
                <w:color w:val="auto"/>
              </w:rPr>
            </w:pPr>
            <w:r>
              <w:rPr>
                <w:noProof/>
              </w:rPr>
              <w:drawing>
                <wp:inline distT="0" distB="0" distL="0" distR="0" wp14:anchorId="69257AD9" wp14:editId="5DE6B7A3">
                  <wp:extent cx="152400" cy="152400"/>
                  <wp:effectExtent l="0" t="0" r="0" b="0"/>
                  <wp:docPr id="4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9b312ffc2b6e9273620cf59b4932f72" w:history="1">
              <w:r w:rsidR="008E73AE">
                <w:rPr>
                  <w:rStyle w:val="Hyperlink"/>
                  <w:color w:val="auto"/>
                </w:rPr>
                <w:t>Request Store Position</w:t>
              </w:r>
            </w:hyperlink>
            <w:r w:rsidR="00BF7800">
              <w:rPr>
                <w:color w:val="auto"/>
              </w:rPr>
              <w:t xml:space="preserve"> &lt;&lt;</w:t>
            </w:r>
            <w:r w:rsidR="001F47AE">
              <w:rPr>
                <w:color w:val="auto"/>
              </w:rPr>
              <w:t>System Function</w:t>
            </w:r>
            <w:r w:rsidR="00BF7800">
              <w:rPr>
                <w:color w:val="auto"/>
              </w:rPr>
              <w:t>&gt;&gt;</w:t>
            </w:r>
          </w:p>
        </w:tc>
        <w:tc>
          <w:tcPr>
            <w:tcW w:w="4770" w:type="dxa"/>
          </w:tcPr>
          <w:p w14:paraId="5497F714" w14:textId="77777777" w:rsidR="00C54EF2" w:rsidRDefault="00D67406" w:rsidP="00E22DCE">
            <w:pPr>
              <w:pStyle w:val="scriptNormal"/>
              <w:rPr>
                <w:color w:val="auto"/>
              </w:rPr>
            </w:pPr>
            <w:r>
              <w:rPr>
                <w:color w:val="auto"/>
              </w:rPr>
              <w:t>The purpose of this function is to determine that the result of the user input is a store action. From this determination this function will then trigger a Classic Memory store. This store will retrieve current settings and store them to the user select profile.</w:t>
            </w:r>
          </w:p>
        </w:tc>
        <w:tc>
          <w:tcPr>
            <w:tcW w:w="792" w:type="dxa"/>
          </w:tcPr>
          <w:p w14:paraId="64EE8FD5" w14:textId="77777777" w:rsidR="00AD4A1F" w:rsidRDefault="00AD4A1F" w:rsidP="00E22DCE"/>
        </w:tc>
      </w:tr>
      <w:tr w:rsidR="00D67406" w:rsidRPr="00C54EF2" w14:paraId="6DDDA613" w14:textId="77777777" w:rsidTr="00E22DCE">
        <w:tc>
          <w:tcPr>
            <w:tcW w:w="1435" w:type="dxa"/>
          </w:tcPr>
          <w:p w14:paraId="31F6314E" w14:textId="77777777" w:rsidR="00D67406" w:rsidRPr="00C54EF2" w:rsidRDefault="00D67406" w:rsidP="00E22DCE">
            <w:pPr>
              <w:pStyle w:val="scriptNormal"/>
              <w:rPr>
                <w:color w:val="auto"/>
              </w:rPr>
            </w:pPr>
            <w:r>
              <w:rPr>
                <w:color w:val="auto"/>
              </w:rPr>
              <w:t>SFn:15</w:t>
            </w:r>
          </w:p>
        </w:tc>
        <w:tc>
          <w:tcPr>
            <w:tcW w:w="3240" w:type="dxa"/>
          </w:tcPr>
          <w:p w14:paraId="4CCE5C92" w14:textId="77777777" w:rsidR="00C54EF2" w:rsidRDefault="00604AF5" w:rsidP="00E22DCE">
            <w:pPr>
              <w:pStyle w:val="scriptNormal"/>
              <w:rPr>
                <w:color w:val="auto"/>
              </w:rPr>
            </w:pPr>
            <w:r>
              <w:rPr>
                <w:noProof/>
              </w:rPr>
              <w:drawing>
                <wp:inline distT="0" distB="0" distL="0" distR="0" wp14:anchorId="771FDC20" wp14:editId="1C4CB7C1">
                  <wp:extent cx="152400" cy="152400"/>
                  <wp:effectExtent l="0" t="0" r="0" b="0"/>
                  <wp:docPr id="4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0ba9d10ad2cd625e9ac033ae836b3e1" w:history="1">
              <w:r w:rsidR="008E73AE">
                <w:rPr>
                  <w:rStyle w:val="Hyperlink"/>
                  <w:color w:val="auto"/>
                </w:rPr>
                <w:t>Read Mirrors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23C221B6" w14:textId="77777777" w:rsidR="00C54EF2" w:rsidRDefault="00D67406" w:rsidP="00E22DCE">
            <w:pPr>
              <w:pStyle w:val="scriptNormal"/>
              <w:rPr>
                <w:color w:val="auto"/>
              </w:rPr>
            </w:pPr>
            <w:r>
              <w:rPr>
                <w:color w:val="auto"/>
              </w:rPr>
              <w:t>The purpose of this function is to obtain the current value of the mirror positions. This function also identifies a profile that the settings should be stored to.</w:t>
            </w:r>
          </w:p>
        </w:tc>
        <w:tc>
          <w:tcPr>
            <w:tcW w:w="792" w:type="dxa"/>
          </w:tcPr>
          <w:p w14:paraId="69940055" w14:textId="77777777" w:rsidR="00AD4A1F" w:rsidRDefault="00AD4A1F" w:rsidP="00E22DCE"/>
        </w:tc>
      </w:tr>
      <w:tr w:rsidR="00D67406" w:rsidRPr="00C54EF2" w14:paraId="62B5EB43" w14:textId="77777777" w:rsidTr="00E22DCE">
        <w:tc>
          <w:tcPr>
            <w:tcW w:w="1435" w:type="dxa"/>
          </w:tcPr>
          <w:p w14:paraId="6B392800" w14:textId="77777777" w:rsidR="00D67406" w:rsidRPr="00C54EF2" w:rsidRDefault="00D67406" w:rsidP="00E22DCE">
            <w:pPr>
              <w:pStyle w:val="scriptNormal"/>
              <w:rPr>
                <w:color w:val="auto"/>
              </w:rPr>
            </w:pPr>
            <w:r>
              <w:rPr>
                <w:color w:val="auto"/>
              </w:rPr>
              <w:t>SFn:16</w:t>
            </w:r>
          </w:p>
        </w:tc>
        <w:tc>
          <w:tcPr>
            <w:tcW w:w="3240" w:type="dxa"/>
          </w:tcPr>
          <w:p w14:paraId="0AC08702" w14:textId="77777777" w:rsidR="00C54EF2" w:rsidRDefault="00604AF5" w:rsidP="00E22DCE">
            <w:pPr>
              <w:pStyle w:val="scriptNormal"/>
              <w:rPr>
                <w:color w:val="auto"/>
              </w:rPr>
            </w:pPr>
            <w:r>
              <w:rPr>
                <w:noProof/>
              </w:rPr>
              <w:drawing>
                <wp:inline distT="0" distB="0" distL="0" distR="0" wp14:anchorId="463231F7" wp14:editId="0EB3BC2E">
                  <wp:extent cx="152400" cy="152400"/>
                  <wp:effectExtent l="0" t="0" r="0" b="0"/>
                  <wp:docPr id="4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e64261cb368363ca39065c79073ced6c" w:history="1">
              <w:r w:rsidR="008E73AE">
                <w:rPr>
                  <w:rStyle w:val="Hyperlink"/>
                  <w:color w:val="auto"/>
                </w:rPr>
                <w:t>Read Seat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170806B6" w14:textId="77777777" w:rsidR="00C54EF2" w:rsidRDefault="00D67406" w:rsidP="00E22DCE">
            <w:pPr>
              <w:pStyle w:val="scriptNormal"/>
              <w:rPr>
                <w:color w:val="auto"/>
              </w:rPr>
            </w:pPr>
            <w:r>
              <w:rPr>
                <w:color w:val="auto"/>
              </w:rPr>
              <w:t>The purpose of this function is to obtain the current value of the seat positions. This function also identifies a profile that settings should be stored to.</w:t>
            </w:r>
          </w:p>
        </w:tc>
        <w:tc>
          <w:tcPr>
            <w:tcW w:w="792" w:type="dxa"/>
          </w:tcPr>
          <w:p w14:paraId="29F62353" w14:textId="77777777" w:rsidR="00AD4A1F" w:rsidRDefault="00AD4A1F" w:rsidP="00E22DCE"/>
        </w:tc>
      </w:tr>
      <w:tr w:rsidR="00D67406" w:rsidRPr="00C54EF2" w14:paraId="7DAAE71E" w14:textId="77777777" w:rsidTr="00E22DCE">
        <w:tc>
          <w:tcPr>
            <w:tcW w:w="1435" w:type="dxa"/>
          </w:tcPr>
          <w:p w14:paraId="780F4772" w14:textId="77777777" w:rsidR="00D67406" w:rsidRPr="00C54EF2" w:rsidRDefault="00D67406" w:rsidP="00E22DCE">
            <w:pPr>
              <w:pStyle w:val="scriptNormal"/>
              <w:rPr>
                <w:color w:val="auto"/>
              </w:rPr>
            </w:pPr>
            <w:r>
              <w:rPr>
                <w:color w:val="auto"/>
              </w:rPr>
              <w:t>SFn:17</w:t>
            </w:r>
          </w:p>
        </w:tc>
        <w:tc>
          <w:tcPr>
            <w:tcW w:w="3240" w:type="dxa"/>
          </w:tcPr>
          <w:p w14:paraId="7D34E602" w14:textId="77777777" w:rsidR="00C54EF2" w:rsidRDefault="00604AF5" w:rsidP="00E22DCE">
            <w:pPr>
              <w:pStyle w:val="scriptNormal"/>
              <w:rPr>
                <w:color w:val="auto"/>
              </w:rPr>
            </w:pPr>
            <w:r>
              <w:rPr>
                <w:noProof/>
              </w:rPr>
              <w:drawing>
                <wp:inline distT="0" distB="0" distL="0" distR="0" wp14:anchorId="2046F652" wp14:editId="5D6477D0">
                  <wp:extent cx="152400" cy="152400"/>
                  <wp:effectExtent l="0" t="0" r="0" b="0"/>
                  <wp:docPr id="4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83e435067ac6c42cf0e26f4c4a89e32" w:history="1">
              <w:r w:rsidR="008E73AE">
                <w:rPr>
                  <w:rStyle w:val="Hyperlink"/>
                  <w:color w:val="auto"/>
                </w:rPr>
                <w:t>Read Steering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7168D5D5" w14:textId="77777777" w:rsidR="00C54EF2" w:rsidRDefault="00D67406" w:rsidP="00E22DCE">
            <w:pPr>
              <w:pStyle w:val="scriptNormal"/>
              <w:rPr>
                <w:color w:val="auto"/>
              </w:rPr>
            </w:pPr>
            <w:r>
              <w:rPr>
                <w:color w:val="auto"/>
              </w:rPr>
              <w:t>The purpose of this function is to obtain the current value of the steering positions. This function also identifies a profile that settings should be stored to.</w:t>
            </w:r>
          </w:p>
        </w:tc>
        <w:tc>
          <w:tcPr>
            <w:tcW w:w="792" w:type="dxa"/>
          </w:tcPr>
          <w:p w14:paraId="5DE03700" w14:textId="77777777" w:rsidR="00AD4A1F" w:rsidRDefault="00AD4A1F" w:rsidP="00E22DCE"/>
        </w:tc>
      </w:tr>
      <w:tr w:rsidR="00D67406" w:rsidRPr="00C54EF2" w14:paraId="7203499F" w14:textId="77777777" w:rsidTr="00E22DCE">
        <w:tc>
          <w:tcPr>
            <w:tcW w:w="1435" w:type="dxa"/>
          </w:tcPr>
          <w:p w14:paraId="20716E39" w14:textId="77777777" w:rsidR="00D67406" w:rsidRPr="00C54EF2" w:rsidRDefault="00D67406" w:rsidP="00E22DCE">
            <w:pPr>
              <w:pStyle w:val="scriptNormal"/>
              <w:rPr>
                <w:color w:val="auto"/>
              </w:rPr>
            </w:pPr>
            <w:r>
              <w:rPr>
                <w:color w:val="auto"/>
              </w:rPr>
              <w:t>SFn:18</w:t>
            </w:r>
          </w:p>
        </w:tc>
        <w:tc>
          <w:tcPr>
            <w:tcW w:w="3240" w:type="dxa"/>
          </w:tcPr>
          <w:p w14:paraId="3A9E5228" w14:textId="77777777" w:rsidR="00C54EF2" w:rsidRDefault="00604AF5" w:rsidP="00E22DCE">
            <w:pPr>
              <w:pStyle w:val="scriptNormal"/>
              <w:rPr>
                <w:color w:val="auto"/>
              </w:rPr>
            </w:pPr>
            <w:r>
              <w:rPr>
                <w:noProof/>
              </w:rPr>
              <w:drawing>
                <wp:inline distT="0" distB="0" distL="0" distR="0" wp14:anchorId="72554019" wp14:editId="4B89019B">
                  <wp:extent cx="152400" cy="152400"/>
                  <wp:effectExtent l="0" t="0" r="0" b="0"/>
                  <wp:docPr id="4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d1455758f52fe6309c0528b6bf3f799f" w:history="1">
              <w:r w:rsidR="008E73AE">
                <w:rPr>
                  <w:rStyle w:val="Hyperlink"/>
                  <w:color w:val="auto"/>
                </w:rPr>
                <w:t>Read Pedals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6C28D03" w14:textId="77777777" w:rsidR="00C54EF2" w:rsidRDefault="00D67406" w:rsidP="00E22DCE">
            <w:pPr>
              <w:pStyle w:val="scriptNormal"/>
              <w:rPr>
                <w:color w:val="auto"/>
              </w:rPr>
            </w:pPr>
            <w:r>
              <w:rPr>
                <w:color w:val="auto"/>
              </w:rPr>
              <w:t>The purpose of this function is to obtain the current value of the pedal positions. This function also identifies a profile that settings should be stored to.</w:t>
            </w:r>
          </w:p>
        </w:tc>
        <w:tc>
          <w:tcPr>
            <w:tcW w:w="792" w:type="dxa"/>
          </w:tcPr>
          <w:p w14:paraId="50A8AD0A" w14:textId="77777777" w:rsidR="00AD4A1F" w:rsidRDefault="00AD4A1F" w:rsidP="00E22DCE"/>
        </w:tc>
      </w:tr>
      <w:tr w:rsidR="00D67406" w:rsidRPr="00C54EF2" w14:paraId="34CE159D" w14:textId="77777777" w:rsidTr="00E22DCE">
        <w:tc>
          <w:tcPr>
            <w:tcW w:w="1435" w:type="dxa"/>
          </w:tcPr>
          <w:p w14:paraId="032C55AC" w14:textId="77777777" w:rsidR="00D67406" w:rsidRPr="00C54EF2" w:rsidRDefault="00D67406" w:rsidP="00E22DCE">
            <w:pPr>
              <w:pStyle w:val="scriptNormal"/>
              <w:rPr>
                <w:color w:val="auto"/>
              </w:rPr>
            </w:pPr>
            <w:r>
              <w:rPr>
                <w:color w:val="auto"/>
              </w:rPr>
              <w:t>SFn:19</w:t>
            </w:r>
          </w:p>
        </w:tc>
        <w:tc>
          <w:tcPr>
            <w:tcW w:w="3240" w:type="dxa"/>
          </w:tcPr>
          <w:p w14:paraId="56DF532B" w14:textId="77777777" w:rsidR="00C54EF2" w:rsidRDefault="00604AF5" w:rsidP="00E22DCE">
            <w:pPr>
              <w:pStyle w:val="scriptNormal"/>
              <w:rPr>
                <w:color w:val="auto"/>
              </w:rPr>
            </w:pPr>
            <w:r>
              <w:rPr>
                <w:noProof/>
              </w:rPr>
              <w:drawing>
                <wp:inline distT="0" distB="0" distL="0" distR="0" wp14:anchorId="620F8155" wp14:editId="07E1748C">
                  <wp:extent cx="152400" cy="152400"/>
                  <wp:effectExtent l="0" t="0" r="0" b="0"/>
                  <wp:docPr id="5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54d198fe359f2880b01e138571a2187f" w:history="1">
              <w:r w:rsidR="008E73AE">
                <w:rPr>
                  <w:rStyle w:val="Hyperlink"/>
                  <w:color w:val="auto"/>
                </w:rPr>
                <w:t>Read AHUD Current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50866E7E" w14:textId="77777777" w:rsidR="00C54EF2" w:rsidRDefault="00D67406" w:rsidP="00E22DCE">
            <w:pPr>
              <w:pStyle w:val="scriptNormal"/>
              <w:rPr>
                <w:color w:val="auto"/>
              </w:rPr>
            </w:pPr>
            <w:r>
              <w:rPr>
                <w:color w:val="auto"/>
              </w:rPr>
              <w:t>The purpose of this function is to obtain the current value of the AHUD brightness. This function also identifies a profile that the settings should be stored to.</w:t>
            </w:r>
          </w:p>
        </w:tc>
        <w:tc>
          <w:tcPr>
            <w:tcW w:w="792" w:type="dxa"/>
          </w:tcPr>
          <w:p w14:paraId="5049A865" w14:textId="77777777" w:rsidR="00AD4A1F" w:rsidRDefault="00AD4A1F" w:rsidP="00E22DCE"/>
        </w:tc>
      </w:tr>
      <w:tr w:rsidR="00D67406" w:rsidRPr="00C54EF2" w14:paraId="22ED9D95" w14:textId="77777777" w:rsidTr="00E22DCE">
        <w:tc>
          <w:tcPr>
            <w:tcW w:w="1435" w:type="dxa"/>
          </w:tcPr>
          <w:p w14:paraId="61200997" w14:textId="77777777" w:rsidR="00D67406" w:rsidRPr="00C54EF2" w:rsidRDefault="00D67406" w:rsidP="00E22DCE">
            <w:pPr>
              <w:pStyle w:val="scriptNormal"/>
              <w:rPr>
                <w:color w:val="auto"/>
              </w:rPr>
            </w:pPr>
            <w:r>
              <w:rPr>
                <w:color w:val="auto"/>
              </w:rPr>
              <w:t>SFn:20</w:t>
            </w:r>
          </w:p>
        </w:tc>
        <w:tc>
          <w:tcPr>
            <w:tcW w:w="3240" w:type="dxa"/>
          </w:tcPr>
          <w:p w14:paraId="251CD2BA" w14:textId="77777777" w:rsidR="00C54EF2" w:rsidRDefault="00604AF5" w:rsidP="00E22DCE">
            <w:pPr>
              <w:pStyle w:val="scriptNormal"/>
              <w:rPr>
                <w:color w:val="auto"/>
              </w:rPr>
            </w:pPr>
            <w:r>
              <w:rPr>
                <w:noProof/>
              </w:rPr>
              <w:drawing>
                <wp:inline distT="0" distB="0" distL="0" distR="0" wp14:anchorId="6F40CA17" wp14:editId="2395CD24">
                  <wp:extent cx="152400" cy="152400"/>
                  <wp:effectExtent l="0" t="0" r="0" b="0"/>
                  <wp:docPr id="5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8f7e0612deb61ce88f4ff56944cbd5a" w:history="1">
              <w:r w:rsidR="008E73AE">
                <w:rPr>
                  <w:rStyle w:val="Hyperlink"/>
                  <w:color w:val="auto"/>
                </w:rPr>
                <w:t>Store Mirrors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5DCD007C" w14:textId="77777777" w:rsidR="00C54EF2" w:rsidRDefault="00D67406" w:rsidP="00E22DCE">
            <w:pPr>
              <w:pStyle w:val="scriptNormal"/>
              <w:rPr>
                <w:color w:val="auto"/>
              </w:rPr>
            </w:pPr>
            <w:r>
              <w:rPr>
                <w:color w:val="auto"/>
              </w:rPr>
              <w:t>The purpose of this function is to store the position of the mirrors to a profile. This is the final step of the Classic Memory store process. This function receives the current settings and applies them to the user selected profile.</w:t>
            </w:r>
          </w:p>
        </w:tc>
        <w:tc>
          <w:tcPr>
            <w:tcW w:w="792" w:type="dxa"/>
          </w:tcPr>
          <w:p w14:paraId="1C9889DD" w14:textId="77777777" w:rsidR="00AD4A1F" w:rsidRDefault="00AD4A1F" w:rsidP="00E22DCE"/>
        </w:tc>
      </w:tr>
      <w:tr w:rsidR="00D67406" w:rsidRPr="00C54EF2" w14:paraId="65EB8404" w14:textId="77777777" w:rsidTr="00E22DCE">
        <w:tc>
          <w:tcPr>
            <w:tcW w:w="1435" w:type="dxa"/>
          </w:tcPr>
          <w:p w14:paraId="10C31CBF" w14:textId="77777777" w:rsidR="00D67406" w:rsidRPr="00C54EF2" w:rsidRDefault="00D67406" w:rsidP="00E22DCE">
            <w:pPr>
              <w:pStyle w:val="scriptNormal"/>
              <w:rPr>
                <w:color w:val="auto"/>
              </w:rPr>
            </w:pPr>
            <w:r>
              <w:rPr>
                <w:color w:val="auto"/>
              </w:rPr>
              <w:t>SFn:21</w:t>
            </w:r>
          </w:p>
        </w:tc>
        <w:tc>
          <w:tcPr>
            <w:tcW w:w="3240" w:type="dxa"/>
          </w:tcPr>
          <w:p w14:paraId="28328708" w14:textId="77777777" w:rsidR="00C54EF2" w:rsidRDefault="00604AF5" w:rsidP="00E22DCE">
            <w:pPr>
              <w:pStyle w:val="scriptNormal"/>
              <w:rPr>
                <w:color w:val="auto"/>
              </w:rPr>
            </w:pPr>
            <w:r>
              <w:rPr>
                <w:noProof/>
              </w:rPr>
              <w:drawing>
                <wp:inline distT="0" distB="0" distL="0" distR="0" wp14:anchorId="44EBB06D" wp14:editId="20DC10FA">
                  <wp:extent cx="152400" cy="152400"/>
                  <wp:effectExtent l="0" t="0" r="0" b="0"/>
                  <wp:docPr id="5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a78477339e8812ab41299d700ed4fa8" w:history="1">
              <w:r w:rsidR="008E73AE">
                <w:rPr>
                  <w:rStyle w:val="Hyperlink"/>
                  <w:color w:val="auto"/>
                </w:rPr>
                <w:t>Store Seat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357307DD" w14:textId="77777777" w:rsidR="00C54EF2" w:rsidRDefault="00D67406" w:rsidP="00E22DCE">
            <w:pPr>
              <w:pStyle w:val="scriptNormal"/>
              <w:rPr>
                <w:color w:val="auto"/>
              </w:rPr>
            </w:pPr>
            <w:r>
              <w:rPr>
                <w:color w:val="auto"/>
              </w:rPr>
              <w:t>The purpose of this function is to store the position of the seats to a profile. This is the final step of the Classic Memory store process. This function receives the current settings and applies them to the user selected profile.</w:t>
            </w:r>
          </w:p>
        </w:tc>
        <w:tc>
          <w:tcPr>
            <w:tcW w:w="792" w:type="dxa"/>
          </w:tcPr>
          <w:p w14:paraId="1901677A" w14:textId="77777777" w:rsidR="00AD4A1F" w:rsidRDefault="00AD4A1F" w:rsidP="00E22DCE"/>
        </w:tc>
      </w:tr>
      <w:tr w:rsidR="00D67406" w:rsidRPr="00C54EF2" w14:paraId="0E39DD61" w14:textId="77777777" w:rsidTr="00E22DCE">
        <w:tc>
          <w:tcPr>
            <w:tcW w:w="1435" w:type="dxa"/>
          </w:tcPr>
          <w:p w14:paraId="17347F59" w14:textId="77777777" w:rsidR="00D67406" w:rsidRPr="00C54EF2" w:rsidRDefault="00D67406" w:rsidP="00E22DCE">
            <w:pPr>
              <w:pStyle w:val="scriptNormal"/>
              <w:rPr>
                <w:color w:val="auto"/>
              </w:rPr>
            </w:pPr>
            <w:r>
              <w:rPr>
                <w:color w:val="auto"/>
              </w:rPr>
              <w:t>SFn:22</w:t>
            </w:r>
          </w:p>
        </w:tc>
        <w:tc>
          <w:tcPr>
            <w:tcW w:w="3240" w:type="dxa"/>
          </w:tcPr>
          <w:p w14:paraId="54063067" w14:textId="77777777" w:rsidR="00C54EF2" w:rsidRDefault="00604AF5" w:rsidP="00E22DCE">
            <w:pPr>
              <w:pStyle w:val="scriptNormal"/>
              <w:rPr>
                <w:color w:val="auto"/>
              </w:rPr>
            </w:pPr>
            <w:r>
              <w:rPr>
                <w:noProof/>
              </w:rPr>
              <w:drawing>
                <wp:inline distT="0" distB="0" distL="0" distR="0" wp14:anchorId="35841652" wp14:editId="275916EA">
                  <wp:extent cx="152400" cy="152400"/>
                  <wp:effectExtent l="0" t="0" r="0" b="0"/>
                  <wp:docPr id="5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dbff34cb16cf16fb73d4076c5a385c73" w:history="1">
              <w:r w:rsidR="008E73AE">
                <w:rPr>
                  <w:rStyle w:val="Hyperlink"/>
                  <w:color w:val="auto"/>
                </w:rPr>
                <w:t>Store Steering Position</w:t>
              </w:r>
            </w:hyperlink>
            <w:r w:rsidR="00BF7800">
              <w:rPr>
                <w:color w:val="auto"/>
              </w:rPr>
              <w:t xml:space="preserve"> &lt;&lt;</w:t>
            </w:r>
            <w:r w:rsidR="001F47AE">
              <w:rPr>
                <w:color w:val="auto"/>
              </w:rPr>
              <w:t>System Function</w:t>
            </w:r>
            <w:r w:rsidR="00BF7800">
              <w:rPr>
                <w:color w:val="auto"/>
              </w:rPr>
              <w:t>&gt;&gt;</w:t>
            </w:r>
          </w:p>
        </w:tc>
        <w:tc>
          <w:tcPr>
            <w:tcW w:w="4770" w:type="dxa"/>
          </w:tcPr>
          <w:p w14:paraId="0C7BCCAB" w14:textId="77777777" w:rsidR="00C54EF2" w:rsidRDefault="00D67406" w:rsidP="00E22DCE">
            <w:pPr>
              <w:pStyle w:val="scriptNormal"/>
              <w:rPr>
                <w:color w:val="auto"/>
              </w:rPr>
            </w:pPr>
            <w:r>
              <w:rPr>
                <w:color w:val="auto"/>
              </w:rPr>
              <w:t>The purpose of this function is to store the position of the steering to a profile. This is the final step of the Classic Memory store process. This function receives the current settings and applies them to the user selected profile.</w:t>
            </w:r>
          </w:p>
        </w:tc>
        <w:tc>
          <w:tcPr>
            <w:tcW w:w="792" w:type="dxa"/>
          </w:tcPr>
          <w:p w14:paraId="04676928" w14:textId="77777777" w:rsidR="00AD4A1F" w:rsidRDefault="00AD4A1F" w:rsidP="00E22DCE"/>
        </w:tc>
      </w:tr>
      <w:tr w:rsidR="00D67406" w:rsidRPr="00C54EF2" w14:paraId="321DB0E8" w14:textId="77777777" w:rsidTr="00E22DCE">
        <w:tc>
          <w:tcPr>
            <w:tcW w:w="1435" w:type="dxa"/>
          </w:tcPr>
          <w:p w14:paraId="5CEE8E67" w14:textId="77777777" w:rsidR="00D67406" w:rsidRPr="00C54EF2" w:rsidRDefault="00D67406" w:rsidP="00E22DCE">
            <w:pPr>
              <w:pStyle w:val="scriptNormal"/>
              <w:rPr>
                <w:color w:val="auto"/>
              </w:rPr>
            </w:pPr>
            <w:r>
              <w:rPr>
                <w:color w:val="auto"/>
              </w:rPr>
              <w:t>SFn:23</w:t>
            </w:r>
          </w:p>
        </w:tc>
        <w:tc>
          <w:tcPr>
            <w:tcW w:w="3240" w:type="dxa"/>
          </w:tcPr>
          <w:p w14:paraId="46DA0027" w14:textId="77777777" w:rsidR="00C54EF2" w:rsidRDefault="00604AF5" w:rsidP="00E22DCE">
            <w:pPr>
              <w:pStyle w:val="scriptNormal"/>
              <w:rPr>
                <w:color w:val="auto"/>
              </w:rPr>
            </w:pPr>
            <w:r>
              <w:rPr>
                <w:noProof/>
              </w:rPr>
              <w:drawing>
                <wp:inline distT="0" distB="0" distL="0" distR="0" wp14:anchorId="1FD0E1A8" wp14:editId="2B6DAAEC">
                  <wp:extent cx="152400" cy="152400"/>
                  <wp:effectExtent l="0" t="0" r="0" b="0"/>
                  <wp:docPr id="5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a0916d72465fe460a71dc1ba12c1d3d" w:history="1">
              <w:r w:rsidR="008E73AE">
                <w:rPr>
                  <w:rStyle w:val="Hyperlink"/>
                  <w:color w:val="auto"/>
                </w:rPr>
                <w:t>Store Pedals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34449FE0" w14:textId="77777777" w:rsidR="00C54EF2" w:rsidRDefault="00D67406" w:rsidP="00E22DCE">
            <w:pPr>
              <w:pStyle w:val="scriptNormal"/>
              <w:rPr>
                <w:color w:val="auto"/>
              </w:rPr>
            </w:pPr>
            <w:r>
              <w:rPr>
                <w:color w:val="auto"/>
              </w:rPr>
              <w:t>The purpose of this function is to store the position of the pedals to a profile. This is the final step of the Classic Memory store process. This function receives the current settings and applies them to the user selected profile.</w:t>
            </w:r>
          </w:p>
        </w:tc>
        <w:tc>
          <w:tcPr>
            <w:tcW w:w="792" w:type="dxa"/>
          </w:tcPr>
          <w:p w14:paraId="47B627B2" w14:textId="77777777" w:rsidR="00AD4A1F" w:rsidRDefault="00AD4A1F" w:rsidP="00E22DCE"/>
        </w:tc>
      </w:tr>
      <w:tr w:rsidR="00D67406" w:rsidRPr="00C54EF2" w14:paraId="34AFEE2E" w14:textId="77777777" w:rsidTr="00E22DCE">
        <w:tc>
          <w:tcPr>
            <w:tcW w:w="1435" w:type="dxa"/>
          </w:tcPr>
          <w:p w14:paraId="38187492" w14:textId="77777777" w:rsidR="00D67406" w:rsidRPr="00C54EF2" w:rsidRDefault="00D67406" w:rsidP="00E22DCE">
            <w:pPr>
              <w:pStyle w:val="scriptNormal"/>
              <w:rPr>
                <w:color w:val="auto"/>
              </w:rPr>
            </w:pPr>
            <w:r>
              <w:rPr>
                <w:color w:val="auto"/>
              </w:rPr>
              <w:t>SFn:24</w:t>
            </w:r>
          </w:p>
        </w:tc>
        <w:tc>
          <w:tcPr>
            <w:tcW w:w="3240" w:type="dxa"/>
          </w:tcPr>
          <w:p w14:paraId="1D3CD909" w14:textId="77777777" w:rsidR="00C54EF2" w:rsidRDefault="00604AF5" w:rsidP="00E22DCE">
            <w:pPr>
              <w:pStyle w:val="scriptNormal"/>
              <w:rPr>
                <w:color w:val="auto"/>
              </w:rPr>
            </w:pPr>
            <w:r>
              <w:rPr>
                <w:noProof/>
              </w:rPr>
              <w:drawing>
                <wp:inline distT="0" distB="0" distL="0" distR="0" wp14:anchorId="2942DEC0" wp14:editId="05683C60">
                  <wp:extent cx="152400" cy="152400"/>
                  <wp:effectExtent l="0" t="0" r="0" b="0"/>
                  <wp:docPr id="6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ad8a94a712fe9cb6489c96ec09661c1" w:history="1">
              <w:r w:rsidR="008E73AE">
                <w:rPr>
                  <w:rStyle w:val="Hyperlink"/>
                  <w:color w:val="auto"/>
                </w:rPr>
                <w:t>Store AHUD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425EF97F" w14:textId="77777777" w:rsidR="00C54EF2" w:rsidRDefault="00D67406" w:rsidP="00E22DCE">
            <w:pPr>
              <w:pStyle w:val="scriptNormal"/>
              <w:rPr>
                <w:color w:val="auto"/>
              </w:rPr>
            </w:pPr>
            <w:r>
              <w:rPr>
                <w:color w:val="auto"/>
              </w:rPr>
              <w:t>The purpose of this function is to store the brightness of the AHUD to a profile. This is the final step of the Classic Memory store process. This function receives the current settings and applies them to the user selected profile.</w:t>
            </w:r>
          </w:p>
        </w:tc>
        <w:tc>
          <w:tcPr>
            <w:tcW w:w="792" w:type="dxa"/>
          </w:tcPr>
          <w:p w14:paraId="50966510" w14:textId="77777777" w:rsidR="00AD4A1F" w:rsidRDefault="00AD4A1F" w:rsidP="00E22DCE"/>
        </w:tc>
      </w:tr>
      <w:tr w:rsidR="00D67406" w:rsidRPr="00C54EF2" w14:paraId="7C4BC3B2" w14:textId="77777777" w:rsidTr="00E22DCE">
        <w:tc>
          <w:tcPr>
            <w:tcW w:w="1435" w:type="dxa"/>
          </w:tcPr>
          <w:p w14:paraId="5C512C9B" w14:textId="77777777" w:rsidR="00D67406" w:rsidRPr="00C54EF2" w:rsidRDefault="00D67406" w:rsidP="00E22DCE">
            <w:pPr>
              <w:pStyle w:val="scriptNormal"/>
              <w:rPr>
                <w:color w:val="auto"/>
              </w:rPr>
            </w:pPr>
            <w:r>
              <w:rPr>
                <w:color w:val="auto"/>
              </w:rPr>
              <w:t>SFn:25</w:t>
            </w:r>
          </w:p>
        </w:tc>
        <w:tc>
          <w:tcPr>
            <w:tcW w:w="3240" w:type="dxa"/>
          </w:tcPr>
          <w:p w14:paraId="3129249B" w14:textId="77777777" w:rsidR="00C54EF2" w:rsidRDefault="00604AF5" w:rsidP="00E22DCE">
            <w:pPr>
              <w:pStyle w:val="scriptNormal"/>
              <w:rPr>
                <w:color w:val="auto"/>
              </w:rPr>
            </w:pPr>
            <w:r>
              <w:rPr>
                <w:noProof/>
              </w:rPr>
              <w:drawing>
                <wp:inline distT="0" distB="0" distL="0" distR="0" wp14:anchorId="0AE0F370" wp14:editId="72E7CAE1">
                  <wp:extent cx="152400" cy="152400"/>
                  <wp:effectExtent l="0" t="0" r="0" b="0"/>
                  <wp:docPr id="6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744b3715f3d2841d505a6e3d2f9f920" w:history="1">
              <w:r w:rsidR="008E73AE">
                <w:rPr>
                  <w:rStyle w:val="Hyperlink"/>
                  <w:color w:val="auto"/>
                </w:rPr>
                <w:t>Detect Remote Transmitter</w:t>
              </w:r>
            </w:hyperlink>
            <w:r w:rsidR="00BF7800">
              <w:rPr>
                <w:color w:val="auto"/>
              </w:rPr>
              <w:t xml:space="preserve"> &lt;&lt;</w:t>
            </w:r>
            <w:r w:rsidR="001F47AE">
              <w:rPr>
                <w:color w:val="auto"/>
              </w:rPr>
              <w:t>System Function</w:t>
            </w:r>
            <w:r w:rsidR="00BF7800">
              <w:rPr>
                <w:color w:val="auto"/>
              </w:rPr>
              <w:t>&gt;&gt;</w:t>
            </w:r>
          </w:p>
        </w:tc>
        <w:tc>
          <w:tcPr>
            <w:tcW w:w="4770" w:type="dxa"/>
          </w:tcPr>
          <w:p w14:paraId="126E102C" w14:textId="77777777" w:rsidR="00C54EF2" w:rsidRDefault="00D67406" w:rsidP="00E22DCE">
            <w:pPr>
              <w:pStyle w:val="scriptNormal"/>
              <w:rPr>
                <w:color w:val="auto"/>
              </w:rPr>
            </w:pPr>
            <w:r>
              <w:rPr>
                <w:color w:val="auto"/>
              </w:rPr>
              <w:t xml:space="preserve">activity) The purpose of this function is to detect when a remote transmitter sends out a Lock or </w:t>
            </w:r>
            <w:r>
              <w:rPr>
                <w:color w:val="auto"/>
              </w:rPr>
              <w:lastRenderedPageBreak/>
              <w:t>Unlock signal. This function then indicates what signal was received and by which remote transmitter. Other functions will use this data to determine if a recall should occur or if a profile should add/remove a remote transmitter.</w:t>
            </w:r>
          </w:p>
        </w:tc>
        <w:tc>
          <w:tcPr>
            <w:tcW w:w="792" w:type="dxa"/>
          </w:tcPr>
          <w:p w14:paraId="236F34DD" w14:textId="77777777" w:rsidR="00AD4A1F" w:rsidRDefault="00AD4A1F" w:rsidP="00E22DCE"/>
        </w:tc>
      </w:tr>
      <w:tr w:rsidR="00D67406" w:rsidRPr="00C54EF2" w14:paraId="327CD758" w14:textId="77777777" w:rsidTr="00E22DCE">
        <w:tc>
          <w:tcPr>
            <w:tcW w:w="1435" w:type="dxa"/>
          </w:tcPr>
          <w:p w14:paraId="019F7376" w14:textId="77777777" w:rsidR="00D67406" w:rsidRPr="00C54EF2" w:rsidRDefault="00D67406" w:rsidP="00E22DCE">
            <w:pPr>
              <w:pStyle w:val="scriptNormal"/>
              <w:rPr>
                <w:color w:val="auto"/>
              </w:rPr>
            </w:pPr>
            <w:r>
              <w:rPr>
                <w:color w:val="auto"/>
              </w:rPr>
              <w:t>SFn:26</w:t>
            </w:r>
          </w:p>
        </w:tc>
        <w:tc>
          <w:tcPr>
            <w:tcW w:w="3240" w:type="dxa"/>
          </w:tcPr>
          <w:p w14:paraId="5D1D29A4" w14:textId="77777777" w:rsidR="00C54EF2" w:rsidRDefault="00604AF5" w:rsidP="00E22DCE">
            <w:pPr>
              <w:pStyle w:val="scriptNormal"/>
              <w:rPr>
                <w:color w:val="auto"/>
              </w:rPr>
            </w:pPr>
            <w:r>
              <w:rPr>
                <w:noProof/>
              </w:rPr>
              <w:drawing>
                <wp:inline distT="0" distB="0" distL="0" distR="0" wp14:anchorId="415F069C" wp14:editId="758D65A9">
                  <wp:extent cx="152400" cy="152400"/>
                  <wp:effectExtent l="0" t="0" r="0" b="0"/>
                  <wp:docPr id="6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ff07d92d8e390e898b10ffcd221efe8" w:history="1">
              <w:r w:rsidR="008E73AE">
                <w:rPr>
                  <w:rStyle w:val="Hyperlink"/>
                  <w:color w:val="auto"/>
                </w:rPr>
                <w:t>Associate Remote Transmitter</w:t>
              </w:r>
            </w:hyperlink>
            <w:r w:rsidR="00BF7800">
              <w:rPr>
                <w:color w:val="auto"/>
              </w:rPr>
              <w:t xml:space="preserve"> &lt;&lt;</w:t>
            </w:r>
            <w:r w:rsidR="001F47AE">
              <w:rPr>
                <w:color w:val="auto"/>
              </w:rPr>
              <w:t>System Function</w:t>
            </w:r>
            <w:r w:rsidR="00BF7800">
              <w:rPr>
                <w:color w:val="auto"/>
              </w:rPr>
              <w:t>&gt;&gt;</w:t>
            </w:r>
          </w:p>
        </w:tc>
        <w:tc>
          <w:tcPr>
            <w:tcW w:w="4770" w:type="dxa"/>
          </w:tcPr>
          <w:p w14:paraId="42D36620" w14:textId="77777777" w:rsidR="00C54EF2" w:rsidRDefault="00D67406" w:rsidP="00E22DCE">
            <w:pPr>
              <w:pStyle w:val="scriptNormal"/>
              <w:rPr>
                <w:color w:val="auto"/>
              </w:rPr>
            </w:pPr>
            <w:r>
              <w:rPr>
                <w:color w:val="auto"/>
              </w:rPr>
              <w:t xml:space="preserve">(activity) The purpose of this function is to add or remove a remote transmitter from a profile. </w:t>
            </w:r>
          </w:p>
        </w:tc>
        <w:tc>
          <w:tcPr>
            <w:tcW w:w="792" w:type="dxa"/>
          </w:tcPr>
          <w:p w14:paraId="4301ADFF" w14:textId="77777777" w:rsidR="00AD4A1F" w:rsidRDefault="00AD4A1F" w:rsidP="00E22DCE"/>
        </w:tc>
      </w:tr>
      <w:tr w:rsidR="00D67406" w:rsidRPr="00C54EF2" w14:paraId="7EFCDDA1" w14:textId="77777777" w:rsidTr="00E22DCE">
        <w:tc>
          <w:tcPr>
            <w:tcW w:w="1435" w:type="dxa"/>
          </w:tcPr>
          <w:p w14:paraId="7A5E1E49" w14:textId="77777777" w:rsidR="00D67406" w:rsidRPr="00C54EF2" w:rsidRDefault="00D67406" w:rsidP="00E22DCE">
            <w:pPr>
              <w:pStyle w:val="scriptNormal"/>
              <w:rPr>
                <w:color w:val="auto"/>
              </w:rPr>
            </w:pPr>
            <w:r>
              <w:rPr>
                <w:color w:val="auto"/>
              </w:rPr>
              <w:t>SFn:27</w:t>
            </w:r>
          </w:p>
        </w:tc>
        <w:tc>
          <w:tcPr>
            <w:tcW w:w="3240" w:type="dxa"/>
          </w:tcPr>
          <w:p w14:paraId="07BCD620" w14:textId="77777777" w:rsidR="00C54EF2" w:rsidRDefault="00604AF5" w:rsidP="00E22DCE">
            <w:pPr>
              <w:pStyle w:val="scriptNormal"/>
              <w:rPr>
                <w:color w:val="auto"/>
              </w:rPr>
            </w:pPr>
            <w:r>
              <w:rPr>
                <w:noProof/>
              </w:rPr>
              <w:drawing>
                <wp:inline distT="0" distB="0" distL="0" distR="0" wp14:anchorId="4C82002D" wp14:editId="324D9AE3">
                  <wp:extent cx="152400" cy="152400"/>
                  <wp:effectExtent l="0" t="0" r="0" b="0"/>
                  <wp:docPr id="6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7102393.pn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2ecdc672bd657aed89c071279e26bd59" w:history="1">
              <w:r w:rsidR="008E73AE">
                <w:rPr>
                  <w:rStyle w:val="Hyperlink"/>
                  <w:color w:val="auto"/>
                </w:rPr>
                <w:t>Request EEEE</w:t>
              </w:r>
            </w:hyperlink>
            <w:r w:rsidR="00BF7800">
              <w:rPr>
                <w:color w:val="auto"/>
              </w:rPr>
              <w:t xml:space="preserve"> &lt;&lt;</w:t>
            </w:r>
            <w:r w:rsidR="001F47AE">
              <w:rPr>
                <w:color w:val="auto"/>
              </w:rPr>
              <w:t>System Function</w:t>
            </w:r>
            <w:r w:rsidR="00BF7800">
              <w:rPr>
                <w:color w:val="auto"/>
              </w:rPr>
              <w:t>&gt;&gt;</w:t>
            </w:r>
          </w:p>
        </w:tc>
        <w:tc>
          <w:tcPr>
            <w:tcW w:w="4770" w:type="dxa"/>
          </w:tcPr>
          <w:p w14:paraId="726F49FC" w14:textId="77777777" w:rsidR="00C54EF2" w:rsidRDefault="00D67406" w:rsidP="00E22DCE">
            <w:pPr>
              <w:pStyle w:val="scriptNormal"/>
              <w:rPr>
                <w:color w:val="auto"/>
              </w:rPr>
            </w:pPr>
            <w:r>
              <w:rPr>
                <w:color w:val="auto"/>
              </w:rPr>
              <w:t>The purpose of this function is to determine when the user is entering and exiting the vehicle. From that determination this function will then adjust the seat and steering positions.</w:t>
            </w:r>
          </w:p>
        </w:tc>
        <w:tc>
          <w:tcPr>
            <w:tcW w:w="792" w:type="dxa"/>
          </w:tcPr>
          <w:p w14:paraId="327649E0" w14:textId="77777777" w:rsidR="00AD4A1F" w:rsidRDefault="00AD4A1F" w:rsidP="00E22DCE"/>
        </w:tc>
      </w:tr>
    </w:tbl>
    <w:p w14:paraId="4B5B4859" w14:textId="1A43A2BF" w:rsidR="00AD7649" w:rsidRDefault="00797407" w:rsidP="00797407">
      <w:pPr>
        <w:pStyle w:val="Caption"/>
      </w:pPr>
      <w:bookmarkStart w:id="46"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6"/>
    </w:p>
    <w:p w14:paraId="07F36C41" w14:textId="77777777" w:rsidR="007073F4" w:rsidRDefault="007073F4" w:rsidP="007073F4">
      <w:pPr>
        <w:pStyle w:val="Heading2"/>
      </w:pPr>
      <w:bookmarkStart w:id="47" w:name="_FUNCTION_VIEW"/>
      <w:bookmarkStart w:id="48" w:name="_QUALITY_REQUIREMENTS"/>
      <w:bookmarkStart w:id="49" w:name="_Toc478193541"/>
      <w:bookmarkStart w:id="50" w:name="_Toc478193547"/>
      <w:bookmarkStart w:id="51" w:name="_PHYSICAL_COMPONENTS_VIEW"/>
      <w:bookmarkStart w:id="52" w:name="_Toc6466545"/>
      <w:bookmarkEnd w:id="47"/>
      <w:bookmarkEnd w:id="48"/>
      <w:bookmarkEnd w:id="49"/>
      <w:bookmarkEnd w:id="50"/>
      <w:bookmarkEnd w:id="51"/>
      <w:r>
        <w:t>Signal List</w:t>
      </w:r>
      <w:bookmarkEnd w:id="52"/>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3" w:name="_Toc6466546"/>
      <w:bookmarkStart w:id="54" w:name="_Ref521185107"/>
      <w:r>
        <w:lastRenderedPageBreak/>
        <w:t>Function</w:t>
      </w:r>
      <w:r w:rsidR="004C091C">
        <w:t xml:space="preserve"> Specifications</w:t>
      </w:r>
      <w:bookmarkEnd w:id="53"/>
      <w:bookmarkEnd w:id="54"/>
    </w:p>
    <w:p w14:paraId="24E8F5ED" w14:textId="77777777" w:rsidR="00871E0B" w:rsidRDefault="00871E0B" w:rsidP="00871E0B">
      <w:pPr>
        <w:pStyle w:val="Heading2"/>
        <w:numPr>
          <w:ilvl w:val="1"/>
          <w:numId w:val="4"/>
        </w:numPr>
      </w:pPr>
      <w:bookmarkStart w:id="55" w:name="_Function_A"/>
      <w:bookmarkStart w:id="56" w:name="_PCL_User_Request"/>
      <w:bookmarkStart w:id="57" w:name="_PCL_Control"/>
      <w:bookmarkEnd w:id="55"/>
      <w:bookmarkEnd w:id="56"/>
      <w:bookmarkEnd w:id="57"/>
      <w:r>
        <w:rPr>
          <w:noProof/>
        </w:rPr>
        <w:drawing>
          <wp:inline distT="0" distB="0" distL="0" distR="0" wp14:anchorId="2B5D6A19" wp14:editId="39BC0BF0">
            <wp:extent cx="152400" cy="152400"/>
            <wp:effectExtent l="0" t="0" r="0" b="0"/>
            <wp:docPr id="55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58" w:name="_c2c1b46e4b02bbb5a3754ff17940ba94"/>
      <w:r>
        <w:t>Provide Memory Input Status</w:t>
      </w:r>
      <w:bookmarkEnd w:id="58"/>
    </w:p>
    <w:p w14:paraId="182F55E0" w14:textId="77777777" w:rsidR="00871E0B" w:rsidRDefault="00871E0B" w:rsidP="00871E0B">
      <w:pPr>
        <w:pStyle w:val="Heading3"/>
      </w:pPr>
      <w:r>
        <w:t>Function Overview</w:t>
      </w:r>
    </w:p>
    <w:p w14:paraId="6AFE1E81" w14:textId="77777777" w:rsidR="00871E0B" w:rsidRDefault="00871E0B" w:rsidP="00871E0B">
      <w:pPr>
        <w:pStyle w:val="Heading4"/>
      </w:pPr>
      <w:r>
        <w:t>Description</w:t>
      </w:r>
    </w:p>
    <w:p w14:paraId="31E53A8B" w14:textId="77777777" w:rsidR="00871E0B" w:rsidRDefault="00871E0B" w:rsidP="00871E0B">
      <w:pPr>
        <w:contextualSpacing/>
      </w:pPr>
    </w:p>
    <w:p w14:paraId="4203ADC1" w14:textId="77777777" w:rsidR="00871E0B" w:rsidRDefault="00871E0B" w:rsidP="00871E0B">
      <w:pPr>
        <w:contextualSpacing/>
      </w:pPr>
      <w:r>
        <w:t>Function is allocated to:</w:t>
      </w:r>
    </w:p>
    <w:p w14:paraId="222D94FD" w14:textId="77777777" w:rsidR="00871E0B" w:rsidRDefault="00871E0B" w:rsidP="00871E0B">
      <w:pPr>
        <w:pStyle w:val="ListParagraph"/>
        <w:numPr>
          <w:ilvl w:val="0"/>
          <w:numId w:val="13"/>
        </w:numPr>
        <w:contextualSpacing/>
      </w:pPr>
      <w:r>
        <w:rPr>
          <w:noProof/>
        </w:rPr>
        <w:drawing>
          <wp:inline distT="0" distB="0" distL="0" distR="0" wp14:anchorId="7E22BB45" wp14:editId="1577320A">
            <wp:extent cx="152400" cy="152400"/>
            <wp:effectExtent l="0" t="0" r="0" b="0"/>
            <wp:docPr id="558"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49B97983" w14:textId="77777777" w:rsidR="00871E0B" w:rsidRDefault="00871E0B" w:rsidP="00871E0B">
      <w:pPr>
        <w:pStyle w:val="ListParagraph"/>
        <w:numPr>
          <w:ilvl w:val="0"/>
          <w:numId w:val="13"/>
        </w:numPr>
        <w:contextualSpacing/>
      </w:pPr>
      <w:r>
        <w:rPr>
          <w:noProof/>
        </w:rPr>
        <w:drawing>
          <wp:inline distT="0" distB="0" distL="0" distR="0" wp14:anchorId="18C779BC" wp14:editId="3795DB71">
            <wp:extent cx="152400" cy="152400"/>
            <wp:effectExtent l="0" t="0" r="0" b="0"/>
            <wp:docPr id="56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Memory Input System &lt;&lt;Logical&gt;&gt;</w:t>
      </w:r>
    </w:p>
    <w:p w14:paraId="6B777AFE" w14:textId="77777777" w:rsidR="00871E0B" w:rsidRDefault="00871E0B" w:rsidP="00871E0B">
      <w:pPr>
        <w:contextualSpacing/>
      </w:pPr>
    </w:p>
    <w:p w14:paraId="61B64B65" w14:textId="77777777" w:rsidR="00871E0B" w:rsidRDefault="00871E0B" w:rsidP="00871E0B">
      <w:pPr>
        <w:contextualSpacing/>
      </w:pPr>
      <w:r w:rsidRPr="00A554C4">
        <w:t xml:space="preserve">The purpose of this function is to indicates when and which input the user selects. This function processes some of the input depending on the type of memory input available (Memory Set). </w:t>
      </w:r>
    </w:p>
    <w:p w14:paraId="29775BE7" w14:textId="77777777" w:rsidR="00871E0B" w:rsidRDefault="00871E0B" w:rsidP="00871E0B">
      <w:pPr>
        <w:pStyle w:val="Heading4"/>
      </w:pPr>
      <w:r>
        <w:t>Variants</w:t>
      </w:r>
    </w:p>
    <w:p w14:paraId="630D6A35" w14:textId="77777777" w:rsidR="00871E0B" w:rsidRDefault="00871E0B" w:rsidP="00871E0B"/>
    <w:p w14:paraId="14B0636D" w14:textId="77777777" w:rsidR="00871E0B" w:rsidRPr="005067FC" w:rsidRDefault="00871E0B" w:rsidP="00871E0B">
      <w:pPr>
        <w:rPr>
          <w:i/>
          <w:color w:val="A6A6A6" w:themeColor="background1" w:themeShade="A6"/>
        </w:rPr>
      </w:pPr>
      <w:r w:rsidRPr="005067FC">
        <w:rPr>
          <w:i/>
          <w:color w:val="A6A6A6" w:themeColor="background1" w:themeShade="A6"/>
        </w:rPr>
        <w:t>Not supported by MagicDraw report generation.</w:t>
      </w:r>
    </w:p>
    <w:p w14:paraId="4DE2FCDA" w14:textId="77777777" w:rsidR="00871E0B" w:rsidRDefault="00871E0B" w:rsidP="00871E0B">
      <w:pPr>
        <w:pStyle w:val="Heading4"/>
      </w:pPr>
      <w:r>
        <w:t>Input Requirements</w:t>
      </w:r>
    </w:p>
    <w:p w14:paraId="180B1023" w14:textId="77777777" w:rsidR="00871E0B" w:rsidRDefault="00871E0B" w:rsidP="00871E0B"/>
    <w:p w14:paraId="7B76D97D" w14:textId="77777777" w:rsidR="00871E0B" w:rsidRPr="005067FC" w:rsidRDefault="00871E0B" w:rsidP="00871E0B">
      <w:pPr>
        <w:rPr>
          <w:i/>
          <w:color w:val="A6A6A6" w:themeColor="background1" w:themeShade="A6"/>
        </w:rPr>
      </w:pPr>
      <w:r w:rsidRPr="005067FC">
        <w:rPr>
          <w:i/>
          <w:color w:val="A6A6A6" w:themeColor="background1" w:themeShade="A6"/>
        </w:rPr>
        <w:t>Not supported by MagicDraw report generation.</w:t>
      </w:r>
    </w:p>
    <w:p w14:paraId="19829B41" w14:textId="77777777" w:rsidR="00871E0B" w:rsidRDefault="00871E0B" w:rsidP="00871E0B">
      <w:pPr>
        <w:pStyle w:val="Heading4"/>
      </w:pPr>
      <w:r>
        <w:t>Assumptions</w:t>
      </w:r>
    </w:p>
    <w:p w14:paraId="428AD66B" w14:textId="77777777" w:rsidR="00871E0B" w:rsidRDefault="00871E0B" w:rsidP="00871E0B"/>
    <w:p w14:paraId="63509D7D" w14:textId="77777777" w:rsidR="00871E0B" w:rsidRPr="00FF5F72" w:rsidRDefault="00871E0B" w:rsidP="00871E0B">
      <w:pPr>
        <w:rPr>
          <w:color w:val="A6A6A6" w:themeColor="background1" w:themeShade="A6"/>
        </w:rPr>
      </w:pPr>
      <w:r w:rsidRPr="00FF5F72">
        <w:rPr>
          <w:color w:val="A6A6A6" w:themeColor="background1" w:themeShade="A6"/>
        </w:rPr>
        <w:t>No assumptions specified for this function.</w:t>
      </w:r>
    </w:p>
    <w:p w14:paraId="26B69D5A" w14:textId="77777777" w:rsidR="00871E0B" w:rsidRDefault="00871E0B" w:rsidP="00871E0B"/>
    <w:p w14:paraId="46BF5079" w14:textId="77777777" w:rsidR="00871E0B" w:rsidRDefault="00871E0B" w:rsidP="00871E0B">
      <w:pPr>
        <w:pStyle w:val="Heading4"/>
      </w:pPr>
      <w:r>
        <w:t>References</w:t>
      </w:r>
    </w:p>
    <w:p w14:paraId="347F1670" w14:textId="77777777" w:rsidR="00871E0B" w:rsidRPr="00454CBE" w:rsidRDefault="00871E0B" w:rsidP="00871E0B">
      <w:pPr>
        <w:pStyle w:val="Heading5"/>
      </w:pPr>
      <w:r w:rsidRPr="00454CBE">
        <w:t xml:space="preserve">Ford </w:t>
      </w:r>
      <w:r>
        <w:t>D</w:t>
      </w:r>
      <w:r w:rsidRPr="00454CBE">
        <w:t>ocuments</w:t>
      </w:r>
    </w:p>
    <w:p w14:paraId="0A8C906C" w14:textId="77777777" w:rsidR="00871E0B" w:rsidRDefault="00871E0B" w:rsidP="00871E0B">
      <w:pPr>
        <w:pStyle w:val="BodyText"/>
        <w:ind w:right="142"/>
        <w:jc w:val="both"/>
        <w:rPr>
          <w:rFonts w:cs="Arial"/>
        </w:rPr>
      </w:pPr>
      <w:r>
        <w:rPr>
          <w:rFonts w:cs="Arial"/>
        </w:rPr>
        <w:t>List here all Ford internal documents, which are directly related to the feature.</w:t>
      </w:r>
    </w:p>
    <w:p w14:paraId="4D8D2885" w14:textId="77777777" w:rsidR="00871E0B" w:rsidRDefault="00871E0B" w:rsidP="00871E0B">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871E0B" w:rsidRPr="007C20FA" w14:paraId="11B20439" w14:textId="77777777" w:rsidTr="00812550">
        <w:trPr>
          <w:cantSplit/>
          <w:tblHeader/>
        </w:trPr>
        <w:tc>
          <w:tcPr>
            <w:tcW w:w="1418" w:type="dxa"/>
            <w:shd w:val="clear" w:color="auto" w:fill="E0E0E0"/>
          </w:tcPr>
          <w:p w14:paraId="3B585361" w14:textId="77777777" w:rsidR="00871E0B" w:rsidRPr="007C20FA" w:rsidRDefault="00871E0B"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46837AA4" w14:textId="77777777" w:rsidR="00871E0B" w:rsidRPr="007C20FA" w:rsidRDefault="00871E0B"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3D04CD94" w14:textId="77777777" w:rsidR="00871E0B" w:rsidRPr="007C20FA" w:rsidRDefault="00871E0B"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7C4F8519" w14:textId="77777777" w:rsidR="00871E0B" w:rsidRPr="007C20FA" w:rsidRDefault="00871E0B" w:rsidP="00812550">
            <w:pPr>
              <w:rPr>
                <w:rFonts w:ascii="Helvetica" w:hAnsi="Helvetica" w:cs="Helvetica"/>
                <w:b/>
              </w:rPr>
            </w:pPr>
            <w:r w:rsidRPr="007C20FA">
              <w:rPr>
                <w:rFonts w:ascii="Helvetica" w:hAnsi="Helvetica" w:cs="Helvetica"/>
                <w:b/>
              </w:rPr>
              <w:t>Revision</w:t>
            </w:r>
          </w:p>
        </w:tc>
      </w:tr>
      <w:tr w:rsidR="00871E0B" w:rsidRPr="007C20FA" w14:paraId="7F471351" w14:textId="77777777" w:rsidTr="00812550">
        <w:trPr>
          <w:cantSplit/>
          <w:tblHeader/>
        </w:trPr>
        <w:tc>
          <w:tcPr>
            <w:tcW w:w="1418" w:type="dxa"/>
            <w:shd w:val="clear" w:color="auto" w:fill="FFFFFF" w:themeFill="background1"/>
          </w:tcPr>
          <w:p w14:paraId="7558C729" w14:textId="77777777" w:rsidR="00871E0B" w:rsidRPr="005E40CF" w:rsidRDefault="00871E0B" w:rsidP="00812550">
            <w:pPr>
              <w:rPr>
                <w:rFonts w:ascii="Helvetica" w:hAnsi="Helvetica" w:cs="Helvetica"/>
              </w:rPr>
            </w:pPr>
          </w:p>
        </w:tc>
        <w:tc>
          <w:tcPr>
            <w:tcW w:w="6237" w:type="dxa"/>
            <w:shd w:val="clear" w:color="auto" w:fill="FFFFFF" w:themeFill="background1"/>
          </w:tcPr>
          <w:p w14:paraId="69DD6288" w14:textId="77777777" w:rsidR="00871E0B" w:rsidRPr="005E40CF" w:rsidRDefault="00871E0B" w:rsidP="00812550">
            <w:pPr>
              <w:rPr>
                <w:rFonts w:ascii="Helvetica" w:hAnsi="Helvetica" w:cs="Helvetica"/>
              </w:rPr>
            </w:pPr>
          </w:p>
        </w:tc>
        <w:tc>
          <w:tcPr>
            <w:tcW w:w="1418" w:type="dxa"/>
            <w:shd w:val="clear" w:color="auto" w:fill="FFFFFF" w:themeFill="background1"/>
          </w:tcPr>
          <w:p w14:paraId="6D19F84F" w14:textId="77777777" w:rsidR="00871E0B" w:rsidRPr="005E40CF" w:rsidRDefault="00871E0B" w:rsidP="00812550">
            <w:pPr>
              <w:rPr>
                <w:rFonts w:ascii="Helvetica" w:hAnsi="Helvetica" w:cs="Helvetica"/>
              </w:rPr>
            </w:pPr>
          </w:p>
        </w:tc>
        <w:tc>
          <w:tcPr>
            <w:tcW w:w="1418" w:type="dxa"/>
            <w:shd w:val="clear" w:color="auto" w:fill="FFFFFF" w:themeFill="background1"/>
          </w:tcPr>
          <w:p w14:paraId="1857E709" w14:textId="77777777" w:rsidR="00871E0B" w:rsidRPr="005E40CF" w:rsidRDefault="00871E0B" w:rsidP="00812550">
            <w:pPr>
              <w:rPr>
                <w:rFonts w:ascii="Helvetica" w:hAnsi="Helvetica" w:cs="Helvetica"/>
              </w:rPr>
            </w:pPr>
          </w:p>
        </w:tc>
      </w:tr>
    </w:tbl>
    <w:p w14:paraId="64BCFC77" w14:textId="77777777" w:rsidR="00871E0B" w:rsidRPr="00360B1D" w:rsidRDefault="00871E0B" w:rsidP="00871E0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12E4CC1" w14:textId="77777777" w:rsidR="00871E0B" w:rsidRPr="00FB7B3D" w:rsidRDefault="00871E0B" w:rsidP="00871E0B">
      <w:pPr>
        <w:pStyle w:val="Heading5"/>
      </w:pPr>
      <w:r w:rsidRPr="00454CBE">
        <w:t>External</w:t>
      </w:r>
      <w:r>
        <w:t xml:space="preserve"> Documents and P</w:t>
      </w:r>
      <w:r w:rsidRPr="00FB7B3D">
        <w:t>ublications</w:t>
      </w:r>
    </w:p>
    <w:p w14:paraId="284354B1" w14:textId="77777777" w:rsidR="00871E0B" w:rsidRDefault="00871E0B" w:rsidP="00871E0B">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A14D634" w14:textId="77777777" w:rsidR="00871E0B" w:rsidRDefault="00871E0B" w:rsidP="00871E0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871E0B" w:rsidRPr="007C20FA" w14:paraId="1F0B8A97" w14:textId="77777777" w:rsidTr="00812550">
        <w:trPr>
          <w:cantSplit/>
          <w:tblHeader/>
        </w:trPr>
        <w:tc>
          <w:tcPr>
            <w:tcW w:w="1418" w:type="dxa"/>
            <w:shd w:val="clear" w:color="auto" w:fill="E0E0E0"/>
          </w:tcPr>
          <w:p w14:paraId="4C6A62CE" w14:textId="77777777" w:rsidR="00871E0B" w:rsidRPr="007C20FA" w:rsidRDefault="00871E0B"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285D517A" w14:textId="77777777" w:rsidR="00871E0B" w:rsidRPr="007C20FA" w:rsidRDefault="00871E0B" w:rsidP="00812550">
            <w:pPr>
              <w:rPr>
                <w:rFonts w:ascii="Helvetica" w:hAnsi="Helvetica" w:cs="Helvetica"/>
                <w:b/>
              </w:rPr>
            </w:pPr>
            <w:r>
              <w:rPr>
                <w:rFonts w:ascii="Helvetica" w:hAnsi="Helvetica" w:cs="Helvetica"/>
                <w:b/>
              </w:rPr>
              <w:t>Document / Publication</w:t>
            </w:r>
          </w:p>
        </w:tc>
      </w:tr>
      <w:tr w:rsidR="00871E0B" w:rsidRPr="007C20FA" w14:paraId="1ADAF309" w14:textId="77777777" w:rsidTr="00812550">
        <w:trPr>
          <w:cantSplit/>
          <w:tblHeader/>
        </w:trPr>
        <w:tc>
          <w:tcPr>
            <w:tcW w:w="1418" w:type="dxa"/>
            <w:shd w:val="clear" w:color="auto" w:fill="FFFFFF" w:themeFill="background1"/>
          </w:tcPr>
          <w:p w14:paraId="18D09175" w14:textId="77777777" w:rsidR="00871E0B" w:rsidRPr="005E40CF" w:rsidRDefault="00871E0B" w:rsidP="00812550">
            <w:pPr>
              <w:rPr>
                <w:rFonts w:ascii="Helvetica" w:hAnsi="Helvetica" w:cs="Helvetica"/>
              </w:rPr>
            </w:pPr>
          </w:p>
        </w:tc>
        <w:tc>
          <w:tcPr>
            <w:tcW w:w="9072" w:type="dxa"/>
            <w:shd w:val="clear" w:color="auto" w:fill="FFFFFF" w:themeFill="background1"/>
          </w:tcPr>
          <w:p w14:paraId="1468FDBD" w14:textId="77777777" w:rsidR="00871E0B" w:rsidRPr="005E40CF" w:rsidRDefault="00871E0B" w:rsidP="00812550">
            <w:pPr>
              <w:rPr>
                <w:rFonts w:ascii="Helvetica" w:hAnsi="Helvetica" w:cs="Helvetica"/>
              </w:rPr>
            </w:pPr>
          </w:p>
        </w:tc>
      </w:tr>
    </w:tbl>
    <w:p w14:paraId="5CAA5CA9" w14:textId="77777777" w:rsidR="00871E0B" w:rsidRDefault="00871E0B" w:rsidP="00871E0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EB1A8AC" w14:textId="77777777" w:rsidR="00871E0B" w:rsidRDefault="00871E0B" w:rsidP="00871E0B">
      <w:pPr>
        <w:pStyle w:val="Heading4"/>
      </w:pPr>
      <w:r>
        <w:t>Glossary</w:t>
      </w:r>
    </w:p>
    <w:p w14:paraId="50A089D4" w14:textId="77777777" w:rsidR="00871E0B" w:rsidRDefault="00871E0B" w:rsidP="00871E0B">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9D45E76" w14:textId="77777777" w:rsidR="00871E0B" w:rsidRDefault="00871E0B" w:rsidP="00871E0B">
      <w:pPr>
        <w:pStyle w:val="Heading3"/>
      </w:pPr>
      <w:r>
        <w:t>Function Scope</w:t>
      </w:r>
    </w:p>
    <w:p w14:paraId="2338A38B" w14:textId="77777777" w:rsidR="00871E0B" w:rsidRPr="00A43B48" w:rsidRDefault="00871E0B" w:rsidP="00871E0B">
      <w:pPr>
        <w:contextualSpacing/>
      </w:pPr>
    </w:p>
    <w:p w14:paraId="4EE6DAB2" w14:textId="77777777" w:rsidR="00871E0B" w:rsidRDefault="00871E0B" w:rsidP="00871E0B">
      <w:pPr>
        <w:contextualSpacing/>
      </w:pPr>
      <w:r>
        <w:t xml:space="preserve">The </w:t>
      </w:r>
      <w:r>
        <w:rPr>
          <w:noProof/>
        </w:rPr>
        <w:drawing>
          <wp:inline distT="0" distB="0" distL="0" distR="0" wp14:anchorId="0B105618" wp14:editId="0CC39A9B">
            <wp:extent cx="152400" cy="152400"/>
            <wp:effectExtent l="0" t="0" r="0" b="0"/>
            <wp:docPr id="56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Provide Memory Input Status</w:t>
      </w:r>
      <w:r>
        <w:rPr>
          <w:b/>
        </w:rPr>
        <w:t>”</w:t>
      </w:r>
      <w:r>
        <w:t xml:space="preserve"> function is called by the following functions:</w:t>
      </w:r>
    </w:p>
    <w:p w14:paraId="0960B848" w14:textId="77777777" w:rsidR="00871E0B" w:rsidRPr="00953D23" w:rsidRDefault="00871E0B" w:rsidP="00871E0B">
      <w:pPr>
        <w:pStyle w:val="ListParagraph"/>
        <w:numPr>
          <w:ilvl w:val="0"/>
          <w:numId w:val="12"/>
        </w:numPr>
        <w:contextualSpacing/>
      </w:pPr>
      <w:r>
        <w:rPr>
          <w:noProof/>
        </w:rPr>
        <w:drawing>
          <wp:inline distT="0" distB="0" distL="0" distR="0" wp14:anchorId="470EF583" wp14:editId="23ED8E30">
            <wp:extent cx="152400" cy="152400"/>
            <wp:effectExtent l="0" t="0" r="0" b="0"/>
            <wp:docPr id="56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5E8A5EEC" w14:textId="77777777" w:rsidR="00871E0B" w:rsidRPr="00953D23" w:rsidRDefault="00871E0B" w:rsidP="00871E0B">
      <w:pPr>
        <w:pStyle w:val="ListParagraph"/>
        <w:numPr>
          <w:ilvl w:val="0"/>
          <w:numId w:val="12"/>
        </w:numPr>
        <w:contextualSpacing/>
      </w:pPr>
      <w:r>
        <w:rPr>
          <w:noProof/>
        </w:rPr>
        <w:drawing>
          <wp:inline distT="0" distB="0" distL="0" distR="0" wp14:anchorId="6B749AFB" wp14:editId="736A7D53">
            <wp:extent cx="152400" cy="152400"/>
            <wp:effectExtent l="0" t="0" r="0" b="0"/>
            <wp:docPr id="566"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ed5265bbc3aabeba74754afd0013834d" w:history="1">
        <w:r>
          <w:rPr>
            <w:rStyle w:val="Hyperlink"/>
          </w:rPr>
          <w:t>Detect User Input</w:t>
        </w:r>
      </w:hyperlink>
      <w:r>
        <w:t>”</w:t>
      </w:r>
    </w:p>
    <w:p w14:paraId="7D68697C" w14:textId="77777777" w:rsidR="00871E0B" w:rsidRPr="00393C96" w:rsidRDefault="00871E0B" w:rsidP="00871E0B">
      <w:pPr>
        <w:contextualSpacing/>
      </w:pPr>
    </w:p>
    <w:p w14:paraId="29A3AD83" w14:textId="77777777" w:rsidR="00871E0B" w:rsidRPr="006C2DE5" w:rsidRDefault="00871E0B" w:rsidP="00871E0B">
      <w:pPr>
        <w:rPr>
          <w:b/>
        </w:rPr>
      </w:pPr>
      <w:r w:rsidRPr="006C2DE5">
        <w:rPr>
          <w:b/>
        </w:rPr>
        <w:lastRenderedPageBreak/>
        <w:t>Description of “Classic Memory Functional Architecture” diagram</w:t>
      </w:r>
      <w:r>
        <w:rPr>
          <w:b/>
        </w:rPr>
        <w:t>:</w:t>
      </w:r>
    </w:p>
    <w:p w14:paraId="074450FC" w14:textId="77777777" w:rsidR="00871E0B" w:rsidRDefault="00871E0B" w:rsidP="00871E0B">
      <w:r>
        <w:t>This diagram contains all the functions required to Store and Recall the positional settings. This includes inputs and outputs to the user, other features, and external systems.</w:t>
      </w:r>
    </w:p>
    <w:p w14:paraId="62E39794" w14:textId="77777777" w:rsidR="00871E0B" w:rsidRDefault="00871E0B" w:rsidP="00871E0B"/>
    <w:p w14:paraId="503B0645" w14:textId="77777777" w:rsidR="00871E0B" w:rsidRDefault="00871E0B" w:rsidP="00871E0B">
      <w:pPr>
        <w:jc w:val="center"/>
      </w:pPr>
      <w:r>
        <w:rPr>
          <w:noProof/>
        </w:rPr>
        <w:drawing>
          <wp:inline distT="0" distB="0" distL="0" distR="0" wp14:anchorId="5756D9F4" wp14:editId="39F448C5">
            <wp:extent cx="6466204" cy="943828"/>
            <wp:effectExtent l="0" t="0" r="0" b="0"/>
            <wp:docPr id="56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036C686D" w14:textId="77777777" w:rsidR="00871E0B" w:rsidRPr="00294100" w:rsidRDefault="00871E0B" w:rsidP="00871E0B">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6B989351" wp14:editId="57587DE4">
            <wp:extent cx="152400" cy="152400"/>
            <wp:effectExtent l="0" t="0" r="0" b="0"/>
            <wp:docPr id="57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78E26A38" wp14:editId="2111D0BE">
            <wp:extent cx="152400" cy="152400"/>
            <wp:effectExtent l="0" t="0" r="0" b="0"/>
            <wp:docPr id="57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Provide Memory Input Status</w:t>
      </w:r>
      <w:r>
        <w:t>”</w:t>
      </w:r>
    </w:p>
    <w:p w14:paraId="70EECB87" w14:textId="77777777" w:rsidR="00871E0B" w:rsidRDefault="00871E0B" w:rsidP="00871E0B">
      <w:pPr>
        <w:contextualSpacing/>
      </w:pPr>
    </w:p>
    <w:p w14:paraId="1402E126" w14:textId="77777777" w:rsidR="00871E0B" w:rsidRDefault="00871E0B" w:rsidP="00871E0B">
      <w:pPr>
        <w:pStyle w:val="Heading3"/>
      </w:pPr>
      <w:r>
        <w:t>Function Interfaces</w:t>
      </w:r>
    </w:p>
    <w:p w14:paraId="4D841FE2" w14:textId="77777777" w:rsidR="00871E0B" w:rsidRDefault="00871E0B" w:rsidP="00871E0B">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871E0B" w:rsidRPr="00E54DEA" w14:paraId="4C582084" w14:textId="77777777" w:rsidTr="00812550">
        <w:trPr>
          <w:trHeight w:val="260"/>
        </w:trPr>
        <w:tc>
          <w:tcPr>
            <w:tcW w:w="2695" w:type="dxa"/>
            <w:shd w:val="clear" w:color="auto" w:fill="D9D9D9" w:themeFill="background1" w:themeFillShade="D9"/>
            <w:noWrap/>
            <w:hideMark/>
          </w:tcPr>
          <w:p w14:paraId="60C7F9F7" w14:textId="77777777" w:rsidR="00871E0B" w:rsidRPr="00E54DEA" w:rsidRDefault="00871E0B"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2CD62E7" w14:textId="77777777" w:rsidR="00871E0B" w:rsidRDefault="00871E0B" w:rsidP="00812550">
            <w:pPr>
              <w:overflowPunct/>
              <w:autoSpaceDE/>
              <w:autoSpaceDN/>
              <w:adjustRightInd/>
              <w:textAlignment w:val="auto"/>
              <w:rPr>
                <w:rFonts w:cs="Arial"/>
                <w:b/>
                <w:bCs/>
                <w:color w:val="000000"/>
              </w:rPr>
            </w:pPr>
            <w:r>
              <w:rPr>
                <w:rFonts w:cs="Arial"/>
                <w:b/>
                <w:bCs/>
                <w:color w:val="000000"/>
              </w:rPr>
              <w:t>Description</w:t>
            </w:r>
          </w:p>
        </w:tc>
      </w:tr>
      <w:tr w:rsidR="00871E0B" w:rsidRPr="003F473D" w14:paraId="5C89497C" w14:textId="77777777" w:rsidTr="00812550">
        <w:trPr>
          <w:trHeight w:val="410"/>
        </w:trPr>
        <w:tc>
          <w:tcPr>
            <w:tcW w:w="2695" w:type="dxa"/>
            <w:noWrap/>
          </w:tcPr>
          <w:p w14:paraId="6BE457AB" w14:textId="77777777" w:rsidR="00871E0B" w:rsidRDefault="00871E0B" w:rsidP="00812550">
            <w:pPr>
              <w:contextualSpacing/>
              <w:rPr>
                <w:rFonts w:cs="Arial"/>
              </w:rPr>
            </w:pPr>
            <w:r w:rsidRPr="00275823">
              <w:rPr>
                <w:rFonts w:cs="Arial"/>
              </w:rPr>
              <w:t>Memory_Input_Configuration</w:t>
            </w:r>
          </w:p>
          <w:p w14:paraId="320434A8" w14:textId="77777777" w:rsidR="00871E0B" w:rsidRDefault="00871E0B" w:rsidP="00812550">
            <w:pPr>
              <w:contextualSpacing/>
              <w:rPr>
                <w:rFonts w:cs="Arial"/>
              </w:rPr>
            </w:pPr>
            <w:r>
              <w:rPr>
                <w:rFonts w:cs="Arial"/>
              </w:rPr>
              <w:t>Type:</w:t>
            </w:r>
          </w:p>
          <w:p w14:paraId="6664DC7B" w14:textId="77777777" w:rsidR="00871E0B" w:rsidRDefault="00871E0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381E02A" wp14:editId="68818E9C">
                  <wp:extent cx="152400" cy="152400"/>
                  <wp:effectExtent l="0" t="0" r="0" b="0"/>
                  <wp:docPr id="57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56aaeff6deec7604c373bdf35613c37" w:history="1">
              <w:r>
                <w:rPr>
                  <w:rStyle w:val="Hyperlink"/>
                  <w:rFonts w:cs="Arial"/>
                </w:rPr>
                <w:t>Set Indicator - Set Available/Set NOT Available</w:t>
              </w:r>
            </w:hyperlink>
          </w:p>
        </w:tc>
        <w:tc>
          <w:tcPr>
            <w:tcW w:w="7506" w:type="dxa"/>
          </w:tcPr>
          <w:p w14:paraId="466B5784" w14:textId="77777777" w:rsidR="00871E0B" w:rsidRDefault="00871E0B" w:rsidP="00812550">
            <w:pPr>
              <w:rPr>
                <w:rFonts w:cs="Arial"/>
              </w:rPr>
            </w:pPr>
            <w:r>
              <w:rPr>
                <w:rFonts w:cs="Arial"/>
              </w:rPr>
              <w:t>Signal Description:</w:t>
            </w:r>
          </w:p>
          <w:p w14:paraId="1F092DF5" w14:textId="77777777" w:rsidR="00871E0B" w:rsidRDefault="00871E0B" w:rsidP="00812550">
            <w:pPr>
              <w:rPr>
                <w:rFonts w:cs="Arial"/>
              </w:rPr>
            </w:pPr>
            <w:r w:rsidRPr="00275823">
              <w:rPr>
                <w:rFonts w:cs="Arial"/>
              </w:rPr>
              <w:t xml:space="preserve">These values indicate whether Memory Set functionality is available to the user. </w:t>
            </w:r>
          </w:p>
          <w:p w14:paraId="3E34E306" w14:textId="77777777" w:rsidR="00871E0B" w:rsidRDefault="00871E0B" w:rsidP="00812550">
            <w:pPr>
              <w:rPr>
                <w:rFonts w:cs="Arial"/>
              </w:rPr>
            </w:pPr>
          </w:p>
          <w:p w14:paraId="0DF640EA" w14:textId="77777777" w:rsidR="00871E0B" w:rsidRDefault="00871E0B" w:rsidP="00812550">
            <w:pPr>
              <w:rPr>
                <w:rFonts w:cs="Arial"/>
              </w:rPr>
            </w:pPr>
            <w:r>
              <w:rPr>
                <w:rFonts w:cs="Arial"/>
              </w:rPr>
              <w:t>Usage in Function:</w:t>
            </w:r>
          </w:p>
          <w:p w14:paraId="3B24FB6B" w14:textId="77777777" w:rsidR="00871E0B" w:rsidRDefault="00871E0B" w:rsidP="00812550">
            <w:pPr>
              <w:rPr>
                <w:rFonts w:cs="Arial"/>
              </w:rPr>
            </w:pPr>
            <w:r>
              <w:rPr>
                <w:rFonts w:cs="Arial"/>
              </w:rPr>
              <w:t xml:space="preserve">Signal Description: </w:t>
            </w:r>
          </w:p>
          <w:p w14:paraId="14CE0A5F" w14:textId="77777777" w:rsidR="00871E0B" w:rsidRDefault="00871E0B" w:rsidP="00812550">
            <w:pPr>
              <w:rPr>
                <w:rFonts w:cs="Arial"/>
              </w:rPr>
            </w:pPr>
            <w:r>
              <w:rPr>
                <w:rFonts w:cs="Arial"/>
              </w:rPr>
              <w:t>Contains the configuration implemented on the vehicle. From this configuration the function can determine if the vehicle has a Set Indicator and 2 memory locations or 3 memory locations available to the user</w:t>
            </w:r>
          </w:p>
          <w:p w14:paraId="3F709177" w14:textId="77777777" w:rsidR="00871E0B" w:rsidRDefault="00871E0B" w:rsidP="00812550">
            <w:pPr>
              <w:rPr>
                <w:rFonts w:cs="Arial"/>
              </w:rPr>
            </w:pPr>
          </w:p>
        </w:tc>
      </w:tr>
      <w:tr w:rsidR="00871E0B" w:rsidRPr="003F473D" w14:paraId="17C47137" w14:textId="77777777" w:rsidTr="00812550">
        <w:trPr>
          <w:trHeight w:val="410"/>
        </w:trPr>
        <w:tc>
          <w:tcPr>
            <w:tcW w:w="2695" w:type="dxa"/>
            <w:noWrap/>
          </w:tcPr>
          <w:p w14:paraId="19D51049" w14:textId="77777777" w:rsidR="00871E0B" w:rsidRDefault="00871E0B" w:rsidP="00812550">
            <w:pPr>
              <w:contextualSpacing/>
              <w:rPr>
                <w:rFonts w:cs="Arial"/>
              </w:rPr>
            </w:pPr>
            <w:r w:rsidRPr="00275823">
              <w:rPr>
                <w:rFonts w:cs="Arial"/>
              </w:rPr>
              <w:t>User_Input</w:t>
            </w:r>
          </w:p>
          <w:p w14:paraId="1DDE8C20" w14:textId="77777777" w:rsidR="00871E0B" w:rsidRDefault="00871E0B" w:rsidP="00812550">
            <w:pPr>
              <w:contextualSpacing/>
              <w:rPr>
                <w:rFonts w:cs="Arial"/>
              </w:rPr>
            </w:pPr>
            <w:r>
              <w:rPr>
                <w:rFonts w:cs="Arial"/>
              </w:rPr>
              <w:t>Type:</w:t>
            </w:r>
          </w:p>
          <w:p w14:paraId="7DB265AA" w14:textId="77777777" w:rsidR="00871E0B" w:rsidRDefault="00871E0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D48F154" wp14:editId="025F0A9F">
                  <wp:extent cx="152400" cy="152400"/>
                  <wp:effectExtent l="0" t="0" r="0" b="0"/>
                  <wp:docPr id="57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a1cac716ef94f475fb97e97b183c27c" w:history="1">
              <w:r>
                <w:rPr>
                  <w:rStyle w:val="Hyperlink"/>
                  <w:rFonts w:cs="Arial"/>
                </w:rPr>
                <w:t>User Selection - Selection/No Selection</w:t>
              </w:r>
            </w:hyperlink>
          </w:p>
        </w:tc>
        <w:tc>
          <w:tcPr>
            <w:tcW w:w="7506" w:type="dxa"/>
          </w:tcPr>
          <w:p w14:paraId="3FF313E2" w14:textId="77777777" w:rsidR="00871E0B" w:rsidRDefault="00871E0B" w:rsidP="00812550">
            <w:pPr>
              <w:rPr>
                <w:rFonts w:cs="Arial"/>
              </w:rPr>
            </w:pPr>
            <w:r>
              <w:rPr>
                <w:rFonts w:cs="Arial"/>
              </w:rPr>
              <w:t>Signal Description:</w:t>
            </w:r>
          </w:p>
          <w:p w14:paraId="6B4E98F2" w14:textId="77777777" w:rsidR="00871E0B" w:rsidRDefault="00871E0B" w:rsidP="00812550">
            <w:pPr>
              <w:rPr>
                <w:rFonts w:cs="Arial"/>
              </w:rPr>
            </w:pPr>
            <w:r w:rsidRPr="00275823">
              <w:rPr>
                <w:rFonts w:cs="Arial"/>
              </w:rPr>
              <w:t xml:space="preserve">These values indicate the input of the user. </w:t>
            </w:r>
          </w:p>
          <w:p w14:paraId="414E5F92" w14:textId="77777777" w:rsidR="00871E0B" w:rsidRDefault="00871E0B" w:rsidP="00812550">
            <w:pPr>
              <w:rPr>
                <w:rFonts w:cs="Arial"/>
              </w:rPr>
            </w:pPr>
          </w:p>
          <w:p w14:paraId="76B52DFE" w14:textId="77777777" w:rsidR="00871E0B" w:rsidRDefault="00871E0B" w:rsidP="00812550">
            <w:pPr>
              <w:rPr>
                <w:rFonts w:cs="Arial"/>
              </w:rPr>
            </w:pPr>
            <w:r>
              <w:rPr>
                <w:rFonts w:cs="Arial"/>
              </w:rPr>
              <w:t>Usage in Function:</w:t>
            </w:r>
          </w:p>
          <w:p w14:paraId="1FB24DD4" w14:textId="77777777" w:rsidR="00871E0B" w:rsidRDefault="00871E0B" w:rsidP="00812550">
            <w:pPr>
              <w:rPr>
                <w:rFonts w:cs="Arial"/>
              </w:rPr>
            </w:pPr>
            <w:r>
              <w:rPr>
                <w:rFonts w:cs="Arial"/>
              </w:rPr>
              <w:t xml:space="preserve">Signal Description: </w:t>
            </w:r>
          </w:p>
          <w:p w14:paraId="16608EDE" w14:textId="77777777" w:rsidR="00871E0B" w:rsidRDefault="00871E0B" w:rsidP="00812550">
            <w:pPr>
              <w:rPr>
                <w:rFonts w:cs="Arial"/>
              </w:rPr>
            </w:pPr>
            <w:r>
              <w:rPr>
                <w:rFonts w:cs="Arial"/>
              </w:rPr>
              <w:t>Indicates when the user is giving input (selection)</w:t>
            </w:r>
          </w:p>
          <w:p w14:paraId="11558DC1" w14:textId="77777777" w:rsidR="00871E0B" w:rsidRDefault="00871E0B" w:rsidP="00812550">
            <w:pPr>
              <w:rPr>
                <w:rFonts w:cs="Arial"/>
              </w:rPr>
            </w:pPr>
          </w:p>
          <w:p w14:paraId="1A2BD3F2" w14:textId="77777777" w:rsidR="00871E0B" w:rsidRPr="0046598F" w:rsidRDefault="00871E0B" w:rsidP="00812550">
            <w:pPr>
              <w:rPr>
                <w:rFonts w:cs="Arial"/>
                <w:color w:val="000000"/>
              </w:rPr>
            </w:pPr>
            <w:r>
              <w:rPr>
                <w:rFonts w:cs="Arial"/>
                <w:color w:val="000000"/>
              </w:rPr>
              <w:t>Received from:</w:t>
            </w:r>
          </w:p>
          <w:p w14:paraId="1E6EB28C" w14:textId="77777777" w:rsidR="00871E0B" w:rsidRPr="00C8319B" w:rsidRDefault="00871E0B" w:rsidP="00812550">
            <w:pPr>
              <w:pStyle w:val="ListParagraph"/>
              <w:numPr>
                <w:ilvl w:val="0"/>
                <w:numId w:val="12"/>
              </w:numPr>
              <w:rPr>
                <w:rFonts w:cs="Arial"/>
              </w:rPr>
            </w:pPr>
            <w:r>
              <w:rPr>
                <w:noProof/>
              </w:rPr>
              <w:drawing>
                <wp:inline distT="0" distB="0" distL="0" distR="0" wp14:anchorId="132726D8" wp14:editId="6009DEF9">
                  <wp:extent cx="152400" cy="152400"/>
                  <wp:effectExtent l="0" t="0" r="0" b="0"/>
                  <wp:docPr id="57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aa7b70fe0b8fb9af957eee5b3a887f6" w:history="1">
              <w:r>
                <w:rPr>
                  <w:rStyle w:val="Hyperlink"/>
                  <w:rFonts w:cs="Arial"/>
                </w:rPr>
                <w:t>Store/Recall Positional Settings</w:t>
              </w:r>
            </w:hyperlink>
          </w:p>
        </w:tc>
      </w:tr>
    </w:tbl>
    <w:p w14:paraId="663801FA" w14:textId="77777777" w:rsidR="00871E0B" w:rsidRDefault="00871E0B" w:rsidP="00871E0B">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871E0B" w:rsidRPr="00E54DEA" w14:paraId="6582556A" w14:textId="77777777" w:rsidTr="00812550">
        <w:trPr>
          <w:trHeight w:val="260"/>
        </w:trPr>
        <w:tc>
          <w:tcPr>
            <w:tcW w:w="2689" w:type="dxa"/>
            <w:shd w:val="clear" w:color="auto" w:fill="D9D9D9" w:themeFill="background1" w:themeFillShade="D9"/>
            <w:noWrap/>
            <w:hideMark/>
          </w:tcPr>
          <w:p w14:paraId="0DB0BA1A" w14:textId="77777777" w:rsidR="00871E0B" w:rsidRPr="00E54DEA" w:rsidRDefault="00871E0B"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FE02899" w14:textId="77777777" w:rsidR="00871E0B" w:rsidRPr="00E54DEA" w:rsidRDefault="00871E0B" w:rsidP="00812550">
            <w:pPr>
              <w:overflowPunct/>
              <w:autoSpaceDE/>
              <w:autoSpaceDN/>
              <w:adjustRightInd/>
              <w:textAlignment w:val="auto"/>
              <w:rPr>
                <w:rFonts w:cs="Arial"/>
                <w:b/>
                <w:bCs/>
                <w:color w:val="000000"/>
              </w:rPr>
            </w:pPr>
            <w:r>
              <w:rPr>
                <w:rFonts w:cs="Arial"/>
                <w:b/>
                <w:bCs/>
                <w:color w:val="000000"/>
              </w:rPr>
              <w:t>Description</w:t>
            </w:r>
          </w:p>
        </w:tc>
      </w:tr>
      <w:tr w:rsidR="00871E0B" w:rsidRPr="003F473D" w14:paraId="42A31233" w14:textId="77777777" w:rsidTr="00812550">
        <w:trPr>
          <w:trHeight w:val="410"/>
        </w:trPr>
        <w:tc>
          <w:tcPr>
            <w:tcW w:w="2689" w:type="dxa"/>
            <w:noWrap/>
          </w:tcPr>
          <w:p w14:paraId="5413A98F" w14:textId="77777777" w:rsidR="00871E0B" w:rsidRDefault="00871E0B" w:rsidP="00812550">
            <w:pPr>
              <w:contextualSpacing/>
              <w:rPr>
                <w:rFonts w:cs="Arial"/>
              </w:rPr>
            </w:pPr>
            <w:r>
              <w:rPr>
                <w:rFonts w:cs="Arial"/>
              </w:rPr>
              <w:t>Memory_Input_Status</w:t>
            </w:r>
          </w:p>
          <w:p w14:paraId="115CBBED" w14:textId="77777777" w:rsidR="00871E0B" w:rsidRDefault="00871E0B" w:rsidP="00812550">
            <w:pPr>
              <w:contextualSpacing/>
              <w:rPr>
                <w:rFonts w:cs="Arial"/>
              </w:rPr>
            </w:pPr>
            <w:r>
              <w:rPr>
                <w:rFonts w:cs="Arial"/>
              </w:rPr>
              <w:t>Type:</w:t>
            </w:r>
          </w:p>
          <w:p w14:paraId="2DA238EF" w14:textId="77777777" w:rsidR="00871E0B" w:rsidRDefault="00871E0B" w:rsidP="00812550">
            <w:pPr>
              <w:contextualSpacing/>
              <w:rPr>
                <w:rFonts w:cs="Arial"/>
              </w:rPr>
            </w:pPr>
            <w:r>
              <w:rPr>
                <w:noProof/>
              </w:rPr>
              <w:drawing>
                <wp:inline distT="0" distB="0" distL="0" distR="0" wp14:anchorId="75BBD144" wp14:editId="4158239A">
                  <wp:extent cx="152400" cy="152400"/>
                  <wp:effectExtent l="0" t="0" r="0" b="0"/>
                  <wp:docPr id="58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c20ef989afa742d976553947f45ec206" w:history="1">
              <w:r>
                <w:rPr>
                  <w:rStyle w:val="Hyperlink"/>
                  <w:rFonts w:cs="Arial"/>
                </w:rPr>
                <w:t>Input Status - Recall/Set/Pers/None</w:t>
              </w:r>
            </w:hyperlink>
          </w:p>
        </w:tc>
        <w:tc>
          <w:tcPr>
            <w:tcW w:w="7512" w:type="dxa"/>
            <w:noWrap/>
          </w:tcPr>
          <w:p w14:paraId="436EE764" w14:textId="77777777" w:rsidR="00871E0B" w:rsidRDefault="00871E0B" w:rsidP="00812550">
            <w:pPr>
              <w:rPr>
                <w:rFonts w:cs="Arial"/>
              </w:rPr>
            </w:pPr>
            <w:r>
              <w:rPr>
                <w:rFonts w:cs="Arial"/>
              </w:rPr>
              <w:t>Signal Description:</w:t>
            </w:r>
          </w:p>
          <w:p w14:paraId="10AFB482" w14:textId="77777777" w:rsidR="00871E0B" w:rsidRDefault="00871E0B" w:rsidP="00812550">
            <w:pPr>
              <w:rPr>
                <w:rFonts w:cs="Arial"/>
              </w:rPr>
            </w:pPr>
            <w:r>
              <w:rPr>
                <w:rFonts w:cs="Arial"/>
              </w:rPr>
              <w:t>These values indicate how the input from the user was perceived by the Classic Memory system. When Memory Set is selected then the input function will wait until a profile is selected before transmitting the information. Otherwise the input function relays the input from the user to the rest of the Classic Memory system.</w:t>
            </w:r>
          </w:p>
          <w:p w14:paraId="3FAC9626" w14:textId="77777777" w:rsidR="00871E0B" w:rsidRDefault="00871E0B" w:rsidP="00812550">
            <w:pPr>
              <w:rPr>
                <w:rFonts w:cs="Arial"/>
              </w:rPr>
            </w:pPr>
          </w:p>
          <w:p w14:paraId="5B090F1D" w14:textId="77777777" w:rsidR="00871E0B" w:rsidRDefault="00871E0B" w:rsidP="00812550">
            <w:pPr>
              <w:rPr>
                <w:rFonts w:cs="Arial"/>
              </w:rPr>
            </w:pPr>
            <w:r>
              <w:rPr>
                <w:rFonts w:cs="Arial"/>
              </w:rPr>
              <w:t>Usage in Function:</w:t>
            </w:r>
          </w:p>
          <w:p w14:paraId="0595A72D" w14:textId="77777777" w:rsidR="00871E0B" w:rsidRDefault="00871E0B" w:rsidP="00812550">
            <w:pPr>
              <w:rPr>
                <w:rFonts w:cs="Arial"/>
              </w:rPr>
            </w:pPr>
            <w:r>
              <w:rPr>
                <w:rFonts w:cs="Arial"/>
              </w:rPr>
              <w:t xml:space="preserve">Signal Description: </w:t>
            </w:r>
          </w:p>
          <w:p w14:paraId="593B2271" w14:textId="77777777" w:rsidR="00871E0B" w:rsidRDefault="00871E0B" w:rsidP="00812550">
            <w:pPr>
              <w:rPr>
                <w:rFonts w:cs="Arial"/>
              </w:rPr>
            </w:pPr>
            <w:r>
              <w:rPr>
                <w:rFonts w:cs="Arial"/>
              </w:rPr>
              <w:t>Contains the value of the Memory Input. Indicates if a memory location was selected. Additionally may indicated if a recall or store was selected.</w:t>
            </w:r>
          </w:p>
          <w:p w14:paraId="4CA532A0" w14:textId="77777777" w:rsidR="00871E0B" w:rsidRDefault="00871E0B" w:rsidP="00812550">
            <w:pPr>
              <w:rPr>
                <w:rFonts w:cs="Arial"/>
              </w:rPr>
            </w:pPr>
          </w:p>
          <w:p w14:paraId="7893FB57" w14:textId="77777777" w:rsidR="00871E0B" w:rsidRPr="00275823" w:rsidRDefault="00871E0B" w:rsidP="00812550">
            <w:pPr>
              <w:rPr>
                <w:rFonts w:cs="Arial"/>
                <w:color w:val="000000"/>
              </w:rPr>
            </w:pPr>
            <w:r>
              <w:rPr>
                <w:rFonts w:cs="Arial"/>
                <w:color w:val="000000"/>
              </w:rPr>
              <w:t>Sent to:</w:t>
            </w:r>
          </w:p>
          <w:p w14:paraId="601E22ED" w14:textId="77777777" w:rsidR="00871E0B" w:rsidRPr="0046598F" w:rsidRDefault="00871E0B" w:rsidP="00812550">
            <w:pPr>
              <w:pStyle w:val="ListParagraph"/>
              <w:numPr>
                <w:ilvl w:val="0"/>
                <w:numId w:val="12"/>
              </w:numPr>
              <w:rPr>
                <w:rFonts w:cs="Arial"/>
                <w:color w:val="000000"/>
              </w:rPr>
            </w:pPr>
            <w:r>
              <w:rPr>
                <w:noProof/>
              </w:rPr>
              <w:drawing>
                <wp:inline distT="0" distB="0" distL="0" distR="0" wp14:anchorId="6D5A9532" wp14:editId="471A9F97">
                  <wp:extent cx="152400" cy="152400"/>
                  <wp:effectExtent l="0" t="0" r="0" b="0"/>
                  <wp:docPr id="58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b7376527d547262daf56ba813b009e" w:history="1">
              <w:r>
                <w:rPr>
                  <w:rStyle w:val="Hyperlink"/>
                  <w:rFonts w:cs="Arial"/>
                  <w:color w:val="000000"/>
                </w:rPr>
                <w:t>Request Recall Position</w:t>
              </w:r>
            </w:hyperlink>
          </w:p>
          <w:p w14:paraId="7F2ED4B5" w14:textId="77777777" w:rsidR="00871E0B" w:rsidRPr="0046598F" w:rsidRDefault="00871E0B" w:rsidP="00812550">
            <w:pPr>
              <w:pStyle w:val="ListParagraph"/>
              <w:numPr>
                <w:ilvl w:val="0"/>
                <w:numId w:val="12"/>
              </w:numPr>
              <w:rPr>
                <w:rFonts w:cs="Arial"/>
                <w:color w:val="000000"/>
              </w:rPr>
            </w:pPr>
            <w:r>
              <w:rPr>
                <w:noProof/>
              </w:rPr>
              <w:drawing>
                <wp:inline distT="0" distB="0" distL="0" distR="0" wp14:anchorId="63694A95" wp14:editId="595F1117">
                  <wp:extent cx="152400" cy="152400"/>
                  <wp:effectExtent l="0" t="0" r="0" b="0"/>
                  <wp:docPr id="58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9b312ffc2b6e9273620cf59b4932f72" w:history="1">
              <w:r>
                <w:rPr>
                  <w:rStyle w:val="Hyperlink"/>
                  <w:rFonts w:cs="Arial"/>
                  <w:color w:val="000000"/>
                </w:rPr>
                <w:t>Request Store Position</w:t>
              </w:r>
            </w:hyperlink>
          </w:p>
        </w:tc>
      </w:tr>
      <w:tr w:rsidR="00871E0B" w:rsidRPr="003F473D" w14:paraId="6F41C391" w14:textId="77777777" w:rsidTr="00812550">
        <w:trPr>
          <w:trHeight w:val="410"/>
        </w:trPr>
        <w:tc>
          <w:tcPr>
            <w:tcW w:w="2689" w:type="dxa"/>
            <w:noWrap/>
          </w:tcPr>
          <w:p w14:paraId="04FDFE7B" w14:textId="77777777" w:rsidR="00871E0B" w:rsidRDefault="00871E0B" w:rsidP="00812550">
            <w:pPr>
              <w:contextualSpacing/>
              <w:rPr>
                <w:rFonts w:cs="Arial"/>
              </w:rPr>
            </w:pPr>
            <w:r>
              <w:rPr>
                <w:rFonts w:cs="Arial"/>
              </w:rPr>
              <w:t>Memory_Set_Indicator_Status</w:t>
            </w:r>
          </w:p>
          <w:p w14:paraId="1F1860E5" w14:textId="77777777" w:rsidR="00871E0B" w:rsidRDefault="00871E0B" w:rsidP="00812550">
            <w:pPr>
              <w:contextualSpacing/>
              <w:rPr>
                <w:rFonts w:cs="Arial"/>
              </w:rPr>
            </w:pPr>
            <w:r>
              <w:rPr>
                <w:rFonts w:cs="Arial"/>
              </w:rPr>
              <w:t>Type:</w:t>
            </w:r>
          </w:p>
          <w:p w14:paraId="0549EB1D" w14:textId="77777777" w:rsidR="00871E0B" w:rsidRDefault="00871E0B" w:rsidP="00812550">
            <w:pPr>
              <w:contextualSpacing/>
              <w:rPr>
                <w:rFonts w:cs="Arial"/>
              </w:rPr>
            </w:pPr>
            <w:r>
              <w:rPr>
                <w:noProof/>
              </w:rPr>
              <w:lastRenderedPageBreak/>
              <w:drawing>
                <wp:inline distT="0" distB="0" distL="0" distR="0" wp14:anchorId="2F1F8CD4" wp14:editId="686A62F3">
                  <wp:extent cx="152400" cy="152400"/>
                  <wp:effectExtent l="0" t="0" r="0" b="0"/>
                  <wp:docPr id="58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7b82d4e1f16433e6d22c1b558a30db16" w:history="1">
              <w:r>
                <w:rPr>
                  <w:rStyle w:val="Hyperlink"/>
                  <w:rFonts w:cs="Arial"/>
                </w:rPr>
                <w:t>Set Indicator Status - Active/Inactive</w:t>
              </w:r>
            </w:hyperlink>
          </w:p>
        </w:tc>
        <w:tc>
          <w:tcPr>
            <w:tcW w:w="7512" w:type="dxa"/>
            <w:noWrap/>
          </w:tcPr>
          <w:p w14:paraId="7FCD7AAB" w14:textId="77777777" w:rsidR="00871E0B" w:rsidRDefault="00871E0B" w:rsidP="00812550">
            <w:pPr>
              <w:rPr>
                <w:rFonts w:cs="Arial"/>
              </w:rPr>
            </w:pPr>
            <w:r>
              <w:rPr>
                <w:rFonts w:cs="Arial"/>
              </w:rPr>
              <w:lastRenderedPageBreak/>
              <w:t>Signal Description:</w:t>
            </w:r>
          </w:p>
          <w:p w14:paraId="08E7E8BC" w14:textId="77777777" w:rsidR="00871E0B" w:rsidRDefault="00871E0B" w:rsidP="00812550">
            <w:pPr>
              <w:rPr>
                <w:rFonts w:cs="Arial"/>
              </w:rPr>
            </w:pPr>
            <w:r>
              <w:rPr>
                <w:rFonts w:cs="Arial"/>
              </w:rPr>
              <w:t>These values indicate when Memory Set is active. When active the indicator will notify the user for the duration that Memory Set is active.</w:t>
            </w:r>
          </w:p>
          <w:p w14:paraId="43D83C74" w14:textId="77777777" w:rsidR="00871E0B" w:rsidRDefault="00871E0B" w:rsidP="00812550">
            <w:pPr>
              <w:rPr>
                <w:rFonts w:cs="Arial"/>
              </w:rPr>
            </w:pPr>
          </w:p>
          <w:p w14:paraId="599404E8" w14:textId="77777777" w:rsidR="00871E0B" w:rsidRDefault="00871E0B" w:rsidP="00812550">
            <w:pPr>
              <w:rPr>
                <w:rFonts w:cs="Arial"/>
              </w:rPr>
            </w:pPr>
            <w:r>
              <w:rPr>
                <w:rFonts w:cs="Arial"/>
              </w:rPr>
              <w:lastRenderedPageBreak/>
              <w:t>Usage in Function:</w:t>
            </w:r>
          </w:p>
          <w:p w14:paraId="1E8D1F29" w14:textId="77777777" w:rsidR="00871E0B" w:rsidRDefault="00871E0B" w:rsidP="00812550">
            <w:pPr>
              <w:rPr>
                <w:rFonts w:cs="Arial"/>
              </w:rPr>
            </w:pPr>
            <w:r>
              <w:rPr>
                <w:rFonts w:cs="Arial"/>
              </w:rPr>
              <w:t xml:space="preserve">Signal Description: </w:t>
            </w:r>
          </w:p>
          <w:p w14:paraId="26F12A6F" w14:textId="77777777" w:rsidR="00871E0B" w:rsidRDefault="00871E0B" w:rsidP="00812550">
            <w:pPr>
              <w:rPr>
                <w:rFonts w:cs="Arial"/>
              </w:rPr>
            </w:pPr>
            <w:r>
              <w:rPr>
                <w:rFonts w:cs="Arial"/>
              </w:rPr>
              <w:t>Contains the value to determine if the Memory Set Indicator should be active</w:t>
            </w:r>
          </w:p>
          <w:p w14:paraId="0CF5A331" w14:textId="77777777" w:rsidR="00871E0B" w:rsidRDefault="00871E0B" w:rsidP="00812550">
            <w:pPr>
              <w:rPr>
                <w:rFonts w:cs="Arial"/>
              </w:rPr>
            </w:pPr>
          </w:p>
          <w:p w14:paraId="4682517D" w14:textId="77777777" w:rsidR="00871E0B" w:rsidRPr="00275823" w:rsidRDefault="00871E0B" w:rsidP="00812550">
            <w:pPr>
              <w:rPr>
                <w:rFonts w:cs="Arial"/>
                <w:color w:val="000000"/>
              </w:rPr>
            </w:pPr>
            <w:r>
              <w:rPr>
                <w:rFonts w:cs="Arial"/>
                <w:color w:val="000000"/>
              </w:rPr>
              <w:t>Sent to:</w:t>
            </w:r>
          </w:p>
          <w:p w14:paraId="107CF537" w14:textId="77777777" w:rsidR="00871E0B" w:rsidRPr="0046598F" w:rsidRDefault="00871E0B" w:rsidP="00812550">
            <w:pPr>
              <w:pStyle w:val="ListParagraph"/>
              <w:numPr>
                <w:ilvl w:val="0"/>
                <w:numId w:val="12"/>
              </w:numPr>
              <w:rPr>
                <w:rFonts w:cs="Arial"/>
                <w:color w:val="000000"/>
              </w:rPr>
            </w:pPr>
            <w:r>
              <w:rPr>
                <w:noProof/>
              </w:rPr>
              <w:drawing>
                <wp:inline distT="0" distB="0" distL="0" distR="0" wp14:anchorId="5462FE7C" wp14:editId="74C9BEB3">
                  <wp:extent cx="152400" cy="152400"/>
                  <wp:effectExtent l="0" t="0" r="0" b="0"/>
                  <wp:docPr id="58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d0740443caa06a877f7ea8edb1b337" w:history="1">
              <w:r>
                <w:rPr>
                  <w:rStyle w:val="Hyperlink"/>
                  <w:rFonts w:cs="Arial"/>
                  <w:color w:val="000000"/>
                </w:rPr>
                <w:t>Notify of Memory Set Indicator Status</w:t>
              </w:r>
            </w:hyperlink>
          </w:p>
          <w:p w14:paraId="24D7F96D" w14:textId="77777777" w:rsidR="00871E0B" w:rsidRPr="0046598F" w:rsidRDefault="00871E0B" w:rsidP="00812550">
            <w:pPr>
              <w:pStyle w:val="ListParagraph"/>
              <w:numPr>
                <w:ilvl w:val="0"/>
                <w:numId w:val="12"/>
              </w:numPr>
              <w:rPr>
                <w:rFonts w:cs="Arial"/>
                <w:color w:val="000000"/>
              </w:rPr>
            </w:pPr>
            <w:r>
              <w:rPr>
                <w:noProof/>
              </w:rPr>
              <w:drawing>
                <wp:inline distT="0" distB="0" distL="0" distR="0" wp14:anchorId="7AA5C931" wp14:editId="452459DB">
                  <wp:extent cx="152400" cy="152400"/>
                  <wp:effectExtent l="0" t="0" r="0" b="0"/>
                  <wp:docPr id="59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2bd985d79dd703f8c73c3d6af1fe20" w:history="1">
              <w:r>
                <w:rPr>
                  <w:rStyle w:val="Hyperlink"/>
                  <w:rFonts w:cs="Arial"/>
                  <w:color w:val="000000"/>
                </w:rPr>
                <w:t>Display HMI</w:t>
              </w:r>
            </w:hyperlink>
          </w:p>
          <w:p w14:paraId="0C889827" w14:textId="77777777" w:rsidR="00871E0B" w:rsidRPr="0046598F" w:rsidRDefault="00871E0B" w:rsidP="00812550">
            <w:pPr>
              <w:pStyle w:val="ListParagraph"/>
              <w:numPr>
                <w:ilvl w:val="0"/>
                <w:numId w:val="12"/>
              </w:numPr>
              <w:rPr>
                <w:rFonts w:cs="Arial"/>
                <w:color w:val="000000"/>
              </w:rPr>
            </w:pPr>
            <w:r>
              <w:rPr>
                <w:noProof/>
              </w:rPr>
              <w:drawing>
                <wp:inline distT="0" distB="0" distL="0" distR="0" wp14:anchorId="1E98068B" wp14:editId="493FD01F">
                  <wp:extent cx="152400" cy="152400"/>
                  <wp:effectExtent l="0" t="0" r="0" b="0"/>
                  <wp:docPr id="59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2abaf50a4f207be1c77e2db8f78b871" w:history="1">
              <w:r>
                <w:rPr>
                  <w:rStyle w:val="Hyperlink"/>
                  <w:rFonts w:cs="Arial"/>
                  <w:color w:val="000000"/>
                </w:rPr>
                <w:t>Notify Audio</w:t>
              </w:r>
            </w:hyperlink>
          </w:p>
        </w:tc>
      </w:tr>
    </w:tbl>
    <w:p w14:paraId="48F882BE" w14:textId="77777777" w:rsidR="00871E0B" w:rsidRDefault="00871E0B" w:rsidP="00871E0B">
      <w:pPr>
        <w:pStyle w:val="Heading4"/>
      </w:pPr>
      <w:r>
        <w:lastRenderedPageBreak/>
        <w:t>Logical</w:t>
      </w:r>
      <w:r w:rsidRPr="00F15706">
        <w:t xml:space="preserve"> Parameters</w:t>
      </w:r>
    </w:p>
    <w:p w14:paraId="00BC909D" w14:textId="77777777" w:rsidR="00871E0B" w:rsidRDefault="00871E0B" w:rsidP="00871E0B"/>
    <w:p w14:paraId="5D04857D" w14:textId="5972991F" w:rsidR="00871E0B" w:rsidRDefault="00871E0B" w:rsidP="00871E0B">
      <w:pPr>
        <w:rPr>
          <w:i/>
          <w:color w:val="A6A6A6" w:themeColor="background1" w:themeShade="A6"/>
        </w:rPr>
      </w:pPr>
      <w:r w:rsidRPr="005067FC">
        <w:rPr>
          <w:i/>
          <w:color w:val="A6A6A6" w:themeColor="background1" w:themeShade="A6"/>
        </w:rPr>
        <w:t>Not supported by MagicDraw report generation.</w:t>
      </w:r>
    </w:p>
    <w:p w14:paraId="1C6923FD" w14:textId="77777777" w:rsidR="00871E0B" w:rsidRDefault="00871E0B" w:rsidP="00871E0B"/>
    <w:p w14:paraId="1181FDEE" w14:textId="77777777" w:rsidR="00871E0B" w:rsidRDefault="00871E0B" w:rsidP="00871E0B">
      <w:pPr>
        <w:pStyle w:val="Heading3"/>
      </w:pPr>
      <w:r>
        <w:t>Function Modeling</w:t>
      </w:r>
    </w:p>
    <w:p w14:paraId="42F75985" w14:textId="77777777" w:rsidR="00871E0B" w:rsidRPr="00C75AE5" w:rsidRDefault="00871E0B" w:rsidP="00871E0B"/>
    <w:p w14:paraId="263216CA" w14:textId="77777777" w:rsidR="00871E0B" w:rsidRDefault="00871E0B" w:rsidP="00871E0B">
      <w:pPr>
        <w:pStyle w:val="Heading4"/>
        <w:numPr>
          <w:ilvl w:val="3"/>
          <w:numId w:val="4"/>
        </w:numPr>
      </w:pPr>
      <w:r>
        <w:t>Use Cases</w:t>
      </w:r>
    </w:p>
    <w:p w14:paraId="6AA10432" w14:textId="77777777" w:rsidR="00871E0B" w:rsidRDefault="00871E0B" w:rsidP="00871E0B"/>
    <w:p w14:paraId="3E2AD093" w14:textId="77777777" w:rsidR="00871E0B" w:rsidRPr="005067FC" w:rsidRDefault="00871E0B" w:rsidP="00871E0B">
      <w:pPr>
        <w:rPr>
          <w:i/>
          <w:color w:val="A6A6A6" w:themeColor="background1" w:themeShade="A6"/>
        </w:rPr>
      </w:pPr>
      <w:r w:rsidRPr="005067FC">
        <w:rPr>
          <w:i/>
          <w:color w:val="A6A6A6" w:themeColor="background1" w:themeShade="A6"/>
        </w:rPr>
        <w:t>Not supported by MagicDraw report generation.</w:t>
      </w:r>
    </w:p>
    <w:p w14:paraId="0B906C26" w14:textId="77777777" w:rsidR="00871E0B" w:rsidRDefault="00871E0B" w:rsidP="00871E0B">
      <w:pPr>
        <w:pStyle w:val="Heading4"/>
        <w:numPr>
          <w:ilvl w:val="3"/>
          <w:numId w:val="4"/>
        </w:numPr>
      </w:pPr>
      <w:r>
        <w:t>State Charts / Activity Diagrams / Sequence Diagrams / Decision Tables</w:t>
      </w:r>
    </w:p>
    <w:p w14:paraId="3E91B1FD" w14:textId="77777777" w:rsidR="00871E0B" w:rsidRDefault="00871E0B" w:rsidP="00871E0B"/>
    <w:p w14:paraId="76661BFC" w14:textId="77777777" w:rsidR="00871E0B" w:rsidRDefault="00871E0B" w:rsidP="00871E0B">
      <w:pPr>
        <w:contextualSpacing/>
        <w:jc w:val="center"/>
      </w:pPr>
      <w:r>
        <w:rPr>
          <w:noProof/>
        </w:rPr>
        <w:drawing>
          <wp:inline distT="0" distB="0" distL="0" distR="0" wp14:anchorId="302015FF" wp14:editId="59F89E38">
            <wp:extent cx="6466205" cy="2877202"/>
            <wp:effectExtent l="0" t="0" r="0" b="0"/>
            <wp:docPr id="594" name="Picture 2089794533.png" descr="208979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2089794533.png"/>
                    <pic:cNvPicPr/>
                  </pic:nvPicPr>
                  <pic:blipFill>
                    <a:blip r:embed="rId31" cstate="print"/>
                    <a:stretch>
                      <a:fillRect/>
                    </a:stretch>
                  </pic:blipFill>
                  <pic:spPr>
                    <a:xfrm>
                      <a:off x="0" y="0"/>
                      <a:ext cx="6466205" cy="2877202"/>
                    </a:xfrm>
                    <a:prstGeom prst="rect">
                      <a:avLst/>
                    </a:prstGeom>
                  </pic:spPr>
                </pic:pic>
              </a:graphicData>
            </a:graphic>
          </wp:inline>
        </w:drawing>
      </w:r>
    </w:p>
    <w:p w14:paraId="464C9406" w14:textId="77777777" w:rsidR="00871E0B" w:rsidRPr="00294100" w:rsidRDefault="00871E0B" w:rsidP="00871E0B">
      <w:pPr>
        <w:pStyle w:val="Caption"/>
      </w:pPr>
      <w:r w:rsidRPr="00BD03E8">
        <w:t xml:space="preserve">Figure </w:t>
      </w:r>
      <w:fldSimple w:instr=" SEQ Figure \* ARABIC ">
        <w:r>
          <w:rPr>
            <w:noProof/>
          </w:rPr>
          <w:t>3</w:t>
        </w:r>
      </w:fldSimple>
      <w:r w:rsidRPr="00BD03E8">
        <w:t>:</w:t>
      </w:r>
      <w:r>
        <w:t xml:space="preserve"> </w:t>
      </w:r>
      <w:r w:rsidRPr="00294100">
        <w:t>Provide Memory Input Status</w:t>
      </w:r>
    </w:p>
    <w:p w14:paraId="02D77F3A" w14:textId="23796C8E" w:rsidR="00871E0B" w:rsidRDefault="00871E0B" w:rsidP="00871E0B"/>
    <w:p w14:paraId="044645AE" w14:textId="77777777" w:rsidR="00790053" w:rsidRPr="000A30CD" w:rsidRDefault="00790053" w:rsidP="00871E0B"/>
    <w:p w14:paraId="4C330180" w14:textId="77777777" w:rsidR="00871E0B" w:rsidRDefault="00871E0B" w:rsidP="00871E0B">
      <w:pPr>
        <w:pStyle w:val="Heading2"/>
        <w:numPr>
          <w:ilvl w:val="1"/>
          <w:numId w:val="4"/>
        </w:numPr>
      </w:pPr>
      <w:r>
        <w:rPr>
          <w:noProof/>
        </w:rPr>
        <w:drawing>
          <wp:inline distT="0" distB="0" distL="0" distR="0" wp14:anchorId="762283A6" wp14:editId="25217F00">
            <wp:extent cx="152400" cy="152400"/>
            <wp:effectExtent l="0" t="0" r="0" b="0"/>
            <wp:docPr id="52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59" w:name="_99d0740443caa06a877f7ea8edb1b337"/>
      <w:r>
        <w:t>Notify of Memory Set Indicator Status</w:t>
      </w:r>
      <w:bookmarkEnd w:id="59"/>
    </w:p>
    <w:p w14:paraId="5BCD6929" w14:textId="77777777" w:rsidR="00871E0B" w:rsidRDefault="00871E0B" w:rsidP="00871E0B">
      <w:pPr>
        <w:pStyle w:val="Heading3"/>
      </w:pPr>
      <w:r>
        <w:t>Function Overview</w:t>
      </w:r>
    </w:p>
    <w:p w14:paraId="724825AE" w14:textId="77777777" w:rsidR="00871E0B" w:rsidRDefault="00871E0B" w:rsidP="00871E0B">
      <w:pPr>
        <w:pStyle w:val="Heading4"/>
      </w:pPr>
      <w:r>
        <w:t>Description</w:t>
      </w:r>
    </w:p>
    <w:p w14:paraId="54DA719B" w14:textId="77777777" w:rsidR="00871E0B" w:rsidRDefault="00871E0B" w:rsidP="00871E0B">
      <w:pPr>
        <w:contextualSpacing/>
      </w:pPr>
    </w:p>
    <w:p w14:paraId="5B4528A4" w14:textId="77777777" w:rsidR="00871E0B" w:rsidRDefault="00871E0B" w:rsidP="00871E0B">
      <w:pPr>
        <w:contextualSpacing/>
      </w:pPr>
      <w:r>
        <w:t>Function is allocated to:</w:t>
      </w:r>
    </w:p>
    <w:p w14:paraId="0734F38C" w14:textId="77777777" w:rsidR="00871E0B" w:rsidRDefault="00871E0B" w:rsidP="00871E0B">
      <w:pPr>
        <w:pStyle w:val="ListParagraph"/>
        <w:numPr>
          <w:ilvl w:val="0"/>
          <w:numId w:val="13"/>
        </w:numPr>
        <w:contextualSpacing/>
      </w:pPr>
      <w:r>
        <w:rPr>
          <w:noProof/>
        </w:rPr>
        <w:drawing>
          <wp:inline distT="0" distB="0" distL="0" distR="0" wp14:anchorId="1111FB0B" wp14:editId="79D898E1">
            <wp:extent cx="152400" cy="152400"/>
            <wp:effectExtent l="0" t="0" r="0" b="0"/>
            <wp:docPr id="52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156FFEC7" w14:textId="77777777" w:rsidR="00871E0B" w:rsidRDefault="00871E0B" w:rsidP="00871E0B">
      <w:pPr>
        <w:pStyle w:val="ListParagraph"/>
        <w:numPr>
          <w:ilvl w:val="0"/>
          <w:numId w:val="13"/>
        </w:numPr>
        <w:contextualSpacing/>
      </w:pPr>
      <w:r>
        <w:rPr>
          <w:noProof/>
        </w:rPr>
        <w:drawing>
          <wp:inline distT="0" distB="0" distL="0" distR="0" wp14:anchorId="056DDF4F" wp14:editId="631C9F02">
            <wp:extent cx="152400" cy="152400"/>
            <wp:effectExtent l="0" t="0" r="0" b="0"/>
            <wp:docPr id="52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Memory Input System &lt;&lt;Logical&gt;&gt;</w:t>
      </w:r>
    </w:p>
    <w:p w14:paraId="048DE59F" w14:textId="77777777" w:rsidR="00871E0B" w:rsidRDefault="00871E0B" w:rsidP="00871E0B">
      <w:pPr>
        <w:contextualSpacing/>
      </w:pPr>
    </w:p>
    <w:p w14:paraId="52AEC99F" w14:textId="77777777" w:rsidR="00871E0B" w:rsidRDefault="00871E0B" w:rsidP="00871E0B">
      <w:pPr>
        <w:contextualSpacing/>
      </w:pPr>
      <w:r w:rsidRPr="00A554C4">
        <w:t>The purpose of this function is to alert the user that Memory Set is active. The user has activated the Memory Set functionality and this function will notify the user for the duration that it is active.</w:t>
      </w:r>
    </w:p>
    <w:p w14:paraId="1679AFD5" w14:textId="77777777" w:rsidR="00871E0B" w:rsidRDefault="00871E0B" w:rsidP="00871E0B">
      <w:pPr>
        <w:pStyle w:val="Heading4"/>
      </w:pPr>
      <w:r>
        <w:t>Variants</w:t>
      </w:r>
    </w:p>
    <w:p w14:paraId="555B3467" w14:textId="77777777" w:rsidR="00871E0B" w:rsidRDefault="00871E0B" w:rsidP="00871E0B"/>
    <w:p w14:paraId="26F62BD6" w14:textId="77777777" w:rsidR="00871E0B" w:rsidRPr="005067FC" w:rsidRDefault="00871E0B" w:rsidP="00871E0B">
      <w:pPr>
        <w:rPr>
          <w:i/>
          <w:color w:val="A6A6A6" w:themeColor="background1" w:themeShade="A6"/>
        </w:rPr>
      </w:pPr>
      <w:r w:rsidRPr="005067FC">
        <w:rPr>
          <w:i/>
          <w:color w:val="A6A6A6" w:themeColor="background1" w:themeShade="A6"/>
        </w:rPr>
        <w:t>Not supported by MagicDraw report generation.</w:t>
      </w:r>
    </w:p>
    <w:p w14:paraId="4CFC711B" w14:textId="77777777" w:rsidR="00871E0B" w:rsidRDefault="00871E0B" w:rsidP="00871E0B">
      <w:pPr>
        <w:pStyle w:val="Heading4"/>
      </w:pPr>
      <w:r>
        <w:t>Input Requirements</w:t>
      </w:r>
    </w:p>
    <w:p w14:paraId="0B8BF3C6" w14:textId="77777777" w:rsidR="00871E0B" w:rsidRDefault="00871E0B" w:rsidP="00871E0B"/>
    <w:p w14:paraId="1313BA0A" w14:textId="77777777" w:rsidR="00871E0B" w:rsidRPr="005067FC" w:rsidRDefault="00871E0B" w:rsidP="00871E0B">
      <w:pPr>
        <w:rPr>
          <w:i/>
          <w:color w:val="A6A6A6" w:themeColor="background1" w:themeShade="A6"/>
        </w:rPr>
      </w:pPr>
      <w:r w:rsidRPr="005067FC">
        <w:rPr>
          <w:i/>
          <w:color w:val="A6A6A6" w:themeColor="background1" w:themeShade="A6"/>
        </w:rPr>
        <w:t>Not supported by MagicDraw report generation.</w:t>
      </w:r>
    </w:p>
    <w:p w14:paraId="76D4D391" w14:textId="77777777" w:rsidR="00871E0B" w:rsidRDefault="00871E0B" w:rsidP="00871E0B">
      <w:pPr>
        <w:pStyle w:val="Heading4"/>
      </w:pPr>
      <w:r>
        <w:t>Assumptions</w:t>
      </w:r>
    </w:p>
    <w:p w14:paraId="5DC55BE2" w14:textId="77777777" w:rsidR="00871E0B" w:rsidRDefault="00871E0B" w:rsidP="00871E0B"/>
    <w:p w14:paraId="7762D0D4" w14:textId="77777777" w:rsidR="00871E0B" w:rsidRPr="00FF5F72" w:rsidRDefault="00871E0B" w:rsidP="00871E0B">
      <w:pPr>
        <w:rPr>
          <w:color w:val="A6A6A6" w:themeColor="background1" w:themeShade="A6"/>
        </w:rPr>
      </w:pPr>
      <w:r w:rsidRPr="00FF5F72">
        <w:rPr>
          <w:color w:val="A6A6A6" w:themeColor="background1" w:themeShade="A6"/>
        </w:rPr>
        <w:t>No assumptions specified for this function.</w:t>
      </w:r>
    </w:p>
    <w:p w14:paraId="24F24C27" w14:textId="77777777" w:rsidR="00871E0B" w:rsidRDefault="00871E0B" w:rsidP="00871E0B"/>
    <w:p w14:paraId="7E6046CF" w14:textId="77777777" w:rsidR="00871E0B" w:rsidRDefault="00871E0B" w:rsidP="00871E0B">
      <w:pPr>
        <w:pStyle w:val="Heading4"/>
      </w:pPr>
      <w:r>
        <w:t>References</w:t>
      </w:r>
    </w:p>
    <w:p w14:paraId="4E8980D0" w14:textId="77777777" w:rsidR="00871E0B" w:rsidRPr="00454CBE" w:rsidRDefault="00871E0B" w:rsidP="00871E0B">
      <w:pPr>
        <w:pStyle w:val="Heading5"/>
      </w:pPr>
      <w:r w:rsidRPr="00454CBE">
        <w:t xml:space="preserve">Ford </w:t>
      </w:r>
      <w:r>
        <w:t>D</w:t>
      </w:r>
      <w:r w:rsidRPr="00454CBE">
        <w:t>ocuments</w:t>
      </w:r>
    </w:p>
    <w:p w14:paraId="0C1F9118" w14:textId="77777777" w:rsidR="00871E0B" w:rsidRDefault="00871E0B" w:rsidP="00871E0B">
      <w:pPr>
        <w:pStyle w:val="BodyText"/>
        <w:ind w:right="142"/>
        <w:jc w:val="both"/>
        <w:rPr>
          <w:rFonts w:cs="Arial"/>
        </w:rPr>
      </w:pPr>
      <w:r>
        <w:rPr>
          <w:rFonts w:cs="Arial"/>
        </w:rPr>
        <w:t>List here all Ford internal documents, which are directly related to the feature.</w:t>
      </w:r>
    </w:p>
    <w:p w14:paraId="320DFDEB" w14:textId="77777777" w:rsidR="00871E0B" w:rsidRDefault="00871E0B" w:rsidP="00871E0B">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871E0B" w:rsidRPr="007C20FA" w14:paraId="5A75B745" w14:textId="77777777" w:rsidTr="00812550">
        <w:trPr>
          <w:cantSplit/>
          <w:tblHeader/>
        </w:trPr>
        <w:tc>
          <w:tcPr>
            <w:tcW w:w="1418" w:type="dxa"/>
            <w:shd w:val="clear" w:color="auto" w:fill="E0E0E0"/>
          </w:tcPr>
          <w:p w14:paraId="5DD2DCB0" w14:textId="77777777" w:rsidR="00871E0B" w:rsidRPr="007C20FA" w:rsidRDefault="00871E0B"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7D692E3D" w14:textId="77777777" w:rsidR="00871E0B" w:rsidRPr="007C20FA" w:rsidRDefault="00871E0B"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471FE65A" w14:textId="77777777" w:rsidR="00871E0B" w:rsidRPr="007C20FA" w:rsidRDefault="00871E0B"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2DD4DED7" w14:textId="77777777" w:rsidR="00871E0B" w:rsidRPr="007C20FA" w:rsidRDefault="00871E0B" w:rsidP="00812550">
            <w:pPr>
              <w:rPr>
                <w:rFonts w:ascii="Helvetica" w:hAnsi="Helvetica" w:cs="Helvetica"/>
                <w:b/>
              </w:rPr>
            </w:pPr>
            <w:r w:rsidRPr="007C20FA">
              <w:rPr>
                <w:rFonts w:ascii="Helvetica" w:hAnsi="Helvetica" w:cs="Helvetica"/>
                <w:b/>
              </w:rPr>
              <w:t>Revision</w:t>
            </w:r>
          </w:p>
        </w:tc>
      </w:tr>
      <w:tr w:rsidR="00871E0B" w:rsidRPr="007C20FA" w14:paraId="7C509DE2" w14:textId="77777777" w:rsidTr="00812550">
        <w:trPr>
          <w:cantSplit/>
          <w:tblHeader/>
        </w:trPr>
        <w:tc>
          <w:tcPr>
            <w:tcW w:w="1418" w:type="dxa"/>
            <w:shd w:val="clear" w:color="auto" w:fill="FFFFFF" w:themeFill="background1"/>
          </w:tcPr>
          <w:p w14:paraId="7104B1BF" w14:textId="77777777" w:rsidR="00871E0B" w:rsidRPr="005E40CF" w:rsidRDefault="00871E0B" w:rsidP="00812550">
            <w:pPr>
              <w:rPr>
                <w:rFonts w:ascii="Helvetica" w:hAnsi="Helvetica" w:cs="Helvetica"/>
              </w:rPr>
            </w:pPr>
          </w:p>
        </w:tc>
        <w:tc>
          <w:tcPr>
            <w:tcW w:w="6237" w:type="dxa"/>
            <w:shd w:val="clear" w:color="auto" w:fill="FFFFFF" w:themeFill="background1"/>
          </w:tcPr>
          <w:p w14:paraId="5C23EADD" w14:textId="77777777" w:rsidR="00871E0B" w:rsidRPr="005E40CF" w:rsidRDefault="00871E0B" w:rsidP="00812550">
            <w:pPr>
              <w:rPr>
                <w:rFonts w:ascii="Helvetica" w:hAnsi="Helvetica" w:cs="Helvetica"/>
              </w:rPr>
            </w:pPr>
          </w:p>
        </w:tc>
        <w:tc>
          <w:tcPr>
            <w:tcW w:w="1418" w:type="dxa"/>
            <w:shd w:val="clear" w:color="auto" w:fill="FFFFFF" w:themeFill="background1"/>
          </w:tcPr>
          <w:p w14:paraId="68F61180" w14:textId="77777777" w:rsidR="00871E0B" w:rsidRPr="005E40CF" w:rsidRDefault="00871E0B" w:rsidP="00812550">
            <w:pPr>
              <w:rPr>
                <w:rFonts w:ascii="Helvetica" w:hAnsi="Helvetica" w:cs="Helvetica"/>
              </w:rPr>
            </w:pPr>
          </w:p>
        </w:tc>
        <w:tc>
          <w:tcPr>
            <w:tcW w:w="1418" w:type="dxa"/>
            <w:shd w:val="clear" w:color="auto" w:fill="FFFFFF" w:themeFill="background1"/>
          </w:tcPr>
          <w:p w14:paraId="430A46F3" w14:textId="77777777" w:rsidR="00871E0B" w:rsidRPr="005E40CF" w:rsidRDefault="00871E0B" w:rsidP="00812550">
            <w:pPr>
              <w:rPr>
                <w:rFonts w:ascii="Helvetica" w:hAnsi="Helvetica" w:cs="Helvetica"/>
              </w:rPr>
            </w:pPr>
          </w:p>
        </w:tc>
      </w:tr>
    </w:tbl>
    <w:p w14:paraId="3BC5DD7D" w14:textId="77777777" w:rsidR="00871E0B" w:rsidRPr="00360B1D" w:rsidRDefault="00871E0B" w:rsidP="00871E0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0CEDDF3" w14:textId="77777777" w:rsidR="00871E0B" w:rsidRPr="00FB7B3D" w:rsidRDefault="00871E0B" w:rsidP="00871E0B">
      <w:pPr>
        <w:pStyle w:val="Heading5"/>
      </w:pPr>
      <w:r w:rsidRPr="00454CBE">
        <w:t>External</w:t>
      </w:r>
      <w:r>
        <w:t xml:space="preserve"> Documents and P</w:t>
      </w:r>
      <w:r w:rsidRPr="00FB7B3D">
        <w:t>ublications</w:t>
      </w:r>
    </w:p>
    <w:p w14:paraId="0B258F71" w14:textId="77777777" w:rsidR="00871E0B" w:rsidRDefault="00871E0B" w:rsidP="00871E0B">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AFCA590" w14:textId="77777777" w:rsidR="00871E0B" w:rsidRDefault="00871E0B" w:rsidP="00871E0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871E0B" w:rsidRPr="007C20FA" w14:paraId="25FDAAA1" w14:textId="77777777" w:rsidTr="00812550">
        <w:trPr>
          <w:cantSplit/>
          <w:tblHeader/>
        </w:trPr>
        <w:tc>
          <w:tcPr>
            <w:tcW w:w="1418" w:type="dxa"/>
            <w:shd w:val="clear" w:color="auto" w:fill="E0E0E0"/>
          </w:tcPr>
          <w:p w14:paraId="0968520B" w14:textId="77777777" w:rsidR="00871E0B" w:rsidRPr="007C20FA" w:rsidRDefault="00871E0B"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0220237A" w14:textId="77777777" w:rsidR="00871E0B" w:rsidRPr="007C20FA" w:rsidRDefault="00871E0B" w:rsidP="00812550">
            <w:pPr>
              <w:rPr>
                <w:rFonts w:ascii="Helvetica" w:hAnsi="Helvetica" w:cs="Helvetica"/>
                <w:b/>
              </w:rPr>
            </w:pPr>
            <w:r>
              <w:rPr>
                <w:rFonts w:ascii="Helvetica" w:hAnsi="Helvetica" w:cs="Helvetica"/>
                <w:b/>
              </w:rPr>
              <w:t>Document / Publication</w:t>
            </w:r>
          </w:p>
        </w:tc>
      </w:tr>
      <w:tr w:rsidR="00871E0B" w:rsidRPr="007C20FA" w14:paraId="51E96BC7" w14:textId="77777777" w:rsidTr="00812550">
        <w:trPr>
          <w:cantSplit/>
          <w:tblHeader/>
        </w:trPr>
        <w:tc>
          <w:tcPr>
            <w:tcW w:w="1418" w:type="dxa"/>
            <w:shd w:val="clear" w:color="auto" w:fill="FFFFFF" w:themeFill="background1"/>
          </w:tcPr>
          <w:p w14:paraId="0F87BBE2" w14:textId="77777777" w:rsidR="00871E0B" w:rsidRPr="005E40CF" w:rsidRDefault="00871E0B" w:rsidP="00812550">
            <w:pPr>
              <w:rPr>
                <w:rFonts w:ascii="Helvetica" w:hAnsi="Helvetica" w:cs="Helvetica"/>
              </w:rPr>
            </w:pPr>
          </w:p>
        </w:tc>
        <w:tc>
          <w:tcPr>
            <w:tcW w:w="9072" w:type="dxa"/>
            <w:shd w:val="clear" w:color="auto" w:fill="FFFFFF" w:themeFill="background1"/>
          </w:tcPr>
          <w:p w14:paraId="653F8BF7" w14:textId="77777777" w:rsidR="00871E0B" w:rsidRPr="005E40CF" w:rsidRDefault="00871E0B" w:rsidP="00812550">
            <w:pPr>
              <w:rPr>
                <w:rFonts w:ascii="Helvetica" w:hAnsi="Helvetica" w:cs="Helvetica"/>
              </w:rPr>
            </w:pPr>
          </w:p>
        </w:tc>
      </w:tr>
    </w:tbl>
    <w:p w14:paraId="02D8A476" w14:textId="77777777" w:rsidR="00871E0B" w:rsidRDefault="00871E0B" w:rsidP="00871E0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C29FD50" w14:textId="77777777" w:rsidR="00871E0B" w:rsidRDefault="00871E0B" w:rsidP="00871E0B">
      <w:pPr>
        <w:pStyle w:val="Heading4"/>
      </w:pPr>
      <w:r>
        <w:t>Glossary</w:t>
      </w:r>
    </w:p>
    <w:p w14:paraId="01E7B39F" w14:textId="77777777" w:rsidR="00871E0B" w:rsidRDefault="00871E0B" w:rsidP="00871E0B">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0E27ECE" w14:textId="77777777" w:rsidR="00871E0B" w:rsidRDefault="00871E0B" w:rsidP="00871E0B">
      <w:pPr>
        <w:pStyle w:val="Heading3"/>
      </w:pPr>
      <w:r>
        <w:t>Function Scope</w:t>
      </w:r>
    </w:p>
    <w:p w14:paraId="7C276679" w14:textId="77777777" w:rsidR="00871E0B" w:rsidRPr="00A43B48" w:rsidRDefault="00871E0B" w:rsidP="00871E0B">
      <w:pPr>
        <w:contextualSpacing/>
      </w:pPr>
    </w:p>
    <w:p w14:paraId="0E93254C" w14:textId="77777777" w:rsidR="00871E0B" w:rsidRDefault="00871E0B" w:rsidP="00871E0B">
      <w:pPr>
        <w:contextualSpacing/>
      </w:pPr>
      <w:r>
        <w:t xml:space="preserve">The </w:t>
      </w:r>
      <w:r>
        <w:rPr>
          <w:noProof/>
        </w:rPr>
        <w:drawing>
          <wp:inline distT="0" distB="0" distL="0" distR="0" wp14:anchorId="5C0CEA3D" wp14:editId="7683102E">
            <wp:extent cx="152400" cy="152400"/>
            <wp:effectExtent l="0" t="0" r="0" b="0"/>
            <wp:docPr id="52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Notify of Memory Set Indicator Status</w:t>
      </w:r>
      <w:r>
        <w:rPr>
          <w:b/>
        </w:rPr>
        <w:t>”</w:t>
      </w:r>
      <w:r>
        <w:t xml:space="preserve"> function is called by the following functions:</w:t>
      </w:r>
    </w:p>
    <w:p w14:paraId="3E0A9978" w14:textId="77777777" w:rsidR="00871E0B" w:rsidRPr="00953D23" w:rsidRDefault="00871E0B" w:rsidP="00871E0B">
      <w:pPr>
        <w:pStyle w:val="ListParagraph"/>
        <w:numPr>
          <w:ilvl w:val="0"/>
          <w:numId w:val="12"/>
        </w:numPr>
        <w:contextualSpacing/>
      </w:pPr>
      <w:r>
        <w:rPr>
          <w:noProof/>
        </w:rPr>
        <w:drawing>
          <wp:inline distT="0" distB="0" distL="0" distR="0" wp14:anchorId="1D10B5BD" wp14:editId="2518E569">
            <wp:extent cx="152400" cy="152400"/>
            <wp:effectExtent l="0" t="0" r="0" b="0"/>
            <wp:docPr id="53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37AE67A9" w14:textId="77777777" w:rsidR="00871E0B" w:rsidRPr="00953D23" w:rsidRDefault="00871E0B" w:rsidP="00871E0B">
      <w:pPr>
        <w:pStyle w:val="ListParagraph"/>
        <w:numPr>
          <w:ilvl w:val="0"/>
          <w:numId w:val="12"/>
        </w:numPr>
        <w:contextualSpacing/>
      </w:pPr>
      <w:r>
        <w:rPr>
          <w:noProof/>
        </w:rPr>
        <w:drawing>
          <wp:inline distT="0" distB="0" distL="0" distR="0" wp14:anchorId="4725A724" wp14:editId="0A89DA30">
            <wp:extent cx="152400" cy="152400"/>
            <wp:effectExtent l="0" t="0" r="0" b="0"/>
            <wp:docPr id="532"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ed5265bbc3aabeba74754afd0013834d" w:history="1">
        <w:r>
          <w:rPr>
            <w:rStyle w:val="Hyperlink"/>
          </w:rPr>
          <w:t>Detect User Input</w:t>
        </w:r>
      </w:hyperlink>
      <w:r>
        <w:t>”</w:t>
      </w:r>
    </w:p>
    <w:p w14:paraId="38CB9AC8" w14:textId="77777777" w:rsidR="00871E0B" w:rsidRPr="00393C96" w:rsidRDefault="00871E0B" w:rsidP="00871E0B">
      <w:pPr>
        <w:contextualSpacing/>
      </w:pPr>
    </w:p>
    <w:p w14:paraId="75FDC312" w14:textId="77777777" w:rsidR="00871E0B" w:rsidRPr="006C2DE5" w:rsidRDefault="00871E0B" w:rsidP="00871E0B">
      <w:pPr>
        <w:rPr>
          <w:b/>
        </w:rPr>
      </w:pPr>
      <w:r w:rsidRPr="006C2DE5">
        <w:rPr>
          <w:b/>
        </w:rPr>
        <w:t>Description of “Classic Memory Functional Architecture” diagram</w:t>
      </w:r>
      <w:r>
        <w:rPr>
          <w:b/>
        </w:rPr>
        <w:t>:</w:t>
      </w:r>
    </w:p>
    <w:p w14:paraId="23317045" w14:textId="77777777" w:rsidR="00871E0B" w:rsidRDefault="00871E0B" w:rsidP="00871E0B">
      <w:r>
        <w:t>This diagram contains all the functions required to Store and Recall the positional settings. This includes inputs and outputs to the user, other features, and external systems.</w:t>
      </w:r>
    </w:p>
    <w:p w14:paraId="3AACBBBE" w14:textId="77777777" w:rsidR="00871E0B" w:rsidRDefault="00871E0B" w:rsidP="00871E0B"/>
    <w:p w14:paraId="0FAB361A" w14:textId="77777777" w:rsidR="00871E0B" w:rsidRDefault="00871E0B" w:rsidP="00871E0B">
      <w:pPr>
        <w:jc w:val="center"/>
      </w:pPr>
      <w:r>
        <w:rPr>
          <w:noProof/>
        </w:rPr>
        <w:drawing>
          <wp:inline distT="0" distB="0" distL="0" distR="0" wp14:anchorId="65840933" wp14:editId="1561D859">
            <wp:extent cx="6466204" cy="943828"/>
            <wp:effectExtent l="0" t="0" r="0" b="0"/>
            <wp:docPr id="53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36474143" w14:textId="77777777" w:rsidR="00871E0B" w:rsidRPr="00294100" w:rsidRDefault="00871E0B" w:rsidP="00871E0B">
      <w:pPr>
        <w:pStyle w:val="Caption"/>
      </w:pPr>
      <w:r w:rsidRPr="00294100">
        <w:lastRenderedPageBreak/>
        <w:t xml:space="preserve">Figure </w:t>
      </w:r>
      <w:fldSimple w:instr=" SEQ Figure \* ARABIC ">
        <w:r>
          <w:rPr>
            <w:noProof/>
          </w:rPr>
          <w:t>2</w:t>
        </w:r>
      </w:fldSimple>
      <w:r w:rsidRPr="00294100">
        <w:t xml:space="preserve">: Activity Diagram of </w:t>
      </w:r>
      <w:r>
        <w:rPr>
          <w:noProof/>
        </w:rPr>
        <w:drawing>
          <wp:inline distT="0" distB="0" distL="0" distR="0" wp14:anchorId="65B59A9B" wp14:editId="02F92911">
            <wp:extent cx="152400" cy="152400"/>
            <wp:effectExtent l="0" t="0" r="0" b="0"/>
            <wp:docPr id="53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BA93536" wp14:editId="156B2FC4">
            <wp:extent cx="152400" cy="152400"/>
            <wp:effectExtent l="0" t="0" r="0" b="0"/>
            <wp:docPr id="53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Notify of Memory Set Indicator Status</w:t>
      </w:r>
      <w:r>
        <w:t>”</w:t>
      </w:r>
    </w:p>
    <w:p w14:paraId="669F7B8F" w14:textId="77777777" w:rsidR="00871E0B" w:rsidRDefault="00871E0B" w:rsidP="00871E0B">
      <w:pPr>
        <w:contextualSpacing/>
      </w:pPr>
    </w:p>
    <w:p w14:paraId="0F53FD16" w14:textId="77777777" w:rsidR="00871E0B" w:rsidRDefault="00871E0B" w:rsidP="00871E0B">
      <w:pPr>
        <w:pStyle w:val="Heading3"/>
      </w:pPr>
      <w:r>
        <w:t>Function Interfaces</w:t>
      </w:r>
    </w:p>
    <w:p w14:paraId="2420EA31" w14:textId="77777777" w:rsidR="00871E0B" w:rsidRDefault="00871E0B" w:rsidP="00871E0B">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871E0B" w:rsidRPr="00E54DEA" w14:paraId="4732BA9B" w14:textId="77777777" w:rsidTr="00812550">
        <w:trPr>
          <w:trHeight w:val="260"/>
        </w:trPr>
        <w:tc>
          <w:tcPr>
            <w:tcW w:w="2695" w:type="dxa"/>
            <w:shd w:val="clear" w:color="auto" w:fill="D9D9D9" w:themeFill="background1" w:themeFillShade="D9"/>
            <w:noWrap/>
            <w:hideMark/>
          </w:tcPr>
          <w:p w14:paraId="1DC5324B" w14:textId="77777777" w:rsidR="00871E0B" w:rsidRPr="00E54DEA" w:rsidRDefault="00871E0B"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1272E94" w14:textId="77777777" w:rsidR="00871E0B" w:rsidRDefault="00871E0B" w:rsidP="00812550">
            <w:pPr>
              <w:overflowPunct/>
              <w:autoSpaceDE/>
              <w:autoSpaceDN/>
              <w:adjustRightInd/>
              <w:textAlignment w:val="auto"/>
              <w:rPr>
                <w:rFonts w:cs="Arial"/>
                <w:b/>
                <w:bCs/>
                <w:color w:val="000000"/>
              </w:rPr>
            </w:pPr>
            <w:r>
              <w:rPr>
                <w:rFonts w:cs="Arial"/>
                <w:b/>
                <w:bCs/>
                <w:color w:val="000000"/>
              </w:rPr>
              <w:t>Description</w:t>
            </w:r>
          </w:p>
        </w:tc>
      </w:tr>
      <w:tr w:rsidR="00871E0B" w:rsidRPr="003F473D" w14:paraId="40D6A965" w14:textId="77777777" w:rsidTr="00812550">
        <w:trPr>
          <w:trHeight w:val="410"/>
        </w:trPr>
        <w:tc>
          <w:tcPr>
            <w:tcW w:w="2695" w:type="dxa"/>
            <w:noWrap/>
          </w:tcPr>
          <w:p w14:paraId="002DBA28" w14:textId="77777777" w:rsidR="00871E0B" w:rsidRDefault="00871E0B" w:rsidP="00812550">
            <w:pPr>
              <w:contextualSpacing/>
              <w:rPr>
                <w:rFonts w:cs="Arial"/>
              </w:rPr>
            </w:pPr>
            <w:r w:rsidRPr="00275823">
              <w:rPr>
                <w:rFonts w:cs="Arial"/>
              </w:rPr>
              <w:t>Memory_Set_Indicator_Status</w:t>
            </w:r>
          </w:p>
          <w:p w14:paraId="754B4EF2" w14:textId="77777777" w:rsidR="00871E0B" w:rsidRDefault="00871E0B" w:rsidP="00812550">
            <w:pPr>
              <w:contextualSpacing/>
              <w:rPr>
                <w:rFonts w:cs="Arial"/>
              </w:rPr>
            </w:pPr>
            <w:r>
              <w:rPr>
                <w:rFonts w:cs="Arial"/>
              </w:rPr>
              <w:t>Type:</w:t>
            </w:r>
          </w:p>
          <w:p w14:paraId="65207F84" w14:textId="77777777" w:rsidR="00871E0B" w:rsidRDefault="00871E0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C141FD6" wp14:editId="3B161FF9">
                  <wp:extent cx="152400" cy="152400"/>
                  <wp:effectExtent l="0" t="0" r="0" b="0"/>
                  <wp:docPr id="54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b82d4e1f16433e6d22c1b558a30db16" w:history="1">
              <w:r>
                <w:rPr>
                  <w:rStyle w:val="Hyperlink"/>
                  <w:rFonts w:cs="Arial"/>
                </w:rPr>
                <w:t>Set Indicator Status - Active/Inactive</w:t>
              </w:r>
            </w:hyperlink>
          </w:p>
        </w:tc>
        <w:tc>
          <w:tcPr>
            <w:tcW w:w="7506" w:type="dxa"/>
          </w:tcPr>
          <w:p w14:paraId="2AC8DEDE" w14:textId="77777777" w:rsidR="00871E0B" w:rsidRDefault="00871E0B" w:rsidP="00812550">
            <w:pPr>
              <w:rPr>
                <w:rFonts w:cs="Arial"/>
              </w:rPr>
            </w:pPr>
            <w:r>
              <w:rPr>
                <w:rFonts w:cs="Arial"/>
              </w:rPr>
              <w:t>Signal Description:</w:t>
            </w:r>
          </w:p>
          <w:p w14:paraId="771AC469" w14:textId="77777777" w:rsidR="00871E0B" w:rsidRDefault="00871E0B" w:rsidP="00812550">
            <w:pPr>
              <w:rPr>
                <w:rFonts w:cs="Arial"/>
              </w:rPr>
            </w:pPr>
            <w:r w:rsidRPr="00275823">
              <w:rPr>
                <w:rFonts w:cs="Arial"/>
              </w:rPr>
              <w:t>These values indicate when Memory Set is active. When active the indicator will notify the user for the duration that Memory Set is active.</w:t>
            </w:r>
          </w:p>
          <w:p w14:paraId="58EDE136" w14:textId="77777777" w:rsidR="00871E0B" w:rsidRDefault="00871E0B" w:rsidP="00812550">
            <w:pPr>
              <w:rPr>
                <w:rFonts w:cs="Arial"/>
              </w:rPr>
            </w:pPr>
          </w:p>
          <w:p w14:paraId="38E5B234" w14:textId="77777777" w:rsidR="00871E0B" w:rsidRDefault="00871E0B" w:rsidP="00812550">
            <w:pPr>
              <w:rPr>
                <w:rFonts w:cs="Arial"/>
              </w:rPr>
            </w:pPr>
            <w:r>
              <w:rPr>
                <w:rFonts w:cs="Arial"/>
              </w:rPr>
              <w:t>Usage in Function:</w:t>
            </w:r>
          </w:p>
          <w:p w14:paraId="5EF249B5" w14:textId="77777777" w:rsidR="00871E0B" w:rsidRDefault="00871E0B" w:rsidP="00812550">
            <w:pPr>
              <w:rPr>
                <w:rFonts w:cs="Arial"/>
              </w:rPr>
            </w:pPr>
            <w:r>
              <w:rPr>
                <w:rFonts w:cs="Arial"/>
              </w:rPr>
              <w:t xml:space="preserve">Signal Description: </w:t>
            </w:r>
          </w:p>
          <w:p w14:paraId="10029646" w14:textId="77777777" w:rsidR="00871E0B" w:rsidRDefault="00871E0B" w:rsidP="00812550">
            <w:pPr>
              <w:rPr>
                <w:rFonts w:cs="Arial"/>
              </w:rPr>
            </w:pPr>
            <w:r>
              <w:rPr>
                <w:rFonts w:cs="Arial"/>
              </w:rPr>
              <w:t>Contains the value to determine if the Memory Set Indicator should be active</w:t>
            </w:r>
          </w:p>
          <w:p w14:paraId="4E4BB606" w14:textId="77777777" w:rsidR="00871E0B" w:rsidRDefault="00871E0B" w:rsidP="00812550">
            <w:pPr>
              <w:rPr>
                <w:rFonts w:cs="Arial"/>
              </w:rPr>
            </w:pPr>
          </w:p>
          <w:p w14:paraId="4992DFAB" w14:textId="77777777" w:rsidR="00871E0B" w:rsidRPr="0046598F" w:rsidRDefault="00871E0B" w:rsidP="00812550">
            <w:pPr>
              <w:rPr>
                <w:rFonts w:cs="Arial"/>
                <w:color w:val="000000"/>
              </w:rPr>
            </w:pPr>
            <w:r>
              <w:rPr>
                <w:rFonts w:cs="Arial"/>
                <w:color w:val="000000"/>
              </w:rPr>
              <w:t>Received from:</w:t>
            </w:r>
          </w:p>
          <w:p w14:paraId="229B74A5" w14:textId="77777777" w:rsidR="00871E0B" w:rsidRPr="00C8319B" w:rsidRDefault="00871E0B" w:rsidP="00812550">
            <w:pPr>
              <w:pStyle w:val="ListParagraph"/>
              <w:numPr>
                <w:ilvl w:val="0"/>
                <w:numId w:val="12"/>
              </w:numPr>
              <w:rPr>
                <w:rFonts w:cs="Arial"/>
              </w:rPr>
            </w:pPr>
            <w:r>
              <w:rPr>
                <w:noProof/>
              </w:rPr>
              <w:drawing>
                <wp:inline distT="0" distB="0" distL="0" distR="0" wp14:anchorId="5AD55505" wp14:editId="452B782F">
                  <wp:extent cx="152400" cy="152400"/>
                  <wp:effectExtent l="0" t="0" r="0" b="0"/>
                  <wp:docPr id="54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2c1b46e4b02bbb5a3754ff17940ba94" w:history="1">
              <w:r>
                <w:rPr>
                  <w:rStyle w:val="Hyperlink"/>
                  <w:rFonts w:cs="Arial"/>
                </w:rPr>
                <w:t>Provide Memory Input Status</w:t>
              </w:r>
            </w:hyperlink>
          </w:p>
        </w:tc>
      </w:tr>
    </w:tbl>
    <w:p w14:paraId="062D5E2A" w14:textId="77777777" w:rsidR="00871E0B" w:rsidRDefault="00871E0B" w:rsidP="00871E0B">
      <w:pPr>
        <w:pStyle w:val="Heading4"/>
      </w:pPr>
      <w:r>
        <w:t>Logical Outputs</w:t>
      </w:r>
    </w:p>
    <w:p w14:paraId="158215E7" w14:textId="77777777" w:rsidR="00871E0B" w:rsidRDefault="00871E0B" w:rsidP="00871E0B">
      <w:pPr>
        <w:contextualSpacing/>
      </w:pPr>
    </w:p>
    <w:p w14:paraId="3A8EEB93" w14:textId="77777777" w:rsidR="00871E0B" w:rsidRPr="00FF5F72" w:rsidRDefault="00871E0B" w:rsidP="00871E0B">
      <w:pPr>
        <w:contextualSpacing/>
        <w:rPr>
          <w:color w:val="A6A6A6" w:themeColor="background1" w:themeShade="A6"/>
        </w:rPr>
      </w:pPr>
      <w:r w:rsidRPr="00FF5F72">
        <w:rPr>
          <w:color w:val="A6A6A6" w:themeColor="background1" w:themeShade="A6"/>
        </w:rPr>
        <w:t>No Logical Outputs specified.</w:t>
      </w:r>
    </w:p>
    <w:p w14:paraId="17F04A22" w14:textId="77777777" w:rsidR="00871E0B" w:rsidRDefault="00871E0B" w:rsidP="00871E0B">
      <w:pPr>
        <w:pStyle w:val="Heading4"/>
      </w:pPr>
      <w:r>
        <w:t>Logical</w:t>
      </w:r>
      <w:r w:rsidRPr="00F15706">
        <w:t xml:space="preserve"> Parameters</w:t>
      </w:r>
    </w:p>
    <w:p w14:paraId="7858CB1F" w14:textId="77777777" w:rsidR="00871E0B" w:rsidRDefault="00871E0B" w:rsidP="00871E0B"/>
    <w:p w14:paraId="01755D20" w14:textId="77777777" w:rsidR="00871E0B" w:rsidRDefault="00871E0B" w:rsidP="00871E0B">
      <w:r w:rsidRPr="005067FC">
        <w:rPr>
          <w:i/>
          <w:color w:val="A6A6A6" w:themeColor="background1" w:themeShade="A6"/>
        </w:rPr>
        <w:t>Not supported by MagicDraw report generation.</w:t>
      </w:r>
    </w:p>
    <w:p w14:paraId="0E8247A8" w14:textId="77777777" w:rsidR="00871E0B" w:rsidRDefault="00871E0B" w:rsidP="00871E0B">
      <w:pPr>
        <w:pStyle w:val="Heading3"/>
      </w:pPr>
      <w:r>
        <w:t>Function Modeling</w:t>
      </w:r>
    </w:p>
    <w:p w14:paraId="37039FE5" w14:textId="77777777" w:rsidR="00871E0B" w:rsidRPr="00C75AE5" w:rsidRDefault="00871E0B" w:rsidP="00871E0B"/>
    <w:p w14:paraId="2119EB73" w14:textId="77777777" w:rsidR="00871E0B" w:rsidRDefault="00871E0B" w:rsidP="00871E0B">
      <w:pPr>
        <w:pStyle w:val="Heading4"/>
        <w:numPr>
          <w:ilvl w:val="3"/>
          <w:numId w:val="4"/>
        </w:numPr>
      </w:pPr>
      <w:r>
        <w:t>Use Cases</w:t>
      </w:r>
    </w:p>
    <w:p w14:paraId="7A6A4F13" w14:textId="77777777" w:rsidR="00871E0B" w:rsidRDefault="00871E0B" w:rsidP="00871E0B"/>
    <w:p w14:paraId="5B6883DC" w14:textId="77777777" w:rsidR="00871E0B" w:rsidRPr="005067FC" w:rsidRDefault="00871E0B" w:rsidP="00871E0B">
      <w:pPr>
        <w:rPr>
          <w:i/>
          <w:color w:val="A6A6A6" w:themeColor="background1" w:themeShade="A6"/>
        </w:rPr>
      </w:pPr>
      <w:r w:rsidRPr="005067FC">
        <w:rPr>
          <w:i/>
          <w:color w:val="A6A6A6" w:themeColor="background1" w:themeShade="A6"/>
        </w:rPr>
        <w:t>Not supported by MagicDraw report generation.</w:t>
      </w:r>
    </w:p>
    <w:p w14:paraId="539787C8" w14:textId="77777777" w:rsidR="00871E0B" w:rsidRDefault="00871E0B" w:rsidP="00871E0B">
      <w:pPr>
        <w:pStyle w:val="Heading4"/>
        <w:numPr>
          <w:ilvl w:val="3"/>
          <w:numId w:val="4"/>
        </w:numPr>
      </w:pPr>
      <w:r>
        <w:t>State Charts / Activity Diagrams / Sequence Diagrams / Decision Tables</w:t>
      </w:r>
    </w:p>
    <w:p w14:paraId="7740DCF8" w14:textId="77777777" w:rsidR="00871E0B" w:rsidRDefault="00871E0B" w:rsidP="00871E0B"/>
    <w:p w14:paraId="0E6A03B8" w14:textId="77777777" w:rsidR="00871E0B" w:rsidRDefault="00871E0B" w:rsidP="00871E0B">
      <w:pPr>
        <w:contextualSpacing/>
        <w:jc w:val="center"/>
      </w:pPr>
      <w:r>
        <w:rPr>
          <w:noProof/>
        </w:rPr>
        <w:lastRenderedPageBreak/>
        <w:drawing>
          <wp:inline distT="0" distB="0" distL="0" distR="0" wp14:anchorId="2FAE74F9" wp14:editId="52CA3C63">
            <wp:extent cx="6466205" cy="3399693"/>
            <wp:effectExtent l="0" t="0" r="0" b="0"/>
            <wp:docPr id="544" name="Picture 1490742284.png" descr="149074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490742284.png"/>
                    <pic:cNvPicPr/>
                  </pic:nvPicPr>
                  <pic:blipFill>
                    <a:blip r:embed="rId32" cstate="print"/>
                    <a:stretch>
                      <a:fillRect/>
                    </a:stretch>
                  </pic:blipFill>
                  <pic:spPr>
                    <a:xfrm>
                      <a:off x="0" y="0"/>
                      <a:ext cx="6466205" cy="3399693"/>
                    </a:xfrm>
                    <a:prstGeom prst="rect">
                      <a:avLst/>
                    </a:prstGeom>
                  </pic:spPr>
                </pic:pic>
              </a:graphicData>
            </a:graphic>
          </wp:inline>
        </w:drawing>
      </w:r>
    </w:p>
    <w:p w14:paraId="141D536F" w14:textId="77777777" w:rsidR="00871E0B" w:rsidRPr="00294100" w:rsidRDefault="00871E0B" w:rsidP="00871E0B">
      <w:pPr>
        <w:pStyle w:val="Caption"/>
      </w:pPr>
      <w:r w:rsidRPr="00BD03E8">
        <w:t xml:space="preserve">Figure </w:t>
      </w:r>
      <w:fldSimple w:instr=" SEQ Figure \* ARABIC ">
        <w:r>
          <w:rPr>
            <w:noProof/>
          </w:rPr>
          <w:t>3</w:t>
        </w:r>
      </w:fldSimple>
      <w:r w:rsidRPr="00BD03E8">
        <w:t>:</w:t>
      </w:r>
      <w:r>
        <w:t xml:space="preserve"> </w:t>
      </w:r>
      <w:r w:rsidRPr="00294100">
        <w:t>Notify of Memory Set Indicator Status</w:t>
      </w:r>
    </w:p>
    <w:p w14:paraId="44167588" w14:textId="77777777" w:rsidR="00871E0B" w:rsidRPr="000A30CD" w:rsidRDefault="00871E0B" w:rsidP="00871E0B"/>
    <w:p w14:paraId="2CA7C2B1" w14:textId="77777777" w:rsidR="00871E0B" w:rsidRPr="00834E12" w:rsidRDefault="00871E0B" w:rsidP="00871E0B"/>
    <w:p w14:paraId="3AE4C370" w14:textId="77777777" w:rsidR="00871E0B" w:rsidRDefault="00871E0B" w:rsidP="00871E0B">
      <w:pPr>
        <w:pStyle w:val="Heading3"/>
      </w:pPr>
      <w:r>
        <w:t>Function Requirements</w:t>
      </w:r>
    </w:p>
    <w:p w14:paraId="752A6FEF" w14:textId="77777777" w:rsidR="00871E0B" w:rsidRDefault="00871E0B" w:rsidP="00871E0B">
      <w:pPr>
        <w:pStyle w:val="Heading4"/>
      </w:pPr>
      <w:r>
        <w:t>Functional Requirements</w:t>
      </w:r>
    </w:p>
    <w:p w14:paraId="78151244" w14:textId="77777777" w:rsidR="00871E0B" w:rsidRDefault="00871E0B" w:rsidP="00871E0B">
      <w:pPr>
        <w:pStyle w:val="Heading5"/>
      </w:pPr>
      <w:r>
        <w:t>Normal Operation</w:t>
      </w:r>
    </w:p>
    <w:p w14:paraId="5B6AB103" w14:textId="77777777" w:rsidR="00871E0B" w:rsidRDefault="00871E0B" w:rsidP="00871E0B"/>
    <w:p w14:paraId="2715B91A" w14:textId="77777777" w:rsidR="00871E0B" w:rsidRPr="0017445F" w:rsidRDefault="00871E0B" w:rsidP="00871E0B">
      <w:pPr>
        <w:pStyle w:val="RERequirement"/>
        <w:shd w:val="clear" w:color="auto" w:fill="F2F2F2" w:themeFill="background1" w:themeFillShade="F2"/>
      </w:pPr>
      <w:bookmarkStart w:id="60" w:name="_6b78b455bbafed060bf9b5fd07c24c1b"/>
      <w:r>
        <w:t>28</w:t>
      </w:r>
      <w:bookmarkEnd w:id="60"/>
      <w:r>
        <w:t xml:space="preserve"> Personalization - Memory Set Illuminate 1</w:t>
      </w:r>
    </w:p>
    <w:p w14:paraId="076ADB56" w14:textId="77777777" w:rsidR="00871E0B" w:rsidRDefault="00871E0B" w:rsidP="00871E0B">
      <w:pPr>
        <w:rPr>
          <w:rFonts w:cs="Arial"/>
        </w:rPr>
      </w:pPr>
      <w:r>
        <w:rPr>
          <w:rFonts w:cs="Arial"/>
        </w:rPr>
        <w:t>While the 'Notify of Memory Set Indicator Status' function receives 'Memory_Set_Indicator_Status' as 'Active' then the 'Notify of Memory Set Indicator Status' function shall illuminate the Set Indicator until the 'Notify of Memory Set Indicator Status' function receives 'Memory_Set_Indicator_Status' as 'Inactive'</w:t>
      </w:r>
    </w:p>
    <w:p w14:paraId="296D3142" w14:textId="77777777" w:rsidR="00871E0B" w:rsidRPr="00C66B68" w:rsidRDefault="00871E0B" w:rsidP="00871E0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71E0B" w:rsidRPr="00FD127C" w14:paraId="0403B58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078199" w14:textId="77777777" w:rsidR="00871E0B" w:rsidRPr="00FD127C" w:rsidRDefault="00871E0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28</w:t>
            </w:r>
          </w:p>
        </w:tc>
      </w:tr>
      <w:tr w:rsidR="00871E0B" w:rsidRPr="00FD127C" w14:paraId="47AF3FF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56F76C" w14:textId="77777777" w:rsidR="00871E0B" w:rsidRPr="00FD127C" w:rsidRDefault="00871E0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EB0BE" w14:textId="77777777" w:rsidR="00871E0B" w:rsidRDefault="00871E0B" w:rsidP="00812550"/>
        </w:tc>
      </w:tr>
      <w:tr w:rsidR="00871E0B" w:rsidRPr="00FD127C" w14:paraId="205CFA0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34CF01" w14:textId="77777777" w:rsidR="00871E0B" w:rsidRPr="00FD127C" w:rsidRDefault="00871E0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613A8" w14:textId="77777777" w:rsidR="00871E0B" w:rsidRDefault="00871E0B" w:rsidP="00812550"/>
        </w:tc>
      </w:tr>
      <w:tr w:rsidR="00871E0B" w:rsidRPr="00FD127C" w14:paraId="2AEBD9C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000BC" w14:textId="77777777" w:rsidR="00871E0B" w:rsidRPr="00FD127C" w:rsidRDefault="00871E0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8F640" w14:textId="77777777" w:rsidR="00871E0B" w:rsidRDefault="00871E0B" w:rsidP="00812550"/>
        </w:tc>
      </w:tr>
      <w:tr w:rsidR="00871E0B" w:rsidRPr="00FD127C" w14:paraId="5CC29FA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F84AF" w14:textId="77777777" w:rsidR="00871E0B" w:rsidRPr="00FD127C" w:rsidRDefault="00871E0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2070A"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B4DFD3" w14:textId="77777777" w:rsidR="00871E0B" w:rsidRPr="00FD127C" w:rsidRDefault="00871E0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B8FA5" w14:textId="77777777" w:rsidR="00871E0B" w:rsidRDefault="00871E0B" w:rsidP="00812550"/>
        </w:tc>
      </w:tr>
      <w:tr w:rsidR="00871E0B" w:rsidRPr="00FD127C" w14:paraId="60FC61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3CD65" w14:textId="77777777" w:rsidR="00871E0B" w:rsidRPr="00FD127C" w:rsidRDefault="00871E0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B5B9B" w14:textId="77777777" w:rsidR="00871E0B" w:rsidRPr="00FD127C" w:rsidRDefault="00871E0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37B8A31" wp14:editId="257146AE">
                  <wp:extent cx="152400" cy="152400"/>
                  <wp:effectExtent l="0" t="0" r="0" b="0"/>
                  <wp:docPr id="54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Feature_Req_21 Personalization - Memory Set Illuminate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620D3" w14:textId="77777777" w:rsidR="00871E0B" w:rsidRPr="00FD127C" w:rsidRDefault="00871E0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F61E7D" w14:textId="77777777" w:rsidR="00871E0B" w:rsidRDefault="00871E0B" w:rsidP="00812550"/>
        </w:tc>
      </w:tr>
      <w:tr w:rsidR="00871E0B" w:rsidRPr="00FD127C" w14:paraId="44504B7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5E50E" w14:textId="77777777" w:rsidR="00871E0B" w:rsidRPr="00FD127C" w:rsidRDefault="00871E0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D13648" w14:textId="77777777" w:rsidR="00871E0B" w:rsidRDefault="00871E0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C4D16" w14:textId="77777777" w:rsidR="00871E0B" w:rsidRPr="00FD127C" w:rsidRDefault="00871E0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6122B"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3D8E8" w14:textId="77777777" w:rsidR="00871E0B" w:rsidRPr="00FD127C" w:rsidRDefault="00871E0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51B98" w14:textId="77777777" w:rsidR="00871E0B" w:rsidRDefault="00871E0B" w:rsidP="00812550"/>
        </w:tc>
      </w:tr>
      <w:tr w:rsidR="00871E0B" w:rsidRPr="00FD127C" w14:paraId="11DB47E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6D003B" w14:textId="77777777" w:rsidR="00871E0B" w:rsidRPr="00FD127C" w:rsidRDefault="002E13E1" w:rsidP="00812550">
            <w:pPr>
              <w:rPr>
                <w:rFonts w:cs="Arial"/>
                <w:bCs/>
                <w:color w:val="808080" w:themeColor="background1" w:themeShade="80"/>
                <w:sz w:val="16"/>
                <w:szCs w:val="14"/>
              </w:rPr>
            </w:pPr>
            <w:hyperlink r:id="rId34" w:history="1">
              <w:r w:rsidR="00871E0B" w:rsidRPr="00FD127C">
                <w:rPr>
                  <w:rStyle w:val="Hyperlink"/>
                  <w:rFonts w:cs="Arial"/>
                  <w:bCs/>
                  <w:sz w:val="16"/>
                  <w:szCs w:val="14"/>
                </w:rPr>
                <w:t>Req. Template</w:t>
              </w:r>
            </w:hyperlink>
            <w:r w:rsidR="00871E0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AEC103" w14:textId="77777777" w:rsidR="00871E0B" w:rsidRPr="00FD127C" w:rsidRDefault="00871E0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2F40F1" w14:textId="77777777" w:rsidR="00871E0B" w:rsidRPr="00FD127C" w:rsidRDefault="00871E0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612C8D" w14:textId="77777777" w:rsidR="00871E0B" w:rsidRDefault="00871E0B" w:rsidP="00871E0B"/>
    <w:p w14:paraId="3EF6DE56" w14:textId="77777777" w:rsidR="00871E0B" w:rsidRPr="0017445F" w:rsidRDefault="00871E0B" w:rsidP="00871E0B">
      <w:pPr>
        <w:pStyle w:val="RERequirement"/>
        <w:shd w:val="clear" w:color="auto" w:fill="F2F2F2" w:themeFill="background1" w:themeFillShade="F2"/>
      </w:pPr>
      <w:bookmarkStart w:id="61" w:name="_9063bfb3a407d7ec26d36b9a60437d74"/>
      <w:r>
        <w:t>29</w:t>
      </w:r>
      <w:bookmarkEnd w:id="61"/>
      <w:r>
        <w:t xml:space="preserve"> Personalization – Memory Set Illuminate 2</w:t>
      </w:r>
    </w:p>
    <w:p w14:paraId="1FBC5D2A" w14:textId="77777777" w:rsidR="00871E0B" w:rsidRDefault="00871E0B" w:rsidP="00871E0B">
      <w:pPr>
        <w:rPr>
          <w:rFonts w:cs="Arial"/>
        </w:rPr>
      </w:pPr>
      <w:r>
        <w:rPr>
          <w:rFonts w:cs="Arial"/>
        </w:rPr>
        <w:t>While the 'Notify of Memory Set Indicator Status' function receives 'Memory_Set_Indicator_Status' as 'Inactive' then the 'Notify of Memory Set Indicator Status' function shall cease illuminating the Set Indicator</w:t>
      </w:r>
    </w:p>
    <w:p w14:paraId="184ED885" w14:textId="77777777" w:rsidR="00871E0B" w:rsidRPr="00C66B68" w:rsidRDefault="00871E0B" w:rsidP="00871E0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71E0B" w:rsidRPr="00FD127C" w14:paraId="4405D2F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52C00" w14:textId="77777777" w:rsidR="00871E0B" w:rsidRPr="00FD127C" w:rsidRDefault="00871E0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29</w:t>
            </w:r>
          </w:p>
        </w:tc>
      </w:tr>
      <w:tr w:rsidR="00871E0B" w:rsidRPr="00FD127C" w14:paraId="103B79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C2FB1" w14:textId="77777777" w:rsidR="00871E0B" w:rsidRPr="00FD127C" w:rsidRDefault="00871E0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E75D6" w14:textId="77777777" w:rsidR="00871E0B" w:rsidRDefault="00871E0B" w:rsidP="00812550"/>
        </w:tc>
      </w:tr>
      <w:tr w:rsidR="00871E0B" w:rsidRPr="00FD127C" w14:paraId="124EE82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16C5A" w14:textId="77777777" w:rsidR="00871E0B" w:rsidRPr="00FD127C" w:rsidRDefault="00871E0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6A258" w14:textId="77777777" w:rsidR="00871E0B" w:rsidRDefault="00871E0B" w:rsidP="00812550"/>
        </w:tc>
      </w:tr>
      <w:tr w:rsidR="00871E0B" w:rsidRPr="00FD127C" w14:paraId="0A98927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D065E" w14:textId="77777777" w:rsidR="00871E0B" w:rsidRPr="00FD127C" w:rsidRDefault="00871E0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A3B0F" w14:textId="77777777" w:rsidR="00871E0B" w:rsidRDefault="00871E0B" w:rsidP="00812550"/>
        </w:tc>
      </w:tr>
      <w:tr w:rsidR="00871E0B" w:rsidRPr="00FD127C" w14:paraId="19EBBC0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83F0B" w14:textId="77777777" w:rsidR="00871E0B" w:rsidRPr="00FD127C" w:rsidRDefault="00871E0B"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751F9"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0BA83" w14:textId="77777777" w:rsidR="00871E0B" w:rsidRPr="00FD127C" w:rsidRDefault="00871E0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01393" w14:textId="77777777" w:rsidR="00871E0B" w:rsidRDefault="00871E0B" w:rsidP="00812550"/>
        </w:tc>
      </w:tr>
      <w:tr w:rsidR="00871E0B" w:rsidRPr="00FD127C" w14:paraId="42B944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93948" w14:textId="77777777" w:rsidR="00871E0B" w:rsidRPr="00FD127C" w:rsidRDefault="00871E0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71F61"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B83C2" w14:textId="77777777" w:rsidR="00871E0B" w:rsidRPr="00FD127C" w:rsidRDefault="00871E0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A9A2B" w14:textId="77777777" w:rsidR="00871E0B" w:rsidRDefault="00871E0B" w:rsidP="00812550"/>
        </w:tc>
      </w:tr>
      <w:tr w:rsidR="00871E0B" w:rsidRPr="00FD127C" w14:paraId="43FA7AB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B9D1F" w14:textId="77777777" w:rsidR="00871E0B" w:rsidRPr="00FD127C" w:rsidRDefault="00871E0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7A206" w14:textId="77777777" w:rsidR="00871E0B" w:rsidRDefault="00871E0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FB25F" w14:textId="77777777" w:rsidR="00871E0B" w:rsidRPr="00FD127C" w:rsidRDefault="00871E0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AB976"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99A45" w14:textId="77777777" w:rsidR="00871E0B" w:rsidRPr="00FD127C" w:rsidRDefault="00871E0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FF799" w14:textId="77777777" w:rsidR="00871E0B" w:rsidRDefault="00871E0B" w:rsidP="00812550"/>
        </w:tc>
      </w:tr>
      <w:tr w:rsidR="00871E0B" w:rsidRPr="00FD127C" w14:paraId="6321559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422839" w14:textId="77777777" w:rsidR="00871E0B" w:rsidRPr="00FD127C" w:rsidRDefault="002E13E1" w:rsidP="00812550">
            <w:pPr>
              <w:rPr>
                <w:rFonts w:cs="Arial"/>
                <w:bCs/>
                <w:color w:val="808080" w:themeColor="background1" w:themeShade="80"/>
                <w:sz w:val="16"/>
                <w:szCs w:val="14"/>
              </w:rPr>
            </w:pPr>
            <w:hyperlink r:id="rId35" w:history="1">
              <w:r w:rsidR="00871E0B" w:rsidRPr="00FD127C">
                <w:rPr>
                  <w:rStyle w:val="Hyperlink"/>
                  <w:rFonts w:cs="Arial"/>
                  <w:bCs/>
                  <w:sz w:val="16"/>
                  <w:szCs w:val="14"/>
                </w:rPr>
                <w:t>Req. Template</w:t>
              </w:r>
            </w:hyperlink>
            <w:r w:rsidR="00871E0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E14EF" w14:textId="77777777" w:rsidR="00871E0B" w:rsidRPr="00FD127C" w:rsidRDefault="00871E0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5E2FA" w14:textId="77777777" w:rsidR="00871E0B" w:rsidRPr="00FD127C" w:rsidRDefault="00871E0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DDEB69" w14:textId="77777777" w:rsidR="00871E0B" w:rsidRDefault="00871E0B" w:rsidP="00871E0B"/>
    <w:p w14:paraId="2C9CD54A" w14:textId="77777777" w:rsidR="00871E0B" w:rsidRPr="0017445F" w:rsidRDefault="00871E0B" w:rsidP="00871E0B">
      <w:pPr>
        <w:pStyle w:val="RERequirement"/>
        <w:shd w:val="clear" w:color="auto" w:fill="F2F2F2" w:themeFill="background1" w:themeFillShade="F2"/>
      </w:pPr>
      <w:r>
        <w:t xml:space="preserve">103 Diagnostics - Technician 1 </w:t>
      </w:r>
    </w:p>
    <w:p w14:paraId="17AF4FED" w14:textId="77777777" w:rsidR="00871E0B" w:rsidRDefault="00871E0B" w:rsidP="00871E0B">
      <w:pPr>
        <w:rPr>
          <w:rFonts w:cs="Arial"/>
        </w:rPr>
      </w:pPr>
      <w:r>
        <w:rPr>
          <w:rFonts w:cs="Arial"/>
        </w:rPr>
        <w:t>When receiving a request to write from the Diagnostics System while in Diagnostic Mode the Classic Memory Settings System shall apply the request</w:t>
      </w:r>
    </w:p>
    <w:p w14:paraId="3B99FAFC" w14:textId="77777777" w:rsidR="00871E0B" w:rsidRPr="00C66B68" w:rsidRDefault="00871E0B" w:rsidP="00871E0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71E0B" w:rsidRPr="00FD127C" w14:paraId="7CC5D75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E5EC1" w14:textId="77777777" w:rsidR="00871E0B" w:rsidRPr="00FD127C" w:rsidRDefault="00871E0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871E0B" w:rsidRPr="00FD127C" w14:paraId="45862F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344E0" w14:textId="77777777" w:rsidR="00871E0B" w:rsidRPr="00FD127C" w:rsidRDefault="00871E0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63398" w14:textId="77777777" w:rsidR="00871E0B" w:rsidRDefault="00871E0B" w:rsidP="00812550"/>
        </w:tc>
      </w:tr>
      <w:tr w:rsidR="00871E0B" w:rsidRPr="00FD127C" w14:paraId="7FF7BFF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D82C51" w14:textId="77777777" w:rsidR="00871E0B" w:rsidRPr="00FD127C" w:rsidRDefault="00871E0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906D4" w14:textId="77777777" w:rsidR="00871E0B" w:rsidRDefault="00871E0B" w:rsidP="00812550"/>
        </w:tc>
      </w:tr>
      <w:tr w:rsidR="00871E0B" w:rsidRPr="00FD127C" w14:paraId="535030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C5579" w14:textId="77777777" w:rsidR="00871E0B" w:rsidRPr="00FD127C" w:rsidRDefault="00871E0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7EEC7" w14:textId="77777777" w:rsidR="00871E0B" w:rsidRDefault="00871E0B" w:rsidP="00812550"/>
        </w:tc>
      </w:tr>
      <w:tr w:rsidR="00871E0B" w:rsidRPr="00FD127C" w14:paraId="529D7D3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ACACE" w14:textId="77777777" w:rsidR="00871E0B" w:rsidRPr="00FD127C" w:rsidRDefault="00871E0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31C41"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F8DCE" w14:textId="77777777" w:rsidR="00871E0B" w:rsidRPr="00FD127C" w:rsidRDefault="00871E0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FE768" w14:textId="77777777" w:rsidR="00871E0B" w:rsidRDefault="00871E0B" w:rsidP="00812550"/>
        </w:tc>
      </w:tr>
      <w:tr w:rsidR="00871E0B" w:rsidRPr="00FD127C" w14:paraId="0DD5345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A5BC2" w14:textId="77777777" w:rsidR="00871E0B" w:rsidRPr="00FD127C" w:rsidRDefault="00871E0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F1013" w14:textId="77777777" w:rsidR="00871E0B" w:rsidRPr="00FD127C" w:rsidRDefault="00871E0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5B142A1" wp14:editId="7C55BD8D">
                  <wp:extent cx="152400" cy="152400"/>
                  <wp:effectExtent l="0" t="0" r="0" b="0"/>
                  <wp:docPr id="54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86046" w14:textId="77777777" w:rsidR="00871E0B" w:rsidRPr="00FD127C" w:rsidRDefault="00871E0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2402F" w14:textId="77777777" w:rsidR="00871E0B" w:rsidRDefault="00871E0B" w:rsidP="00812550"/>
        </w:tc>
      </w:tr>
      <w:tr w:rsidR="00871E0B" w:rsidRPr="00FD127C" w14:paraId="186D90D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61C0A" w14:textId="77777777" w:rsidR="00871E0B" w:rsidRPr="00FD127C" w:rsidRDefault="00871E0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AE8013" w14:textId="77777777" w:rsidR="00871E0B" w:rsidRDefault="00871E0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44DF1" w14:textId="77777777" w:rsidR="00871E0B" w:rsidRPr="00FD127C" w:rsidRDefault="00871E0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EE5C1"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0D05C" w14:textId="77777777" w:rsidR="00871E0B" w:rsidRPr="00FD127C" w:rsidRDefault="00871E0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E662EA" w14:textId="77777777" w:rsidR="00871E0B" w:rsidRDefault="00871E0B" w:rsidP="00812550"/>
        </w:tc>
      </w:tr>
      <w:tr w:rsidR="00871E0B" w:rsidRPr="00FD127C" w14:paraId="2657ADE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5A35D0" w14:textId="77777777" w:rsidR="00871E0B" w:rsidRPr="00FD127C" w:rsidRDefault="002E13E1" w:rsidP="00812550">
            <w:pPr>
              <w:rPr>
                <w:rFonts w:cs="Arial"/>
                <w:bCs/>
                <w:color w:val="808080" w:themeColor="background1" w:themeShade="80"/>
                <w:sz w:val="16"/>
                <w:szCs w:val="14"/>
              </w:rPr>
            </w:pPr>
            <w:hyperlink r:id="rId36" w:history="1">
              <w:r w:rsidR="00871E0B" w:rsidRPr="00FD127C">
                <w:rPr>
                  <w:rStyle w:val="Hyperlink"/>
                  <w:rFonts w:cs="Arial"/>
                  <w:bCs/>
                  <w:sz w:val="16"/>
                  <w:szCs w:val="14"/>
                </w:rPr>
                <w:t>Req. Template</w:t>
              </w:r>
            </w:hyperlink>
            <w:r w:rsidR="00871E0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F3EC3" w14:textId="77777777" w:rsidR="00871E0B" w:rsidRPr="00FD127C" w:rsidRDefault="00871E0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A77C49" w14:textId="77777777" w:rsidR="00871E0B" w:rsidRPr="00FD127C" w:rsidRDefault="00871E0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B71EEF" w14:textId="77777777" w:rsidR="00871E0B" w:rsidRDefault="00871E0B" w:rsidP="00871E0B"/>
    <w:p w14:paraId="682A6A26" w14:textId="77777777" w:rsidR="00871E0B" w:rsidRPr="0017445F" w:rsidRDefault="00871E0B" w:rsidP="00871E0B">
      <w:pPr>
        <w:pStyle w:val="RERequirement"/>
        <w:shd w:val="clear" w:color="auto" w:fill="F2F2F2" w:themeFill="background1" w:themeFillShade="F2"/>
      </w:pPr>
      <w:r>
        <w:t>104 Diagnostics - Technician 2</w:t>
      </w:r>
    </w:p>
    <w:p w14:paraId="3E371DE7" w14:textId="77777777" w:rsidR="00871E0B" w:rsidRDefault="00871E0B" w:rsidP="00871E0B">
      <w:pPr>
        <w:rPr>
          <w:rFonts w:cs="Arial"/>
        </w:rPr>
      </w:pPr>
      <w:r>
        <w:rPr>
          <w:rFonts w:cs="Arial"/>
        </w:rPr>
        <w:t>When receiving a request to write from the Diagnostics System while in Diagnostic Mode the Easy Entry Easy Exit System shall apply the request</w:t>
      </w:r>
    </w:p>
    <w:p w14:paraId="6383088C" w14:textId="77777777" w:rsidR="00871E0B" w:rsidRPr="00C66B68" w:rsidRDefault="00871E0B" w:rsidP="00871E0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71E0B" w:rsidRPr="00FD127C" w14:paraId="569863D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BD6B3" w14:textId="77777777" w:rsidR="00871E0B" w:rsidRPr="00FD127C" w:rsidRDefault="00871E0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871E0B" w:rsidRPr="00FD127C" w14:paraId="61994EE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A647A" w14:textId="77777777" w:rsidR="00871E0B" w:rsidRPr="00FD127C" w:rsidRDefault="00871E0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D7974" w14:textId="77777777" w:rsidR="00871E0B" w:rsidRDefault="00871E0B" w:rsidP="00812550"/>
        </w:tc>
      </w:tr>
      <w:tr w:rsidR="00871E0B" w:rsidRPr="00FD127C" w14:paraId="0FCE1D3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73CB67" w14:textId="77777777" w:rsidR="00871E0B" w:rsidRPr="00FD127C" w:rsidRDefault="00871E0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F1B10" w14:textId="77777777" w:rsidR="00871E0B" w:rsidRDefault="00871E0B" w:rsidP="00812550"/>
        </w:tc>
      </w:tr>
      <w:tr w:rsidR="00871E0B" w:rsidRPr="00FD127C" w14:paraId="081FC44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42953F" w14:textId="77777777" w:rsidR="00871E0B" w:rsidRPr="00FD127C" w:rsidRDefault="00871E0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497C9" w14:textId="77777777" w:rsidR="00871E0B" w:rsidRDefault="00871E0B" w:rsidP="00812550"/>
        </w:tc>
      </w:tr>
      <w:tr w:rsidR="00871E0B" w:rsidRPr="00FD127C" w14:paraId="4ADA4B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98B7E" w14:textId="77777777" w:rsidR="00871E0B" w:rsidRPr="00FD127C" w:rsidRDefault="00871E0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94759"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314B9" w14:textId="77777777" w:rsidR="00871E0B" w:rsidRPr="00FD127C" w:rsidRDefault="00871E0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5ECC8F" w14:textId="77777777" w:rsidR="00871E0B" w:rsidRDefault="00871E0B" w:rsidP="00812550"/>
        </w:tc>
      </w:tr>
      <w:tr w:rsidR="00871E0B" w:rsidRPr="00FD127C" w14:paraId="1CB2B2C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1589B" w14:textId="77777777" w:rsidR="00871E0B" w:rsidRPr="00FD127C" w:rsidRDefault="00871E0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0F274" w14:textId="77777777" w:rsidR="00871E0B" w:rsidRPr="00FD127C" w:rsidRDefault="00871E0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055CABB" wp14:editId="764F08D3">
                  <wp:extent cx="152400" cy="152400"/>
                  <wp:effectExtent l="0" t="0" r="0" b="0"/>
                  <wp:docPr id="55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D1EBD5" w14:textId="77777777" w:rsidR="00871E0B" w:rsidRPr="00FD127C" w:rsidRDefault="00871E0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14436" w14:textId="77777777" w:rsidR="00871E0B" w:rsidRDefault="00871E0B" w:rsidP="00812550"/>
        </w:tc>
      </w:tr>
      <w:tr w:rsidR="00871E0B" w:rsidRPr="00FD127C" w14:paraId="7E0D175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1F429" w14:textId="77777777" w:rsidR="00871E0B" w:rsidRPr="00FD127C" w:rsidRDefault="00871E0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807747" w14:textId="77777777" w:rsidR="00871E0B" w:rsidRDefault="00871E0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CA2FB" w14:textId="77777777" w:rsidR="00871E0B" w:rsidRPr="00FD127C" w:rsidRDefault="00871E0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535E5"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193AB" w14:textId="77777777" w:rsidR="00871E0B" w:rsidRPr="00FD127C" w:rsidRDefault="00871E0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ADC2A" w14:textId="77777777" w:rsidR="00871E0B" w:rsidRDefault="00871E0B" w:rsidP="00812550"/>
        </w:tc>
      </w:tr>
      <w:tr w:rsidR="00871E0B" w:rsidRPr="00FD127C" w14:paraId="66EC90A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445305" w14:textId="77777777" w:rsidR="00871E0B" w:rsidRPr="00FD127C" w:rsidRDefault="002E13E1" w:rsidP="00812550">
            <w:pPr>
              <w:rPr>
                <w:rFonts w:cs="Arial"/>
                <w:bCs/>
                <w:color w:val="808080" w:themeColor="background1" w:themeShade="80"/>
                <w:sz w:val="16"/>
                <w:szCs w:val="14"/>
              </w:rPr>
            </w:pPr>
            <w:hyperlink r:id="rId37" w:history="1">
              <w:r w:rsidR="00871E0B" w:rsidRPr="00FD127C">
                <w:rPr>
                  <w:rStyle w:val="Hyperlink"/>
                  <w:rFonts w:cs="Arial"/>
                  <w:bCs/>
                  <w:sz w:val="16"/>
                  <w:szCs w:val="14"/>
                </w:rPr>
                <w:t>Req. Template</w:t>
              </w:r>
            </w:hyperlink>
            <w:r w:rsidR="00871E0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31C380" w14:textId="77777777" w:rsidR="00871E0B" w:rsidRPr="00FD127C" w:rsidRDefault="00871E0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5F9CA" w14:textId="77777777" w:rsidR="00871E0B" w:rsidRPr="00FD127C" w:rsidRDefault="00871E0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752697" w14:textId="77777777" w:rsidR="00871E0B" w:rsidRDefault="00871E0B" w:rsidP="00871E0B"/>
    <w:p w14:paraId="555627E0" w14:textId="77777777" w:rsidR="00871E0B" w:rsidRPr="0017445F" w:rsidRDefault="00871E0B" w:rsidP="00871E0B">
      <w:pPr>
        <w:pStyle w:val="RERequirement"/>
        <w:shd w:val="clear" w:color="auto" w:fill="F2F2F2" w:themeFill="background1" w:themeFillShade="F2"/>
      </w:pPr>
      <w:r>
        <w:t>105 Diagnostics - Technician 3</w:t>
      </w:r>
    </w:p>
    <w:p w14:paraId="65449EFB" w14:textId="77777777" w:rsidR="00871E0B" w:rsidRDefault="00871E0B" w:rsidP="00871E0B">
      <w:pPr>
        <w:rPr>
          <w:rFonts w:cs="Arial"/>
        </w:rPr>
      </w:pPr>
      <w:r>
        <w:rPr>
          <w:rFonts w:cs="Arial"/>
        </w:rPr>
        <w:t>When receiving a request to read from the Diagnostics System while in Diagnostic Mode the Classic Memory Settings System shall send the requested data</w:t>
      </w:r>
    </w:p>
    <w:p w14:paraId="1493DE86" w14:textId="77777777" w:rsidR="00871E0B" w:rsidRPr="00C66B68" w:rsidRDefault="00871E0B" w:rsidP="00871E0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71E0B" w:rsidRPr="00FD127C" w14:paraId="4B14CA6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C7E45" w14:textId="77777777" w:rsidR="00871E0B" w:rsidRPr="00FD127C" w:rsidRDefault="00871E0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871E0B" w:rsidRPr="00FD127C" w14:paraId="68A135C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580C5" w14:textId="77777777" w:rsidR="00871E0B" w:rsidRPr="00FD127C" w:rsidRDefault="00871E0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9FDFA" w14:textId="77777777" w:rsidR="00871E0B" w:rsidRDefault="00871E0B" w:rsidP="00812550"/>
        </w:tc>
      </w:tr>
      <w:tr w:rsidR="00871E0B" w:rsidRPr="00FD127C" w14:paraId="1D2A19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860CB" w14:textId="77777777" w:rsidR="00871E0B" w:rsidRPr="00FD127C" w:rsidRDefault="00871E0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61540" w14:textId="77777777" w:rsidR="00871E0B" w:rsidRDefault="00871E0B" w:rsidP="00812550"/>
        </w:tc>
      </w:tr>
      <w:tr w:rsidR="00871E0B" w:rsidRPr="00FD127C" w14:paraId="0300F1D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BA17B" w14:textId="77777777" w:rsidR="00871E0B" w:rsidRPr="00FD127C" w:rsidRDefault="00871E0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EDB55" w14:textId="77777777" w:rsidR="00871E0B" w:rsidRDefault="00871E0B" w:rsidP="00812550"/>
        </w:tc>
      </w:tr>
      <w:tr w:rsidR="00871E0B" w:rsidRPr="00FD127C" w14:paraId="6233218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BAF02" w14:textId="77777777" w:rsidR="00871E0B" w:rsidRPr="00FD127C" w:rsidRDefault="00871E0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85C602"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A02E3" w14:textId="77777777" w:rsidR="00871E0B" w:rsidRPr="00FD127C" w:rsidRDefault="00871E0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D6EDE" w14:textId="77777777" w:rsidR="00871E0B" w:rsidRDefault="00871E0B" w:rsidP="00812550"/>
        </w:tc>
      </w:tr>
      <w:tr w:rsidR="00871E0B" w:rsidRPr="00FD127C" w14:paraId="2FCA09D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9FAA7" w14:textId="77777777" w:rsidR="00871E0B" w:rsidRPr="00FD127C" w:rsidRDefault="00871E0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1C4DD" w14:textId="77777777" w:rsidR="00871E0B" w:rsidRPr="00FD127C" w:rsidRDefault="00871E0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1127CE4" wp14:editId="4D4E10D1">
                  <wp:extent cx="152400" cy="152400"/>
                  <wp:effectExtent l="0" t="0" r="0" b="0"/>
                  <wp:docPr id="55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5A3737" w14:textId="77777777" w:rsidR="00871E0B" w:rsidRPr="00FD127C" w:rsidRDefault="00871E0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50628" w14:textId="77777777" w:rsidR="00871E0B" w:rsidRDefault="00871E0B" w:rsidP="00812550"/>
        </w:tc>
      </w:tr>
      <w:tr w:rsidR="00871E0B" w:rsidRPr="00FD127C" w14:paraId="0AB849B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7763B" w14:textId="77777777" w:rsidR="00871E0B" w:rsidRPr="00FD127C" w:rsidRDefault="00871E0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FB76F" w14:textId="77777777" w:rsidR="00871E0B" w:rsidRDefault="00871E0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CFCDB" w14:textId="77777777" w:rsidR="00871E0B" w:rsidRPr="00FD127C" w:rsidRDefault="00871E0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D4E2E"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CEE69" w14:textId="77777777" w:rsidR="00871E0B" w:rsidRPr="00FD127C" w:rsidRDefault="00871E0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318BA" w14:textId="77777777" w:rsidR="00871E0B" w:rsidRDefault="00871E0B" w:rsidP="00812550"/>
        </w:tc>
      </w:tr>
      <w:tr w:rsidR="00871E0B" w:rsidRPr="00FD127C" w14:paraId="172C42D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F01F5C" w14:textId="77777777" w:rsidR="00871E0B" w:rsidRPr="00FD127C" w:rsidRDefault="002E13E1" w:rsidP="00812550">
            <w:pPr>
              <w:rPr>
                <w:rFonts w:cs="Arial"/>
                <w:bCs/>
                <w:color w:val="808080" w:themeColor="background1" w:themeShade="80"/>
                <w:sz w:val="16"/>
                <w:szCs w:val="14"/>
              </w:rPr>
            </w:pPr>
            <w:hyperlink r:id="rId38" w:history="1">
              <w:r w:rsidR="00871E0B" w:rsidRPr="00FD127C">
                <w:rPr>
                  <w:rStyle w:val="Hyperlink"/>
                  <w:rFonts w:cs="Arial"/>
                  <w:bCs/>
                  <w:sz w:val="16"/>
                  <w:szCs w:val="14"/>
                </w:rPr>
                <w:t>Req. Template</w:t>
              </w:r>
            </w:hyperlink>
            <w:r w:rsidR="00871E0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EFE343" w14:textId="77777777" w:rsidR="00871E0B" w:rsidRPr="00FD127C" w:rsidRDefault="00871E0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EE6F30" w14:textId="77777777" w:rsidR="00871E0B" w:rsidRPr="00FD127C" w:rsidRDefault="00871E0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0D8ACD" w14:textId="77777777" w:rsidR="00871E0B" w:rsidRDefault="00871E0B" w:rsidP="00871E0B"/>
    <w:p w14:paraId="5A9299A3" w14:textId="77777777" w:rsidR="00871E0B" w:rsidRPr="0017445F" w:rsidRDefault="00871E0B" w:rsidP="00871E0B">
      <w:pPr>
        <w:pStyle w:val="RERequirement"/>
        <w:shd w:val="clear" w:color="auto" w:fill="F2F2F2" w:themeFill="background1" w:themeFillShade="F2"/>
      </w:pPr>
      <w:r>
        <w:t>106 Diagnostics - Technician 4</w:t>
      </w:r>
    </w:p>
    <w:p w14:paraId="451CE0C6" w14:textId="77777777" w:rsidR="00871E0B" w:rsidRDefault="00871E0B" w:rsidP="00871E0B">
      <w:pPr>
        <w:rPr>
          <w:rFonts w:cs="Arial"/>
        </w:rPr>
      </w:pPr>
      <w:r>
        <w:rPr>
          <w:rFonts w:cs="Arial"/>
        </w:rPr>
        <w:t>When receiving a request to read from the Diagnostics System while in Diagnostic Mode the Easy Entry Easy Exit System shall send the requested data</w:t>
      </w:r>
    </w:p>
    <w:p w14:paraId="7FE7EE9B" w14:textId="77777777" w:rsidR="00871E0B" w:rsidRPr="00C66B68" w:rsidRDefault="00871E0B" w:rsidP="00871E0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871E0B" w:rsidRPr="00FD127C" w14:paraId="12FA34A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9B8F9" w14:textId="77777777" w:rsidR="00871E0B" w:rsidRPr="00FD127C" w:rsidRDefault="00871E0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871E0B" w:rsidRPr="00FD127C" w14:paraId="1217993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29874" w14:textId="77777777" w:rsidR="00871E0B" w:rsidRPr="00FD127C" w:rsidRDefault="00871E0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F4CF0" w14:textId="77777777" w:rsidR="00871E0B" w:rsidRDefault="00871E0B" w:rsidP="00812550"/>
        </w:tc>
      </w:tr>
      <w:tr w:rsidR="00871E0B" w:rsidRPr="00FD127C" w14:paraId="36BC16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E6AFD" w14:textId="77777777" w:rsidR="00871E0B" w:rsidRPr="00FD127C" w:rsidRDefault="00871E0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B3DBB" w14:textId="77777777" w:rsidR="00871E0B" w:rsidRDefault="00871E0B" w:rsidP="00812550"/>
        </w:tc>
      </w:tr>
      <w:tr w:rsidR="00871E0B" w:rsidRPr="00FD127C" w14:paraId="11D4E5D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ECE65" w14:textId="77777777" w:rsidR="00871E0B" w:rsidRPr="00FD127C" w:rsidRDefault="00871E0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0F287" w14:textId="77777777" w:rsidR="00871E0B" w:rsidRDefault="00871E0B" w:rsidP="00812550"/>
        </w:tc>
      </w:tr>
      <w:tr w:rsidR="00871E0B" w:rsidRPr="00FD127C" w14:paraId="74EA99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2E0F8" w14:textId="77777777" w:rsidR="00871E0B" w:rsidRPr="00FD127C" w:rsidRDefault="00871E0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D5ED6"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C224A" w14:textId="77777777" w:rsidR="00871E0B" w:rsidRPr="00FD127C" w:rsidRDefault="00871E0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C55F6" w14:textId="77777777" w:rsidR="00871E0B" w:rsidRDefault="00871E0B" w:rsidP="00812550"/>
        </w:tc>
      </w:tr>
      <w:tr w:rsidR="00871E0B" w:rsidRPr="00FD127C" w14:paraId="62887E6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1B899" w14:textId="77777777" w:rsidR="00871E0B" w:rsidRPr="00FD127C" w:rsidRDefault="00871E0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3A185" w14:textId="77777777" w:rsidR="00871E0B" w:rsidRPr="00FD127C" w:rsidRDefault="00871E0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6E80189" wp14:editId="4D8FB5EB">
                  <wp:extent cx="152400" cy="152400"/>
                  <wp:effectExtent l="0" t="0" r="0" b="0"/>
                  <wp:docPr id="55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8404A" w14:textId="77777777" w:rsidR="00871E0B" w:rsidRPr="00FD127C" w:rsidRDefault="00871E0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7099D" w14:textId="77777777" w:rsidR="00871E0B" w:rsidRDefault="00871E0B" w:rsidP="00812550"/>
        </w:tc>
      </w:tr>
      <w:tr w:rsidR="00871E0B" w:rsidRPr="00FD127C" w14:paraId="6510EE4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57834" w14:textId="77777777" w:rsidR="00871E0B" w:rsidRPr="00FD127C" w:rsidRDefault="00871E0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C12D5F" w14:textId="77777777" w:rsidR="00871E0B" w:rsidRDefault="00871E0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65E1D" w14:textId="77777777" w:rsidR="00871E0B" w:rsidRPr="00FD127C" w:rsidRDefault="00871E0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57F1D" w14:textId="77777777" w:rsidR="00871E0B" w:rsidRDefault="00871E0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A49B0" w14:textId="77777777" w:rsidR="00871E0B" w:rsidRPr="00FD127C" w:rsidRDefault="00871E0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9A9B9" w14:textId="77777777" w:rsidR="00871E0B" w:rsidRDefault="00871E0B" w:rsidP="00812550"/>
        </w:tc>
      </w:tr>
      <w:tr w:rsidR="00871E0B" w:rsidRPr="00FD127C" w14:paraId="40CE468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9306D8" w14:textId="77777777" w:rsidR="00871E0B" w:rsidRPr="00FD127C" w:rsidRDefault="002E13E1" w:rsidP="00812550">
            <w:pPr>
              <w:rPr>
                <w:rFonts w:cs="Arial"/>
                <w:bCs/>
                <w:color w:val="808080" w:themeColor="background1" w:themeShade="80"/>
                <w:sz w:val="16"/>
                <w:szCs w:val="14"/>
              </w:rPr>
            </w:pPr>
            <w:hyperlink r:id="rId39" w:history="1">
              <w:r w:rsidR="00871E0B" w:rsidRPr="00FD127C">
                <w:rPr>
                  <w:rStyle w:val="Hyperlink"/>
                  <w:rFonts w:cs="Arial"/>
                  <w:bCs/>
                  <w:sz w:val="16"/>
                  <w:szCs w:val="14"/>
                </w:rPr>
                <w:t>Req. Template</w:t>
              </w:r>
            </w:hyperlink>
            <w:r w:rsidR="00871E0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A6483" w14:textId="77777777" w:rsidR="00871E0B" w:rsidRPr="00FD127C" w:rsidRDefault="00871E0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6EB979" w14:textId="77777777" w:rsidR="00871E0B" w:rsidRPr="00FD127C" w:rsidRDefault="00871E0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746E47" w14:textId="77777777" w:rsidR="00871E0B" w:rsidRDefault="00871E0B" w:rsidP="00871E0B"/>
    <w:p w14:paraId="41B76D57" w14:textId="77777777" w:rsidR="00871E0B" w:rsidRDefault="00871E0B" w:rsidP="00871E0B">
      <w:pPr>
        <w:pStyle w:val="Heading5"/>
      </w:pPr>
      <w:r>
        <w:t>Error Handling</w:t>
      </w:r>
    </w:p>
    <w:p w14:paraId="34EA6A63" w14:textId="77777777" w:rsidR="00871E0B" w:rsidRDefault="00871E0B" w:rsidP="00871E0B"/>
    <w:p w14:paraId="20003241" w14:textId="77777777" w:rsidR="00871E0B" w:rsidRDefault="00871E0B" w:rsidP="00871E0B">
      <w:pPr>
        <w:rPr>
          <w:color w:val="A6A6A6" w:themeColor="background1" w:themeShade="A6"/>
        </w:rPr>
      </w:pPr>
      <w:r>
        <w:rPr>
          <w:color w:val="A6A6A6" w:themeColor="background1" w:themeShade="A6"/>
        </w:rPr>
        <w:t>No Error Handling Requirements specified.</w:t>
      </w:r>
    </w:p>
    <w:p w14:paraId="4294BCBB" w14:textId="77777777" w:rsidR="00871E0B" w:rsidRDefault="00871E0B" w:rsidP="00871E0B">
      <w:pPr>
        <w:pStyle w:val="Heading4"/>
      </w:pPr>
      <w:r>
        <w:t>Non-Functional Requirements</w:t>
      </w:r>
    </w:p>
    <w:p w14:paraId="5F1938F5" w14:textId="77777777" w:rsidR="00871E0B" w:rsidRDefault="00871E0B" w:rsidP="00871E0B"/>
    <w:p w14:paraId="65AB05D7" w14:textId="77777777" w:rsidR="00871E0B" w:rsidRDefault="00871E0B" w:rsidP="00871E0B">
      <w:pPr>
        <w:rPr>
          <w:color w:val="A6A6A6" w:themeColor="background1" w:themeShade="A6"/>
        </w:rPr>
      </w:pPr>
      <w:r>
        <w:rPr>
          <w:color w:val="A6A6A6" w:themeColor="background1" w:themeShade="A6"/>
        </w:rPr>
        <w:t>No Non-Functional Requirements specified.</w:t>
      </w:r>
    </w:p>
    <w:p w14:paraId="6D0BE617" w14:textId="77777777" w:rsidR="00871E0B" w:rsidRDefault="00871E0B" w:rsidP="00871E0B">
      <w:pPr>
        <w:pStyle w:val="Heading4"/>
      </w:pPr>
      <w:r>
        <w:t>Functional Safety Requirements</w:t>
      </w:r>
    </w:p>
    <w:p w14:paraId="7C86EA27" w14:textId="77777777" w:rsidR="00871E0B" w:rsidRDefault="00871E0B" w:rsidP="00871E0B">
      <w:pPr>
        <w:rPr>
          <w:highlight w:val="yellow"/>
        </w:rPr>
      </w:pPr>
    </w:p>
    <w:p w14:paraId="5ED1C64A" w14:textId="77777777" w:rsidR="00871E0B" w:rsidRDefault="00871E0B" w:rsidP="00871E0B">
      <w:pPr>
        <w:rPr>
          <w:color w:val="A6A6A6" w:themeColor="background1" w:themeShade="A6"/>
        </w:rPr>
      </w:pPr>
      <w:r>
        <w:rPr>
          <w:color w:val="A6A6A6" w:themeColor="background1" w:themeShade="A6"/>
        </w:rPr>
        <w:t>No Functional Safety Requirements specified.</w:t>
      </w:r>
    </w:p>
    <w:p w14:paraId="30B0E2EB" w14:textId="77777777" w:rsidR="00871E0B" w:rsidRDefault="00871E0B" w:rsidP="00871E0B">
      <w:pPr>
        <w:pStyle w:val="Heading5"/>
      </w:pPr>
      <w:r>
        <w:t>ASIL Decomposition of Functional Safety Requirements</w:t>
      </w:r>
    </w:p>
    <w:p w14:paraId="0CFE29A4" w14:textId="77777777" w:rsidR="00871E0B" w:rsidRDefault="00871E0B" w:rsidP="00871E0B">
      <w:pPr>
        <w:pStyle w:val="NoSpacing"/>
      </w:pPr>
    </w:p>
    <w:p w14:paraId="0D902B02" w14:textId="77777777" w:rsidR="00871E0B" w:rsidRDefault="00871E0B" w:rsidP="00871E0B">
      <w:pPr>
        <w:pStyle w:val="NoSpacing"/>
      </w:pPr>
    </w:p>
    <w:p w14:paraId="6ECEA891" w14:textId="77777777" w:rsidR="00871E0B" w:rsidRDefault="00871E0B" w:rsidP="00871E0B">
      <w:pPr>
        <w:pStyle w:val="NoSpacing"/>
        <w:rPr>
          <w:color w:val="A6A6A6" w:themeColor="background1" w:themeShade="A6"/>
        </w:rPr>
      </w:pPr>
      <w:r>
        <w:rPr>
          <w:color w:val="A6A6A6" w:themeColor="background1" w:themeShade="A6"/>
        </w:rPr>
        <w:t>No Functional Safety Requirements with ASIL Decompositions specified.</w:t>
      </w:r>
    </w:p>
    <w:p w14:paraId="0925AF67" w14:textId="77777777" w:rsidR="00871E0B" w:rsidRDefault="00871E0B" w:rsidP="00871E0B">
      <w:pPr>
        <w:pStyle w:val="Heading4"/>
      </w:pPr>
      <w:r>
        <w:t>Other Requirements</w:t>
      </w:r>
    </w:p>
    <w:p w14:paraId="05C6A51D" w14:textId="77777777" w:rsidR="00871E0B" w:rsidRDefault="00871E0B" w:rsidP="00871E0B">
      <w:pPr>
        <w:pStyle w:val="Heading5"/>
      </w:pPr>
      <w:r>
        <w:t>Design Requirements</w:t>
      </w:r>
    </w:p>
    <w:p w14:paraId="30B900D5" w14:textId="77777777" w:rsidR="00871E0B" w:rsidRDefault="00871E0B" w:rsidP="00871E0B"/>
    <w:p w14:paraId="4461C72B" w14:textId="171BAA48" w:rsidR="00871E0B" w:rsidRDefault="00871E0B" w:rsidP="00871E0B">
      <w:pPr>
        <w:rPr>
          <w:color w:val="A6A6A6" w:themeColor="background1" w:themeShade="A6"/>
        </w:rPr>
      </w:pPr>
      <w:r>
        <w:rPr>
          <w:color w:val="A6A6A6" w:themeColor="background1" w:themeShade="A6"/>
        </w:rPr>
        <w:t>No Design Requirements specified.</w:t>
      </w:r>
    </w:p>
    <w:p w14:paraId="1B605391" w14:textId="77777777" w:rsidR="00871E0B" w:rsidRDefault="00871E0B" w:rsidP="00871E0B">
      <w:pPr>
        <w:rPr>
          <w:color w:val="A6A6A6" w:themeColor="background1" w:themeShade="A6"/>
        </w:rPr>
      </w:pPr>
    </w:p>
    <w:p w14:paraId="46137A57" w14:textId="77777777" w:rsidR="00D62271" w:rsidRDefault="00D62271" w:rsidP="00D62271">
      <w:pPr>
        <w:pStyle w:val="Heading2"/>
        <w:numPr>
          <w:ilvl w:val="1"/>
          <w:numId w:val="4"/>
        </w:numPr>
      </w:pPr>
      <w:r>
        <w:rPr>
          <w:noProof/>
        </w:rPr>
        <w:drawing>
          <wp:inline distT="0" distB="0" distL="0" distR="0" wp14:anchorId="1A5E5256" wp14:editId="2F896EE1">
            <wp:extent cx="152400" cy="152400"/>
            <wp:effectExtent l="0" t="0" r="0" b="0"/>
            <wp:docPr id="119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62" w:name="_30b7376527d547262daf56ba813b009e"/>
      <w:r>
        <w:t>Request Recall Position</w:t>
      </w:r>
      <w:bookmarkEnd w:id="62"/>
    </w:p>
    <w:p w14:paraId="74492A5A" w14:textId="77777777" w:rsidR="00D62271" w:rsidRDefault="00D62271" w:rsidP="00D62271">
      <w:pPr>
        <w:pStyle w:val="Heading3"/>
      </w:pPr>
      <w:r>
        <w:t>Function Overview</w:t>
      </w:r>
    </w:p>
    <w:p w14:paraId="35EABB3A" w14:textId="77777777" w:rsidR="00D62271" w:rsidRDefault="00D62271" w:rsidP="00D62271">
      <w:pPr>
        <w:pStyle w:val="Heading4"/>
      </w:pPr>
      <w:r>
        <w:t>Description</w:t>
      </w:r>
    </w:p>
    <w:p w14:paraId="091D75B8" w14:textId="77777777" w:rsidR="00D62271" w:rsidRDefault="00D62271" w:rsidP="00D62271">
      <w:pPr>
        <w:contextualSpacing/>
      </w:pPr>
    </w:p>
    <w:p w14:paraId="4A39B88F" w14:textId="77777777" w:rsidR="00D62271" w:rsidRDefault="00D62271" w:rsidP="00D62271">
      <w:pPr>
        <w:contextualSpacing/>
      </w:pPr>
      <w:r>
        <w:t>Function is allocated to:</w:t>
      </w:r>
    </w:p>
    <w:p w14:paraId="236A1FF1" w14:textId="77777777" w:rsidR="00D62271" w:rsidRDefault="00D62271" w:rsidP="00D62271">
      <w:pPr>
        <w:pStyle w:val="ListParagraph"/>
        <w:numPr>
          <w:ilvl w:val="0"/>
          <w:numId w:val="13"/>
        </w:numPr>
        <w:contextualSpacing/>
      </w:pPr>
      <w:r>
        <w:rPr>
          <w:noProof/>
        </w:rPr>
        <w:drawing>
          <wp:inline distT="0" distB="0" distL="0" distR="0" wp14:anchorId="466F8C13" wp14:editId="405D82AE">
            <wp:extent cx="152400" cy="152400"/>
            <wp:effectExtent l="0" t="0" r="0" b="0"/>
            <wp:docPr id="1194"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395819CC" w14:textId="77777777" w:rsidR="00D62271" w:rsidRDefault="00D62271" w:rsidP="00D62271">
      <w:pPr>
        <w:pStyle w:val="ListParagraph"/>
        <w:numPr>
          <w:ilvl w:val="0"/>
          <w:numId w:val="13"/>
        </w:numPr>
        <w:contextualSpacing/>
      </w:pPr>
      <w:r>
        <w:rPr>
          <w:noProof/>
        </w:rPr>
        <w:drawing>
          <wp:inline distT="0" distB="0" distL="0" distR="0" wp14:anchorId="5E6B1584" wp14:editId="4D254DA8">
            <wp:extent cx="152400" cy="152400"/>
            <wp:effectExtent l="0" t="0" r="0" b="0"/>
            <wp:docPr id="1196"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03E27843" w14:textId="77777777" w:rsidR="00D62271" w:rsidRDefault="00D62271" w:rsidP="00D62271">
      <w:pPr>
        <w:contextualSpacing/>
      </w:pPr>
    </w:p>
    <w:p w14:paraId="222C4AF4" w14:textId="77777777" w:rsidR="00D62271" w:rsidRDefault="00D62271" w:rsidP="00D62271">
      <w:pPr>
        <w:contextualSpacing/>
      </w:pPr>
      <w:r w:rsidRPr="00A554C4">
        <w:t>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p w14:paraId="1844375A" w14:textId="77777777" w:rsidR="00D62271" w:rsidRDefault="00D62271" w:rsidP="00D62271">
      <w:pPr>
        <w:pStyle w:val="Heading4"/>
      </w:pPr>
      <w:r>
        <w:t>Variants</w:t>
      </w:r>
    </w:p>
    <w:p w14:paraId="0C0C40D4" w14:textId="77777777" w:rsidR="00D62271" w:rsidRDefault="00D62271" w:rsidP="00D62271"/>
    <w:p w14:paraId="4D1FC348" w14:textId="77777777" w:rsidR="00D62271" w:rsidRPr="005067FC" w:rsidRDefault="00D62271" w:rsidP="00D62271">
      <w:pPr>
        <w:rPr>
          <w:i/>
          <w:color w:val="A6A6A6" w:themeColor="background1" w:themeShade="A6"/>
        </w:rPr>
      </w:pPr>
      <w:r w:rsidRPr="005067FC">
        <w:rPr>
          <w:i/>
          <w:color w:val="A6A6A6" w:themeColor="background1" w:themeShade="A6"/>
        </w:rPr>
        <w:t>Not supported by MagicDraw report generation.</w:t>
      </w:r>
    </w:p>
    <w:p w14:paraId="569378D2" w14:textId="77777777" w:rsidR="00D62271" w:rsidRDefault="00D62271" w:rsidP="00D62271">
      <w:pPr>
        <w:pStyle w:val="Heading4"/>
      </w:pPr>
      <w:r>
        <w:t>Input Requirements</w:t>
      </w:r>
    </w:p>
    <w:p w14:paraId="728EFE0E" w14:textId="77777777" w:rsidR="00D62271" w:rsidRDefault="00D62271" w:rsidP="00D62271"/>
    <w:p w14:paraId="72B56342" w14:textId="77777777" w:rsidR="00D62271" w:rsidRPr="005067FC" w:rsidRDefault="00D62271" w:rsidP="00D62271">
      <w:pPr>
        <w:rPr>
          <w:i/>
          <w:color w:val="A6A6A6" w:themeColor="background1" w:themeShade="A6"/>
        </w:rPr>
      </w:pPr>
      <w:r w:rsidRPr="005067FC">
        <w:rPr>
          <w:i/>
          <w:color w:val="A6A6A6" w:themeColor="background1" w:themeShade="A6"/>
        </w:rPr>
        <w:t>Not supported by MagicDraw report generation.</w:t>
      </w:r>
    </w:p>
    <w:p w14:paraId="33ADC4B4" w14:textId="77777777" w:rsidR="00D62271" w:rsidRDefault="00D62271" w:rsidP="00D62271">
      <w:pPr>
        <w:pStyle w:val="Heading4"/>
      </w:pPr>
      <w:r>
        <w:t>Assumptions</w:t>
      </w:r>
    </w:p>
    <w:p w14:paraId="2C5FEC42" w14:textId="77777777" w:rsidR="00D62271" w:rsidRDefault="00D62271" w:rsidP="00D62271"/>
    <w:p w14:paraId="76F762A9" w14:textId="77777777" w:rsidR="00D62271" w:rsidRPr="00FF5F72" w:rsidRDefault="00D62271" w:rsidP="00D62271">
      <w:pPr>
        <w:rPr>
          <w:color w:val="A6A6A6" w:themeColor="background1" w:themeShade="A6"/>
        </w:rPr>
      </w:pPr>
      <w:r w:rsidRPr="00FF5F72">
        <w:rPr>
          <w:color w:val="A6A6A6" w:themeColor="background1" w:themeShade="A6"/>
        </w:rPr>
        <w:t>No assumptions specified for this function.</w:t>
      </w:r>
    </w:p>
    <w:p w14:paraId="0B90E090" w14:textId="77777777" w:rsidR="00D62271" w:rsidRDefault="00D62271" w:rsidP="00D62271"/>
    <w:p w14:paraId="5003AED5" w14:textId="77777777" w:rsidR="00D62271" w:rsidRDefault="00D62271" w:rsidP="00D62271">
      <w:pPr>
        <w:pStyle w:val="Heading4"/>
      </w:pPr>
      <w:r>
        <w:lastRenderedPageBreak/>
        <w:t>References</w:t>
      </w:r>
    </w:p>
    <w:p w14:paraId="3856F5E6" w14:textId="77777777" w:rsidR="00D62271" w:rsidRPr="00454CBE" w:rsidRDefault="00D62271" w:rsidP="00D62271">
      <w:pPr>
        <w:pStyle w:val="Heading5"/>
      </w:pPr>
      <w:r w:rsidRPr="00454CBE">
        <w:t xml:space="preserve">Ford </w:t>
      </w:r>
      <w:r>
        <w:t>D</w:t>
      </w:r>
      <w:r w:rsidRPr="00454CBE">
        <w:t>ocuments</w:t>
      </w:r>
    </w:p>
    <w:p w14:paraId="7B244E32" w14:textId="77777777" w:rsidR="00D62271" w:rsidRDefault="00D62271" w:rsidP="00D62271">
      <w:pPr>
        <w:pStyle w:val="BodyText"/>
        <w:ind w:right="142"/>
        <w:jc w:val="both"/>
        <w:rPr>
          <w:rFonts w:cs="Arial"/>
        </w:rPr>
      </w:pPr>
      <w:r>
        <w:rPr>
          <w:rFonts w:cs="Arial"/>
        </w:rPr>
        <w:t>List here all Ford internal documents, which are directly related to the feature.</w:t>
      </w:r>
    </w:p>
    <w:p w14:paraId="3AD8C59B" w14:textId="77777777" w:rsidR="00D62271" w:rsidRDefault="00D62271" w:rsidP="00D62271">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D62271" w:rsidRPr="007C20FA" w14:paraId="2081CA33" w14:textId="77777777" w:rsidTr="00812550">
        <w:trPr>
          <w:cantSplit/>
          <w:tblHeader/>
        </w:trPr>
        <w:tc>
          <w:tcPr>
            <w:tcW w:w="1418" w:type="dxa"/>
            <w:shd w:val="clear" w:color="auto" w:fill="E0E0E0"/>
          </w:tcPr>
          <w:p w14:paraId="2921A573" w14:textId="77777777" w:rsidR="00D62271" w:rsidRPr="007C20FA" w:rsidRDefault="00D62271"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0AD4F3F6" w14:textId="77777777" w:rsidR="00D62271" w:rsidRPr="007C20FA" w:rsidRDefault="00D62271"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269FED46" w14:textId="77777777" w:rsidR="00D62271" w:rsidRPr="007C20FA" w:rsidRDefault="00D62271"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605E6627" w14:textId="77777777" w:rsidR="00D62271" w:rsidRPr="007C20FA" w:rsidRDefault="00D62271" w:rsidP="00812550">
            <w:pPr>
              <w:rPr>
                <w:rFonts w:ascii="Helvetica" w:hAnsi="Helvetica" w:cs="Helvetica"/>
                <w:b/>
              </w:rPr>
            </w:pPr>
            <w:r w:rsidRPr="007C20FA">
              <w:rPr>
                <w:rFonts w:ascii="Helvetica" w:hAnsi="Helvetica" w:cs="Helvetica"/>
                <w:b/>
              </w:rPr>
              <w:t>Revision</w:t>
            </w:r>
          </w:p>
        </w:tc>
      </w:tr>
      <w:tr w:rsidR="00D62271" w:rsidRPr="007C20FA" w14:paraId="382BBA35" w14:textId="77777777" w:rsidTr="00812550">
        <w:trPr>
          <w:cantSplit/>
          <w:tblHeader/>
        </w:trPr>
        <w:tc>
          <w:tcPr>
            <w:tcW w:w="1418" w:type="dxa"/>
            <w:shd w:val="clear" w:color="auto" w:fill="FFFFFF" w:themeFill="background1"/>
          </w:tcPr>
          <w:p w14:paraId="2E36CCD0" w14:textId="77777777" w:rsidR="00D62271" w:rsidRPr="005E40CF" w:rsidRDefault="00D62271" w:rsidP="00812550">
            <w:pPr>
              <w:rPr>
                <w:rFonts w:ascii="Helvetica" w:hAnsi="Helvetica" w:cs="Helvetica"/>
              </w:rPr>
            </w:pPr>
          </w:p>
        </w:tc>
        <w:tc>
          <w:tcPr>
            <w:tcW w:w="6237" w:type="dxa"/>
            <w:shd w:val="clear" w:color="auto" w:fill="FFFFFF" w:themeFill="background1"/>
          </w:tcPr>
          <w:p w14:paraId="075C0994" w14:textId="77777777" w:rsidR="00D62271" w:rsidRPr="005E40CF" w:rsidRDefault="00D62271" w:rsidP="00812550">
            <w:pPr>
              <w:rPr>
                <w:rFonts w:ascii="Helvetica" w:hAnsi="Helvetica" w:cs="Helvetica"/>
              </w:rPr>
            </w:pPr>
          </w:p>
        </w:tc>
        <w:tc>
          <w:tcPr>
            <w:tcW w:w="1418" w:type="dxa"/>
            <w:shd w:val="clear" w:color="auto" w:fill="FFFFFF" w:themeFill="background1"/>
          </w:tcPr>
          <w:p w14:paraId="70E82736" w14:textId="77777777" w:rsidR="00D62271" w:rsidRPr="005E40CF" w:rsidRDefault="00D62271" w:rsidP="00812550">
            <w:pPr>
              <w:rPr>
                <w:rFonts w:ascii="Helvetica" w:hAnsi="Helvetica" w:cs="Helvetica"/>
              </w:rPr>
            </w:pPr>
          </w:p>
        </w:tc>
        <w:tc>
          <w:tcPr>
            <w:tcW w:w="1418" w:type="dxa"/>
            <w:shd w:val="clear" w:color="auto" w:fill="FFFFFF" w:themeFill="background1"/>
          </w:tcPr>
          <w:p w14:paraId="15354884" w14:textId="77777777" w:rsidR="00D62271" w:rsidRPr="005E40CF" w:rsidRDefault="00D62271" w:rsidP="00812550">
            <w:pPr>
              <w:rPr>
                <w:rFonts w:ascii="Helvetica" w:hAnsi="Helvetica" w:cs="Helvetica"/>
              </w:rPr>
            </w:pPr>
          </w:p>
        </w:tc>
      </w:tr>
    </w:tbl>
    <w:p w14:paraId="00935D52" w14:textId="77777777" w:rsidR="00D62271" w:rsidRPr="00360B1D" w:rsidRDefault="00D62271" w:rsidP="00D62271">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06FD301" w14:textId="77777777" w:rsidR="00D62271" w:rsidRPr="00FB7B3D" w:rsidRDefault="00D62271" w:rsidP="00D62271">
      <w:pPr>
        <w:pStyle w:val="Heading5"/>
      </w:pPr>
      <w:r w:rsidRPr="00454CBE">
        <w:t>External</w:t>
      </w:r>
      <w:r>
        <w:t xml:space="preserve"> Documents and P</w:t>
      </w:r>
      <w:r w:rsidRPr="00FB7B3D">
        <w:t>ublications</w:t>
      </w:r>
    </w:p>
    <w:p w14:paraId="4CFE9A64" w14:textId="77777777" w:rsidR="00D62271" w:rsidRDefault="00D62271" w:rsidP="00D62271">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E75C92D" w14:textId="77777777" w:rsidR="00D62271" w:rsidRDefault="00D62271" w:rsidP="00D62271">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D62271" w:rsidRPr="007C20FA" w14:paraId="55F62C1F" w14:textId="77777777" w:rsidTr="00812550">
        <w:trPr>
          <w:cantSplit/>
          <w:tblHeader/>
        </w:trPr>
        <w:tc>
          <w:tcPr>
            <w:tcW w:w="1418" w:type="dxa"/>
            <w:shd w:val="clear" w:color="auto" w:fill="E0E0E0"/>
          </w:tcPr>
          <w:p w14:paraId="67B3B995" w14:textId="77777777" w:rsidR="00D62271" w:rsidRPr="007C20FA" w:rsidRDefault="00D62271"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74E37B18" w14:textId="77777777" w:rsidR="00D62271" w:rsidRPr="007C20FA" w:rsidRDefault="00D62271" w:rsidP="00812550">
            <w:pPr>
              <w:rPr>
                <w:rFonts w:ascii="Helvetica" w:hAnsi="Helvetica" w:cs="Helvetica"/>
                <w:b/>
              </w:rPr>
            </w:pPr>
            <w:r>
              <w:rPr>
                <w:rFonts w:ascii="Helvetica" w:hAnsi="Helvetica" w:cs="Helvetica"/>
                <w:b/>
              </w:rPr>
              <w:t>Document / Publication</w:t>
            </w:r>
          </w:p>
        </w:tc>
      </w:tr>
      <w:tr w:rsidR="00D62271" w:rsidRPr="007C20FA" w14:paraId="7C18C7FB" w14:textId="77777777" w:rsidTr="00812550">
        <w:trPr>
          <w:cantSplit/>
          <w:tblHeader/>
        </w:trPr>
        <w:tc>
          <w:tcPr>
            <w:tcW w:w="1418" w:type="dxa"/>
            <w:shd w:val="clear" w:color="auto" w:fill="FFFFFF" w:themeFill="background1"/>
          </w:tcPr>
          <w:p w14:paraId="60078A62" w14:textId="77777777" w:rsidR="00D62271" w:rsidRPr="005E40CF" w:rsidRDefault="00D62271" w:rsidP="00812550">
            <w:pPr>
              <w:rPr>
                <w:rFonts w:ascii="Helvetica" w:hAnsi="Helvetica" w:cs="Helvetica"/>
              </w:rPr>
            </w:pPr>
          </w:p>
        </w:tc>
        <w:tc>
          <w:tcPr>
            <w:tcW w:w="9072" w:type="dxa"/>
            <w:shd w:val="clear" w:color="auto" w:fill="FFFFFF" w:themeFill="background1"/>
          </w:tcPr>
          <w:p w14:paraId="1C54CBBD" w14:textId="77777777" w:rsidR="00D62271" w:rsidRPr="005E40CF" w:rsidRDefault="00D62271" w:rsidP="00812550">
            <w:pPr>
              <w:rPr>
                <w:rFonts w:ascii="Helvetica" w:hAnsi="Helvetica" w:cs="Helvetica"/>
              </w:rPr>
            </w:pPr>
          </w:p>
        </w:tc>
      </w:tr>
    </w:tbl>
    <w:p w14:paraId="5DBCDC79" w14:textId="77777777" w:rsidR="00D62271" w:rsidRDefault="00D62271" w:rsidP="00D62271">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162E433" w14:textId="77777777" w:rsidR="00D62271" w:rsidRDefault="00D62271" w:rsidP="00D62271">
      <w:pPr>
        <w:pStyle w:val="Heading4"/>
      </w:pPr>
      <w:r>
        <w:t>Glossary</w:t>
      </w:r>
    </w:p>
    <w:p w14:paraId="39D954FD" w14:textId="77777777" w:rsidR="00D62271" w:rsidRDefault="00D62271" w:rsidP="00D62271">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19E4D4B" w14:textId="77777777" w:rsidR="00D62271" w:rsidRDefault="00D62271" w:rsidP="00D62271">
      <w:pPr>
        <w:pStyle w:val="Heading3"/>
      </w:pPr>
      <w:r>
        <w:t>Function Scope</w:t>
      </w:r>
    </w:p>
    <w:p w14:paraId="110818DB" w14:textId="77777777" w:rsidR="00D62271" w:rsidRPr="00A43B48" w:rsidRDefault="00D62271" w:rsidP="00D62271">
      <w:pPr>
        <w:contextualSpacing/>
      </w:pPr>
    </w:p>
    <w:p w14:paraId="7EAE3E88" w14:textId="77777777" w:rsidR="00D62271" w:rsidRDefault="00D62271" w:rsidP="00D62271">
      <w:pPr>
        <w:contextualSpacing/>
      </w:pPr>
      <w:r>
        <w:t xml:space="preserve">The </w:t>
      </w:r>
      <w:r>
        <w:rPr>
          <w:noProof/>
        </w:rPr>
        <w:drawing>
          <wp:inline distT="0" distB="0" distL="0" distR="0" wp14:anchorId="2B2104AB" wp14:editId="2CBCD769">
            <wp:extent cx="152400" cy="152400"/>
            <wp:effectExtent l="0" t="0" r="0" b="0"/>
            <wp:docPr id="119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Request Recall Position</w:t>
      </w:r>
      <w:r>
        <w:rPr>
          <w:b/>
        </w:rPr>
        <w:t>”</w:t>
      </w:r>
      <w:r>
        <w:t xml:space="preserve"> function is called by the following functions:</w:t>
      </w:r>
    </w:p>
    <w:p w14:paraId="7DA1D15A" w14:textId="77777777" w:rsidR="00D62271" w:rsidRPr="00953D23" w:rsidRDefault="00D62271" w:rsidP="00D62271">
      <w:pPr>
        <w:pStyle w:val="ListParagraph"/>
        <w:numPr>
          <w:ilvl w:val="0"/>
          <w:numId w:val="12"/>
        </w:numPr>
        <w:contextualSpacing/>
      </w:pPr>
      <w:r>
        <w:rPr>
          <w:noProof/>
        </w:rPr>
        <w:drawing>
          <wp:inline distT="0" distB="0" distL="0" distR="0" wp14:anchorId="63A08EF7" wp14:editId="21997FEF">
            <wp:extent cx="152400" cy="152400"/>
            <wp:effectExtent l="0" t="0" r="0" b="0"/>
            <wp:docPr id="120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43E963E7" w14:textId="77777777" w:rsidR="00D62271" w:rsidRPr="00953D23" w:rsidRDefault="00D62271" w:rsidP="00D62271">
      <w:pPr>
        <w:pStyle w:val="ListParagraph"/>
        <w:numPr>
          <w:ilvl w:val="0"/>
          <w:numId w:val="12"/>
        </w:numPr>
        <w:contextualSpacing/>
      </w:pPr>
      <w:r>
        <w:rPr>
          <w:noProof/>
        </w:rPr>
        <w:drawing>
          <wp:inline distT="0" distB="0" distL="0" distR="0" wp14:anchorId="18CDC460" wp14:editId="28F35478">
            <wp:extent cx="152400" cy="152400"/>
            <wp:effectExtent l="0" t="0" r="0" b="0"/>
            <wp:docPr id="120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cda29ea0d047f867ebb99c8d67db5ea" w:history="1">
        <w:r>
          <w:rPr>
            <w:rStyle w:val="Hyperlink"/>
          </w:rPr>
          <w:t>Easy Entry Easy Exit Functional Architecture</w:t>
        </w:r>
      </w:hyperlink>
      <w:r>
        <w:t>”</w:t>
      </w:r>
    </w:p>
    <w:p w14:paraId="6BAA78A5" w14:textId="77777777" w:rsidR="00D62271" w:rsidRPr="00953D23" w:rsidRDefault="00D62271" w:rsidP="00D62271">
      <w:pPr>
        <w:pStyle w:val="ListParagraph"/>
        <w:numPr>
          <w:ilvl w:val="0"/>
          <w:numId w:val="12"/>
        </w:numPr>
        <w:contextualSpacing/>
      </w:pPr>
      <w:r>
        <w:rPr>
          <w:noProof/>
        </w:rPr>
        <w:drawing>
          <wp:inline distT="0" distB="0" distL="0" distR="0" wp14:anchorId="19FC3EE9" wp14:editId="7D0636C6">
            <wp:extent cx="152400" cy="152400"/>
            <wp:effectExtent l="0" t="0" r="0" b="0"/>
            <wp:docPr id="1204"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ff354e2cd86d4883aabe7bd1d6e9001" w:history="1">
        <w:r>
          <w:rPr>
            <w:rStyle w:val="Hyperlink"/>
          </w:rPr>
          <w:t>Recall Positional Settings</w:t>
        </w:r>
      </w:hyperlink>
      <w:r>
        <w:t>”</w:t>
      </w:r>
    </w:p>
    <w:p w14:paraId="05E34915" w14:textId="77777777" w:rsidR="00D62271" w:rsidRPr="00393C96" w:rsidRDefault="00D62271" w:rsidP="00D62271">
      <w:pPr>
        <w:contextualSpacing/>
      </w:pPr>
    </w:p>
    <w:p w14:paraId="7B7756E9" w14:textId="77777777" w:rsidR="00D62271" w:rsidRPr="006C2DE5" w:rsidRDefault="00D62271" w:rsidP="00D62271">
      <w:pPr>
        <w:rPr>
          <w:b/>
        </w:rPr>
      </w:pPr>
      <w:r w:rsidRPr="006C2DE5">
        <w:rPr>
          <w:b/>
        </w:rPr>
        <w:t>Description of “Classic Memory Functional Architecture” diagram</w:t>
      </w:r>
      <w:r>
        <w:rPr>
          <w:b/>
        </w:rPr>
        <w:t>:</w:t>
      </w:r>
    </w:p>
    <w:p w14:paraId="2C4E0FE6" w14:textId="77777777" w:rsidR="00D62271" w:rsidRDefault="00D62271" w:rsidP="00D62271">
      <w:r>
        <w:t>This diagram contains all the functions required to Store and Recall the positional settings. This includes inputs and outputs to the user, other features, and external systems.</w:t>
      </w:r>
    </w:p>
    <w:p w14:paraId="49C4A9B8" w14:textId="77777777" w:rsidR="00D62271" w:rsidRDefault="00D62271" w:rsidP="00D62271"/>
    <w:p w14:paraId="18AFD668" w14:textId="77777777" w:rsidR="00D62271" w:rsidRDefault="00D62271" w:rsidP="00D62271">
      <w:pPr>
        <w:jc w:val="center"/>
      </w:pPr>
      <w:r>
        <w:rPr>
          <w:noProof/>
        </w:rPr>
        <w:drawing>
          <wp:inline distT="0" distB="0" distL="0" distR="0" wp14:anchorId="72704ABB" wp14:editId="58EFCB10">
            <wp:extent cx="6466204" cy="943828"/>
            <wp:effectExtent l="0" t="0" r="0" b="0"/>
            <wp:docPr id="120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2CC1101A" w14:textId="77777777" w:rsidR="00D62271" w:rsidRPr="00294100" w:rsidRDefault="00D62271" w:rsidP="00D62271">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024E0AA5" wp14:editId="06FB09A7">
            <wp:extent cx="152400" cy="152400"/>
            <wp:effectExtent l="0" t="0" r="0" b="0"/>
            <wp:docPr id="120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67ADF780" wp14:editId="17FCE44D">
            <wp:extent cx="152400" cy="152400"/>
            <wp:effectExtent l="0" t="0" r="0" b="0"/>
            <wp:docPr id="121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Request Recall Position</w:t>
      </w:r>
      <w:r>
        <w:t>”</w:t>
      </w:r>
    </w:p>
    <w:p w14:paraId="05937164" w14:textId="77777777" w:rsidR="00D62271" w:rsidRDefault="00D62271" w:rsidP="00D62271">
      <w:pPr>
        <w:contextualSpacing/>
      </w:pPr>
    </w:p>
    <w:p w14:paraId="0471C8CC" w14:textId="77777777" w:rsidR="00D62271" w:rsidRPr="006C2DE5" w:rsidRDefault="00D62271" w:rsidP="00D62271">
      <w:pPr>
        <w:rPr>
          <w:b/>
        </w:rPr>
      </w:pPr>
      <w:r w:rsidRPr="006C2DE5">
        <w:rPr>
          <w:b/>
        </w:rPr>
        <w:t>Description of “Easy Entry Easy Exit Functional Architecture” diagram</w:t>
      </w:r>
      <w:r>
        <w:rPr>
          <w:b/>
        </w:rPr>
        <w:t>:</w:t>
      </w:r>
    </w:p>
    <w:p w14:paraId="1C30E7D1" w14:textId="77777777" w:rsidR="00D62271" w:rsidRDefault="00D62271" w:rsidP="00D62271">
      <w:r>
        <w:t>This diagram contains all the functions required to adjust seats and steering to provide additional space for the user to enter and exit. This includes inputs and outputs to the user, other features, and external systems.</w:t>
      </w:r>
    </w:p>
    <w:p w14:paraId="1B3A0F20" w14:textId="77777777" w:rsidR="00D62271" w:rsidRDefault="00D62271" w:rsidP="00D62271"/>
    <w:p w14:paraId="1D62FC12" w14:textId="77777777" w:rsidR="00D62271" w:rsidRDefault="00D62271" w:rsidP="00D62271">
      <w:pPr>
        <w:jc w:val="center"/>
      </w:pPr>
      <w:r>
        <w:rPr>
          <w:noProof/>
        </w:rPr>
        <w:drawing>
          <wp:inline distT="0" distB="0" distL="0" distR="0" wp14:anchorId="5BCF1D5C" wp14:editId="33A645E3">
            <wp:extent cx="6466205" cy="815654"/>
            <wp:effectExtent l="0" t="0" r="0" b="0"/>
            <wp:docPr id="1212"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191348247.png"/>
                    <pic:cNvPicPr/>
                  </pic:nvPicPr>
                  <pic:blipFill>
                    <a:blip r:embed="rId40" cstate="print"/>
                    <a:stretch>
                      <a:fillRect/>
                    </a:stretch>
                  </pic:blipFill>
                  <pic:spPr>
                    <a:xfrm>
                      <a:off x="0" y="0"/>
                      <a:ext cx="6466205" cy="815654"/>
                    </a:xfrm>
                    <a:prstGeom prst="rect">
                      <a:avLst/>
                    </a:prstGeom>
                  </pic:spPr>
                </pic:pic>
              </a:graphicData>
            </a:graphic>
          </wp:inline>
        </w:drawing>
      </w:r>
    </w:p>
    <w:p w14:paraId="796CEFEA" w14:textId="77777777" w:rsidR="00D62271" w:rsidRPr="00294100" w:rsidRDefault="00D62271" w:rsidP="00D62271">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0CD3EBC9" wp14:editId="39093B16">
            <wp:extent cx="152400" cy="152400"/>
            <wp:effectExtent l="0" t="0" r="0" b="0"/>
            <wp:docPr id="121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Easy Entry Easy Exit Functional Architecture</w:t>
      </w:r>
      <w:r>
        <w:t>”</w:t>
      </w:r>
      <w:r w:rsidRPr="00294100">
        <w:t xml:space="preserve"> calling </w:t>
      </w:r>
      <w:r>
        <w:rPr>
          <w:noProof/>
        </w:rPr>
        <w:drawing>
          <wp:inline distT="0" distB="0" distL="0" distR="0" wp14:anchorId="322C9642" wp14:editId="738D1E97">
            <wp:extent cx="152400" cy="152400"/>
            <wp:effectExtent l="0" t="0" r="0" b="0"/>
            <wp:docPr id="121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Request Recall Position</w:t>
      </w:r>
      <w:r>
        <w:t>”</w:t>
      </w:r>
    </w:p>
    <w:p w14:paraId="633CD8BF" w14:textId="77777777" w:rsidR="00D62271" w:rsidRDefault="00D62271" w:rsidP="00D62271">
      <w:pPr>
        <w:contextualSpacing/>
      </w:pPr>
    </w:p>
    <w:p w14:paraId="3053F13A" w14:textId="77777777" w:rsidR="00D62271" w:rsidRDefault="00D62271" w:rsidP="00D62271">
      <w:pPr>
        <w:pStyle w:val="Heading3"/>
      </w:pPr>
      <w:r>
        <w:lastRenderedPageBreak/>
        <w:t>Function Interfaces</w:t>
      </w:r>
    </w:p>
    <w:p w14:paraId="1F5A0FBF" w14:textId="77777777" w:rsidR="00D62271" w:rsidRDefault="00D62271" w:rsidP="00D62271">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D62271" w:rsidRPr="00E54DEA" w14:paraId="0F2A950D" w14:textId="77777777" w:rsidTr="00812550">
        <w:trPr>
          <w:trHeight w:val="260"/>
        </w:trPr>
        <w:tc>
          <w:tcPr>
            <w:tcW w:w="2695" w:type="dxa"/>
            <w:shd w:val="clear" w:color="auto" w:fill="D9D9D9" w:themeFill="background1" w:themeFillShade="D9"/>
            <w:noWrap/>
            <w:hideMark/>
          </w:tcPr>
          <w:p w14:paraId="5D1AC569" w14:textId="77777777" w:rsidR="00D62271" w:rsidRPr="00E54DEA" w:rsidRDefault="00D62271"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71441BB" w14:textId="77777777" w:rsidR="00D62271" w:rsidRDefault="00D62271" w:rsidP="00812550">
            <w:pPr>
              <w:overflowPunct/>
              <w:autoSpaceDE/>
              <w:autoSpaceDN/>
              <w:adjustRightInd/>
              <w:textAlignment w:val="auto"/>
              <w:rPr>
                <w:rFonts w:cs="Arial"/>
                <w:b/>
                <w:bCs/>
                <w:color w:val="000000"/>
              </w:rPr>
            </w:pPr>
            <w:r>
              <w:rPr>
                <w:rFonts w:cs="Arial"/>
                <w:b/>
                <w:bCs/>
                <w:color w:val="000000"/>
              </w:rPr>
              <w:t>Description</w:t>
            </w:r>
          </w:p>
        </w:tc>
      </w:tr>
      <w:tr w:rsidR="00D62271" w:rsidRPr="003F473D" w14:paraId="576EED95" w14:textId="77777777" w:rsidTr="00812550">
        <w:trPr>
          <w:trHeight w:val="410"/>
        </w:trPr>
        <w:tc>
          <w:tcPr>
            <w:tcW w:w="2695" w:type="dxa"/>
            <w:noWrap/>
          </w:tcPr>
          <w:p w14:paraId="6FA4DFB3" w14:textId="77777777" w:rsidR="00D62271" w:rsidRDefault="00D62271" w:rsidP="00812550">
            <w:pPr>
              <w:contextualSpacing/>
              <w:rPr>
                <w:rFonts w:cs="Arial"/>
              </w:rPr>
            </w:pPr>
            <w:r w:rsidRPr="00275823">
              <w:rPr>
                <w:rFonts w:cs="Arial"/>
              </w:rPr>
              <w:t>Manual_Adjustment</w:t>
            </w:r>
          </w:p>
          <w:p w14:paraId="2326B6E9" w14:textId="77777777" w:rsidR="00D62271" w:rsidRDefault="00D62271" w:rsidP="00812550">
            <w:pPr>
              <w:contextualSpacing/>
              <w:rPr>
                <w:rFonts w:cs="Arial"/>
              </w:rPr>
            </w:pPr>
            <w:r>
              <w:rPr>
                <w:rFonts w:cs="Arial"/>
              </w:rPr>
              <w:t>Type:</w:t>
            </w:r>
          </w:p>
          <w:p w14:paraId="1F43DD3E"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7DB850A" wp14:editId="0B8B7F9E">
                  <wp:extent cx="152400" cy="152400"/>
                  <wp:effectExtent l="0" t="0" r="0" b="0"/>
                  <wp:docPr id="121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506" w:type="dxa"/>
          </w:tcPr>
          <w:p w14:paraId="098B49C6" w14:textId="77777777" w:rsidR="00D62271" w:rsidRDefault="00D62271" w:rsidP="00812550">
            <w:pPr>
              <w:rPr>
                <w:rFonts w:cs="Arial"/>
              </w:rPr>
            </w:pPr>
            <w:r>
              <w:rPr>
                <w:rFonts w:cs="Arial"/>
              </w:rPr>
              <w:t>Signal Description:</w:t>
            </w:r>
          </w:p>
          <w:p w14:paraId="3F99F7E3" w14:textId="77777777" w:rsidR="00D62271" w:rsidRDefault="00D62271" w:rsidP="00812550">
            <w:pPr>
              <w:rPr>
                <w:rFonts w:cs="Arial"/>
              </w:rPr>
            </w:pPr>
            <w:r w:rsidRPr="00275823">
              <w:rPr>
                <w:rFonts w:cs="Arial"/>
              </w:rPr>
              <w:t>These values indicate when a memory controller system has determined that a manual adjustment occurred. Manual adjustments cause automatic movement to cancel.</w:t>
            </w:r>
          </w:p>
          <w:p w14:paraId="10C799D5" w14:textId="77777777" w:rsidR="00D62271" w:rsidRDefault="00D62271" w:rsidP="00812550">
            <w:pPr>
              <w:rPr>
                <w:rFonts w:cs="Arial"/>
              </w:rPr>
            </w:pPr>
          </w:p>
          <w:p w14:paraId="5465361A" w14:textId="77777777" w:rsidR="00D62271" w:rsidRDefault="00D62271" w:rsidP="00812550">
            <w:pPr>
              <w:rPr>
                <w:rFonts w:cs="Arial"/>
              </w:rPr>
            </w:pPr>
            <w:r>
              <w:rPr>
                <w:rFonts w:cs="Arial"/>
              </w:rPr>
              <w:t>Usage in Function:</w:t>
            </w:r>
          </w:p>
          <w:p w14:paraId="49D9665A" w14:textId="77777777" w:rsidR="00D62271" w:rsidRDefault="00D62271" w:rsidP="00812550">
            <w:pPr>
              <w:rPr>
                <w:rFonts w:cs="Arial"/>
              </w:rPr>
            </w:pPr>
            <w:r>
              <w:rPr>
                <w:rFonts w:cs="Arial"/>
              </w:rPr>
              <w:t xml:space="preserve">Signal Description: </w:t>
            </w:r>
          </w:p>
          <w:p w14:paraId="34385B8B" w14:textId="77777777" w:rsidR="00D62271" w:rsidRDefault="00D62271" w:rsidP="00812550">
            <w:pPr>
              <w:rPr>
                <w:rFonts w:cs="Arial"/>
              </w:rPr>
            </w:pPr>
            <w:r>
              <w:rPr>
                <w:rFonts w:cs="Arial"/>
              </w:rPr>
              <w:t>Indicates that positional system which has a memory controller system made a manual adjustment</w:t>
            </w:r>
          </w:p>
          <w:p w14:paraId="711CBCF5" w14:textId="77777777" w:rsidR="00D62271" w:rsidRDefault="00D62271" w:rsidP="00812550">
            <w:pPr>
              <w:rPr>
                <w:rFonts w:cs="Arial"/>
              </w:rPr>
            </w:pPr>
          </w:p>
          <w:p w14:paraId="7689FE8F" w14:textId="77777777" w:rsidR="00D62271" w:rsidRPr="0046598F" w:rsidRDefault="00D62271" w:rsidP="00812550">
            <w:pPr>
              <w:rPr>
                <w:rFonts w:cs="Arial"/>
                <w:color w:val="000000"/>
              </w:rPr>
            </w:pPr>
            <w:r>
              <w:rPr>
                <w:rFonts w:cs="Arial"/>
                <w:color w:val="000000"/>
              </w:rPr>
              <w:t>Received from:</w:t>
            </w:r>
          </w:p>
          <w:p w14:paraId="26F7A205" w14:textId="77777777" w:rsidR="00D62271" w:rsidRPr="00C8319B" w:rsidRDefault="00D62271" w:rsidP="00812550">
            <w:pPr>
              <w:pStyle w:val="ListParagraph"/>
              <w:numPr>
                <w:ilvl w:val="0"/>
                <w:numId w:val="12"/>
              </w:numPr>
              <w:rPr>
                <w:rFonts w:cs="Arial"/>
              </w:rPr>
            </w:pPr>
            <w:r>
              <w:rPr>
                <w:noProof/>
              </w:rPr>
              <w:drawing>
                <wp:inline distT="0" distB="0" distL="0" distR="0" wp14:anchorId="01AB7F9B" wp14:editId="2B4B216C">
                  <wp:extent cx="152400" cy="152400"/>
                  <wp:effectExtent l="0" t="0" r="0" b="0"/>
                  <wp:docPr id="122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5064a21e54a3a0d4d89b02881b056d" w:history="1">
              <w:r>
                <w:rPr>
                  <w:rStyle w:val="Hyperlink"/>
                  <w:rFonts w:cs="Arial"/>
                </w:rPr>
                <w:t>Notify Mirrors Manual Adjustement</w:t>
              </w:r>
            </w:hyperlink>
          </w:p>
          <w:p w14:paraId="050F6D37" w14:textId="77777777" w:rsidR="00D62271" w:rsidRPr="00C8319B" w:rsidRDefault="00D62271" w:rsidP="00812550">
            <w:pPr>
              <w:pStyle w:val="ListParagraph"/>
              <w:numPr>
                <w:ilvl w:val="0"/>
                <w:numId w:val="12"/>
              </w:numPr>
              <w:rPr>
                <w:rFonts w:cs="Arial"/>
              </w:rPr>
            </w:pPr>
            <w:r>
              <w:rPr>
                <w:noProof/>
              </w:rPr>
              <w:drawing>
                <wp:inline distT="0" distB="0" distL="0" distR="0" wp14:anchorId="7C4DE3FB" wp14:editId="53300A6B">
                  <wp:extent cx="152400" cy="152400"/>
                  <wp:effectExtent l="0" t="0" r="0" b="0"/>
                  <wp:docPr id="122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748e0c1a6b06a3f84e54e1a94b20c0" w:history="1">
              <w:r>
                <w:rPr>
                  <w:rStyle w:val="Hyperlink"/>
                  <w:rFonts w:cs="Arial"/>
                </w:rPr>
                <w:t>Notify Seat Manual Adjustment</w:t>
              </w:r>
            </w:hyperlink>
          </w:p>
          <w:p w14:paraId="3BDD90D3" w14:textId="77777777" w:rsidR="00D62271" w:rsidRPr="00C8319B" w:rsidRDefault="00D62271" w:rsidP="00812550">
            <w:pPr>
              <w:pStyle w:val="ListParagraph"/>
              <w:numPr>
                <w:ilvl w:val="0"/>
                <w:numId w:val="12"/>
              </w:numPr>
              <w:rPr>
                <w:rFonts w:cs="Arial"/>
              </w:rPr>
            </w:pPr>
            <w:r>
              <w:rPr>
                <w:noProof/>
              </w:rPr>
              <w:drawing>
                <wp:inline distT="0" distB="0" distL="0" distR="0" wp14:anchorId="750C9CFC" wp14:editId="7FEF61E2">
                  <wp:extent cx="152400" cy="152400"/>
                  <wp:effectExtent l="0" t="0" r="0" b="0"/>
                  <wp:docPr id="1224"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dab4bb3003934897d0daf2ef6f55bd" w:history="1">
              <w:r>
                <w:rPr>
                  <w:rStyle w:val="Hyperlink"/>
                  <w:rFonts w:cs="Arial"/>
                </w:rPr>
                <w:t>Notify Multicontour Seat Manual Adjustment</w:t>
              </w:r>
            </w:hyperlink>
          </w:p>
          <w:p w14:paraId="3E09D12F" w14:textId="77777777" w:rsidR="00D62271" w:rsidRPr="00C8319B" w:rsidRDefault="00D62271" w:rsidP="00812550">
            <w:pPr>
              <w:pStyle w:val="ListParagraph"/>
              <w:numPr>
                <w:ilvl w:val="0"/>
                <w:numId w:val="12"/>
              </w:numPr>
              <w:rPr>
                <w:rFonts w:cs="Arial"/>
              </w:rPr>
            </w:pPr>
            <w:r>
              <w:rPr>
                <w:noProof/>
              </w:rPr>
              <w:drawing>
                <wp:inline distT="0" distB="0" distL="0" distR="0" wp14:anchorId="1D8B2280" wp14:editId="7DB744AA">
                  <wp:extent cx="152400" cy="152400"/>
                  <wp:effectExtent l="0" t="0" r="0" b="0"/>
                  <wp:docPr id="122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45569eb16900cb7f7a12f694360d28" w:history="1">
              <w:r>
                <w:rPr>
                  <w:rStyle w:val="Hyperlink"/>
                  <w:rFonts w:cs="Arial"/>
                </w:rPr>
                <w:t>Notify Steering Manual Adjustment</w:t>
              </w:r>
            </w:hyperlink>
          </w:p>
          <w:p w14:paraId="19AACC72" w14:textId="77777777" w:rsidR="00D62271" w:rsidRPr="00C8319B" w:rsidRDefault="00D62271" w:rsidP="00812550">
            <w:pPr>
              <w:pStyle w:val="ListParagraph"/>
              <w:numPr>
                <w:ilvl w:val="0"/>
                <w:numId w:val="12"/>
              </w:numPr>
              <w:rPr>
                <w:rFonts w:cs="Arial"/>
              </w:rPr>
            </w:pPr>
            <w:r>
              <w:rPr>
                <w:noProof/>
              </w:rPr>
              <w:drawing>
                <wp:inline distT="0" distB="0" distL="0" distR="0" wp14:anchorId="7AD2287D" wp14:editId="6B6831A1">
                  <wp:extent cx="152400" cy="152400"/>
                  <wp:effectExtent l="0" t="0" r="0" b="0"/>
                  <wp:docPr id="1228"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e0fcab7b6c41996d04be8c4115019a" w:history="1">
              <w:r>
                <w:rPr>
                  <w:rStyle w:val="Hyperlink"/>
                  <w:rFonts w:cs="Arial"/>
                </w:rPr>
                <w:t>Notify AHUD Manual Adjustment</w:t>
              </w:r>
            </w:hyperlink>
          </w:p>
          <w:p w14:paraId="4871F91F" w14:textId="77777777" w:rsidR="00D62271" w:rsidRPr="00C8319B" w:rsidRDefault="00D62271" w:rsidP="00812550">
            <w:pPr>
              <w:pStyle w:val="ListParagraph"/>
              <w:numPr>
                <w:ilvl w:val="0"/>
                <w:numId w:val="12"/>
              </w:numPr>
              <w:rPr>
                <w:rFonts w:cs="Arial"/>
              </w:rPr>
            </w:pPr>
            <w:r>
              <w:rPr>
                <w:noProof/>
              </w:rPr>
              <w:drawing>
                <wp:inline distT="0" distB="0" distL="0" distR="0" wp14:anchorId="1744CED3" wp14:editId="45BF2654">
                  <wp:extent cx="152400" cy="152400"/>
                  <wp:effectExtent l="0" t="0" r="0" b="0"/>
                  <wp:docPr id="123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8f975d999da1c093e83aa6fb182507" w:history="1">
              <w:r>
                <w:rPr>
                  <w:rStyle w:val="Hyperlink"/>
                  <w:rFonts w:cs="Arial"/>
                </w:rPr>
                <w:t>Notify Pedals Manual Adjustment</w:t>
              </w:r>
            </w:hyperlink>
          </w:p>
        </w:tc>
      </w:tr>
      <w:tr w:rsidR="00D62271" w:rsidRPr="003F473D" w14:paraId="685E4519" w14:textId="77777777" w:rsidTr="00812550">
        <w:trPr>
          <w:trHeight w:val="410"/>
        </w:trPr>
        <w:tc>
          <w:tcPr>
            <w:tcW w:w="2695" w:type="dxa"/>
            <w:noWrap/>
          </w:tcPr>
          <w:p w14:paraId="559D465E" w14:textId="77777777" w:rsidR="00D62271" w:rsidRDefault="00D62271" w:rsidP="00812550">
            <w:pPr>
              <w:contextualSpacing/>
              <w:rPr>
                <w:rFonts w:cs="Arial"/>
              </w:rPr>
            </w:pPr>
            <w:r w:rsidRPr="00275823">
              <w:rPr>
                <w:rFonts w:cs="Arial"/>
              </w:rPr>
              <w:t>Memory_Input_Status</w:t>
            </w:r>
          </w:p>
          <w:p w14:paraId="0DA16ACE" w14:textId="77777777" w:rsidR="00D62271" w:rsidRDefault="00D62271" w:rsidP="00812550">
            <w:pPr>
              <w:contextualSpacing/>
              <w:rPr>
                <w:rFonts w:cs="Arial"/>
              </w:rPr>
            </w:pPr>
            <w:r>
              <w:rPr>
                <w:rFonts w:cs="Arial"/>
              </w:rPr>
              <w:t>Type:</w:t>
            </w:r>
          </w:p>
          <w:p w14:paraId="048B0E79"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12E4EC3" wp14:editId="78907E68">
                  <wp:extent cx="152400" cy="152400"/>
                  <wp:effectExtent l="0" t="0" r="0" b="0"/>
                  <wp:docPr id="123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20ef989afa742d976553947f45ec206" w:history="1">
              <w:r>
                <w:rPr>
                  <w:rStyle w:val="Hyperlink"/>
                  <w:rFonts w:cs="Arial"/>
                </w:rPr>
                <w:t>Input Status - Recall/Set/Pers/None</w:t>
              </w:r>
            </w:hyperlink>
          </w:p>
        </w:tc>
        <w:tc>
          <w:tcPr>
            <w:tcW w:w="7506" w:type="dxa"/>
          </w:tcPr>
          <w:p w14:paraId="65B6DCD2" w14:textId="77777777" w:rsidR="00D62271" w:rsidRDefault="00D62271" w:rsidP="00812550">
            <w:pPr>
              <w:rPr>
                <w:rFonts w:cs="Arial"/>
              </w:rPr>
            </w:pPr>
            <w:r>
              <w:rPr>
                <w:rFonts w:cs="Arial"/>
              </w:rPr>
              <w:t>Signal Description:</w:t>
            </w:r>
          </w:p>
          <w:p w14:paraId="33424C37" w14:textId="77777777" w:rsidR="00D62271" w:rsidRDefault="00D62271" w:rsidP="00812550">
            <w:pPr>
              <w:rPr>
                <w:rFonts w:cs="Arial"/>
              </w:rPr>
            </w:pPr>
            <w:r w:rsidRPr="00275823">
              <w:rPr>
                <w:rFonts w:cs="Arial"/>
              </w:rPr>
              <w:t>These values indicate how the input from the user was perceived by the Classic Memory system. When Memory Set is selected then the input function will wait until a profile is selected before transmitting the information. Otherwise the input function relays the input from the user to the rest of the Classic Memory system.</w:t>
            </w:r>
          </w:p>
          <w:p w14:paraId="1172B15A" w14:textId="77777777" w:rsidR="00D62271" w:rsidRDefault="00D62271" w:rsidP="00812550">
            <w:pPr>
              <w:rPr>
                <w:rFonts w:cs="Arial"/>
              </w:rPr>
            </w:pPr>
          </w:p>
          <w:p w14:paraId="780A753A" w14:textId="77777777" w:rsidR="00D62271" w:rsidRDefault="00D62271" w:rsidP="00812550">
            <w:pPr>
              <w:rPr>
                <w:rFonts w:cs="Arial"/>
              </w:rPr>
            </w:pPr>
            <w:r>
              <w:rPr>
                <w:rFonts w:cs="Arial"/>
              </w:rPr>
              <w:t>Usage in Function:</w:t>
            </w:r>
          </w:p>
          <w:p w14:paraId="4440205D" w14:textId="77777777" w:rsidR="00D62271" w:rsidRDefault="00D62271" w:rsidP="00812550">
            <w:pPr>
              <w:rPr>
                <w:rFonts w:cs="Arial"/>
              </w:rPr>
            </w:pPr>
            <w:r>
              <w:rPr>
                <w:rFonts w:cs="Arial"/>
              </w:rPr>
              <w:t xml:space="preserve">Signal Description: </w:t>
            </w:r>
          </w:p>
          <w:p w14:paraId="6B267802" w14:textId="77777777" w:rsidR="00D62271" w:rsidRDefault="00D62271" w:rsidP="00812550">
            <w:pPr>
              <w:rPr>
                <w:rFonts w:cs="Arial"/>
              </w:rPr>
            </w:pPr>
            <w:r>
              <w:rPr>
                <w:rFonts w:cs="Arial"/>
              </w:rPr>
              <w:t>Contains the value of the Memory Input. Indicates if a memory location was selected. Additionally may indicated if a recall or store was selected.</w:t>
            </w:r>
          </w:p>
          <w:p w14:paraId="3DD6D7F7" w14:textId="77777777" w:rsidR="00D62271" w:rsidRDefault="00D62271" w:rsidP="00812550">
            <w:pPr>
              <w:rPr>
                <w:rFonts w:cs="Arial"/>
              </w:rPr>
            </w:pPr>
          </w:p>
          <w:p w14:paraId="762806A7" w14:textId="77777777" w:rsidR="00D62271" w:rsidRPr="0046598F" w:rsidRDefault="00D62271" w:rsidP="00812550">
            <w:pPr>
              <w:rPr>
                <w:rFonts w:cs="Arial"/>
                <w:color w:val="000000"/>
              </w:rPr>
            </w:pPr>
            <w:r>
              <w:rPr>
                <w:rFonts w:cs="Arial"/>
                <w:color w:val="000000"/>
              </w:rPr>
              <w:t>Received from:</w:t>
            </w:r>
          </w:p>
          <w:p w14:paraId="78943265" w14:textId="77777777" w:rsidR="00D62271" w:rsidRPr="00C8319B" w:rsidRDefault="00D62271" w:rsidP="00812550">
            <w:pPr>
              <w:pStyle w:val="ListParagraph"/>
              <w:numPr>
                <w:ilvl w:val="0"/>
                <w:numId w:val="12"/>
              </w:numPr>
              <w:rPr>
                <w:rFonts w:cs="Arial"/>
              </w:rPr>
            </w:pPr>
            <w:r>
              <w:rPr>
                <w:noProof/>
              </w:rPr>
              <w:drawing>
                <wp:inline distT="0" distB="0" distL="0" distR="0" wp14:anchorId="5A4E4761" wp14:editId="081527C9">
                  <wp:extent cx="152400" cy="152400"/>
                  <wp:effectExtent l="0" t="0" r="0" b="0"/>
                  <wp:docPr id="123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2c1b46e4b02bbb5a3754ff17940ba94" w:history="1">
              <w:r>
                <w:rPr>
                  <w:rStyle w:val="Hyperlink"/>
                  <w:rFonts w:cs="Arial"/>
                </w:rPr>
                <w:t>Provide Memory Input Status</w:t>
              </w:r>
            </w:hyperlink>
          </w:p>
        </w:tc>
      </w:tr>
      <w:tr w:rsidR="00D62271" w:rsidRPr="003F473D" w14:paraId="50882A33" w14:textId="77777777" w:rsidTr="00812550">
        <w:trPr>
          <w:trHeight w:val="410"/>
        </w:trPr>
        <w:tc>
          <w:tcPr>
            <w:tcW w:w="2695" w:type="dxa"/>
            <w:noWrap/>
          </w:tcPr>
          <w:p w14:paraId="038DCC64" w14:textId="77777777" w:rsidR="00D62271" w:rsidRDefault="00D62271" w:rsidP="00812550">
            <w:pPr>
              <w:contextualSpacing/>
              <w:rPr>
                <w:rFonts w:cs="Arial"/>
              </w:rPr>
            </w:pPr>
            <w:r w:rsidRPr="00275823">
              <w:rPr>
                <w:rFonts w:cs="Arial"/>
              </w:rPr>
              <w:t>Feature_Configuration_Signal</w:t>
            </w:r>
          </w:p>
          <w:p w14:paraId="71E6D8EA" w14:textId="77777777" w:rsidR="00D62271" w:rsidRDefault="00D62271" w:rsidP="00812550">
            <w:pPr>
              <w:contextualSpacing/>
              <w:rPr>
                <w:rFonts w:cs="Arial"/>
              </w:rPr>
            </w:pPr>
            <w:r>
              <w:rPr>
                <w:rFonts w:cs="Arial"/>
              </w:rPr>
              <w:t>Type:</w:t>
            </w:r>
          </w:p>
          <w:p w14:paraId="401C78E0"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EA411CD" wp14:editId="674BBFC2">
                  <wp:extent cx="152400" cy="152400"/>
                  <wp:effectExtent l="0" t="0" r="0" b="0"/>
                  <wp:docPr id="123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3de54d9f2568c461838f4d46883bb62" w:history="1">
              <w:r>
                <w:rPr>
                  <w:rStyle w:val="Hyperlink"/>
                  <w:rFonts w:cs="Arial"/>
                </w:rPr>
                <w:t>Feature Configuration - Classic/Advanced</w:t>
              </w:r>
            </w:hyperlink>
          </w:p>
        </w:tc>
        <w:tc>
          <w:tcPr>
            <w:tcW w:w="7506" w:type="dxa"/>
          </w:tcPr>
          <w:p w14:paraId="1F560A8F" w14:textId="77777777" w:rsidR="00D62271" w:rsidRDefault="00D62271" w:rsidP="00812550">
            <w:pPr>
              <w:rPr>
                <w:rFonts w:cs="Arial"/>
              </w:rPr>
            </w:pPr>
            <w:r>
              <w:rPr>
                <w:rFonts w:cs="Arial"/>
              </w:rPr>
              <w:t>Signal Description:</w:t>
            </w:r>
          </w:p>
          <w:p w14:paraId="42DFD9FB" w14:textId="77777777" w:rsidR="00D62271" w:rsidRDefault="00D62271" w:rsidP="00812550">
            <w:pPr>
              <w:rPr>
                <w:rFonts w:cs="Arial"/>
              </w:rPr>
            </w:pPr>
            <w:r w:rsidRPr="00275823">
              <w:rPr>
                <w:rFonts w:cs="Arial"/>
              </w:rPr>
              <w:t>These values indicate whether the standard or variant configuration should be executed. The Advanced Classic Memory variant provides remote transmitter functionality and modified prompts.</w:t>
            </w:r>
          </w:p>
          <w:p w14:paraId="20BA3758" w14:textId="77777777" w:rsidR="00D62271" w:rsidRDefault="00D62271" w:rsidP="00812550">
            <w:pPr>
              <w:rPr>
                <w:rFonts w:cs="Arial"/>
              </w:rPr>
            </w:pPr>
          </w:p>
          <w:p w14:paraId="22E9F78C" w14:textId="77777777" w:rsidR="00D62271" w:rsidRDefault="00D62271" w:rsidP="00812550">
            <w:pPr>
              <w:rPr>
                <w:rFonts w:cs="Arial"/>
              </w:rPr>
            </w:pPr>
            <w:r>
              <w:rPr>
                <w:rFonts w:cs="Arial"/>
              </w:rPr>
              <w:t>Usage in Function:</w:t>
            </w:r>
          </w:p>
          <w:p w14:paraId="04CA81C4" w14:textId="77777777" w:rsidR="00D62271" w:rsidRDefault="00D62271" w:rsidP="00812550">
            <w:pPr>
              <w:rPr>
                <w:rFonts w:cs="Arial"/>
              </w:rPr>
            </w:pPr>
            <w:r>
              <w:rPr>
                <w:rFonts w:cs="Arial"/>
              </w:rPr>
              <w:t>Indicates the configuration of Classic Memory</w:t>
            </w:r>
          </w:p>
          <w:p w14:paraId="67E0EFC0" w14:textId="77777777" w:rsidR="00D62271" w:rsidRDefault="00D62271" w:rsidP="00812550">
            <w:pPr>
              <w:rPr>
                <w:rFonts w:cs="Arial"/>
              </w:rPr>
            </w:pPr>
          </w:p>
          <w:p w14:paraId="3B5A97C1" w14:textId="77777777" w:rsidR="00D62271" w:rsidRPr="0046598F" w:rsidRDefault="00D62271" w:rsidP="00812550">
            <w:pPr>
              <w:rPr>
                <w:rFonts w:cs="Arial"/>
                <w:color w:val="000000"/>
              </w:rPr>
            </w:pPr>
            <w:r>
              <w:rPr>
                <w:rFonts w:cs="Arial"/>
                <w:color w:val="000000"/>
              </w:rPr>
              <w:t>Received from:</w:t>
            </w:r>
          </w:p>
          <w:p w14:paraId="1D7C9C62" w14:textId="77777777" w:rsidR="00D62271" w:rsidRPr="00C8319B" w:rsidRDefault="00D62271" w:rsidP="00812550">
            <w:pPr>
              <w:pStyle w:val="ListParagraph"/>
              <w:numPr>
                <w:ilvl w:val="0"/>
                <w:numId w:val="12"/>
              </w:numPr>
              <w:rPr>
                <w:rFonts w:cs="Arial"/>
              </w:rPr>
            </w:pPr>
            <w:r>
              <w:rPr>
                <w:noProof/>
              </w:rPr>
              <w:drawing>
                <wp:inline distT="0" distB="0" distL="0" distR="0" wp14:anchorId="600870F5" wp14:editId="3EE24E08">
                  <wp:extent cx="152400" cy="152400"/>
                  <wp:effectExtent l="0" t="0" r="0" b="0"/>
                  <wp:docPr id="1238"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10adbaea822a9166ecc441e65c6e5eb" w:history="1">
              <w:r>
                <w:rPr>
                  <w:rStyle w:val="Hyperlink"/>
                  <w:rFonts w:cs="Arial"/>
                </w:rPr>
                <w:t>Provide Feature Configuration</w:t>
              </w:r>
            </w:hyperlink>
          </w:p>
        </w:tc>
      </w:tr>
      <w:tr w:rsidR="00D62271" w:rsidRPr="003F473D" w14:paraId="6618791C" w14:textId="77777777" w:rsidTr="00812550">
        <w:trPr>
          <w:trHeight w:val="410"/>
        </w:trPr>
        <w:tc>
          <w:tcPr>
            <w:tcW w:w="2695" w:type="dxa"/>
            <w:noWrap/>
          </w:tcPr>
          <w:p w14:paraId="12C7D520" w14:textId="77777777" w:rsidR="00D62271" w:rsidRDefault="00D62271" w:rsidP="00812550">
            <w:pPr>
              <w:contextualSpacing/>
              <w:rPr>
                <w:rFonts w:cs="Arial"/>
              </w:rPr>
            </w:pPr>
            <w:r w:rsidRPr="00275823">
              <w:rPr>
                <w:rFonts w:cs="Arial"/>
              </w:rPr>
              <w:t>Remote_Transmitter_Id</w:t>
            </w:r>
          </w:p>
          <w:p w14:paraId="1747E400" w14:textId="77777777" w:rsidR="00D62271" w:rsidRDefault="00D62271" w:rsidP="00812550">
            <w:pPr>
              <w:contextualSpacing/>
              <w:rPr>
                <w:rFonts w:cs="Arial"/>
              </w:rPr>
            </w:pPr>
            <w:r>
              <w:rPr>
                <w:rFonts w:cs="Arial"/>
              </w:rPr>
              <w:t>Type:</w:t>
            </w:r>
          </w:p>
          <w:p w14:paraId="3C029065"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AD85962" wp14:editId="28E9BB3A">
                  <wp:extent cx="152400" cy="152400"/>
                  <wp:effectExtent l="0" t="0" r="0" b="0"/>
                  <wp:docPr id="124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d3bc1f49ee7a16c9a73c6bf6740cf96" w:history="1">
              <w:r>
                <w:rPr>
                  <w:rStyle w:val="Hyperlink"/>
                  <w:rFonts w:cs="Arial"/>
                </w:rPr>
                <w:t>Integer</w:t>
              </w:r>
            </w:hyperlink>
          </w:p>
        </w:tc>
        <w:tc>
          <w:tcPr>
            <w:tcW w:w="7506" w:type="dxa"/>
          </w:tcPr>
          <w:p w14:paraId="496A359A" w14:textId="77777777" w:rsidR="00D62271" w:rsidRPr="0046598F" w:rsidRDefault="00D62271" w:rsidP="00812550">
            <w:pPr>
              <w:rPr>
                <w:rFonts w:cs="Arial"/>
                <w:color w:val="000000"/>
              </w:rPr>
            </w:pPr>
            <w:r>
              <w:rPr>
                <w:rFonts w:cs="Arial"/>
                <w:color w:val="000000"/>
              </w:rPr>
              <w:t>Received from:</w:t>
            </w:r>
          </w:p>
          <w:p w14:paraId="0A9736A8" w14:textId="77777777" w:rsidR="00D62271" w:rsidRPr="00C8319B" w:rsidRDefault="00D62271" w:rsidP="00812550">
            <w:pPr>
              <w:pStyle w:val="ListParagraph"/>
              <w:numPr>
                <w:ilvl w:val="0"/>
                <w:numId w:val="12"/>
              </w:numPr>
              <w:rPr>
                <w:rFonts w:cs="Arial"/>
              </w:rPr>
            </w:pPr>
            <w:r>
              <w:rPr>
                <w:noProof/>
              </w:rPr>
              <w:drawing>
                <wp:inline distT="0" distB="0" distL="0" distR="0" wp14:anchorId="29C06382" wp14:editId="54B637FC">
                  <wp:extent cx="152400" cy="152400"/>
                  <wp:effectExtent l="0" t="0" r="0" b="0"/>
                  <wp:docPr id="124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Pr>
                  <w:rStyle w:val="Hyperlink"/>
                  <w:rFonts w:cs="Arial"/>
                </w:rPr>
                <w:t>Detect Remote Transmitter</w:t>
              </w:r>
            </w:hyperlink>
          </w:p>
        </w:tc>
      </w:tr>
      <w:tr w:rsidR="00D62271" w:rsidRPr="003F473D" w14:paraId="6BD8C768" w14:textId="77777777" w:rsidTr="00812550">
        <w:trPr>
          <w:trHeight w:val="410"/>
        </w:trPr>
        <w:tc>
          <w:tcPr>
            <w:tcW w:w="2695" w:type="dxa"/>
            <w:noWrap/>
          </w:tcPr>
          <w:p w14:paraId="53EB1C35" w14:textId="77777777" w:rsidR="00D62271" w:rsidRDefault="00D62271" w:rsidP="00812550">
            <w:pPr>
              <w:contextualSpacing/>
              <w:rPr>
                <w:rFonts w:cs="Arial"/>
              </w:rPr>
            </w:pPr>
            <w:r w:rsidRPr="00275823">
              <w:rPr>
                <w:rFonts w:cs="Arial"/>
              </w:rPr>
              <w:t>Restriction Settings Status</w:t>
            </w:r>
          </w:p>
          <w:p w14:paraId="7DA612D0" w14:textId="77777777" w:rsidR="00D62271" w:rsidRDefault="00D62271" w:rsidP="00812550">
            <w:pPr>
              <w:contextualSpacing/>
              <w:rPr>
                <w:rFonts w:cs="Arial"/>
              </w:rPr>
            </w:pPr>
            <w:r>
              <w:rPr>
                <w:rFonts w:cs="Arial"/>
              </w:rPr>
              <w:t>Type:</w:t>
            </w:r>
          </w:p>
          <w:p w14:paraId="672CB58A"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D8E9C81" wp14:editId="1316F887">
                  <wp:extent cx="152400" cy="152400"/>
                  <wp:effectExtent l="0" t="0" r="0" b="0"/>
                  <wp:docPr id="124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20435f49b3d31c1b13897707b3280be" w:history="1">
              <w:r>
                <w:rPr>
                  <w:rStyle w:val="Hyperlink"/>
                  <w:rFonts w:cs="Arial"/>
                </w:rPr>
                <w:t>Restriction Settings - Factory/Vehicle/Moveable/Non-Moveable</w:t>
              </w:r>
            </w:hyperlink>
          </w:p>
        </w:tc>
        <w:tc>
          <w:tcPr>
            <w:tcW w:w="7506" w:type="dxa"/>
          </w:tcPr>
          <w:p w14:paraId="393D5244" w14:textId="77777777" w:rsidR="00D62271" w:rsidRDefault="00D62271" w:rsidP="00812550">
            <w:pPr>
              <w:rPr>
                <w:rFonts w:cs="Arial"/>
              </w:rPr>
            </w:pPr>
            <w:r>
              <w:rPr>
                <w:rFonts w:cs="Arial"/>
              </w:rPr>
              <w:t>Signal Description:</w:t>
            </w:r>
          </w:p>
          <w:p w14:paraId="0089BA19" w14:textId="77777777" w:rsidR="00D62271" w:rsidRDefault="00D62271" w:rsidP="00812550">
            <w:pPr>
              <w:rPr>
                <w:rFonts w:cs="Arial"/>
              </w:rPr>
            </w:pPr>
            <w:r w:rsidRPr="00275823">
              <w:rPr>
                <w:rFonts w:cs="Arial"/>
              </w:rPr>
              <w:t xml:space="preserve">These values indicate which restrictions are applied to profiles. </w:t>
            </w:r>
          </w:p>
          <w:p w14:paraId="3EB4F7D2" w14:textId="77777777" w:rsidR="00D62271" w:rsidRDefault="00D62271" w:rsidP="00812550">
            <w:pPr>
              <w:rPr>
                <w:rFonts w:cs="Arial"/>
              </w:rPr>
            </w:pPr>
          </w:p>
          <w:p w14:paraId="3F94099C" w14:textId="77777777" w:rsidR="00D62271" w:rsidRDefault="00D62271" w:rsidP="00812550">
            <w:pPr>
              <w:rPr>
                <w:rFonts w:cs="Arial"/>
              </w:rPr>
            </w:pPr>
            <w:r>
              <w:rPr>
                <w:rFonts w:cs="Arial"/>
              </w:rPr>
              <w:t>Usage in Function:</w:t>
            </w:r>
          </w:p>
          <w:p w14:paraId="2D416E34" w14:textId="77777777" w:rsidR="00D62271" w:rsidRDefault="00D62271" w:rsidP="00812550">
            <w:pPr>
              <w:rPr>
                <w:rFonts w:cs="Arial"/>
              </w:rPr>
            </w:pPr>
            <w:r>
              <w:rPr>
                <w:rFonts w:cs="Arial"/>
              </w:rPr>
              <w:t>Contains the value for the Restriction Status. The Restriction Statuses limit profiles, stores, and recalls.</w:t>
            </w:r>
          </w:p>
          <w:p w14:paraId="422D9423" w14:textId="77777777" w:rsidR="00D62271" w:rsidRDefault="00D62271" w:rsidP="00812550">
            <w:pPr>
              <w:rPr>
                <w:rFonts w:cs="Arial"/>
              </w:rPr>
            </w:pPr>
          </w:p>
          <w:p w14:paraId="6998D4FC" w14:textId="77777777" w:rsidR="00D62271" w:rsidRPr="0046598F" w:rsidRDefault="00D62271" w:rsidP="00812550">
            <w:pPr>
              <w:rPr>
                <w:rFonts w:cs="Arial"/>
                <w:color w:val="000000"/>
              </w:rPr>
            </w:pPr>
            <w:r>
              <w:rPr>
                <w:rFonts w:cs="Arial"/>
                <w:color w:val="000000"/>
              </w:rPr>
              <w:t>Received from:</w:t>
            </w:r>
          </w:p>
          <w:p w14:paraId="272FB252" w14:textId="77777777" w:rsidR="00D62271" w:rsidRPr="00C8319B" w:rsidRDefault="00D62271" w:rsidP="00812550">
            <w:pPr>
              <w:pStyle w:val="ListParagraph"/>
              <w:numPr>
                <w:ilvl w:val="0"/>
                <w:numId w:val="12"/>
              </w:numPr>
              <w:rPr>
                <w:rFonts w:cs="Arial"/>
              </w:rPr>
            </w:pPr>
            <w:r>
              <w:rPr>
                <w:noProof/>
              </w:rPr>
              <w:drawing>
                <wp:inline distT="0" distB="0" distL="0" distR="0" wp14:anchorId="734909AA" wp14:editId="5404A88E">
                  <wp:extent cx="152400" cy="152400"/>
                  <wp:effectExtent l="0" t="0" r="0" b="0"/>
                  <wp:docPr id="124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a4303443f0720909ae43889080354c7" w:history="1">
              <w:r>
                <w:rPr>
                  <w:rStyle w:val="Hyperlink"/>
                  <w:rFonts w:cs="Arial"/>
                </w:rPr>
                <w:t>Provide Restriction Settings Status</w:t>
              </w:r>
            </w:hyperlink>
          </w:p>
        </w:tc>
      </w:tr>
      <w:tr w:rsidR="00D62271" w:rsidRPr="003F473D" w14:paraId="74334248" w14:textId="77777777" w:rsidTr="00812550">
        <w:trPr>
          <w:trHeight w:val="410"/>
        </w:trPr>
        <w:tc>
          <w:tcPr>
            <w:tcW w:w="2695" w:type="dxa"/>
            <w:noWrap/>
          </w:tcPr>
          <w:p w14:paraId="7666D5E4" w14:textId="77777777" w:rsidR="00D62271" w:rsidRDefault="00D62271" w:rsidP="00812550">
            <w:pPr>
              <w:contextualSpacing/>
              <w:rPr>
                <w:rFonts w:cs="Arial"/>
              </w:rPr>
            </w:pPr>
            <w:r w:rsidRPr="00275823">
              <w:rPr>
                <w:rFonts w:cs="Arial"/>
              </w:rPr>
              <w:t>Vehicle_Speed</w:t>
            </w:r>
          </w:p>
          <w:p w14:paraId="6228886F" w14:textId="77777777" w:rsidR="00D62271" w:rsidRDefault="00D62271" w:rsidP="00812550">
            <w:pPr>
              <w:contextualSpacing/>
              <w:rPr>
                <w:rFonts w:cs="Arial"/>
              </w:rPr>
            </w:pPr>
            <w:r>
              <w:rPr>
                <w:rFonts w:cs="Arial"/>
              </w:rPr>
              <w:lastRenderedPageBreak/>
              <w:t>Type:</w:t>
            </w:r>
          </w:p>
          <w:p w14:paraId="4806E6DC"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1C33BB5" wp14:editId="49D66CB7">
                  <wp:extent cx="152400" cy="152400"/>
                  <wp:effectExtent l="0" t="0" r="0" b="0"/>
                  <wp:docPr id="124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4fcbc04b8c31324a58bee764fa60c4c" w:history="1">
              <w:r>
                <w:rPr>
                  <w:rStyle w:val="Hyperlink"/>
                  <w:rFonts w:cs="Arial"/>
                </w:rPr>
                <w:t>Vehicle Speed - Slow/NOT Slow</w:t>
              </w:r>
            </w:hyperlink>
          </w:p>
        </w:tc>
        <w:tc>
          <w:tcPr>
            <w:tcW w:w="7506" w:type="dxa"/>
          </w:tcPr>
          <w:p w14:paraId="4BD36C46" w14:textId="77777777" w:rsidR="00D62271" w:rsidRDefault="00D62271" w:rsidP="00812550">
            <w:pPr>
              <w:rPr>
                <w:rFonts w:cs="Arial"/>
              </w:rPr>
            </w:pPr>
            <w:r>
              <w:rPr>
                <w:rFonts w:cs="Arial"/>
              </w:rPr>
              <w:lastRenderedPageBreak/>
              <w:t>Signal Description:</w:t>
            </w:r>
          </w:p>
          <w:p w14:paraId="08ED97EB" w14:textId="77777777" w:rsidR="00D62271" w:rsidRDefault="00D62271" w:rsidP="00812550">
            <w:pPr>
              <w:rPr>
                <w:rFonts w:cs="Arial"/>
              </w:rPr>
            </w:pPr>
            <w:r w:rsidRPr="00275823">
              <w:rPr>
                <w:rFonts w:cs="Arial"/>
              </w:rPr>
              <w:lastRenderedPageBreak/>
              <w:t>These values indicate whether the State Management System has determined that the current vehicle speed is at a speed where it would be safe to trigger a Classic Memory recall. When the speed is Slow then a Classic Memory recall may trigger.</w:t>
            </w:r>
          </w:p>
          <w:p w14:paraId="1DE9C7B9" w14:textId="77777777" w:rsidR="00D62271" w:rsidRDefault="00D62271" w:rsidP="00812550">
            <w:pPr>
              <w:rPr>
                <w:rFonts w:cs="Arial"/>
              </w:rPr>
            </w:pPr>
          </w:p>
          <w:p w14:paraId="2C9FC446" w14:textId="77777777" w:rsidR="00D62271" w:rsidRDefault="00D62271" w:rsidP="00812550">
            <w:pPr>
              <w:rPr>
                <w:rFonts w:cs="Arial"/>
              </w:rPr>
            </w:pPr>
            <w:r>
              <w:rPr>
                <w:rFonts w:cs="Arial"/>
              </w:rPr>
              <w:t>Usage in Function:</w:t>
            </w:r>
          </w:p>
          <w:p w14:paraId="08397086" w14:textId="77777777" w:rsidR="00D62271" w:rsidRDefault="00D62271" w:rsidP="00812550">
            <w:pPr>
              <w:rPr>
                <w:rFonts w:cs="Arial"/>
              </w:rPr>
            </w:pPr>
            <w:r>
              <w:rPr>
                <w:rFonts w:cs="Arial"/>
              </w:rPr>
              <w:t xml:space="preserve">Signal Description: </w:t>
            </w:r>
          </w:p>
          <w:p w14:paraId="1E9E75E9" w14:textId="77777777" w:rsidR="00D62271" w:rsidRDefault="00D62271" w:rsidP="00812550">
            <w:pPr>
              <w:rPr>
                <w:rFonts w:cs="Arial"/>
              </w:rPr>
            </w:pPr>
            <w:r>
              <w:rPr>
                <w:rFonts w:cs="Arial"/>
              </w:rPr>
              <w:t>Indicates if the vehicle speed is SLOW</w:t>
            </w:r>
          </w:p>
          <w:p w14:paraId="401E2C15" w14:textId="77777777" w:rsidR="00D62271" w:rsidRDefault="00D62271" w:rsidP="00812550">
            <w:pPr>
              <w:rPr>
                <w:rFonts w:cs="Arial"/>
              </w:rPr>
            </w:pPr>
          </w:p>
          <w:p w14:paraId="608E038F" w14:textId="77777777" w:rsidR="00D62271" w:rsidRPr="0046598F" w:rsidRDefault="00D62271" w:rsidP="00812550">
            <w:pPr>
              <w:rPr>
                <w:rFonts w:cs="Arial"/>
                <w:color w:val="000000"/>
              </w:rPr>
            </w:pPr>
            <w:r>
              <w:rPr>
                <w:rFonts w:cs="Arial"/>
                <w:color w:val="000000"/>
              </w:rPr>
              <w:t>Received from:</w:t>
            </w:r>
          </w:p>
          <w:p w14:paraId="432B6E4C" w14:textId="77777777" w:rsidR="00D62271" w:rsidRPr="00C8319B" w:rsidRDefault="00D62271" w:rsidP="00812550">
            <w:pPr>
              <w:pStyle w:val="ListParagraph"/>
              <w:numPr>
                <w:ilvl w:val="0"/>
                <w:numId w:val="12"/>
              </w:numPr>
              <w:rPr>
                <w:rFonts w:cs="Arial"/>
              </w:rPr>
            </w:pPr>
            <w:r>
              <w:rPr>
                <w:noProof/>
              </w:rPr>
              <w:drawing>
                <wp:inline distT="0" distB="0" distL="0" distR="0" wp14:anchorId="421579C7" wp14:editId="4CEDA434">
                  <wp:extent cx="152400" cy="152400"/>
                  <wp:effectExtent l="0" t="0" r="0" b="0"/>
                  <wp:docPr id="125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3e8f3e5c21268a84a67f23a9741495d" w:history="1">
              <w:r>
                <w:rPr>
                  <w:rStyle w:val="Hyperlink"/>
                  <w:rFonts w:cs="Arial"/>
                </w:rPr>
                <w:t>Provide Vehicle Speed</w:t>
              </w:r>
            </w:hyperlink>
          </w:p>
        </w:tc>
      </w:tr>
      <w:tr w:rsidR="00D62271" w:rsidRPr="003F473D" w14:paraId="51DB3877" w14:textId="77777777" w:rsidTr="00812550">
        <w:trPr>
          <w:trHeight w:val="410"/>
        </w:trPr>
        <w:tc>
          <w:tcPr>
            <w:tcW w:w="2695" w:type="dxa"/>
            <w:noWrap/>
          </w:tcPr>
          <w:p w14:paraId="6D82BAD7" w14:textId="77777777" w:rsidR="00D62271" w:rsidRDefault="00D62271" w:rsidP="00812550">
            <w:pPr>
              <w:contextualSpacing/>
              <w:rPr>
                <w:rFonts w:cs="Arial"/>
              </w:rPr>
            </w:pPr>
            <w:r w:rsidRPr="00275823">
              <w:rPr>
                <w:rFonts w:cs="Arial"/>
              </w:rPr>
              <w:lastRenderedPageBreak/>
              <w:t>EM_Recall</w:t>
            </w:r>
          </w:p>
          <w:p w14:paraId="4B46BF85" w14:textId="77777777" w:rsidR="00D62271" w:rsidRDefault="00D62271" w:rsidP="00812550">
            <w:pPr>
              <w:contextualSpacing/>
              <w:rPr>
                <w:rFonts w:cs="Arial"/>
              </w:rPr>
            </w:pPr>
            <w:r>
              <w:rPr>
                <w:rFonts w:cs="Arial"/>
              </w:rPr>
              <w:t>Type:</w:t>
            </w:r>
          </w:p>
          <w:p w14:paraId="742E1D11"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3C141B8" wp14:editId="38032016">
                  <wp:extent cx="152400" cy="152400"/>
                  <wp:effectExtent l="0" t="0" r="0" b="0"/>
                  <wp:docPr id="125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de4eec1112df56a9e741ccf8a7cf4c0" w:history="1">
              <w:r>
                <w:rPr>
                  <w:rStyle w:val="Hyperlink"/>
                  <w:rFonts w:cs="Arial"/>
                </w:rPr>
                <w:t>EM Recall - Request/Inactive</w:t>
              </w:r>
            </w:hyperlink>
          </w:p>
        </w:tc>
        <w:tc>
          <w:tcPr>
            <w:tcW w:w="7506" w:type="dxa"/>
          </w:tcPr>
          <w:p w14:paraId="281E0785" w14:textId="77777777" w:rsidR="00D62271" w:rsidRDefault="00D62271" w:rsidP="00812550">
            <w:pPr>
              <w:rPr>
                <w:rFonts w:cs="Arial"/>
              </w:rPr>
            </w:pPr>
            <w:r>
              <w:rPr>
                <w:rFonts w:cs="Arial"/>
              </w:rPr>
              <w:t>Signal Description:</w:t>
            </w:r>
          </w:p>
          <w:p w14:paraId="231333FD" w14:textId="77777777" w:rsidR="00D62271" w:rsidRDefault="00D62271" w:rsidP="00812550">
            <w:pPr>
              <w:rPr>
                <w:rFonts w:cs="Arial"/>
              </w:rPr>
            </w:pPr>
            <w:r w:rsidRPr="00275823">
              <w:rPr>
                <w:rFonts w:cs="Arial"/>
              </w:rPr>
              <w:t>These values indicate that an Enhanced Memory recall has occurred and for which memory location. This is to indicate to the Classic Memory system that it should perform a Classic Memory recall for the same memory location.</w:t>
            </w:r>
          </w:p>
          <w:p w14:paraId="32BE2D01" w14:textId="77777777" w:rsidR="00D62271" w:rsidRDefault="00D62271" w:rsidP="00812550">
            <w:pPr>
              <w:rPr>
                <w:rFonts w:cs="Arial"/>
              </w:rPr>
            </w:pPr>
          </w:p>
          <w:p w14:paraId="44D14CC4" w14:textId="77777777" w:rsidR="00D62271" w:rsidRDefault="00D62271" w:rsidP="00812550">
            <w:pPr>
              <w:rPr>
                <w:rFonts w:cs="Arial"/>
              </w:rPr>
            </w:pPr>
            <w:r>
              <w:rPr>
                <w:rFonts w:cs="Arial"/>
              </w:rPr>
              <w:t>Usage in Function:</w:t>
            </w:r>
          </w:p>
          <w:p w14:paraId="2C7AC708" w14:textId="77777777" w:rsidR="00D62271" w:rsidRDefault="00D62271" w:rsidP="00812550">
            <w:pPr>
              <w:rPr>
                <w:rFonts w:cs="Arial"/>
              </w:rPr>
            </w:pPr>
            <w:r>
              <w:rPr>
                <w:rFonts w:cs="Arial"/>
              </w:rPr>
              <w:t xml:space="preserve">Signal Description: </w:t>
            </w:r>
          </w:p>
          <w:p w14:paraId="7D3250D9" w14:textId="77777777" w:rsidR="00D62271" w:rsidRDefault="00D62271" w:rsidP="00812550">
            <w:pPr>
              <w:rPr>
                <w:rFonts w:cs="Arial"/>
              </w:rPr>
            </w:pPr>
            <w:r>
              <w:rPr>
                <w:rFonts w:cs="Arial"/>
              </w:rPr>
              <w:t>Indicates that Enhanced Memory is performing a recall</w:t>
            </w:r>
          </w:p>
          <w:p w14:paraId="0E5497F6" w14:textId="77777777" w:rsidR="00D62271" w:rsidRDefault="00D62271" w:rsidP="00812550">
            <w:pPr>
              <w:rPr>
                <w:rFonts w:cs="Arial"/>
              </w:rPr>
            </w:pPr>
          </w:p>
          <w:p w14:paraId="5E56670C" w14:textId="77777777" w:rsidR="00D62271" w:rsidRPr="0046598F" w:rsidRDefault="00D62271" w:rsidP="00812550">
            <w:pPr>
              <w:rPr>
                <w:rFonts w:cs="Arial"/>
                <w:color w:val="000000"/>
              </w:rPr>
            </w:pPr>
            <w:r>
              <w:rPr>
                <w:rFonts w:cs="Arial"/>
                <w:color w:val="000000"/>
              </w:rPr>
              <w:t>Received from:</w:t>
            </w:r>
          </w:p>
          <w:p w14:paraId="33BC176B" w14:textId="77777777" w:rsidR="00D62271" w:rsidRPr="00C8319B" w:rsidRDefault="00D62271" w:rsidP="00812550">
            <w:pPr>
              <w:pStyle w:val="ListParagraph"/>
              <w:numPr>
                <w:ilvl w:val="0"/>
                <w:numId w:val="12"/>
              </w:numPr>
              <w:rPr>
                <w:rFonts w:cs="Arial"/>
              </w:rPr>
            </w:pPr>
            <w:r>
              <w:rPr>
                <w:noProof/>
              </w:rPr>
              <w:drawing>
                <wp:inline distT="0" distB="0" distL="0" distR="0" wp14:anchorId="6AF2C993" wp14:editId="7F2C0795">
                  <wp:extent cx="152400" cy="152400"/>
                  <wp:effectExtent l="0" t="0" r="0" b="0"/>
                  <wp:docPr id="1254"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9c09ca16fd426256ce3ac5fe481ee4b" w:history="1">
              <w:r>
                <w:rPr>
                  <w:rStyle w:val="Hyperlink"/>
                  <w:rFonts w:cs="Arial"/>
                </w:rPr>
                <w:t>Notify of Enhanced Memory Recall</w:t>
              </w:r>
            </w:hyperlink>
          </w:p>
        </w:tc>
      </w:tr>
      <w:tr w:rsidR="00D62271" w:rsidRPr="003F473D" w14:paraId="579D15B7" w14:textId="77777777" w:rsidTr="00812550">
        <w:trPr>
          <w:trHeight w:val="410"/>
        </w:trPr>
        <w:tc>
          <w:tcPr>
            <w:tcW w:w="2695" w:type="dxa"/>
            <w:noWrap/>
          </w:tcPr>
          <w:p w14:paraId="621209D7" w14:textId="77777777" w:rsidR="00D62271" w:rsidRDefault="00D62271" w:rsidP="00812550">
            <w:pPr>
              <w:contextualSpacing/>
              <w:rPr>
                <w:rFonts w:cs="Arial"/>
              </w:rPr>
            </w:pPr>
            <w:r w:rsidRPr="00275823">
              <w:rPr>
                <w:rFonts w:cs="Arial"/>
              </w:rPr>
              <w:t>Gear</w:t>
            </w:r>
          </w:p>
          <w:p w14:paraId="69106A6C" w14:textId="77777777" w:rsidR="00D62271" w:rsidRDefault="00D62271" w:rsidP="00812550">
            <w:pPr>
              <w:contextualSpacing/>
              <w:rPr>
                <w:rFonts w:cs="Arial"/>
              </w:rPr>
            </w:pPr>
            <w:r>
              <w:rPr>
                <w:rFonts w:cs="Arial"/>
              </w:rPr>
              <w:t>Type:</w:t>
            </w:r>
          </w:p>
          <w:p w14:paraId="35CFB1F6"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72BD0A5" wp14:editId="46F02AF9">
                  <wp:extent cx="152400" cy="152400"/>
                  <wp:effectExtent l="0" t="0" r="0" b="0"/>
                  <wp:docPr id="125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697440a3537ac8c5a62a7e6723babb2" w:history="1">
              <w:r>
                <w:rPr>
                  <w:rStyle w:val="Hyperlink"/>
                  <w:rFonts w:cs="Arial"/>
                </w:rPr>
                <w:t>Gear Status - Safe/NOT Safe</w:t>
              </w:r>
            </w:hyperlink>
          </w:p>
        </w:tc>
        <w:tc>
          <w:tcPr>
            <w:tcW w:w="7506" w:type="dxa"/>
          </w:tcPr>
          <w:p w14:paraId="7BEB0673" w14:textId="77777777" w:rsidR="00D62271" w:rsidRDefault="00D62271" w:rsidP="00812550">
            <w:pPr>
              <w:rPr>
                <w:rFonts w:cs="Arial"/>
              </w:rPr>
            </w:pPr>
            <w:r>
              <w:rPr>
                <w:rFonts w:cs="Arial"/>
              </w:rPr>
              <w:t>Signal Description:</w:t>
            </w:r>
          </w:p>
          <w:p w14:paraId="0263730D" w14:textId="77777777" w:rsidR="00D62271" w:rsidRDefault="00D62271" w:rsidP="00812550">
            <w:pPr>
              <w:rPr>
                <w:rFonts w:cs="Arial"/>
              </w:rPr>
            </w:pPr>
            <w:r w:rsidRPr="00275823">
              <w:rPr>
                <w:rFonts w:cs="Arial"/>
              </w:rPr>
              <w:t>These values indicate whether the State Management System has determined that the current transmission gear is in a position where it would be safe to trigger a Classic Memory recall.</w:t>
            </w:r>
          </w:p>
          <w:p w14:paraId="3C416435" w14:textId="77777777" w:rsidR="00D62271" w:rsidRDefault="00D62271" w:rsidP="00812550">
            <w:pPr>
              <w:rPr>
                <w:rFonts w:cs="Arial"/>
              </w:rPr>
            </w:pPr>
          </w:p>
          <w:p w14:paraId="33AE1EB9" w14:textId="77777777" w:rsidR="00D62271" w:rsidRDefault="00D62271" w:rsidP="00812550">
            <w:pPr>
              <w:rPr>
                <w:rFonts w:cs="Arial"/>
              </w:rPr>
            </w:pPr>
            <w:r>
              <w:rPr>
                <w:rFonts w:cs="Arial"/>
              </w:rPr>
              <w:t>Usage in Function:</w:t>
            </w:r>
          </w:p>
          <w:p w14:paraId="39DD650A" w14:textId="77777777" w:rsidR="00D62271" w:rsidRDefault="00D62271" w:rsidP="00812550">
            <w:pPr>
              <w:rPr>
                <w:rFonts w:cs="Arial"/>
              </w:rPr>
            </w:pPr>
            <w:r>
              <w:rPr>
                <w:rFonts w:cs="Arial"/>
              </w:rPr>
              <w:t>Indicates if it is Safe to do a recall</w:t>
            </w:r>
          </w:p>
          <w:p w14:paraId="7D7A158F" w14:textId="77777777" w:rsidR="00D62271" w:rsidRDefault="00D62271" w:rsidP="00812550">
            <w:pPr>
              <w:rPr>
                <w:rFonts w:cs="Arial"/>
              </w:rPr>
            </w:pPr>
          </w:p>
          <w:p w14:paraId="4F9A027D" w14:textId="77777777" w:rsidR="00D62271" w:rsidRPr="0046598F" w:rsidRDefault="00D62271" w:rsidP="00812550">
            <w:pPr>
              <w:rPr>
                <w:rFonts w:cs="Arial"/>
                <w:color w:val="000000"/>
              </w:rPr>
            </w:pPr>
            <w:r>
              <w:rPr>
                <w:rFonts w:cs="Arial"/>
                <w:color w:val="000000"/>
              </w:rPr>
              <w:t>Received from:</w:t>
            </w:r>
          </w:p>
          <w:p w14:paraId="625E52D8" w14:textId="77777777" w:rsidR="00D62271" w:rsidRPr="00C8319B" w:rsidRDefault="00D62271" w:rsidP="00812550">
            <w:pPr>
              <w:pStyle w:val="ListParagraph"/>
              <w:numPr>
                <w:ilvl w:val="0"/>
                <w:numId w:val="12"/>
              </w:numPr>
              <w:rPr>
                <w:rFonts w:cs="Arial"/>
              </w:rPr>
            </w:pPr>
            <w:r>
              <w:rPr>
                <w:noProof/>
              </w:rPr>
              <w:drawing>
                <wp:inline distT="0" distB="0" distL="0" distR="0" wp14:anchorId="06AD74EB" wp14:editId="476B0269">
                  <wp:extent cx="152400" cy="152400"/>
                  <wp:effectExtent l="0" t="0" r="0" b="0"/>
                  <wp:docPr id="1258"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cce10229b8e624f62505985bc025d67" w:history="1">
              <w:r>
                <w:rPr>
                  <w:rStyle w:val="Hyperlink"/>
                  <w:rFonts w:cs="Arial"/>
                </w:rPr>
                <w:t>Provide Transmission Status</w:t>
              </w:r>
            </w:hyperlink>
          </w:p>
        </w:tc>
      </w:tr>
      <w:tr w:rsidR="00D62271" w:rsidRPr="003F473D" w14:paraId="7911D9F6" w14:textId="77777777" w:rsidTr="00812550">
        <w:trPr>
          <w:trHeight w:val="410"/>
        </w:trPr>
        <w:tc>
          <w:tcPr>
            <w:tcW w:w="2695" w:type="dxa"/>
            <w:noWrap/>
          </w:tcPr>
          <w:p w14:paraId="4056E0E0" w14:textId="77777777" w:rsidR="00D62271" w:rsidRDefault="00D62271" w:rsidP="00812550">
            <w:pPr>
              <w:contextualSpacing/>
              <w:rPr>
                <w:rFonts w:cs="Arial"/>
              </w:rPr>
            </w:pPr>
            <w:r w:rsidRPr="00275823">
              <w:rPr>
                <w:rFonts w:cs="Arial"/>
              </w:rPr>
              <w:t>Remote_Transmitter_Status</w:t>
            </w:r>
          </w:p>
          <w:p w14:paraId="5FFDD195" w14:textId="77777777" w:rsidR="00D62271" w:rsidRDefault="00D62271" w:rsidP="00812550">
            <w:pPr>
              <w:contextualSpacing/>
              <w:rPr>
                <w:rFonts w:cs="Arial"/>
              </w:rPr>
            </w:pPr>
            <w:r>
              <w:rPr>
                <w:rFonts w:cs="Arial"/>
              </w:rPr>
              <w:t>Type:</w:t>
            </w:r>
          </w:p>
          <w:p w14:paraId="275E23A9" w14:textId="77777777" w:rsidR="00D62271" w:rsidRDefault="00D62271"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F4841F8" wp14:editId="4217C067">
                  <wp:extent cx="152400" cy="152400"/>
                  <wp:effectExtent l="0" t="0" r="0" b="0"/>
                  <wp:docPr id="126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0d30741223297d24f70f88561dab065" w:history="1">
              <w:r>
                <w:rPr>
                  <w:rStyle w:val="Hyperlink"/>
                  <w:rFonts w:cs="Arial"/>
                </w:rPr>
                <w:t>Remote Transmitter Status - Lock/Unlock Pers 1-4</w:t>
              </w:r>
            </w:hyperlink>
          </w:p>
        </w:tc>
        <w:tc>
          <w:tcPr>
            <w:tcW w:w="7506" w:type="dxa"/>
          </w:tcPr>
          <w:p w14:paraId="618ADEC3" w14:textId="77777777" w:rsidR="00D62271" w:rsidRPr="0046598F" w:rsidRDefault="00D62271" w:rsidP="00812550">
            <w:pPr>
              <w:rPr>
                <w:rFonts w:cs="Arial"/>
                <w:color w:val="000000"/>
              </w:rPr>
            </w:pPr>
            <w:r>
              <w:rPr>
                <w:rFonts w:cs="Arial"/>
                <w:color w:val="000000"/>
              </w:rPr>
              <w:t>Received from:</w:t>
            </w:r>
          </w:p>
          <w:p w14:paraId="2790CCE9" w14:textId="77777777" w:rsidR="00D62271" w:rsidRPr="00C8319B" w:rsidRDefault="00D62271" w:rsidP="00812550">
            <w:pPr>
              <w:pStyle w:val="ListParagraph"/>
              <w:numPr>
                <w:ilvl w:val="0"/>
                <w:numId w:val="12"/>
              </w:numPr>
              <w:rPr>
                <w:rFonts w:cs="Arial"/>
              </w:rPr>
            </w:pPr>
            <w:r>
              <w:rPr>
                <w:noProof/>
              </w:rPr>
              <w:drawing>
                <wp:inline distT="0" distB="0" distL="0" distR="0" wp14:anchorId="243D0C42" wp14:editId="550BF579">
                  <wp:extent cx="152400" cy="152400"/>
                  <wp:effectExtent l="0" t="0" r="0" b="0"/>
                  <wp:docPr id="126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Pr>
                  <w:rStyle w:val="Hyperlink"/>
                  <w:rFonts w:cs="Arial"/>
                </w:rPr>
                <w:t>Detect Remote Transmitter</w:t>
              </w:r>
            </w:hyperlink>
          </w:p>
        </w:tc>
      </w:tr>
    </w:tbl>
    <w:p w14:paraId="3CE3B1F8" w14:textId="77777777" w:rsidR="00D62271" w:rsidRDefault="00D62271" w:rsidP="00D62271">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D62271" w:rsidRPr="00E54DEA" w14:paraId="445BB0B8" w14:textId="77777777" w:rsidTr="00812550">
        <w:trPr>
          <w:trHeight w:val="260"/>
        </w:trPr>
        <w:tc>
          <w:tcPr>
            <w:tcW w:w="2689" w:type="dxa"/>
            <w:shd w:val="clear" w:color="auto" w:fill="D9D9D9" w:themeFill="background1" w:themeFillShade="D9"/>
            <w:noWrap/>
            <w:hideMark/>
          </w:tcPr>
          <w:p w14:paraId="062F5DD3" w14:textId="77777777" w:rsidR="00D62271" w:rsidRPr="00E54DEA" w:rsidRDefault="00D62271"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22F1C40" w14:textId="77777777" w:rsidR="00D62271" w:rsidRPr="00E54DEA" w:rsidRDefault="00D62271" w:rsidP="00812550">
            <w:pPr>
              <w:overflowPunct/>
              <w:autoSpaceDE/>
              <w:autoSpaceDN/>
              <w:adjustRightInd/>
              <w:textAlignment w:val="auto"/>
              <w:rPr>
                <w:rFonts w:cs="Arial"/>
                <w:b/>
                <w:bCs/>
                <w:color w:val="000000"/>
              </w:rPr>
            </w:pPr>
            <w:r>
              <w:rPr>
                <w:rFonts w:cs="Arial"/>
                <w:b/>
                <w:bCs/>
                <w:color w:val="000000"/>
              </w:rPr>
              <w:t>Description</w:t>
            </w:r>
          </w:p>
        </w:tc>
      </w:tr>
      <w:tr w:rsidR="00D62271" w:rsidRPr="003F473D" w14:paraId="19E85CD0" w14:textId="77777777" w:rsidTr="00812550">
        <w:trPr>
          <w:trHeight w:val="410"/>
        </w:trPr>
        <w:tc>
          <w:tcPr>
            <w:tcW w:w="2689" w:type="dxa"/>
            <w:noWrap/>
          </w:tcPr>
          <w:p w14:paraId="0C976B26" w14:textId="77777777" w:rsidR="00D62271" w:rsidRDefault="00D62271" w:rsidP="00812550">
            <w:pPr>
              <w:contextualSpacing/>
              <w:rPr>
                <w:rFonts w:cs="Arial"/>
              </w:rPr>
            </w:pPr>
            <w:r>
              <w:rPr>
                <w:rFonts w:cs="Arial"/>
              </w:rPr>
              <w:t>Memory_Command</w:t>
            </w:r>
          </w:p>
          <w:p w14:paraId="27F63E4A" w14:textId="77777777" w:rsidR="00D62271" w:rsidRDefault="00D62271" w:rsidP="00812550">
            <w:pPr>
              <w:contextualSpacing/>
              <w:rPr>
                <w:rFonts w:cs="Arial"/>
              </w:rPr>
            </w:pPr>
            <w:r>
              <w:rPr>
                <w:rFonts w:cs="Arial"/>
              </w:rPr>
              <w:t>Type:</w:t>
            </w:r>
          </w:p>
          <w:p w14:paraId="2CC05A2D" w14:textId="77777777" w:rsidR="00D62271" w:rsidRDefault="00D62271" w:rsidP="00812550">
            <w:pPr>
              <w:contextualSpacing/>
              <w:rPr>
                <w:rFonts w:cs="Arial"/>
              </w:rPr>
            </w:pPr>
            <w:r>
              <w:rPr>
                <w:noProof/>
              </w:rPr>
              <w:drawing>
                <wp:inline distT="0" distB="0" distL="0" distR="0" wp14:anchorId="46D51752" wp14:editId="77EC81FF">
                  <wp:extent cx="152400" cy="152400"/>
                  <wp:effectExtent l="0" t="0" r="0" b="0"/>
                  <wp:docPr id="126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3e0a1816f7bf9565c3c282c92469060" w:history="1">
              <w:r>
                <w:rPr>
                  <w:rStyle w:val="Hyperlink"/>
                  <w:rFonts w:cs="Arial"/>
                </w:rPr>
                <w:t>Memory Command - Store/Recall</w:t>
              </w:r>
            </w:hyperlink>
          </w:p>
        </w:tc>
        <w:tc>
          <w:tcPr>
            <w:tcW w:w="7512" w:type="dxa"/>
            <w:noWrap/>
          </w:tcPr>
          <w:p w14:paraId="6A503A26" w14:textId="77777777" w:rsidR="00D62271" w:rsidRDefault="00D62271" w:rsidP="00812550">
            <w:pPr>
              <w:rPr>
                <w:rFonts w:cs="Arial"/>
              </w:rPr>
            </w:pPr>
            <w:r>
              <w:rPr>
                <w:rFonts w:cs="Arial"/>
              </w:rPr>
              <w:t>Signal Description:</w:t>
            </w:r>
          </w:p>
          <w:p w14:paraId="22D3C0CA" w14:textId="77777777" w:rsidR="00D62271" w:rsidRDefault="00D62271" w:rsidP="00812550">
            <w:pPr>
              <w:rPr>
                <w:rFonts w:cs="Arial"/>
              </w:rPr>
            </w:pPr>
            <w:r>
              <w:rPr>
                <w:rFonts w:cs="Arial"/>
              </w:rPr>
              <w:t>These values indicate whether memory controller systems should perform a Classic Memory store or Classic Memory recall. The value indicates the memory location to be used in the operation.</w:t>
            </w:r>
          </w:p>
          <w:p w14:paraId="3097B7F6" w14:textId="77777777" w:rsidR="00D62271" w:rsidRDefault="00D62271" w:rsidP="00812550">
            <w:pPr>
              <w:rPr>
                <w:rFonts w:cs="Arial"/>
              </w:rPr>
            </w:pPr>
          </w:p>
          <w:p w14:paraId="47792325" w14:textId="77777777" w:rsidR="00D62271" w:rsidRDefault="00D62271" w:rsidP="00812550">
            <w:pPr>
              <w:rPr>
                <w:rFonts w:cs="Arial"/>
              </w:rPr>
            </w:pPr>
            <w:r>
              <w:rPr>
                <w:rFonts w:cs="Arial"/>
              </w:rPr>
              <w:t>Usage in Function:</w:t>
            </w:r>
          </w:p>
          <w:p w14:paraId="0D4626EC" w14:textId="77777777" w:rsidR="00D62271" w:rsidRDefault="00D62271" w:rsidP="00812550">
            <w:pPr>
              <w:rPr>
                <w:rFonts w:cs="Arial"/>
              </w:rPr>
            </w:pPr>
            <w:r>
              <w:rPr>
                <w:rFonts w:cs="Arial"/>
              </w:rPr>
              <w:t xml:space="preserve">Signal Description: </w:t>
            </w:r>
          </w:p>
          <w:p w14:paraId="574FF576" w14:textId="77777777" w:rsidR="00D62271" w:rsidRDefault="00D62271" w:rsidP="00812550">
            <w:pPr>
              <w:rPr>
                <w:rFonts w:cs="Arial"/>
              </w:rPr>
            </w:pPr>
            <w:r>
              <w:rPr>
                <w:rFonts w:cs="Arial"/>
              </w:rPr>
              <w:t>Contains the value of the memory location to be affected. Indicates if the memory location should be recalled or updated (store).</w:t>
            </w:r>
          </w:p>
          <w:p w14:paraId="3188A5E1" w14:textId="77777777" w:rsidR="00D62271" w:rsidRDefault="00D62271" w:rsidP="00812550">
            <w:pPr>
              <w:rPr>
                <w:rFonts w:cs="Arial"/>
              </w:rPr>
            </w:pPr>
          </w:p>
          <w:p w14:paraId="625085CC" w14:textId="77777777" w:rsidR="00D62271" w:rsidRPr="00275823" w:rsidRDefault="00D62271" w:rsidP="00812550">
            <w:pPr>
              <w:rPr>
                <w:rFonts w:cs="Arial"/>
                <w:color w:val="000000"/>
              </w:rPr>
            </w:pPr>
            <w:r>
              <w:rPr>
                <w:rFonts w:cs="Arial"/>
                <w:color w:val="000000"/>
              </w:rPr>
              <w:t>Sent to:</w:t>
            </w:r>
          </w:p>
          <w:p w14:paraId="4629D3E0"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47441257" wp14:editId="19807371">
                  <wp:extent cx="152400" cy="152400"/>
                  <wp:effectExtent l="0" t="0" r="0" b="0"/>
                  <wp:docPr id="126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ecdc672bd657aed89c071279e26bd59" w:history="1">
              <w:r>
                <w:rPr>
                  <w:rStyle w:val="Hyperlink"/>
                  <w:rFonts w:cs="Arial"/>
                  <w:color w:val="000000"/>
                </w:rPr>
                <w:t>Request EEEE</w:t>
              </w:r>
            </w:hyperlink>
          </w:p>
          <w:p w14:paraId="4DB22060"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6FD975BD" wp14:editId="0486BCA3">
                  <wp:extent cx="152400" cy="152400"/>
                  <wp:effectExtent l="0" t="0" r="0" b="0"/>
                  <wp:docPr id="126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01dd19c02613f9624ec91e983fd614" w:history="1">
              <w:r>
                <w:rPr>
                  <w:rStyle w:val="Hyperlink"/>
                  <w:rFonts w:cs="Arial"/>
                  <w:color w:val="000000"/>
                </w:rPr>
                <w:t>Read Seat Stored Position</w:t>
              </w:r>
            </w:hyperlink>
          </w:p>
          <w:p w14:paraId="4590E136"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3FFF7F20" wp14:editId="47BCB429">
                  <wp:extent cx="152400" cy="152400"/>
                  <wp:effectExtent l="0" t="0" r="0" b="0"/>
                  <wp:docPr id="127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dd49d5866e903380c04289507fb52b" w:history="1">
              <w:r>
                <w:rPr>
                  <w:rStyle w:val="Hyperlink"/>
                  <w:rFonts w:cs="Arial"/>
                  <w:color w:val="000000"/>
                </w:rPr>
                <w:t>Read Pedals Stored Position</w:t>
              </w:r>
            </w:hyperlink>
          </w:p>
          <w:p w14:paraId="621CA264"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2D5851F3" wp14:editId="304CB4F0">
                  <wp:extent cx="152400" cy="152400"/>
                  <wp:effectExtent l="0" t="0" r="0" b="0"/>
                  <wp:docPr id="127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1d35a4a273faf018c18e01888cd2291" w:history="1">
              <w:r>
                <w:rPr>
                  <w:rStyle w:val="Hyperlink"/>
                  <w:rFonts w:cs="Arial"/>
                  <w:color w:val="000000"/>
                </w:rPr>
                <w:t>Read Steering Stored Position</w:t>
              </w:r>
            </w:hyperlink>
          </w:p>
          <w:p w14:paraId="7F8EC4FE"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09C636FA" wp14:editId="1437DBDB">
                  <wp:extent cx="152400" cy="152400"/>
                  <wp:effectExtent l="0" t="0" r="0" b="0"/>
                  <wp:docPr id="1274"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d47873774603eb7bbdf07e88385e31e" w:history="1">
              <w:r>
                <w:rPr>
                  <w:rStyle w:val="Hyperlink"/>
                  <w:rFonts w:cs="Arial"/>
                  <w:color w:val="000000"/>
                </w:rPr>
                <w:t>Recall Multicontour Seat</w:t>
              </w:r>
            </w:hyperlink>
          </w:p>
          <w:p w14:paraId="23284F58"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3DFA1B87" wp14:editId="3EFEE202">
                  <wp:extent cx="152400" cy="152400"/>
                  <wp:effectExtent l="0" t="0" r="0" b="0"/>
                  <wp:docPr id="127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0e6ca704b85eddc795c3808a196ff62" w:history="1">
              <w:r>
                <w:rPr>
                  <w:rStyle w:val="Hyperlink"/>
                  <w:rFonts w:cs="Arial"/>
                  <w:color w:val="000000"/>
                </w:rPr>
                <w:t>Read Mirrors Stored Position</w:t>
              </w:r>
            </w:hyperlink>
          </w:p>
          <w:p w14:paraId="5C789B3D" w14:textId="77777777" w:rsidR="00D62271" w:rsidRPr="0046598F" w:rsidRDefault="00D62271" w:rsidP="00812550">
            <w:pPr>
              <w:pStyle w:val="ListParagraph"/>
              <w:numPr>
                <w:ilvl w:val="0"/>
                <w:numId w:val="12"/>
              </w:numPr>
              <w:rPr>
                <w:rFonts w:cs="Arial"/>
                <w:color w:val="000000"/>
              </w:rPr>
            </w:pPr>
            <w:r>
              <w:rPr>
                <w:noProof/>
              </w:rPr>
              <w:lastRenderedPageBreak/>
              <w:drawing>
                <wp:inline distT="0" distB="0" distL="0" distR="0" wp14:anchorId="53314A01" wp14:editId="24F0FC0E">
                  <wp:extent cx="152400" cy="152400"/>
                  <wp:effectExtent l="0" t="0" r="0" b="0"/>
                  <wp:docPr id="127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ed42703dddbac67855db0366830170c" w:history="1">
              <w:r>
                <w:rPr>
                  <w:rStyle w:val="Hyperlink"/>
                  <w:rFonts w:cs="Arial"/>
                  <w:color w:val="000000"/>
                </w:rPr>
                <w:t>Read AHUD Stored Brightness</w:t>
              </w:r>
            </w:hyperlink>
          </w:p>
        </w:tc>
      </w:tr>
      <w:tr w:rsidR="00D62271" w:rsidRPr="003F473D" w14:paraId="15D5340C" w14:textId="77777777" w:rsidTr="00812550">
        <w:trPr>
          <w:trHeight w:val="410"/>
        </w:trPr>
        <w:tc>
          <w:tcPr>
            <w:tcW w:w="2689" w:type="dxa"/>
            <w:noWrap/>
          </w:tcPr>
          <w:p w14:paraId="023D4F63" w14:textId="77777777" w:rsidR="00D62271" w:rsidRDefault="00D62271" w:rsidP="00812550">
            <w:pPr>
              <w:contextualSpacing/>
              <w:rPr>
                <w:rFonts w:cs="Arial"/>
              </w:rPr>
            </w:pPr>
            <w:r>
              <w:rPr>
                <w:rFonts w:cs="Arial"/>
              </w:rPr>
              <w:lastRenderedPageBreak/>
              <w:t>Deny_Recall</w:t>
            </w:r>
          </w:p>
          <w:p w14:paraId="051B48CF" w14:textId="77777777" w:rsidR="00D62271" w:rsidRDefault="00D62271" w:rsidP="00812550">
            <w:pPr>
              <w:contextualSpacing/>
              <w:rPr>
                <w:rFonts w:cs="Arial"/>
              </w:rPr>
            </w:pPr>
            <w:r>
              <w:rPr>
                <w:rFonts w:cs="Arial"/>
              </w:rPr>
              <w:t>Type:</w:t>
            </w:r>
          </w:p>
          <w:p w14:paraId="02C4D764" w14:textId="77777777" w:rsidR="00D62271" w:rsidRDefault="00D62271" w:rsidP="00812550">
            <w:pPr>
              <w:contextualSpacing/>
              <w:rPr>
                <w:rFonts w:cs="Arial"/>
              </w:rPr>
            </w:pPr>
            <w:r>
              <w:rPr>
                <w:noProof/>
              </w:rPr>
              <w:drawing>
                <wp:inline distT="0" distB="0" distL="0" distR="0" wp14:anchorId="4C0269F2" wp14:editId="13A73FFC">
                  <wp:extent cx="152400" cy="152400"/>
                  <wp:effectExtent l="0" t="0" r="0" b="0"/>
                  <wp:docPr id="128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62088a8a4db6a290a12969791c98d249" w:history="1">
              <w:r>
                <w:rPr>
                  <w:rStyle w:val="Hyperlink"/>
                  <w:rFonts w:cs="Arial"/>
                </w:rPr>
                <w:t>Deny Recall - Deny/Inactive</w:t>
              </w:r>
            </w:hyperlink>
          </w:p>
        </w:tc>
        <w:tc>
          <w:tcPr>
            <w:tcW w:w="7512" w:type="dxa"/>
            <w:noWrap/>
          </w:tcPr>
          <w:p w14:paraId="5487C58C" w14:textId="77777777" w:rsidR="00D62271" w:rsidRPr="00275823" w:rsidRDefault="00D62271" w:rsidP="00812550">
            <w:pPr>
              <w:rPr>
                <w:rFonts w:cs="Arial"/>
                <w:color w:val="000000"/>
              </w:rPr>
            </w:pPr>
            <w:r>
              <w:rPr>
                <w:rFonts w:cs="Arial"/>
                <w:color w:val="000000"/>
              </w:rPr>
              <w:t>Sent to:</w:t>
            </w:r>
          </w:p>
          <w:p w14:paraId="77B27F93"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124E5C93" wp14:editId="63422574">
                  <wp:extent cx="152400" cy="152400"/>
                  <wp:effectExtent l="0" t="0" r="0" b="0"/>
                  <wp:docPr id="128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2bd985d79dd703f8c73c3d6af1fe20" w:history="1">
              <w:r>
                <w:rPr>
                  <w:rStyle w:val="Hyperlink"/>
                  <w:rFonts w:cs="Arial"/>
                  <w:color w:val="000000"/>
                </w:rPr>
                <w:t>Display HMI</w:t>
              </w:r>
            </w:hyperlink>
          </w:p>
        </w:tc>
      </w:tr>
      <w:tr w:rsidR="00D62271" w:rsidRPr="003F473D" w14:paraId="5002610E" w14:textId="77777777" w:rsidTr="00812550">
        <w:trPr>
          <w:trHeight w:val="410"/>
        </w:trPr>
        <w:tc>
          <w:tcPr>
            <w:tcW w:w="2689" w:type="dxa"/>
            <w:noWrap/>
          </w:tcPr>
          <w:p w14:paraId="2F3A7DC3" w14:textId="77777777" w:rsidR="00D62271" w:rsidRDefault="00D62271" w:rsidP="00812550">
            <w:pPr>
              <w:contextualSpacing/>
              <w:rPr>
                <w:rFonts w:cs="Arial"/>
              </w:rPr>
            </w:pPr>
            <w:r>
              <w:rPr>
                <w:rFonts w:cs="Arial"/>
              </w:rPr>
              <w:t>CM_Recall</w:t>
            </w:r>
          </w:p>
          <w:p w14:paraId="71F76DAA" w14:textId="77777777" w:rsidR="00D62271" w:rsidRDefault="00D62271" w:rsidP="00812550">
            <w:pPr>
              <w:contextualSpacing/>
              <w:rPr>
                <w:rFonts w:cs="Arial"/>
              </w:rPr>
            </w:pPr>
            <w:r>
              <w:rPr>
                <w:rFonts w:cs="Arial"/>
              </w:rPr>
              <w:t>Type:</w:t>
            </w:r>
          </w:p>
          <w:p w14:paraId="3C370C11" w14:textId="77777777" w:rsidR="00D62271" w:rsidRDefault="00D62271" w:rsidP="00812550">
            <w:pPr>
              <w:contextualSpacing/>
              <w:rPr>
                <w:rFonts w:cs="Arial"/>
              </w:rPr>
            </w:pPr>
            <w:r>
              <w:rPr>
                <w:noProof/>
              </w:rPr>
              <w:drawing>
                <wp:inline distT="0" distB="0" distL="0" distR="0" wp14:anchorId="7BA3B9DD" wp14:editId="531E549C">
                  <wp:extent cx="152400" cy="152400"/>
                  <wp:effectExtent l="0" t="0" r="0" b="0"/>
                  <wp:docPr id="128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d58ab14e1aa007564ee33fa70bb9cbc5" w:history="1">
              <w:r>
                <w:rPr>
                  <w:rStyle w:val="Hyperlink"/>
                  <w:rFonts w:cs="Arial"/>
                </w:rPr>
                <w:t>CM Recall - Request/Inactive</w:t>
              </w:r>
            </w:hyperlink>
          </w:p>
        </w:tc>
        <w:tc>
          <w:tcPr>
            <w:tcW w:w="7512" w:type="dxa"/>
            <w:noWrap/>
          </w:tcPr>
          <w:p w14:paraId="26D6C504" w14:textId="77777777" w:rsidR="00D62271" w:rsidRDefault="00D62271" w:rsidP="00812550">
            <w:pPr>
              <w:rPr>
                <w:rFonts w:cs="Arial"/>
              </w:rPr>
            </w:pPr>
            <w:r>
              <w:rPr>
                <w:rFonts w:cs="Arial"/>
              </w:rPr>
              <w:t>Signal Description:</w:t>
            </w:r>
          </w:p>
          <w:p w14:paraId="1850DFF4" w14:textId="77777777" w:rsidR="00D62271" w:rsidRDefault="00D62271" w:rsidP="00812550">
            <w:pPr>
              <w:rPr>
                <w:rFonts w:cs="Arial"/>
              </w:rPr>
            </w:pPr>
            <w:r>
              <w:rPr>
                <w:rFonts w:cs="Arial"/>
              </w:rPr>
              <w:t>These values indicate that a Classic Memory recall has occurred and for which memory location. This is to indicate to the Enhanced Memory system that it should perform an Enhanced Memory recall for the same memory location.</w:t>
            </w:r>
          </w:p>
          <w:p w14:paraId="71AC61A3" w14:textId="77777777" w:rsidR="00D62271" w:rsidRDefault="00D62271" w:rsidP="00812550">
            <w:pPr>
              <w:rPr>
                <w:rFonts w:cs="Arial"/>
              </w:rPr>
            </w:pPr>
          </w:p>
          <w:p w14:paraId="7D2AADC9" w14:textId="77777777" w:rsidR="00D62271" w:rsidRDefault="00D62271" w:rsidP="00812550">
            <w:pPr>
              <w:rPr>
                <w:rFonts w:cs="Arial"/>
              </w:rPr>
            </w:pPr>
            <w:r>
              <w:rPr>
                <w:rFonts w:cs="Arial"/>
              </w:rPr>
              <w:t>Usage in Function:</w:t>
            </w:r>
          </w:p>
          <w:p w14:paraId="6959F6B9" w14:textId="77777777" w:rsidR="00D62271" w:rsidRDefault="00D62271" w:rsidP="00812550">
            <w:pPr>
              <w:rPr>
                <w:rFonts w:cs="Arial"/>
              </w:rPr>
            </w:pPr>
            <w:r>
              <w:rPr>
                <w:rFonts w:cs="Arial"/>
              </w:rPr>
              <w:t>Indicates that Classic Memory is doing a recall</w:t>
            </w:r>
          </w:p>
          <w:p w14:paraId="3B5AF70A" w14:textId="77777777" w:rsidR="00D62271" w:rsidRDefault="00D62271" w:rsidP="00812550">
            <w:pPr>
              <w:rPr>
                <w:rFonts w:cs="Arial"/>
              </w:rPr>
            </w:pPr>
          </w:p>
          <w:p w14:paraId="2BC420B0" w14:textId="77777777" w:rsidR="00D62271" w:rsidRPr="00275823" w:rsidRDefault="00D62271" w:rsidP="00812550">
            <w:pPr>
              <w:rPr>
                <w:rFonts w:cs="Arial"/>
                <w:color w:val="000000"/>
              </w:rPr>
            </w:pPr>
            <w:r>
              <w:rPr>
                <w:rFonts w:cs="Arial"/>
                <w:color w:val="000000"/>
              </w:rPr>
              <w:t>Sent to:</w:t>
            </w:r>
          </w:p>
          <w:p w14:paraId="1E26C28D" w14:textId="77777777" w:rsidR="00D62271" w:rsidRPr="0046598F" w:rsidRDefault="00D62271" w:rsidP="00812550">
            <w:pPr>
              <w:pStyle w:val="ListParagraph"/>
              <w:numPr>
                <w:ilvl w:val="0"/>
                <w:numId w:val="12"/>
              </w:numPr>
              <w:rPr>
                <w:rFonts w:cs="Arial"/>
                <w:color w:val="000000"/>
              </w:rPr>
            </w:pPr>
            <w:r>
              <w:rPr>
                <w:noProof/>
              </w:rPr>
              <w:drawing>
                <wp:inline distT="0" distB="0" distL="0" distR="0" wp14:anchorId="4DA0D24B" wp14:editId="2DB0571F">
                  <wp:extent cx="152400" cy="152400"/>
                  <wp:effectExtent l="0" t="0" r="0" b="0"/>
                  <wp:docPr id="128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3e303cbe0db055e8315b95115eb6b8d" w:history="1">
              <w:r>
                <w:rPr>
                  <w:rStyle w:val="Hyperlink"/>
                  <w:rFonts w:cs="Arial"/>
                  <w:color w:val="000000"/>
                </w:rPr>
                <w:t>Request Recall Settings</w:t>
              </w:r>
            </w:hyperlink>
          </w:p>
        </w:tc>
      </w:tr>
    </w:tbl>
    <w:p w14:paraId="06523B05" w14:textId="77777777" w:rsidR="00D62271" w:rsidRDefault="00D62271" w:rsidP="00D62271">
      <w:pPr>
        <w:pStyle w:val="Heading4"/>
      </w:pPr>
      <w:r>
        <w:t>Logical</w:t>
      </w:r>
      <w:r w:rsidRPr="00F15706">
        <w:t xml:space="preserve"> Parameters</w:t>
      </w:r>
    </w:p>
    <w:p w14:paraId="1BAED5A2" w14:textId="77777777" w:rsidR="00D62271" w:rsidRDefault="00D62271" w:rsidP="00D62271"/>
    <w:p w14:paraId="1D465EC7" w14:textId="77777777" w:rsidR="00D62271" w:rsidRDefault="00D62271" w:rsidP="00D62271">
      <w:r w:rsidRPr="005067FC">
        <w:rPr>
          <w:i/>
          <w:color w:val="A6A6A6" w:themeColor="background1" w:themeShade="A6"/>
        </w:rPr>
        <w:t>Not supported by MagicDraw report generation.</w:t>
      </w:r>
    </w:p>
    <w:p w14:paraId="2FAEB13D" w14:textId="77777777" w:rsidR="00D62271" w:rsidRDefault="00D62271" w:rsidP="00D62271">
      <w:pPr>
        <w:pStyle w:val="Heading3"/>
      </w:pPr>
      <w:r>
        <w:t>Function Modeling</w:t>
      </w:r>
    </w:p>
    <w:p w14:paraId="5BD24CCC" w14:textId="77777777" w:rsidR="00D62271" w:rsidRPr="00C75AE5" w:rsidRDefault="00D62271" w:rsidP="00D62271"/>
    <w:p w14:paraId="2DD90D92" w14:textId="77777777" w:rsidR="00D62271" w:rsidRDefault="00D62271" w:rsidP="00D62271">
      <w:pPr>
        <w:pStyle w:val="Heading4"/>
        <w:numPr>
          <w:ilvl w:val="3"/>
          <w:numId w:val="4"/>
        </w:numPr>
      </w:pPr>
      <w:r>
        <w:t>Use Cases</w:t>
      </w:r>
    </w:p>
    <w:p w14:paraId="7AEA5D3F" w14:textId="77777777" w:rsidR="00D62271" w:rsidRDefault="00D62271" w:rsidP="00D62271"/>
    <w:p w14:paraId="0C083778" w14:textId="77777777" w:rsidR="00D62271" w:rsidRPr="005067FC" w:rsidRDefault="00D62271" w:rsidP="00D62271">
      <w:pPr>
        <w:rPr>
          <w:i/>
          <w:color w:val="A6A6A6" w:themeColor="background1" w:themeShade="A6"/>
        </w:rPr>
      </w:pPr>
      <w:r w:rsidRPr="005067FC">
        <w:rPr>
          <w:i/>
          <w:color w:val="A6A6A6" w:themeColor="background1" w:themeShade="A6"/>
        </w:rPr>
        <w:t>Not supported by MagicDraw report generation.</w:t>
      </w:r>
    </w:p>
    <w:p w14:paraId="3244BA8E" w14:textId="77777777" w:rsidR="00D62271" w:rsidRDefault="00D62271" w:rsidP="00D62271">
      <w:pPr>
        <w:pStyle w:val="Heading4"/>
        <w:numPr>
          <w:ilvl w:val="3"/>
          <w:numId w:val="4"/>
        </w:numPr>
      </w:pPr>
      <w:r>
        <w:t>State Charts / Activity Diagrams / Sequence Diagrams / Decision Tables</w:t>
      </w:r>
    </w:p>
    <w:p w14:paraId="11B5A9C3" w14:textId="77777777" w:rsidR="00D62271" w:rsidRDefault="00D62271" w:rsidP="00D62271"/>
    <w:p w14:paraId="013E5EF5" w14:textId="77777777" w:rsidR="00D62271" w:rsidRDefault="00D62271" w:rsidP="00D62271">
      <w:pPr>
        <w:contextualSpacing/>
        <w:jc w:val="center"/>
      </w:pPr>
      <w:r>
        <w:rPr>
          <w:noProof/>
        </w:rPr>
        <w:drawing>
          <wp:inline distT="0" distB="0" distL="0" distR="0" wp14:anchorId="610B0BDD" wp14:editId="7FD301AF">
            <wp:extent cx="6466205" cy="3171142"/>
            <wp:effectExtent l="0" t="0" r="0" b="0"/>
            <wp:docPr id="1288" name="Picture -1629475257.png" descr="-162947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629475257.png"/>
                    <pic:cNvPicPr/>
                  </pic:nvPicPr>
                  <pic:blipFill>
                    <a:blip r:embed="rId41" cstate="print"/>
                    <a:stretch>
                      <a:fillRect/>
                    </a:stretch>
                  </pic:blipFill>
                  <pic:spPr>
                    <a:xfrm>
                      <a:off x="0" y="0"/>
                      <a:ext cx="6466205" cy="3171142"/>
                    </a:xfrm>
                    <a:prstGeom prst="rect">
                      <a:avLst/>
                    </a:prstGeom>
                  </pic:spPr>
                </pic:pic>
              </a:graphicData>
            </a:graphic>
          </wp:inline>
        </w:drawing>
      </w:r>
    </w:p>
    <w:p w14:paraId="50CD8A8F" w14:textId="77777777" w:rsidR="00D62271" w:rsidRPr="00294100" w:rsidRDefault="00D62271" w:rsidP="00D62271">
      <w:pPr>
        <w:pStyle w:val="Caption"/>
      </w:pPr>
      <w:r w:rsidRPr="00BD03E8">
        <w:t xml:space="preserve">Figure </w:t>
      </w:r>
      <w:fldSimple w:instr=" SEQ Figure \* ARABIC ">
        <w:r>
          <w:rPr>
            <w:noProof/>
          </w:rPr>
          <w:t>3</w:t>
        </w:r>
      </w:fldSimple>
      <w:r w:rsidRPr="00BD03E8">
        <w:t>:</w:t>
      </w:r>
      <w:r>
        <w:t xml:space="preserve"> </w:t>
      </w:r>
      <w:r w:rsidRPr="00294100">
        <w:t>Request Recall Position</w:t>
      </w:r>
    </w:p>
    <w:p w14:paraId="78497A92" w14:textId="77777777" w:rsidR="00D62271" w:rsidRPr="000A30CD" w:rsidRDefault="00D62271" w:rsidP="00D62271"/>
    <w:p w14:paraId="35F02A8D" w14:textId="77777777" w:rsidR="00D62271" w:rsidRPr="00834E12" w:rsidRDefault="00D62271" w:rsidP="00D62271"/>
    <w:p w14:paraId="599D3245" w14:textId="77777777" w:rsidR="00D62271" w:rsidRDefault="00D62271" w:rsidP="00D62271">
      <w:pPr>
        <w:pStyle w:val="Heading3"/>
      </w:pPr>
      <w:r>
        <w:lastRenderedPageBreak/>
        <w:t>Function Requirements</w:t>
      </w:r>
    </w:p>
    <w:p w14:paraId="7E9E731B" w14:textId="77777777" w:rsidR="00D62271" w:rsidRDefault="00D62271" w:rsidP="00D62271">
      <w:pPr>
        <w:pStyle w:val="Heading4"/>
      </w:pPr>
      <w:r>
        <w:t>Functional Requirements</w:t>
      </w:r>
    </w:p>
    <w:p w14:paraId="1FB2BE2F" w14:textId="77777777" w:rsidR="00D62271" w:rsidRDefault="00D62271" w:rsidP="00D62271">
      <w:pPr>
        <w:pStyle w:val="Heading5"/>
      </w:pPr>
      <w:r>
        <w:t>Normal Operation</w:t>
      </w:r>
    </w:p>
    <w:p w14:paraId="2736CFCB" w14:textId="77777777" w:rsidR="00D62271" w:rsidRDefault="00D62271" w:rsidP="00D62271"/>
    <w:p w14:paraId="7CCE537E" w14:textId="77777777" w:rsidR="00D62271" w:rsidRPr="0017445F" w:rsidRDefault="00D62271" w:rsidP="00D62271">
      <w:pPr>
        <w:pStyle w:val="RERequirement"/>
        <w:shd w:val="clear" w:color="auto" w:fill="F2F2F2" w:themeFill="background1" w:themeFillShade="F2"/>
      </w:pPr>
      <w:r>
        <w:t>8 Personalization - Classic Memory Recall Methods 1</w:t>
      </w:r>
    </w:p>
    <w:p w14:paraId="1266042F" w14:textId="77777777" w:rsidR="00D62271" w:rsidRDefault="00D62271" w:rsidP="00D62271">
      <w:pPr>
        <w:rPr>
          <w:rFonts w:cs="Arial"/>
        </w:rPr>
      </w:pPr>
      <w:r>
        <w:rPr>
          <w:rFonts w:cs="Arial"/>
        </w:rPr>
        <w:t>"When the 'Request Recall Position' function receives one of the following</w:t>
      </w:r>
    </w:p>
    <w:p w14:paraId="6EBB38D7" w14:textId="77777777" w:rsidR="00D62271" w:rsidRDefault="00D62271" w:rsidP="00D62271">
      <w:pPr>
        <w:rPr>
          <w:rFonts w:cs="Arial"/>
        </w:rPr>
      </w:pPr>
      <w:r>
        <w:rPr>
          <w:rFonts w:cs="Arial"/>
        </w:rPr>
        <w:t>'Memory_Input Status' value of:</w:t>
      </w:r>
    </w:p>
    <w:p w14:paraId="1F809209" w14:textId="77777777" w:rsidR="00D62271" w:rsidRDefault="00D62271" w:rsidP="00D62271">
      <w:pPr>
        <w:rPr>
          <w:rFonts w:cs="Arial"/>
        </w:rPr>
      </w:pPr>
      <w:r>
        <w:rPr>
          <w:rFonts w:cs="Arial"/>
        </w:rPr>
        <w:t>- 'Recall 1'</w:t>
      </w:r>
    </w:p>
    <w:p w14:paraId="226F158C" w14:textId="77777777" w:rsidR="00D62271" w:rsidRDefault="00D62271" w:rsidP="00D62271">
      <w:pPr>
        <w:rPr>
          <w:rFonts w:cs="Arial"/>
        </w:rPr>
      </w:pPr>
      <w:r>
        <w:rPr>
          <w:rFonts w:cs="Arial"/>
        </w:rPr>
        <w:t>- 'Recall 2'</w:t>
      </w:r>
    </w:p>
    <w:p w14:paraId="1A9A7121" w14:textId="77777777" w:rsidR="00D62271" w:rsidRDefault="00D62271" w:rsidP="00D62271">
      <w:pPr>
        <w:rPr>
          <w:rFonts w:cs="Arial"/>
        </w:rPr>
      </w:pPr>
      <w:r>
        <w:rPr>
          <w:rFonts w:cs="Arial"/>
        </w:rPr>
        <w:t>- 'Store 1'</w:t>
      </w:r>
    </w:p>
    <w:p w14:paraId="31F2CD97" w14:textId="77777777" w:rsidR="00D62271" w:rsidRDefault="00D62271" w:rsidP="00D62271">
      <w:pPr>
        <w:rPr>
          <w:rFonts w:cs="Arial"/>
        </w:rPr>
      </w:pPr>
      <w:r>
        <w:rPr>
          <w:rFonts w:cs="Arial"/>
        </w:rPr>
        <w:t>- 'Store 2'</w:t>
      </w:r>
    </w:p>
    <w:p w14:paraId="4AC5E216" w14:textId="77777777" w:rsidR="00D62271" w:rsidRDefault="00D62271" w:rsidP="00D62271">
      <w:pPr>
        <w:rPr>
          <w:rFonts w:cs="Arial"/>
        </w:rPr>
      </w:pPr>
      <w:r>
        <w:rPr>
          <w:rFonts w:cs="Arial"/>
        </w:rPr>
        <w:t>- 'Pers 1' for less than Memory Selection Period</w:t>
      </w:r>
    </w:p>
    <w:p w14:paraId="247F43BB" w14:textId="77777777" w:rsidR="00D62271" w:rsidRDefault="00D62271" w:rsidP="00D62271">
      <w:pPr>
        <w:rPr>
          <w:rFonts w:cs="Arial"/>
        </w:rPr>
      </w:pPr>
      <w:r>
        <w:rPr>
          <w:rFonts w:cs="Arial"/>
        </w:rPr>
        <w:t>- 'Pers 2' for less than Memory Selection Period</w:t>
      </w:r>
    </w:p>
    <w:p w14:paraId="41561953" w14:textId="77777777" w:rsidR="00D62271" w:rsidRDefault="00D62271" w:rsidP="00D62271">
      <w:pPr>
        <w:rPr>
          <w:rFonts w:cs="Arial"/>
        </w:rPr>
      </w:pPr>
      <w:r>
        <w:rPr>
          <w:rFonts w:cs="Arial"/>
        </w:rPr>
        <w:t>- 'Pers 3' for less than Memory Selection Period</w:t>
      </w:r>
    </w:p>
    <w:p w14:paraId="1F166E6E" w14:textId="77777777" w:rsidR="00D62271" w:rsidRDefault="00D62271" w:rsidP="00D62271">
      <w:pPr>
        <w:rPr>
          <w:rFonts w:cs="Arial"/>
        </w:rPr>
      </w:pPr>
      <w:r>
        <w:rPr>
          <w:rFonts w:cs="Arial"/>
        </w:rPr>
        <w:t>- 'Pers 4' for less than Memory Selection Period</w:t>
      </w:r>
    </w:p>
    <w:p w14:paraId="3A972D4E" w14:textId="77777777" w:rsidR="00D62271" w:rsidRDefault="00D62271" w:rsidP="00D62271">
      <w:pPr>
        <w:rPr>
          <w:rFonts w:cs="Arial"/>
        </w:rPr>
      </w:pPr>
      <w:r>
        <w:rPr>
          <w:rFonts w:cs="Arial"/>
        </w:rPr>
        <w:t>'EM Recall' value of</w:t>
      </w:r>
    </w:p>
    <w:p w14:paraId="54B1DDC7" w14:textId="77777777" w:rsidR="00D62271" w:rsidRDefault="00D62271" w:rsidP="00D62271">
      <w:pPr>
        <w:rPr>
          <w:rFonts w:cs="Arial"/>
        </w:rPr>
      </w:pPr>
      <w:r>
        <w:rPr>
          <w:rFonts w:cs="Arial"/>
        </w:rPr>
        <w:t>- 'Request 1'</w:t>
      </w:r>
    </w:p>
    <w:p w14:paraId="46961055" w14:textId="77777777" w:rsidR="00D62271" w:rsidRDefault="00D62271" w:rsidP="00D62271">
      <w:pPr>
        <w:rPr>
          <w:rFonts w:cs="Arial"/>
        </w:rPr>
      </w:pPr>
      <w:r>
        <w:rPr>
          <w:rFonts w:cs="Arial"/>
        </w:rPr>
        <w:t>- 'Request 2'</w:t>
      </w:r>
    </w:p>
    <w:p w14:paraId="05FD5C15" w14:textId="77777777" w:rsidR="00D62271" w:rsidRDefault="00D62271" w:rsidP="00D62271">
      <w:pPr>
        <w:rPr>
          <w:rFonts w:cs="Arial"/>
        </w:rPr>
      </w:pPr>
      <w:r>
        <w:rPr>
          <w:rFonts w:cs="Arial"/>
        </w:rPr>
        <w:t>- 'Request 3'</w:t>
      </w:r>
    </w:p>
    <w:p w14:paraId="63C244E1" w14:textId="77777777" w:rsidR="00D62271" w:rsidRDefault="00D62271" w:rsidP="00D62271">
      <w:pPr>
        <w:rPr>
          <w:rFonts w:cs="Arial"/>
        </w:rPr>
      </w:pPr>
      <w:r>
        <w:rPr>
          <w:rFonts w:cs="Arial"/>
        </w:rPr>
        <w:t>- 'Request 4'</w:t>
      </w:r>
    </w:p>
    <w:p w14:paraId="2ED94EDF" w14:textId="77777777" w:rsidR="00D62271" w:rsidRDefault="00D62271" w:rsidP="00D62271">
      <w:pPr>
        <w:rPr>
          <w:rFonts w:cs="Arial"/>
        </w:rPr>
      </w:pPr>
      <w:r>
        <w:rPr>
          <w:rFonts w:cs="Arial"/>
        </w:rPr>
        <w:t>Then 'Request Recall Position' shall trigger a Classic Memory recall from the memory location indicated in 'Memory_Input_Status'"</w:t>
      </w:r>
    </w:p>
    <w:p w14:paraId="61B38066"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60BA10A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1BC85"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w:t>
            </w:r>
          </w:p>
        </w:tc>
      </w:tr>
      <w:tr w:rsidR="00D62271" w:rsidRPr="00FD127C" w14:paraId="7B8426D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CFA48"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A776B" w14:textId="77777777" w:rsidR="00D62271" w:rsidRDefault="00D62271" w:rsidP="00812550"/>
        </w:tc>
      </w:tr>
      <w:tr w:rsidR="00D62271" w:rsidRPr="00FD127C" w14:paraId="0E5838E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35104"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7B56F" w14:textId="77777777" w:rsidR="00D62271" w:rsidRDefault="00D62271" w:rsidP="00812550"/>
        </w:tc>
      </w:tr>
      <w:tr w:rsidR="00D62271" w:rsidRPr="00FD127C" w14:paraId="334F61D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B6D4D"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D0116" w14:textId="77777777" w:rsidR="00D62271" w:rsidRDefault="00D62271" w:rsidP="00812550"/>
        </w:tc>
      </w:tr>
      <w:tr w:rsidR="00D62271" w:rsidRPr="00FD127C" w14:paraId="540F81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A2FF5"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E8739"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56588C"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FA73C" w14:textId="77777777" w:rsidR="00D62271" w:rsidRDefault="00D62271" w:rsidP="00812550"/>
        </w:tc>
      </w:tr>
      <w:tr w:rsidR="00D62271" w:rsidRPr="00FD127C" w14:paraId="72A7287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29B15"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46DB7"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1CD57"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BF3D7F" w14:textId="77777777" w:rsidR="00D62271" w:rsidRDefault="00D62271" w:rsidP="00812550"/>
        </w:tc>
      </w:tr>
      <w:tr w:rsidR="00D62271" w:rsidRPr="00FD127C" w14:paraId="1EA260A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9779E"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FE9607"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E7C22"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7D0C4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4CD72A"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711CB" w14:textId="77777777" w:rsidR="00D62271" w:rsidRDefault="00D62271" w:rsidP="00812550"/>
        </w:tc>
      </w:tr>
      <w:tr w:rsidR="00D62271" w:rsidRPr="00FD127C" w14:paraId="7CA523F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63B512" w14:textId="77777777" w:rsidR="00D62271" w:rsidRPr="00FD127C" w:rsidRDefault="002E13E1" w:rsidP="00812550">
            <w:pPr>
              <w:rPr>
                <w:rFonts w:cs="Arial"/>
                <w:bCs/>
                <w:color w:val="808080" w:themeColor="background1" w:themeShade="80"/>
                <w:sz w:val="16"/>
                <w:szCs w:val="14"/>
              </w:rPr>
            </w:pPr>
            <w:hyperlink r:id="rId42"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2666C7"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41C812"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61BB3B" w14:textId="77777777" w:rsidR="00D62271" w:rsidRDefault="00D62271" w:rsidP="00D62271"/>
    <w:p w14:paraId="4E58B40E" w14:textId="77777777" w:rsidR="00D62271" w:rsidRPr="0017445F" w:rsidRDefault="00D62271" w:rsidP="00D62271">
      <w:pPr>
        <w:pStyle w:val="RERequirement"/>
        <w:shd w:val="clear" w:color="auto" w:fill="F2F2F2" w:themeFill="background1" w:themeFillShade="F2"/>
      </w:pPr>
      <w:r>
        <w:t>9 Personalization - Classic Memory Recall Methods 2</w:t>
      </w:r>
    </w:p>
    <w:p w14:paraId="3C004CF6" w14:textId="77777777" w:rsidR="00D62271" w:rsidRDefault="00D62271" w:rsidP="00D62271">
      <w:pPr>
        <w:rPr>
          <w:rFonts w:cs="Arial"/>
        </w:rPr>
      </w:pPr>
      <w:r>
        <w:rPr>
          <w:rFonts w:cs="Arial"/>
        </w:rPr>
        <w:t>"When the 'Request Recall Position' function triggers a Classic Memory recall, received signal 'Gear' is 'Recall Available', and received signal 'Vehicle Speed' is 'Slow' then it shall ouput 'Memory_Command' as 'Recall' + the memory location indicated in 'Memory_Input_Status' to the following functions</w:t>
      </w:r>
    </w:p>
    <w:p w14:paraId="729544F8" w14:textId="77777777" w:rsidR="00D62271" w:rsidRDefault="00D62271" w:rsidP="00D62271">
      <w:pPr>
        <w:rPr>
          <w:rFonts w:cs="Arial"/>
        </w:rPr>
      </w:pPr>
      <w:r>
        <w:rPr>
          <w:rFonts w:cs="Arial"/>
        </w:rPr>
        <w:t>- Read Mirrors Stored Position</w:t>
      </w:r>
    </w:p>
    <w:p w14:paraId="6383C27F" w14:textId="77777777" w:rsidR="00D62271" w:rsidRDefault="00D62271" w:rsidP="00D62271">
      <w:pPr>
        <w:rPr>
          <w:rFonts w:cs="Arial"/>
        </w:rPr>
      </w:pPr>
      <w:r>
        <w:rPr>
          <w:rFonts w:cs="Arial"/>
        </w:rPr>
        <w:t>- Read Seat Stored Position</w:t>
      </w:r>
    </w:p>
    <w:p w14:paraId="50C96B43" w14:textId="77777777" w:rsidR="00D62271" w:rsidRDefault="00D62271" w:rsidP="00D62271">
      <w:pPr>
        <w:rPr>
          <w:rFonts w:cs="Arial"/>
        </w:rPr>
      </w:pPr>
      <w:r>
        <w:rPr>
          <w:rFonts w:cs="Arial"/>
        </w:rPr>
        <w:t>- Read Steering Stored Position</w:t>
      </w:r>
    </w:p>
    <w:p w14:paraId="5A24BD1C" w14:textId="77777777" w:rsidR="00D62271" w:rsidRDefault="00D62271" w:rsidP="00D62271">
      <w:pPr>
        <w:rPr>
          <w:rFonts w:cs="Arial"/>
        </w:rPr>
      </w:pPr>
      <w:r>
        <w:rPr>
          <w:rFonts w:cs="Arial"/>
        </w:rPr>
        <w:t>- Read Pedals Stored Position</w:t>
      </w:r>
    </w:p>
    <w:p w14:paraId="4E77B7DC" w14:textId="77777777" w:rsidR="00D62271" w:rsidRDefault="00D62271" w:rsidP="00D62271">
      <w:pPr>
        <w:rPr>
          <w:rFonts w:cs="Arial"/>
        </w:rPr>
      </w:pPr>
      <w:r>
        <w:rPr>
          <w:rFonts w:cs="Arial"/>
        </w:rPr>
        <w:t>- Read AHUD Stored Brightness"</w:t>
      </w:r>
    </w:p>
    <w:p w14:paraId="61D540D8"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36BB045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59B13"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w:t>
            </w:r>
          </w:p>
        </w:tc>
      </w:tr>
      <w:tr w:rsidR="00D62271" w:rsidRPr="00FD127C" w14:paraId="4C39AB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3432B"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4AB39" w14:textId="77777777" w:rsidR="00D62271" w:rsidRDefault="00D62271" w:rsidP="00812550"/>
        </w:tc>
      </w:tr>
      <w:tr w:rsidR="00D62271" w:rsidRPr="00FD127C" w14:paraId="0753431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19ECE"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61F80" w14:textId="77777777" w:rsidR="00D62271" w:rsidRDefault="00D62271" w:rsidP="00812550"/>
        </w:tc>
      </w:tr>
      <w:tr w:rsidR="00D62271" w:rsidRPr="00FD127C" w14:paraId="4F9435F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1E881"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16F36" w14:textId="77777777" w:rsidR="00D62271" w:rsidRDefault="00D62271" w:rsidP="00812550"/>
        </w:tc>
      </w:tr>
      <w:tr w:rsidR="00D62271" w:rsidRPr="00FD127C" w14:paraId="1352DBE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84724"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DD8D8"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482C1"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8E702" w14:textId="77777777" w:rsidR="00D62271" w:rsidRDefault="00D62271" w:rsidP="00812550"/>
        </w:tc>
      </w:tr>
      <w:tr w:rsidR="00D62271" w:rsidRPr="00FD127C" w14:paraId="0D28D4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A2602"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11D11"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64DA7B"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EA190" w14:textId="77777777" w:rsidR="00D62271" w:rsidRDefault="00D62271" w:rsidP="00812550"/>
        </w:tc>
      </w:tr>
      <w:tr w:rsidR="00D62271" w:rsidRPr="00FD127C" w14:paraId="1DDD66B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F2F1E"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3F89DD"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88F6B"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2D52F"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7959B3"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72D18A" w14:textId="77777777" w:rsidR="00D62271" w:rsidRDefault="00D62271" w:rsidP="00812550"/>
        </w:tc>
      </w:tr>
      <w:tr w:rsidR="00D62271" w:rsidRPr="00FD127C" w14:paraId="247124E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BB1EB3" w14:textId="77777777" w:rsidR="00D62271" w:rsidRPr="00FD127C" w:rsidRDefault="002E13E1" w:rsidP="00812550">
            <w:pPr>
              <w:rPr>
                <w:rFonts w:cs="Arial"/>
                <w:bCs/>
                <w:color w:val="808080" w:themeColor="background1" w:themeShade="80"/>
                <w:sz w:val="16"/>
                <w:szCs w:val="14"/>
              </w:rPr>
            </w:pPr>
            <w:hyperlink r:id="rId43"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5A228"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7A85F1"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A0734D" w14:textId="77777777" w:rsidR="00D62271" w:rsidRDefault="00D62271" w:rsidP="00D62271"/>
    <w:p w14:paraId="5D742737" w14:textId="77777777" w:rsidR="00D62271" w:rsidRPr="0017445F" w:rsidRDefault="00D62271" w:rsidP="00D62271">
      <w:pPr>
        <w:pStyle w:val="RERequirement"/>
        <w:shd w:val="clear" w:color="auto" w:fill="F2F2F2" w:themeFill="background1" w:themeFillShade="F2"/>
      </w:pPr>
      <w:bookmarkStart w:id="63" w:name="_e94aba691dd113a182134a43723fe38c"/>
      <w:r>
        <w:t>42</w:t>
      </w:r>
      <w:bookmarkEnd w:id="63"/>
      <w:r>
        <w:t xml:space="preserve"> Enhanced Memory Recall Notification</w:t>
      </w:r>
    </w:p>
    <w:p w14:paraId="4C114571" w14:textId="77777777" w:rsidR="00D62271" w:rsidRDefault="00D62271" w:rsidP="00D62271">
      <w:pPr>
        <w:rPr>
          <w:rFonts w:cs="Arial"/>
        </w:rPr>
      </w:pPr>
      <w:r>
        <w:rPr>
          <w:rFonts w:cs="Arial"/>
        </w:rPr>
        <w:t>When the 'Request Recall Position' function receives 'EM Recall' as 'Request 1', 'Request 2', 'Request 3', or 'Request 4' then the 'Request Recall Position' function shall trigger a Classic Memory recall</w:t>
      </w:r>
    </w:p>
    <w:p w14:paraId="4DA1DF6F"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2D3C90C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587EE"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42</w:t>
            </w:r>
          </w:p>
        </w:tc>
      </w:tr>
      <w:tr w:rsidR="00D62271" w:rsidRPr="00FD127C" w14:paraId="02BD742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BCC10"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02F26" w14:textId="77777777" w:rsidR="00D62271" w:rsidRDefault="00D62271" w:rsidP="00812550"/>
        </w:tc>
      </w:tr>
      <w:tr w:rsidR="00D62271" w:rsidRPr="00FD127C" w14:paraId="37CBB0D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E1AF1"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C656C" w14:textId="77777777" w:rsidR="00D62271" w:rsidRDefault="00D62271" w:rsidP="00812550"/>
        </w:tc>
      </w:tr>
      <w:tr w:rsidR="00D62271" w:rsidRPr="00FD127C" w14:paraId="42852D0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CAC7C"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81CC3E" w14:textId="77777777" w:rsidR="00D62271" w:rsidRDefault="00D62271" w:rsidP="00812550"/>
        </w:tc>
      </w:tr>
      <w:tr w:rsidR="00D62271" w:rsidRPr="00FD127C" w14:paraId="3323693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D62D4"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5071B"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CE511A"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A386C" w14:textId="77777777" w:rsidR="00D62271" w:rsidRDefault="00D62271" w:rsidP="00812550"/>
        </w:tc>
      </w:tr>
      <w:tr w:rsidR="00D62271" w:rsidRPr="00FD127C" w14:paraId="2E6818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9397A"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EE1DF"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C1F39"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A6A72B" w14:textId="77777777" w:rsidR="00D62271" w:rsidRDefault="00D62271" w:rsidP="00812550"/>
        </w:tc>
      </w:tr>
      <w:tr w:rsidR="00D62271" w:rsidRPr="00FD127C" w14:paraId="3E5A306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46457"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3A5053"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83726"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8931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F6438"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049F26" w14:textId="77777777" w:rsidR="00D62271" w:rsidRDefault="00D62271" w:rsidP="00812550"/>
        </w:tc>
      </w:tr>
      <w:tr w:rsidR="00D62271" w:rsidRPr="00FD127C" w14:paraId="06FF055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FE95DD" w14:textId="77777777" w:rsidR="00D62271" w:rsidRPr="00FD127C" w:rsidRDefault="002E13E1" w:rsidP="00812550">
            <w:pPr>
              <w:rPr>
                <w:rFonts w:cs="Arial"/>
                <w:bCs/>
                <w:color w:val="808080" w:themeColor="background1" w:themeShade="80"/>
                <w:sz w:val="16"/>
                <w:szCs w:val="14"/>
              </w:rPr>
            </w:pPr>
            <w:hyperlink r:id="rId44"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C80198"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21AE7"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7C59A3" w14:textId="77777777" w:rsidR="00D62271" w:rsidRDefault="00D62271" w:rsidP="00D62271"/>
    <w:p w14:paraId="3D8767D4" w14:textId="77777777" w:rsidR="00D62271" w:rsidRPr="0017445F" w:rsidRDefault="00D62271" w:rsidP="00D62271">
      <w:pPr>
        <w:pStyle w:val="RERequirement"/>
        <w:shd w:val="clear" w:color="auto" w:fill="F2F2F2" w:themeFill="background1" w:themeFillShade="F2"/>
      </w:pPr>
      <w:bookmarkStart w:id="64" w:name="_4a85e1cf0585996e15f9b32831f2f558"/>
      <w:r>
        <w:t>43</w:t>
      </w:r>
      <w:bookmarkEnd w:id="64"/>
      <w:r>
        <w:t xml:space="preserve"> Classic Memory Recall Notification </w:t>
      </w:r>
    </w:p>
    <w:p w14:paraId="0EA710E7" w14:textId="77777777" w:rsidR="00D62271" w:rsidRDefault="00D62271" w:rsidP="00D62271">
      <w:pPr>
        <w:rPr>
          <w:rFonts w:cs="Arial"/>
        </w:rPr>
      </w:pPr>
      <w:r>
        <w:rPr>
          <w:rFonts w:cs="Arial"/>
        </w:rPr>
        <w:t>When 'Request Recall Settings' function receives 'CM Recall' as 'Request 1', 'Request 2', 'Request 3', or 'Request 4' then the 'Request Recall Settings' function shall trigger a Enhanced Memory recall</w:t>
      </w:r>
    </w:p>
    <w:p w14:paraId="3A40278A"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20BF413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9A6C2"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43</w:t>
            </w:r>
          </w:p>
        </w:tc>
      </w:tr>
      <w:tr w:rsidR="00D62271" w:rsidRPr="00FD127C" w14:paraId="6BA879D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57B33"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43169" w14:textId="77777777" w:rsidR="00D62271" w:rsidRDefault="00D62271" w:rsidP="00812550"/>
        </w:tc>
      </w:tr>
      <w:tr w:rsidR="00D62271" w:rsidRPr="00FD127C" w14:paraId="516E783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6E7C6"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67976" w14:textId="77777777" w:rsidR="00D62271" w:rsidRDefault="00D62271" w:rsidP="00812550"/>
        </w:tc>
      </w:tr>
      <w:tr w:rsidR="00D62271" w:rsidRPr="00FD127C" w14:paraId="66F7395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783DF"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AAEF8" w14:textId="77777777" w:rsidR="00D62271" w:rsidRDefault="00D62271" w:rsidP="00812550"/>
        </w:tc>
      </w:tr>
      <w:tr w:rsidR="00D62271" w:rsidRPr="00FD127C" w14:paraId="0B08040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F5888"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42D67"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DE93A5"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308DF" w14:textId="77777777" w:rsidR="00D62271" w:rsidRDefault="00D62271" w:rsidP="00812550"/>
        </w:tc>
      </w:tr>
      <w:tr w:rsidR="00D62271" w:rsidRPr="00FD127C" w14:paraId="495802A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EDF59"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B47A0"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97AD5A"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222A6" w14:textId="77777777" w:rsidR="00D62271" w:rsidRDefault="00D62271" w:rsidP="00812550"/>
        </w:tc>
      </w:tr>
      <w:tr w:rsidR="00D62271" w:rsidRPr="00FD127C" w14:paraId="3A9FBC3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BDF3F"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604E66"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C8913"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39EED"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4E20F"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12BF2" w14:textId="77777777" w:rsidR="00D62271" w:rsidRDefault="00D62271" w:rsidP="00812550"/>
        </w:tc>
      </w:tr>
      <w:tr w:rsidR="00D62271" w:rsidRPr="00FD127C" w14:paraId="23E92BA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04EAB1" w14:textId="77777777" w:rsidR="00D62271" w:rsidRPr="00FD127C" w:rsidRDefault="002E13E1" w:rsidP="00812550">
            <w:pPr>
              <w:rPr>
                <w:rFonts w:cs="Arial"/>
                <w:bCs/>
                <w:color w:val="808080" w:themeColor="background1" w:themeShade="80"/>
                <w:sz w:val="16"/>
                <w:szCs w:val="14"/>
              </w:rPr>
            </w:pPr>
            <w:hyperlink r:id="rId45"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AC582C"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F81F3"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3D9B56" w14:textId="77777777" w:rsidR="00D62271" w:rsidRDefault="00D62271" w:rsidP="00D62271"/>
    <w:p w14:paraId="2D7D0603" w14:textId="77777777" w:rsidR="00D62271" w:rsidRPr="0017445F" w:rsidRDefault="00D62271" w:rsidP="00D62271">
      <w:pPr>
        <w:pStyle w:val="RERequirement"/>
        <w:shd w:val="clear" w:color="auto" w:fill="F2F2F2" w:themeFill="background1" w:themeFillShade="F2"/>
      </w:pPr>
      <w:bookmarkStart w:id="65" w:name="_f8995a7b8a9d8a2af87d291cabdd83ac"/>
      <w:r>
        <w:t>44</w:t>
      </w:r>
      <w:bookmarkEnd w:id="65"/>
      <w:r>
        <w:t xml:space="preserve"> Recall Prevention - CM Gear</w:t>
      </w:r>
    </w:p>
    <w:p w14:paraId="305C7DC7" w14:textId="77777777" w:rsidR="00D62271" w:rsidRDefault="00D62271" w:rsidP="00D62271">
      <w:pPr>
        <w:rPr>
          <w:rFonts w:cs="Arial"/>
        </w:rPr>
      </w:pPr>
      <w:r>
        <w:rPr>
          <w:rFonts w:cs="Arial"/>
        </w:rPr>
        <w:t>When the 'Request Recall Position' function triggers a Classic Memory recall and received signal 'Gear' is 'Recall Restricted' then it shall output 'Deny Recall' as 'Deny'</w:t>
      </w:r>
    </w:p>
    <w:p w14:paraId="67520937"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7F8379F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87F96"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44</w:t>
            </w:r>
          </w:p>
        </w:tc>
      </w:tr>
      <w:tr w:rsidR="00D62271" w:rsidRPr="00FD127C" w14:paraId="5379CF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A6506"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279DC" w14:textId="77777777" w:rsidR="00D62271" w:rsidRDefault="00D62271" w:rsidP="00812550"/>
        </w:tc>
      </w:tr>
      <w:tr w:rsidR="00D62271" w:rsidRPr="00FD127C" w14:paraId="098B2C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2A9C6"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7BA83" w14:textId="77777777" w:rsidR="00D62271" w:rsidRDefault="00D62271" w:rsidP="00812550"/>
        </w:tc>
      </w:tr>
      <w:tr w:rsidR="00D62271" w:rsidRPr="00FD127C" w14:paraId="6779D93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8080B"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94F08" w14:textId="77777777" w:rsidR="00D62271" w:rsidRDefault="00D62271" w:rsidP="00812550"/>
        </w:tc>
      </w:tr>
      <w:tr w:rsidR="00D62271" w:rsidRPr="00FD127C" w14:paraId="132670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F282A"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49F89"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92129"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2A0C4B" w14:textId="77777777" w:rsidR="00D62271" w:rsidRDefault="00D62271" w:rsidP="00812550"/>
        </w:tc>
      </w:tr>
      <w:tr w:rsidR="00D62271" w:rsidRPr="00FD127C" w14:paraId="750B3F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26952"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F431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3D63BB"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7D460" w14:textId="77777777" w:rsidR="00D62271" w:rsidRDefault="00D62271" w:rsidP="00812550"/>
        </w:tc>
      </w:tr>
      <w:tr w:rsidR="00D62271" w:rsidRPr="00FD127C" w14:paraId="0FEF705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991FD5"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67170E"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C4469"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93F31"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A2CD7"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271F79" w14:textId="77777777" w:rsidR="00D62271" w:rsidRDefault="00D62271" w:rsidP="00812550"/>
        </w:tc>
      </w:tr>
      <w:tr w:rsidR="00D62271" w:rsidRPr="00FD127C" w14:paraId="61BC7DE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B4F44B" w14:textId="77777777" w:rsidR="00D62271" w:rsidRPr="00FD127C" w:rsidRDefault="002E13E1" w:rsidP="00812550">
            <w:pPr>
              <w:rPr>
                <w:rFonts w:cs="Arial"/>
                <w:bCs/>
                <w:color w:val="808080" w:themeColor="background1" w:themeShade="80"/>
                <w:sz w:val="16"/>
                <w:szCs w:val="14"/>
              </w:rPr>
            </w:pPr>
            <w:hyperlink r:id="rId46"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0CE0C7"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7EBC3"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367CCE" w14:textId="77777777" w:rsidR="00D62271" w:rsidRDefault="00D62271" w:rsidP="00D62271"/>
    <w:p w14:paraId="205EB0AC" w14:textId="77777777" w:rsidR="00D62271" w:rsidRPr="0017445F" w:rsidRDefault="00D62271" w:rsidP="00D62271">
      <w:pPr>
        <w:pStyle w:val="RERequirement"/>
        <w:shd w:val="clear" w:color="auto" w:fill="F2F2F2" w:themeFill="background1" w:themeFillShade="F2"/>
      </w:pPr>
      <w:bookmarkStart w:id="66" w:name="_7ded304572467d15d0a266a39e674171"/>
      <w:r>
        <w:t>45</w:t>
      </w:r>
      <w:bookmarkEnd w:id="66"/>
      <w:r>
        <w:t xml:space="preserve"> Recall Prevention - CM Speed</w:t>
      </w:r>
    </w:p>
    <w:p w14:paraId="6BAC750C" w14:textId="77777777" w:rsidR="00D62271" w:rsidRDefault="00D62271" w:rsidP="00D62271">
      <w:pPr>
        <w:rPr>
          <w:rFonts w:cs="Arial"/>
        </w:rPr>
      </w:pPr>
      <w:r>
        <w:rPr>
          <w:rFonts w:cs="Arial"/>
        </w:rPr>
        <w:t>When the 'Request Recall Position' function triggers a Classic Memory recall and received signal 'Vehicle Speed' is ' NotSlow' then it shall output 'Deny Recall' as 'Deny'</w:t>
      </w:r>
    </w:p>
    <w:p w14:paraId="521340E6"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69399B2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D94FD"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45</w:t>
            </w:r>
          </w:p>
        </w:tc>
      </w:tr>
      <w:tr w:rsidR="00D62271" w:rsidRPr="00FD127C" w14:paraId="0FD006D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0220ED"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6044F" w14:textId="77777777" w:rsidR="00D62271" w:rsidRDefault="00D62271" w:rsidP="00812550"/>
        </w:tc>
      </w:tr>
      <w:tr w:rsidR="00D62271" w:rsidRPr="00FD127C" w14:paraId="3D7BB20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44705"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55286" w14:textId="77777777" w:rsidR="00D62271" w:rsidRDefault="00D62271" w:rsidP="00812550"/>
        </w:tc>
      </w:tr>
      <w:tr w:rsidR="00D62271" w:rsidRPr="00FD127C" w14:paraId="646F7C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8833D"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FA1D0" w14:textId="77777777" w:rsidR="00D62271" w:rsidRDefault="00D62271" w:rsidP="00812550"/>
        </w:tc>
      </w:tr>
      <w:tr w:rsidR="00D62271" w:rsidRPr="00FD127C" w14:paraId="7634EFA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A452E"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CB74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DFCFCC"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339702" w14:textId="77777777" w:rsidR="00D62271" w:rsidRDefault="00D62271" w:rsidP="00812550"/>
        </w:tc>
      </w:tr>
      <w:tr w:rsidR="00D62271" w:rsidRPr="00FD127C" w14:paraId="06F6BD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AE841"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CF8ED"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68AD8"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F945C7" w14:textId="77777777" w:rsidR="00D62271" w:rsidRDefault="00D62271" w:rsidP="00812550"/>
        </w:tc>
      </w:tr>
      <w:tr w:rsidR="00D62271" w:rsidRPr="00FD127C" w14:paraId="3718438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C71DC"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8DF96"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64F17"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4F7C7"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25FA4"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BE1F6" w14:textId="77777777" w:rsidR="00D62271" w:rsidRDefault="00D62271" w:rsidP="00812550"/>
        </w:tc>
      </w:tr>
      <w:tr w:rsidR="00D62271" w:rsidRPr="00FD127C" w14:paraId="753AA78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E27AFE" w14:textId="77777777" w:rsidR="00D62271" w:rsidRPr="00FD127C" w:rsidRDefault="002E13E1" w:rsidP="00812550">
            <w:pPr>
              <w:rPr>
                <w:rFonts w:cs="Arial"/>
                <w:bCs/>
                <w:color w:val="808080" w:themeColor="background1" w:themeShade="80"/>
                <w:sz w:val="16"/>
                <w:szCs w:val="14"/>
              </w:rPr>
            </w:pPr>
            <w:hyperlink r:id="rId47"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5258F"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CEBD22"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3AC322" w14:textId="77777777" w:rsidR="00D62271" w:rsidRDefault="00D62271" w:rsidP="00D62271"/>
    <w:p w14:paraId="775CD361" w14:textId="77777777" w:rsidR="00D62271" w:rsidRPr="0017445F" w:rsidRDefault="00D62271" w:rsidP="00D62271">
      <w:pPr>
        <w:pStyle w:val="RERequirement"/>
        <w:shd w:val="clear" w:color="auto" w:fill="F2F2F2" w:themeFill="background1" w:themeFillShade="F2"/>
      </w:pPr>
      <w:bookmarkStart w:id="67" w:name="_a21a4d706f2fb8ce83f4b1bb45e81c20"/>
      <w:r>
        <w:t>46</w:t>
      </w:r>
      <w:bookmarkEnd w:id="67"/>
      <w:r>
        <w:t xml:space="preserve"> Recall Prevention - EEEE Speed</w:t>
      </w:r>
    </w:p>
    <w:p w14:paraId="3F261CE2" w14:textId="77777777" w:rsidR="00D62271" w:rsidRDefault="00D62271" w:rsidP="00D62271">
      <w:pPr>
        <w:rPr>
          <w:rFonts w:cs="Arial"/>
        </w:rPr>
      </w:pPr>
      <w:r>
        <w:rPr>
          <w:rFonts w:cs="Arial"/>
        </w:rPr>
        <w:t>When the 'Request EEEE' function receives 'Vehicle Speed' as 'Not Slow' then the '' function shall restrict EEEE requests from triggering for the driver</w:t>
      </w:r>
    </w:p>
    <w:p w14:paraId="342EF2A1"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20A684A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1ECCE1"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46</w:t>
            </w:r>
          </w:p>
        </w:tc>
      </w:tr>
      <w:tr w:rsidR="00D62271" w:rsidRPr="00FD127C" w14:paraId="294330C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C5F0D"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741C7" w14:textId="77777777" w:rsidR="00D62271" w:rsidRDefault="00D62271" w:rsidP="00812550"/>
        </w:tc>
      </w:tr>
      <w:tr w:rsidR="00D62271" w:rsidRPr="00FD127C" w14:paraId="64C4675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3390F"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0A41B" w14:textId="77777777" w:rsidR="00D62271" w:rsidRDefault="00D62271" w:rsidP="00812550"/>
        </w:tc>
      </w:tr>
      <w:tr w:rsidR="00D62271" w:rsidRPr="00FD127C" w14:paraId="3422DA5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E4688" w14:textId="77777777" w:rsidR="00D62271" w:rsidRPr="00FD127C" w:rsidRDefault="00D62271" w:rsidP="00812550">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4B0E3" w14:textId="77777777" w:rsidR="00D62271" w:rsidRDefault="00D62271" w:rsidP="00812550"/>
        </w:tc>
      </w:tr>
      <w:tr w:rsidR="00D62271" w:rsidRPr="00FD127C" w14:paraId="406A4F2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02330"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2B683"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0A3C5"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790CA" w14:textId="77777777" w:rsidR="00D62271" w:rsidRDefault="00D62271" w:rsidP="00812550"/>
        </w:tc>
      </w:tr>
      <w:tr w:rsidR="00D62271" w:rsidRPr="00FD127C" w14:paraId="3058EC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B66BB"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0EC6D"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AD8EF"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0F94D" w14:textId="77777777" w:rsidR="00D62271" w:rsidRDefault="00D62271" w:rsidP="00812550"/>
        </w:tc>
      </w:tr>
      <w:tr w:rsidR="00D62271" w:rsidRPr="00FD127C" w14:paraId="3D7B80F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1F2B4"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48C8FE"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39DCE"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9A008"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D3597"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D9DCC" w14:textId="77777777" w:rsidR="00D62271" w:rsidRDefault="00D62271" w:rsidP="00812550"/>
        </w:tc>
      </w:tr>
      <w:tr w:rsidR="00D62271" w:rsidRPr="00FD127C" w14:paraId="0293292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0E4B42" w14:textId="77777777" w:rsidR="00D62271" w:rsidRPr="00FD127C" w:rsidRDefault="002E13E1" w:rsidP="00812550">
            <w:pPr>
              <w:rPr>
                <w:rFonts w:cs="Arial"/>
                <w:bCs/>
                <w:color w:val="808080" w:themeColor="background1" w:themeShade="80"/>
                <w:sz w:val="16"/>
                <w:szCs w:val="14"/>
              </w:rPr>
            </w:pPr>
            <w:hyperlink r:id="rId48"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9F52D"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EF7CCA"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9D7F00" w14:textId="77777777" w:rsidR="00D62271" w:rsidRDefault="00D62271" w:rsidP="00D62271"/>
    <w:p w14:paraId="4F1DFCB1" w14:textId="77777777" w:rsidR="00D62271" w:rsidRPr="0017445F" w:rsidRDefault="00D62271" w:rsidP="00D62271">
      <w:pPr>
        <w:pStyle w:val="RERequirement"/>
        <w:shd w:val="clear" w:color="auto" w:fill="F2F2F2" w:themeFill="background1" w:themeFillShade="F2"/>
      </w:pPr>
      <w:bookmarkStart w:id="68" w:name="_fc57d1036a3414839c28b9c0be101229"/>
      <w:r>
        <w:t>59</w:t>
      </w:r>
      <w:bookmarkEnd w:id="68"/>
      <w:r>
        <w:t xml:space="preserve"> Classic Memory Restriction Settings - Factory Setting 1</w:t>
      </w:r>
    </w:p>
    <w:p w14:paraId="4C73ED0A" w14:textId="77777777" w:rsidR="00D62271" w:rsidRDefault="00D62271" w:rsidP="00D62271">
      <w:pPr>
        <w:rPr>
          <w:rFonts w:cs="Arial"/>
        </w:rPr>
      </w:pPr>
      <w:r>
        <w:rPr>
          <w:rFonts w:cs="Arial"/>
        </w:rPr>
        <w:t>When the 'Request Store Position' function receives 'Restriction Setting Status' as 'Factory' then the 'Request Store Position' function shall set all memory locations to Default Profile</w:t>
      </w:r>
    </w:p>
    <w:p w14:paraId="16597133"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5E2CBAB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87FD5"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59</w:t>
            </w:r>
          </w:p>
        </w:tc>
      </w:tr>
      <w:tr w:rsidR="00D62271" w:rsidRPr="00FD127C" w14:paraId="78D740E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4AC84"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B3398" w14:textId="77777777" w:rsidR="00D62271" w:rsidRDefault="00D62271" w:rsidP="00812550"/>
        </w:tc>
      </w:tr>
      <w:tr w:rsidR="00D62271" w:rsidRPr="00FD127C" w14:paraId="49077F0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E2EE2F"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86780" w14:textId="77777777" w:rsidR="00D62271" w:rsidRDefault="00D62271" w:rsidP="00812550"/>
        </w:tc>
      </w:tr>
      <w:tr w:rsidR="00D62271" w:rsidRPr="00FD127C" w14:paraId="3CA453E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10E1A"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6DE21" w14:textId="77777777" w:rsidR="00D62271" w:rsidRDefault="00D62271" w:rsidP="00812550"/>
        </w:tc>
      </w:tr>
      <w:tr w:rsidR="00D62271" w:rsidRPr="00FD127C" w14:paraId="1FE6BE9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34B74B"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865F5"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C13D7"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31DC8B" w14:textId="77777777" w:rsidR="00D62271" w:rsidRDefault="00D62271" w:rsidP="00812550"/>
        </w:tc>
      </w:tr>
      <w:tr w:rsidR="00D62271" w:rsidRPr="00FD127C" w14:paraId="402B08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AE864"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24B59"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CF4A60F" wp14:editId="309387A9">
                  <wp:extent cx="152400" cy="152400"/>
                  <wp:effectExtent l="0" t="0" r="0" b="0"/>
                  <wp:docPr id="129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Feature_Req_34 Classic Memory Restriction Settings - Factory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17B77"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DA2787" w14:textId="77777777" w:rsidR="00D62271" w:rsidRDefault="00D62271" w:rsidP="00812550"/>
        </w:tc>
      </w:tr>
      <w:tr w:rsidR="00D62271" w:rsidRPr="00FD127C" w14:paraId="54D3A0E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C929A"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C10E57"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FE4C4"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7FFC7"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C678F"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DB2DE" w14:textId="77777777" w:rsidR="00D62271" w:rsidRDefault="00D62271" w:rsidP="00812550"/>
        </w:tc>
      </w:tr>
      <w:tr w:rsidR="00D62271" w:rsidRPr="00FD127C" w14:paraId="714914E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D1795D" w14:textId="77777777" w:rsidR="00D62271" w:rsidRPr="00FD127C" w:rsidRDefault="002E13E1" w:rsidP="00812550">
            <w:pPr>
              <w:rPr>
                <w:rFonts w:cs="Arial"/>
                <w:bCs/>
                <w:color w:val="808080" w:themeColor="background1" w:themeShade="80"/>
                <w:sz w:val="16"/>
                <w:szCs w:val="14"/>
              </w:rPr>
            </w:pPr>
            <w:hyperlink r:id="rId49"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29D9BF"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362FB"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B45E21" w14:textId="77777777" w:rsidR="00D62271" w:rsidRDefault="00D62271" w:rsidP="00D62271"/>
    <w:p w14:paraId="718BDB0C" w14:textId="77777777" w:rsidR="00D62271" w:rsidRPr="0017445F" w:rsidRDefault="00D62271" w:rsidP="00D62271">
      <w:pPr>
        <w:pStyle w:val="RERequirement"/>
        <w:shd w:val="clear" w:color="auto" w:fill="F2F2F2" w:themeFill="background1" w:themeFillShade="F2"/>
      </w:pPr>
      <w:bookmarkStart w:id="69" w:name="_2b830c51d29d1ab63b7c96efaae61583"/>
      <w:r>
        <w:t>60</w:t>
      </w:r>
      <w:bookmarkEnd w:id="69"/>
      <w:r>
        <w:t xml:space="preserve"> Classic Memory Restriction Settings - Factory Setting 2</w:t>
      </w:r>
    </w:p>
    <w:p w14:paraId="1D5F4B01" w14:textId="77777777" w:rsidR="00D62271" w:rsidRDefault="00D62271" w:rsidP="00D62271">
      <w:pPr>
        <w:rPr>
          <w:rFonts w:cs="Arial"/>
        </w:rPr>
      </w:pPr>
      <w:r>
        <w:rPr>
          <w:rFonts w:cs="Arial"/>
        </w:rPr>
        <w:t>While a profile is a Default Profile the 'Request Store Position' function shall inhibit the trigger of a Classic Memory store for that profile</w:t>
      </w:r>
    </w:p>
    <w:p w14:paraId="6BCD31B6"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23EE1C8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916D8"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60</w:t>
            </w:r>
          </w:p>
        </w:tc>
      </w:tr>
      <w:tr w:rsidR="00D62271" w:rsidRPr="00FD127C" w14:paraId="2CD33D6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972DD"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83983" w14:textId="77777777" w:rsidR="00D62271" w:rsidRDefault="00D62271" w:rsidP="00812550"/>
        </w:tc>
      </w:tr>
      <w:tr w:rsidR="00D62271" w:rsidRPr="00FD127C" w14:paraId="69749A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712B9"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6248A" w14:textId="77777777" w:rsidR="00D62271" w:rsidRDefault="00D62271" w:rsidP="00812550"/>
        </w:tc>
      </w:tr>
      <w:tr w:rsidR="00D62271" w:rsidRPr="00FD127C" w14:paraId="6715FA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8945D"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70811D" w14:textId="77777777" w:rsidR="00D62271" w:rsidRDefault="00D62271" w:rsidP="00812550"/>
        </w:tc>
      </w:tr>
      <w:tr w:rsidR="00D62271" w:rsidRPr="00FD127C" w14:paraId="2379831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3CBC2"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CADDD"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6CFB4"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AECC2" w14:textId="77777777" w:rsidR="00D62271" w:rsidRDefault="00D62271" w:rsidP="00812550"/>
        </w:tc>
      </w:tr>
      <w:tr w:rsidR="00D62271" w:rsidRPr="00FD127C" w14:paraId="761E5F7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65D60"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8EDD1"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A81869"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BD316F" w14:textId="77777777" w:rsidR="00D62271" w:rsidRDefault="00D62271" w:rsidP="00812550"/>
        </w:tc>
      </w:tr>
      <w:tr w:rsidR="00D62271" w:rsidRPr="00FD127C" w14:paraId="55BA71F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23B78"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F02437"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A1F9B"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B5E0B"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39295"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B15A6" w14:textId="77777777" w:rsidR="00D62271" w:rsidRDefault="00D62271" w:rsidP="00812550"/>
        </w:tc>
      </w:tr>
      <w:tr w:rsidR="00D62271" w:rsidRPr="00FD127C" w14:paraId="6CEAF23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B424AB" w14:textId="77777777" w:rsidR="00D62271" w:rsidRPr="00FD127C" w:rsidRDefault="002E13E1" w:rsidP="00812550">
            <w:pPr>
              <w:rPr>
                <w:rFonts w:cs="Arial"/>
                <w:bCs/>
                <w:color w:val="808080" w:themeColor="background1" w:themeShade="80"/>
                <w:sz w:val="16"/>
                <w:szCs w:val="14"/>
              </w:rPr>
            </w:pPr>
            <w:hyperlink r:id="rId50"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F9693"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707951"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5A0C82" w14:textId="77777777" w:rsidR="00D62271" w:rsidRDefault="00D62271" w:rsidP="00D62271"/>
    <w:p w14:paraId="759E8E72" w14:textId="77777777" w:rsidR="00D62271" w:rsidRPr="0017445F" w:rsidRDefault="00D62271" w:rsidP="00D62271">
      <w:pPr>
        <w:pStyle w:val="RERequirement"/>
        <w:shd w:val="clear" w:color="auto" w:fill="F2F2F2" w:themeFill="background1" w:themeFillShade="F2"/>
      </w:pPr>
      <w:bookmarkStart w:id="70" w:name="_012c852a717d5193c40b762a282d21c7"/>
      <w:r>
        <w:t>61</w:t>
      </w:r>
      <w:bookmarkEnd w:id="70"/>
      <w:r>
        <w:t xml:space="preserve"> Classic Memory Restriction Settings - Vehicle Setting 1</w:t>
      </w:r>
    </w:p>
    <w:p w14:paraId="5ECBA698" w14:textId="77777777" w:rsidR="00D62271" w:rsidRDefault="00D62271" w:rsidP="00D62271">
      <w:pPr>
        <w:rPr>
          <w:rFonts w:cs="Arial"/>
        </w:rPr>
      </w:pPr>
      <w:r>
        <w:rPr>
          <w:rFonts w:cs="Arial"/>
        </w:rPr>
        <w:t>When the 'Request Store Position' function receives 'Restriction Setting Status' as 'Vehicle' then the 'Request Store Position' function shall set all memory locations to Vehicle Profile</w:t>
      </w:r>
    </w:p>
    <w:p w14:paraId="45C306BC"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4C7C081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63B41"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61</w:t>
            </w:r>
          </w:p>
        </w:tc>
      </w:tr>
      <w:tr w:rsidR="00D62271" w:rsidRPr="00FD127C" w14:paraId="43CEE05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F9EF8"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25B8D" w14:textId="77777777" w:rsidR="00D62271" w:rsidRDefault="00D62271" w:rsidP="00812550"/>
        </w:tc>
      </w:tr>
      <w:tr w:rsidR="00D62271" w:rsidRPr="00FD127C" w14:paraId="4AACE55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0C185"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CF557" w14:textId="77777777" w:rsidR="00D62271" w:rsidRDefault="00D62271" w:rsidP="00812550"/>
        </w:tc>
      </w:tr>
      <w:tr w:rsidR="00D62271" w:rsidRPr="00FD127C" w14:paraId="279084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73988"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70B11" w14:textId="77777777" w:rsidR="00D62271" w:rsidRDefault="00D62271" w:rsidP="00812550"/>
        </w:tc>
      </w:tr>
      <w:tr w:rsidR="00D62271" w:rsidRPr="00FD127C" w14:paraId="0010397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EC632"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64D6D"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84F962"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FF393" w14:textId="77777777" w:rsidR="00D62271" w:rsidRDefault="00D62271" w:rsidP="00812550"/>
        </w:tc>
      </w:tr>
      <w:tr w:rsidR="00D62271" w:rsidRPr="00FD127C" w14:paraId="6F8305A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9C674"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F0E69"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6C81BB0" wp14:editId="65DAF8BD">
                  <wp:extent cx="152400" cy="152400"/>
                  <wp:effectExtent l="0" t="0" r="0" b="0"/>
                  <wp:docPr id="129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Feature_Req_35 Classic Memory Restriction Settings - Vehicle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989119"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37A99" w14:textId="77777777" w:rsidR="00D62271" w:rsidRDefault="00D62271" w:rsidP="00812550"/>
        </w:tc>
      </w:tr>
      <w:tr w:rsidR="00D62271" w:rsidRPr="00FD127C" w14:paraId="1F2BC97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C380D"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F0BB0"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024ED"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53E3C"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F16F17"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3FC9C0" w14:textId="77777777" w:rsidR="00D62271" w:rsidRDefault="00D62271" w:rsidP="00812550"/>
        </w:tc>
      </w:tr>
      <w:tr w:rsidR="00D62271" w:rsidRPr="00FD127C" w14:paraId="68FE687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DC46F9" w14:textId="77777777" w:rsidR="00D62271" w:rsidRPr="00FD127C" w:rsidRDefault="002E13E1" w:rsidP="00812550">
            <w:pPr>
              <w:rPr>
                <w:rFonts w:cs="Arial"/>
                <w:bCs/>
                <w:color w:val="808080" w:themeColor="background1" w:themeShade="80"/>
                <w:sz w:val="16"/>
                <w:szCs w:val="14"/>
              </w:rPr>
            </w:pPr>
            <w:hyperlink r:id="rId51"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9BA483"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02F85B"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FA79EC" w14:textId="77777777" w:rsidR="00D62271" w:rsidRDefault="00D62271" w:rsidP="00D62271"/>
    <w:p w14:paraId="5E23FA4C" w14:textId="77777777" w:rsidR="00D62271" w:rsidRPr="0017445F" w:rsidRDefault="00D62271" w:rsidP="00D62271">
      <w:pPr>
        <w:pStyle w:val="RERequirement"/>
        <w:shd w:val="clear" w:color="auto" w:fill="F2F2F2" w:themeFill="background1" w:themeFillShade="F2"/>
      </w:pPr>
      <w:bookmarkStart w:id="71" w:name="_c04ee52adf457d11d4bf304cf58a83a6"/>
      <w:r>
        <w:t>62</w:t>
      </w:r>
      <w:bookmarkEnd w:id="71"/>
      <w:r>
        <w:t xml:space="preserve"> Classic Memory Restriction Settings - Vehicle Setting 2</w:t>
      </w:r>
    </w:p>
    <w:p w14:paraId="25460BDB" w14:textId="77777777" w:rsidR="00D62271" w:rsidRDefault="00D62271" w:rsidP="00D62271">
      <w:pPr>
        <w:rPr>
          <w:rFonts w:cs="Arial"/>
        </w:rPr>
      </w:pPr>
      <w:r>
        <w:rPr>
          <w:rFonts w:cs="Arial"/>
        </w:rPr>
        <w:t>While a profile is a Vehicle Profile when a Classic Memory store triggers then the 'Request Store Position' function shall trigger a Classic Memory store for all Vehicle Profiles</w:t>
      </w:r>
    </w:p>
    <w:p w14:paraId="0B419DAA"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0C88538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A32B6"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62</w:t>
            </w:r>
          </w:p>
        </w:tc>
      </w:tr>
      <w:tr w:rsidR="00D62271" w:rsidRPr="00FD127C" w14:paraId="13FB993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9FD32"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3511C" w14:textId="77777777" w:rsidR="00D62271" w:rsidRDefault="00D62271" w:rsidP="00812550"/>
        </w:tc>
      </w:tr>
      <w:tr w:rsidR="00D62271" w:rsidRPr="00FD127C" w14:paraId="1C48A7D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24227"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0A437" w14:textId="77777777" w:rsidR="00D62271" w:rsidRDefault="00D62271" w:rsidP="00812550"/>
        </w:tc>
      </w:tr>
      <w:tr w:rsidR="00D62271" w:rsidRPr="00FD127C" w14:paraId="711E0B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C0FD1"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7928E" w14:textId="77777777" w:rsidR="00D62271" w:rsidRDefault="00D62271" w:rsidP="00812550"/>
        </w:tc>
      </w:tr>
      <w:tr w:rsidR="00D62271" w:rsidRPr="00FD127C" w14:paraId="2E1710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D7C97"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16488"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5A6750"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3A1A7C" w14:textId="77777777" w:rsidR="00D62271" w:rsidRDefault="00D62271" w:rsidP="00812550"/>
        </w:tc>
      </w:tr>
      <w:tr w:rsidR="00D62271" w:rsidRPr="00FD127C" w14:paraId="796F56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543C2" w14:textId="77777777" w:rsidR="00D62271" w:rsidRPr="00FD127C" w:rsidRDefault="00D62271" w:rsidP="00812550">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5327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4D8932"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52312" w14:textId="77777777" w:rsidR="00D62271" w:rsidRDefault="00D62271" w:rsidP="00812550"/>
        </w:tc>
      </w:tr>
      <w:tr w:rsidR="00D62271" w:rsidRPr="00FD127C" w14:paraId="03478DC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890CE"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B7F532"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64826"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A8A22"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21A43"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D65A00" w14:textId="77777777" w:rsidR="00D62271" w:rsidRDefault="00D62271" w:rsidP="00812550"/>
        </w:tc>
      </w:tr>
      <w:tr w:rsidR="00D62271" w:rsidRPr="00FD127C" w14:paraId="5529523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17456A" w14:textId="77777777" w:rsidR="00D62271" w:rsidRPr="00FD127C" w:rsidRDefault="002E13E1" w:rsidP="00812550">
            <w:pPr>
              <w:rPr>
                <w:rFonts w:cs="Arial"/>
                <w:bCs/>
                <w:color w:val="808080" w:themeColor="background1" w:themeShade="80"/>
                <w:sz w:val="16"/>
                <w:szCs w:val="14"/>
              </w:rPr>
            </w:pPr>
            <w:hyperlink r:id="rId52"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CED4D7"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82B12"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42F6FF" w14:textId="77777777" w:rsidR="00D62271" w:rsidRDefault="00D62271" w:rsidP="00D62271"/>
    <w:p w14:paraId="7D0A5C44" w14:textId="77777777" w:rsidR="00D62271" w:rsidRPr="0017445F" w:rsidRDefault="00D62271" w:rsidP="00D62271">
      <w:pPr>
        <w:pStyle w:val="RERequirement"/>
        <w:shd w:val="clear" w:color="auto" w:fill="F2F2F2" w:themeFill="background1" w:themeFillShade="F2"/>
      </w:pPr>
      <w:bookmarkStart w:id="72" w:name="_f95baeccbfb2de2ef1b6a5a72f894ec9"/>
      <w:r>
        <w:t>63</w:t>
      </w:r>
      <w:bookmarkEnd w:id="72"/>
      <w:r>
        <w:t xml:space="preserve"> Classic Memory Restriction Settings - Moveable Person Setting 1</w:t>
      </w:r>
    </w:p>
    <w:p w14:paraId="11828F6C" w14:textId="77777777" w:rsidR="00D62271" w:rsidRDefault="00D62271" w:rsidP="00D62271">
      <w:pPr>
        <w:rPr>
          <w:rFonts w:cs="Arial"/>
        </w:rPr>
      </w:pPr>
      <w:r>
        <w:rPr>
          <w:rFonts w:cs="Arial"/>
        </w:rPr>
        <w:t>When the 'Request Store Position' function receives 'Restriction Setting Status' as 'Moveable_Person' then the 'Request Store Position' function shall set all memory locations to Moveable_Person Profile</w:t>
      </w:r>
    </w:p>
    <w:p w14:paraId="58C4D94E"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0825918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17296"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63</w:t>
            </w:r>
          </w:p>
        </w:tc>
      </w:tr>
      <w:tr w:rsidR="00D62271" w:rsidRPr="00FD127C" w14:paraId="2368020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CA1E4"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B63FF" w14:textId="77777777" w:rsidR="00D62271" w:rsidRDefault="00D62271" w:rsidP="00812550"/>
        </w:tc>
      </w:tr>
      <w:tr w:rsidR="00D62271" w:rsidRPr="00FD127C" w14:paraId="3DD7D2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1CE6E"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94BA4" w14:textId="77777777" w:rsidR="00D62271" w:rsidRDefault="00D62271" w:rsidP="00812550"/>
        </w:tc>
      </w:tr>
      <w:tr w:rsidR="00D62271" w:rsidRPr="00FD127C" w14:paraId="16CC81C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71571"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E44A6" w14:textId="77777777" w:rsidR="00D62271" w:rsidRDefault="00D62271" w:rsidP="00812550"/>
        </w:tc>
      </w:tr>
      <w:tr w:rsidR="00D62271" w:rsidRPr="00FD127C" w14:paraId="7AF349F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B714E"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6982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7C956"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3D8DD" w14:textId="77777777" w:rsidR="00D62271" w:rsidRDefault="00D62271" w:rsidP="00812550"/>
        </w:tc>
      </w:tr>
      <w:tr w:rsidR="00D62271" w:rsidRPr="00FD127C" w14:paraId="5CCB8B7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A2F1F"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EABBB"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C8567A5" wp14:editId="44E5D785">
                  <wp:extent cx="152400" cy="152400"/>
                  <wp:effectExtent l="0" t="0" r="0" b="0"/>
                  <wp:docPr id="12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Feature_Req_36 Classic Memory Restriction Settings - 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2ED4E3"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9EBE5" w14:textId="77777777" w:rsidR="00D62271" w:rsidRDefault="00D62271" w:rsidP="00812550"/>
        </w:tc>
      </w:tr>
      <w:tr w:rsidR="00D62271" w:rsidRPr="00FD127C" w14:paraId="2464CD9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1C420"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BDB114"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F219D"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9333D"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F95A1"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C45F6" w14:textId="77777777" w:rsidR="00D62271" w:rsidRDefault="00D62271" w:rsidP="00812550"/>
        </w:tc>
      </w:tr>
      <w:tr w:rsidR="00D62271" w:rsidRPr="00FD127C" w14:paraId="5985A78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30619D" w14:textId="77777777" w:rsidR="00D62271" w:rsidRPr="00FD127C" w:rsidRDefault="002E13E1" w:rsidP="00812550">
            <w:pPr>
              <w:rPr>
                <w:rFonts w:cs="Arial"/>
                <w:bCs/>
                <w:color w:val="808080" w:themeColor="background1" w:themeShade="80"/>
                <w:sz w:val="16"/>
                <w:szCs w:val="14"/>
              </w:rPr>
            </w:pPr>
            <w:hyperlink r:id="rId53"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1DA79E"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41B3C"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790B55" w14:textId="77777777" w:rsidR="00D62271" w:rsidRDefault="00D62271" w:rsidP="00D62271"/>
    <w:p w14:paraId="79B4B08A" w14:textId="77777777" w:rsidR="00D62271" w:rsidRPr="0017445F" w:rsidRDefault="00D62271" w:rsidP="00D62271">
      <w:pPr>
        <w:pStyle w:val="RERequirement"/>
        <w:shd w:val="clear" w:color="auto" w:fill="F2F2F2" w:themeFill="background1" w:themeFillShade="F2"/>
      </w:pPr>
      <w:bookmarkStart w:id="73" w:name="_6f77cf71cdc431d5219b274682a27ca8"/>
      <w:r>
        <w:t>64</w:t>
      </w:r>
      <w:bookmarkEnd w:id="73"/>
      <w:r>
        <w:t xml:space="preserve"> Classic Memory Restriction Settings - Non-Moveable Person Setting 1</w:t>
      </w:r>
    </w:p>
    <w:p w14:paraId="23E5974B" w14:textId="77777777" w:rsidR="00D62271" w:rsidRDefault="00D62271" w:rsidP="00D62271">
      <w:pPr>
        <w:rPr>
          <w:rFonts w:cs="Arial"/>
        </w:rPr>
      </w:pPr>
      <w:r>
        <w:rPr>
          <w:rFonts w:cs="Arial"/>
        </w:rPr>
        <w:t>When the 'Request Store Position' function receives 'Restriction Setting Status' as 'Non_Moveable_Person' then the 'Request Store Position' function shall set all memory locations to Non_Moveable_Person Profile</w:t>
      </w:r>
    </w:p>
    <w:p w14:paraId="39E9E725"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2E7F7A1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55A8B"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64</w:t>
            </w:r>
          </w:p>
        </w:tc>
      </w:tr>
      <w:tr w:rsidR="00D62271" w:rsidRPr="00FD127C" w14:paraId="1F5B131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C686C"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EF8CA" w14:textId="77777777" w:rsidR="00D62271" w:rsidRDefault="00D62271" w:rsidP="00812550"/>
        </w:tc>
      </w:tr>
      <w:tr w:rsidR="00D62271" w:rsidRPr="00FD127C" w14:paraId="3065D5F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8D5B8"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B9E53" w14:textId="77777777" w:rsidR="00D62271" w:rsidRDefault="00D62271" w:rsidP="00812550"/>
        </w:tc>
      </w:tr>
      <w:tr w:rsidR="00D62271" w:rsidRPr="00FD127C" w14:paraId="14B1C62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ED387"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5B79D" w14:textId="77777777" w:rsidR="00D62271" w:rsidRDefault="00D62271" w:rsidP="00812550"/>
        </w:tc>
      </w:tr>
      <w:tr w:rsidR="00D62271" w:rsidRPr="00FD127C" w14:paraId="7557B0C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B578E"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A9B74"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AAC2D"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C0E90" w14:textId="77777777" w:rsidR="00D62271" w:rsidRDefault="00D62271" w:rsidP="00812550"/>
        </w:tc>
      </w:tr>
      <w:tr w:rsidR="00D62271" w:rsidRPr="00FD127C" w14:paraId="15F0DCE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6D0D6"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68147"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089D418" wp14:editId="029A8134">
                  <wp:extent cx="152400" cy="152400"/>
                  <wp:effectExtent l="0" t="0" r="0" b="0"/>
                  <wp:docPr id="129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Feature_Req_37 Classic Memory Restriction Settings - Non-Moveable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A4AF8"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5B058D" w14:textId="77777777" w:rsidR="00D62271" w:rsidRDefault="00D62271" w:rsidP="00812550"/>
        </w:tc>
      </w:tr>
      <w:tr w:rsidR="00D62271" w:rsidRPr="00FD127C" w14:paraId="0670D66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81663"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FA6D6"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03589"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2A1C9"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56DC4"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B0D88F" w14:textId="77777777" w:rsidR="00D62271" w:rsidRDefault="00D62271" w:rsidP="00812550"/>
        </w:tc>
      </w:tr>
      <w:tr w:rsidR="00D62271" w:rsidRPr="00FD127C" w14:paraId="5F893A0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DE9300" w14:textId="77777777" w:rsidR="00D62271" w:rsidRPr="00FD127C" w:rsidRDefault="002E13E1" w:rsidP="00812550">
            <w:pPr>
              <w:rPr>
                <w:rFonts w:cs="Arial"/>
                <w:bCs/>
                <w:color w:val="808080" w:themeColor="background1" w:themeShade="80"/>
                <w:sz w:val="16"/>
                <w:szCs w:val="14"/>
              </w:rPr>
            </w:pPr>
            <w:hyperlink r:id="rId54"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BA2F75"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BB67C7"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84C8D5" w14:textId="77777777" w:rsidR="00D62271" w:rsidRDefault="00D62271" w:rsidP="00D62271"/>
    <w:p w14:paraId="3719717D" w14:textId="77777777" w:rsidR="00D62271" w:rsidRPr="0017445F" w:rsidRDefault="00D62271" w:rsidP="00D62271">
      <w:pPr>
        <w:pStyle w:val="RERequirement"/>
        <w:shd w:val="clear" w:color="auto" w:fill="F2F2F2" w:themeFill="background1" w:themeFillShade="F2"/>
      </w:pPr>
      <w:bookmarkStart w:id="74" w:name="_ad9544020820f0bc8cb7b7370b275e51"/>
      <w:r>
        <w:t>65</w:t>
      </w:r>
      <w:bookmarkEnd w:id="74"/>
      <w:r>
        <w:t xml:space="preserve"> Classic Memory Restriction Settings - Non-Moveable Person Setting 2 </w:t>
      </w:r>
    </w:p>
    <w:p w14:paraId="6623A7A4" w14:textId="77777777" w:rsidR="00D62271" w:rsidRDefault="00D62271" w:rsidP="00D62271">
      <w:pPr>
        <w:rPr>
          <w:rFonts w:cs="Arial"/>
        </w:rPr>
      </w:pPr>
      <w:r>
        <w:rPr>
          <w:rFonts w:cs="Arial"/>
        </w:rPr>
        <w:t>While a profile is a Non_Moveable_Person Profile the 'Request Store Position' function shall inhibit the the transfer of setting from that profile to an external storage location and vice versa</w:t>
      </w:r>
    </w:p>
    <w:p w14:paraId="00E3399D"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53D7F57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5F941"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65</w:t>
            </w:r>
          </w:p>
        </w:tc>
      </w:tr>
      <w:tr w:rsidR="00D62271" w:rsidRPr="00FD127C" w14:paraId="2171D9C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02305"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C37B3" w14:textId="77777777" w:rsidR="00D62271" w:rsidRDefault="00D62271" w:rsidP="00812550"/>
        </w:tc>
      </w:tr>
      <w:tr w:rsidR="00D62271" w:rsidRPr="00FD127C" w14:paraId="0F5403D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C2B44"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49B3A" w14:textId="77777777" w:rsidR="00D62271" w:rsidRDefault="00D62271" w:rsidP="00812550"/>
        </w:tc>
      </w:tr>
      <w:tr w:rsidR="00D62271" w:rsidRPr="00FD127C" w14:paraId="514F609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548F9"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D2C76" w14:textId="77777777" w:rsidR="00D62271" w:rsidRDefault="00D62271" w:rsidP="00812550"/>
        </w:tc>
      </w:tr>
      <w:tr w:rsidR="00D62271" w:rsidRPr="00FD127C" w14:paraId="4F312D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963C2"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500B0"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E8397A"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1D97B" w14:textId="77777777" w:rsidR="00D62271" w:rsidRDefault="00D62271" w:rsidP="00812550"/>
        </w:tc>
      </w:tr>
      <w:tr w:rsidR="00D62271" w:rsidRPr="00FD127C" w14:paraId="62B377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D93C1"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A0D8F"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B6F481"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EAC44" w14:textId="77777777" w:rsidR="00D62271" w:rsidRDefault="00D62271" w:rsidP="00812550"/>
        </w:tc>
      </w:tr>
      <w:tr w:rsidR="00D62271" w:rsidRPr="00FD127C" w14:paraId="2DE949C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8AE4B"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434118"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52B5B"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D22CA"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2C8C54"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05067" w14:textId="77777777" w:rsidR="00D62271" w:rsidRDefault="00D62271" w:rsidP="00812550"/>
        </w:tc>
      </w:tr>
      <w:tr w:rsidR="00D62271" w:rsidRPr="00FD127C" w14:paraId="1BF1963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BF056B" w14:textId="77777777" w:rsidR="00D62271" w:rsidRPr="00FD127C" w:rsidRDefault="002E13E1" w:rsidP="00812550">
            <w:pPr>
              <w:rPr>
                <w:rFonts w:cs="Arial"/>
                <w:bCs/>
                <w:color w:val="808080" w:themeColor="background1" w:themeShade="80"/>
                <w:sz w:val="16"/>
                <w:szCs w:val="14"/>
              </w:rPr>
            </w:pPr>
            <w:hyperlink r:id="rId55"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3FBC53"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28AFEC"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1BF57A" w14:textId="77777777" w:rsidR="00D62271" w:rsidRDefault="00D62271" w:rsidP="00D62271"/>
    <w:p w14:paraId="31A4FFB8" w14:textId="77777777" w:rsidR="00D62271" w:rsidRPr="0017445F" w:rsidRDefault="00D62271" w:rsidP="00D62271">
      <w:pPr>
        <w:pStyle w:val="RERequirement"/>
        <w:shd w:val="clear" w:color="auto" w:fill="F2F2F2" w:themeFill="background1" w:themeFillShade="F2"/>
      </w:pPr>
      <w:r>
        <w:t xml:space="preserve">103 Diagnostics - Technician 1 </w:t>
      </w:r>
    </w:p>
    <w:p w14:paraId="21F30ABD" w14:textId="77777777" w:rsidR="00D62271" w:rsidRDefault="00D62271" w:rsidP="00D62271">
      <w:pPr>
        <w:rPr>
          <w:rFonts w:cs="Arial"/>
        </w:rPr>
      </w:pPr>
      <w:r>
        <w:rPr>
          <w:rFonts w:cs="Arial"/>
        </w:rPr>
        <w:t>When receiving a request to write from the Diagnostics System while in Diagnostic Mode the Classic Memory Settings System shall apply the request</w:t>
      </w:r>
    </w:p>
    <w:p w14:paraId="03EFC6C9"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2BBD94A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9C37F"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D62271" w:rsidRPr="00FD127C" w14:paraId="57DF362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BFF38"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ABE31" w14:textId="77777777" w:rsidR="00D62271" w:rsidRDefault="00D62271" w:rsidP="00812550"/>
        </w:tc>
      </w:tr>
      <w:tr w:rsidR="00D62271" w:rsidRPr="00FD127C" w14:paraId="3B372DC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CE2D7"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70AD4" w14:textId="77777777" w:rsidR="00D62271" w:rsidRDefault="00D62271" w:rsidP="00812550"/>
        </w:tc>
      </w:tr>
      <w:tr w:rsidR="00D62271" w:rsidRPr="00FD127C" w14:paraId="1869B4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2E435"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9ADB4" w14:textId="77777777" w:rsidR="00D62271" w:rsidRDefault="00D62271" w:rsidP="00812550"/>
        </w:tc>
      </w:tr>
      <w:tr w:rsidR="00D62271" w:rsidRPr="00FD127C" w14:paraId="1DBE471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1D779"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40E7A"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C5022"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AB2530" w14:textId="77777777" w:rsidR="00D62271" w:rsidRDefault="00D62271" w:rsidP="00812550"/>
        </w:tc>
      </w:tr>
      <w:tr w:rsidR="00D62271" w:rsidRPr="00FD127C" w14:paraId="7221C5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99D4A"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3F441"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C5B4B41" wp14:editId="5562F2A0">
                  <wp:extent cx="152400" cy="152400"/>
                  <wp:effectExtent l="0" t="0" r="0" b="0"/>
                  <wp:docPr id="129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E2951"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4021C" w14:textId="77777777" w:rsidR="00D62271" w:rsidRDefault="00D62271" w:rsidP="00812550"/>
        </w:tc>
      </w:tr>
      <w:tr w:rsidR="00D62271" w:rsidRPr="00FD127C" w14:paraId="579F772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F33CD" w14:textId="77777777" w:rsidR="00D62271" w:rsidRPr="00FD127C" w:rsidRDefault="00D62271"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2ED41"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4AFC7"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844FB"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7B02EF"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2C7C0B" w14:textId="77777777" w:rsidR="00D62271" w:rsidRDefault="00D62271" w:rsidP="00812550"/>
        </w:tc>
      </w:tr>
      <w:tr w:rsidR="00D62271" w:rsidRPr="00FD127C" w14:paraId="2B30609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AB061C" w14:textId="77777777" w:rsidR="00D62271" w:rsidRPr="00FD127C" w:rsidRDefault="002E13E1" w:rsidP="00812550">
            <w:pPr>
              <w:rPr>
                <w:rFonts w:cs="Arial"/>
                <w:bCs/>
                <w:color w:val="808080" w:themeColor="background1" w:themeShade="80"/>
                <w:sz w:val="16"/>
                <w:szCs w:val="14"/>
              </w:rPr>
            </w:pPr>
            <w:hyperlink r:id="rId56"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62C14"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5AED0"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F57004" w14:textId="77777777" w:rsidR="00D62271" w:rsidRDefault="00D62271" w:rsidP="00D62271"/>
    <w:p w14:paraId="57D74562" w14:textId="77777777" w:rsidR="00D62271" w:rsidRPr="0017445F" w:rsidRDefault="00D62271" w:rsidP="00D62271">
      <w:pPr>
        <w:pStyle w:val="RERequirement"/>
        <w:shd w:val="clear" w:color="auto" w:fill="F2F2F2" w:themeFill="background1" w:themeFillShade="F2"/>
      </w:pPr>
      <w:r>
        <w:t>104 Diagnostics - Technician 2</w:t>
      </w:r>
    </w:p>
    <w:p w14:paraId="788DAB39" w14:textId="77777777" w:rsidR="00D62271" w:rsidRDefault="00D62271" w:rsidP="00D62271">
      <w:pPr>
        <w:rPr>
          <w:rFonts w:cs="Arial"/>
        </w:rPr>
      </w:pPr>
      <w:r>
        <w:rPr>
          <w:rFonts w:cs="Arial"/>
        </w:rPr>
        <w:t>When receiving a request to write from the Diagnostics System while in Diagnostic Mode the Easy Entry Easy Exit System shall apply the request</w:t>
      </w:r>
    </w:p>
    <w:p w14:paraId="6DEE95C0"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4B88750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3E441"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D62271" w:rsidRPr="00FD127C" w14:paraId="78D478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FF0255"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960D3" w14:textId="77777777" w:rsidR="00D62271" w:rsidRDefault="00D62271" w:rsidP="00812550"/>
        </w:tc>
      </w:tr>
      <w:tr w:rsidR="00D62271" w:rsidRPr="00FD127C" w14:paraId="67C7670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7B3EA"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DCABC" w14:textId="77777777" w:rsidR="00D62271" w:rsidRDefault="00D62271" w:rsidP="00812550"/>
        </w:tc>
      </w:tr>
      <w:tr w:rsidR="00D62271" w:rsidRPr="00FD127C" w14:paraId="6DCDE93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C7BA53"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3F2FE" w14:textId="77777777" w:rsidR="00D62271" w:rsidRDefault="00D62271" w:rsidP="00812550"/>
        </w:tc>
      </w:tr>
      <w:tr w:rsidR="00D62271" w:rsidRPr="00FD127C" w14:paraId="7FF77B0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9C9D1"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005C1"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9AB1D"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61D87" w14:textId="77777777" w:rsidR="00D62271" w:rsidRDefault="00D62271" w:rsidP="00812550"/>
        </w:tc>
      </w:tr>
      <w:tr w:rsidR="00D62271" w:rsidRPr="00FD127C" w14:paraId="60B3DF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814E9"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7063D"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002D830" wp14:editId="182C9124">
                  <wp:extent cx="152400" cy="152400"/>
                  <wp:effectExtent l="0" t="0" r="0" b="0"/>
                  <wp:docPr id="130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7129A"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615983" w14:textId="77777777" w:rsidR="00D62271" w:rsidRDefault="00D62271" w:rsidP="00812550"/>
        </w:tc>
      </w:tr>
      <w:tr w:rsidR="00D62271" w:rsidRPr="00FD127C" w14:paraId="501A3A8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2E302"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EBC859"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1EBA7"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A4008"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274EFD"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0E492E" w14:textId="77777777" w:rsidR="00D62271" w:rsidRDefault="00D62271" w:rsidP="00812550"/>
        </w:tc>
      </w:tr>
      <w:tr w:rsidR="00D62271" w:rsidRPr="00FD127C" w14:paraId="6BAE3B8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45596B" w14:textId="77777777" w:rsidR="00D62271" w:rsidRPr="00FD127C" w:rsidRDefault="002E13E1" w:rsidP="00812550">
            <w:pPr>
              <w:rPr>
                <w:rFonts w:cs="Arial"/>
                <w:bCs/>
                <w:color w:val="808080" w:themeColor="background1" w:themeShade="80"/>
                <w:sz w:val="16"/>
                <w:szCs w:val="14"/>
              </w:rPr>
            </w:pPr>
            <w:hyperlink r:id="rId57"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840CB4"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E81D06"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2EADC5" w14:textId="77777777" w:rsidR="00D62271" w:rsidRDefault="00D62271" w:rsidP="00D62271"/>
    <w:p w14:paraId="17CD1EA2" w14:textId="77777777" w:rsidR="00D62271" w:rsidRPr="0017445F" w:rsidRDefault="00D62271" w:rsidP="00D62271">
      <w:pPr>
        <w:pStyle w:val="RERequirement"/>
        <w:shd w:val="clear" w:color="auto" w:fill="F2F2F2" w:themeFill="background1" w:themeFillShade="F2"/>
      </w:pPr>
      <w:r>
        <w:t>105 Diagnostics - Technician 3</w:t>
      </w:r>
    </w:p>
    <w:p w14:paraId="331CEBF1" w14:textId="77777777" w:rsidR="00D62271" w:rsidRDefault="00D62271" w:rsidP="00D62271">
      <w:pPr>
        <w:rPr>
          <w:rFonts w:cs="Arial"/>
        </w:rPr>
      </w:pPr>
      <w:r>
        <w:rPr>
          <w:rFonts w:cs="Arial"/>
        </w:rPr>
        <w:t>When receiving a request to read from the Diagnostics System while in Diagnostic Mode the Classic Memory Settings System shall send the requested data</w:t>
      </w:r>
    </w:p>
    <w:p w14:paraId="77945424"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396FCCA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6CCFE2"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D62271" w:rsidRPr="00FD127C" w14:paraId="211D88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BA579"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7D546" w14:textId="77777777" w:rsidR="00D62271" w:rsidRDefault="00D62271" w:rsidP="00812550"/>
        </w:tc>
      </w:tr>
      <w:tr w:rsidR="00D62271" w:rsidRPr="00FD127C" w14:paraId="151A8B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63362"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DDBEA" w14:textId="77777777" w:rsidR="00D62271" w:rsidRDefault="00D62271" w:rsidP="00812550"/>
        </w:tc>
      </w:tr>
      <w:tr w:rsidR="00D62271" w:rsidRPr="00FD127C" w14:paraId="0C7F744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1ED3E"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737AA" w14:textId="77777777" w:rsidR="00D62271" w:rsidRDefault="00D62271" w:rsidP="00812550"/>
        </w:tc>
      </w:tr>
      <w:tr w:rsidR="00D62271" w:rsidRPr="00FD127C" w14:paraId="72DE6A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CF435"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14701"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DE294"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8A334B" w14:textId="77777777" w:rsidR="00D62271" w:rsidRDefault="00D62271" w:rsidP="00812550"/>
        </w:tc>
      </w:tr>
      <w:tr w:rsidR="00D62271" w:rsidRPr="00FD127C" w14:paraId="2E45483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9DCA4"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25585"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0C8D48B" wp14:editId="338E9065">
                  <wp:extent cx="152400" cy="152400"/>
                  <wp:effectExtent l="0" t="0" r="0" b="0"/>
                  <wp:docPr id="130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17B644"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B83E92" w14:textId="77777777" w:rsidR="00D62271" w:rsidRDefault="00D62271" w:rsidP="00812550"/>
        </w:tc>
      </w:tr>
      <w:tr w:rsidR="00D62271" w:rsidRPr="00FD127C" w14:paraId="3A24215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07CBD"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EE23D2"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0FBDE"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B3F8C"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31DE24"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3BD5C" w14:textId="77777777" w:rsidR="00D62271" w:rsidRDefault="00D62271" w:rsidP="00812550"/>
        </w:tc>
      </w:tr>
      <w:tr w:rsidR="00D62271" w:rsidRPr="00FD127C" w14:paraId="427E255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1F707C" w14:textId="77777777" w:rsidR="00D62271" w:rsidRPr="00FD127C" w:rsidRDefault="002E13E1" w:rsidP="00812550">
            <w:pPr>
              <w:rPr>
                <w:rFonts w:cs="Arial"/>
                <w:bCs/>
                <w:color w:val="808080" w:themeColor="background1" w:themeShade="80"/>
                <w:sz w:val="16"/>
                <w:szCs w:val="14"/>
              </w:rPr>
            </w:pPr>
            <w:hyperlink r:id="rId58"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2B105A"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F153B"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6A66B2" w14:textId="77777777" w:rsidR="00D62271" w:rsidRDefault="00D62271" w:rsidP="00D62271"/>
    <w:p w14:paraId="18F2A571" w14:textId="77777777" w:rsidR="00D62271" w:rsidRPr="0017445F" w:rsidRDefault="00D62271" w:rsidP="00D62271">
      <w:pPr>
        <w:pStyle w:val="RERequirement"/>
        <w:shd w:val="clear" w:color="auto" w:fill="F2F2F2" w:themeFill="background1" w:themeFillShade="F2"/>
      </w:pPr>
      <w:r>
        <w:t>106 Diagnostics - Technician 4</w:t>
      </w:r>
    </w:p>
    <w:p w14:paraId="2FC18D62" w14:textId="77777777" w:rsidR="00D62271" w:rsidRDefault="00D62271" w:rsidP="00D62271">
      <w:pPr>
        <w:rPr>
          <w:rFonts w:cs="Arial"/>
        </w:rPr>
      </w:pPr>
      <w:r>
        <w:rPr>
          <w:rFonts w:cs="Arial"/>
        </w:rPr>
        <w:t>When receiving a request to read from the Diagnostics System while in Diagnostic Mode the Easy Entry Easy Exit System shall send the requested data</w:t>
      </w:r>
    </w:p>
    <w:p w14:paraId="2F59BE52"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5E09E49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721D6"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D62271" w:rsidRPr="00FD127C" w14:paraId="6A1593C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414A8"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93EA9" w14:textId="77777777" w:rsidR="00D62271" w:rsidRDefault="00D62271" w:rsidP="00812550"/>
        </w:tc>
      </w:tr>
      <w:tr w:rsidR="00D62271" w:rsidRPr="00FD127C" w14:paraId="7DE106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D28CC9"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FD8E8" w14:textId="77777777" w:rsidR="00D62271" w:rsidRDefault="00D62271" w:rsidP="00812550"/>
        </w:tc>
      </w:tr>
      <w:tr w:rsidR="00D62271" w:rsidRPr="00FD127C" w14:paraId="29B5E81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76FB4"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52EEC" w14:textId="77777777" w:rsidR="00D62271" w:rsidRDefault="00D62271" w:rsidP="00812550"/>
        </w:tc>
      </w:tr>
      <w:tr w:rsidR="00D62271" w:rsidRPr="00FD127C" w14:paraId="3D01C5E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61B84"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A6A47"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BD8AC"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73FEC6" w14:textId="77777777" w:rsidR="00D62271" w:rsidRDefault="00D62271" w:rsidP="00812550"/>
        </w:tc>
      </w:tr>
      <w:tr w:rsidR="00D62271" w:rsidRPr="00FD127C" w14:paraId="1F67E3A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2E054"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4B814"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F46397F" wp14:editId="4418BB6E">
                  <wp:extent cx="152400" cy="152400"/>
                  <wp:effectExtent l="0" t="0" r="0" b="0"/>
                  <wp:docPr id="130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6AEA2"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64EBF" w14:textId="77777777" w:rsidR="00D62271" w:rsidRDefault="00D62271" w:rsidP="00812550"/>
        </w:tc>
      </w:tr>
      <w:tr w:rsidR="00D62271" w:rsidRPr="00FD127C" w14:paraId="79AC7A1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6726F"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0FF90"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91F3E"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03E9B"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E72CF"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75960" w14:textId="77777777" w:rsidR="00D62271" w:rsidRDefault="00D62271" w:rsidP="00812550"/>
        </w:tc>
      </w:tr>
      <w:tr w:rsidR="00D62271" w:rsidRPr="00FD127C" w14:paraId="65954EC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D573E3" w14:textId="77777777" w:rsidR="00D62271" w:rsidRPr="00FD127C" w:rsidRDefault="002E13E1" w:rsidP="00812550">
            <w:pPr>
              <w:rPr>
                <w:rFonts w:cs="Arial"/>
                <w:bCs/>
                <w:color w:val="808080" w:themeColor="background1" w:themeShade="80"/>
                <w:sz w:val="16"/>
                <w:szCs w:val="14"/>
              </w:rPr>
            </w:pPr>
            <w:hyperlink r:id="rId59"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CBC512"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43C2D"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FB3C19" w14:textId="77777777" w:rsidR="00D62271" w:rsidRDefault="00D62271" w:rsidP="00D62271"/>
    <w:p w14:paraId="603D59D4" w14:textId="77777777" w:rsidR="00D62271" w:rsidRDefault="00D62271" w:rsidP="00D62271">
      <w:pPr>
        <w:pStyle w:val="Heading5"/>
      </w:pPr>
      <w:r>
        <w:t>Error Handling</w:t>
      </w:r>
    </w:p>
    <w:p w14:paraId="2CAC168C" w14:textId="77777777" w:rsidR="00D62271" w:rsidRDefault="00D62271" w:rsidP="00D62271"/>
    <w:p w14:paraId="60E9CE5A" w14:textId="77777777" w:rsidR="00D62271" w:rsidRDefault="00D62271" w:rsidP="00D62271">
      <w:pPr>
        <w:rPr>
          <w:color w:val="A6A6A6" w:themeColor="background1" w:themeShade="A6"/>
        </w:rPr>
      </w:pPr>
      <w:r>
        <w:rPr>
          <w:color w:val="A6A6A6" w:themeColor="background1" w:themeShade="A6"/>
        </w:rPr>
        <w:t>No Error Handling Requirements specified.</w:t>
      </w:r>
    </w:p>
    <w:p w14:paraId="049E3634" w14:textId="77777777" w:rsidR="00D62271" w:rsidRDefault="00D62271" w:rsidP="00D62271">
      <w:pPr>
        <w:pStyle w:val="Heading4"/>
      </w:pPr>
      <w:r>
        <w:t>Non-Functional Requirements</w:t>
      </w:r>
    </w:p>
    <w:p w14:paraId="449224C2" w14:textId="77777777" w:rsidR="00D62271" w:rsidRDefault="00D62271" w:rsidP="00D62271"/>
    <w:p w14:paraId="35990556" w14:textId="77777777" w:rsidR="00D62271" w:rsidRPr="0017445F" w:rsidRDefault="00D62271" w:rsidP="00D62271">
      <w:pPr>
        <w:pStyle w:val="RERequirement"/>
        <w:shd w:val="clear" w:color="auto" w:fill="F2F2F2" w:themeFill="background1" w:themeFillShade="F2"/>
      </w:pPr>
      <w:r>
        <w:t>32 Personalization - Memory Selection Period</w:t>
      </w:r>
    </w:p>
    <w:p w14:paraId="4A6E8C6F" w14:textId="77777777" w:rsidR="00D62271" w:rsidRDefault="00D62271" w:rsidP="00D62271">
      <w:pPr>
        <w:rPr>
          <w:rFonts w:cs="Arial"/>
        </w:rPr>
      </w:pPr>
      <w:r>
        <w:rPr>
          <w:rFonts w:cs="Arial"/>
        </w:rPr>
        <w:t>Memory Selection Period is a configurable parameter with a default duration of 1.5 seconds</w:t>
      </w:r>
    </w:p>
    <w:p w14:paraId="0E0E5026"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7816858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582C4"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32</w:t>
            </w:r>
          </w:p>
        </w:tc>
      </w:tr>
      <w:tr w:rsidR="00D62271" w:rsidRPr="00FD127C" w14:paraId="3D3354C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E3EBA"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92A95" w14:textId="77777777" w:rsidR="00D62271" w:rsidRDefault="00D62271" w:rsidP="00812550"/>
        </w:tc>
      </w:tr>
      <w:tr w:rsidR="00D62271" w:rsidRPr="00FD127C" w14:paraId="73DA71F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7DDB5"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16848" w14:textId="77777777" w:rsidR="00D62271" w:rsidRDefault="00D62271" w:rsidP="00812550"/>
        </w:tc>
      </w:tr>
      <w:tr w:rsidR="00D62271" w:rsidRPr="00FD127C" w14:paraId="3CDC5F8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3DCF7" w14:textId="77777777" w:rsidR="00D62271" w:rsidRPr="00FD127C" w:rsidRDefault="00D62271" w:rsidP="00812550">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0B27F" w14:textId="77777777" w:rsidR="00D62271" w:rsidRDefault="00D62271" w:rsidP="00812550"/>
        </w:tc>
      </w:tr>
      <w:tr w:rsidR="00D62271" w:rsidRPr="00FD127C" w14:paraId="156027E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A342E"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0BD00"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F7F3E"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149FD" w14:textId="77777777" w:rsidR="00D62271" w:rsidRDefault="00D62271" w:rsidP="00812550"/>
        </w:tc>
      </w:tr>
      <w:tr w:rsidR="00D62271" w:rsidRPr="00FD127C" w14:paraId="3075D5B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8B812"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A3F84"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36E8A"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0477D3" w14:textId="77777777" w:rsidR="00D62271" w:rsidRDefault="00D62271" w:rsidP="00812550"/>
        </w:tc>
      </w:tr>
      <w:tr w:rsidR="00D62271" w:rsidRPr="00FD127C" w14:paraId="11F77A9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55F58"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7788D7"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959B9"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40232"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518E5"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8F623" w14:textId="77777777" w:rsidR="00D62271" w:rsidRDefault="00D62271" w:rsidP="00812550"/>
        </w:tc>
      </w:tr>
      <w:tr w:rsidR="00D62271" w:rsidRPr="00FD127C" w14:paraId="2ABCA88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273046" w14:textId="77777777" w:rsidR="00D62271" w:rsidRPr="00FD127C" w:rsidRDefault="002E13E1" w:rsidP="00812550">
            <w:pPr>
              <w:rPr>
                <w:rFonts w:cs="Arial"/>
                <w:bCs/>
                <w:color w:val="808080" w:themeColor="background1" w:themeShade="80"/>
                <w:sz w:val="16"/>
                <w:szCs w:val="14"/>
              </w:rPr>
            </w:pPr>
            <w:hyperlink r:id="rId60"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73CE77"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C46753"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9B1B6A" w14:textId="77777777" w:rsidR="00D62271" w:rsidRDefault="00D62271" w:rsidP="00D62271"/>
    <w:p w14:paraId="33778474" w14:textId="77777777" w:rsidR="00D62271" w:rsidRDefault="00D62271" w:rsidP="00D62271">
      <w:pPr>
        <w:pStyle w:val="Heading4"/>
      </w:pPr>
      <w:r>
        <w:t>Functional Safety Requirements</w:t>
      </w:r>
    </w:p>
    <w:p w14:paraId="0B2132E8" w14:textId="77777777" w:rsidR="00D62271" w:rsidRDefault="00D62271" w:rsidP="00D62271">
      <w:pPr>
        <w:rPr>
          <w:highlight w:val="yellow"/>
        </w:rPr>
      </w:pPr>
    </w:p>
    <w:p w14:paraId="13AA9CD1" w14:textId="77777777" w:rsidR="00D62271" w:rsidRDefault="00D62271" w:rsidP="00D62271">
      <w:pPr>
        <w:rPr>
          <w:color w:val="A6A6A6" w:themeColor="background1" w:themeShade="A6"/>
        </w:rPr>
      </w:pPr>
      <w:r>
        <w:rPr>
          <w:color w:val="A6A6A6" w:themeColor="background1" w:themeShade="A6"/>
        </w:rPr>
        <w:t>No Functional Safety Requirements specified.</w:t>
      </w:r>
    </w:p>
    <w:p w14:paraId="134EA9B0" w14:textId="77777777" w:rsidR="00D62271" w:rsidRDefault="00D62271" w:rsidP="00D62271">
      <w:pPr>
        <w:pStyle w:val="Heading5"/>
      </w:pPr>
      <w:r>
        <w:t>ASIL Decomposition of Functional Safety Requirements</w:t>
      </w:r>
    </w:p>
    <w:p w14:paraId="4BD07B69" w14:textId="77777777" w:rsidR="00D62271" w:rsidRDefault="00D62271" w:rsidP="00D62271">
      <w:pPr>
        <w:pStyle w:val="NoSpacing"/>
      </w:pPr>
    </w:p>
    <w:p w14:paraId="181B4702" w14:textId="77777777" w:rsidR="00D62271" w:rsidRDefault="00D62271" w:rsidP="00D62271">
      <w:pPr>
        <w:pStyle w:val="NoSpacing"/>
      </w:pPr>
    </w:p>
    <w:p w14:paraId="697FE5BA" w14:textId="77777777" w:rsidR="00D62271" w:rsidRDefault="00D62271" w:rsidP="00D62271">
      <w:pPr>
        <w:pStyle w:val="NoSpacing"/>
        <w:rPr>
          <w:color w:val="A6A6A6" w:themeColor="background1" w:themeShade="A6"/>
        </w:rPr>
      </w:pPr>
      <w:r>
        <w:rPr>
          <w:color w:val="A6A6A6" w:themeColor="background1" w:themeShade="A6"/>
        </w:rPr>
        <w:t>No Functional Safety Requirements with ASIL Decompositions specified.</w:t>
      </w:r>
    </w:p>
    <w:p w14:paraId="6A9CEDC7" w14:textId="77777777" w:rsidR="00D62271" w:rsidRDefault="00D62271" w:rsidP="00D62271">
      <w:pPr>
        <w:pStyle w:val="Heading4"/>
      </w:pPr>
      <w:r>
        <w:t>Other Requirements</w:t>
      </w:r>
    </w:p>
    <w:p w14:paraId="215AEA00" w14:textId="77777777" w:rsidR="00D62271" w:rsidRDefault="00D62271" w:rsidP="00D62271">
      <w:pPr>
        <w:pStyle w:val="Heading5"/>
      </w:pPr>
      <w:r>
        <w:t>Design Requirements</w:t>
      </w:r>
    </w:p>
    <w:p w14:paraId="37CFBB65" w14:textId="77777777" w:rsidR="00D62271" w:rsidRDefault="00D62271" w:rsidP="00D62271"/>
    <w:p w14:paraId="3754F0C7" w14:textId="77777777" w:rsidR="00D62271" w:rsidRDefault="00D62271" w:rsidP="00D62271">
      <w:pPr>
        <w:rPr>
          <w:color w:val="A6A6A6" w:themeColor="background1" w:themeShade="A6"/>
        </w:rPr>
      </w:pPr>
      <w:r>
        <w:rPr>
          <w:color w:val="A6A6A6" w:themeColor="background1" w:themeShade="A6"/>
        </w:rPr>
        <w:t>No Design Requirements specified.</w:t>
      </w:r>
    </w:p>
    <w:p w14:paraId="50A5C906" w14:textId="77777777" w:rsidR="00D62271" w:rsidRDefault="00D62271" w:rsidP="00D62271">
      <w:pPr>
        <w:pStyle w:val="Heading4"/>
      </w:pPr>
      <w:r>
        <w:t>Uncategorized Requirements</w:t>
      </w:r>
    </w:p>
    <w:p w14:paraId="031DD701" w14:textId="77777777" w:rsidR="00D62271" w:rsidRDefault="00D62271" w:rsidP="00D62271"/>
    <w:p w14:paraId="2ACE0374" w14:textId="77777777" w:rsidR="00D62271" w:rsidRPr="0017445F" w:rsidRDefault="00D62271" w:rsidP="00D62271">
      <w:pPr>
        <w:pStyle w:val="RERequirement"/>
        <w:shd w:val="clear" w:color="auto" w:fill="F2F2F2" w:themeFill="background1" w:themeFillShade="F2"/>
      </w:pPr>
      <w:bookmarkStart w:id="75" w:name="_07479a448d8093a911665d91e9eeea57"/>
      <w:r>
        <w:t>58</w:t>
      </w:r>
      <w:bookmarkEnd w:id="75"/>
      <w:r>
        <w:t xml:space="preserve"> Classic Memory Restriction Settings - Settings 1</w:t>
      </w:r>
    </w:p>
    <w:p w14:paraId="3C673490" w14:textId="77777777" w:rsidR="00D62271" w:rsidRDefault="00D62271" w:rsidP="00D62271">
      <w:pPr>
        <w:rPr>
          <w:rFonts w:cs="Arial"/>
        </w:rPr>
      </w:pPr>
      <w:r>
        <w:rPr>
          <w:rFonts w:cs="Arial"/>
        </w:rPr>
        <w:t>"The valid Restriction Settings for the Classic Memory feature are:</w:t>
      </w:r>
    </w:p>
    <w:p w14:paraId="5E58445D" w14:textId="77777777" w:rsidR="00D62271" w:rsidRDefault="00D62271" w:rsidP="00D62271">
      <w:pPr>
        <w:rPr>
          <w:rFonts w:cs="Arial"/>
        </w:rPr>
      </w:pPr>
      <w:r>
        <w:rPr>
          <w:rFonts w:cs="Arial"/>
        </w:rPr>
        <w:t>- Factory</w:t>
      </w:r>
    </w:p>
    <w:p w14:paraId="7B438BA2" w14:textId="77777777" w:rsidR="00D62271" w:rsidRDefault="00D62271" w:rsidP="00D62271">
      <w:pPr>
        <w:rPr>
          <w:rFonts w:cs="Arial"/>
        </w:rPr>
      </w:pPr>
      <w:r>
        <w:rPr>
          <w:rFonts w:cs="Arial"/>
        </w:rPr>
        <w:t>- Vehicle</w:t>
      </w:r>
    </w:p>
    <w:p w14:paraId="6950BC9C" w14:textId="77777777" w:rsidR="00D62271" w:rsidRDefault="00D62271" w:rsidP="00D62271">
      <w:pPr>
        <w:rPr>
          <w:rFonts w:cs="Arial"/>
        </w:rPr>
      </w:pPr>
      <w:r>
        <w:rPr>
          <w:rFonts w:cs="Arial"/>
        </w:rPr>
        <w:t>- Moveable_Person</w:t>
      </w:r>
    </w:p>
    <w:p w14:paraId="5960A920" w14:textId="77777777" w:rsidR="00D62271" w:rsidRDefault="00D62271" w:rsidP="00D62271">
      <w:pPr>
        <w:rPr>
          <w:rFonts w:cs="Arial"/>
        </w:rPr>
      </w:pPr>
      <w:r>
        <w:rPr>
          <w:rFonts w:cs="Arial"/>
        </w:rPr>
        <w:t>- Non_Moveable_Person"</w:t>
      </w:r>
    </w:p>
    <w:p w14:paraId="6C452583" w14:textId="77777777" w:rsidR="00D62271" w:rsidRPr="00C66B68" w:rsidRDefault="00D62271" w:rsidP="00D62271">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62271" w:rsidRPr="00FD127C" w14:paraId="73D7F1E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CFA37" w14:textId="77777777" w:rsidR="00D62271" w:rsidRPr="00FD127C" w:rsidRDefault="00D62271"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58</w:t>
            </w:r>
          </w:p>
        </w:tc>
      </w:tr>
      <w:tr w:rsidR="00D62271" w:rsidRPr="00FD127C" w14:paraId="3C5E725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860FF" w14:textId="77777777" w:rsidR="00D62271" w:rsidRPr="00FD127C" w:rsidRDefault="00D62271"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DD919" w14:textId="77777777" w:rsidR="00D62271" w:rsidRDefault="00D62271" w:rsidP="00812550"/>
        </w:tc>
      </w:tr>
      <w:tr w:rsidR="00D62271" w:rsidRPr="00FD127C" w14:paraId="36003D2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5560C8" w14:textId="77777777" w:rsidR="00D62271" w:rsidRPr="00FD127C" w:rsidRDefault="00D62271"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E7EB7" w14:textId="77777777" w:rsidR="00D62271" w:rsidRDefault="00D62271" w:rsidP="00812550"/>
        </w:tc>
      </w:tr>
      <w:tr w:rsidR="00D62271" w:rsidRPr="00FD127C" w14:paraId="420637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7A337" w14:textId="77777777" w:rsidR="00D62271" w:rsidRPr="00FD127C" w:rsidRDefault="00D62271"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D53D6" w14:textId="77777777" w:rsidR="00D62271" w:rsidRDefault="00D62271" w:rsidP="00812550"/>
        </w:tc>
      </w:tr>
      <w:tr w:rsidR="00D62271" w:rsidRPr="00FD127C" w14:paraId="034387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43083" w14:textId="77777777" w:rsidR="00D62271" w:rsidRPr="00FD127C" w:rsidRDefault="00D62271"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5B329"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F6EDC1" w14:textId="77777777" w:rsidR="00D62271" w:rsidRPr="00FD127C" w:rsidRDefault="00D62271"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BF85B" w14:textId="77777777" w:rsidR="00D62271" w:rsidRDefault="00D62271" w:rsidP="00812550"/>
        </w:tc>
      </w:tr>
      <w:tr w:rsidR="00D62271" w:rsidRPr="00FD127C" w14:paraId="6FEF7BA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2C399" w14:textId="77777777" w:rsidR="00D62271" w:rsidRPr="00FD127C" w:rsidRDefault="00D62271"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6B460" w14:textId="77777777" w:rsidR="00D62271" w:rsidRPr="00FD127C" w:rsidRDefault="00D62271"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3DB379E" wp14:editId="0BF154E9">
                  <wp:extent cx="152400" cy="152400"/>
                  <wp:effectExtent l="0" t="0" r="0" b="0"/>
                  <wp:docPr id="130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Feature_Req_33 Classic Memory Restriction Settings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2B803" w14:textId="77777777" w:rsidR="00D62271" w:rsidRPr="00FD127C" w:rsidRDefault="00D62271"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EA55EF" w14:textId="77777777" w:rsidR="00D62271" w:rsidRDefault="00D62271" w:rsidP="00812550"/>
        </w:tc>
      </w:tr>
      <w:tr w:rsidR="00D62271" w:rsidRPr="00FD127C" w14:paraId="32DBF4B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6A61B" w14:textId="77777777" w:rsidR="00D62271" w:rsidRPr="00FD127C" w:rsidRDefault="00D62271"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FF32BF" w14:textId="77777777" w:rsidR="00D62271" w:rsidRDefault="00D62271"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ABA86" w14:textId="77777777" w:rsidR="00D62271" w:rsidRPr="00FD127C" w:rsidRDefault="00D62271"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2B186" w14:textId="77777777" w:rsidR="00D62271" w:rsidRDefault="00D62271"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12B7B" w14:textId="77777777" w:rsidR="00D62271" w:rsidRPr="00FD127C" w:rsidRDefault="00D62271"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E0AAA" w14:textId="77777777" w:rsidR="00D62271" w:rsidRDefault="00D62271" w:rsidP="00812550"/>
        </w:tc>
      </w:tr>
      <w:tr w:rsidR="00D62271" w:rsidRPr="00FD127C" w14:paraId="2DCE472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4741CE" w14:textId="77777777" w:rsidR="00D62271" w:rsidRPr="00FD127C" w:rsidRDefault="002E13E1" w:rsidP="00812550">
            <w:pPr>
              <w:rPr>
                <w:rFonts w:cs="Arial"/>
                <w:bCs/>
                <w:color w:val="808080" w:themeColor="background1" w:themeShade="80"/>
                <w:sz w:val="16"/>
                <w:szCs w:val="14"/>
              </w:rPr>
            </w:pPr>
            <w:hyperlink r:id="rId61" w:history="1">
              <w:r w:rsidR="00D62271" w:rsidRPr="00FD127C">
                <w:rPr>
                  <w:rStyle w:val="Hyperlink"/>
                  <w:rFonts w:cs="Arial"/>
                  <w:bCs/>
                  <w:sz w:val="16"/>
                  <w:szCs w:val="14"/>
                </w:rPr>
                <w:t>Req. Template</w:t>
              </w:r>
            </w:hyperlink>
            <w:r w:rsidR="00D62271"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B46051" w14:textId="77777777" w:rsidR="00D62271" w:rsidRPr="00FD127C" w:rsidRDefault="00D62271"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FCD28" w14:textId="77777777" w:rsidR="00D62271" w:rsidRPr="00FD127C" w:rsidRDefault="00D62271"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8D8CC5" w14:textId="44531E13" w:rsidR="00D62271" w:rsidRDefault="00D62271" w:rsidP="00D62271"/>
    <w:p w14:paraId="43B597EB" w14:textId="77777777" w:rsidR="00D62271" w:rsidRDefault="00D62271" w:rsidP="00D62271"/>
    <w:p w14:paraId="6DCA7390" w14:textId="77777777" w:rsidR="00B425EF" w:rsidRDefault="00B425EF" w:rsidP="00B425EF">
      <w:pPr>
        <w:pStyle w:val="Heading2"/>
        <w:numPr>
          <w:ilvl w:val="1"/>
          <w:numId w:val="4"/>
        </w:numPr>
      </w:pPr>
      <w:r>
        <w:rPr>
          <w:noProof/>
        </w:rPr>
        <w:drawing>
          <wp:inline distT="0" distB="0" distL="0" distR="0" wp14:anchorId="30809EE4" wp14:editId="515C5490">
            <wp:extent cx="152400" cy="152400"/>
            <wp:effectExtent l="0" t="0" r="0" b="0"/>
            <wp:docPr id="76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76" w:name="_d0e6ca704b85eddc795c3808a196ff62"/>
      <w:r>
        <w:t>Read Mirrors Stored Position</w:t>
      </w:r>
      <w:bookmarkEnd w:id="76"/>
    </w:p>
    <w:p w14:paraId="0AC04D6F" w14:textId="77777777" w:rsidR="00B425EF" w:rsidRDefault="00B425EF" w:rsidP="00B425EF">
      <w:pPr>
        <w:pStyle w:val="Heading3"/>
      </w:pPr>
      <w:r>
        <w:t>Function Overview</w:t>
      </w:r>
    </w:p>
    <w:p w14:paraId="0E674104" w14:textId="77777777" w:rsidR="00B425EF" w:rsidRDefault="00B425EF" w:rsidP="00B425EF">
      <w:pPr>
        <w:pStyle w:val="Heading4"/>
      </w:pPr>
      <w:r>
        <w:t>Description</w:t>
      </w:r>
    </w:p>
    <w:p w14:paraId="2A35F7F1" w14:textId="77777777" w:rsidR="00B425EF" w:rsidRDefault="00B425EF" w:rsidP="00B425EF">
      <w:pPr>
        <w:contextualSpacing/>
      </w:pPr>
    </w:p>
    <w:p w14:paraId="7375A8F2" w14:textId="77777777" w:rsidR="00B425EF" w:rsidRDefault="00B425EF" w:rsidP="00B425EF">
      <w:pPr>
        <w:contextualSpacing/>
      </w:pPr>
      <w:r>
        <w:t>Function is allocated to:</w:t>
      </w:r>
    </w:p>
    <w:p w14:paraId="03DF484D" w14:textId="77777777" w:rsidR="00B425EF" w:rsidRDefault="00B425EF" w:rsidP="00B425EF">
      <w:pPr>
        <w:pStyle w:val="ListParagraph"/>
        <w:numPr>
          <w:ilvl w:val="0"/>
          <w:numId w:val="13"/>
        </w:numPr>
        <w:contextualSpacing/>
      </w:pPr>
      <w:r>
        <w:rPr>
          <w:noProof/>
        </w:rPr>
        <w:drawing>
          <wp:inline distT="0" distB="0" distL="0" distR="0" wp14:anchorId="5E24F9F1" wp14:editId="4B958664">
            <wp:extent cx="152400" cy="152400"/>
            <wp:effectExtent l="0" t="0" r="0" b="0"/>
            <wp:docPr id="76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27E5532B" w14:textId="77777777" w:rsidR="00B425EF" w:rsidRDefault="00B425EF" w:rsidP="00B425EF">
      <w:pPr>
        <w:pStyle w:val="ListParagraph"/>
        <w:numPr>
          <w:ilvl w:val="0"/>
          <w:numId w:val="13"/>
        </w:numPr>
        <w:contextualSpacing/>
      </w:pPr>
      <w:r>
        <w:rPr>
          <w:noProof/>
        </w:rPr>
        <w:drawing>
          <wp:inline distT="0" distB="0" distL="0" distR="0" wp14:anchorId="42517D20" wp14:editId="4B3A0373">
            <wp:extent cx="152400" cy="152400"/>
            <wp:effectExtent l="0" t="0" r="0" b="0"/>
            <wp:docPr id="76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23B45E02" w14:textId="77777777" w:rsidR="00B425EF" w:rsidRDefault="00B425EF" w:rsidP="00B425EF">
      <w:pPr>
        <w:contextualSpacing/>
      </w:pPr>
    </w:p>
    <w:p w14:paraId="59872DD8" w14:textId="77777777" w:rsidR="00B425EF" w:rsidRDefault="00B425EF" w:rsidP="00B425EF">
      <w:pPr>
        <w:contextualSpacing/>
      </w:pPr>
      <w:r w:rsidRPr="00A554C4">
        <w:t>The purpose of this function is to obtain the stored value of the mirror positions. The settings will be applied to the current mirror positions.</w:t>
      </w:r>
    </w:p>
    <w:p w14:paraId="31F69D5F" w14:textId="77777777" w:rsidR="00B425EF" w:rsidRDefault="00B425EF" w:rsidP="00B425EF">
      <w:pPr>
        <w:pStyle w:val="Heading4"/>
      </w:pPr>
      <w:r>
        <w:lastRenderedPageBreak/>
        <w:t>Variants</w:t>
      </w:r>
    </w:p>
    <w:p w14:paraId="5D00208C" w14:textId="77777777" w:rsidR="00B425EF" w:rsidRDefault="00B425EF" w:rsidP="00B425EF"/>
    <w:p w14:paraId="68ED8F4C" w14:textId="77777777" w:rsidR="00B425EF" w:rsidRPr="005067FC" w:rsidRDefault="00B425EF" w:rsidP="00B425EF">
      <w:pPr>
        <w:rPr>
          <w:i/>
          <w:color w:val="A6A6A6" w:themeColor="background1" w:themeShade="A6"/>
        </w:rPr>
      </w:pPr>
      <w:r w:rsidRPr="005067FC">
        <w:rPr>
          <w:i/>
          <w:color w:val="A6A6A6" w:themeColor="background1" w:themeShade="A6"/>
        </w:rPr>
        <w:t>Not supported by MagicDraw report generation.</w:t>
      </w:r>
    </w:p>
    <w:p w14:paraId="7C9F3AC9" w14:textId="77777777" w:rsidR="00B425EF" w:rsidRDefault="00B425EF" w:rsidP="00B425EF">
      <w:pPr>
        <w:pStyle w:val="Heading4"/>
      </w:pPr>
      <w:r>
        <w:t>Input Requirements</w:t>
      </w:r>
    </w:p>
    <w:p w14:paraId="039F2B9B" w14:textId="77777777" w:rsidR="00B425EF" w:rsidRDefault="00B425EF" w:rsidP="00B425EF"/>
    <w:p w14:paraId="0C589315" w14:textId="77777777" w:rsidR="00B425EF" w:rsidRPr="005067FC" w:rsidRDefault="00B425EF" w:rsidP="00B425EF">
      <w:pPr>
        <w:rPr>
          <w:i/>
          <w:color w:val="A6A6A6" w:themeColor="background1" w:themeShade="A6"/>
        </w:rPr>
      </w:pPr>
      <w:r w:rsidRPr="005067FC">
        <w:rPr>
          <w:i/>
          <w:color w:val="A6A6A6" w:themeColor="background1" w:themeShade="A6"/>
        </w:rPr>
        <w:t>Not supported by MagicDraw report generation.</w:t>
      </w:r>
    </w:p>
    <w:p w14:paraId="3D0F41D4" w14:textId="77777777" w:rsidR="00B425EF" w:rsidRDefault="00B425EF" w:rsidP="00B425EF">
      <w:pPr>
        <w:pStyle w:val="Heading4"/>
      </w:pPr>
      <w:r>
        <w:t>Assumptions</w:t>
      </w:r>
    </w:p>
    <w:p w14:paraId="0D5D3A82" w14:textId="77777777" w:rsidR="00B425EF" w:rsidRDefault="00B425EF" w:rsidP="00B425EF"/>
    <w:p w14:paraId="4C9A548F" w14:textId="77777777" w:rsidR="00B425EF" w:rsidRPr="00FF5F72" w:rsidRDefault="00B425EF" w:rsidP="00B425EF">
      <w:pPr>
        <w:rPr>
          <w:color w:val="A6A6A6" w:themeColor="background1" w:themeShade="A6"/>
        </w:rPr>
      </w:pPr>
      <w:r w:rsidRPr="00FF5F72">
        <w:rPr>
          <w:color w:val="A6A6A6" w:themeColor="background1" w:themeShade="A6"/>
        </w:rPr>
        <w:t>No assumptions specified for this function.</w:t>
      </w:r>
    </w:p>
    <w:p w14:paraId="57AAC8CA" w14:textId="77777777" w:rsidR="00B425EF" w:rsidRDefault="00B425EF" w:rsidP="00B425EF"/>
    <w:p w14:paraId="4DE5DB3A" w14:textId="77777777" w:rsidR="00B425EF" w:rsidRDefault="00B425EF" w:rsidP="00B425EF">
      <w:pPr>
        <w:pStyle w:val="Heading4"/>
      </w:pPr>
      <w:r>
        <w:t>References</w:t>
      </w:r>
    </w:p>
    <w:p w14:paraId="061824DA" w14:textId="77777777" w:rsidR="00B425EF" w:rsidRPr="00454CBE" w:rsidRDefault="00B425EF" w:rsidP="00B425EF">
      <w:pPr>
        <w:pStyle w:val="Heading5"/>
      </w:pPr>
      <w:r w:rsidRPr="00454CBE">
        <w:t xml:space="preserve">Ford </w:t>
      </w:r>
      <w:r>
        <w:t>D</w:t>
      </w:r>
      <w:r w:rsidRPr="00454CBE">
        <w:t>ocuments</w:t>
      </w:r>
    </w:p>
    <w:p w14:paraId="674A7E6F" w14:textId="77777777" w:rsidR="00B425EF" w:rsidRDefault="00B425EF" w:rsidP="00B425EF">
      <w:pPr>
        <w:pStyle w:val="BodyText"/>
        <w:ind w:right="142"/>
        <w:jc w:val="both"/>
        <w:rPr>
          <w:rFonts w:cs="Arial"/>
        </w:rPr>
      </w:pPr>
      <w:r>
        <w:rPr>
          <w:rFonts w:cs="Arial"/>
        </w:rPr>
        <w:t>List here all Ford internal documents, which are directly related to the feature.</w:t>
      </w:r>
    </w:p>
    <w:p w14:paraId="2FE14DDA" w14:textId="77777777" w:rsidR="00B425EF" w:rsidRDefault="00B425EF" w:rsidP="00B425EF">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B425EF" w:rsidRPr="007C20FA" w14:paraId="4CA03D2F" w14:textId="77777777" w:rsidTr="00812550">
        <w:trPr>
          <w:cantSplit/>
          <w:tblHeader/>
        </w:trPr>
        <w:tc>
          <w:tcPr>
            <w:tcW w:w="1418" w:type="dxa"/>
            <w:shd w:val="clear" w:color="auto" w:fill="E0E0E0"/>
          </w:tcPr>
          <w:p w14:paraId="717482C1" w14:textId="77777777" w:rsidR="00B425EF" w:rsidRPr="007C20FA" w:rsidRDefault="00B425EF"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1DC908CC" w14:textId="77777777" w:rsidR="00B425EF" w:rsidRPr="007C20FA" w:rsidRDefault="00B425EF"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44633621" w14:textId="77777777" w:rsidR="00B425EF" w:rsidRPr="007C20FA" w:rsidRDefault="00B425EF"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2D20566C" w14:textId="77777777" w:rsidR="00B425EF" w:rsidRPr="007C20FA" w:rsidRDefault="00B425EF" w:rsidP="00812550">
            <w:pPr>
              <w:rPr>
                <w:rFonts w:ascii="Helvetica" w:hAnsi="Helvetica" w:cs="Helvetica"/>
                <w:b/>
              </w:rPr>
            </w:pPr>
            <w:r w:rsidRPr="007C20FA">
              <w:rPr>
                <w:rFonts w:ascii="Helvetica" w:hAnsi="Helvetica" w:cs="Helvetica"/>
                <w:b/>
              </w:rPr>
              <w:t>Revision</w:t>
            </w:r>
          </w:p>
        </w:tc>
      </w:tr>
      <w:tr w:rsidR="00B425EF" w:rsidRPr="007C20FA" w14:paraId="4F1F35F2" w14:textId="77777777" w:rsidTr="00812550">
        <w:trPr>
          <w:cantSplit/>
          <w:tblHeader/>
        </w:trPr>
        <w:tc>
          <w:tcPr>
            <w:tcW w:w="1418" w:type="dxa"/>
            <w:shd w:val="clear" w:color="auto" w:fill="FFFFFF" w:themeFill="background1"/>
          </w:tcPr>
          <w:p w14:paraId="3A5806A5" w14:textId="77777777" w:rsidR="00B425EF" w:rsidRPr="005E40CF" w:rsidRDefault="00B425EF" w:rsidP="00812550">
            <w:pPr>
              <w:rPr>
                <w:rFonts w:ascii="Helvetica" w:hAnsi="Helvetica" w:cs="Helvetica"/>
              </w:rPr>
            </w:pPr>
          </w:p>
        </w:tc>
        <w:tc>
          <w:tcPr>
            <w:tcW w:w="6237" w:type="dxa"/>
            <w:shd w:val="clear" w:color="auto" w:fill="FFFFFF" w:themeFill="background1"/>
          </w:tcPr>
          <w:p w14:paraId="5E03C839" w14:textId="77777777" w:rsidR="00B425EF" w:rsidRPr="005E40CF" w:rsidRDefault="00B425EF" w:rsidP="00812550">
            <w:pPr>
              <w:rPr>
                <w:rFonts w:ascii="Helvetica" w:hAnsi="Helvetica" w:cs="Helvetica"/>
              </w:rPr>
            </w:pPr>
          </w:p>
        </w:tc>
        <w:tc>
          <w:tcPr>
            <w:tcW w:w="1418" w:type="dxa"/>
            <w:shd w:val="clear" w:color="auto" w:fill="FFFFFF" w:themeFill="background1"/>
          </w:tcPr>
          <w:p w14:paraId="52251C35" w14:textId="77777777" w:rsidR="00B425EF" w:rsidRPr="005E40CF" w:rsidRDefault="00B425EF" w:rsidP="00812550">
            <w:pPr>
              <w:rPr>
                <w:rFonts w:ascii="Helvetica" w:hAnsi="Helvetica" w:cs="Helvetica"/>
              </w:rPr>
            </w:pPr>
          </w:p>
        </w:tc>
        <w:tc>
          <w:tcPr>
            <w:tcW w:w="1418" w:type="dxa"/>
            <w:shd w:val="clear" w:color="auto" w:fill="FFFFFF" w:themeFill="background1"/>
          </w:tcPr>
          <w:p w14:paraId="74B7ED80" w14:textId="77777777" w:rsidR="00B425EF" w:rsidRPr="005E40CF" w:rsidRDefault="00B425EF" w:rsidP="00812550">
            <w:pPr>
              <w:rPr>
                <w:rFonts w:ascii="Helvetica" w:hAnsi="Helvetica" w:cs="Helvetica"/>
              </w:rPr>
            </w:pPr>
          </w:p>
        </w:tc>
      </w:tr>
    </w:tbl>
    <w:p w14:paraId="7B6554DC" w14:textId="77777777" w:rsidR="00B425EF" w:rsidRPr="00360B1D" w:rsidRDefault="00B425EF" w:rsidP="00B425EF">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97574DA" w14:textId="77777777" w:rsidR="00B425EF" w:rsidRPr="00FB7B3D" w:rsidRDefault="00B425EF" w:rsidP="00B425EF">
      <w:pPr>
        <w:pStyle w:val="Heading5"/>
      </w:pPr>
      <w:r w:rsidRPr="00454CBE">
        <w:t>External</w:t>
      </w:r>
      <w:r>
        <w:t xml:space="preserve"> Documents and P</w:t>
      </w:r>
      <w:r w:rsidRPr="00FB7B3D">
        <w:t>ublications</w:t>
      </w:r>
    </w:p>
    <w:p w14:paraId="2A10D5FE" w14:textId="77777777" w:rsidR="00B425EF" w:rsidRDefault="00B425EF" w:rsidP="00B425EF">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2EE426B" w14:textId="77777777" w:rsidR="00B425EF" w:rsidRDefault="00B425EF" w:rsidP="00B425EF">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B425EF" w:rsidRPr="007C20FA" w14:paraId="35D603A6" w14:textId="77777777" w:rsidTr="00812550">
        <w:trPr>
          <w:cantSplit/>
          <w:tblHeader/>
        </w:trPr>
        <w:tc>
          <w:tcPr>
            <w:tcW w:w="1418" w:type="dxa"/>
            <w:shd w:val="clear" w:color="auto" w:fill="E0E0E0"/>
          </w:tcPr>
          <w:p w14:paraId="6976F835" w14:textId="77777777" w:rsidR="00B425EF" w:rsidRPr="007C20FA" w:rsidRDefault="00B425EF"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141CF454" w14:textId="77777777" w:rsidR="00B425EF" w:rsidRPr="007C20FA" w:rsidRDefault="00B425EF" w:rsidP="00812550">
            <w:pPr>
              <w:rPr>
                <w:rFonts w:ascii="Helvetica" w:hAnsi="Helvetica" w:cs="Helvetica"/>
                <w:b/>
              </w:rPr>
            </w:pPr>
            <w:r>
              <w:rPr>
                <w:rFonts w:ascii="Helvetica" w:hAnsi="Helvetica" w:cs="Helvetica"/>
                <w:b/>
              </w:rPr>
              <w:t>Document / Publication</w:t>
            </w:r>
          </w:p>
        </w:tc>
      </w:tr>
      <w:tr w:rsidR="00B425EF" w:rsidRPr="007C20FA" w14:paraId="4EC9DC4F" w14:textId="77777777" w:rsidTr="00812550">
        <w:trPr>
          <w:cantSplit/>
          <w:tblHeader/>
        </w:trPr>
        <w:tc>
          <w:tcPr>
            <w:tcW w:w="1418" w:type="dxa"/>
            <w:shd w:val="clear" w:color="auto" w:fill="FFFFFF" w:themeFill="background1"/>
          </w:tcPr>
          <w:p w14:paraId="6E56B591" w14:textId="77777777" w:rsidR="00B425EF" w:rsidRPr="005E40CF" w:rsidRDefault="00B425EF" w:rsidP="00812550">
            <w:pPr>
              <w:rPr>
                <w:rFonts w:ascii="Helvetica" w:hAnsi="Helvetica" w:cs="Helvetica"/>
              </w:rPr>
            </w:pPr>
          </w:p>
        </w:tc>
        <w:tc>
          <w:tcPr>
            <w:tcW w:w="9072" w:type="dxa"/>
            <w:shd w:val="clear" w:color="auto" w:fill="FFFFFF" w:themeFill="background1"/>
          </w:tcPr>
          <w:p w14:paraId="0F8079B5" w14:textId="77777777" w:rsidR="00B425EF" w:rsidRPr="005E40CF" w:rsidRDefault="00B425EF" w:rsidP="00812550">
            <w:pPr>
              <w:rPr>
                <w:rFonts w:ascii="Helvetica" w:hAnsi="Helvetica" w:cs="Helvetica"/>
              </w:rPr>
            </w:pPr>
          </w:p>
        </w:tc>
      </w:tr>
    </w:tbl>
    <w:p w14:paraId="3115AE73" w14:textId="77777777" w:rsidR="00B425EF" w:rsidRDefault="00B425EF" w:rsidP="00B425EF">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7D22CE6" w14:textId="77777777" w:rsidR="00B425EF" w:rsidRDefault="00B425EF" w:rsidP="00B425EF">
      <w:pPr>
        <w:pStyle w:val="Heading4"/>
      </w:pPr>
      <w:r>
        <w:t>Glossary</w:t>
      </w:r>
    </w:p>
    <w:p w14:paraId="45113318" w14:textId="77777777" w:rsidR="00B425EF" w:rsidRDefault="00B425EF" w:rsidP="00B425EF">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FE1FAC2" w14:textId="77777777" w:rsidR="00B425EF" w:rsidRDefault="00B425EF" w:rsidP="00B425EF">
      <w:pPr>
        <w:pStyle w:val="Heading3"/>
      </w:pPr>
      <w:r>
        <w:t>Function Scope</w:t>
      </w:r>
    </w:p>
    <w:p w14:paraId="5B5DB28D" w14:textId="77777777" w:rsidR="00B425EF" w:rsidRPr="00A43B48" w:rsidRDefault="00B425EF" w:rsidP="00B425EF">
      <w:pPr>
        <w:contextualSpacing/>
      </w:pPr>
    </w:p>
    <w:p w14:paraId="3497AF67" w14:textId="77777777" w:rsidR="00B425EF" w:rsidRDefault="00B425EF" w:rsidP="00B425EF">
      <w:pPr>
        <w:contextualSpacing/>
      </w:pPr>
      <w:r>
        <w:t xml:space="preserve">The </w:t>
      </w:r>
      <w:r>
        <w:rPr>
          <w:noProof/>
        </w:rPr>
        <w:drawing>
          <wp:inline distT="0" distB="0" distL="0" distR="0" wp14:anchorId="0BA32FEB" wp14:editId="0E71F562">
            <wp:extent cx="152400" cy="152400"/>
            <wp:effectExtent l="0" t="0" r="0" b="0"/>
            <wp:docPr id="76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Mirrors Stored Position</w:t>
      </w:r>
      <w:r>
        <w:rPr>
          <w:b/>
        </w:rPr>
        <w:t>”</w:t>
      </w:r>
      <w:r>
        <w:t xml:space="preserve"> function is called by the following functions:</w:t>
      </w:r>
    </w:p>
    <w:p w14:paraId="3A30D6A3" w14:textId="77777777" w:rsidR="00B425EF" w:rsidRPr="00953D23" w:rsidRDefault="00B425EF" w:rsidP="00B425EF">
      <w:pPr>
        <w:pStyle w:val="ListParagraph"/>
        <w:numPr>
          <w:ilvl w:val="0"/>
          <w:numId w:val="12"/>
        </w:numPr>
        <w:contextualSpacing/>
      </w:pPr>
      <w:r>
        <w:rPr>
          <w:noProof/>
        </w:rPr>
        <w:drawing>
          <wp:inline distT="0" distB="0" distL="0" distR="0" wp14:anchorId="44DF6E1E" wp14:editId="4A90539C">
            <wp:extent cx="152400" cy="152400"/>
            <wp:effectExtent l="0" t="0" r="0" b="0"/>
            <wp:docPr id="77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7EA70B58" w14:textId="77777777" w:rsidR="00B425EF" w:rsidRPr="00953D23" w:rsidRDefault="00B425EF" w:rsidP="00B425EF">
      <w:pPr>
        <w:pStyle w:val="ListParagraph"/>
        <w:numPr>
          <w:ilvl w:val="0"/>
          <w:numId w:val="12"/>
        </w:numPr>
        <w:contextualSpacing/>
      </w:pPr>
      <w:r>
        <w:rPr>
          <w:noProof/>
        </w:rPr>
        <w:drawing>
          <wp:inline distT="0" distB="0" distL="0" distR="0" wp14:anchorId="1DE451EE" wp14:editId="5B27CB29">
            <wp:extent cx="152400" cy="152400"/>
            <wp:effectExtent l="0" t="0" r="0" b="0"/>
            <wp:docPr id="772"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ff354e2cd86d4883aabe7bd1d6e9001" w:history="1">
        <w:r>
          <w:rPr>
            <w:rStyle w:val="Hyperlink"/>
          </w:rPr>
          <w:t>Recall Positional Settings</w:t>
        </w:r>
      </w:hyperlink>
      <w:r>
        <w:t>”</w:t>
      </w:r>
    </w:p>
    <w:p w14:paraId="696B30E4" w14:textId="77777777" w:rsidR="00B425EF" w:rsidRPr="00393C96" w:rsidRDefault="00B425EF" w:rsidP="00B425EF">
      <w:pPr>
        <w:contextualSpacing/>
      </w:pPr>
    </w:p>
    <w:p w14:paraId="503F99D5" w14:textId="77777777" w:rsidR="00B425EF" w:rsidRPr="006C2DE5" w:rsidRDefault="00B425EF" w:rsidP="00B425EF">
      <w:pPr>
        <w:rPr>
          <w:b/>
        </w:rPr>
      </w:pPr>
      <w:r w:rsidRPr="006C2DE5">
        <w:rPr>
          <w:b/>
        </w:rPr>
        <w:t>Description of “Classic Memory Functional Architecture” diagram</w:t>
      </w:r>
      <w:r>
        <w:rPr>
          <w:b/>
        </w:rPr>
        <w:t>:</w:t>
      </w:r>
    </w:p>
    <w:p w14:paraId="32FD55A6" w14:textId="77777777" w:rsidR="00B425EF" w:rsidRDefault="00B425EF" w:rsidP="00B425EF">
      <w:r>
        <w:t>This diagram contains all the functions required to Store and Recall the positional settings. This includes inputs and outputs to the user, other features, and external systems.</w:t>
      </w:r>
    </w:p>
    <w:p w14:paraId="3BCB8FE8" w14:textId="77777777" w:rsidR="00B425EF" w:rsidRDefault="00B425EF" w:rsidP="00B425EF"/>
    <w:p w14:paraId="0B5C7F84" w14:textId="77777777" w:rsidR="00B425EF" w:rsidRDefault="00B425EF" w:rsidP="00B425EF">
      <w:pPr>
        <w:jc w:val="center"/>
      </w:pPr>
      <w:r>
        <w:rPr>
          <w:noProof/>
        </w:rPr>
        <w:drawing>
          <wp:inline distT="0" distB="0" distL="0" distR="0" wp14:anchorId="20A9CA79" wp14:editId="2CC950FC">
            <wp:extent cx="6466204" cy="943828"/>
            <wp:effectExtent l="0" t="0" r="0" b="0"/>
            <wp:docPr id="77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7694A252" w14:textId="77777777" w:rsidR="00B425EF" w:rsidRPr="00294100" w:rsidRDefault="00B425EF" w:rsidP="00B425EF">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4234A2E5" wp14:editId="785A12BD">
            <wp:extent cx="152400" cy="152400"/>
            <wp:effectExtent l="0" t="0" r="0" b="0"/>
            <wp:docPr id="77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328DDDEA" wp14:editId="07871A3A">
            <wp:extent cx="152400" cy="152400"/>
            <wp:effectExtent l="0" t="0" r="0" b="0"/>
            <wp:docPr id="77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Mirrors Stored Position</w:t>
      </w:r>
      <w:r>
        <w:t>”</w:t>
      </w:r>
    </w:p>
    <w:p w14:paraId="3F242CE9" w14:textId="77777777" w:rsidR="00B425EF" w:rsidRDefault="00B425EF" w:rsidP="00B425EF">
      <w:pPr>
        <w:contextualSpacing/>
      </w:pPr>
    </w:p>
    <w:p w14:paraId="69DBA9B4" w14:textId="77777777" w:rsidR="00B425EF" w:rsidRDefault="00B425EF" w:rsidP="00B425EF">
      <w:pPr>
        <w:pStyle w:val="Heading3"/>
      </w:pPr>
      <w:r>
        <w:lastRenderedPageBreak/>
        <w:t>Function Interfaces</w:t>
      </w:r>
    </w:p>
    <w:p w14:paraId="2B0A4E09" w14:textId="77777777" w:rsidR="00B425EF" w:rsidRDefault="00B425EF" w:rsidP="00B425EF">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B425EF" w:rsidRPr="00E54DEA" w14:paraId="05AE97C3" w14:textId="77777777" w:rsidTr="00812550">
        <w:trPr>
          <w:trHeight w:val="260"/>
        </w:trPr>
        <w:tc>
          <w:tcPr>
            <w:tcW w:w="2695" w:type="dxa"/>
            <w:shd w:val="clear" w:color="auto" w:fill="D9D9D9" w:themeFill="background1" w:themeFillShade="D9"/>
            <w:noWrap/>
            <w:hideMark/>
          </w:tcPr>
          <w:p w14:paraId="45607B79" w14:textId="77777777" w:rsidR="00B425EF" w:rsidRPr="00E54DEA" w:rsidRDefault="00B425EF"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16DA062" w14:textId="77777777" w:rsidR="00B425EF" w:rsidRDefault="00B425EF" w:rsidP="00812550">
            <w:pPr>
              <w:overflowPunct/>
              <w:autoSpaceDE/>
              <w:autoSpaceDN/>
              <w:adjustRightInd/>
              <w:textAlignment w:val="auto"/>
              <w:rPr>
                <w:rFonts w:cs="Arial"/>
                <w:b/>
                <w:bCs/>
                <w:color w:val="000000"/>
              </w:rPr>
            </w:pPr>
            <w:r>
              <w:rPr>
                <w:rFonts w:cs="Arial"/>
                <w:b/>
                <w:bCs/>
                <w:color w:val="000000"/>
              </w:rPr>
              <w:t>Description</w:t>
            </w:r>
          </w:p>
        </w:tc>
      </w:tr>
      <w:tr w:rsidR="00B425EF" w:rsidRPr="003F473D" w14:paraId="447E0B1F" w14:textId="77777777" w:rsidTr="00812550">
        <w:trPr>
          <w:trHeight w:val="410"/>
        </w:trPr>
        <w:tc>
          <w:tcPr>
            <w:tcW w:w="2695" w:type="dxa"/>
            <w:noWrap/>
          </w:tcPr>
          <w:p w14:paraId="1600C43F" w14:textId="77777777" w:rsidR="00B425EF" w:rsidRDefault="00B425EF" w:rsidP="00812550">
            <w:pPr>
              <w:contextualSpacing/>
              <w:rPr>
                <w:rFonts w:cs="Arial"/>
              </w:rPr>
            </w:pPr>
            <w:r w:rsidRPr="00275823">
              <w:rPr>
                <w:rFonts w:cs="Arial"/>
              </w:rPr>
              <w:t>Memory_Command</w:t>
            </w:r>
          </w:p>
          <w:p w14:paraId="36756567" w14:textId="77777777" w:rsidR="00B425EF" w:rsidRDefault="00B425EF" w:rsidP="00812550">
            <w:pPr>
              <w:contextualSpacing/>
              <w:rPr>
                <w:rFonts w:cs="Arial"/>
              </w:rPr>
            </w:pPr>
            <w:r>
              <w:rPr>
                <w:rFonts w:cs="Arial"/>
              </w:rPr>
              <w:t>Type:</w:t>
            </w:r>
          </w:p>
          <w:p w14:paraId="50BFE2F4" w14:textId="77777777" w:rsidR="00B425EF" w:rsidRDefault="00B425EF"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505C9BB" wp14:editId="2A1900A6">
                  <wp:extent cx="152400" cy="152400"/>
                  <wp:effectExtent l="0" t="0" r="0" b="0"/>
                  <wp:docPr id="78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6C728FDE" w14:textId="77777777" w:rsidR="00B425EF" w:rsidRDefault="00B425EF" w:rsidP="00812550">
            <w:pPr>
              <w:rPr>
                <w:rFonts w:cs="Arial"/>
              </w:rPr>
            </w:pPr>
            <w:r>
              <w:rPr>
                <w:rFonts w:cs="Arial"/>
              </w:rPr>
              <w:t>Signal Description:</w:t>
            </w:r>
          </w:p>
          <w:p w14:paraId="020620B4" w14:textId="77777777" w:rsidR="00B425EF" w:rsidRDefault="00B425EF"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40213FFB" w14:textId="77777777" w:rsidR="00B425EF" w:rsidRDefault="00B425EF" w:rsidP="00812550">
            <w:pPr>
              <w:rPr>
                <w:rFonts w:cs="Arial"/>
              </w:rPr>
            </w:pPr>
          </w:p>
          <w:p w14:paraId="56A04891" w14:textId="77777777" w:rsidR="00B425EF" w:rsidRDefault="00B425EF" w:rsidP="00812550">
            <w:pPr>
              <w:rPr>
                <w:rFonts w:cs="Arial"/>
              </w:rPr>
            </w:pPr>
            <w:r>
              <w:rPr>
                <w:rFonts w:cs="Arial"/>
              </w:rPr>
              <w:t>Usage in Function:</w:t>
            </w:r>
          </w:p>
          <w:p w14:paraId="5E0CBEFC" w14:textId="77777777" w:rsidR="00B425EF" w:rsidRDefault="00B425EF" w:rsidP="00812550">
            <w:pPr>
              <w:rPr>
                <w:rFonts w:cs="Arial"/>
              </w:rPr>
            </w:pPr>
            <w:r>
              <w:rPr>
                <w:rFonts w:cs="Arial"/>
              </w:rPr>
              <w:t xml:space="preserve">Signal Description: </w:t>
            </w:r>
          </w:p>
          <w:p w14:paraId="2A07C15C" w14:textId="77777777" w:rsidR="00B425EF" w:rsidRDefault="00B425EF" w:rsidP="00812550">
            <w:pPr>
              <w:rPr>
                <w:rFonts w:cs="Arial"/>
              </w:rPr>
            </w:pPr>
            <w:r>
              <w:rPr>
                <w:rFonts w:cs="Arial"/>
              </w:rPr>
              <w:t>Indicates that the function should transmit the Mirror Position values stored in the corresponding memory location</w:t>
            </w:r>
          </w:p>
          <w:p w14:paraId="0691AAE9" w14:textId="77777777" w:rsidR="00B425EF" w:rsidRDefault="00B425EF" w:rsidP="00812550">
            <w:pPr>
              <w:rPr>
                <w:rFonts w:cs="Arial"/>
              </w:rPr>
            </w:pPr>
          </w:p>
          <w:p w14:paraId="1D5660DF" w14:textId="77777777" w:rsidR="00B425EF" w:rsidRPr="0046598F" w:rsidRDefault="00B425EF" w:rsidP="00812550">
            <w:pPr>
              <w:rPr>
                <w:rFonts w:cs="Arial"/>
                <w:color w:val="000000"/>
              </w:rPr>
            </w:pPr>
            <w:r>
              <w:rPr>
                <w:rFonts w:cs="Arial"/>
                <w:color w:val="000000"/>
              </w:rPr>
              <w:t>Received from:</w:t>
            </w:r>
          </w:p>
          <w:p w14:paraId="15CF15A5" w14:textId="77777777" w:rsidR="00B425EF" w:rsidRPr="00C8319B" w:rsidRDefault="00B425EF" w:rsidP="00812550">
            <w:pPr>
              <w:pStyle w:val="ListParagraph"/>
              <w:numPr>
                <w:ilvl w:val="0"/>
                <w:numId w:val="12"/>
              </w:numPr>
              <w:rPr>
                <w:rFonts w:cs="Arial"/>
              </w:rPr>
            </w:pPr>
            <w:r>
              <w:rPr>
                <w:noProof/>
              </w:rPr>
              <w:drawing>
                <wp:inline distT="0" distB="0" distL="0" distR="0" wp14:anchorId="1C3AA17F" wp14:editId="105239AA">
                  <wp:extent cx="152400" cy="152400"/>
                  <wp:effectExtent l="0" t="0" r="0" b="0"/>
                  <wp:docPr id="78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327D763C" w14:textId="77777777" w:rsidR="00B425EF" w:rsidRDefault="00B425EF" w:rsidP="00B425EF">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B425EF" w:rsidRPr="00E54DEA" w14:paraId="2A461CD2" w14:textId="77777777" w:rsidTr="00812550">
        <w:trPr>
          <w:trHeight w:val="260"/>
        </w:trPr>
        <w:tc>
          <w:tcPr>
            <w:tcW w:w="2689" w:type="dxa"/>
            <w:shd w:val="clear" w:color="auto" w:fill="D9D9D9" w:themeFill="background1" w:themeFillShade="D9"/>
            <w:noWrap/>
            <w:hideMark/>
          </w:tcPr>
          <w:p w14:paraId="122DAAB3" w14:textId="77777777" w:rsidR="00B425EF" w:rsidRPr="00E54DEA" w:rsidRDefault="00B425EF"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CFA52C4" w14:textId="77777777" w:rsidR="00B425EF" w:rsidRPr="00E54DEA" w:rsidRDefault="00B425EF" w:rsidP="00812550">
            <w:pPr>
              <w:overflowPunct/>
              <w:autoSpaceDE/>
              <w:autoSpaceDN/>
              <w:adjustRightInd/>
              <w:textAlignment w:val="auto"/>
              <w:rPr>
                <w:rFonts w:cs="Arial"/>
                <w:b/>
                <w:bCs/>
                <w:color w:val="000000"/>
              </w:rPr>
            </w:pPr>
            <w:r>
              <w:rPr>
                <w:rFonts w:cs="Arial"/>
                <w:b/>
                <w:bCs/>
                <w:color w:val="000000"/>
              </w:rPr>
              <w:t>Description</w:t>
            </w:r>
          </w:p>
        </w:tc>
      </w:tr>
      <w:tr w:rsidR="00B425EF" w:rsidRPr="003F473D" w14:paraId="64573DA9" w14:textId="77777777" w:rsidTr="00812550">
        <w:trPr>
          <w:trHeight w:val="410"/>
        </w:trPr>
        <w:tc>
          <w:tcPr>
            <w:tcW w:w="2689" w:type="dxa"/>
            <w:noWrap/>
          </w:tcPr>
          <w:p w14:paraId="5ECC6241" w14:textId="77777777" w:rsidR="00B425EF" w:rsidRDefault="00B425EF" w:rsidP="00812550">
            <w:pPr>
              <w:contextualSpacing/>
              <w:rPr>
                <w:rFonts w:cs="Arial"/>
              </w:rPr>
            </w:pPr>
            <w:r>
              <w:rPr>
                <w:rFonts w:cs="Arial"/>
              </w:rPr>
              <w:t>Stored_Mirrors_Settings</w:t>
            </w:r>
          </w:p>
          <w:p w14:paraId="61E239C5" w14:textId="77777777" w:rsidR="00B425EF" w:rsidRDefault="00B425EF" w:rsidP="00812550">
            <w:pPr>
              <w:contextualSpacing/>
              <w:rPr>
                <w:rFonts w:cs="Arial"/>
              </w:rPr>
            </w:pPr>
            <w:r>
              <w:rPr>
                <w:rFonts w:cs="Arial"/>
              </w:rPr>
              <w:t>Type:</w:t>
            </w:r>
          </w:p>
          <w:p w14:paraId="3ECF1275" w14:textId="77777777" w:rsidR="00B425EF" w:rsidRDefault="00B425EF" w:rsidP="00812550">
            <w:pPr>
              <w:contextualSpacing/>
              <w:rPr>
                <w:rFonts w:cs="Arial"/>
              </w:rPr>
            </w:pPr>
            <w:r>
              <w:rPr>
                <w:noProof/>
              </w:rPr>
              <w:drawing>
                <wp:inline distT="0" distB="0" distL="0" distR="0" wp14:anchorId="3D7AEEE6" wp14:editId="302BB39D">
                  <wp:extent cx="152400" cy="152400"/>
                  <wp:effectExtent l="0" t="0" r="0" b="0"/>
                  <wp:docPr id="78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2903EED1" w14:textId="77777777" w:rsidR="00B425EF" w:rsidRDefault="00B425EF" w:rsidP="00812550">
            <w:pPr>
              <w:rPr>
                <w:rFonts w:cs="Arial"/>
              </w:rPr>
            </w:pPr>
            <w:r>
              <w:rPr>
                <w:rFonts w:cs="Arial"/>
              </w:rPr>
              <w:t>Signal Description:</w:t>
            </w:r>
          </w:p>
          <w:p w14:paraId="16ED9960" w14:textId="77777777" w:rsidR="00B425EF" w:rsidRDefault="00B425EF" w:rsidP="00812550">
            <w:pPr>
              <w:rPr>
                <w:rFonts w:cs="Arial"/>
              </w:rPr>
            </w:pPr>
            <w:r>
              <w:rPr>
                <w:rFonts w:cs="Arial"/>
              </w:rPr>
              <w:t>These values indicate the actual settings being transferred. These can be stored settings to be recalled or current settings to be stored.</w:t>
            </w:r>
          </w:p>
          <w:p w14:paraId="3421BC5C" w14:textId="77777777" w:rsidR="00B425EF" w:rsidRDefault="00B425EF" w:rsidP="00812550">
            <w:pPr>
              <w:rPr>
                <w:rFonts w:cs="Arial"/>
              </w:rPr>
            </w:pPr>
          </w:p>
          <w:p w14:paraId="0D43F003" w14:textId="77777777" w:rsidR="00B425EF" w:rsidRDefault="00B425EF" w:rsidP="00812550">
            <w:pPr>
              <w:rPr>
                <w:rFonts w:cs="Arial"/>
              </w:rPr>
            </w:pPr>
            <w:r>
              <w:rPr>
                <w:rFonts w:cs="Arial"/>
              </w:rPr>
              <w:t>Usage in Function:</w:t>
            </w:r>
          </w:p>
          <w:p w14:paraId="025B6DB9" w14:textId="77777777" w:rsidR="00B425EF" w:rsidRDefault="00B425EF" w:rsidP="00812550">
            <w:pPr>
              <w:rPr>
                <w:rFonts w:cs="Arial"/>
              </w:rPr>
            </w:pPr>
            <w:r>
              <w:rPr>
                <w:rFonts w:cs="Arial"/>
              </w:rPr>
              <w:t xml:space="preserve">Signal Description: </w:t>
            </w:r>
          </w:p>
          <w:p w14:paraId="088D0264" w14:textId="77777777" w:rsidR="00B425EF" w:rsidRDefault="00B425EF" w:rsidP="00812550">
            <w:pPr>
              <w:rPr>
                <w:rFonts w:cs="Arial"/>
              </w:rPr>
            </w:pPr>
            <w:r>
              <w:rPr>
                <w:rFonts w:cs="Arial"/>
              </w:rPr>
              <w:t>Contains the stored values of the Mirror Positions</w:t>
            </w:r>
          </w:p>
          <w:p w14:paraId="24A161F1" w14:textId="77777777" w:rsidR="00B425EF" w:rsidRDefault="00B425EF" w:rsidP="00812550">
            <w:pPr>
              <w:rPr>
                <w:rFonts w:cs="Arial"/>
              </w:rPr>
            </w:pPr>
          </w:p>
          <w:p w14:paraId="5E371A14" w14:textId="77777777" w:rsidR="00B425EF" w:rsidRPr="00275823" w:rsidRDefault="00B425EF" w:rsidP="00812550">
            <w:pPr>
              <w:rPr>
                <w:rFonts w:cs="Arial"/>
                <w:color w:val="000000"/>
              </w:rPr>
            </w:pPr>
            <w:r>
              <w:rPr>
                <w:rFonts w:cs="Arial"/>
                <w:color w:val="000000"/>
              </w:rPr>
              <w:t>Sent to:</w:t>
            </w:r>
          </w:p>
          <w:p w14:paraId="02F0636C" w14:textId="77777777" w:rsidR="00B425EF" w:rsidRPr="0046598F" w:rsidRDefault="00B425EF" w:rsidP="00812550">
            <w:pPr>
              <w:pStyle w:val="ListParagraph"/>
              <w:numPr>
                <w:ilvl w:val="0"/>
                <w:numId w:val="12"/>
              </w:numPr>
              <w:rPr>
                <w:rFonts w:cs="Arial"/>
                <w:color w:val="000000"/>
              </w:rPr>
            </w:pPr>
            <w:r>
              <w:rPr>
                <w:noProof/>
              </w:rPr>
              <w:drawing>
                <wp:inline distT="0" distB="0" distL="0" distR="0" wp14:anchorId="17966182" wp14:editId="7F277909">
                  <wp:extent cx="152400" cy="152400"/>
                  <wp:effectExtent l="0" t="0" r="0" b="0"/>
                  <wp:docPr id="78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8f7e0612deb61ce88f4ff56944cbd5a" w:history="1">
              <w:r>
                <w:rPr>
                  <w:rStyle w:val="Hyperlink"/>
                  <w:rFonts w:cs="Arial"/>
                  <w:color w:val="000000"/>
                </w:rPr>
                <w:t>Store Mirrors Position</w:t>
              </w:r>
            </w:hyperlink>
          </w:p>
          <w:p w14:paraId="5B22E27A" w14:textId="77777777" w:rsidR="00B425EF" w:rsidRPr="0046598F" w:rsidRDefault="00B425EF" w:rsidP="00812550">
            <w:pPr>
              <w:pStyle w:val="ListParagraph"/>
              <w:numPr>
                <w:ilvl w:val="0"/>
                <w:numId w:val="12"/>
              </w:numPr>
              <w:rPr>
                <w:rFonts w:cs="Arial"/>
                <w:color w:val="000000"/>
              </w:rPr>
            </w:pPr>
            <w:r>
              <w:rPr>
                <w:noProof/>
              </w:rPr>
              <w:drawing>
                <wp:inline distT="0" distB="0" distL="0" distR="0" wp14:anchorId="285B530B" wp14:editId="528DA1BD">
                  <wp:extent cx="152400" cy="152400"/>
                  <wp:effectExtent l="0" t="0" r="0" b="0"/>
                  <wp:docPr id="78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e112ef5fc9531796ea3c8dbdce0cbb6" w:history="1">
              <w:r>
                <w:rPr>
                  <w:rStyle w:val="Hyperlink"/>
                  <w:rFonts w:cs="Arial"/>
                  <w:color w:val="000000"/>
                </w:rPr>
                <w:t>Move Mirrors Position</w:t>
              </w:r>
            </w:hyperlink>
          </w:p>
        </w:tc>
      </w:tr>
    </w:tbl>
    <w:p w14:paraId="01E556FD" w14:textId="77777777" w:rsidR="00B425EF" w:rsidRDefault="00B425EF" w:rsidP="00B425EF">
      <w:pPr>
        <w:pStyle w:val="Heading4"/>
      </w:pPr>
      <w:r>
        <w:t>Logical</w:t>
      </w:r>
      <w:r w:rsidRPr="00F15706">
        <w:t xml:space="preserve"> Parameters</w:t>
      </w:r>
    </w:p>
    <w:p w14:paraId="5646CC2D" w14:textId="77777777" w:rsidR="00B425EF" w:rsidRDefault="00B425EF" w:rsidP="00B425EF"/>
    <w:p w14:paraId="7513B0E4" w14:textId="77777777" w:rsidR="00B425EF" w:rsidRDefault="00B425EF" w:rsidP="00B425EF">
      <w:r w:rsidRPr="005067FC">
        <w:rPr>
          <w:i/>
          <w:color w:val="A6A6A6" w:themeColor="background1" w:themeShade="A6"/>
        </w:rPr>
        <w:t>Not supported by MagicDraw report generation.</w:t>
      </w:r>
    </w:p>
    <w:p w14:paraId="0F7603CE" w14:textId="77777777" w:rsidR="00B425EF" w:rsidRDefault="00B425EF" w:rsidP="00B425EF">
      <w:pPr>
        <w:pStyle w:val="Heading3"/>
      </w:pPr>
      <w:r>
        <w:t>Function Modeling</w:t>
      </w:r>
    </w:p>
    <w:p w14:paraId="3D7CBBBF" w14:textId="77777777" w:rsidR="00B425EF" w:rsidRPr="00C75AE5" w:rsidRDefault="00B425EF" w:rsidP="00B425EF"/>
    <w:p w14:paraId="753B53EB" w14:textId="77777777" w:rsidR="00B425EF" w:rsidRDefault="00B425EF" w:rsidP="00B425EF">
      <w:pPr>
        <w:pStyle w:val="Heading4"/>
        <w:numPr>
          <w:ilvl w:val="3"/>
          <w:numId w:val="4"/>
        </w:numPr>
      </w:pPr>
      <w:r>
        <w:t>Use Cases</w:t>
      </w:r>
    </w:p>
    <w:p w14:paraId="000F4DCB" w14:textId="77777777" w:rsidR="00B425EF" w:rsidRDefault="00B425EF" w:rsidP="00B425EF"/>
    <w:p w14:paraId="66281C1E" w14:textId="77777777" w:rsidR="00B425EF" w:rsidRPr="005067FC" w:rsidRDefault="00B425EF" w:rsidP="00B425EF">
      <w:pPr>
        <w:rPr>
          <w:i/>
          <w:color w:val="A6A6A6" w:themeColor="background1" w:themeShade="A6"/>
        </w:rPr>
      </w:pPr>
      <w:r w:rsidRPr="005067FC">
        <w:rPr>
          <w:i/>
          <w:color w:val="A6A6A6" w:themeColor="background1" w:themeShade="A6"/>
        </w:rPr>
        <w:t>Not supported by MagicDraw report generation.</w:t>
      </w:r>
    </w:p>
    <w:p w14:paraId="2BCB8DA8" w14:textId="77777777" w:rsidR="00B425EF" w:rsidRDefault="00B425EF" w:rsidP="00B425EF">
      <w:pPr>
        <w:pStyle w:val="Heading4"/>
        <w:numPr>
          <w:ilvl w:val="3"/>
          <w:numId w:val="4"/>
        </w:numPr>
      </w:pPr>
      <w:r>
        <w:t>State Charts / Activity Diagrams / Sequence Diagrams / Decision Tables</w:t>
      </w:r>
    </w:p>
    <w:p w14:paraId="3B063694" w14:textId="77777777" w:rsidR="00B425EF" w:rsidRDefault="00B425EF" w:rsidP="00B425EF"/>
    <w:p w14:paraId="7868AFB8" w14:textId="77777777" w:rsidR="00B425EF" w:rsidRDefault="00B425EF" w:rsidP="00B425EF">
      <w:pPr>
        <w:contextualSpacing/>
        <w:jc w:val="center"/>
      </w:pPr>
      <w:r>
        <w:rPr>
          <w:noProof/>
        </w:rPr>
        <w:lastRenderedPageBreak/>
        <w:drawing>
          <wp:inline distT="0" distB="0" distL="0" distR="0" wp14:anchorId="1E82BA36" wp14:editId="182E6856">
            <wp:extent cx="6466205" cy="3856546"/>
            <wp:effectExtent l="0" t="0" r="0" b="0"/>
            <wp:docPr id="790" name="Picture -1701111400.png" descr="-170111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701111400.png"/>
                    <pic:cNvPicPr/>
                  </pic:nvPicPr>
                  <pic:blipFill>
                    <a:blip r:embed="rId62" cstate="print"/>
                    <a:stretch>
                      <a:fillRect/>
                    </a:stretch>
                  </pic:blipFill>
                  <pic:spPr>
                    <a:xfrm>
                      <a:off x="0" y="0"/>
                      <a:ext cx="6466205" cy="3856546"/>
                    </a:xfrm>
                    <a:prstGeom prst="rect">
                      <a:avLst/>
                    </a:prstGeom>
                  </pic:spPr>
                </pic:pic>
              </a:graphicData>
            </a:graphic>
          </wp:inline>
        </w:drawing>
      </w:r>
    </w:p>
    <w:p w14:paraId="632A0B85" w14:textId="77777777" w:rsidR="00B425EF" w:rsidRPr="00294100" w:rsidRDefault="00B425EF" w:rsidP="00B425EF">
      <w:pPr>
        <w:pStyle w:val="Caption"/>
      </w:pPr>
      <w:r w:rsidRPr="00BD03E8">
        <w:t xml:space="preserve">Figure </w:t>
      </w:r>
      <w:fldSimple w:instr=" SEQ Figure \* ARABIC ">
        <w:r>
          <w:rPr>
            <w:noProof/>
          </w:rPr>
          <w:t>3</w:t>
        </w:r>
      </w:fldSimple>
      <w:r w:rsidRPr="00BD03E8">
        <w:t>:</w:t>
      </w:r>
      <w:r>
        <w:t xml:space="preserve"> </w:t>
      </w:r>
      <w:r w:rsidRPr="00294100">
        <w:t>Read Mirrors Stored Position</w:t>
      </w:r>
    </w:p>
    <w:p w14:paraId="5F08D9E3" w14:textId="77777777" w:rsidR="00B425EF" w:rsidRPr="000A30CD" w:rsidRDefault="00B425EF" w:rsidP="00B425EF"/>
    <w:p w14:paraId="719BBADE" w14:textId="77777777" w:rsidR="00B425EF" w:rsidRPr="00834E12" w:rsidRDefault="00B425EF" w:rsidP="00B425EF"/>
    <w:p w14:paraId="7E5CDBF1" w14:textId="77777777" w:rsidR="00B425EF" w:rsidRDefault="00B425EF" w:rsidP="00B425EF">
      <w:pPr>
        <w:pStyle w:val="Heading3"/>
      </w:pPr>
      <w:r>
        <w:t>Function Requirements</w:t>
      </w:r>
    </w:p>
    <w:p w14:paraId="4B6EB226" w14:textId="77777777" w:rsidR="00B425EF" w:rsidRDefault="00B425EF" w:rsidP="00B425EF">
      <w:pPr>
        <w:pStyle w:val="Heading4"/>
      </w:pPr>
      <w:r>
        <w:t>Functional Requirements</w:t>
      </w:r>
    </w:p>
    <w:p w14:paraId="70B5308C" w14:textId="77777777" w:rsidR="00B425EF" w:rsidRDefault="00B425EF" w:rsidP="00B425EF">
      <w:pPr>
        <w:pStyle w:val="Heading5"/>
      </w:pPr>
      <w:r>
        <w:t>Normal Operation</w:t>
      </w:r>
    </w:p>
    <w:p w14:paraId="72145568" w14:textId="77777777" w:rsidR="00B425EF" w:rsidRDefault="00B425EF" w:rsidP="00B425EF"/>
    <w:p w14:paraId="111D5C03" w14:textId="77777777" w:rsidR="00B425EF" w:rsidRPr="0017445F" w:rsidRDefault="00B425EF" w:rsidP="00B425EF">
      <w:pPr>
        <w:pStyle w:val="RERequirement"/>
        <w:shd w:val="clear" w:color="auto" w:fill="F2F2F2" w:themeFill="background1" w:themeFillShade="F2"/>
      </w:pPr>
      <w:r>
        <w:t>9 Personalization - Classic Memory Recall Methods 2</w:t>
      </w:r>
    </w:p>
    <w:p w14:paraId="2E5FA1DA" w14:textId="77777777" w:rsidR="00B425EF" w:rsidRDefault="00B425EF" w:rsidP="00B425EF">
      <w:pPr>
        <w:rPr>
          <w:rFonts w:cs="Arial"/>
        </w:rPr>
      </w:pPr>
      <w:r>
        <w:rPr>
          <w:rFonts w:cs="Arial"/>
        </w:rPr>
        <w:t>"When the 'Request Recall Position' function triggers a Classic Memory recall, received signal 'Gear' is 'Recall Available', and received signal 'Vehicle Speed' is 'Slow' then it shall ouput 'Memory_Command' as 'Recall' + the memory location indicated in 'Memory_Input_Status' to the following functions</w:t>
      </w:r>
    </w:p>
    <w:p w14:paraId="25D0FBF8" w14:textId="77777777" w:rsidR="00B425EF" w:rsidRDefault="00B425EF" w:rsidP="00B425EF">
      <w:pPr>
        <w:rPr>
          <w:rFonts w:cs="Arial"/>
        </w:rPr>
      </w:pPr>
      <w:r>
        <w:rPr>
          <w:rFonts w:cs="Arial"/>
        </w:rPr>
        <w:t>- Read Mirrors Stored Position</w:t>
      </w:r>
    </w:p>
    <w:p w14:paraId="5D5F0F6A" w14:textId="77777777" w:rsidR="00B425EF" w:rsidRDefault="00B425EF" w:rsidP="00B425EF">
      <w:pPr>
        <w:rPr>
          <w:rFonts w:cs="Arial"/>
        </w:rPr>
      </w:pPr>
      <w:r>
        <w:rPr>
          <w:rFonts w:cs="Arial"/>
        </w:rPr>
        <w:t>- Read Seat Stored Position</w:t>
      </w:r>
    </w:p>
    <w:p w14:paraId="22DF49CC" w14:textId="77777777" w:rsidR="00B425EF" w:rsidRDefault="00B425EF" w:rsidP="00B425EF">
      <w:pPr>
        <w:rPr>
          <w:rFonts w:cs="Arial"/>
        </w:rPr>
      </w:pPr>
      <w:r>
        <w:rPr>
          <w:rFonts w:cs="Arial"/>
        </w:rPr>
        <w:t>- Read Steering Stored Position</w:t>
      </w:r>
    </w:p>
    <w:p w14:paraId="6B1EED59" w14:textId="77777777" w:rsidR="00B425EF" w:rsidRDefault="00B425EF" w:rsidP="00B425EF">
      <w:pPr>
        <w:rPr>
          <w:rFonts w:cs="Arial"/>
        </w:rPr>
      </w:pPr>
      <w:r>
        <w:rPr>
          <w:rFonts w:cs="Arial"/>
        </w:rPr>
        <w:t>- Read Pedals Stored Position</w:t>
      </w:r>
    </w:p>
    <w:p w14:paraId="1C847229" w14:textId="77777777" w:rsidR="00B425EF" w:rsidRDefault="00B425EF" w:rsidP="00B425EF">
      <w:pPr>
        <w:rPr>
          <w:rFonts w:cs="Arial"/>
        </w:rPr>
      </w:pPr>
      <w:r>
        <w:rPr>
          <w:rFonts w:cs="Arial"/>
        </w:rPr>
        <w:t>- Read AHUD Stored Brightness"</w:t>
      </w:r>
    </w:p>
    <w:p w14:paraId="201C4811"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05CD3C2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57E5A"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w:t>
            </w:r>
          </w:p>
        </w:tc>
      </w:tr>
      <w:tr w:rsidR="00B425EF" w:rsidRPr="00FD127C" w14:paraId="007771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98EF1"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D872D" w14:textId="77777777" w:rsidR="00B425EF" w:rsidRDefault="00B425EF" w:rsidP="00812550"/>
        </w:tc>
      </w:tr>
      <w:tr w:rsidR="00B425EF" w:rsidRPr="00FD127C" w14:paraId="0FD231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30F78"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51DB9" w14:textId="77777777" w:rsidR="00B425EF" w:rsidRDefault="00B425EF" w:rsidP="00812550"/>
        </w:tc>
      </w:tr>
      <w:tr w:rsidR="00B425EF" w:rsidRPr="00FD127C" w14:paraId="557DE1A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6BE89"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8400C" w14:textId="77777777" w:rsidR="00B425EF" w:rsidRDefault="00B425EF" w:rsidP="00812550"/>
        </w:tc>
      </w:tr>
      <w:tr w:rsidR="00B425EF" w:rsidRPr="00FD127C" w14:paraId="214394E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5AC16"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7B696"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54763B"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871D4" w14:textId="77777777" w:rsidR="00B425EF" w:rsidRDefault="00B425EF" w:rsidP="00812550"/>
        </w:tc>
      </w:tr>
      <w:tr w:rsidR="00B425EF" w:rsidRPr="00FD127C" w14:paraId="3AD4E96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B529CE"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19848"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BD0D5"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74A95" w14:textId="77777777" w:rsidR="00B425EF" w:rsidRDefault="00B425EF" w:rsidP="00812550"/>
        </w:tc>
      </w:tr>
      <w:tr w:rsidR="00B425EF" w:rsidRPr="00FD127C" w14:paraId="20CF258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A115F"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4928E7"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2F306"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1DD22"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D44C7"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487EB" w14:textId="77777777" w:rsidR="00B425EF" w:rsidRDefault="00B425EF" w:rsidP="00812550"/>
        </w:tc>
      </w:tr>
      <w:tr w:rsidR="00B425EF" w:rsidRPr="00FD127C" w14:paraId="256C628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DE8541" w14:textId="77777777" w:rsidR="00B425EF" w:rsidRPr="00FD127C" w:rsidRDefault="002E13E1" w:rsidP="00812550">
            <w:pPr>
              <w:rPr>
                <w:rFonts w:cs="Arial"/>
                <w:bCs/>
                <w:color w:val="808080" w:themeColor="background1" w:themeShade="80"/>
                <w:sz w:val="16"/>
                <w:szCs w:val="14"/>
              </w:rPr>
            </w:pPr>
            <w:hyperlink r:id="rId63"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ADBB8"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BD1CD"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0D2365" w14:textId="77777777" w:rsidR="00B425EF" w:rsidRDefault="00B425EF" w:rsidP="00B425EF"/>
    <w:p w14:paraId="7513BCAB" w14:textId="77777777" w:rsidR="00B425EF" w:rsidRPr="0017445F" w:rsidRDefault="00B425EF" w:rsidP="00B425EF">
      <w:pPr>
        <w:pStyle w:val="RERequirement"/>
        <w:shd w:val="clear" w:color="auto" w:fill="F2F2F2" w:themeFill="background1" w:themeFillShade="F2"/>
      </w:pPr>
      <w:r>
        <w:t xml:space="preserve">103 Diagnostics - Technician 1 </w:t>
      </w:r>
    </w:p>
    <w:p w14:paraId="1139EA4E" w14:textId="77777777" w:rsidR="00B425EF" w:rsidRDefault="00B425EF" w:rsidP="00B425EF">
      <w:pPr>
        <w:rPr>
          <w:rFonts w:cs="Arial"/>
        </w:rPr>
      </w:pPr>
      <w:r>
        <w:rPr>
          <w:rFonts w:cs="Arial"/>
        </w:rPr>
        <w:lastRenderedPageBreak/>
        <w:t>When receiving a request to write from the Diagnostics System while in Diagnostic Mode the Classic Memory Settings System shall apply the request</w:t>
      </w:r>
    </w:p>
    <w:p w14:paraId="75DE6150"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404C3BE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835FE"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B425EF" w:rsidRPr="00FD127C" w14:paraId="4F4C52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2AC50"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95706" w14:textId="77777777" w:rsidR="00B425EF" w:rsidRDefault="00B425EF" w:rsidP="00812550"/>
        </w:tc>
      </w:tr>
      <w:tr w:rsidR="00B425EF" w:rsidRPr="00FD127C" w14:paraId="52EA33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04EF3B"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A8D43" w14:textId="77777777" w:rsidR="00B425EF" w:rsidRDefault="00B425EF" w:rsidP="00812550"/>
        </w:tc>
      </w:tr>
      <w:tr w:rsidR="00B425EF" w:rsidRPr="00FD127C" w14:paraId="6A976A2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9B8B6"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0194D" w14:textId="77777777" w:rsidR="00B425EF" w:rsidRDefault="00B425EF" w:rsidP="00812550"/>
        </w:tc>
      </w:tr>
      <w:tr w:rsidR="00B425EF" w:rsidRPr="00FD127C" w14:paraId="476453E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F2E95"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AE59E"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7AFEC"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74BC31" w14:textId="77777777" w:rsidR="00B425EF" w:rsidRDefault="00B425EF" w:rsidP="00812550"/>
        </w:tc>
      </w:tr>
      <w:tr w:rsidR="00B425EF" w:rsidRPr="00FD127C" w14:paraId="44A122F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3B648"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4E18B"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7655FFE" wp14:editId="17206852">
                  <wp:extent cx="152400" cy="152400"/>
                  <wp:effectExtent l="0" t="0" r="0" b="0"/>
                  <wp:docPr id="79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D4EDD"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77450F" w14:textId="77777777" w:rsidR="00B425EF" w:rsidRDefault="00B425EF" w:rsidP="00812550"/>
        </w:tc>
      </w:tr>
      <w:tr w:rsidR="00B425EF" w:rsidRPr="00FD127C" w14:paraId="0422709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6773A"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D8D9B0"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42B40"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C08E5"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E2072"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FF746F" w14:textId="77777777" w:rsidR="00B425EF" w:rsidRDefault="00B425EF" w:rsidP="00812550"/>
        </w:tc>
      </w:tr>
      <w:tr w:rsidR="00B425EF" w:rsidRPr="00FD127C" w14:paraId="4294670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45FA8E" w14:textId="77777777" w:rsidR="00B425EF" w:rsidRPr="00FD127C" w:rsidRDefault="002E13E1" w:rsidP="00812550">
            <w:pPr>
              <w:rPr>
                <w:rFonts w:cs="Arial"/>
                <w:bCs/>
                <w:color w:val="808080" w:themeColor="background1" w:themeShade="80"/>
                <w:sz w:val="16"/>
                <w:szCs w:val="14"/>
              </w:rPr>
            </w:pPr>
            <w:hyperlink r:id="rId64"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9E36D"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86B9D7"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40CC3C" w14:textId="77777777" w:rsidR="00B425EF" w:rsidRDefault="00B425EF" w:rsidP="00B425EF"/>
    <w:p w14:paraId="1AE7F417" w14:textId="77777777" w:rsidR="00B425EF" w:rsidRPr="0017445F" w:rsidRDefault="00B425EF" w:rsidP="00B425EF">
      <w:pPr>
        <w:pStyle w:val="RERequirement"/>
        <w:shd w:val="clear" w:color="auto" w:fill="F2F2F2" w:themeFill="background1" w:themeFillShade="F2"/>
      </w:pPr>
      <w:r>
        <w:t>104 Diagnostics - Technician 2</w:t>
      </w:r>
    </w:p>
    <w:p w14:paraId="4F8BC51C" w14:textId="77777777" w:rsidR="00B425EF" w:rsidRDefault="00B425EF" w:rsidP="00B425EF">
      <w:pPr>
        <w:rPr>
          <w:rFonts w:cs="Arial"/>
        </w:rPr>
      </w:pPr>
      <w:r>
        <w:rPr>
          <w:rFonts w:cs="Arial"/>
        </w:rPr>
        <w:t>When receiving a request to write from the Diagnostics System while in Diagnostic Mode the Easy Entry Easy Exit System shall apply the request</w:t>
      </w:r>
    </w:p>
    <w:p w14:paraId="4015AA33"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205DD7F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F3701"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B425EF" w:rsidRPr="00FD127C" w14:paraId="5204845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3C858"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9C418" w14:textId="77777777" w:rsidR="00B425EF" w:rsidRDefault="00B425EF" w:rsidP="00812550"/>
        </w:tc>
      </w:tr>
      <w:tr w:rsidR="00B425EF" w:rsidRPr="00FD127C" w14:paraId="2B0607B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4E8BA"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0DE1E" w14:textId="77777777" w:rsidR="00B425EF" w:rsidRDefault="00B425EF" w:rsidP="00812550"/>
        </w:tc>
      </w:tr>
      <w:tr w:rsidR="00B425EF" w:rsidRPr="00FD127C" w14:paraId="39DB75A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35AD1"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FBB25" w14:textId="77777777" w:rsidR="00B425EF" w:rsidRDefault="00B425EF" w:rsidP="00812550"/>
        </w:tc>
      </w:tr>
      <w:tr w:rsidR="00B425EF" w:rsidRPr="00FD127C" w14:paraId="6A00290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C4647"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0F2C0"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D8B3C"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374AF" w14:textId="77777777" w:rsidR="00B425EF" w:rsidRDefault="00B425EF" w:rsidP="00812550"/>
        </w:tc>
      </w:tr>
      <w:tr w:rsidR="00B425EF" w:rsidRPr="00FD127C" w14:paraId="6F9AEC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2C803"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FE617"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14ECB7C" wp14:editId="56E128A4">
                  <wp:extent cx="152400" cy="152400"/>
                  <wp:effectExtent l="0" t="0" r="0" b="0"/>
                  <wp:docPr id="79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AF9BD"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6BAB63" w14:textId="77777777" w:rsidR="00B425EF" w:rsidRDefault="00B425EF" w:rsidP="00812550"/>
        </w:tc>
      </w:tr>
      <w:tr w:rsidR="00B425EF" w:rsidRPr="00FD127C" w14:paraId="4E9B812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073F1"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4CBDF2"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F94C7"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B620D"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0D40B9"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78D54A" w14:textId="77777777" w:rsidR="00B425EF" w:rsidRDefault="00B425EF" w:rsidP="00812550"/>
        </w:tc>
      </w:tr>
      <w:tr w:rsidR="00B425EF" w:rsidRPr="00FD127C" w14:paraId="1A57FE6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B68604" w14:textId="77777777" w:rsidR="00B425EF" w:rsidRPr="00FD127C" w:rsidRDefault="002E13E1" w:rsidP="00812550">
            <w:pPr>
              <w:rPr>
                <w:rFonts w:cs="Arial"/>
                <w:bCs/>
                <w:color w:val="808080" w:themeColor="background1" w:themeShade="80"/>
                <w:sz w:val="16"/>
                <w:szCs w:val="14"/>
              </w:rPr>
            </w:pPr>
            <w:hyperlink r:id="rId65"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020EA"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BAC90"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C6C8EC" w14:textId="77777777" w:rsidR="00B425EF" w:rsidRDefault="00B425EF" w:rsidP="00B425EF"/>
    <w:p w14:paraId="3116DEFA" w14:textId="77777777" w:rsidR="00B425EF" w:rsidRPr="0017445F" w:rsidRDefault="00B425EF" w:rsidP="00B425EF">
      <w:pPr>
        <w:pStyle w:val="RERequirement"/>
        <w:shd w:val="clear" w:color="auto" w:fill="F2F2F2" w:themeFill="background1" w:themeFillShade="F2"/>
      </w:pPr>
      <w:r>
        <w:t>105 Diagnostics - Technician 3</w:t>
      </w:r>
    </w:p>
    <w:p w14:paraId="5574DD1C" w14:textId="77777777" w:rsidR="00B425EF" w:rsidRDefault="00B425EF" w:rsidP="00B425EF">
      <w:pPr>
        <w:rPr>
          <w:rFonts w:cs="Arial"/>
        </w:rPr>
      </w:pPr>
      <w:r>
        <w:rPr>
          <w:rFonts w:cs="Arial"/>
        </w:rPr>
        <w:t>When receiving a request to read from the Diagnostics System while in Diagnostic Mode the Classic Memory Settings System shall send the requested data</w:t>
      </w:r>
    </w:p>
    <w:p w14:paraId="7F534F2A"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36CE3FC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0EFDA"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B425EF" w:rsidRPr="00FD127C" w14:paraId="6BD17A1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70CCD8"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F4C5D" w14:textId="77777777" w:rsidR="00B425EF" w:rsidRDefault="00B425EF" w:rsidP="00812550"/>
        </w:tc>
      </w:tr>
      <w:tr w:rsidR="00B425EF" w:rsidRPr="00FD127C" w14:paraId="4FED9EF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5397D"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B63BA" w14:textId="77777777" w:rsidR="00B425EF" w:rsidRDefault="00B425EF" w:rsidP="00812550"/>
        </w:tc>
      </w:tr>
      <w:tr w:rsidR="00B425EF" w:rsidRPr="00FD127C" w14:paraId="69B9B66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F7BBF2"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233CA" w14:textId="77777777" w:rsidR="00B425EF" w:rsidRDefault="00B425EF" w:rsidP="00812550"/>
        </w:tc>
      </w:tr>
      <w:tr w:rsidR="00B425EF" w:rsidRPr="00FD127C" w14:paraId="1E53279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78E73"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07D04"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08AE82"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BA9EF" w14:textId="77777777" w:rsidR="00B425EF" w:rsidRDefault="00B425EF" w:rsidP="00812550"/>
        </w:tc>
      </w:tr>
      <w:tr w:rsidR="00B425EF" w:rsidRPr="00FD127C" w14:paraId="608A2F0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1B552"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60E36"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6E0F831" wp14:editId="4F9E36C2">
                  <wp:extent cx="152400" cy="152400"/>
                  <wp:effectExtent l="0" t="0" r="0" b="0"/>
                  <wp:docPr id="79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C1E89"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C3D58" w14:textId="77777777" w:rsidR="00B425EF" w:rsidRDefault="00B425EF" w:rsidP="00812550"/>
        </w:tc>
      </w:tr>
      <w:tr w:rsidR="00B425EF" w:rsidRPr="00FD127C" w14:paraId="5064733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C4757"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8995DF"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74782"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F023E"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5F152"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7A6BD" w14:textId="77777777" w:rsidR="00B425EF" w:rsidRDefault="00B425EF" w:rsidP="00812550"/>
        </w:tc>
      </w:tr>
      <w:tr w:rsidR="00B425EF" w:rsidRPr="00FD127C" w14:paraId="3CB4366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A57EB8" w14:textId="77777777" w:rsidR="00B425EF" w:rsidRPr="00FD127C" w:rsidRDefault="002E13E1" w:rsidP="00812550">
            <w:pPr>
              <w:rPr>
                <w:rFonts w:cs="Arial"/>
                <w:bCs/>
                <w:color w:val="808080" w:themeColor="background1" w:themeShade="80"/>
                <w:sz w:val="16"/>
                <w:szCs w:val="14"/>
              </w:rPr>
            </w:pPr>
            <w:hyperlink r:id="rId66"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FB1BFB"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D3C6F"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980394" w14:textId="77777777" w:rsidR="00B425EF" w:rsidRDefault="00B425EF" w:rsidP="00B425EF"/>
    <w:p w14:paraId="2ACE2FC4" w14:textId="77777777" w:rsidR="00B425EF" w:rsidRPr="0017445F" w:rsidRDefault="00B425EF" w:rsidP="00B425EF">
      <w:pPr>
        <w:pStyle w:val="RERequirement"/>
        <w:shd w:val="clear" w:color="auto" w:fill="F2F2F2" w:themeFill="background1" w:themeFillShade="F2"/>
      </w:pPr>
      <w:r>
        <w:t>106 Diagnostics - Technician 4</w:t>
      </w:r>
    </w:p>
    <w:p w14:paraId="430B345D" w14:textId="77777777" w:rsidR="00B425EF" w:rsidRDefault="00B425EF" w:rsidP="00B425EF">
      <w:pPr>
        <w:rPr>
          <w:rFonts w:cs="Arial"/>
        </w:rPr>
      </w:pPr>
      <w:r>
        <w:rPr>
          <w:rFonts w:cs="Arial"/>
        </w:rPr>
        <w:t>When receiving a request to read from the Diagnostics System while in Diagnostic Mode the Easy Entry Easy Exit System shall send the requested data</w:t>
      </w:r>
    </w:p>
    <w:p w14:paraId="1FE4BC8A"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17AC4FB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1AB10"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B425EF" w:rsidRPr="00FD127C" w14:paraId="3DD0348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7BF813"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8D8C0" w14:textId="77777777" w:rsidR="00B425EF" w:rsidRDefault="00B425EF" w:rsidP="00812550"/>
        </w:tc>
      </w:tr>
      <w:tr w:rsidR="00B425EF" w:rsidRPr="00FD127C" w14:paraId="1C3197E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B5B9B"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6373A" w14:textId="77777777" w:rsidR="00B425EF" w:rsidRDefault="00B425EF" w:rsidP="00812550"/>
        </w:tc>
      </w:tr>
      <w:tr w:rsidR="00B425EF" w:rsidRPr="00FD127C" w14:paraId="765911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CEE47"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DFB93" w14:textId="77777777" w:rsidR="00B425EF" w:rsidRDefault="00B425EF" w:rsidP="00812550"/>
        </w:tc>
      </w:tr>
      <w:tr w:rsidR="00B425EF" w:rsidRPr="00FD127C" w14:paraId="119153A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D497B"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8C355"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A70F1"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B97F5" w14:textId="77777777" w:rsidR="00B425EF" w:rsidRDefault="00B425EF" w:rsidP="00812550"/>
        </w:tc>
      </w:tr>
      <w:tr w:rsidR="00B425EF" w:rsidRPr="00FD127C" w14:paraId="37F9013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298EB"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116C9"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3A78AD8" wp14:editId="4D863631">
                  <wp:extent cx="152400" cy="152400"/>
                  <wp:effectExtent l="0" t="0" r="0" b="0"/>
                  <wp:docPr id="79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3E554"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185DB" w14:textId="77777777" w:rsidR="00B425EF" w:rsidRDefault="00B425EF" w:rsidP="00812550"/>
        </w:tc>
      </w:tr>
      <w:tr w:rsidR="00B425EF" w:rsidRPr="00FD127C" w14:paraId="1431569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AF9E73"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5E7FF5"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FE692"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D3F95"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D4173"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4983E" w14:textId="77777777" w:rsidR="00B425EF" w:rsidRDefault="00B425EF" w:rsidP="00812550"/>
        </w:tc>
      </w:tr>
      <w:tr w:rsidR="00B425EF" w:rsidRPr="00FD127C" w14:paraId="6C895A3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D3D76A" w14:textId="77777777" w:rsidR="00B425EF" w:rsidRPr="00FD127C" w:rsidRDefault="002E13E1" w:rsidP="00812550">
            <w:pPr>
              <w:rPr>
                <w:rFonts w:cs="Arial"/>
                <w:bCs/>
                <w:color w:val="808080" w:themeColor="background1" w:themeShade="80"/>
                <w:sz w:val="16"/>
                <w:szCs w:val="14"/>
              </w:rPr>
            </w:pPr>
            <w:hyperlink r:id="rId67"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BE150"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F91CE"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56A34E" w14:textId="77777777" w:rsidR="00B425EF" w:rsidRDefault="00B425EF" w:rsidP="00B425EF"/>
    <w:p w14:paraId="52C3D182" w14:textId="77777777" w:rsidR="00B425EF" w:rsidRDefault="00B425EF" w:rsidP="00B425EF">
      <w:pPr>
        <w:pStyle w:val="Heading5"/>
      </w:pPr>
      <w:r>
        <w:t>Error Handling</w:t>
      </w:r>
    </w:p>
    <w:p w14:paraId="3D4950E7" w14:textId="77777777" w:rsidR="00B425EF" w:rsidRDefault="00B425EF" w:rsidP="00B425EF"/>
    <w:p w14:paraId="40B17E3E" w14:textId="77777777" w:rsidR="00B425EF" w:rsidRDefault="00B425EF" w:rsidP="00B425EF">
      <w:pPr>
        <w:rPr>
          <w:color w:val="A6A6A6" w:themeColor="background1" w:themeShade="A6"/>
        </w:rPr>
      </w:pPr>
      <w:r>
        <w:rPr>
          <w:color w:val="A6A6A6" w:themeColor="background1" w:themeShade="A6"/>
        </w:rPr>
        <w:t>No Error Handling Requirements specified.</w:t>
      </w:r>
    </w:p>
    <w:p w14:paraId="7444DF92" w14:textId="77777777" w:rsidR="00B425EF" w:rsidRDefault="00B425EF" w:rsidP="00B425EF">
      <w:pPr>
        <w:pStyle w:val="Heading4"/>
      </w:pPr>
      <w:r>
        <w:lastRenderedPageBreak/>
        <w:t>Non-Functional Requirements</w:t>
      </w:r>
    </w:p>
    <w:p w14:paraId="1141D615" w14:textId="77777777" w:rsidR="00B425EF" w:rsidRDefault="00B425EF" w:rsidP="00B425EF"/>
    <w:p w14:paraId="25BEA8CA" w14:textId="77777777" w:rsidR="00B425EF" w:rsidRDefault="00B425EF" w:rsidP="00B425EF">
      <w:pPr>
        <w:rPr>
          <w:color w:val="A6A6A6" w:themeColor="background1" w:themeShade="A6"/>
        </w:rPr>
      </w:pPr>
      <w:r>
        <w:rPr>
          <w:color w:val="A6A6A6" w:themeColor="background1" w:themeShade="A6"/>
        </w:rPr>
        <w:t>No Non-Functional Requirements specified.</w:t>
      </w:r>
    </w:p>
    <w:p w14:paraId="1E5E19F6" w14:textId="77777777" w:rsidR="00B425EF" w:rsidRDefault="00B425EF" w:rsidP="00B425EF">
      <w:pPr>
        <w:pStyle w:val="Heading4"/>
      </w:pPr>
      <w:r>
        <w:t>Functional Safety Requirements</w:t>
      </w:r>
    </w:p>
    <w:p w14:paraId="1B16BE46" w14:textId="77777777" w:rsidR="00B425EF" w:rsidRDefault="00B425EF" w:rsidP="00B425EF">
      <w:pPr>
        <w:rPr>
          <w:highlight w:val="yellow"/>
        </w:rPr>
      </w:pPr>
    </w:p>
    <w:p w14:paraId="528E36FB" w14:textId="77777777" w:rsidR="00B425EF" w:rsidRDefault="00B425EF" w:rsidP="00B425EF">
      <w:pPr>
        <w:rPr>
          <w:color w:val="A6A6A6" w:themeColor="background1" w:themeShade="A6"/>
        </w:rPr>
      </w:pPr>
      <w:r>
        <w:rPr>
          <w:color w:val="A6A6A6" w:themeColor="background1" w:themeShade="A6"/>
        </w:rPr>
        <w:t>No Functional Safety Requirements specified.</w:t>
      </w:r>
    </w:p>
    <w:p w14:paraId="34E013D3" w14:textId="77777777" w:rsidR="00B425EF" w:rsidRDefault="00B425EF" w:rsidP="00B425EF">
      <w:pPr>
        <w:pStyle w:val="Heading5"/>
      </w:pPr>
      <w:r>
        <w:t>ASIL Decomposition of Functional Safety Requirements</w:t>
      </w:r>
    </w:p>
    <w:p w14:paraId="13655AEC" w14:textId="77777777" w:rsidR="00B425EF" w:rsidRDefault="00B425EF" w:rsidP="00B425EF">
      <w:pPr>
        <w:pStyle w:val="NoSpacing"/>
      </w:pPr>
    </w:p>
    <w:p w14:paraId="325DDE56" w14:textId="77777777" w:rsidR="00B425EF" w:rsidRDefault="00B425EF" w:rsidP="00B425EF">
      <w:pPr>
        <w:pStyle w:val="NoSpacing"/>
      </w:pPr>
    </w:p>
    <w:p w14:paraId="56275179" w14:textId="77777777" w:rsidR="00B425EF" w:rsidRDefault="00B425EF" w:rsidP="00B425EF">
      <w:pPr>
        <w:pStyle w:val="NoSpacing"/>
        <w:rPr>
          <w:color w:val="A6A6A6" w:themeColor="background1" w:themeShade="A6"/>
        </w:rPr>
      </w:pPr>
      <w:r>
        <w:rPr>
          <w:color w:val="A6A6A6" w:themeColor="background1" w:themeShade="A6"/>
        </w:rPr>
        <w:t>No Functional Safety Requirements with ASIL Decompositions specified.</w:t>
      </w:r>
    </w:p>
    <w:p w14:paraId="3D6D6CB1" w14:textId="77777777" w:rsidR="00B425EF" w:rsidRDefault="00B425EF" w:rsidP="00B425EF">
      <w:pPr>
        <w:pStyle w:val="Heading4"/>
      </w:pPr>
      <w:r>
        <w:t>Other Requirements</w:t>
      </w:r>
    </w:p>
    <w:p w14:paraId="29EFA50F" w14:textId="77777777" w:rsidR="00B425EF" w:rsidRDefault="00B425EF" w:rsidP="00B425EF">
      <w:pPr>
        <w:pStyle w:val="Heading5"/>
      </w:pPr>
      <w:r>
        <w:t>Design Requirements</w:t>
      </w:r>
    </w:p>
    <w:p w14:paraId="699BF35C" w14:textId="77777777" w:rsidR="00B425EF" w:rsidRDefault="00B425EF" w:rsidP="00B425EF"/>
    <w:p w14:paraId="1ED3F221" w14:textId="77777777" w:rsidR="00B425EF" w:rsidRDefault="00B425EF" w:rsidP="00B425EF">
      <w:pPr>
        <w:rPr>
          <w:color w:val="A6A6A6" w:themeColor="background1" w:themeShade="A6"/>
        </w:rPr>
      </w:pPr>
      <w:r>
        <w:rPr>
          <w:color w:val="A6A6A6" w:themeColor="background1" w:themeShade="A6"/>
        </w:rPr>
        <w:t>No Design Requirements specified.</w:t>
      </w:r>
    </w:p>
    <w:p w14:paraId="43FCB06F" w14:textId="77777777" w:rsidR="00B425EF" w:rsidRDefault="00B425EF" w:rsidP="00B425EF">
      <w:pPr>
        <w:pStyle w:val="Heading4"/>
      </w:pPr>
      <w:r>
        <w:t>Uncategorized Requirements</w:t>
      </w:r>
    </w:p>
    <w:p w14:paraId="50096100" w14:textId="77777777" w:rsidR="00B425EF" w:rsidRDefault="00B425EF" w:rsidP="00B425EF"/>
    <w:p w14:paraId="12DB0C34" w14:textId="77777777" w:rsidR="00B425EF" w:rsidRPr="0017445F" w:rsidRDefault="00B425EF" w:rsidP="00B425EF">
      <w:pPr>
        <w:pStyle w:val="RERequirement"/>
        <w:shd w:val="clear" w:color="auto" w:fill="F2F2F2" w:themeFill="background1" w:themeFillShade="F2"/>
      </w:pPr>
      <w:r>
        <w:t>94 Personalization - Memory Location Settings 1</w:t>
      </w:r>
    </w:p>
    <w:p w14:paraId="786FDA23" w14:textId="77777777" w:rsidR="00B425EF" w:rsidRDefault="00B425EF" w:rsidP="00B425EF">
      <w:pPr>
        <w:rPr>
          <w:rFonts w:cs="Arial"/>
        </w:rPr>
      </w:pPr>
      <w:r>
        <w:rPr>
          <w:rFonts w:cs="Arial"/>
        </w:rPr>
        <w:t>Classic Memory shall provide only one set of positional settings per memory location per memory commodity</w:t>
      </w:r>
    </w:p>
    <w:p w14:paraId="76107A35"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6C8DDEC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D2914"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B425EF" w:rsidRPr="00FD127C" w14:paraId="31F9EC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A82B2C"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CF759" w14:textId="77777777" w:rsidR="00B425EF" w:rsidRDefault="00B425EF" w:rsidP="00812550"/>
        </w:tc>
      </w:tr>
      <w:tr w:rsidR="00B425EF" w:rsidRPr="00FD127C" w14:paraId="2685E68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EAE6B7"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1E2C7" w14:textId="77777777" w:rsidR="00B425EF" w:rsidRDefault="00B425EF" w:rsidP="00812550"/>
        </w:tc>
      </w:tr>
      <w:tr w:rsidR="00B425EF" w:rsidRPr="00FD127C" w14:paraId="106201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8A027"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4E855" w14:textId="77777777" w:rsidR="00B425EF" w:rsidRDefault="00B425EF" w:rsidP="00812550"/>
        </w:tc>
      </w:tr>
      <w:tr w:rsidR="00B425EF" w:rsidRPr="00FD127C" w14:paraId="72F5F2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10DCF"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B8BD4"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FFE62"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EE28D" w14:textId="77777777" w:rsidR="00B425EF" w:rsidRDefault="00B425EF" w:rsidP="00812550"/>
        </w:tc>
      </w:tr>
      <w:tr w:rsidR="00B425EF" w:rsidRPr="00FD127C" w14:paraId="5462001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E53B7"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E8B98"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0D9D8B5" wp14:editId="305B689A">
                  <wp:extent cx="152400" cy="152400"/>
                  <wp:effectExtent l="0" t="0" r="0" b="0"/>
                  <wp:docPr id="80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E0037"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AB0815" w14:textId="77777777" w:rsidR="00B425EF" w:rsidRDefault="00B425EF" w:rsidP="00812550"/>
        </w:tc>
      </w:tr>
      <w:tr w:rsidR="00B425EF" w:rsidRPr="00FD127C" w14:paraId="678B6DF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B6DB8"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9CF81F"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793A8"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85811"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75B51"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715C9" w14:textId="77777777" w:rsidR="00B425EF" w:rsidRDefault="00B425EF" w:rsidP="00812550"/>
        </w:tc>
      </w:tr>
      <w:tr w:rsidR="00B425EF" w:rsidRPr="00FD127C" w14:paraId="718A50F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05EA60" w14:textId="77777777" w:rsidR="00B425EF" w:rsidRPr="00FD127C" w:rsidRDefault="002E13E1" w:rsidP="00812550">
            <w:pPr>
              <w:rPr>
                <w:rFonts w:cs="Arial"/>
                <w:bCs/>
                <w:color w:val="808080" w:themeColor="background1" w:themeShade="80"/>
                <w:sz w:val="16"/>
                <w:szCs w:val="14"/>
              </w:rPr>
            </w:pPr>
            <w:hyperlink r:id="rId68"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D62AE"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F8626"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50388A" w14:textId="77777777" w:rsidR="00B425EF" w:rsidRDefault="00B425EF" w:rsidP="00B425EF"/>
    <w:p w14:paraId="3A96043D" w14:textId="77777777" w:rsidR="00B425EF" w:rsidRPr="0017445F" w:rsidRDefault="00B425EF" w:rsidP="00B425EF">
      <w:pPr>
        <w:pStyle w:val="RERequirement"/>
        <w:shd w:val="clear" w:color="auto" w:fill="F2F2F2" w:themeFill="background1" w:themeFillShade="F2"/>
      </w:pPr>
      <w:bookmarkStart w:id="77" w:name="_be6fc1045912095970f37962b2145e2c"/>
      <w:r>
        <w:t>96</w:t>
      </w:r>
      <w:bookmarkEnd w:id="77"/>
      <w:r>
        <w:t xml:space="preserve"> Memory Seat - Memory Mirrors</w:t>
      </w:r>
    </w:p>
    <w:p w14:paraId="282D6689" w14:textId="77777777" w:rsidR="00B425EF" w:rsidRDefault="00B425EF" w:rsidP="00B425EF">
      <w:pPr>
        <w:rPr>
          <w:rFonts w:cs="Arial"/>
        </w:rPr>
      </w:pPr>
      <w:r>
        <w:rPr>
          <w:rFonts w:cs="Arial"/>
        </w:rPr>
        <w:t>Where a vehicle has Driver Seat memory then that vehicle shall also have the Memory Mirrors (Power Exterior Side Mirrors)</w:t>
      </w:r>
    </w:p>
    <w:p w14:paraId="70C36F75"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1D84869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7C59B"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96</w:t>
            </w:r>
          </w:p>
        </w:tc>
      </w:tr>
      <w:tr w:rsidR="00B425EF" w:rsidRPr="00FD127C" w14:paraId="2F7C52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BA93F"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88252" w14:textId="77777777" w:rsidR="00B425EF" w:rsidRDefault="00B425EF" w:rsidP="00812550"/>
        </w:tc>
      </w:tr>
      <w:tr w:rsidR="00B425EF" w:rsidRPr="00FD127C" w14:paraId="747134F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A3C8E"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20687" w14:textId="77777777" w:rsidR="00B425EF" w:rsidRDefault="00B425EF" w:rsidP="00812550"/>
        </w:tc>
      </w:tr>
      <w:tr w:rsidR="00B425EF" w:rsidRPr="00FD127C" w14:paraId="6B77D4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901D4"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7FAA9" w14:textId="77777777" w:rsidR="00B425EF" w:rsidRDefault="00B425EF" w:rsidP="00812550"/>
        </w:tc>
      </w:tr>
      <w:tr w:rsidR="00B425EF" w:rsidRPr="00FD127C" w14:paraId="165A48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85C92"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43BB6"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37387"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40E02" w14:textId="77777777" w:rsidR="00B425EF" w:rsidRDefault="00B425EF" w:rsidP="00812550"/>
        </w:tc>
      </w:tr>
      <w:tr w:rsidR="00B425EF" w:rsidRPr="00FD127C" w14:paraId="6D3F48B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2C42D"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CAEAA"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5920F"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0155A4" w14:textId="77777777" w:rsidR="00B425EF" w:rsidRDefault="00B425EF" w:rsidP="00812550"/>
        </w:tc>
      </w:tr>
      <w:tr w:rsidR="00B425EF" w:rsidRPr="00FD127C" w14:paraId="79F9D0E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5BA5F"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5BAE59"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C4C06"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D44CB"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84E593"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6843B2" w14:textId="77777777" w:rsidR="00B425EF" w:rsidRDefault="00B425EF" w:rsidP="00812550"/>
        </w:tc>
      </w:tr>
      <w:tr w:rsidR="00B425EF" w:rsidRPr="00FD127C" w14:paraId="491369C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D08542" w14:textId="77777777" w:rsidR="00B425EF" w:rsidRPr="00FD127C" w:rsidRDefault="002E13E1" w:rsidP="00812550">
            <w:pPr>
              <w:rPr>
                <w:rFonts w:cs="Arial"/>
                <w:bCs/>
                <w:color w:val="808080" w:themeColor="background1" w:themeShade="80"/>
                <w:sz w:val="16"/>
                <w:szCs w:val="14"/>
              </w:rPr>
            </w:pPr>
            <w:hyperlink r:id="rId69"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9536AD"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5F74DF"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CCC352" w14:textId="77777777" w:rsidR="00B425EF" w:rsidRDefault="00B425EF" w:rsidP="00B425EF"/>
    <w:p w14:paraId="326DC8BA" w14:textId="77777777" w:rsidR="00B425EF" w:rsidRPr="0017445F" w:rsidRDefault="00B425EF" w:rsidP="00B425EF">
      <w:pPr>
        <w:pStyle w:val="RERequirement"/>
        <w:shd w:val="clear" w:color="auto" w:fill="F2F2F2" w:themeFill="background1" w:themeFillShade="F2"/>
      </w:pPr>
      <w:bookmarkStart w:id="78" w:name="_67574cef7ba296cc01065c856d8a339c"/>
      <w:r>
        <w:t>97</w:t>
      </w:r>
      <w:bookmarkEnd w:id="78"/>
      <w:r>
        <w:t xml:space="preserve"> Memory Mirrors - Settings 1</w:t>
      </w:r>
    </w:p>
    <w:p w14:paraId="38BA5A4B" w14:textId="77777777" w:rsidR="00B425EF" w:rsidRDefault="00B425EF" w:rsidP="00B425EF">
      <w:pPr>
        <w:rPr>
          <w:rFonts w:cs="Arial"/>
        </w:rPr>
      </w:pPr>
      <w:r>
        <w:rPr>
          <w:rFonts w:cs="Arial"/>
        </w:rPr>
        <w:t>"Where Power Exterior Side Mirrors is supported, then the Classic Memory feature shall include the following positional settings for:</w:t>
      </w:r>
    </w:p>
    <w:p w14:paraId="6026B71A" w14:textId="77777777" w:rsidR="00B425EF" w:rsidRDefault="00B425EF" w:rsidP="00B425EF">
      <w:pPr>
        <w:rPr>
          <w:rFonts w:cs="Arial"/>
        </w:rPr>
      </w:pPr>
      <w:r>
        <w:rPr>
          <w:rFonts w:cs="Arial"/>
        </w:rPr>
        <w:t>- Memory Driver Side Mirror</w:t>
      </w:r>
    </w:p>
    <w:p w14:paraId="484B41B4" w14:textId="77777777" w:rsidR="00B425EF" w:rsidRDefault="00B425EF" w:rsidP="00B425EF">
      <w:pPr>
        <w:rPr>
          <w:rFonts w:cs="Arial"/>
        </w:rPr>
      </w:pPr>
      <w:r>
        <w:rPr>
          <w:rFonts w:cs="Arial"/>
        </w:rPr>
        <w:t>- Memory Passenger Side Mirror"</w:t>
      </w:r>
    </w:p>
    <w:p w14:paraId="0A246764"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41DC6B1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F285E"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97</w:t>
            </w:r>
          </w:p>
        </w:tc>
      </w:tr>
      <w:tr w:rsidR="00B425EF" w:rsidRPr="00FD127C" w14:paraId="677A58A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58CD4"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86653" w14:textId="77777777" w:rsidR="00B425EF" w:rsidRDefault="00B425EF" w:rsidP="00812550"/>
        </w:tc>
      </w:tr>
      <w:tr w:rsidR="00B425EF" w:rsidRPr="00FD127C" w14:paraId="7C5835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85BC8" w14:textId="77777777" w:rsidR="00B425EF" w:rsidRPr="00FD127C" w:rsidRDefault="00B425EF" w:rsidP="00812550">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5E251" w14:textId="77777777" w:rsidR="00B425EF" w:rsidRDefault="00B425EF" w:rsidP="00812550"/>
        </w:tc>
      </w:tr>
      <w:tr w:rsidR="00B425EF" w:rsidRPr="00FD127C" w14:paraId="20F4C17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4E962"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A4D4F" w14:textId="77777777" w:rsidR="00B425EF" w:rsidRDefault="00B425EF" w:rsidP="00812550"/>
        </w:tc>
      </w:tr>
      <w:tr w:rsidR="00B425EF" w:rsidRPr="00FD127C" w14:paraId="099A80D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DDB8C"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C7F58"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E4BFA"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F59D26" w14:textId="77777777" w:rsidR="00B425EF" w:rsidRDefault="00B425EF" w:rsidP="00812550"/>
        </w:tc>
      </w:tr>
      <w:tr w:rsidR="00B425EF" w:rsidRPr="00FD127C" w14:paraId="0A51BE7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E71C2"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EE04A"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DC8B569" wp14:editId="57E45256">
                  <wp:extent cx="152400" cy="152400"/>
                  <wp:effectExtent l="0" t="0" r="0" b="0"/>
                  <wp:docPr id="80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Feature_Req_68 Memory Mirrors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F554B"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97F2FE" w14:textId="77777777" w:rsidR="00B425EF" w:rsidRDefault="00B425EF" w:rsidP="00812550"/>
        </w:tc>
      </w:tr>
      <w:tr w:rsidR="00B425EF" w:rsidRPr="00FD127C" w14:paraId="467623C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47394"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D2F63E"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D7D91"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703BC"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7180A"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D2222F" w14:textId="77777777" w:rsidR="00B425EF" w:rsidRDefault="00B425EF" w:rsidP="00812550"/>
        </w:tc>
      </w:tr>
      <w:tr w:rsidR="00B425EF" w:rsidRPr="00FD127C" w14:paraId="1CFD462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47D77F" w14:textId="77777777" w:rsidR="00B425EF" w:rsidRPr="00FD127C" w:rsidRDefault="002E13E1" w:rsidP="00812550">
            <w:pPr>
              <w:rPr>
                <w:rFonts w:cs="Arial"/>
                <w:bCs/>
                <w:color w:val="808080" w:themeColor="background1" w:themeShade="80"/>
                <w:sz w:val="16"/>
                <w:szCs w:val="14"/>
              </w:rPr>
            </w:pPr>
            <w:hyperlink r:id="rId70"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22F82F"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7DCC5"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796F82" w14:textId="77777777" w:rsidR="00B425EF" w:rsidRDefault="00B425EF" w:rsidP="00B425EF"/>
    <w:p w14:paraId="3CB7952F" w14:textId="77777777" w:rsidR="00B425EF" w:rsidRPr="0017445F" w:rsidRDefault="00B425EF" w:rsidP="00B425EF">
      <w:pPr>
        <w:pStyle w:val="RERequirement"/>
        <w:shd w:val="clear" w:color="auto" w:fill="F2F2F2" w:themeFill="background1" w:themeFillShade="F2"/>
      </w:pPr>
      <w:r>
        <w:t>98 Memory Seat - Memory Locations 1</w:t>
      </w:r>
    </w:p>
    <w:p w14:paraId="69E3066F" w14:textId="77777777" w:rsidR="00B425EF" w:rsidRDefault="00B425EF" w:rsidP="00B425EF">
      <w:pPr>
        <w:rPr>
          <w:rFonts w:cs="Arial"/>
        </w:rPr>
      </w:pPr>
      <w:r>
        <w:rPr>
          <w:rFonts w:cs="Arial"/>
        </w:rPr>
        <w:t>Classic Memory shall provide up to 4 memory locations per user</w:t>
      </w:r>
    </w:p>
    <w:p w14:paraId="457AD2C6"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332F5A9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4D8D7"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B425EF" w:rsidRPr="00FD127C" w14:paraId="5FEFFD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32C52"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81AFD" w14:textId="77777777" w:rsidR="00B425EF" w:rsidRDefault="00B425EF" w:rsidP="00812550"/>
        </w:tc>
      </w:tr>
      <w:tr w:rsidR="00B425EF" w:rsidRPr="00FD127C" w14:paraId="730BBF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09A11"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3352D" w14:textId="77777777" w:rsidR="00B425EF" w:rsidRDefault="00B425EF" w:rsidP="00812550"/>
        </w:tc>
      </w:tr>
      <w:tr w:rsidR="00B425EF" w:rsidRPr="00FD127C" w14:paraId="248193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544DC"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F6564" w14:textId="77777777" w:rsidR="00B425EF" w:rsidRDefault="00B425EF" w:rsidP="00812550"/>
        </w:tc>
      </w:tr>
      <w:tr w:rsidR="00B425EF" w:rsidRPr="00FD127C" w14:paraId="2BE0459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FD937"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CD8D1"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56887E"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BF16F3" w14:textId="77777777" w:rsidR="00B425EF" w:rsidRDefault="00B425EF" w:rsidP="00812550"/>
        </w:tc>
      </w:tr>
      <w:tr w:rsidR="00B425EF" w:rsidRPr="00FD127C" w14:paraId="3D4B38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9849F"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1A367"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D379B3C" wp14:editId="094B3F84">
                  <wp:extent cx="152400" cy="152400"/>
                  <wp:effectExtent l="0" t="0" r="0" b="0"/>
                  <wp:docPr id="80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65F83"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AB0E2B" w14:textId="77777777" w:rsidR="00B425EF" w:rsidRDefault="00B425EF" w:rsidP="00812550"/>
        </w:tc>
      </w:tr>
      <w:tr w:rsidR="00B425EF" w:rsidRPr="00FD127C" w14:paraId="0FE75F1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26449"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8DF9CC"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4C035"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E7477"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6DBE9"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2F5BF4" w14:textId="77777777" w:rsidR="00B425EF" w:rsidRDefault="00B425EF" w:rsidP="00812550"/>
        </w:tc>
      </w:tr>
      <w:tr w:rsidR="00B425EF" w:rsidRPr="00FD127C" w14:paraId="15E6D73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3862E1" w14:textId="77777777" w:rsidR="00B425EF" w:rsidRPr="00FD127C" w:rsidRDefault="002E13E1" w:rsidP="00812550">
            <w:pPr>
              <w:rPr>
                <w:rFonts w:cs="Arial"/>
                <w:bCs/>
                <w:color w:val="808080" w:themeColor="background1" w:themeShade="80"/>
                <w:sz w:val="16"/>
                <w:szCs w:val="14"/>
              </w:rPr>
            </w:pPr>
            <w:hyperlink r:id="rId71"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3623F0"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0D6BA1"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DBC0CF" w14:textId="26D06207" w:rsidR="00B425EF" w:rsidRDefault="00B425EF" w:rsidP="00B425EF"/>
    <w:p w14:paraId="234D6D6D" w14:textId="77777777" w:rsidR="00B425EF" w:rsidRDefault="00B425EF" w:rsidP="00B425EF"/>
    <w:p w14:paraId="726E1991" w14:textId="77777777" w:rsidR="00B425EF" w:rsidRDefault="00B425EF" w:rsidP="00B425EF">
      <w:pPr>
        <w:pStyle w:val="Heading2"/>
        <w:numPr>
          <w:ilvl w:val="1"/>
          <w:numId w:val="4"/>
        </w:numPr>
      </w:pPr>
      <w:r>
        <w:rPr>
          <w:noProof/>
        </w:rPr>
        <w:drawing>
          <wp:inline distT="0" distB="0" distL="0" distR="0" wp14:anchorId="1848D3B1" wp14:editId="3CEDFC5A">
            <wp:extent cx="152400" cy="152400"/>
            <wp:effectExtent l="0" t="0" r="0" b="0"/>
            <wp:docPr id="95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79" w:name="_bd01dd19c02613f9624ec91e983fd614"/>
      <w:r>
        <w:t>Read Seat Stored Position</w:t>
      </w:r>
      <w:bookmarkEnd w:id="79"/>
    </w:p>
    <w:p w14:paraId="04D7BAAD" w14:textId="77777777" w:rsidR="00B425EF" w:rsidRDefault="00B425EF" w:rsidP="00B425EF">
      <w:pPr>
        <w:pStyle w:val="Heading3"/>
      </w:pPr>
      <w:r>
        <w:t>Function Overview</w:t>
      </w:r>
    </w:p>
    <w:p w14:paraId="63214102" w14:textId="77777777" w:rsidR="00B425EF" w:rsidRDefault="00B425EF" w:rsidP="00B425EF">
      <w:pPr>
        <w:pStyle w:val="Heading4"/>
      </w:pPr>
      <w:r>
        <w:t>Description</w:t>
      </w:r>
    </w:p>
    <w:p w14:paraId="0DC7D27B" w14:textId="77777777" w:rsidR="00B425EF" w:rsidRDefault="00B425EF" w:rsidP="00B425EF">
      <w:pPr>
        <w:contextualSpacing/>
      </w:pPr>
    </w:p>
    <w:p w14:paraId="45E2699D" w14:textId="77777777" w:rsidR="00B425EF" w:rsidRDefault="00B425EF" w:rsidP="00B425EF">
      <w:pPr>
        <w:contextualSpacing/>
      </w:pPr>
      <w:r>
        <w:t>Function is allocated to:</w:t>
      </w:r>
    </w:p>
    <w:p w14:paraId="19FA76F7" w14:textId="77777777" w:rsidR="00B425EF" w:rsidRDefault="00B425EF" w:rsidP="00B425EF">
      <w:pPr>
        <w:pStyle w:val="ListParagraph"/>
        <w:numPr>
          <w:ilvl w:val="0"/>
          <w:numId w:val="13"/>
        </w:numPr>
        <w:contextualSpacing/>
      </w:pPr>
      <w:r>
        <w:rPr>
          <w:noProof/>
        </w:rPr>
        <w:drawing>
          <wp:inline distT="0" distB="0" distL="0" distR="0" wp14:anchorId="10F6D460" wp14:editId="683E2BE2">
            <wp:extent cx="152400" cy="152400"/>
            <wp:effectExtent l="0" t="0" r="0" b="0"/>
            <wp:docPr id="956"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38B2ADC9" w14:textId="77777777" w:rsidR="00B425EF" w:rsidRDefault="00B425EF" w:rsidP="00B425EF">
      <w:pPr>
        <w:pStyle w:val="ListParagraph"/>
        <w:numPr>
          <w:ilvl w:val="0"/>
          <w:numId w:val="13"/>
        </w:numPr>
        <w:contextualSpacing/>
      </w:pPr>
      <w:r>
        <w:rPr>
          <w:noProof/>
        </w:rPr>
        <w:drawing>
          <wp:inline distT="0" distB="0" distL="0" distR="0" wp14:anchorId="3426621B" wp14:editId="3F8E79F4">
            <wp:extent cx="152400" cy="152400"/>
            <wp:effectExtent l="0" t="0" r="0" b="0"/>
            <wp:docPr id="958"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39C1B982" w14:textId="77777777" w:rsidR="00B425EF" w:rsidRDefault="00B425EF" w:rsidP="00B425EF">
      <w:pPr>
        <w:contextualSpacing/>
      </w:pPr>
    </w:p>
    <w:p w14:paraId="57F680A0" w14:textId="77777777" w:rsidR="00B425EF" w:rsidRDefault="00B425EF" w:rsidP="00B425EF">
      <w:pPr>
        <w:contextualSpacing/>
      </w:pPr>
      <w:r w:rsidRPr="00A554C4">
        <w:t>The purpose of this function is to obtain the stored value of the seat positions. The settings will be applied to the current seat positions.</w:t>
      </w:r>
    </w:p>
    <w:p w14:paraId="26B15025" w14:textId="77777777" w:rsidR="00B425EF" w:rsidRDefault="00B425EF" w:rsidP="00B425EF">
      <w:pPr>
        <w:pStyle w:val="Heading4"/>
      </w:pPr>
      <w:r>
        <w:t>Variants</w:t>
      </w:r>
    </w:p>
    <w:p w14:paraId="7B5C62FF" w14:textId="77777777" w:rsidR="00B425EF" w:rsidRDefault="00B425EF" w:rsidP="00B425EF"/>
    <w:p w14:paraId="224EBC63" w14:textId="77777777" w:rsidR="00B425EF" w:rsidRPr="005067FC" w:rsidRDefault="00B425EF" w:rsidP="00B425EF">
      <w:pPr>
        <w:rPr>
          <w:i/>
          <w:color w:val="A6A6A6" w:themeColor="background1" w:themeShade="A6"/>
        </w:rPr>
      </w:pPr>
      <w:r w:rsidRPr="005067FC">
        <w:rPr>
          <w:i/>
          <w:color w:val="A6A6A6" w:themeColor="background1" w:themeShade="A6"/>
        </w:rPr>
        <w:t>Not supported by MagicDraw report generation.</w:t>
      </w:r>
    </w:p>
    <w:p w14:paraId="419DDD3C" w14:textId="77777777" w:rsidR="00B425EF" w:rsidRDefault="00B425EF" w:rsidP="00B425EF">
      <w:pPr>
        <w:pStyle w:val="Heading4"/>
      </w:pPr>
      <w:r>
        <w:t>Input Requirements</w:t>
      </w:r>
    </w:p>
    <w:p w14:paraId="603D1445" w14:textId="77777777" w:rsidR="00B425EF" w:rsidRDefault="00B425EF" w:rsidP="00B425EF"/>
    <w:p w14:paraId="223F943A" w14:textId="77777777" w:rsidR="00B425EF" w:rsidRPr="005067FC" w:rsidRDefault="00B425EF" w:rsidP="00B425EF">
      <w:pPr>
        <w:rPr>
          <w:i/>
          <w:color w:val="A6A6A6" w:themeColor="background1" w:themeShade="A6"/>
        </w:rPr>
      </w:pPr>
      <w:r w:rsidRPr="005067FC">
        <w:rPr>
          <w:i/>
          <w:color w:val="A6A6A6" w:themeColor="background1" w:themeShade="A6"/>
        </w:rPr>
        <w:t>Not supported by MagicDraw report generation.</w:t>
      </w:r>
    </w:p>
    <w:p w14:paraId="7C2643E4" w14:textId="77777777" w:rsidR="00B425EF" w:rsidRDefault="00B425EF" w:rsidP="00B425EF">
      <w:pPr>
        <w:pStyle w:val="Heading4"/>
      </w:pPr>
      <w:r>
        <w:t>Assumptions</w:t>
      </w:r>
    </w:p>
    <w:p w14:paraId="63078553" w14:textId="77777777" w:rsidR="00B425EF" w:rsidRDefault="00B425EF" w:rsidP="00B425EF"/>
    <w:p w14:paraId="3292B8F7" w14:textId="77777777" w:rsidR="00B425EF" w:rsidRPr="00FF5F72" w:rsidRDefault="00B425EF" w:rsidP="00B425EF">
      <w:pPr>
        <w:rPr>
          <w:color w:val="A6A6A6" w:themeColor="background1" w:themeShade="A6"/>
        </w:rPr>
      </w:pPr>
      <w:r w:rsidRPr="00FF5F72">
        <w:rPr>
          <w:color w:val="A6A6A6" w:themeColor="background1" w:themeShade="A6"/>
        </w:rPr>
        <w:t>No assumptions specified for this function.</w:t>
      </w:r>
    </w:p>
    <w:p w14:paraId="41CEA037" w14:textId="77777777" w:rsidR="00B425EF" w:rsidRDefault="00B425EF" w:rsidP="00B425EF"/>
    <w:p w14:paraId="2EE53892" w14:textId="77777777" w:rsidR="00B425EF" w:rsidRDefault="00B425EF" w:rsidP="00B425EF">
      <w:pPr>
        <w:pStyle w:val="Heading4"/>
      </w:pPr>
      <w:r>
        <w:t>References</w:t>
      </w:r>
    </w:p>
    <w:p w14:paraId="2AB803AB" w14:textId="77777777" w:rsidR="00B425EF" w:rsidRPr="00454CBE" w:rsidRDefault="00B425EF" w:rsidP="00B425EF">
      <w:pPr>
        <w:pStyle w:val="Heading5"/>
      </w:pPr>
      <w:r w:rsidRPr="00454CBE">
        <w:t xml:space="preserve">Ford </w:t>
      </w:r>
      <w:r>
        <w:t>D</w:t>
      </w:r>
      <w:r w:rsidRPr="00454CBE">
        <w:t>ocuments</w:t>
      </w:r>
    </w:p>
    <w:p w14:paraId="70718DA9" w14:textId="77777777" w:rsidR="00B425EF" w:rsidRDefault="00B425EF" w:rsidP="00B425EF">
      <w:pPr>
        <w:pStyle w:val="BodyText"/>
        <w:ind w:right="142"/>
        <w:jc w:val="both"/>
        <w:rPr>
          <w:rFonts w:cs="Arial"/>
        </w:rPr>
      </w:pPr>
      <w:r>
        <w:rPr>
          <w:rFonts w:cs="Arial"/>
        </w:rPr>
        <w:t>List here all Ford internal documents, which are directly related to the feature.</w:t>
      </w:r>
    </w:p>
    <w:p w14:paraId="4F5484BB" w14:textId="77777777" w:rsidR="00B425EF" w:rsidRDefault="00B425EF" w:rsidP="00B425EF">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B425EF" w:rsidRPr="007C20FA" w14:paraId="06BD8BFF" w14:textId="77777777" w:rsidTr="00812550">
        <w:trPr>
          <w:cantSplit/>
          <w:tblHeader/>
        </w:trPr>
        <w:tc>
          <w:tcPr>
            <w:tcW w:w="1418" w:type="dxa"/>
            <w:shd w:val="clear" w:color="auto" w:fill="E0E0E0"/>
          </w:tcPr>
          <w:p w14:paraId="7874C8FB" w14:textId="77777777" w:rsidR="00B425EF" w:rsidRPr="007C20FA" w:rsidRDefault="00B425EF"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334F373A" w14:textId="77777777" w:rsidR="00B425EF" w:rsidRPr="007C20FA" w:rsidRDefault="00B425EF"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0106713C" w14:textId="77777777" w:rsidR="00B425EF" w:rsidRPr="007C20FA" w:rsidRDefault="00B425EF"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6F32B102" w14:textId="77777777" w:rsidR="00B425EF" w:rsidRPr="007C20FA" w:rsidRDefault="00B425EF" w:rsidP="00812550">
            <w:pPr>
              <w:rPr>
                <w:rFonts w:ascii="Helvetica" w:hAnsi="Helvetica" w:cs="Helvetica"/>
                <w:b/>
              </w:rPr>
            </w:pPr>
            <w:r w:rsidRPr="007C20FA">
              <w:rPr>
                <w:rFonts w:ascii="Helvetica" w:hAnsi="Helvetica" w:cs="Helvetica"/>
                <w:b/>
              </w:rPr>
              <w:t>Revision</w:t>
            </w:r>
          </w:p>
        </w:tc>
      </w:tr>
      <w:tr w:rsidR="00B425EF" w:rsidRPr="007C20FA" w14:paraId="4ECAE7E2" w14:textId="77777777" w:rsidTr="00812550">
        <w:trPr>
          <w:cantSplit/>
          <w:tblHeader/>
        </w:trPr>
        <w:tc>
          <w:tcPr>
            <w:tcW w:w="1418" w:type="dxa"/>
            <w:shd w:val="clear" w:color="auto" w:fill="FFFFFF" w:themeFill="background1"/>
          </w:tcPr>
          <w:p w14:paraId="30B074CD" w14:textId="77777777" w:rsidR="00B425EF" w:rsidRPr="005E40CF" w:rsidRDefault="00B425EF" w:rsidP="00812550">
            <w:pPr>
              <w:rPr>
                <w:rFonts w:ascii="Helvetica" w:hAnsi="Helvetica" w:cs="Helvetica"/>
              </w:rPr>
            </w:pPr>
          </w:p>
        </w:tc>
        <w:tc>
          <w:tcPr>
            <w:tcW w:w="6237" w:type="dxa"/>
            <w:shd w:val="clear" w:color="auto" w:fill="FFFFFF" w:themeFill="background1"/>
          </w:tcPr>
          <w:p w14:paraId="7C7DBB07" w14:textId="77777777" w:rsidR="00B425EF" w:rsidRPr="005E40CF" w:rsidRDefault="00B425EF" w:rsidP="00812550">
            <w:pPr>
              <w:rPr>
                <w:rFonts w:ascii="Helvetica" w:hAnsi="Helvetica" w:cs="Helvetica"/>
              </w:rPr>
            </w:pPr>
          </w:p>
        </w:tc>
        <w:tc>
          <w:tcPr>
            <w:tcW w:w="1418" w:type="dxa"/>
            <w:shd w:val="clear" w:color="auto" w:fill="FFFFFF" w:themeFill="background1"/>
          </w:tcPr>
          <w:p w14:paraId="7E7D0495" w14:textId="77777777" w:rsidR="00B425EF" w:rsidRPr="005E40CF" w:rsidRDefault="00B425EF" w:rsidP="00812550">
            <w:pPr>
              <w:rPr>
                <w:rFonts w:ascii="Helvetica" w:hAnsi="Helvetica" w:cs="Helvetica"/>
              </w:rPr>
            </w:pPr>
          </w:p>
        </w:tc>
        <w:tc>
          <w:tcPr>
            <w:tcW w:w="1418" w:type="dxa"/>
            <w:shd w:val="clear" w:color="auto" w:fill="FFFFFF" w:themeFill="background1"/>
          </w:tcPr>
          <w:p w14:paraId="1D25D0E0" w14:textId="77777777" w:rsidR="00B425EF" w:rsidRPr="005E40CF" w:rsidRDefault="00B425EF" w:rsidP="00812550">
            <w:pPr>
              <w:rPr>
                <w:rFonts w:ascii="Helvetica" w:hAnsi="Helvetica" w:cs="Helvetica"/>
              </w:rPr>
            </w:pPr>
          </w:p>
        </w:tc>
      </w:tr>
    </w:tbl>
    <w:p w14:paraId="592EA004" w14:textId="77777777" w:rsidR="00B425EF" w:rsidRPr="00360B1D" w:rsidRDefault="00B425EF" w:rsidP="00B425EF">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CBDAE44" w14:textId="77777777" w:rsidR="00B425EF" w:rsidRPr="00FB7B3D" w:rsidRDefault="00B425EF" w:rsidP="00B425EF">
      <w:pPr>
        <w:pStyle w:val="Heading5"/>
      </w:pPr>
      <w:r w:rsidRPr="00454CBE">
        <w:t>External</w:t>
      </w:r>
      <w:r>
        <w:t xml:space="preserve"> Documents and P</w:t>
      </w:r>
      <w:r w:rsidRPr="00FB7B3D">
        <w:t>ublications</w:t>
      </w:r>
    </w:p>
    <w:p w14:paraId="43D3475C" w14:textId="77777777" w:rsidR="00B425EF" w:rsidRDefault="00B425EF" w:rsidP="00B425EF">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B657A8D" w14:textId="77777777" w:rsidR="00B425EF" w:rsidRDefault="00B425EF" w:rsidP="00B425EF">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B425EF" w:rsidRPr="007C20FA" w14:paraId="3F691C2A" w14:textId="77777777" w:rsidTr="00812550">
        <w:trPr>
          <w:cantSplit/>
          <w:tblHeader/>
        </w:trPr>
        <w:tc>
          <w:tcPr>
            <w:tcW w:w="1418" w:type="dxa"/>
            <w:shd w:val="clear" w:color="auto" w:fill="E0E0E0"/>
          </w:tcPr>
          <w:p w14:paraId="1F1B3CCE" w14:textId="77777777" w:rsidR="00B425EF" w:rsidRPr="007C20FA" w:rsidRDefault="00B425EF"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72F86C8C" w14:textId="77777777" w:rsidR="00B425EF" w:rsidRPr="007C20FA" w:rsidRDefault="00B425EF" w:rsidP="00812550">
            <w:pPr>
              <w:rPr>
                <w:rFonts w:ascii="Helvetica" w:hAnsi="Helvetica" w:cs="Helvetica"/>
                <w:b/>
              </w:rPr>
            </w:pPr>
            <w:r>
              <w:rPr>
                <w:rFonts w:ascii="Helvetica" w:hAnsi="Helvetica" w:cs="Helvetica"/>
                <w:b/>
              </w:rPr>
              <w:t>Document / Publication</w:t>
            </w:r>
          </w:p>
        </w:tc>
      </w:tr>
      <w:tr w:rsidR="00B425EF" w:rsidRPr="007C20FA" w14:paraId="486B561F" w14:textId="77777777" w:rsidTr="00812550">
        <w:trPr>
          <w:cantSplit/>
          <w:tblHeader/>
        </w:trPr>
        <w:tc>
          <w:tcPr>
            <w:tcW w:w="1418" w:type="dxa"/>
            <w:shd w:val="clear" w:color="auto" w:fill="FFFFFF" w:themeFill="background1"/>
          </w:tcPr>
          <w:p w14:paraId="3E6A40EA" w14:textId="77777777" w:rsidR="00B425EF" w:rsidRPr="005E40CF" w:rsidRDefault="00B425EF" w:rsidP="00812550">
            <w:pPr>
              <w:rPr>
                <w:rFonts w:ascii="Helvetica" w:hAnsi="Helvetica" w:cs="Helvetica"/>
              </w:rPr>
            </w:pPr>
          </w:p>
        </w:tc>
        <w:tc>
          <w:tcPr>
            <w:tcW w:w="9072" w:type="dxa"/>
            <w:shd w:val="clear" w:color="auto" w:fill="FFFFFF" w:themeFill="background1"/>
          </w:tcPr>
          <w:p w14:paraId="0D4919B1" w14:textId="77777777" w:rsidR="00B425EF" w:rsidRPr="005E40CF" w:rsidRDefault="00B425EF" w:rsidP="00812550">
            <w:pPr>
              <w:rPr>
                <w:rFonts w:ascii="Helvetica" w:hAnsi="Helvetica" w:cs="Helvetica"/>
              </w:rPr>
            </w:pPr>
          </w:p>
        </w:tc>
      </w:tr>
    </w:tbl>
    <w:p w14:paraId="58D3AD4A" w14:textId="77777777" w:rsidR="00B425EF" w:rsidRDefault="00B425EF" w:rsidP="00B425EF">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BABDB68" w14:textId="77777777" w:rsidR="00B425EF" w:rsidRDefault="00B425EF" w:rsidP="00B425EF">
      <w:pPr>
        <w:pStyle w:val="Heading4"/>
      </w:pPr>
      <w:r>
        <w:t>Glossary</w:t>
      </w:r>
    </w:p>
    <w:p w14:paraId="1B0CF15C" w14:textId="77777777" w:rsidR="00B425EF" w:rsidRDefault="00B425EF" w:rsidP="00B425EF">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5A942253" w14:textId="77777777" w:rsidR="00B425EF" w:rsidRDefault="00B425EF" w:rsidP="00B425EF">
      <w:pPr>
        <w:pStyle w:val="Heading3"/>
      </w:pPr>
      <w:r>
        <w:t>Function Scope</w:t>
      </w:r>
    </w:p>
    <w:p w14:paraId="7FF5A410" w14:textId="77777777" w:rsidR="00B425EF" w:rsidRPr="00A43B48" w:rsidRDefault="00B425EF" w:rsidP="00B425EF">
      <w:pPr>
        <w:contextualSpacing/>
      </w:pPr>
    </w:p>
    <w:p w14:paraId="0DA3F8D2" w14:textId="77777777" w:rsidR="00B425EF" w:rsidRDefault="00B425EF" w:rsidP="00B425EF">
      <w:pPr>
        <w:contextualSpacing/>
      </w:pPr>
      <w:r>
        <w:t xml:space="preserve">The </w:t>
      </w:r>
      <w:r>
        <w:rPr>
          <w:noProof/>
        </w:rPr>
        <w:drawing>
          <wp:inline distT="0" distB="0" distL="0" distR="0" wp14:anchorId="57E95ECE" wp14:editId="2EE6E485">
            <wp:extent cx="152400" cy="152400"/>
            <wp:effectExtent l="0" t="0" r="0" b="0"/>
            <wp:docPr id="96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Seat Stored Position</w:t>
      </w:r>
      <w:r>
        <w:rPr>
          <w:b/>
        </w:rPr>
        <w:t>”</w:t>
      </w:r>
      <w:r>
        <w:t xml:space="preserve"> function is called by the following functions:</w:t>
      </w:r>
    </w:p>
    <w:p w14:paraId="668D3F44" w14:textId="77777777" w:rsidR="00B425EF" w:rsidRPr="00953D23" w:rsidRDefault="00B425EF" w:rsidP="00B425EF">
      <w:pPr>
        <w:pStyle w:val="ListParagraph"/>
        <w:numPr>
          <w:ilvl w:val="0"/>
          <w:numId w:val="12"/>
        </w:numPr>
        <w:contextualSpacing/>
      </w:pPr>
      <w:r>
        <w:rPr>
          <w:noProof/>
        </w:rPr>
        <w:drawing>
          <wp:inline distT="0" distB="0" distL="0" distR="0" wp14:anchorId="6AD99A6E" wp14:editId="39065F2E">
            <wp:extent cx="152400" cy="152400"/>
            <wp:effectExtent l="0" t="0" r="0" b="0"/>
            <wp:docPr id="96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53C10FA2" w14:textId="77777777" w:rsidR="00B425EF" w:rsidRPr="00953D23" w:rsidRDefault="00B425EF" w:rsidP="00B425EF">
      <w:pPr>
        <w:pStyle w:val="ListParagraph"/>
        <w:numPr>
          <w:ilvl w:val="0"/>
          <w:numId w:val="12"/>
        </w:numPr>
        <w:contextualSpacing/>
      </w:pPr>
      <w:r>
        <w:rPr>
          <w:noProof/>
        </w:rPr>
        <w:drawing>
          <wp:inline distT="0" distB="0" distL="0" distR="0" wp14:anchorId="447E2CDF" wp14:editId="378C3397">
            <wp:extent cx="152400" cy="152400"/>
            <wp:effectExtent l="0" t="0" r="0" b="0"/>
            <wp:docPr id="964"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ff354e2cd86d4883aabe7bd1d6e9001" w:history="1">
        <w:r>
          <w:rPr>
            <w:rStyle w:val="Hyperlink"/>
          </w:rPr>
          <w:t>Recall Positional Settings</w:t>
        </w:r>
      </w:hyperlink>
      <w:r>
        <w:t>”</w:t>
      </w:r>
    </w:p>
    <w:p w14:paraId="3081A453" w14:textId="77777777" w:rsidR="00B425EF" w:rsidRPr="00393C96" w:rsidRDefault="00B425EF" w:rsidP="00B425EF">
      <w:pPr>
        <w:contextualSpacing/>
      </w:pPr>
    </w:p>
    <w:p w14:paraId="7889E242" w14:textId="77777777" w:rsidR="00B425EF" w:rsidRPr="006C2DE5" w:rsidRDefault="00B425EF" w:rsidP="00B425EF">
      <w:pPr>
        <w:rPr>
          <w:b/>
        </w:rPr>
      </w:pPr>
      <w:r w:rsidRPr="006C2DE5">
        <w:rPr>
          <w:b/>
        </w:rPr>
        <w:t>Description of “Classic Memory Functional Architecture” diagram</w:t>
      </w:r>
      <w:r>
        <w:rPr>
          <w:b/>
        </w:rPr>
        <w:t>:</w:t>
      </w:r>
    </w:p>
    <w:p w14:paraId="5CBA0393" w14:textId="77777777" w:rsidR="00B425EF" w:rsidRDefault="00B425EF" w:rsidP="00B425EF">
      <w:r>
        <w:t>This diagram contains all the functions required to Store and Recall the positional settings. This includes inputs and outputs to the user, other features, and external systems.</w:t>
      </w:r>
    </w:p>
    <w:p w14:paraId="6727F325" w14:textId="77777777" w:rsidR="00B425EF" w:rsidRDefault="00B425EF" w:rsidP="00B425EF"/>
    <w:p w14:paraId="02A7BCFE" w14:textId="77777777" w:rsidR="00B425EF" w:rsidRDefault="00B425EF" w:rsidP="00B425EF">
      <w:pPr>
        <w:jc w:val="center"/>
      </w:pPr>
      <w:r>
        <w:rPr>
          <w:noProof/>
        </w:rPr>
        <w:drawing>
          <wp:inline distT="0" distB="0" distL="0" distR="0" wp14:anchorId="18A3F3C3" wp14:editId="64CB3363">
            <wp:extent cx="6466204" cy="943828"/>
            <wp:effectExtent l="0" t="0" r="0" b="0"/>
            <wp:docPr id="96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780A1AFC" w14:textId="77777777" w:rsidR="00B425EF" w:rsidRPr="00294100" w:rsidRDefault="00B425EF" w:rsidP="00B425EF">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627F5BF7" wp14:editId="4AF80E5D">
            <wp:extent cx="152400" cy="152400"/>
            <wp:effectExtent l="0" t="0" r="0" b="0"/>
            <wp:docPr id="96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94BD463" wp14:editId="5D1FA232">
            <wp:extent cx="152400" cy="152400"/>
            <wp:effectExtent l="0" t="0" r="0" b="0"/>
            <wp:docPr id="97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Seat Stored Position</w:t>
      </w:r>
      <w:r>
        <w:t>”</w:t>
      </w:r>
    </w:p>
    <w:p w14:paraId="36BA3707" w14:textId="77777777" w:rsidR="00B425EF" w:rsidRDefault="00B425EF" w:rsidP="00B425EF">
      <w:pPr>
        <w:contextualSpacing/>
      </w:pPr>
    </w:p>
    <w:p w14:paraId="20DDCD4E" w14:textId="77777777" w:rsidR="00B425EF" w:rsidRDefault="00B425EF" w:rsidP="00B425EF">
      <w:pPr>
        <w:pStyle w:val="Heading3"/>
      </w:pPr>
      <w:r>
        <w:t>Function Interfaces</w:t>
      </w:r>
    </w:p>
    <w:p w14:paraId="7819E0EE" w14:textId="77777777" w:rsidR="00B425EF" w:rsidRDefault="00B425EF" w:rsidP="00B425EF">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B425EF" w:rsidRPr="00E54DEA" w14:paraId="580926AF" w14:textId="77777777" w:rsidTr="00812550">
        <w:trPr>
          <w:trHeight w:val="260"/>
        </w:trPr>
        <w:tc>
          <w:tcPr>
            <w:tcW w:w="2695" w:type="dxa"/>
            <w:shd w:val="clear" w:color="auto" w:fill="D9D9D9" w:themeFill="background1" w:themeFillShade="D9"/>
            <w:noWrap/>
            <w:hideMark/>
          </w:tcPr>
          <w:p w14:paraId="13D70220" w14:textId="77777777" w:rsidR="00B425EF" w:rsidRPr="00E54DEA" w:rsidRDefault="00B425EF"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A793C40" w14:textId="77777777" w:rsidR="00B425EF" w:rsidRDefault="00B425EF" w:rsidP="00812550">
            <w:pPr>
              <w:overflowPunct/>
              <w:autoSpaceDE/>
              <w:autoSpaceDN/>
              <w:adjustRightInd/>
              <w:textAlignment w:val="auto"/>
              <w:rPr>
                <w:rFonts w:cs="Arial"/>
                <w:b/>
                <w:bCs/>
                <w:color w:val="000000"/>
              </w:rPr>
            </w:pPr>
            <w:r>
              <w:rPr>
                <w:rFonts w:cs="Arial"/>
                <w:b/>
                <w:bCs/>
                <w:color w:val="000000"/>
              </w:rPr>
              <w:t>Description</w:t>
            </w:r>
          </w:p>
        </w:tc>
      </w:tr>
      <w:tr w:rsidR="00B425EF" w:rsidRPr="003F473D" w14:paraId="60DD8864" w14:textId="77777777" w:rsidTr="00812550">
        <w:trPr>
          <w:trHeight w:val="410"/>
        </w:trPr>
        <w:tc>
          <w:tcPr>
            <w:tcW w:w="2695" w:type="dxa"/>
            <w:noWrap/>
          </w:tcPr>
          <w:p w14:paraId="721DF3B1" w14:textId="77777777" w:rsidR="00B425EF" w:rsidRDefault="00B425EF" w:rsidP="00812550">
            <w:pPr>
              <w:contextualSpacing/>
              <w:rPr>
                <w:rFonts w:cs="Arial"/>
              </w:rPr>
            </w:pPr>
            <w:r w:rsidRPr="00275823">
              <w:rPr>
                <w:rFonts w:cs="Arial"/>
              </w:rPr>
              <w:t>Memory_Command</w:t>
            </w:r>
          </w:p>
          <w:p w14:paraId="021AD1A1" w14:textId="77777777" w:rsidR="00B425EF" w:rsidRDefault="00B425EF" w:rsidP="00812550">
            <w:pPr>
              <w:contextualSpacing/>
              <w:rPr>
                <w:rFonts w:cs="Arial"/>
              </w:rPr>
            </w:pPr>
            <w:r>
              <w:rPr>
                <w:rFonts w:cs="Arial"/>
              </w:rPr>
              <w:t>Type:</w:t>
            </w:r>
          </w:p>
          <w:p w14:paraId="59E8B892" w14:textId="77777777" w:rsidR="00B425EF" w:rsidRDefault="00B425EF"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19E35E7" wp14:editId="4D869B4F">
                  <wp:extent cx="152400" cy="152400"/>
                  <wp:effectExtent l="0" t="0" r="0" b="0"/>
                  <wp:docPr id="97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4FFDA3E3" w14:textId="77777777" w:rsidR="00B425EF" w:rsidRDefault="00B425EF" w:rsidP="00812550">
            <w:pPr>
              <w:rPr>
                <w:rFonts w:cs="Arial"/>
              </w:rPr>
            </w:pPr>
            <w:r>
              <w:rPr>
                <w:rFonts w:cs="Arial"/>
              </w:rPr>
              <w:t>Signal Description:</w:t>
            </w:r>
          </w:p>
          <w:p w14:paraId="50852D0E" w14:textId="77777777" w:rsidR="00B425EF" w:rsidRDefault="00B425EF"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201E5A04" w14:textId="77777777" w:rsidR="00B425EF" w:rsidRDefault="00B425EF" w:rsidP="00812550">
            <w:pPr>
              <w:rPr>
                <w:rFonts w:cs="Arial"/>
              </w:rPr>
            </w:pPr>
          </w:p>
          <w:p w14:paraId="476FFC75" w14:textId="77777777" w:rsidR="00B425EF" w:rsidRDefault="00B425EF" w:rsidP="00812550">
            <w:pPr>
              <w:rPr>
                <w:rFonts w:cs="Arial"/>
              </w:rPr>
            </w:pPr>
            <w:r>
              <w:rPr>
                <w:rFonts w:cs="Arial"/>
              </w:rPr>
              <w:t>Usage in Function:</w:t>
            </w:r>
          </w:p>
          <w:p w14:paraId="2E34E667" w14:textId="77777777" w:rsidR="00B425EF" w:rsidRDefault="00B425EF" w:rsidP="00812550">
            <w:pPr>
              <w:rPr>
                <w:rFonts w:cs="Arial"/>
              </w:rPr>
            </w:pPr>
            <w:r>
              <w:rPr>
                <w:rFonts w:cs="Arial"/>
              </w:rPr>
              <w:t xml:space="preserve">Signal Description: </w:t>
            </w:r>
          </w:p>
          <w:p w14:paraId="3E77C559" w14:textId="77777777" w:rsidR="00B425EF" w:rsidRDefault="00B425EF" w:rsidP="00812550">
            <w:pPr>
              <w:rPr>
                <w:rFonts w:cs="Arial"/>
              </w:rPr>
            </w:pPr>
            <w:r>
              <w:rPr>
                <w:rFonts w:cs="Arial"/>
              </w:rPr>
              <w:t>Indicates that the function should transmit the Seat values stored in the corresponding memory location</w:t>
            </w:r>
          </w:p>
          <w:p w14:paraId="13DACF8F" w14:textId="77777777" w:rsidR="00B425EF" w:rsidRDefault="00B425EF" w:rsidP="00812550">
            <w:pPr>
              <w:rPr>
                <w:rFonts w:cs="Arial"/>
              </w:rPr>
            </w:pPr>
          </w:p>
          <w:p w14:paraId="4C596DD3" w14:textId="77777777" w:rsidR="00B425EF" w:rsidRPr="0046598F" w:rsidRDefault="00B425EF" w:rsidP="00812550">
            <w:pPr>
              <w:rPr>
                <w:rFonts w:cs="Arial"/>
                <w:color w:val="000000"/>
              </w:rPr>
            </w:pPr>
            <w:r>
              <w:rPr>
                <w:rFonts w:cs="Arial"/>
                <w:color w:val="000000"/>
              </w:rPr>
              <w:t>Received from:</w:t>
            </w:r>
          </w:p>
          <w:p w14:paraId="1DD71F6E" w14:textId="77777777" w:rsidR="00B425EF" w:rsidRPr="00C8319B" w:rsidRDefault="00B425EF" w:rsidP="00812550">
            <w:pPr>
              <w:pStyle w:val="ListParagraph"/>
              <w:numPr>
                <w:ilvl w:val="0"/>
                <w:numId w:val="12"/>
              </w:numPr>
              <w:rPr>
                <w:rFonts w:cs="Arial"/>
              </w:rPr>
            </w:pPr>
            <w:r>
              <w:rPr>
                <w:noProof/>
              </w:rPr>
              <w:drawing>
                <wp:inline distT="0" distB="0" distL="0" distR="0" wp14:anchorId="40010EF9" wp14:editId="03A8482B">
                  <wp:extent cx="152400" cy="152400"/>
                  <wp:effectExtent l="0" t="0" r="0" b="0"/>
                  <wp:docPr id="97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2DC63E78" w14:textId="77777777" w:rsidR="00B425EF" w:rsidRDefault="00B425EF" w:rsidP="00B425EF">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B425EF" w:rsidRPr="00E54DEA" w14:paraId="6A404B40" w14:textId="77777777" w:rsidTr="00812550">
        <w:trPr>
          <w:trHeight w:val="260"/>
        </w:trPr>
        <w:tc>
          <w:tcPr>
            <w:tcW w:w="2689" w:type="dxa"/>
            <w:shd w:val="clear" w:color="auto" w:fill="D9D9D9" w:themeFill="background1" w:themeFillShade="D9"/>
            <w:noWrap/>
            <w:hideMark/>
          </w:tcPr>
          <w:p w14:paraId="295748C7" w14:textId="77777777" w:rsidR="00B425EF" w:rsidRPr="00E54DEA" w:rsidRDefault="00B425EF"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48FC334" w14:textId="77777777" w:rsidR="00B425EF" w:rsidRPr="00E54DEA" w:rsidRDefault="00B425EF" w:rsidP="00812550">
            <w:pPr>
              <w:overflowPunct/>
              <w:autoSpaceDE/>
              <w:autoSpaceDN/>
              <w:adjustRightInd/>
              <w:textAlignment w:val="auto"/>
              <w:rPr>
                <w:rFonts w:cs="Arial"/>
                <w:b/>
                <w:bCs/>
                <w:color w:val="000000"/>
              </w:rPr>
            </w:pPr>
            <w:r>
              <w:rPr>
                <w:rFonts w:cs="Arial"/>
                <w:b/>
                <w:bCs/>
                <w:color w:val="000000"/>
              </w:rPr>
              <w:t>Description</w:t>
            </w:r>
          </w:p>
        </w:tc>
      </w:tr>
      <w:tr w:rsidR="00B425EF" w:rsidRPr="003F473D" w14:paraId="5B2B3D69" w14:textId="77777777" w:rsidTr="00812550">
        <w:trPr>
          <w:trHeight w:val="410"/>
        </w:trPr>
        <w:tc>
          <w:tcPr>
            <w:tcW w:w="2689" w:type="dxa"/>
            <w:noWrap/>
          </w:tcPr>
          <w:p w14:paraId="3F93BA48" w14:textId="77777777" w:rsidR="00B425EF" w:rsidRDefault="00B425EF" w:rsidP="00812550">
            <w:pPr>
              <w:contextualSpacing/>
              <w:rPr>
                <w:rFonts w:cs="Arial"/>
              </w:rPr>
            </w:pPr>
            <w:r>
              <w:rPr>
                <w:rFonts w:cs="Arial"/>
              </w:rPr>
              <w:t>Stored_Seat_Setting</w:t>
            </w:r>
          </w:p>
          <w:p w14:paraId="215E2271" w14:textId="77777777" w:rsidR="00B425EF" w:rsidRDefault="00B425EF" w:rsidP="00812550">
            <w:pPr>
              <w:contextualSpacing/>
              <w:rPr>
                <w:rFonts w:cs="Arial"/>
              </w:rPr>
            </w:pPr>
            <w:r>
              <w:rPr>
                <w:rFonts w:cs="Arial"/>
              </w:rPr>
              <w:t>Type:</w:t>
            </w:r>
          </w:p>
          <w:p w14:paraId="335C0B10" w14:textId="77777777" w:rsidR="00B425EF" w:rsidRDefault="00B425EF" w:rsidP="00812550">
            <w:pPr>
              <w:contextualSpacing/>
              <w:rPr>
                <w:rFonts w:cs="Arial"/>
              </w:rPr>
            </w:pPr>
            <w:r>
              <w:rPr>
                <w:noProof/>
              </w:rPr>
              <w:drawing>
                <wp:inline distT="0" distB="0" distL="0" distR="0" wp14:anchorId="69E547B3" wp14:editId="1BFC9311">
                  <wp:extent cx="152400" cy="152400"/>
                  <wp:effectExtent l="0" t="0" r="0" b="0"/>
                  <wp:docPr id="97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6D213FA0" w14:textId="77777777" w:rsidR="00B425EF" w:rsidRDefault="00B425EF" w:rsidP="00812550">
            <w:pPr>
              <w:rPr>
                <w:rFonts w:cs="Arial"/>
              </w:rPr>
            </w:pPr>
            <w:r>
              <w:rPr>
                <w:rFonts w:cs="Arial"/>
              </w:rPr>
              <w:t>Signal Description:</w:t>
            </w:r>
          </w:p>
          <w:p w14:paraId="2F92BCA9" w14:textId="77777777" w:rsidR="00B425EF" w:rsidRDefault="00B425EF" w:rsidP="00812550">
            <w:pPr>
              <w:rPr>
                <w:rFonts w:cs="Arial"/>
              </w:rPr>
            </w:pPr>
            <w:r>
              <w:rPr>
                <w:rFonts w:cs="Arial"/>
              </w:rPr>
              <w:t>These values indicate the actual settings being transferred. These can be stored settings to be recalled or current settings to be stored.</w:t>
            </w:r>
          </w:p>
          <w:p w14:paraId="2B5C69A6" w14:textId="77777777" w:rsidR="00B425EF" w:rsidRDefault="00B425EF" w:rsidP="00812550">
            <w:pPr>
              <w:rPr>
                <w:rFonts w:cs="Arial"/>
              </w:rPr>
            </w:pPr>
          </w:p>
          <w:p w14:paraId="134DDF5F" w14:textId="77777777" w:rsidR="00B425EF" w:rsidRDefault="00B425EF" w:rsidP="00812550">
            <w:pPr>
              <w:rPr>
                <w:rFonts w:cs="Arial"/>
              </w:rPr>
            </w:pPr>
            <w:r>
              <w:rPr>
                <w:rFonts w:cs="Arial"/>
              </w:rPr>
              <w:t>Usage in Function:</w:t>
            </w:r>
          </w:p>
          <w:p w14:paraId="2D7EFFBA" w14:textId="77777777" w:rsidR="00B425EF" w:rsidRDefault="00B425EF" w:rsidP="00812550">
            <w:pPr>
              <w:rPr>
                <w:rFonts w:cs="Arial"/>
              </w:rPr>
            </w:pPr>
            <w:r>
              <w:rPr>
                <w:rFonts w:cs="Arial"/>
              </w:rPr>
              <w:t xml:space="preserve">Signal Description: </w:t>
            </w:r>
          </w:p>
          <w:p w14:paraId="7C254F98" w14:textId="77777777" w:rsidR="00B425EF" w:rsidRDefault="00B425EF" w:rsidP="00812550">
            <w:pPr>
              <w:rPr>
                <w:rFonts w:cs="Arial"/>
              </w:rPr>
            </w:pPr>
            <w:r>
              <w:rPr>
                <w:rFonts w:cs="Arial"/>
              </w:rPr>
              <w:t>Contains the stored values of the Seat</w:t>
            </w:r>
          </w:p>
          <w:p w14:paraId="3E6B6FEE" w14:textId="77777777" w:rsidR="00B425EF" w:rsidRDefault="00B425EF" w:rsidP="00812550">
            <w:pPr>
              <w:rPr>
                <w:rFonts w:cs="Arial"/>
              </w:rPr>
            </w:pPr>
          </w:p>
          <w:p w14:paraId="3AB1E516" w14:textId="77777777" w:rsidR="00B425EF" w:rsidRPr="00275823" w:rsidRDefault="00B425EF" w:rsidP="00812550">
            <w:pPr>
              <w:rPr>
                <w:rFonts w:cs="Arial"/>
                <w:color w:val="000000"/>
              </w:rPr>
            </w:pPr>
            <w:r>
              <w:rPr>
                <w:rFonts w:cs="Arial"/>
                <w:color w:val="000000"/>
              </w:rPr>
              <w:t>Sent to:</w:t>
            </w:r>
          </w:p>
          <w:p w14:paraId="55AE5ED9" w14:textId="77777777" w:rsidR="00B425EF" w:rsidRPr="0046598F" w:rsidRDefault="00B425EF" w:rsidP="00812550">
            <w:pPr>
              <w:pStyle w:val="ListParagraph"/>
              <w:numPr>
                <w:ilvl w:val="0"/>
                <w:numId w:val="12"/>
              </w:numPr>
              <w:rPr>
                <w:rFonts w:cs="Arial"/>
                <w:color w:val="000000"/>
              </w:rPr>
            </w:pPr>
            <w:r>
              <w:rPr>
                <w:noProof/>
              </w:rPr>
              <w:drawing>
                <wp:inline distT="0" distB="0" distL="0" distR="0" wp14:anchorId="43A2C260" wp14:editId="5607B67D">
                  <wp:extent cx="152400" cy="152400"/>
                  <wp:effectExtent l="0" t="0" r="0" b="0"/>
                  <wp:docPr id="97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a8331ebe8c4fb15f71e29723708a732" w:history="1">
              <w:r>
                <w:rPr>
                  <w:rStyle w:val="Hyperlink"/>
                  <w:rFonts w:cs="Arial"/>
                  <w:color w:val="000000"/>
                </w:rPr>
                <w:t>Move Seat Position</w:t>
              </w:r>
            </w:hyperlink>
          </w:p>
          <w:p w14:paraId="1D798D37" w14:textId="77777777" w:rsidR="00B425EF" w:rsidRPr="0046598F" w:rsidRDefault="00B425EF" w:rsidP="00812550">
            <w:pPr>
              <w:pStyle w:val="ListParagraph"/>
              <w:numPr>
                <w:ilvl w:val="0"/>
                <w:numId w:val="12"/>
              </w:numPr>
              <w:rPr>
                <w:rFonts w:cs="Arial"/>
                <w:color w:val="000000"/>
              </w:rPr>
            </w:pPr>
            <w:r>
              <w:rPr>
                <w:noProof/>
              </w:rPr>
              <w:drawing>
                <wp:inline distT="0" distB="0" distL="0" distR="0" wp14:anchorId="00F0BC8B" wp14:editId="2E7DDFE3">
                  <wp:extent cx="152400" cy="152400"/>
                  <wp:effectExtent l="0" t="0" r="0" b="0"/>
                  <wp:docPr id="98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78477339e8812ab41299d700ed4fa8" w:history="1">
              <w:r>
                <w:rPr>
                  <w:rStyle w:val="Hyperlink"/>
                  <w:rFonts w:cs="Arial"/>
                  <w:color w:val="000000"/>
                </w:rPr>
                <w:t>Store Seat Position</w:t>
              </w:r>
            </w:hyperlink>
          </w:p>
        </w:tc>
      </w:tr>
    </w:tbl>
    <w:p w14:paraId="24DFDB75" w14:textId="77777777" w:rsidR="00B425EF" w:rsidRDefault="00B425EF" w:rsidP="00B425EF">
      <w:pPr>
        <w:pStyle w:val="Heading4"/>
      </w:pPr>
      <w:r>
        <w:lastRenderedPageBreak/>
        <w:t>Logical</w:t>
      </w:r>
      <w:r w:rsidRPr="00F15706">
        <w:t xml:space="preserve"> Parameters</w:t>
      </w:r>
    </w:p>
    <w:p w14:paraId="3AF2EA13" w14:textId="77777777" w:rsidR="00B425EF" w:rsidRDefault="00B425EF" w:rsidP="00B425EF"/>
    <w:p w14:paraId="140ABB30" w14:textId="77777777" w:rsidR="00B425EF" w:rsidRDefault="00B425EF" w:rsidP="00B425EF">
      <w:r w:rsidRPr="005067FC">
        <w:rPr>
          <w:i/>
          <w:color w:val="A6A6A6" w:themeColor="background1" w:themeShade="A6"/>
        </w:rPr>
        <w:t>Not supported by MagicDraw report generation.</w:t>
      </w:r>
    </w:p>
    <w:p w14:paraId="7ABBE392" w14:textId="77777777" w:rsidR="00B425EF" w:rsidRDefault="00B425EF" w:rsidP="00B425EF">
      <w:pPr>
        <w:pStyle w:val="Heading3"/>
      </w:pPr>
      <w:r>
        <w:t>Function Modeling</w:t>
      </w:r>
    </w:p>
    <w:p w14:paraId="15164EA7" w14:textId="77777777" w:rsidR="00B425EF" w:rsidRPr="00C75AE5" w:rsidRDefault="00B425EF" w:rsidP="00B425EF"/>
    <w:p w14:paraId="13D424D4" w14:textId="77777777" w:rsidR="00B425EF" w:rsidRDefault="00B425EF" w:rsidP="00B425EF">
      <w:pPr>
        <w:pStyle w:val="Heading4"/>
        <w:numPr>
          <w:ilvl w:val="3"/>
          <w:numId w:val="4"/>
        </w:numPr>
      </w:pPr>
      <w:r>
        <w:t>Use Cases</w:t>
      </w:r>
    </w:p>
    <w:p w14:paraId="4C95896B" w14:textId="77777777" w:rsidR="00B425EF" w:rsidRDefault="00B425EF" w:rsidP="00B425EF"/>
    <w:p w14:paraId="1FC5B4C0" w14:textId="77777777" w:rsidR="00B425EF" w:rsidRPr="005067FC" w:rsidRDefault="00B425EF" w:rsidP="00B425EF">
      <w:pPr>
        <w:rPr>
          <w:i/>
          <w:color w:val="A6A6A6" w:themeColor="background1" w:themeShade="A6"/>
        </w:rPr>
      </w:pPr>
      <w:r w:rsidRPr="005067FC">
        <w:rPr>
          <w:i/>
          <w:color w:val="A6A6A6" w:themeColor="background1" w:themeShade="A6"/>
        </w:rPr>
        <w:t>Not supported by MagicDraw report generation.</w:t>
      </w:r>
    </w:p>
    <w:p w14:paraId="7EB3EC48" w14:textId="77777777" w:rsidR="00B425EF" w:rsidRDefault="00B425EF" w:rsidP="00B425EF">
      <w:pPr>
        <w:pStyle w:val="Heading4"/>
        <w:numPr>
          <w:ilvl w:val="3"/>
          <w:numId w:val="4"/>
        </w:numPr>
      </w:pPr>
      <w:r>
        <w:t>State Charts / Activity Diagrams / Sequence Diagrams / Decision Tables</w:t>
      </w:r>
    </w:p>
    <w:p w14:paraId="577C91BF" w14:textId="77777777" w:rsidR="00B425EF" w:rsidRDefault="00B425EF" w:rsidP="00B425EF"/>
    <w:p w14:paraId="60F03582" w14:textId="77777777" w:rsidR="00B425EF" w:rsidRDefault="00B425EF" w:rsidP="00B425EF">
      <w:pPr>
        <w:contextualSpacing/>
        <w:jc w:val="center"/>
      </w:pPr>
      <w:r>
        <w:rPr>
          <w:noProof/>
        </w:rPr>
        <w:drawing>
          <wp:inline distT="0" distB="0" distL="0" distR="0" wp14:anchorId="2E02D492" wp14:editId="3DA1A07F">
            <wp:extent cx="6466205" cy="3584199"/>
            <wp:effectExtent l="0" t="0" r="0" b="0"/>
            <wp:docPr id="982" name="Picture 825361853.png" descr="82536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825361853.png"/>
                    <pic:cNvPicPr/>
                  </pic:nvPicPr>
                  <pic:blipFill>
                    <a:blip r:embed="rId72" cstate="print"/>
                    <a:stretch>
                      <a:fillRect/>
                    </a:stretch>
                  </pic:blipFill>
                  <pic:spPr>
                    <a:xfrm>
                      <a:off x="0" y="0"/>
                      <a:ext cx="6466205" cy="3584199"/>
                    </a:xfrm>
                    <a:prstGeom prst="rect">
                      <a:avLst/>
                    </a:prstGeom>
                  </pic:spPr>
                </pic:pic>
              </a:graphicData>
            </a:graphic>
          </wp:inline>
        </w:drawing>
      </w:r>
    </w:p>
    <w:p w14:paraId="7A41B65B" w14:textId="77777777" w:rsidR="00B425EF" w:rsidRPr="00294100" w:rsidRDefault="00B425EF" w:rsidP="00B425EF">
      <w:pPr>
        <w:pStyle w:val="Caption"/>
      </w:pPr>
      <w:r w:rsidRPr="00BD03E8">
        <w:t xml:space="preserve">Figure </w:t>
      </w:r>
      <w:fldSimple w:instr=" SEQ Figure \* ARABIC ">
        <w:r>
          <w:rPr>
            <w:noProof/>
          </w:rPr>
          <w:t>3</w:t>
        </w:r>
      </w:fldSimple>
      <w:r w:rsidRPr="00BD03E8">
        <w:t>:</w:t>
      </w:r>
      <w:r>
        <w:t xml:space="preserve"> </w:t>
      </w:r>
      <w:r w:rsidRPr="00294100">
        <w:t>Read Seat Stored Position</w:t>
      </w:r>
    </w:p>
    <w:p w14:paraId="45FDC41C" w14:textId="77777777" w:rsidR="00B425EF" w:rsidRPr="000A30CD" w:rsidRDefault="00B425EF" w:rsidP="00B425EF"/>
    <w:p w14:paraId="3359342C" w14:textId="77777777" w:rsidR="00B425EF" w:rsidRPr="00834E12" w:rsidRDefault="00B425EF" w:rsidP="00B425EF"/>
    <w:p w14:paraId="00335933" w14:textId="77777777" w:rsidR="00B425EF" w:rsidRDefault="00B425EF" w:rsidP="00B425EF">
      <w:pPr>
        <w:pStyle w:val="Heading3"/>
      </w:pPr>
      <w:r>
        <w:t>Function Requirements</w:t>
      </w:r>
    </w:p>
    <w:p w14:paraId="4CF1AB81" w14:textId="77777777" w:rsidR="00B425EF" w:rsidRDefault="00B425EF" w:rsidP="00B425EF">
      <w:pPr>
        <w:pStyle w:val="Heading4"/>
      </w:pPr>
      <w:r>
        <w:t>Functional Requirements</w:t>
      </w:r>
    </w:p>
    <w:p w14:paraId="6E4D539F" w14:textId="77777777" w:rsidR="00B425EF" w:rsidRDefault="00B425EF" w:rsidP="00B425EF">
      <w:pPr>
        <w:pStyle w:val="Heading5"/>
      </w:pPr>
      <w:r>
        <w:t>Normal Operation</w:t>
      </w:r>
    </w:p>
    <w:p w14:paraId="278DE83C" w14:textId="77777777" w:rsidR="00B425EF" w:rsidRDefault="00B425EF" w:rsidP="00B425EF"/>
    <w:p w14:paraId="0A1307D0" w14:textId="77777777" w:rsidR="00B425EF" w:rsidRPr="0017445F" w:rsidRDefault="00B425EF" w:rsidP="00B425EF">
      <w:pPr>
        <w:pStyle w:val="RERequirement"/>
        <w:shd w:val="clear" w:color="auto" w:fill="F2F2F2" w:themeFill="background1" w:themeFillShade="F2"/>
      </w:pPr>
      <w:r>
        <w:lastRenderedPageBreak/>
        <w:t>9 Personalization - Classic Memory Recall Methods 2</w:t>
      </w:r>
    </w:p>
    <w:p w14:paraId="171F6B04" w14:textId="77777777" w:rsidR="00B425EF" w:rsidRDefault="00B425EF" w:rsidP="00B425EF">
      <w:pPr>
        <w:rPr>
          <w:rFonts w:cs="Arial"/>
        </w:rPr>
      </w:pPr>
      <w:r>
        <w:rPr>
          <w:rFonts w:cs="Arial"/>
        </w:rPr>
        <w:t>"When the 'Request Recall Position' function triggers a Classic Memory recall, received signal 'Gear' is 'Recall Available', and received signal 'Vehicle Speed' is 'Slow' then it shall ouput 'Memory_Command' as 'Recall' + the memory location indicated in 'Memory_Input_Status' to the following functions</w:t>
      </w:r>
    </w:p>
    <w:p w14:paraId="2B5931A0" w14:textId="77777777" w:rsidR="00B425EF" w:rsidRDefault="00B425EF" w:rsidP="00B425EF">
      <w:pPr>
        <w:rPr>
          <w:rFonts w:cs="Arial"/>
        </w:rPr>
      </w:pPr>
      <w:r>
        <w:rPr>
          <w:rFonts w:cs="Arial"/>
        </w:rPr>
        <w:t>- Read Mirrors Stored Position</w:t>
      </w:r>
    </w:p>
    <w:p w14:paraId="17D1914F" w14:textId="77777777" w:rsidR="00B425EF" w:rsidRDefault="00B425EF" w:rsidP="00B425EF">
      <w:pPr>
        <w:rPr>
          <w:rFonts w:cs="Arial"/>
        </w:rPr>
      </w:pPr>
      <w:r>
        <w:rPr>
          <w:rFonts w:cs="Arial"/>
        </w:rPr>
        <w:t>- Read Seat Stored Position</w:t>
      </w:r>
    </w:p>
    <w:p w14:paraId="5DC0306E" w14:textId="77777777" w:rsidR="00B425EF" w:rsidRDefault="00B425EF" w:rsidP="00B425EF">
      <w:pPr>
        <w:rPr>
          <w:rFonts w:cs="Arial"/>
        </w:rPr>
      </w:pPr>
      <w:r>
        <w:rPr>
          <w:rFonts w:cs="Arial"/>
        </w:rPr>
        <w:t>- Read Steering Stored Position</w:t>
      </w:r>
    </w:p>
    <w:p w14:paraId="310ED6A9" w14:textId="77777777" w:rsidR="00B425EF" w:rsidRDefault="00B425EF" w:rsidP="00B425EF">
      <w:pPr>
        <w:rPr>
          <w:rFonts w:cs="Arial"/>
        </w:rPr>
      </w:pPr>
      <w:r>
        <w:rPr>
          <w:rFonts w:cs="Arial"/>
        </w:rPr>
        <w:t>- Read Pedals Stored Position</w:t>
      </w:r>
    </w:p>
    <w:p w14:paraId="214DDE0C" w14:textId="77777777" w:rsidR="00B425EF" w:rsidRDefault="00B425EF" w:rsidP="00B425EF">
      <w:pPr>
        <w:rPr>
          <w:rFonts w:cs="Arial"/>
        </w:rPr>
      </w:pPr>
      <w:r>
        <w:rPr>
          <w:rFonts w:cs="Arial"/>
        </w:rPr>
        <w:t>- Read AHUD Stored Brightness"</w:t>
      </w:r>
    </w:p>
    <w:p w14:paraId="434C453B"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4A76901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8BE3A"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w:t>
            </w:r>
          </w:p>
        </w:tc>
      </w:tr>
      <w:tr w:rsidR="00B425EF" w:rsidRPr="00FD127C" w14:paraId="2377A5E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826DBD"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8CC05" w14:textId="77777777" w:rsidR="00B425EF" w:rsidRDefault="00B425EF" w:rsidP="00812550"/>
        </w:tc>
      </w:tr>
      <w:tr w:rsidR="00B425EF" w:rsidRPr="00FD127C" w14:paraId="724D3D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51ADD"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458BD" w14:textId="77777777" w:rsidR="00B425EF" w:rsidRDefault="00B425EF" w:rsidP="00812550"/>
        </w:tc>
      </w:tr>
      <w:tr w:rsidR="00B425EF" w:rsidRPr="00FD127C" w14:paraId="2F61851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5895E"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39F42" w14:textId="77777777" w:rsidR="00B425EF" w:rsidRDefault="00B425EF" w:rsidP="00812550"/>
        </w:tc>
      </w:tr>
      <w:tr w:rsidR="00B425EF" w:rsidRPr="00FD127C" w14:paraId="130C982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B7C3A"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991BD"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8E33E"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2845D" w14:textId="77777777" w:rsidR="00B425EF" w:rsidRDefault="00B425EF" w:rsidP="00812550"/>
        </w:tc>
      </w:tr>
      <w:tr w:rsidR="00B425EF" w:rsidRPr="00FD127C" w14:paraId="766E54E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63575"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DBE2A"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54A59"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1D9D3" w14:textId="77777777" w:rsidR="00B425EF" w:rsidRDefault="00B425EF" w:rsidP="00812550"/>
        </w:tc>
      </w:tr>
      <w:tr w:rsidR="00B425EF" w:rsidRPr="00FD127C" w14:paraId="4BE39B2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C3FA5"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E25E0E"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F1302"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90EFD"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0E2E4"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D1CB8" w14:textId="77777777" w:rsidR="00B425EF" w:rsidRDefault="00B425EF" w:rsidP="00812550"/>
        </w:tc>
      </w:tr>
      <w:tr w:rsidR="00B425EF" w:rsidRPr="00FD127C" w14:paraId="57B3E19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C41EFA" w14:textId="77777777" w:rsidR="00B425EF" w:rsidRPr="00FD127C" w:rsidRDefault="002E13E1" w:rsidP="00812550">
            <w:pPr>
              <w:rPr>
                <w:rFonts w:cs="Arial"/>
                <w:bCs/>
                <w:color w:val="808080" w:themeColor="background1" w:themeShade="80"/>
                <w:sz w:val="16"/>
                <w:szCs w:val="14"/>
              </w:rPr>
            </w:pPr>
            <w:hyperlink r:id="rId73"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547AA"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B45DD"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E12695" w14:textId="77777777" w:rsidR="00B425EF" w:rsidRDefault="00B425EF" w:rsidP="00B425EF"/>
    <w:p w14:paraId="1A91F0BB" w14:textId="77777777" w:rsidR="00B425EF" w:rsidRPr="0017445F" w:rsidRDefault="00B425EF" w:rsidP="00B425EF">
      <w:pPr>
        <w:pStyle w:val="RERequirement"/>
        <w:shd w:val="clear" w:color="auto" w:fill="F2F2F2" w:themeFill="background1" w:themeFillShade="F2"/>
      </w:pPr>
      <w:r>
        <w:t xml:space="preserve">103 Diagnostics - Technician 1 </w:t>
      </w:r>
    </w:p>
    <w:p w14:paraId="6BCCFE2A" w14:textId="77777777" w:rsidR="00B425EF" w:rsidRDefault="00B425EF" w:rsidP="00B425EF">
      <w:pPr>
        <w:rPr>
          <w:rFonts w:cs="Arial"/>
        </w:rPr>
      </w:pPr>
      <w:r>
        <w:rPr>
          <w:rFonts w:cs="Arial"/>
        </w:rPr>
        <w:t>When receiving a request to write from the Diagnostics System while in Diagnostic Mode the Classic Memory Settings System shall apply the request</w:t>
      </w:r>
    </w:p>
    <w:p w14:paraId="323F6EFF"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66A87AB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1E91B"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B425EF" w:rsidRPr="00FD127C" w14:paraId="541CE5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78F85"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9DC7F" w14:textId="77777777" w:rsidR="00B425EF" w:rsidRDefault="00B425EF" w:rsidP="00812550"/>
        </w:tc>
      </w:tr>
      <w:tr w:rsidR="00B425EF" w:rsidRPr="00FD127C" w14:paraId="0AE991A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A3189F"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48D9D" w14:textId="77777777" w:rsidR="00B425EF" w:rsidRDefault="00B425EF" w:rsidP="00812550"/>
        </w:tc>
      </w:tr>
      <w:tr w:rsidR="00B425EF" w:rsidRPr="00FD127C" w14:paraId="75C9C6A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4C646"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73DC7" w14:textId="77777777" w:rsidR="00B425EF" w:rsidRDefault="00B425EF" w:rsidP="00812550"/>
        </w:tc>
      </w:tr>
      <w:tr w:rsidR="00B425EF" w:rsidRPr="00FD127C" w14:paraId="0F0B1CB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783FB"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F29BF"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15E01"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00921" w14:textId="77777777" w:rsidR="00B425EF" w:rsidRDefault="00B425EF" w:rsidP="00812550"/>
        </w:tc>
      </w:tr>
      <w:tr w:rsidR="00B425EF" w:rsidRPr="00FD127C" w14:paraId="2691D2E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A7220"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90BF2"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C96F3D9" wp14:editId="4615CDE8">
                  <wp:extent cx="152400" cy="152400"/>
                  <wp:effectExtent l="0" t="0" r="0" b="0"/>
                  <wp:docPr id="98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BFFFC"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81B72" w14:textId="77777777" w:rsidR="00B425EF" w:rsidRDefault="00B425EF" w:rsidP="00812550"/>
        </w:tc>
      </w:tr>
      <w:tr w:rsidR="00B425EF" w:rsidRPr="00FD127C" w14:paraId="4C03D02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481B2"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004FB9"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F3FAD"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AB707"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C3F97"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0589A" w14:textId="77777777" w:rsidR="00B425EF" w:rsidRDefault="00B425EF" w:rsidP="00812550"/>
        </w:tc>
      </w:tr>
      <w:tr w:rsidR="00B425EF" w:rsidRPr="00FD127C" w14:paraId="3B03A52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546711" w14:textId="77777777" w:rsidR="00B425EF" w:rsidRPr="00FD127C" w:rsidRDefault="002E13E1" w:rsidP="00812550">
            <w:pPr>
              <w:rPr>
                <w:rFonts w:cs="Arial"/>
                <w:bCs/>
                <w:color w:val="808080" w:themeColor="background1" w:themeShade="80"/>
                <w:sz w:val="16"/>
                <w:szCs w:val="14"/>
              </w:rPr>
            </w:pPr>
            <w:hyperlink r:id="rId74"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2D24A"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A35EC"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E3C447" w14:textId="77777777" w:rsidR="00B425EF" w:rsidRDefault="00B425EF" w:rsidP="00B425EF"/>
    <w:p w14:paraId="5DED9BFA" w14:textId="77777777" w:rsidR="00B425EF" w:rsidRPr="0017445F" w:rsidRDefault="00B425EF" w:rsidP="00B425EF">
      <w:pPr>
        <w:pStyle w:val="RERequirement"/>
        <w:shd w:val="clear" w:color="auto" w:fill="F2F2F2" w:themeFill="background1" w:themeFillShade="F2"/>
      </w:pPr>
      <w:r>
        <w:t>104 Diagnostics - Technician 2</w:t>
      </w:r>
    </w:p>
    <w:p w14:paraId="7F85AAE5" w14:textId="77777777" w:rsidR="00B425EF" w:rsidRDefault="00B425EF" w:rsidP="00B425EF">
      <w:pPr>
        <w:rPr>
          <w:rFonts w:cs="Arial"/>
        </w:rPr>
      </w:pPr>
      <w:r>
        <w:rPr>
          <w:rFonts w:cs="Arial"/>
        </w:rPr>
        <w:t>When receiving a request to write from the Diagnostics System while in Diagnostic Mode the Easy Entry Easy Exit System shall apply the request</w:t>
      </w:r>
    </w:p>
    <w:p w14:paraId="45FA14AB"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2B87605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7B92B"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B425EF" w:rsidRPr="00FD127C" w14:paraId="6E8E86E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6D806"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A146D" w14:textId="77777777" w:rsidR="00B425EF" w:rsidRDefault="00B425EF" w:rsidP="00812550"/>
        </w:tc>
      </w:tr>
      <w:tr w:rsidR="00B425EF" w:rsidRPr="00FD127C" w14:paraId="07FC315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ABFBB"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A6B89" w14:textId="77777777" w:rsidR="00B425EF" w:rsidRDefault="00B425EF" w:rsidP="00812550"/>
        </w:tc>
      </w:tr>
      <w:tr w:rsidR="00B425EF" w:rsidRPr="00FD127C" w14:paraId="0058755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D0CB9"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E11AA" w14:textId="77777777" w:rsidR="00B425EF" w:rsidRDefault="00B425EF" w:rsidP="00812550"/>
        </w:tc>
      </w:tr>
      <w:tr w:rsidR="00B425EF" w:rsidRPr="00FD127C" w14:paraId="379D95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B12A7"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76E68"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3568F"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DC906D" w14:textId="77777777" w:rsidR="00B425EF" w:rsidRDefault="00B425EF" w:rsidP="00812550"/>
        </w:tc>
      </w:tr>
      <w:tr w:rsidR="00B425EF" w:rsidRPr="00FD127C" w14:paraId="1087AEC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476F3"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42556"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D8923B5" wp14:editId="212BBC36">
                  <wp:extent cx="152400" cy="152400"/>
                  <wp:effectExtent l="0" t="0" r="0" b="0"/>
                  <wp:docPr id="98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94503"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C945CD" w14:textId="77777777" w:rsidR="00B425EF" w:rsidRDefault="00B425EF" w:rsidP="00812550"/>
        </w:tc>
      </w:tr>
      <w:tr w:rsidR="00B425EF" w:rsidRPr="00FD127C" w14:paraId="64D49C3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8D1F3"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AB1FF5"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5DB2F"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68A78"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AE2C0"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B9D2B1" w14:textId="77777777" w:rsidR="00B425EF" w:rsidRDefault="00B425EF" w:rsidP="00812550"/>
        </w:tc>
      </w:tr>
      <w:tr w:rsidR="00B425EF" w:rsidRPr="00FD127C" w14:paraId="680B377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7950CE" w14:textId="77777777" w:rsidR="00B425EF" w:rsidRPr="00FD127C" w:rsidRDefault="002E13E1" w:rsidP="00812550">
            <w:pPr>
              <w:rPr>
                <w:rFonts w:cs="Arial"/>
                <w:bCs/>
                <w:color w:val="808080" w:themeColor="background1" w:themeShade="80"/>
                <w:sz w:val="16"/>
                <w:szCs w:val="14"/>
              </w:rPr>
            </w:pPr>
            <w:hyperlink r:id="rId75"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DC77B"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A6896"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5B4BD0" w14:textId="77777777" w:rsidR="00B425EF" w:rsidRDefault="00B425EF" w:rsidP="00B425EF"/>
    <w:p w14:paraId="767828E6" w14:textId="77777777" w:rsidR="00B425EF" w:rsidRPr="0017445F" w:rsidRDefault="00B425EF" w:rsidP="00B425EF">
      <w:pPr>
        <w:pStyle w:val="RERequirement"/>
        <w:shd w:val="clear" w:color="auto" w:fill="F2F2F2" w:themeFill="background1" w:themeFillShade="F2"/>
      </w:pPr>
      <w:r>
        <w:t>105 Diagnostics - Technician 3</w:t>
      </w:r>
    </w:p>
    <w:p w14:paraId="7AC6048D" w14:textId="77777777" w:rsidR="00B425EF" w:rsidRDefault="00B425EF" w:rsidP="00B425EF">
      <w:pPr>
        <w:rPr>
          <w:rFonts w:cs="Arial"/>
        </w:rPr>
      </w:pPr>
      <w:r>
        <w:rPr>
          <w:rFonts w:cs="Arial"/>
        </w:rPr>
        <w:t>When receiving a request to read from the Diagnostics System while in Diagnostic Mode the Classic Memory Settings System shall send the requested data</w:t>
      </w:r>
    </w:p>
    <w:p w14:paraId="19A97EF3"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121E212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77EF25"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B425EF" w:rsidRPr="00FD127C" w14:paraId="14F7C65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9BBCB"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61531" w14:textId="77777777" w:rsidR="00B425EF" w:rsidRDefault="00B425EF" w:rsidP="00812550"/>
        </w:tc>
      </w:tr>
      <w:tr w:rsidR="00B425EF" w:rsidRPr="00FD127C" w14:paraId="0BDD17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14477"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C2D91" w14:textId="77777777" w:rsidR="00B425EF" w:rsidRDefault="00B425EF" w:rsidP="00812550"/>
        </w:tc>
      </w:tr>
      <w:tr w:rsidR="00B425EF" w:rsidRPr="00FD127C" w14:paraId="2F7074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D559D"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A3643" w14:textId="77777777" w:rsidR="00B425EF" w:rsidRDefault="00B425EF" w:rsidP="00812550"/>
        </w:tc>
      </w:tr>
      <w:tr w:rsidR="00B425EF" w:rsidRPr="00FD127C" w14:paraId="66491F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288B3"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2F58C"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2D061"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0EEE1" w14:textId="77777777" w:rsidR="00B425EF" w:rsidRDefault="00B425EF" w:rsidP="00812550"/>
        </w:tc>
      </w:tr>
      <w:tr w:rsidR="00B425EF" w:rsidRPr="00FD127C" w14:paraId="0E36AB4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E01DA"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9CF60"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5E014D9" wp14:editId="208C8946">
                  <wp:extent cx="152400" cy="152400"/>
                  <wp:effectExtent l="0" t="0" r="0" b="0"/>
                  <wp:docPr id="98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F58524"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01AC2A" w14:textId="77777777" w:rsidR="00B425EF" w:rsidRDefault="00B425EF" w:rsidP="00812550"/>
        </w:tc>
      </w:tr>
      <w:tr w:rsidR="00B425EF" w:rsidRPr="00FD127C" w14:paraId="3C3C630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5FC2A" w14:textId="77777777" w:rsidR="00B425EF" w:rsidRPr="00FD127C" w:rsidRDefault="00B425EF"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B7BFA3"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F84A9"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14D4B"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F007F"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30890" w14:textId="77777777" w:rsidR="00B425EF" w:rsidRDefault="00B425EF" w:rsidP="00812550"/>
        </w:tc>
      </w:tr>
      <w:tr w:rsidR="00B425EF" w:rsidRPr="00FD127C" w14:paraId="0C0318F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B051AB" w14:textId="77777777" w:rsidR="00B425EF" w:rsidRPr="00FD127C" w:rsidRDefault="002E13E1" w:rsidP="00812550">
            <w:pPr>
              <w:rPr>
                <w:rFonts w:cs="Arial"/>
                <w:bCs/>
                <w:color w:val="808080" w:themeColor="background1" w:themeShade="80"/>
                <w:sz w:val="16"/>
                <w:szCs w:val="14"/>
              </w:rPr>
            </w:pPr>
            <w:hyperlink r:id="rId76"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A018F"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5AAF48"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E0FA2A" w14:textId="77777777" w:rsidR="00B425EF" w:rsidRDefault="00B425EF" w:rsidP="00B425EF"/>
    <w:p w14:paraId="6AEA1FEE" w14:textId="77777777" w:rsidR="00B425EF" w:rsidRPr="0017445F" w:rsidRDefault="00B425EF" w:rsidP="00B425EF">
      <w:pPr>
        <w:pStyle w:val="RERequirement"/>
        <w:shd w:val="clear" w:color="auto" w:fill="F2F2F2" w:themeFill="background1" w:themeFillShade="F2"/>
      </w:pPr>
      <w:r>
        <w:t>106 Diagnostics - Technician 4</w:t>
      </w:r>
    </w:p>
    <w:p w14:paraId="32D7E546" w14:textId="77777777" w:rsidR="00B425EF" w:rsidRDefault="00B425EF" w:rsidP="00B425EF">
      <w:pPr>
        <w:rPr>
          <w:rFonts w:cs="Arial"/>
        </w:rPr>
      </w:pPr>
      <w:r>
        <w:rPr>
          <w:rFonts w:cs="Arial"/>
        </w:rPr>
        <w:t>When receiving a request to read from the Diagnostics System while in Diagnostic Mode the Easy Entry Easy Exit System shall send the requested data</w:t>
      </w:r>
    </w:p>
    <w:p w14:paraId="1F8372FE"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5E13031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F3578"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B425EF" w:rsidRPr="00FD127C" w14:paraId="74A78F7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AD35D"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B653D" w14:textId="77777777" w:rsidR="00B425EF" w:rsidRDefault="00B425EF" w:rsidP="00812550"/>
        </w:tc>
      </w:tr>
      <w:tr w:rsidR="00B425EF" w:rsidRPr="00FD127C" w14:paraId="6EAEA11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373B1E"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3CFFA" w14:textId="77777777" w:rsidR="00B425EF" w:rsidRDefault="00B425EF" w:rsidP="00812550"/>
        </w:tc>
      </w:tr>
      <w:tr w:rsidR="00B425EF" w:rsidRPr="00FD127C" w14:paraId="56E6D57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7693E"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D40AB" w14:textId="77777777" w:rsidR="00B425EF" w:rsidRDefault="00B425EF" w:rsidP="00812550"/>
        </w:tc>
      </w:tr>
      <w:tr w:rsidR="00B425EF" w:rsidRPr="00FD127C" w14:paraId="6754B0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7D493"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2FAE6"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007D2"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D8DAF5" w14:textId="77777777" w:rsidR="00B425EF" w:rsidRDefault="00B425EF" w:rsidP="00812550"/>
        </w:tc>
      </w:tr>
      <w:tr w:rsidR="00B425EF" w:rsidRPr="00FD127C" w14:paraId="7A76ABF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089F5"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93F5E"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A7AFDFF" wp14:editId="6B6F08FC">
                  <wp:extent cx="152400" cy="152400"/>
                  <wp:effectExtent l="0" t="0" r="0" b="0"/>
                  <wp:docPr id="99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0B7F1"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D5445" w14:textId="77777777" w:rsidR="00B425EF" w:rsidRDefault="00B425EF" w:rsidP="00812550"/>
        </w:tc>
      </w:tr>
      <w:tr w:rsidR="00B425EF" w:rsidRPr="00FD127C" w14:paraId="079D7D7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0E958"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F4A61D"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59BDF"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9A517"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F0620"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AB7E4" w14:textId="77777777" w:rsidR="00B425EF" w:rsidRDefault="00B425EF" w:rsidP="00812550"/>
        </w:tc>
      </w:tr>
      <w:tr w:rsidR="00B425EF" w:rsidRPr="00FD127C" w14:paraId="48EEF09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E4388B" w14:textId="77777777" w:rsidR="00B425EF" w:rsidRPr="00FD127C" w:rsidRDefault="002E13E1" w:rsidP="00812550">
            <w:pPr>
              <w:rPr>
                <w:rFonts w:cs="Arial"/>
                <w:bCs/>
                <w:color w:val="808080" w:themeColor="background1" w:themeShade="80"/>
                <w:sz w:val="16"/>
                <w:szCs w:val="14"/>
              </w:rPr>
            </w:pPr>
            <w:hyperlink r:id="rId77"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A0A4F"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4A3C0F"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912608" w14:textId="77777777" w:rsidR="00B425EF" w:rsidRDefault="00B425EF" w:rsidP="00B425EF"/>
    <w:p w14:paraId="086CAB78" w14:textId="77777777" w:rsidR="00B425EF" w:rsidRDefault="00B425EF" w:rsidP="00B425EF">
      <w:pPr>
        <w:pStyle w:val="Heading5"/>
      </w:pPr>
      <w:r>
        <w:t>Error Handling</w:t>
      </w:r>
    </w:p>
    <w:p w14:paraId="4BFAD4AA" w14:textId="77777777" w:rsidR="00B425EF" w:rsidRDefault="00B425EF" w:rsidP="00B425EF"/>
    <w:p w14:paraId="70BD4ED4" w14:textId="77777777" w:rsidR="00B425EF" w:rsidRDefault="00B425EF" w:rsidP="00B425EF">
      <w:pPr>
        <w:rPr>
          <w:color w:val="A6A6A6" w:themeColor="background1" w:themeShade="A6"/>
        </w:rPr>
      </w:pPr>
      <w:r>
        <w:rPr>
          <w:color w:val="A6A6A6" w:themeColor="background1" w:themeShade="A6"/>
        </w:rPr>
        <w:t>No Error Handling Requirements specified.</w:t>
      </w:r>
    </w:p>
    <w:p w14:paraId="29860963" w14:textId="77777777" w:rsidR="00B425EF" w:rsidRDefault="00B425EF" w:rsidP="00B425EF">
      <w:pPr>
        <w:pStyle w:val="Heading4"/>
      </w:pPr>
      <w:r>
        <w:t>Non-Functional Requirements</w:t>
      </w:r>
    </w:p>
    <w:p w14:paraId="1622E3DF" w14:textId="77777777" w:rsidR="00B425EF" w:rsidRDefault="00B425EF" w:rsidP="00B425EF"/>
    <w:p w14:paraId="538CB1BC" w14:textId="77777777" w:rsidR="00B425EF" w:rsidRDefault="00B425EF" w:rsidP="00B425EF">
      <w:pPr>
        <w:rPr>
          <w:color w:val="A6A6A6" w:themeColor="background1" w:themeShade="A6"/>
        </w:rPr>
      </w:pPr>
      <w:r>
        <w:rPr>
          <w:color w:val="A6A6A6" w:themeColor="background1" w:themeShade="A6"/>
        </w:rPr>
        <w:t>No Non-Functional Requirements specified.</w:t>
      </w:r>
    </w:p>
    <w:p w14:paraId="578B5D53" w14:textId="77777777" w:rsidR="00B425EF" w:rsidRDefault="00B425EF" w:rsidP="00B425EF">
      <w:pPr>
        <w:pStyle w:val="Heading4"/>
      </w:pPr>
      <w:r>
        <w:t>Functional Safety Requirements</w:t>
      </w:r>
    </w:p>
    <w:p w14:paraId="188825CD" w14:textId="77777777" w:rsidR="00B425EF" w:rsidRDefault="00B425EF" w:rsidP="00B425EF">
      <w:pPr>
        <w:rPr>
          <w:highlight w:val="yellow"/>
        </w:rPr>
      </w:pPr>
    </w:p>
    <w:p w14:paraId="3A1EEB7C" w14:textId="77777777" w:rsidR="00B425EF" w:rsidRDefault="00B425EF" w:rsidP="00B425EF">
      <w:pPr>
        <w:rPr>
          <w:color w:val="A6A6A6" w:themeColor="background1" w:themeShade="A6"/>
        </w:rPr>
      </w:pPr>
      <w:r>
        <w:rPr>
          <w:color w:val="A6A6A6" w:themeColor="background1" w:themeShade="A6"/>
        </w:rPr>
        <w:t>No Functional Safety Requirements specified.</w:t>
      </w:r>
    </w:p>
    <w:p w14:paraId="4F3CCEDC" w14:textId="77777777" w:rsidR="00B425EF" w:rsidRDefault="00B425EF" w:rsidP="00B425EF">
      <w:pPr>
        <w:pStyle w:val="Heading5"/>
      </w:pPr>
      <w:r>
        <w:t>ASIL Decomposition of Functional Safety Requirements</w:t>
      </w:r>
    </w:p>
    <w:p w14:paraId="6AD8AD74" w14:textId="77777777" w:rsidR="00B425EF" w:rsidRDefault="00B425EF" w:rsidP="00B425EF">
      <w:pPr>
        <w:pStyle w:val="NoSpacing"/>
      </w:pPr>
    </w:p>
    <w:p w14:paraId="15832BB0" w14:textId="77777777" w:rsidR="00B425EF" w:rsidRDefault="00B425EF" w:rsidP="00B425EF">
      <w:pPr>
        <w:pStyle w:val="NoSpacing"/>
      </w:pPr>
    </w:p>
    <w:p w14:paraId="642FABD1" w14:textId="77777777" w:rsidR="00B425EF" w:rsidRDefault="00B425EF" w:rsidP="00B425EF">
      <w:pPr>
        <w:pStyle w:val="NoSpacing"/>
        <w:rPr>
          <w:color w:val="A6A6A6" w:themeColor="background1" w:themeShade="A6"/>
        </w:rPr>
      </w:pPr>
      <w:r>
        <w:rPr>
          <w:color w:val="A6A6A6" w:themeColor="background1" w:themeShade="A6"/>
        </w:rPr>
        <w:t>No Functional Safety Requirements with ASIL Decompositions specified.</w:t>
      </w:r>
    </w:p>
    <w:p w14:paraId="13DF6990" w14:textId="77777777" w:rsidR="00B425EF" w:rsidRDefault="00B425EF" w:rsidP="00B425EF">
      <w:pPr>
        <w:pStyle w:val="Heading4"/>
      </w:pPr>
      <w:r>
        <w:t>Other Requirements</w:t>
      </w:r>
    </w:p>
    <w:p w14:paraId="7CE17DB8" w14:textId="77777777" w:rsidR="00B425EF" w:rsidRDefault="00B425EF" w:rsidP="00B425EF">
      <w:pPr>
        <w:pStyle w:val="Heading5"/>
      </w:pPr>
      <w:r>
        <w:t>Design Requirements</w:t>
      </w:r>
    </w:p>
    <w:p w14:paraId="71A0F5D3" w14:textId="77777777" w:rsidR="00B425EF" w:rsidRDefault="00B425EF" w:rsidP="00B425EF"/>
    <w:p w14:paraId="470394C4" w14:textId="77777777" w:rsidR="00B425EF" w:rsidRDefault="00B425EF" w:rsidP="00B425EF">
      <w:pPr>
        <w:rPr>
          <w:color w:val="A6A6A6" w:themeColor="background1" w:themeShade="A6"/>
        </w:rPr>
      </w:pPr>
      <w:r>
        <w:rPr>
          <w:color w:val="A6A6A6" w:themeColor="background1" w:themeShade="A6"/>
        </w:rPr>
        <w:t>No Design Requirements specified.</w:t>
      </w:r>
    </w:p>
    <w:p w14:paraId="6F6EF971" w14:textId="77777777" w:rsidR="00B425EF" w:rsidRDefault="00B425EF" w:rsidP="00B425EF">
      <w:pPr>
        <w:pStyle w:val="Heading4"/>
      </w:pPr>
      <w:r>
        <w:t>Uncategorized Requirements</w:t>
      </w:r>
    </w:p>
    <w:p w14:paraId="0F6466E1" w14:textId="77777777" w:rsidR="00B425EF" w:rsidRDefault="00B425EF" w:rsidP="00B425EF"/>
    <w:p w14:paraId="19CB7EE9" w14:textId="77777777" w:rsidR="00B425EF" w:rsidRPr="0017445F" w:rsidRDefault="00B425EF" w:rsidP="00B425EF">
      <w:pPr>
        <w:pStyle w:val="RERequirement"/>
        <w:shd w:val="clear" w:color="auto" w:fill="F2F2F2" w:themeFill="background1" w:themeFillShade="F2"/>
      </w:pPr>
      <w:r>
        <w:t>94 Personalization - Memory Location Settings 1</w:t>
      </w:r>
    </w:p>
    <w:p w14:paraId="2ED07AD3" w14:textId="77777777" w:rsidR="00B425EF" w:rsidRDefault="00B425EF" w:rsidP="00B425EF">
      <w:pPr>
        <w:rPr>
          <w:rFonts w:cs="Arial"/>
        </w:rPr>
      </w:pPr>
      <w:r>
        <w:rPr>
          <w:rFonts w:cs="Arial"/>
        </w:rPr>
        <w:t>Classic Memory shall provide only one set of positional settings per memory location per memory commodity</w:t>
      </w:r>
    </w:p>
    <w:p w14:paraId="0F04C3C0"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6F5755A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D66116"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B425EF" w:rsidRPr="00FD127C" w14:paraId="75362D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7D6DD1"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A9A81" w14:textId="77777777" w:rsidR="00B425EF" w:rsidRDefault="00B425EF" w:rsidP="00812550"/>
        </w:tc>
      </w:tr>
      <w:tr w:rsidR="00B425EF" w:rsidRPr="00FD127C" w14:paraId="0F5232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8746E"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78125" w14:textId="77777777" w:rsidR="00B425EF" w:rsidRDefault="00B425EF" w:rsidP="00812550"/>
        </w:tc>
      </w:tr>
      <w:tr w:rsidR="00B425EF" w:rsidRPr="00FD127C" w14:paraId="3002AC3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7111D"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8787A" w14:textId="77777777" w:rsidR="00B425EF" w:rsidRDefault="00B425EF" w:rsidP="00812550"/>
        </w:tc>
      </w:tr>
      <w:tr w:rsidR="00B425EF" w:rsidRPr="00FD127C" w14:paraId="157036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5E09E"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70C68"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3A0C3"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B2E68" w14:textId="77777777" w:rsidR="00B425EF" w:rsidRDefault="00B425EF" w:rsidP="00812550"/>
        </w:tc>
      </w:tr>
      <w:tr w:rsidR="00B425EF" w:rsidRPr="00FD127C" w14:paraId="4B8F926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E39BA"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94D71"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DB89439" wp14:editId="4D1B1F1B">
                  <wp:extent cx="152400" cy="152400"/>
                  <wp:effectExtent l="0" t="0" r="0" b="0"/>
                  <wp:docPr id="99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CBCB9"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0C26C" w14:textId="77777777" w:rsidR="00B425EF" w:rsidRDefault="00B425EF" w:rsidP="00812550"/>
        </w:tc>
      </w:tr>
      <w:tr w:rsidR="00B425EF" w:rsidRPr="00FD127C" w14:paraId="0636443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18710"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D74961"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6DC89"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76CDB"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47D56B"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324C3" w14:textId="77777777" w:rsidR="00B425EF" w:rsidRDefault="00B425EF" w:rsidP="00812550"/>
        </w:tc>
      </w:tr>
      <w:tr w:rsidR="00B425EF" w:rsidRPr="00FD127C" w14:paraId="2FB1AC5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E34000" w14:textId="77777777" w:rsidR="00B425EF" w:rsidRPr="00FD127C" w:rsidRDefault="002E13E1" w:rsidP="00812550">
            <w:pPr>
              <w:rPr>
                <w:rFonts w:cs="Arial"/>
                <w:bCs/>
                <w:color w:val="808080" w:themeColor="background1" w:themeShade="80"/>
                <w:sz w:val="16"/>
                <w:szCs w:val="14"/>
              </w:rPr>
            </w:pPr>
            <w:hyperlink r:id="rId78"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B3A49"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97C6C7"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2D5C99" w14:textId="77777777" w:rsidR="00B425EF" w:rsidRDefault="00B425EF" w:rsidP="00B425EF"/>
    <w:p w14:paraId="3D462F00" w14:textId="77777777" w:rsidR="00B425EF" w:rsidRPr="0017445F" w:rsidRDefault="00B425EF" w:rsidP="00B425EF">
      <w:pPr>
        <w:pStyle w:val="RERequirement"/>
        <w:shd w:val="clear" w:color="auto" w:fill="F2F2F2" w:themeFill="background1" w:themeFillShade="F2"/>
      </w:pPr>
      <w:r>
        <w:lastRenderedPageBreak/>
        <w:t>96 Memory Seat - Memory Mirrors</w:t>
      </w:r>
    </w:p>
    <w:p w14:paraId="4885EF89" w14:textId="77777777" w:rsidR="00B425EF" w:rsidRDefault="00B425EF" w:rsidP="00B425EF">
      <w:pPr>
        <w:rPr>
          <w:rFonts w:cs="Arial"/>
        </w:rPr>
      </w:pPr>
      <w:r>
        <w:rPr>
          <w:rFonts w:cs="Arial"/>
        </w:rPr>
        <w:t>Where a vehicle has Driver Seat memory then that vehicle shall also have the Memory Mirrors (Power Exterior Side Mirrors)</w:t>
      </w:r>
    </w:p>
    <w:p w14:paraId="5543411F"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21C31B1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620C0"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96</w:t>
            </w:r>
          </w:p>
        </w:tc>
      </w:tr>
      <w:tr w:rsidR="00B425EF" w:rsidRPr="00FD127C" w14:paraId="3FF3DEC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37482"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984AF" w14:textId="77777777" w:rsidR="00B425EF" w:rsidRDefault="00B425EF" w:rsidP="00812550"/>
        </w:tc>
      </w:tr>
      <w:tr w:rsidR="00B425EF" w:rsidRPr="00FD127C" w14:paraId="548862C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74547"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9705C" w14:textId="77777777" w:rsidR="00B425EF" w:rsidRDefault="00B425EF" w:rsidP="00812550"/>
        </w:tc>
      </w:tr>
      <w:tr w:rsidR="00B425EF" w:rsidRPr="00FD127C" w14:paraId="6CD10D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2083F"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302D8" w14:textId="77777777" w:rsidR="00B425EF" w:rsidRDefault="00B425EF" w:rsidP="00812550"/>
        </w:tc>
      </w:tr>
      <w:tr w:rsidR="00B425EF" w:rsidRPr="00FD127C" w14:paraId="6A5DA14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E62DB"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3379C"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A94386"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903C14" w14:textId="77777777" w:rsidR="00B425EF" w:rsidRDefault="00B425EF" w:rsidP="00812550"/>
        </w:tc>
      </w:tr>
      <w:tr w:rsidR="00B425EF" w:rsidRPr="00FD127C" w14:paraId="42484EC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13514"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E05A6"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B92C9"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B0EED" w14:textId="77777777" w:rsidR="00B425EF" w:rsidRDefault="00B425EF" w:rsidP="00812550"/>
        </w:tc>
      </w:tr>
      <w:tr w:rsidR="00B425EF" w:rsidRPr="00FD127C" w14:paraId="25EAA49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2D001"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F29A8A"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F9ACB"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21E7D"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D8527D"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E15E48" w14:textId="77777777" w:rsidR="00B425EF" w:rsidRDefault="00B425EF" w:rsidP="00812550"/>
        </w:tc>
      </w:tr>
      <w:tr w:rsidR="00B425EF" w:rsidRPr="00FD127C" w14:paraId="482503C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B9ADD8" w14:textId="77777777" w:rsidR="00B425EF" w:rsidRPr="00FD127C" w:rsidRDefault="002E13E1" w:rsidP="00812550">
            <w:pPr>
              <w:rPr>
                <w:rFonts w:cs="Arial"/>
                <w:bCs/>
                <w:color w:val="808080" w:themeColor="background1" w:themeShade="80"/>
                <w:sz w:val="16"/>
                <w:szCs w:val="14"/>
              </w:rPr>
            </w:pPr>
            <w:hyperlink r:id="rId79"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4F01A6"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F1067"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0DCFC4" w14:textId="77777777" w:rsidR="00B425EF" w:rsidRDefault="00B425EF" w:rsidP="00B425EF"/>
    <w:p w14:paraId="5FE86512" w14:textId="77777777" w:rsidR="00B425EF" w:rsidRPr="0017445F" w:rsidRDefault="00B425EF" w:rsidP="00B425EF">
      <w:pPr>
        <w:pStyle w:val="RERequirement"/>
        <w:shd w:val="clear" w:color="auto" w:fill="F2F2F2" w:themeFill="background1" w:themeFillShade="F2"/>
      </w:pPr>
      <w:r>
        <w:t>98 Memory Seat - Memory Locations 1</w:t>
      </w:r>
    </w:p>
    <w:p w14:paraId="717A5FB1" w14:textId="77777777" w:rsidR="00B425EF" w:rsidRDefault="00B425EF" w:rsidP="00B425EF">
      <w:pPr>
        <w:rPr>
          <w:rFonts w:cs="Arial"/>
        </w:rPr>
      </w:pPr>
      <w:r>
        <w:rPr>
          <w:rFonts w:cs="Arial"/>
        </w:rPr>
        <w:t>Classic Memory shall provide up to 4 memory locations per user</w:t>
      </w:r>
    </w:p>
    <w:p w14:paraId="7EB608AD"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16FEB37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7CCF6"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B425EF" w:rsidRPr="00FD127C" w14:paraId="7872EDA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6A0C3"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220D8" w14:textId="77777777" w:rsidR="00B425EF" w:rsidRDefault="00B425EF" w:rsidP="00812550"/>
        </w:tc>
      </w:tr>
      <w:tr w:rsidR="00B425EF" w:rsidRPr="00FD127C" w14:paraId="127E56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45B83"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798D0" w14:textId="77777777" w:rsidR="00B425EF" w:rsidRDefault="00B425EF" w:rsidP="00812550"/>
        </w:tc>
      </w:tr>
      <w:tr w:rsidR="00B425EF" w:rsidRPr="00FD127C" w14:paraId="23DC6B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7BE1F"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57092" w14:textId="77777777" w:rsidR="00B425EF" w:rsidRDefault="00B425EF" w:rsidP="00812550"/>
        </w:tc>
      </w:tr>
      <w:tr w:rsidR="00B425EF" w:rsidRPr="00FD127C" w14:paraId="406E7D7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6EA3F"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54D8D"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CEBD1"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FA9B6" w14:textId="77777777" w:rsidR="00B425EF" w:rsidRDefault="00B425EF" w:rsidP="00812550"/>
        </w:tc>
      </w:tr>
      <w:tr w:rsidR="00B425EF" w:rsidRPr="00FD127C" w14:paraId="78E4D52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0099B"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D752B"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48524D4" wp14:editId="22E2A093">
                  <wp:extent cx="152400" cy="152400"/>
                  <wp:effectExtent l="0" t="0" r="0" b="0"/>
                  <wp:docPr id="9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4E81C"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594CD2" w14:textId="77777777" w:rsidR="00B425EF" w:rsidRDefault="00B425EF" w:rsidP="00812550"/>
        </w:tc>
      </w:tr>
      <w:tr w:rsidR="00B425EF" w:rsidRPr="00FD127C" w14:paraId="6F570FF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304B9"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92445"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136AC"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B2287"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857CD"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D4D9A" w14:textId="77777777" w:rsidR="00B425EF" w:rsidRDefault="00B425EF" w:rsidP="00812550"/>
        </w:tc>
      </w:tr>
      <w:tr w:rsidR="00B425EF" w:rsidRPr="00FD127C" w14:paraId="41E5E6C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0D77A2" w14:textId="77777777" w:rsidR="00B425EF" w:rsidRPr="00FD127C" w:rsidRDefault="002E13E1" w:rsidP="00812550">
            <w:pPr>
              <w:rPr>
                <w:rFonts w:cs="Arial"/>
                <w:bCs/>
                <w:color w:val="808080" w:themeColor="background1" w:themeShade="80"/>
                <w:sz w:val="16"/>
                <w:szCs w:val="14"/>
              </w:rPr>
            </w:pPr>
            <w:hyperlink r:id="rId80"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B3857F"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55EE3"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D368F7" w14:textId="77777777" w:rsidR="00B425EF" w:rsidRDefault="00B425EF" w:rsidP="00B425EF"/>
    <w:p w14:paraId="686E8B31" w14:textId="77777777" w:rsidR="00B425EF" w:rsidRPr="0017445F" w:rsidRDefault="00B425EF" w:rsidP="00B425EF">
      <w:pPr>
        <w:pStyle w:val="RERequirement"/>
        <w:shd w:val="clear" w:color="auto" w:fill="F2F2F2" w:themeFill="background1" w:themeFillShade="F2"/>
      </w:pPr>
      <w:bookmarkStart w:id="80" w:name="_0d4f6558c407bbe9b559d52ccf62c53c"/>
      <w:r>
        <w:t>99</w:t>
      </w:r>
      <w:bookmarkEnd w:id="80"/>
      <w:r>
        <w:t xml:space="preserve"> Memory Seat - Driver Settings 1 </w:t>
      </w:r>
    </w:p>
    <w:p w14:paraId="73DED13B" w14:textId="77777777" w:rsidR="00B425EF" w:rsidRDefault="00B425EF" w:rsidP="00B425EF">
      <w:pPr>
        <w:rPr>
          <w:rFonts w:cs="Arial"/>
        </w:rPr>
      </w:pPr>
      <w:r>
        <w:rPr>
          <w:rFonts w:cs="Arial"/>
        </w:rPr>
        <w:t>Where the Power Driver Seat is supported then the Classic Memory feature shall include positional settings for Memory Driver Seat</w:t>
      </w:r>
    </w:p>
    <w:p w14:paraId="460DBCFE"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7561F6E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84028"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99</w:t>
            </w:r>
          </w:p>
        </w:tc>
      </w:tr>
      <w:tr w:rsidR="00B425EF" w:rsidRPr="00FD127C" w14:paraId="0C31C2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8DFFE"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5ED69" w14:textId="77777777" w:rsidR="00B425EF" w:rsidRDefault="00B425EF" w:rsidP="00812550"/>
        </w:tc>
      </w:tr>
      <w:tr w:rsidR="00B425EF" w:rsidRPr="00FD127C" w14:paraId="50F4EBD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6C934"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1C5FA" w14:textId="77777777" w:rsidR="00B425EF" w:rsidRDefault="00B425EF" w:rsidP="00812550"/>
        </w:tc>
      </w:tr>
      <w:tr w:rsidR="00B425EF" w:rsidRPr="00FD127C" w14:paraId="661747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8D07A"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2C0B1" w14:textId="77777777" w:rsidR="00B425EF" w:rsidRDefault="00B425EF" w:rsidP="00812550"/>
        </w:tc>
      </w:tr>
      <w:tr w:rsidR="00B425EF" w:rsidRPr="00FD127C" w14:paraId="528E5C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DF2DB"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A85BC"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976C1"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7DB4CF" w14:textId="77777777" w:rsidR="00B425EF" w:rsidRDefault="00B425EF" w:rsidP="00812550"/>
        </w:tc>
      </w:tr>
      <w:tr w:rsidR="00B425EF" w:rsidRPr="00FD127C" w14:paraId="654F2DD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47CDA"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68CFE"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B36ECC9" wp14:editId="3526BC81">
                  <wp:extent cx="152400" cy="152400"/>
                  <wp:effectExtent l="0" t="0" r="0" b="0"/>
                  <wp:docPr id="99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Feature_Req_69 Memory Seat - Driver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B9EED"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CBBD8" w14:textId="77777777" w:rsidR="00B425EF" w:rsidRDefault="00B425EF" w:rsidP="00812550"/>
        </w:tc>
      </w:tr>
      <w:tr w:rsidR="00B425EF" w:rsidRPr="00FD127C" w14:paraId="67638C3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DE81F"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DEB964"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AF9C8"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D604B"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41A01"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65C67" w14:textId="77777777" w:rsidR="00B425EF" w:rsidRDefault="00B425EF" w:rsidP="00812550"/>
        </w:tc>
      </w:tr>
      <w:tr w:rsidR="00B425EF" w:rsidRPr="00FD127C" w14:paraId="6F9EB13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063D84" w14:textId="77777777" w:rsidR="00B425EF" w:rsidRPr="00FD127C" w:rsidRDefault="002E13E1" w:rsidP="00812550">
            <w:pPr>
              <w:rPr>
                <w:rFonts w:cs="Arial"/>
                <w:bCs/>
                <w:color w:val="808080" w:themeColor="background1" w:themeShade="80"/>
                <w:sz w:val="16"/>
                <w:szCs w:val="14"/>
              </w:rPr>
            </w:pPr>
            <w:hyperlink r:id="rId81"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72EB9D"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5A6D9"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026C45" w14:textId="77777777" w:rsidR="00B425EF" w:rsidRDefault="00B425EF" w:rsidP="00B425EF"/>
    <w:p w14:paraId="16005754" w14:textId="77777777" w:rsidR="00B425EF" w:rsidRPr="0017445F" w:rsidRDefault="00B425EF" w:rsidP="00B425EF">
      <w:pPr>
        <w:pStyle w:val="RERequirement"/>
        <w:shd w:val="clear" w:color="auto" w:fill="F2F2F2" w:themeFill="background1" w:themeFillShade="F2"/>
      </w:pPr>
      <w:bookmarkStart w:id="81" w:name="_1fe3ea914ab00da91b659d5623227752"/>
      <w:r>
        <w:t>100</w:t>
      </w:r>
      <w:bookmarkEnd w:id="81"/>
      <w:r>
        <w:t xml:space="preserve"> Memory Seat - Passenger Settings 1</w:t>
      </w:r>
    </w:p>
    <w:p w14:paraId="2622F733" w14:textId="77777777" w:rsidR="00B425EF" w:rsidRDefault="00B425EF" w:rsidP="00B425EF">
      <w:pPr>
        <w:rPr>
          <w:rFonts w:cs="Arial"/>
        </w:rPr>
      </w:pPr>
      <w:r>
        <w:rPr>
          <w:rFonts w:cs="Arial"/>
        </w:rPr>
        <w:t>Where the Power Passenger Seat is supported then the Classic Memory feature shall allow positional settings for Memory Passenger Seat</w:t>
      </w:r>
    </w:p>
    <w:p w14:paraId="26723685" w14:textId="77777777" w:rsidR="00B425EF" w:rsidRPr="00C66B68" w:rsidRDefault="00B425EF" w:rsidP="00B425EF">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25EF" w:rsidRPr="00FD127C" w14:paraId="1E8C45D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261BD" w14:textId="77777777" w:rsidR="00B425EF" w:rsidRPr="00FD127C" w:rsidRDefault="00B425EF"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100</w:t>
            </w:r>
          </w:p>
        </w:tc>
      </w:tr>
      <w:tr w:rsidR="00B425EF" w:rsidRPr="00FD127C" w14:paraId="73F22A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FE2BC" w14:textId="77777777" w:rsidR="00B425EF" w:rsidRPr="00FD127C" w:rsidRDefault="00B425EF"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9FE6C" w14:textId="77777777" w:rsidR="00B425EF" w:rsidRDefault="00B425EF" w:rsidP="00812550"/>
        </w:tc>
      </w:tr>
      <w:tr w:rsidR="00B425EF" w:rsidRPr="00FD127C" w14:paraId="322EEC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87C8F" w14:textId="77777777" w:rsidR="00B425EF" w:rsidRPr="00FD127C" w:rsidRDefault="00B425EF"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F391D" w14:textId="77777777" w:rsidR="00B425EF" w:rsidRDefault="00B425EF" w:rsidP="00812550"/>
        </w:tc>
      </w:tr>
      <w:tr w:rsidR="00B425EF" w:rsidRPr="00FD127C" w14:paraId="79C27D3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43766" w14:textId="77777777" w:rsidR="00B425EF" w:rsidRPr="00FD127C" w:rsidRDefault="00B425EF"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E265D" w14:textId="77777777" w:rsidR="00B425EF" w:rsidRDefault="00B425EF" w:rsidP="00812550"/>
        </w:tc>
      </w:tr>
      <w:tr w:rsidR="00B425EF" w:rsidRPr="00FD127C" w14:paraId="1BE8144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BD452" w14:textId="77777777" w:rsidR="00B425EF" w:rsidRPr="00FD127C" w:rsidRDefault="00B425EF"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D2B86"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B9670" w14:textId="77777777" w:rsidR="00B425EF" w:rsidRPr="00FD127C" w:rsidRDefault="00B425EF"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70999" w14:textId="77777777" w:rsidR="00B425EF" w:rsidRDefault="00B425EF" w:rsidP="00812550"/>
        </w:tc>
      </w:tr>
      <w:tr w:rsidR="00B425EF" w:rsidRPr="00FD127C" w14:paraId="2BA8362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F2F54" w14:textId="77777777" w:rsidR="00B425EF" w:rsidRPr="00FD127C" w:rsidRDefault="00B425EF"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77831" w14:textId="77777777" w:rsidR="00B425EF" w:rsidRPr="00FD127C" w:rsidRDefault="00B425EF"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A1A607B" wp14:editId="50F40A53">
                  <wp:extent cx="152400" cy="152400"/>
                  <wp:effectExtent l="0" t="0" r="0" b="0"/>
                  <wp:docPr id="99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Feature_Req_70 Memory Seat - Passenger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ABF00" w14:textId="77777777" w:rsidR="00B425EF" w:rsidRPr="00FD127C" w:rsidRDefault="00B425EF"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3E3C9D" w14:textId="77777777" w:rsidR="00B425EF" w:rsidRDefault="00B425EF" w:rsidP="00812550"/>
        </w:tc>
      </w:tr>
      <w:tr w:rsidR="00B425EF" w:rsidRPr="00FD127C" w14:paraId="06CD959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2CF02" w14:textId="77777777" w:rsidR="00B425EF" w:rsidRPr="00FD127C" w:rsidRDefault="00B425EF"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C7332" w14:textId="77777777" w:rsidR="00B425EF" w:rsidRDefault="00B425EF"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BF532" w14:textId="77777777" w:rsidR="00B425EF" w:rsidRPr="00FD127C" w:rsidRDefault="00B425EF"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A4333" w14:textId="77777777" w:rsidR="00B425EF" w:rsidRDefault="00B425EF"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10D2AC" w14:textId="77777777" w:rsidR="00B425EF" w:rsidRPr="00FD127C" w:rsidRDefault="00B425EF"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6ECD7B" w14:textId="77777777" w:rsidR="00B425EF" w:rsidRDefault="00B425EF" w:rsidP="00812550"/>
        </w:tc>
      </w:tr>
      <w:tr w:rsidR="00B425EF" w:rsidRPr="00FD127C" w14:paraId="4EBF38D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F18F24" w14:textId="77777777" w:rsidR="00B425EF" w:rsidRPr="00FD127C" w:rsidRDefault="002E13E1" w:rsidP="00812550">
            <w:pPr>
              <w:rPr>
                <w:rFonts w:cs="Arial"/>
                <w:bCs/>
                <w:color w:val="808080" w:themeColor="background1" w:themeShade="80"/>
                <w:sz w:val="16"/>
                <w:szCs w:val="14"/>
              </w:rPr>
            </w:pPr>
            <w:hyperlink r:id="rId82" w:history="1">
              <w:r w:rsidR="00B425EF" w:rsidRPr="00FD127C">
                <w:rPr>
                  <w:rStyle w:val="Hyperlink"/>
                  <w:rFonts w:cs="Arial"/>
                  <w:bCs/>
                  <w:sz w:val="16"/>
                  <w:szCs w:val="14"/>
                </w:rPr>
                <w:t>Req. Template</w:t>
              </w:r>
            </w:hyperlink>
            <w:r w:rsidR="00B425EF"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D0928" w14:textId="77777777" w:rsidR="00B425EF" w:rsidRPr="00FD127C" w:rsidRDefault="00B425EF"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51C65" w14:textId="77777777" w:rsidR="00B425EF" w:rsidRPr="00FD127C" w:rsidRDefault="00B425EF"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F55EF6" w14:textId="13ACECF3" w:rsidR="00B425EF" w:rsidRDefault="00B425EF" w:rsidP="00B425EF"/>
    <w:p w14:paraId="6C0AEAE9" w14:textId="77777777" w:rsidR="00FE1ACB" w:rsidRDefault="00FE1ACB" w:rsidP="00B425EF"/>
    <w:p w14:paraId="51F87B2D" w14:textId="77777777" w:rsidR="0015621A" w:rsidRDefault="0015621A" w:rsidP="0015621A">
      <w:pPr>
        <w:pStyle w:val="Heading2"/>
        <w:numPr>
          <w:ilvl w:val="1"/>
          <w:numId w:val="4"/>
        </w:numPr>
      </w:pPr>
      <w:r>
        <w:rPr>
          <w:noProof/>
        </w:rPr>
        <w:lastRenderedPageBreak/>
        <w:drawing>
          <wp:inline distT="0" distB="0" distL="0" distR="0" wp14:anchorId="1E6A30D8" wp14:editId="6AE09978">
            <wp:extent cx="152400" cy="152400"/>
            <wp:effectExtent l="0" t="0" r="0" b="0"/>
            <wp:docPr id="105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82" w:name="_b1d35a4a273faf018c18e01888cd2291"/>
      <w:r>
        <w:t>Read Steering Stored Position</w:t>
      </w:r>
      <w:bookmarkEnd w:id="82"/>
    </w:p>
    <w:p w14:paraId="449A4BE8" w14:textId="77777777" w:rsidR="0015621A" w:rsidRDefault="0015621A" w:rsidP="0015621A">
      <w:pPr>
        <w:pStyle w:val="Heading3"/>
      </w:pPr>
      <w:r>
        <w:t>Function Overview</w:t>
      </w:r>
    </w:p>
    <w:p w14:paraId="6E5EE5F6" w14:textId="77777777" w:rsidR="0015621A" w:rsidRDefault="0015621A" w:rsidP="0015621A">
      <w:pPr>
        <w:pStyle w:val="Heading4"/>
      </w:pPr>
      <w:r>
        <w:t>Description</w:t>
      </w:r>
    </w:p>
    <w:p w14:paraId="49A8F0AC" w14:textId="77777777" w:rsidR="0015621A" w:rsidRDefault="0015621A" w:rsidP="0015621A">
      <w:pPr>
        <w:contextualSpacing/>
      </w:pPr>
    </w:p>
    <w:p w14:paraId="7125DC4F" w14:textId="77777777" w:rsidR="0015621A" w:rsidRDefault="0015621A" w:rsidP="0015621A">
      <w:pPr>
        <w:contextualSpacing/>
      </w:pPr>
      <w:r>
        <w:t>Function is allocated to:</w:t>
      </w:r>
    </w:p>
    <w:p w14:paraId="5481BD22" w14:textId="77777777" w:rsidR="0015621A" w:rsidRDefault="0015621A" w:rsidP="0015621A">
      <w:pPr>
        <w:pStyle w:val="ListParagraph"/>
        <w:numPr>
          <w:ilvl w:val="0"/>
          <w:numId w:val="13"/>
        </w:numPr>
        <w:contextualSpacing/>
      </w:pPr>
      <w:r>
        <w:rPr>
          <w:noProof/>
        </w:rPr>
        <w:drawing>
          <wp:inline distT="0" distB="0" distL="0" distR="0" wp14:anchorId="456C89FA" wp14:editId="6FF61F8C">
            <wp:extent cx="152400" cy="152400"/>
            <wp:effectExtent l="0" t="0" r="0" b="0"/>
            <wp:docPr id="1054"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104193B3" w14:textId="77777777" w:rsidR="0015621A" w:rsidRDefault="0015621A" w:rsidP="0015621A">
      <w:pPr>
        <w:pStyle w:val="ListParagraph"/>
        <w:numPr>
          <w:ilvl w:val="0"/>
          <w:numId w:val="13"/>
        </w:numPr>
        <w:contextualSpacing/>
      </w:pPr>
      <w:r>
        <w:rPr>
          <w:noProof/>
        </w:rPr>
        <w:drawing>
          <wp:inline distT="0" distB="0" distL="0" distR="0" wp14:anchorId="502534FF" wp14:editId="3E6EED48">
            <wp:extent cx="152400" cy="152400"/>
            <wp:effectExtent l="0" t="0" r="0" b="0"/>
            <wp:docPr id="1056"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3ECC0568" w14:textId="77777777" w:rsidR="0015621A" w:rsidRDefault="0015621A" w:rsidP="0015621A">
      <w:pPr>
        <w:contextualSpacing/>
      </w:pPr>
    </w:p>
    <w:p w14:paraId="33F83648" w14:textId="77777777" w:rsidR="0015621A" w:rsidRDefault="0015621A" w:rsidP="0015621A">
      <w:pPr>
        <w:contextualSpacing/>
      </w:pPr>
      <w:r w:rsidRPr="00A554C4">
        <w:t>The purpose of this function is to obtain the stored value of the steering positions. The settings will be applied to the current steering positions.</w:t>
      </w:r>
    </w:p>
    <w:p w14:paraId="54473748" w14:textId="77777777" w:rsidR="0015621A" w:rsidRDefault="0015621A" w:rsidP="0015621A">
      <w:pPr>
        <w:pStyle w:val="Heading4"/>
      </w:pPr>
      <w:r>
        <w:t>Variants</w:t>
      </w:r>
    </w:p>
    <w:p w14:paraId="4B2097CD" w14:textId="77777777" w:rsidR="0015621A" w:rsidRDefault="0015621A" w:rsidP="0015621A"/>
    <w:p w14:paraId="3C6C7AB9"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28ACF096" w14:textId="77777777" w:rsidR="0015621A" w:rsidRDefault="0015621A" w:rsidP="0015621A">
      <w:pPr>
        <w:pStyle w:val="Heading4"/>
      </w:pPr>
      <w:r>
        <w:t>Input Requirements</w:t>
      </w:r>
    </w:p>
    <w:p w14:paraId="0D967B1E" w14:textId="77777777" w:rsidR="0015621A" w:rsidRDefault="0015621A" w:rsidP="0015621A"/>
    <w:p w14:paraId="60FDF275"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094B5410" w14:textId="77777777" w:rsidR="0015621A" w:rsidRDefault="0015621A" w:rsidP="0015621A">
      <w:pPr>
        <w:pStyle w:val="Heading4"/>
      </w:pPr>
      <w:r>
        <w:t>Assumptions</w:t>
      </w:r>
    </w:p>
    <w:p w14:paraId="29E4B052" w14:textId="77777777" w:rsidR="0015621A" w:rsidRDefault="0015621A" w:rsidP="0015621A"/>
    <w:p w14:paraId="454D10B5" w14:textId="77777777" w:rsidR="0015621A" w:rsidRPr="00FF5F72" w:rsidRDefault="0015621A" w:rsidP="0015621A">
      <w:pPr>
        <w:rPr>
          <w:color w:val="A6A6A6" w:themeColor="background1" w:themeShade="A6"/>
        </w:rPr>
      </w:pPr>
      <w:r w:rsidRPr="00FF5F72">
        <w:rPr>
          <w:color w:val="A6A6A6" w:themeColor="background1" w:themeShade="A6"/>
        </w:rPr>
        <w:t>No assumptions specified for this function.</w:t>
      </w:r>
    </w:p>
    <w:p w14:paraId="3886BE34" w14:textId="77777777" w:rsidR="0015621A" w:rsidRDefault="0015621A" w:rsidP="0015621A"/>
    <w:p w14:paraId="243BB18D" w14:textId="77777777" w:rsidR="0015621A" w:rsidRDefault="0015621A" w:rsidP="0015621A">
      <w:pPr>
        <w:pStyle w:val="Heading4"/>
      </w:pPr>
      <w:r>
        <w:t>References</w:t>
      </w:r>
    </w:p>
    <w:p w14:paraId="21172DD7" w14:textId="77777777" w:rsidR="0015621A" w:rsidRPr="00454CBE" w:rsidRDefault="0015621A" w:rsidP="0015621A">
      <w:pPr>
        <w:pStyle w:val="Heading5"/>
      </w:pPr>
      <w:r w:rsidRPr="00454CBE">
        <w:t xml:space="preserve">Ford </w:t>
      </w:r>
      <w:r>
        <w:t>D</w:t>
      </w:r>
      <w:r w:rsidRPr="00454CBE">
        <w:t>ocuments</w:t>
      </w:r>
    </w:p>
    <w:p w14:paraId="11464CC0" w14:textId="77777777" w:rsidR="0015621A" w:rsidRDefault="0015621A" w:rsidP="0015621A">
      <w:pPr>
        <w:pStyle w:val="BodyText"/>
        <w:ind w:right="142"/>
        <w:jc w:val="both"/>
        <w:rPr>
          <w:rFonts w:cs="Arial"/>
        </w:rPr>
      </w:pPr>
      <w:r>
        <w:rPr>
          <w:rFonts w:cs="Arial"/>
        </w:rPr>
        <w:t>List here all Ford internal documents, which are directly related to the feature.</w:t>
      </w:r>
    </w:p>
    <w:p w14:paraId="50FB2BB4" w14:textId="77777777" w:rsidR="0015621A" w:rsidRDefault="0015621A" w:rsidP="0015621A">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15621A" w:rsidRPr="007C20FA" w14:paraId="38A79BA2" w14:textId="77777777" w:rsidTr="00812550">
        <w:trPr>
          <w:cantSplit/>
          <w:tblHeader/>
        </w:trPr>
        <w:tc>
          <w:tcPr>
            <w:tcW w:w="1418" w:type="dxa"/>
            <w:shd w:val="clear" w:color="auto" w:fill="E0E0E0"/>
          </w:tcPr>
          <w:p w14:paraId="4EC87CF2"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7C6E209C" w14:textId="77777777" w:rsidR="0015621A" w:rsidRPr="007C20FA" w:rsidRDefault="0015621A"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27E5F291" w14:textId="77777777" w:rsidR="0015621A" w:rsidRPr="007C20FA" w:rsidRDefault="0015621A"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3B975BC0" w14:textId="77777777" w:rsidR="0015621A" w:rsidRPr="007C20FA" w:rsidRDefault="0015621A" w:rsidP="00812550">
            <w:pPr>
              <w:rPr>
                <w:rFonts w:ascii="Helvetica" w:hAnsi="Helvetica" w:cs="Helvetica"/>
                <w:b/>
              </w:rPr>
            </w:pPr>
            <w:r w:rsidRPr="007C20FA">
              <w:rPr>
                <w:rFonts w:ascii="Helvetica" w:hAnsi="Helvetica" w:cs="Helvetica"/>
                <w:b/>
              </w:rPr>
              <w:t>Revision</w:t>
            </w:r>
          </w:p>
        </w:tc>
      </w:tr>
      <w:tr w:rsidR="0015621A" w:rsidRPr="007C20FA" w14:paraId="69615B77" w14:textId="77777777" w:rsidTr="00812550">
        <w:trPr>
          <w:cantSplit/>
          <w:tblHeader/>
        </w:trPr>
        <w:tc>
          <w:tcPr>
            <w:tcW w:w="1418" w:type="dxa"/>
            <w:shd w:val="clear" w:color="auto" w:fill="FFFFFF" w:themeFill="background1"/>
          </w:tcPr>
          <w:p w14:paraId="110A6940" w14:textId="77777777" w:rsidR="0015621A" w:rsidRPr="005E40CF" w:rsidRDefault="0015621A" w:rsidP="00812550">
            <w:pPr>
              <w:rPr>
                <w:rFonts w:ascii="Helvetica" w:hAnsi="Helvetica" w:cs="Helvetica"/>
              </w:rPr>
            </w:pPr>
          </w:p>
        </w:tc>
        <w:tc>
          <w:tcPr>
            <w:tcW w:w="6237" w:type="dxa"/>
            <w:shd w:val="clear" w:color="auto" w:fill="FFFFFF" w:themeFill="background1"/>
          </w:tcPr>
          <w:p w14:paraId="57747618" w14:textId="77777777" w:rsidR="0015621A" w:rsidRPr="005E40CF" w:rsidRDefault="0015621A" w:rsidP="00812550">
            <w:pPr>
              <w:rPr>
                <w:rFonts w:ascii="Helvetica" w:hAnsi="Helvetica" w:cs="Helvetica"/>
              </w:rPr>
            </w:pPr>
          </w:p>
        </w:tc>
        <w:tc>
          <w:tcPr>
            <w:tcW w:w="1418" w:type="dxa"/>
            <w:shd w:val="clear" w:color="auto" w:fill="FFFFFF" w:themeFill="background1"/>
          </w:tcPr>
          <w:p w14:paraId="29E35940" w14:textId="77777777" w:rsidR="0015621A" w:rsidRPr="005E40CF" w:rsidRDefault="0015621A" w:rsidP="00812550">
            <w:pPr>
              <w:rPr>
                <w:rFonts w:ascii="Helvetica" w:hAnsi="Helvetica" w:cs="Helvetica"/>
              </w:rPr>
            </w:pPr>
          </w:p>
        </w:tc>
        <w:tc>
          <w:tcPr>
            <w:tcW w:w="1418" w:type="dxa"/>
            <w:shd w:val="clear" w:color="auto" w:fill="FFFFFF" w:themeFill="background1"/>
          </w:tcPr>
          <w:p w14:paraId="11E3C09F" w14:textId="77777777" w:rsidR="0015621A" w:rsidRPr="005E40CF" w:rsidRDefault="0015621A" w:rsidP="00812550">
            <w:pPr>
              <w:rPr>
                <w:rFonts w:ascii="Helvetica" w:hAnsi="Helvetica" w:cs="Helvetica"/>
              </w:rPr>
            </w:pPr>
          </w:p>
        </w:tc>
      </w:tr>
    </w:tbl>
    <w:p w14:paraId="56FEDDEA" w14:textId="77777777" w:rsidR="0015621A" w:rsidRPr="00360B1D" w:rsidRDefault="0015621A" w:rsidP="0015621A">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A943340" w14:textId="77777777" w:rsidR="0015621A" w:rsidRPr="00FB7B3D" w:rsidRDefault="0015621A" w:rsidP="0015621A">
      <w:pPr>
        <w:pStyle w:val="Heading5"/>
      </w:pPr>
      <w:r w:rsidRPr="00454CBE">
        <w:t>External</w:t>
      </w:r>
      <w:r>
        <w:t xml:space="preserve"> Documents and P</w:t>
      </w:r>
      <w:r w:rsidRPr="00FB7B3D">
        <w:t>ublications</w:t>
      </w:r>
    </w:p>
    <w:p w14:paraId="727EDE89" w14:textId="77777777" w:rsidR="0015621A" w:rsidRDefault="0015621A" w:rsidP="0015621A">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82C2822" w14:textId="77777777" w:rsidR="0015621A" w:rsidRDefault="0015621A" w:rsidP="0015621A">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15621A" w:rsidRPr="007C20FA" w14:paraId="0035A38B" w14:textId="77777777" w:rsidTr="00812550">
        <w:trPr>
          <w:cantSplit/>
          <w:tblHeader/>
        </w:trPr>
        <w:tc>
          <w:tcPr>
            <w:tcW w:w="1418" w:type="dxa"/>
            <w:shd w:val="clear" w:color="auto" w:fill="E0E0E0"/>
          </w:tcPr>
          <w:p w14:paraId="210C454B"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6ECB16C6" w14:textId="77777777" w:rsidR="0015621A" w:rsidRPr="007C20FA" w:rsidRDefault="0015621A" w:rsidP="00812550">
            <w:pPr>
              <w:rPr>
                <w:rFonts w:ascii="Helvetica" w:hAnsi="Helvetica" w:cs="Helvetica"/>
                <w:b/>
              </w:rPr>
            </w:pPr>
            <w:r>
              <w:rPr>
                <w:rFonts w:ascii="Helvetica" w:hAnsi="Helvetica" w:cs="Helvetica"/>
                <w:b/>
              </w:rPr>
              <w:t>Document / Publication</w:t>
            </w:r>
          </w:p>
        </w:tc>
      </w:tr>
      <w:tr w:rsidR="0015621A" w:rsidRPr="007C20FA" w14:paraId="623504B2" w14:textId="77777777" w:rsidTr="00812550">
        <w:trPr>
          <w:cantSplit/>
          <w:tblHeader/>
        </w:trPr>
        <w:tc>
          <w:tcPr>
            <w:tcW w:w="1418" w:type="dxa"/>
            <w:shd w:val="clear" w:color="auto" w:fill="FFFFFF" w:themeFill="background1"/>
          </w:tcPr>
          <w:p w14:paraId="24CFB77B" w14:textId="77777777" w:rsidR="0015621A" w:rsidRPr="005E40CF" w:rsidRDefault="0015621A" w:rsidP="00812550">
            <w:pPr>
              <w:rPr>
                <w:rFonts w:ascii="Helvetica" w:hAnsi="Helvetica" w:cs="Helvetica"/>
              </w:rPr>
            </w:pPr>
          </w:p>
        </w:tc>
        <w:tc>
          <w:tcPr>
            <w:tcW w:w="9072" w:type="dxa"/>
            <w:shd w:val="clear" w:color="auto" w:fill="FFFFFF" w:themeFill="background1"/>
          </w:tcPr>
          <w:p w14:paraId="4FBEB510" w14:textId="77777777" w:rsidR="0015621A" w:rsidRPr="005E40CF" w:rsidRDefault="0015621A" w:rsidP="00812550">
            <w:pPr>
              <w:rPr>
                <w:rFonts w:ascii="Helvetica" w:hAnsi="Helvetica" w:cs="Helvetica"/>
              </w:rPr>
            </w:pPr>
          </w:p>
        </w:tc>
      </w:tr>
    </w:tbl>
    <w:p w14:paraId="2702115C" w14:textId="77777777" w:rsidR="0015621A" w:rsidRDefault="0015621A" w:rsidP="0015621A">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560B118" w14:textId="77777777" w:rsidR="0015621A" w:rsidRDefault="0015621A" w:rsidP="0015621A">
      <w:pPr>
        <w:pStyle w:val="Heading4"/>
      </w:pPr>
      <w:r>
        <w:t>Glossary</w:t>
      </w:r>
    </w:p>
    <w:p w14:paraId="3976A1D0" w14:textId="77777777" w:rsidR="0015621A" w:rsidRDefault="0015621A" w:rsidP="0015621A">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172A75F7" w14:textId="77777777" w:rsidR="0015621A" w:rsidRDefault="0015621A" w:rsidP="0015621A">
      <w:pPr>
        <w:pStyle w:val="Heading3"/>
      </w:pPr>
      <w:r>
        <w:t>Function Scope</w:t>
      </w:r>
    </w:p>
    <w:p w14:paraId="52FC508F" w14:textId="77777777" w:rsidR="0015621A" w:rsidRPr="00A43B48" w:rsidRDefault="0015621A" w:rsidP="0015621A">
      <w:pPr>
        <w:contextualSpacing/>
      </w:pPr>
    </w:p>
    <w:p w14:paraId="34AB50E5" w14:textId="77777777" w:rsidR="0015621A" w:rsidRDefault="0015621A" w:rsidP="0015621A">
      <w:pPr>
        <w:contextualSpacing/>
      </w:pPr>
      <w:r>
        <w:t xml:space="preserve">The </w:t>
      </w:r>
      <w:r>
        <w:rPr>
          <w:noProof/>
        </w:rPr>
        <w:drawing>
          <wp:inline distT="0" distB="0" distL="0" distR="0" wp14:anchorId="4091CA68" wp14:editId="340EDD29">
            <wp:extent cx="152400" cy="152400"/>
            <wp:effectExtent l="0" t="0" r="0" b="0"/>
            <wp:docPr id="105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Steering Stored Position</w:t>
      </w:r>
      <w:r>
        <w:rPr>
          <w:b/>
        </w:rPr>
        <w:t>”</w:t>
      </w:r>
      <w:r>
        <w:t xml:space="preserve"> function is called by the following functions:</w:t>
      </w:r>
    </w:p>
    <w:p w14:paraId="2B4B3DF4" w14:textId="77777777" w:rsidR="0015621A" w:rsidRPr="00953D23" w:rsidRDefault="0015621A" w:rsidP="0015621A">
      <w:pPr>
        <w:pStyle w:val="ListParagraph"/>
        <w:numPr>
          <w:ilvl w:val="0"/>
          <w:numId w:val="12"/>
        </w:numPr>
        <w:contextualSpacing/>
      </w:pPr>
      <w:r>
        <w:rPr>
          <w:noProof/>
        </w:rPr>
        <w:drawing>
          <wp:inline distT="0" distB="0" distL="0" distR="0" wp14:anchorId="39473E85" wp14:editId="7D3638DF">
            <wp:extent cx="152400" cy="152400"/>
            <wp:effectExtent l="0" t="0" r="0" b="0"/>
            <wp:docPr id="106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00948E8A" w14:textId="77777777" w:rsidR="0015621A" w:rsidRPr="00953D23" w:rsidRDefault="0015621A" w:rsidP="0015621A">
      <w:pPr>
        <w:pStyle w:val="ListParagraph"/>
        <w:numPr>
          <w:ilvl w:val="0"/>
          <w:numId w:val="12"/>
        </w:numPr>
        <w:contextualSpacing/>
      </w:pPr>
      <w:r>
        <w:rPr>
          <w:noProof/>
        </w:rPr>
        <w:drawing>
          <wp:inline distT="0" distB="0" distL="0" distR="0" wp14:anchorId="2430CAEF" wp14:editId="7EE5F97A">
            <wp:extent cx="152400" cy="152400"/>
            <wp:effectExtent l="0" t="0" r="0" b="0"/>
            <wp:docPr id="1062"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ff354e2cd86d4883aabe7bd1d6e9001" w:history="1">
        <w:r>
          <w:rPr>
            <w:rStyle w:val="Hyperlink"/>
          </w:rPr>
          <w:t>Recall Positional Settings</w:t>
        </w:r>
      </w:hyperlink>
      <w:r>
        <w:t>”</w:t>
      </w:r>
    </w:p>
    <w:p w14:paraId="5E2CEFE4" w14:textId="77777777" w:rsidR="0015621A" w:rsidRPr="00393C96" w:rsidRDefault="0015621A" w:rsidP="0015621A">
      <w:pPr>
        <w:contextualSpacing/>
      </w:pPr>
    </w:p>
    <w:p w14:paraId="7CFBDAA9" w14:textId="77777777" w:rsidR="0015621A" w:rsidRPr="006C2DE5" w:rsidRDefault="0015621A" w:rsidP="0015621A">
      <w:pPr>
        <w:rPr>
          <w:b/>
        </w:rPr>
      </w:pPr>
      <w:r w:rsidRPr="006C2DE5">
        <w:rPr>
          <w:b/>
        </w:rPr>
        <w:t>Description of “Classic Memory Functional Architecture” diagram</w:t>
      </w:r>
      <w:r>
        <w:rPr>
          <w:b/>
        </w:rPr>
        <w:t>:</w:t>
      </w:r>
    </w:p>
    <w:p w14:paraId="65009315" w14:textId="77777777" w:rsidR="0015621A" w:rsidRDefault="0015621A" w:rsidP="0015621A">
      <w:r>
        <w:t>This diagram contains all the functions required to Store and Recall the positional settings. This includes inputs and outputs to the user, other features, and external systems.</w:t>
      </w:r>
    </w:p>
    <w:p w14:paraId="6217790C" w14:textId="77777777" w:rsidR="0015621A" w:rsidRDefault="0015621A" w:rsidP="0015621A"/>
    <w:p w14:paraId="398BBB32" w14:textId="77777777" w:rsidR="0015621A" w:rsidRDefault="0015621A" w:rsidP="0015621A">
      <w:pPr>
        <w:jc w:val="center"/>
      </w:pPr>
      <w:r>
        <w:rPr>
          <w:noProof/>
        </w:rPr>
        <w:drawing>
          <wp:inline distT="0" distB="0" distL="0" distR="0" wp14:anchorId="57A0C889" wp14:editId="4E3A1C7D">
            <wp:extent cx="6466204" cy="943828"/>
            <wp:effectExtent l="0" t="0" r="0" b="0"/>
            <wp:docPr id="106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0992DFA" w14:textId="77777777" w:rsidR="0015621A" w:rsidRPr="00294100" w:rsidRDefault="0015621A" w:rsidP="0015621A">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2663D6C1" wp14:editId="5F3280CE">
            <wp:extent cx="152400" cy="152400"/>
            <wp:effectExtent l="0" t="0" r="0" b="0"/>
            <wp:docPr id="106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F843EBF" wp14:editId="7F67EC0A">
            <wp:extent cx="152400" cy="152400"/>
            <wp:effectExtent l="0" t="0" r="0" b="0"/>
            <wp:docPr id="106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Steering Stored Position</w:t>
      </w:r>
      <w:r>
        <w:t>”</w:t>
      </w:r>
    </w:p>
    <w:p w14:paraId="4F85AE3B" w14:textId="77777777" w:rsidR="0015621A" w:rsidRDefault="0015621A" w:rsidP="0015621A">
      <w:pPr>
        <w:contextualSpacing/>
      </w:pPr>
    </w:p>
    <w:p w14:paraId="5679E22D" w14:textId="77777777" w:rsidR="0015621A" w:rsidRDefault="0015621A" w:rsidP="0015621A">
      <w:pPr>
        <w:pStyle w:val="Heading3"/>
      </w:pPr>
      <w:r>
        <w:t>Function Interfaces</w:t>
      </w:r>
    </w:p>
    <w:p w14:paraId="1CE6C2E6" w14:textId="77777777" w:rsidR="0015621A" w:rsidRDefault="0015621A" w:rsidP="0015621A">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15621A" w:rsidRPr="00E54DEA" w14:paraId="1EEE13C2" w14:textId="77777777" w:rsidTr="00812550">
        <w:trPr>
          <w:trHeight w:val="260"/>
        </w:trPr>
        <w:tc>
          <w:tcPr>
            <w:tcW w:w="2695" w:type="dxa"/>
            <w:shd w:val="clear" w:color="auto" w:fill="D9D9D9" w:themeFill="background1" w:themeFillShade="D9"/>
            <w:noWrap/>
            <w:hideMark/>
          </w:tcPr>
          <w:p w14:paraId="5BCFB045"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9AA222E" w14:textId="77777777" w:rsidR="0015621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01102F59" w14:textId="77777777" w:rsidTr="00812550">
        <w:trPr>
          <w:trHeight w:val="410"/>
        </w:trPr>
        <w:tc>
          <w:tcPr>
            <w:tcW w:w="2695" w:type="dxa"/>
            <w:noWrap/>
          </w:tcPr>
          <w:p w14:paraId="2E78B32C" w14:textId="77777777" w:rsidR="0015621A" w:rsidRDefault="0015621A" w:rsidP="00812550">
            <w:pPr>
              <w:contextualSpacing/>
              <w:rPr>
                <w:rFonts w:cs="Arial"/>
              </w:rPr>
            </w:pPr>
            <w:r w:rsidRPr="00275823">
              <w:rPr>
                <w:rFonts w:cs="Arial"/>
              </w:rPr>
              <w:t>Memory_Command</w:t>
            </w:r>
          </w:p>
          <w:p w14:paraId="677E7394" w14:textId="77777777" w:rsidR="0015621A" w:rsidRDefault="0015621A" w:rsidP="00812550">
            <w:pPr>
              <w:contextualSpacing/>
              <w:rPr>
                <w:rFonts w:cs="Arial"/>
              </w:rPr>
            </w:pPr>
            <w:r>
              <w:rPr>
                <w:rFonts w:cs="Arial"/>
              </w:rPr>
              <w:t>Type:</w:t>
            </w:r>
          </w:p>
          <w:p w14:paraId="7924D160" w14:textId="77777777" w:rsidR="0015621A" w:rsidRDefault="0015621A"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0D746D9" wp14:editId="6DC5DF8D">
                  <wp:extent cx="152400" cy="152400"/>
                  <wp:effectExtent l="0" t="0" r="0" b="0"/>
                  <wp:docPr id="107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14813D33" w14:textId="77777777" w:rsidR="0015621A" w:rsidRDefault="0015621A" w:rsidP="00812550">
            <w:pPr>
              <w:rPr>
                <w:rFonts w:cs="Arial"/>
              </w:rPr>
            </w:pPr>
            <w:r>
              <w:rPr>
                <w:rFonts w:cs="Arial"/>
              </w:rPr>
              <w:t>Signal Description:</w:t>
            </w:r>
          </w:p>
          <w:p w14:paraId="3D15819A" w14:textId="77777777" w:rsidR="0015621A" w:rsidRDefault="0015621A"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7D19D3FF" w14:textId="77777777" w:rsidR="0015621A" w:rsidRDefault="0015621A" w:rsidP="00812550">
            <w:pPr>
              <w:rPr>
                <w:rFonts w:cs="Arial"/>
              </w:rPr>
            </w:pPr>
          </w:p>
          <w:p w14:paraId="62E6E2C8" w14:textId="77777777" w:rsidR="0015621A" w:rsidRDefault="0015621A" w:rsidP="00812550">
            <w:pPr>
              <w:rPr>
                <w:rFonts w:cs="Arial"/>
              </w:rPr>
            </w:pPr>
            <w:r>
              <w:rPr>
                <w:rFonts w:cs="Arial"/>
              </w:rPr>
              <w:t>Usage in Function:</w:t>
            </w:r>
          </w:p>
          <w:p w14:paraId="4E970A51" w14:textId="77777777" w:rsidR="0015621A" w:rsidRDefault="0015621A" w:rsidP="00812550">
            <w:pPr>
              <w:rPr>
                <w:rFonts w:cs="Arial"/>
              </w:rPr>
            </w:pPr>
            <w:r>
              <w:rPr>
                <w:rFonts w:cs="Arial"/>
              </w:rPr>
              <w:t xml:space="preserve">Signal Description: </w:t>
            </w:r>
          </w:p>
          <w:p w14:paraId="1373A257" w14:textId="77777777" w:rsidR="0015621A" w:rsidRDefault="0015621A" w:rsidP="00812550">
            <w:pPr>
              <w:rPr>
                <w:rFonts w:cs="Arial"/>
              </w:rPr>
            </w:pPr>
            <w:r>
              <w:rPr>
                <w:rFonts w:cs="Arial"/>
              </w:rPr>
              <w:t>Indicates that the function should transmit the Steering values stored in the corresponding memory location</w:t>
            </w:r>
          </w:p>
          <w:p w14:paraId="5627A012" w14:textId="77777777" w:rsidR="0015621A" w:rsidRDefault="0015621A" w:rsidP="00812550">
            <w:pPr>
              <w:rPr>
                <w:rFonts w:cs="Arial"/>
              </w:rPr>
            </w:pPr>
          </w:p>
          <w:p w14:paraId="4934C2C8" w14:textId="77777777" w:rsidR="0015621A" w:rsidRPr="0046598F" w:rsidRDefault="0015621A" w:rsidP="00812550">
            <w:pPr>
              <w:rPr>
                <w:rFonts w:cs="Arial"/>
                <w:color w:val="000000"/>
              </w:rPr>
            </w:pPr>
            <w:r>
              <w:rPr>
                <w:rFonts w:cs="Arial"/>
                <w:color w:val="000000"/>
              </w:rPr>
              <w:t>Received from:</w:t>
            </w:r>
          </w:p>
          <w:p w14:paraId="0821503F" w14:textId="77777777" w:rsidR="0015621A" w:rsidRPr="00C8319B" w:rsidRDefault="0015621A" w:rsidP="00812550">
            <w:pPr>
              <w:pStyle w:val="ListParagraph"/>
              <w:numPr>
                <w:ilvl w:val="0"/>
                <w:numId w:val="12"/>
              </w:numPr>
              <w:rPr>
                <w:rFonts w:cs="Arial"/>
              </w:rPr>
            </w:pPr>
            <w:r>
              <w:rPr>
                <w:noProof/>
              </w:rPr>
              <w:drawing>
                <wp:inline distT="0" distB="0" distL="0" distR="0" wp14:anchorId="5B1E1391" wp14:editId="2BE17885">
                  <wp:extent cx="152400" cy="152400"/>
                  <wp:effectExtent l="0" t="0" r="0" b="0"/>
                  <wp:docPr id="107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64F50E1F" w14:textId="77777777" w:rsidR="0015621A" w:rsidRDefault="0015621A" w:rsidP="0015621A">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15621A" w:rsidRPr="00E54DEA" w14:paraId="3B5FE81D" w14:textId="77777777" w:rsidTr="00812550">
        <w:trPr>
          <w:trHeight w:val="260"/>
        </w:trPr>
        <w:tc>
          <w:tcPr>
            <w:tcW w:w="2689" w:type="dxa"/>
            <w:shd w:val="clear" w:color="auto" w:fill="D9D9D9" w:themeFill="background1" w:themeFillShade="D9"/>
            <w:noWrap/>
            <w:hideMark/>
          </w:tcPr>
          <w:p w14:paraId="282B9C39"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C14F74C" w14:textId="77777777" w:rsidR="0015621A" w:rsidRPr="00E54DE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16ABBDC1" w14:textId="77777777" w:rsidTr="00812550">
        <w:trPr>
          <w:trHeight w:val="410"/>
        </w:trPr>
        <w:tc>
          <w:tcPr>
            <w:tcW w:w="2689" w:type="dxa"/>
            <w:noWrap/>
          </w:tcPr>
          <w:p w14:paraId="695881A4" w14:textId="77777777" w:rsidR="0015621A" w:rsidRDefault="0015621A" w:rsidP="00812550">
            <w:pPr>
              <w:contextualSpacing/>
              <w:rPr>
                <w:rFonts w:cs="Arial"/>
              </w:rPr>
            </w:pPr>
            <w:r>
              <w:rPr>
                <w:rFonts w:cs="Arial"/>
              </w:rPr>
              <w:t>Stored_Steering_Setting</w:t>
            </w:r>
          </w:p>
          <w:p w14:paraId="03725A02" w14:textId="77777777" w:rsidR="0015621A" w:rsidRDefault="0015621A" w:rsidP="00812550">
            <w:pPr>
              <w:contextualSpacing/>
              <w:rPr>
                <w:rFonts w:cs="Arial"/>
              </w:rPr>
            </w:pPr>
            <w:r>
              <w:rPr>
                <w:rFonts w:cs="Arial"/>
              </w:rPr>
              <w:t>Type:</w:t>
            </w:r>
          </w:p>
          <w:p w14:paraId="54F3A1A4" w14:textId="77777777" w:rsidR="0015621A" w:rsidRDefault="0015621A" w:rsidP="00812550">
            <w:pPr>
              <w:contextualSpacing/>
              <w:rPr>
                <w:rFonts w:cs="Arial"/>
              </w:rPr>
            </w:pPr>
            <w:r>
              <w:rPr>
                <w:noProof/>
              </w:rPr>
              <w:drawing>
                <wp:inline distT="0" distB="0" distL="0" distR="0" wp14:anchorId="03D94DCD" wp14:editId="428A6FE3">
                  <wp:extent cx="152400" cy="152400"/>
                  <wp:effectExtent l="0" t="0" r="0" b="0"/>
                  <wp:docPr id="107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218D0325" w14:textId="77777777" w:rsidR="0015621A" w:rsidRDefault="0015621A" w:rsidP="00812550">
            <w:pPr>
              <w:rPr>
                <w:rFonts w:cs="Arial"/>
              </w:rPr>
            </w:pPr>
            <w:r>
              <w:rPr>
                <w:rFonts w:cs="Arial"/>
              </w:rPr>
              <w:t>Signal Description:</w:t>
            </w:r>
          </w:p>
          <w:p w14:paraId="39BE71DE" w14:textId="77777777" w:rsidR="0015621A" w:rsidRDefault="0015621A" w:rsidP="00812550">
            <w:pPr>
              <w:rPr>
                <w:rFonts w:cs="Arial"/>
              </w:rPr>
            </w:pPr>
            <w:r>
              <w:rPr>
                <w:rFonts w:cs="Arial"/>
              </w:rPr>
              <w:t>These values indicate the actual settings being transferred. These can be stored settings to be recalled or current settings to be stored.</w:t>
            </w:r>
          </w:p>
          <w:p w14:paraId="5A2319CE" w14:textId="77777777" w:rsidR="0015621A" w:rsidRDefault="0015621A" w:rsidP="00812550">
            <w:pPr>
              <w:rPr>
                <w:rFonts w:cs="Arial"/>
              </w:rPr>
            </w:pPr>
          </w:p>
          <w:p w14:paraId="0FA1CA9B" w14:textId="77777777" w:rsidR="0015621A" w:rsidRDefault="0015621A" w:rsidP="00812550">
            <w:pPr>
              <w:rPr>
                <w:rFonts w:cs="Arial"/>
              </w:rPr>
            </w:pPr>
            <w:r>
              <w:rPr>
                <w:rFonts w:cs="Arial"/>
              </w:rPr>
              <w:t>Usage in Function:</w:t>
            </w:r>
          </w:p>
          <w:p w14:paraId="4CE65CD2" w14:textId="77777777" w:rsidR="0015621A" w:rsidRDefault="0015621A" w:rsidP="00812550">
            <w:pPr>
              <w:rPr>
                <w:rFonts w:cs="Arial"/>
              </w:rPr>
            </w:pPr>
            <w:r>
              <w:rPr>
                <w:rFonts w:cs="Arial"/>
              </w:rPr>
              <w:t xml:space="preserve">Signal Description: </w:t>
            </w:r>
          </w:p>
          <w:p w14:paraId="3C83CD30" w14:textId="77777777" w:rsidR="0015621A" w:rsidRDefault="0015621A" w:rsidP="00812550">
            <w:pPr>
              <w:rPr>
                <w:rFonts w:cs="Arial"/>
              </w:rPr>
            </w:pPr>
            <w:r>
              <w:rPr>
                <w:rFonts w:cs="Arial"/>
              </w:rPr>
              <w:t>Contains the stored values of the Steering</w:t>
            </w:r>
          </w:p>
          <w:p w14:paraId="27638FAB" w14:textId="77777777" w:rsidR="0015621A" w:rsidRDefault="0015621A" w:rsidP="00812550">
            <w:pPr>
              <w:rPr>
                <w:rFonts w:cs="Arial"/>
              </w:rPr>
            </w:pPr>
          </w:p>
          <w:p w14:paraId="318B55CF" w14:textId="77777777" w:rsidR="0015621A" w:rsidRPr="00275823" w:rsidRDefault="0015621A" w:rsidP="00812550">
            <w:pPr>
              <w:rPr>
                <w:rFonts w:cs="Arial"/>
                <w:color w:val="000000"/>
              </w:rPr>
            </w:pPr>
            <w:r>
              <w:rPr>
                <w:rFonts w:cs="Arial"/>
                <w:color w:val="000000"/>
              </w:rPr>
              <w:t>Sent to:</w:t>
            </w:r>
          </w:p>
          <w:p w14:paraId="4967B300"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53F33D11" wp14:editId="357A9AB4">
                  <wp:extent cx="152400" cy="152400"/>
                  <wp:effectExtent l="0" t="0" r="0" b="0"/>
                  <wp:docPr id="107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751ce2edb989b5b934d38744422eaee" w:history="1">
              <w:r>
                <w:rPr>
                  <w:rStyle w:val="Hyperlink"/>
                  <w:rFonts w:cs="Arial"/>
                  <w:color w:val="000000"/>
                </w:rPr>
                <w:t>Move Steering Position</w:t>
              </w:r>
            </w:hyperlink>
          </w:p>
          <w:p w14:paraId="2A4AE7CF"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3B8DC9F3" wp14:editId="498951F5">
                  <wp:extent cx="152400" cy="152400"/>
                  <wp:effectExtent l="0" t="0" r="0" b="0"/>
                  <wp:docPr id="107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ff34cb16cf16fb73d4076c5a385c73" w:history="1">
              <w:r>
                <w:rPr>
                  <w:rStyle w:val="Hyperlink"/>
                  <w:rFonts w:cs="Arial"/>
                  <w:color w:val="000000"/>
                </w:rPr>
                <w:t>Store Steering Position</w:t>
              </w:r>
            </w:hyperlink>
          </w:p>
        </w:tc>
      </w:tr>
    </w:tbl>
    <w:p w14:paraId="559B4883" w14:textId="77777777" w:rsidR="0015621A" w:rsidRDefault="0015621A" w:rsidP="0015621A">
      <w:pPr>
        <w:pStyle w:val="Heading4"/>
      </w:pPr>
      <w:r>
        <w:t>Logical</w:t>
      </w:r>
      <w:r w:rsidRPr="00F15706">
        <w:t xml:space="preserve"> Parameters</w:t>
      </w:r>
    </w:p>
    <w:p w14:paraId="4139BAA8" w14:textId="77777777" w:rsidR="0015621A" w:rsidRDefault="0015621A" w:rsidP="0015621A"/>
    <w:p w14:paraId="5EBA9C8A" w14:textId="77777777" w:rsidR="0015621A" w:rsidRDefault="0015621A" w:rsidP="0015621A">
      <w:r w:rsidRPr="005067FC">
        <w:rPr>
          <w:i/>
          <w:color w:val="A6A6A6" w:themeColor="background1" w:themeShade="A6"/>
        </w:rPr>
        <w:t>Not supported by MagicDraw report generation.</w:t>
      </w:r>
    </w:p>
    <w:p w14:paraId="38144E59" w14:textId="77777777" w:rsidR="0015621A" w:rsidRDefault="0015621A" w:rsidP="0015621A">
      <w:pPr>
        <w:pStyle w:val="Heading3"/>
      </w:pPr>
      <w:r>
        <w:t>Function Modeling</w:t>
      </w:r>
    </w:p>
    <w:p w14:paraId="7E0E7B9A" w14:textId="77777777" w:rsidR="0015621A" w:rsidRPr="00C75AE5" w:rsidRDefault="0015621A" w:rsidP="0015621A"/>
    <w:p w14:paraId="0CA8C9E5" w14:textId="77777777" w:rsidR="0015621A" w:rsidRDefault="0015621A" w:rsidP="0015621A">
      <w:pPr>
        <w:pStyle w:val="Heading4"/>
        <w:numPr>
          <w:ilvl w:val="3"/>
          <w:numId w:val="4"/>
        </w:numPr>
      </w:pPr>
      <w:r>
        <w:t>Use Cases</w:t>
      </w:r>
    </w:p>
    <w:p w14:paraId="42560EEA" w14:textId="77777777" w:rsidR="0015621A" w:rsidRDefault="0015621A" w:rsidP="0015621A"/>
    <w:p w14:paraId="7A86EDBD"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255B577C" w14:textId="77777777" w:rsidR="0015621A" w:rsidRDefault="0015621A" w:rsidP="0015621A">
      <w:pPr>
        <w:pStyle w:val="Heading4"/>
        <w:numPr>
          <w:ilvl w:val="3"/>
          <w:numId w:val="4"/>
        </w:numPr>
      </w:pPr>
      <w:r>
        <w:t>State Charts / Activity Diagrams / Sequence Diagrams / Decision Tables</w:t>
      </w:r>
    </w:p>
    <w:p w14:paraId="3C37F236" w14:textId="77777777" w:rsidR="0015621A" w:rsidRDefault="0015621A" w:rsidP="0015621A"/>
    <w:p w14:paraId="4953C401" w14:textId="77777777" w:rsidR="0015621A" w:rsidRDefault="0015621A" w:rsidP="0015621A">
      <w:pPr>
        <w:contextualSpacing/>
        <w:jc w:val="center"/>
      </w:pPr>
      <w:r>
        <w:rPr>
          <w:noProof/>
        </w:rPr>
        <w:lastRenderedPageBreak/>
        <w:drawing>
          <wp:inline distT="0" distB="0" distL="0" distR="0" wp14:anchorId="341A0650" wp14:editId="6570EA86">
            <wp:extent cx="6466205" cy="3856546"/>
            <wp:effectExtent l="0" t="0" r="0" b="0"/>
            <wp:docPr id="1080" name="Picture 486964748.png" descr="48696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486964748.png"/>
                    <pic:cNvPicPr/>
                  </pic:nvPicPr>
                  <pic:blipFill>
                    <a:blip r:embed="rId83" cstate="print"/>
                    <a:stretch>
                      <a:fillRect/>
                    </a:stretch>
                  </pic:blipFill>
                  <pic:spPr>
                    <a:xfrm>
                      <a:off x="0" y="0"/>
                      <a:ext cx="6466205" cy="3856546"/>
                    </a:xfrm>
                    <a:prstGeom prst="rect">
                      <a:avLst/>
                    </a:prstGeom>
                  </pic:spPr>
                </pic:pic>
              </a:graphicData>
            </a:graphic>
          </wp:inline>
        </w:drawing>
      </w:r>
    </w:p>
    <w:p w14:paraId="2D9331A8" w14:textId="77777777" w:rsidR="0015621A" w:rsidRPr="00294100" w:rsidRDefault="0015621A" w:rsidP="0015621A">
      <w:pPr>
        <w:pStyle w:val="Caption"/>
      </w:pPr>
      <w:r w:rsidRPr="00BD03E8">
        <w:t xml:space="preserve">Figure </w:t>
      </w:r>
      <w:fldSimple w:instr=" SEQ Figure \* ARABIC ">
        <w:r>
          <w:rPr>
            <w:noProof/>
          </w:rPr>
          <w:t>3</w:t>
        </w:r>
      </w:fldSimple>
      <w:r w:rsidRPr="00BD03E8">
        <w:t>:</w:t>
      </w:r>
      <w:r>
        <w:t xml:space="preserve"> </w:t>
      </w:r>
      <w:r w:rsidRPr="00294100">
        <w:t>Read Steering Stored Position</w:t>
      </w:r>
    </w:p>
    <w:p w14:paraId="02E4C4F7" w14:textId="77777777" w:rsidR="0015621A" w:rsidRPr="000A30CD" w:rsidRDefault="0015621A" w:rsidP="0015621A"/>
    <w:p w14:paraId="1D64DD6C" w14:textId="77777777" w:rsidR="0015621A" w:rsidRPr="00834E12" w:rsidRDefault="0015621A" w:rsidP="0015621A"/>
    <w:p w14:paraId="418F39B9" w14:textId="77777777" w:rsidR="0015621A" w:rsidRDefault="0015621A" w:rsidP="0015621A">
      <w:pPr>
        <w:pStyle w:val="Heading3"/>
      </w:pPr>
      <w:r>
        <w:t>Function Requirements</w:t>
      </w:r>
    </w:p>
    <w:p w14:paraId="2EA6559C" w14:textId="77777777" w:rsidR="0015621A" w:rsidRDefault="0015621A" w:rsidP="0015621A">
      <w:pPr>
        <w:pStyle w:val="Heading4"/>
      </w:pPr>
      <w:r>
        <w:t>Functional Requirements</w:t>
      </w:r>
    </w:p>
    <w:p w14:paraId="3E2F0EA0" w14:textId="77777777" w:rsidR="0015621A" w:rsidRDefault="0015621A" w:rsidP="0015621A">
      <w:pPr>
        <w:pStyle w:val="Heading5"/>
      </w:pPr>
      <w:r>
        <w:t>Normal Operation</w:t>
      </w:r>
    </w:p>
    <w:p w14:paraId="2E50D882" w14:textId="77777777" w:rsidR="0015621A" w:rsidRDefault="0015621A" w:rsidP="0015621A"/>
    <w:p w14:paraId="6E8EB888" w14:textId="77777777" w:rsidR="0015621A" w:rsidRPr="0017445F" w:rsidRDefault="0015621A" w:rsidP="0015621A">
      <w:pPr>
        <w:pStyle w:val="RERequirement"/>
        <w:shd w:val="clear" w:color="auto" w:fill="F2F2F2" w:themeFill="background1" w:themeFillShade="F2"/>
      </w:pPr>
      <w:r>
        <w:t>9 Personalization - Classic Memory Recall Methods 2</w:t>
      </w:r>
    </w:p>
    <w:p w14:paraId="744A3A48" w14:textId="77777777" w:rsidR="0015621A" w:rsidRDefault="0015621A" w:rsidP="0015621A">
      <w:pPr>
        <w:rPr>
          <w:rFonts w:cs="Arial"/>
        </w:rPr>
      </w:pPr>
      <w:r>
        <w:rPr>
          <w:rFonts w:cs="Arial"/>
        </w:rPr>
        <w:t>"When the 'Request Recall Position' function triggers a Classic Memory recall, received signal 'Gear' is 'Recall Available', and received signal 'Vehicle Speed' is 'Slow' then it shall ouput 'Memory_Command' as 'Recall' + the memory location indicated in 'Memory_Input_Status' to the following functions</w:t>
      </w:r>
    </w:p>
    <w:p w14:paraId="5EAAC62E" w14:textId="77777777" w:rsidR="0015621A" w:rsidRDefault="0015621A" w:rsidP="0015621A">
      <w:pPr>
        <w:rPr>
          <w:rFonts w:cs="Arial"/>
        </w:rPr>
      </w:pPr>
      <w:r>
        <w:rPr>
          <w:rFonts w:cs="Arial"/>
        </w:rPr>
        <w:t>- Read Mirrors Stored Position</w:t>
      </w:r>
    </w:p>
    <w:p w14:paraId="5881AD73" w14:textId="77777777" w:rsidR="0015621A" w:rsidRDefault="0015621A" w:rsidP="0015621A">
      <w:pPr>
        <w:rPr>
          <w:rFonts w:cs="Arial"/>
        </w:rPr>
      </w:pPr>
      <w:r>
        <w:rPr>
          <w:rFonts w:cs="Arial"/>
        </w:rPr>
        <w:t>- Read Seat Stored Position</w:t>
      </w:r>
    </w:p>
    <w:p w14:paraId="01E7ED59" w14:textId="77777777" w:rsidR="0015621A" w:rsidRDefault="0015621A" w:rsidP="0015621A">
      <w:pPr>
        <w:rPr>
          <w:rFonts w:cs="Arial"/>
        </w:rPr>
      </w:pPr>
      <w:r>
        <w:rPr>
          <w:rFonts w:cs="Arial"/>
        </w:rPr>
        <w:t>- Read Steering Stored Position</w:t>
      </w:r>
    </w:p>
    <w:p w14:paraId="39891745" w14:textId="77777777" w:rsidR="0015621A" w:rsidRDefault="0015621A" w:rsidP="0015621A">
      <w:pPr>
        <w:rPr>
          <w:rFonts w:cs="Arial"/>
        </w:rPr>
      </w:pPr>
      <w:r>
        <w:rPr>
          <w:rFonts w:cs="Arial"/>
        </w:rPr>
        <w:t>- Read Pedals Stored Position</w:t>
      </w:r>
    </w:p>
    <w:p w14:paraId="5B4E84CA" w14:textId="77777777" w:rsidR="0015621A" w:rsidRDefault="0015621A" w:rsidP="0015621A">
      <w:pPr>
        <w:rPr>
          <w:rFonts w:cs="Arial"/>
        </w:rPr>
      </w:pPr>
      <w:r>
        <w:rPr>
          <w:rFonts w:cs="Arial"/>
        </w:rPr>
        <w:t>- Read AHUD Stored Brightness"</w:t>
      </w:r>
    </w:p>
    <w:p w14:paraId="6E49183D"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315A706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3DAB8"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w:t>
            </w:r>
          </w:p>
        </w:tc>
      </w:tr>
      <w:tr w:rsidR="0015621A" w:rsidRPr="00FD127C" w14:paraId="20EE6FC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6012B"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7B6D9" w14:textId="77777777" w:rsidR="0015621A" w:rsidRDefault="0015621A" w:rsidP="00812550"/>
        </w:tc>
      </w:tr>
      <w:tr w:rsidR="0015621A" w:rsidRPr="00FD127C" w14:paraId="66BA282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433A66"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446BB" w14:textId="77777777" w:rsidR="0015621A" w:rsidRDefault="0015621A" w:rsidP="00812550"/>
        </w:tc>
      </w:tr>
      <w:tr w:rsidR="0015621A" w:rsidRPr="00FD127C" w14:paraId="4F202AA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37787"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D2639" w14:textId="77777777" w:rsidR="0015621A" w:rsidRDefault="0015621A" w:rsidP="00812550"/>
        </w:tc>
      </w:tr>
      <w:tr w:rsidR="0015621A" w:rsidRPr="00FD127C" w14:paraId="7882FF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2241D"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02A4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2B30B"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7B9154" w14:textId="77777777" w:rsidR="0015621A" w:rsidRDefault="0015621A" w:rsidP="00812550"/>
        </w:tc>
      </w:tr>
      <w:tr w:rsidR="0015621A" w:rsidRPr="00FD127C" w14:paraId="6244790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95197"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BEA3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624F0"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63F1EA" w14:textId="77777777" w:rsidR="0015621A" w:rsidRDefault="0015621A" w:rsidP="00812550"/>
        </w:tc>
      </w:tr>
      <w:tr w:rsidR="0015621A" w:rsidRPr="00FD127C" w14:paraId="6FA59F5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48F6E"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5F7982"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C51E28"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2CBA3"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ADD4C"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385F1C" w14:textId="77777777" w:rsidR="0015621A" w:rsidRDefault="0015621A" w:rsidP="00812550"/>
        </w:tc>
      </w:tr>
      <w:tr w:rsidR="0015621A" w:rsidRPr="00FD127C" w14:paraId="31DFAB9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DEDB92" w14:textId="77777777" w:rsidR="0015621A" w:rsidRPr="00FD127C" w:rsidRDefault="002E13E1" w:rsidP="00812550">
            <w:pPr>
              <w:rPr>
                <w:rFonts w:cs="Arial"/>
                <w:bCs/>
                <w:color w:val="808080" w:themeColor="background1" w:themeShade="80"/>
                <w:sz w:val="16"/>
                <w:szCs w:val="14"/>
              </w:rPr>
            </w:pPr>
            <w:hyperlink r:id="rId84"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A3964"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98AADD"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C68862" w14:textId="77777777" w:rsidR="0015621A" w:rsidRDefault="0015621A" w:rsidP="0015621A"/>
    <w:p w14:paraId="176B1137" w14:textId="77777777" w:rsidR="0015621A" w:rsidRPr="0017445F" w:rsidRDefault="0015621A" w:rsidP="0015621A">
      <w:pPr>
        <w:pStyle w:val="RERequirement"/>
        <w:shd w:val="clear" w:color="auto" w:fill="F2F2F2" w:themeFill="background1" w:themeFillShade="F2"/>
      </w:pPr>
      <w:r>
        <w:t xml:space="preserve">103 Diagnostics - Technician 1 </w:t>
      </w:r>
    </w:p>
    <w:p w14:paraId="018016F8" w14:textId="77777777" w:rsidR="0015621A" w:rsidRDefault="0015621A" w:rsidP="0015621A">
      <w:pPr>
        <w:rPr>
          <w:rFonts w:cs="Arial"/>
        </w:rPr>
      </w:pPr>
      <w:r>
        <w:rPr>
          <w:rFonts w:cs="Arial"/>
        </w:rPr>
        <w:lastRenderedPageBreak/>
        <w:t>When receiving a request to write from the Diagnostics System while in Diagnostic Mode the Classic Memory Settings System shall apply the request</w:t>
      </w:r>
    </w:p>
    <w:p w14:paraId="29FDCD1C"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4218F31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B27AAD"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15621A" w:rsidRPr="00FD127C" w14:paraId="1F06894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335A77"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26EEF" w14:textId="77777777" w:rsidR="0015621A" w:rsidRDefault="0015621A" w:rsidP="00812550"/>
        </w:tc>
      </w:tr>
      <w:tr w:rsidR="0015621A" w:rsidRPr="00FD127C" w14:paraId="7DEF6F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D93C7"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B2676" w14:textId="77777777" w:rsidR="0015621A" w:rsidRDefault="0015621A" w:rsidP="00812550"/>
        </w:tc>
      </w:tr>
      <w:tr w:rsidR="0015621A" w:rsidRPr="00FD127C" w14:paraId="050D88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B645C"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5FFA8" w14:textId="77777777" w:rsidR="0015621A" w:rsidRDefault="0015621A" w:rsidP="00812550"/>
        </w:tc>
      </w:tr>
      <w:tr w:rsidR="0015621A" w:rsidRPr="00FD127C" w14:paraId="4E91AF1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B7B3B"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37E9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4D5AB9"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E578E" w14:textId="77777777" w:rsidR="0015621A" w:rsidRDefault="0015621A" w:rsidP="00812550"/>
        </w:tc>
      </w:tr>
      <w:tr w:rsidR="0015621A" w:rsidRPr="00FD127C" w14:paraId="08A2EC9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6CA4A"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B56EB"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7E2111D" wp14:editId="76B757BA">
                  <wp:extent cx="152400" cy="152400"/>
                  <wp:effectExtent l="0" t="0" r="0" b="0"/>
                  <wp:docPr id="108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24DA3"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93F01" w14:textId="77777777" w:rsidR="0015621A" w:rsidRDefault="0015621A" w:rsidP="00812550"/>
        </w:tc>
      </w:tr>
      <w:tr w:rsidR="0015621A" w:rsidRPr="00FD127C" w14:paraId="7552FAC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A6365"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A4090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FB751D"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8A104"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5FB3B"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3EC09" w14:textId="77777777" w:rsidR="0015621A" w:rsidRDefault="0015621A" w:rsidP="00812550"/>
        </w:tc>
      </w:tr>
      <w:tr w:rsidR="0015621A" w:rsidRPr="00FD127C" w14:paraId="5453C03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6C42BF" w14:textId="77777777" w:rsidR="0015621A" w:rsidRPr="00FD127C" w:rsidRDefault="002E13E1" w:rsidP="00812550">
            <w:pPr>
              <w:rPr>
                <w:rFonts w:cs="Arial"/>
                <w:bCs/>
                <w:color w:val="808080" w:themeColor="background1" w:themeShade="80"/>
                <w:sz w:val="16"/>
                <w:szCs w:val="14"/>
              </w:rPr>
            </w:pPr>
            <w:hyperlink r:id="rId85"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95CBF"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77F08A"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01CEE8" w14:textId="77777777" w:rsidR="0015621A" w:rsidRDefault="0015621A" w:rsidP="0015621A"/>
    <w:p w14:paraId="5C6B5459" w14:textId="77777777" w:rsidR="0015621A" w:rsidRPr="0017445F" w:rsidRDefault="0015621A" w:rsidP="0015621A">
      <w:pPr>
        <w:pStyle w:val="RERequirement"/>
        <w:shd w:val="clear" w:color="auto" w:fill="F2F2F2" w:themeFill="background1" w:themeFillShade="F2"/>
      </w:pPr>
      <w:r>
        <w:t>104 Diagnostics - Technician 2</w:t>
      </w:r>
    </w:p>
    <w:p w14:paraId="1C8FD1C5" w14:textId="77777777" w:rsidR="0015621A" w:rsidRDefault="0015621A" w:rsidP="0015621A">
      <w:pPr>
        <w:rPr>
          <w:rFonts w:cs="Arial"/>
        </w:rPr>
      </w:pPr>
      <w:r>
        <w:rPr>
          <w:rFonts w:cs="Arial"/>
        </w:rPr>
        <w:t>When receiving a request to write from the Diagnostics System while in Diagnostic Mode the Easy Entry Easy Exit System shall apply the request</w:t>
      </w:r>
    </w:p>
    <w:p w14:paraId="546F3A92"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50C1E08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26E23B"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15621A" w:rsidRPr="00FD127C" w14:paraId="4C1FDD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06960"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74DC9" w14:textId="77777777" w:rsidR="0015621A" w:rsidRDefault="0015621A" w:rsidP="00812550"/>
        </w:tc>
      </w:tr>
      <w:tr w:rsidR="0015621A" w:rsidRPr="00FD127C" w14:paraId="724BEE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359A3"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2C63D" w14:textId="77777777" w:rsidR="0015621A" w:rsidRDefault="0015621A" w:rsidP="00812550"/>
        </w:tc>
      </w:tr>
      <w:tr w:rsidR="0015621A" w:rsidRPr="00FD127C" w14:paraId="42675D0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A0A0C"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06DF6" w14:textId="77777777" w:rsidR="0015621A" w:rsidRDefault="0015621A" w:rsidP="00812550"/>
        </w:tc>
      </w:tr>
      <w:tr w:rsidR="0015621A" w:rsidRPr="00FD127C" w14:paraId="0B3CD31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85CD0"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D62C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3C74F"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1F910" w14:textId="77777777" w:rsidR="0015621A" w:rsidRDefault="0015621A" w:rsidP="00812550"/>
        </w:tc>
      </w:tr>
      <w:tr w:rsidR="0015621A" w:rsidRPr="00FD127C" w14:paraId="628ACAF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A47E9"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57E79"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2AD84BC" wp14:editId="05CA1E68">
                  <wp:extent cx="152400" cy="152400"/>
                  <wp:effectExtent l="0" t="0" r="0" b="0"/>
                  <wp:docPr id="108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71D713"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4DC0D" w14:textId="77777777" w:rsidR="0015621A" w:rsidRDefault="0015621A" w:rsidP="00812550"/>
        </w:tc>
      </w:tr>
      <w:tr w:rsidR="0015621A" w:rsidRPr="00FD127C" w14:paraId="7198036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A5E2D"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B870B"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8684C"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5EC8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01974"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D3286" w14:textId="77777777" w:rsidR="0015621A" w:rsidRDefault="0015621A" w:rsidP="00812550"/>
        </w:tc>
      </w:tr>
      <w:tr w:rsidR="0015621A" w:rsidRPr="00FD127C" w14:paraId="360D82B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84C64" w14:textId="77777777" w:rsidR="0015621A" w:rsidRPr="00FD127C" w:rsidRDefault="002E13E1" w:rsidP="00812550">
            <w:pPr>
              <w:rPr>
                <w:rFonts w:cs="Arial"/>
                <w:bCs/>
                <w:color w:val="808080" w:themeColor="background1" w:themeShade="80"/>
                <w:sz w:val="16"/>
                <w:szCs w:val="14"/>
              </w:rPr>
            </w:pPr>
            <w:hyperlink r:id="rId86"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278E30"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86BCFF"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5B841C" w14:textId="77777777" w:rsidR="0015621A" w:rsidRDefault="0015621A" w:rsidP="0015621A"/>
    <w:p w14:paraId="34E80EC6" w14:textId="77777777" w:rsidR="0015621A" w:rsidRPr="0017445F" w:rsidRDefault="0015621A" w:rsidP="0015621A">
      <w:pPr>
        <w:pStyle w:val="RERequirement"/>
        <w:shd w:val="clear" w:color="auto" w:fill="F2F2F2" w:themeFill="background1" w:themeFillShade="F2"/>
      </w:pPr>
      <w:r>
        <w:t>105 Diagnostics - Technician 3</w:t>
      </w:r>
    </w:p>
    <w:p w14:paraId="458B8B49" w14:textId="77777777" w:rsidR="0015621A" w:rsidRDefault="0015621A" w:rsidP="0015621A">
      <w:pPr>
        <w:rPr>
          <w:rFonts w:cs="Arial"/>
        </w:rPr>
      </w:pPr>
      <w:r>
        <w:rPr>
          <w:rFonts w:cs="Arial"/>
        </w:rPr>
        <w:t>When receiving a request to read from the Diagnostics System while in Diagnostic Mode the Classic Memory Settings System shall send the requested data</w:t>
      </w:r>
    </w:p>
    <w:p w14:paraId="156B42B1"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0D6341D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A4B9A"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15621A" w:rsidRPr="00FD127C" w14:paraId="08892C8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1A85A"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456F7" w14:textId="77777777" w:rsidR="0015621A" w:rsidRDefault="0015621A" w:rsidP="00812550"/>
        </w:tc>
      </w:tr>
      <w:tr w:rsidR="0015621A" w:rsidRPr="00FD127C" w14:paraId="07600D2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D2490"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057AC" w14:textId="77777777" w:rsidR="0015621A" w:rsidRDefault="0015621A" w:rsidP="00812550"/>
        </w:tc>
      </w:tr>
      <w:tr w:rsidR="0015621A" w:rsidRPr="00FD127C" w14:paraId="032F3F5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6007E"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D9B65" w14:textId="77777777" w:rsidR="0015621A" w:rsidRDefault="0015621A" w:rsidP="00812550"/>
        </w:tc>
      </w:tr>
      <w:tr w:rsidR="0015621A" w:rsidRPr="00FD127C" w14:paraId="0F61249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CE728"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CD67C"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CFB35"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5E07E2" w14:textId="77777777" w:rsidR="0015621A" w:rsidRDefault="0015621A" w:rsidP="00812550"/>
        </w:tc>
      </w:tr>
      <w:tr w:rsidR="0015621A" w:rsidRPr="00FD127C" w14:paraId="68D9981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5BD9A"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78EE1"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5FD23DE" wp14:editId="4B55DC4E">
                  <wp:extent cx="152400" cy="152400"/>
                  <wp:effectExtent l="0" t="0" r="0" b="0"/>
                  <wp:docPr id="108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12C55"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0EB243" w14:textId="77777777" w:rsidR="0015621A" w:rsidRDefault="0015621A" w:rsidP="00812550"/>
        </w:tc>
      </w:tr>
      <w:tr w:rsidR="0015621A" w:rsidRPr="00FD127C" w14:paraId="465F0A6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BBB4F"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3DBE90"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44D56"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7D0D4"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34722"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CAF55" w14:textId="77777777" w:rsidR="0015621A" w:rsidRDefault="0015621A" w:rsidP="00812550"/>
        </w:tc>
      </w:tr>
      <w:tr w:rsidR="0015621A" w:rsidRPr="00FD127C" w14:paraId="5E2EBDA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1EBF93" w14:textId="77777777" w:rsidR="0015621A" w:rsidRPr="00FD127C" w:rsidRDefault="002E13E1" w:rsidP="00812550">
            <w:pPr>
              <w:rPr>
                <w:rFonts w:cs="Arial"/>
                <w:bCs/>
                <w:color w:val="808080" w:themeColor="background1" w:themeShade="80"/>
                <w:sz w:val="16"/>
                <w:szCs w:val="14"/>
              </w:rPr>
            </w:pPr>
            <w:hyperlink r:id="rId87"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A8400D"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ADD770"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2F80F5" w14:textId="77777777" w:rsidR="0015621A" w:rsidRDefault="0015621A" w:rsidP="0015621A"/>
    <w:p w14:paraId="337316C3" w14:textId="77777777" w:rsidR="0015621A" w:rsidRPr="0017445F" w:rsidRDefault="0015621A" w:rsidP="0015621A">
      <w:pPr>
        <w:pStyle w:val="RERequirement"/>
        <w:shd w:val="clear" w:color="auto" w:fill="F2F2F2" w:themeFill="background1" w:themeFillShade="F2"/>
      </w:pPr>
      <w:r>
        <w:t>106 Diagnostics - Technician 4</w:t>
      </w:r>
    </w:p>
    <w:p w14:paraId="613D15EC" w14:textId="77777777" w:rsidR="0015621A" w:rsidRDefault="0015621A" w:rsidP="0015621A">
      <w:pPr>
        <w:rPr>
          <w:rFonts w:cs="Arial"/>
        </w:rPr>
      </w:pPr>
      <w:r>
        <w:rPr>
          <w:rFonts w:cs="Arial"/>
        </w:rPr>
        <w:t>When receiving a request to read from the Diagnostics System while in Diagnostic Mode the Easy Entry Easy Exit System shall send the requested data</w:t>
      </w:r>
    </w:p>
    <w:p w14:paraId="7F7EEBD4"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3FAE6D4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A0FD6"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15621A" w:rsidRPr="00FD127C" w14:paraId="45B5E44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2B274"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4E36E" w14:textId="77777777" w:rsidR="0015621A" w:rsidRDefault="0015621A" w:rsidP="00812550"/>
        </w:tc>
      </w:tr>
      <w:tr w:rsidR="0015621A" w:rsidRPr="00FD127C" w14:paraId="2BFF733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25DAA"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02A9B" w14:textId="77777777" w:rsidR="0015621A" w:rsidRDefault="0015621A" w:rsidP="00812550"/>
        </w:tc>
      </w:tr>
      <w:tr w:rsidR="0015621A" w:rsidRPr="00FD127C" w14:paraId="64B992E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40F61"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E9C29" w14:textId="77777777" w:rsidR="0015621A" w:rsidRDefault="0015621A" w:rsidP="00812550"/>
        </w:tc>
      </w:tr>
      <w:tr w:rsidR="0015621A" w:rsidRPr="00FD127C" w14:paraId="7033861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5C017"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6F98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FEC09"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F0B5C" w14:textId="77777777" w:rsidR="0015621A" w:rsidRDefault="0015621A" w:rsidP="00812550"/>
        </w:tc>
      </w:tr>
      <w:tr w:rsidR="0015621A" w:rsidRPr="00FD127C" w14:paraId="25487C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BE6A4"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BE3BD"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7F18250" wp14:editId="47211912">
                  <wp:extent cx="152400" cy="152400"/>
                  <wp:effectExtent l="0" t="0" r="0" b="0"/>
                  <wp:docPr id="108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CB268"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53D96" w14:textId="77777777" w:rsidR="0015621A" w:rsidRDefault="0015621A" w:rsidP="00812550"/>
        </w:tc>
      </w:tr>
      <w:tr w:rsidR="0015621A" w:rsidRPr="00FD127C" w14:paraId="3F43E86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7993B"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1E550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103A0"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4E44C"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1702EA"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D7938A" w14:textId="77777777" w:rsidR="0015621A" w:rsidRDefault="0015621A" w:rsidP="00812550"/>
        </w:tc>
      </w:tr>
      <w:tr w:rsidR="0015621A" w:rsidRPr="00FD127C" w14:paraId="08468E8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36A383" w14:textId="77777777" w:rsidR="0015621A" w:rsidRPr="00FD127C" w:rsidRDefault="002E13E1" w:rsidP="00812550">
            <w:pPr>
              <w:rPr>
                <w:rFonts w:cs="Arial"/>
                <w:bCs/>
                <w:color w:val="808080" w:themeColor="background1" w:themeShade="80"/>
                <w:sz w:val="16"/>
                <w:szCs w:val="14"/>
              </w:rPr>
            </w:pPr>
            <w:hyperlink r:id="rId88"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B9CFF"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2DC9F"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D60DC3" w14:textId="77777777" w:rsidR="0015621A" w:rsidRDefault="0015621A" w:rsidP="0015621A"/>
    <w:p w14:paraId="4FDAA0F8" w14:textId="77777777" w:rsidR="0015621A" w:rsidRDefault="0015621A" w:rsidP="0015621A">
      <w:pPr>
        <w:pStyle w:val="Heading5"/>
      </w:pPr>
      <w:r>
        <w:t>Error Handling</w:t>
      </w:r>
    </w:p>
    <w:p w14:paraId="115E2D9A" w14:textId="77777777" w:rsidR="0015621A" w:rsidRDefault="0015621A" w:rsidP="0015621A"/>
    <w:p w14:paraId="650828D0" w14:textId="77777777" w:rsidR="0015621A" w:rsidRDefault="0015621A" w:rsidP="0015621A">
      <w:pPr>
        <w:rPr>
          <w:color w:val="A6A6A6" w:themeColor="background1" w:themeShade="A6"/>
        </w:rPr>
      </w:pPr>
      <w:r>
        <w:rPr>
          <w:color w:val="A6A6A6" w:themeColor="background1" w:themeShade="A6"/>
        </w:rPr>
        <w:t>No Error Handling Requirements specified.</w:t>
      </w:r>
    </w:p>
    <w:p w14:paraId="0512926D" w14:textId="77777777" w:rsidR="0015621A" w:rsidRDefault="0015621A" w:rsidP="0015621A">
      <w:pPr>
        <w:pStyle w:val="Heading4"/>
      </w:pPr>
      <w:r>
        <w:lastRenderedPageBreak/>
        <w:t>Non-Functional Requirements</w:t>
      </w:r>
    </w:p>
    <w:p w14:paraId="3488116D" w14:textId="77777777" w:rsidR="0015621A" w:rsidRDefault="0015621A" w:rsidP="0015621A"/>
    <w:p w14:paraId="6311546B" w14:textId="77777777" w:rsidR="0015621A" w:rsidRDefault="0015621A" w:rsidP="0015621A">
      <w:pPr>
        <w:rPr>
          <w:color w:val="A6A6A6" w:themeColor="background1" w:themeShade="A6"/>
        </w:rPr>
      </w:pPr>
      <w:r>
        <w:rPr>
          <w:color w:val="A6A6A6" w:themeColor="background1" w:themeShade="A6"/>
        </w:rPr>
        <w:t>No Non-Functional Requirements specified.</w:t>
      </w:r>
    </w:p>
    <w:p w14:paraId="2AE07433" w14:textId="77777777" w:rsidR="0015621A" w:rsidRDefault="0015621A" w:rsidP="0015621A">
      <w:pPr>
        <w:pStyle w:val="Heading4"/>
      </w:pPr>
      <w:r>
        <w:t>Functional Safety Requirements</w:t>
      </w:r>
    </w:p>
    <w:p w14:paraId="7FD68E82" w14:textId="77777777" w:rsidR="0015621A" w:rsidRDefault="0015621A" w:rsidP="0015621A">
      <w:pPr>
        <w:rPr>
          <w:highlight w:val="yellow"/>
        </w:rPr>
      </w:pPr>
    </w:p>
    <w:p w14:paraId="65260417" w14:textId="77777777" w:rsidR="0015621A" w:rsidRDefault="0015621A" w:rsidP="0015621A">
      <w:pPr>
        <w:rPr>
          <w:color w:val="A6A6A6" w:themeColor="background1" w:themeShade="A6"/>
        </w:rPr>
      </w:pPr>
      <w:r>
        <w:rPr>
          <w:color w:val="A6A6A6" w:themeColor="background1" w:themeShade="A6"/>
        </w:rPr>
        <w:t>No Functional Safety Requirements specified.</w:t>
      </w:r>
    </w:p>
    <w:p w14:paraId="7E77D1B9" w14:textId="77777777" w:rsidR="0015621A" w:rsidRDefault="0015621A" w:rsidP="0015621A">
      <w:pPr>
        <w:pStyle w:val="Heading5"/>
      </w:pPr>
      <w:r>
        <w:t>ASIL Decomposition of Functional Safety Requirements</w:t>
      </w:r>
    </w:p>
    <w:p w14:paraId="55B5B193" w14:textId="77777777" w:rsidR="0015621A" w:rsidRDefault="0015621A" w:rsidP="0015621A">
      <w:pPr>
        <w:pStyle w:val="NoSpacing"/>
      </w:pPr>
    </w:p>
    <w:p w14:paraId="366A288C" w14:textId="77777777" w:rsidR="0015621A" w:rsidRDefault="0015621A" w:rsidP="0015621A">
      <w:pPr>
        <w:pStyle w:val="NoSpacing"/>
      </w:pPr>
    </w:p>
    <w:p w14:paraId="21A25C07" w14:textId="77777777" w:rsidR="0015621A" w:rsidRDefault="0015621A" w:rsidP="0015621A">
      <w:pPr>
        <w:pStyle w:val="NoSpacing"/>
        <w:rPr>
          <w:color w:val="A6A6A6" w:themeColor="background1" w:themeShade="A6"/>
        </w:rPr>
      </w:pPr>
      <w:r>
        <w:rPr>
          <w:color w:val="A6A6A6" w:themeColor="background1" w:themeShade="A6"/>
        </w:rPr>
        <w:t>No Functional Safety Requirements with ASIL Decompositions specified.</w:t>
      </w:r>
    </w:p>
    <w:p w14:paraId="6CB131DC" w14:textId="77777777" w:rsidR="0015621A" w:rsidRDefault="0015621A" w:rsidP="0015621A">
      <w:pPr>
        <w:pStyle w:val="Heading4"/>
      </w:pPr>
      <w:r>
        <w:t>Other Requirements</w:t>
      </w:r>
    </w:p>
    <w:p w14:paraId="64D2C366" w14:textId="77777777" w:rsidR="0015621A" w:rsidRDefault="0015621A" w:rsidP="0015621A">
      <w:pPr>
        <w:pStyle w:val="Heading5"/>
      </w:pPr>
      <w:r>
        <w:t>Design Requirements</w:t>
      </w:r>
    </w:p>
    <w:p w14:paraId="049F1146" w14:textId="77777777" w:rsidR="0015621A" w:rsidRDefault="0015621A" w:rsidP="0015621A"/>
    <w:p w14:paraId="65666F83" w14:textId="77777777" w:rsidR="0015621A" w:rsidRDefault="0015621A" w:rsidP="0015621A">
      <w:pPr>
        <w:rPr>
          <w:color w:val="A6A6A6" w:themeColor="background1" w:themeShade="A6"/>
        </w:rPr>
      </w:pPr>
      <w:r>
        <w:rPr>
          <w:color w:val="A6A6A6" w:themeColor="background1" w:themeShade="A6"/>
        </w:rPr>
        <w:t>No Design Requirements specified.</w:t>
      </w:r>
    </w:p>
    <w:p w14:paraId="25D0E090" w14:textId="77777777" w:rsidR="0015621A" w:rsidRDefault="0015621A" w:rsidP="0015621A">
      <w:pPr>
        <w:pStyle w:val="Heading4"/>
      </w:pPr>
      <w:r>
        <w:t>Uncategorized Requirements</w:t>
      </w:r>
    </w:p>
    <w:p w14:paraId="5943C456" w14:textId="77777777" w:rsidR="0015621A" w:rsidRDefault="0015621A" w:rsidP="0015621A"/>
    <w:p w14:paraId="17CFF0C9" w14:textId="77777777" w:rsidR="0015621A" w:rsidRPr="0017445F" w:rsidRDefault="0015621A" w:rsidP="0015621A">
      <w:pPr>
        <w:pStyle w:val="RERequirement"/>
        <w:shd w:val="clear" w:color="auto" w:fill="F2F2F2" w:themeFill="background1" w:themeFillShade="F2"/>
      </w:pPr>
      <w:r>
        <w:t>94 Personalization - Memory Location Settings 1</w:t>
      </w:r>
    </w:p>
    <w:p w14:paraId="1F5504D2" w14:textId="77777777" w:rsidR="0015621A" w:rsidRDefault="0015621A" w:rsidP="0015621A">
      <w:pPr>
        <w:rPr>
          <w:rFonts w:cs="Arial"/>
        </w:rPr>
      </w:pPr>
      <w:r>
        <w:rPr>
          <w:rFonts w:cs="Arial"/>
        </w:rPr>
        <w:t>Classic Memory shall provide only one set of positional settings per memory location per memory commodity</w:t>
      </w:r>
    </w:p>
    <w:p w14:paraId="1BA6AFCD"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45B4365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31833"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15621A" w:rsidRPr="00FD127C" w14:paraId="34A5BB7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685D2"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8A2AF" w14:textId="77777777" w:rsidR="0015621A" w:rsidRDefault="0015621A" w:rsidP="00812550"/>
        </w:tc>
      </w:tr>
      <w:tr w:rsidR="0015621A" w:rsidRPr="00FD127C" w14:paraId="10E12FB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48371"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36909" w14:textId="77777777" w:rsidR="0015621A" w:rsidRDefault="0015621A" w:rsidP="00812550"/>
        </w:tc>
      </w:tr>
      <w:tr w:rsidR="0015621A" w:rsidRPr="00FD127C" w14:paraId="34D0F6D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0A18D"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273CB" w14:textId="77777777" w:rsidR="0015621A" w:rsidRDefault="0015621A" w:rsidP="00812550"/>
        </w:tc>
      </w:tr>
      <w:tr w:rsidR="0015621A" w:rsidRPr="00FD127C" w14:paraId="683EF90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B0DAB"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8385C"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46CFBA"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9BF626" w14:textId="77777777" w:rsidR="0015621A" w:rsidRDefault="0015621A" w:rsidP="00812550"/>
        </w:tc>
      </w:tr>
      <w:tr w:rsidR="0015621A" w:rsidRPr="00FD127C" w14:paraId="403BE28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3761A"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69C02"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BCB917E" wp14:editId="2B997354">
                  <wp:extent cx="152400" cy="152400"/>
                  <wp:effectExtent l="0" t="0" r="0" b="0"/>
                  <wp:docPr id="109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BED63"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EE81F" w14:textId="77777777" w:rsidR="0015621A" w:rsidRDefault="0015621A" w:rsidP="00812550"/>
        </w:tc>
      </w:tr>
      <w:tr w:rsidR="0015621A" w:rsidRPr="00FD127C" w14:paraId="18B1C26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E12C8"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D37646"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D1952"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139F9"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CA07D5"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B5251" w14:textId="77777777" w:rsidR="0015621A" w:rsidRDefault="0015621A" w:rsidP="00812550"/>
        </w:tc>
      </w:tr>
      <w:tr w:rsidR="0015621A" w:rsidRPr="00FD127C" w14:paraId="0C4DAA4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7B75C7" w14:textId="77777777" w:rsidR="0015621A" w:rsidRPr="00FD127C" w:rsidRDefault="002E13E1" w:rsidP="00812550">
            <w:pPr>
              <w:rPr>
                <w:rFonts w:cs="Arial"/>
                <w:bCs/>
                <w:color w:val="808080" w:themeColor="background1" w:themeShade="80"/>
                <w:sz w:val="16"/>
                <w:szCs w:val="14"/>
              </w:rPr>
            </w:pPr>
            <w:hyperlink r:id="rId89"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2525E"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EE2C0"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8B41EA" w14:textId="77777777" w:rsidR="0015621A" w:rsidRDefault="0015621A" w:rsidP="0015621A"/>
    <w:p w14:paraId="6B6C5DBC" w14:textId="77777777" w:rsidR="0015621A" w:rsidRPr="0017445F" w:rsidRDefault="0015621A" w:rsidP="0015621A">
      <w:pPr>
        <w:pStyle w:val="RERequirement"/>
        <w:shd w:val="clear" w:color="auto" w:fill="F2F2F2" w:themeFill="background1" w:themeFillShade="F2"/>
      </w:pPr>
      <w:r>
        <w:t>98 Memory Seat - Memory Locations 1</w:t>
      </w:r>
    </w:p>
    <w:p w14:paraId="3754EA30" w14:textId="77777777" w:rsidR="0015621A" w:rsidRDefault="0015621A" w:rsidP="0015621A">
      <w:pPr>
        <w:rPr>
          <w:rFonts w:cs="Arial"/>
        </w:rPr>
      </w:pPr>
      <w:r>
        <w:rPr>
          <w:rFonts w:cs="Arial"/>
        </w:rPr>
        <w:t>Classic Memory shall provide up to 4 memory locations per user</w:t>
      </w:r>
    </w:p>
    <w:p w14:paraId="4FA8F4B3"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311EB87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C058E3"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15621A" w:rsidRPr="00FD127C" w14:paraId="0CD9AA6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8337C"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BC5A2" w14:textId="77777777" w:rsidR="0015621A" w:rsidRDefault="0015621A" w:rsidP="00812550"/>
        </w:tc>
      </w:tr>
      <w:tr w:rsidR="0015621A" w:rsidRPr="00FD127C" w14:paraId="68A994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BE886"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416BF" w14:textId="77777777" w:rsidR="0015621A" w:rsidRDefault="0015621A" w:rsidP="00812550"/>
        </w:tc>
      </w:tr>
      <w:tr w:rsidR="0015621A" w:rsidRPr="00FD127C" w14:paraId="5A2F9FD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F2AA8"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45E39" w14:textId="77777777" w:rsidR="0015621A" w:rsidRDefault="0015621A" w:rsidP="00812550"/>
        </w:tc>
      </w:tr>
      <w:tr w:rsidR="0015621A" w:rsidRPr="00FD127C" w14:paraId="3BFEABE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349CD"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329B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549FF"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48BA8" w14:textId="77777777" w:rsidR="0015621A" w:rsidRDefault="0015621A" w:rsidP="00812550"/>
        </w:tc>
      </w:tr>
      <w:tr w:rsidR="0015621A" w:rsidRPr="00FD127C" w14:paraId="206D44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6CC10"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F4C4A"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8EA2E37" wp14:editId="0AFBBF83">
                  <wp:extent cx="152400" cy="152400"/>
                  <wp:effectExtent l="0" t="0" r="0" b="0"/>
                  <wp:docPr id="109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EA1DB"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40269" w14:textId="77777777" w:rsidR="0015621A" w:rsidRDefault="0015621A" w:rsidP="00812550"/>
        </w:tc>
      </w:tr>
      <w:tr w:rsidR="0015621A" w:rsidRPr="00FD127C" w14:paraId="5B09211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1DC65"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D0DECA"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FCBE5"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DC1D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34BE5"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37FC3" w14:textId="77777777" w:rsidR="0015621A" w:rsidRDefault="0015621A" w:rsidP="00812550"/>
        </w:tc>
      </w:tr>
      <w:tr w:rsidR="0015621A" w:rsidRPr="00FD127C" w14:paraId="656AC94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46A973" w14:textId="77777777" w:rsidR="0015621A" w:rsidRPr="00FD127C" w:rsidRDefault="002E13E1" w:rsidP="00812550">
            <w:pPr>
              <w:rPr>
                <w:rFonts w:cs="Arial"/>
                <w:bCs/>
                <w:color w:val="808080" w:themeColor="background1" w:themeShade="80"/>
                <w:sz w:val="16"/>
                <w:szCs w:val="14"/>
              </w:rPr>
            </w:pPr>
            <w:hyperlink r:id="rId90"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DF6890"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BB103D"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B88FD2" w14:textId="77777777" w:rsidR="0015621A" w:rsidRDefault="0015621A" w:rsidP="0015621A"/>
    <w:p w14:paraId="5F723BC3" w14:textId="77777777" w:rsidR="0015621A" w:rsidRPr="0017445F" w:rsidRDefault="0015621A" w:rsidP="0015621A">
      <w:pPr>
        <w:pStyle w:val="RERequirement"/>
        <w:shd w:val="clear" w:color="auto" w:fill="F2F2F2" w:themeFill="background1" w:themeFillShade="F2"/>
      </w:pPr>
      <w:bookmarkStart w:id="83" w:name="_c6a661af061b1aadcfa11ef3571cd0ca"/>
      <w:r>
        <w:t>101</w:t>
      </w:r>
      <w:bookmarkEnd w:id="83"/>
      <w:r>
        <w:t xml:space="preserve"> Memory Steering Column - Settings 1</w:t>
      </w:r>
    </w:p>
    <w:p w14:paraId="3C6B84D4" w14:textId="77777777" w:rsidR="0015621A" w:rsidRDefault="0015621A" w:rsidP="0015621A">
      <w:pPr>
        <w:rPr>
          <w:rFonts w:cs="Arial"/>
        </w:rPr>
      </w:pPr>
      <w:r>
        <w:rPr>
          <w:rFonts w:cs="Arial"/>
        </w:rPr>
        <w:t>Where Power Tilt/Telescoping Memory column is supported, then the Classic Memory feature shall include positional settings for the Memory Steering Column</w:t>
      </w:r>
    </w:p>
    <w:p w14:paraId="03D37C75"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1685DC8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A33E6"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101</w:t>
            </w:r>
          </w:p>
        </w:tc>
      </w:tr>
      <w:tr w:rsidR="0015621A" w:rsidRPr="00FD127C" w14:paraId="247D98B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98541"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9C529" w14:textId="77777777" w:rsidR="0015621A" w:rsidRDefault="0015621A" w:rsidP="00812550"/>
        </w:tc>
      </w:tr>
      <w:tr w:rsidR="0015621A" w:rsidRPr="00FD127C" w14:paraId="66EBEC7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8E187"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0B63C" w14:textId="77777777" w:rsidR="0015621A" w:rsidRDefault="0015621A" w:rsidP="00812550"/>
        </w:tc>
      </w:tr>
      <w:tr w:rsidR="0015621A" w:rsidRPr="00FD127C" w14:paraId="1FC0705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C9B22"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81668" w14:textId="77777777" w:rsidR="0015621A" w:rsidRDefault="0015621A" w:rsidP="00812550"/>
        </w:tc>
      </w:tr>
      <w:tr w:rsidR="0015621A" w:rsidRPr="00FD127C" w14:paraId="22759DD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1B9C7" w14:textId="77777777" w:rsidR="0015621A" w:rsidRPr="00FD127C" w:rsidRDefault="0015621A"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0E5C7"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BDF02"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70FCA" w14:textId="77777777" w:rsidR="0015621A" w:rsidRDefault="0015621A" w:rsidP="00812550"/>
        </w:tc>
      </w:tr>
      <w:tr w:rsidR="0015621A" w:rsidRPr="00FD127C" w14:paraId="4D3EB24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4F256"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18DAF"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6EEBBA9" wp14:editId="3FA22FA4">
                  <wp:extent cx="152400" cy="152400"/>
                  <wp:effectExtent l="0" t="0" r="0" b="0"/>
                  <wp:docPr id="10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Feature_Req_71 Memory Steering Column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E52E25"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8046D" w14:textId="77777777" w:rsidR="0015621A" w:rsidRDefault="0015621A" w:rsidP="00812550"/>
        </w:tc>
      </w:tr>
      <w:tr w:rsidR="0015621A" w:rsidRPr="00FD127C" w14:paraId="4143BBB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9F7C0"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B2762A"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BF503"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34012"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DAD0F"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4ECF7" w14:textId="77777777" w:rsidR="0015621A" w:rsidRDefault="0015621A" w:rsidP="00812550"/>
        </w:tc>
      </w:tr>
      <w:tr w:rsidR="0015621A" w:rsidRPr="00FD127C" w14:paraId="185A5D5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860CD0" w14:textId="77777777" w:rsidR="0015621A" w:rsidRPr="00FD127C" w:rsidRDefault="002E13E1" w:rsidP="00812550">
            <w:pPr>
              <w:rPr>
                <w:rFonts w:cs="Arial"/>
                <w:bCs/>
                <w:color w:val="808080" w:themeColor="background1" w:themeShade="80"/>
                <w:sz w:val="16"/>
                <w:szCs w:val="14"/>
              </w:rPr>
            </w:pPr>
            <w:hyperlink r:id="rId91"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66885"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491CE"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BC5DE0" w14:textId="4C0A7A1F" w:rsidR="0015621A" w:rsidRDefault="0015621A" w:rsidP="0015621A"/>
    <w:p w14:paraId="48FBE568" w14:textId="77777777" w:rsidR="0015621A" w:rsidRDefault="0015621A" w:rsidP="0015621A"/>
    <w:p w14:paraId="2A994FAD" w14:textId="77777777" w:rsidR="0015621A" w:rsidRDefault="0015621A" w:rsidP="0015621A">
      <w:pPr>
        <w:pStyle w:val="Heading2"/>
        <w:numPr>
          <w:ilvl w:val="1"/>
          <w:numId w:val="4"/>
        </w:numPr>
      </w:pPr>
      <w:r>
        <w:rPr>
          <w:noProof/>
        </w:rPr>
        <w:drawing>
          <wp:inline distT="0" distB="0" distL="0" distR="0" wp14:anchorId="187E3FAA" wp14:editId="3E5D2211">
            <wp:extent cx="152400" cy="152400"/>
            <wp:effectExtent l="0" t="0" r="0" b="0"/>
            <wp:docPr id="85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84" w:name="_e8dd49d5866e903380c04289507fb52b"/>
      <w:r>
        <w:t>Read Pedals Stored Position</w:t>
      </w:r>
      <w:bookmarkEnd w:id="84"/>
    </w:p>
    <w:p w14:paraId="5692703F" w14:textId="77777777" w:rsidR="0015621A" w:rsidRDefault="0015621A" w:rsidP="0015621A">
      <w:pPr>
        <w:pStyle w:val="Heading3"/>
      </w:pPr>
      <w:r>
        <w:t>Function Overview</w:t>
      </w:r>
    </w:p>
    <w:p w14:paraId="4AE8F6E7" w14:textId="77777777" w:rsidR="0015621A" w:rsidRDefault="0015621A" w:rsidP="0015621A">
      <w:pPr>
        <w:pStyle w:val="Heading4"/>
      </w:pPr>
      <w:r>
        <w:t>Description</w:t>
      </w:r>
    </w:p>
    <w:p w14:paraId="6654E9D6" w14:textId="77777777" w:rsidR="0015621A" w:rsidRDefault="0015621A" w:rsidP="0015621A">
      <w:pPr>
        <w:contextualSpacing/>
      </w:pPr>
    </w:p>
    <w:p w14:paraId="629BA27D" w14:textId="77777777" w:rsidR="0015621A" w:rsidRDefault="0015621A" w:rsidP="0015621A">
      <w:pPr>
        <w:contextualSpacing/>
      </w:pPr>
      <w:r>
        <w:t>Function is allocated to:</w:t>
      </w:r>
    </w:p>
    <w:p w14:paraId="07B576E5" w14:textId="77777777" w:rsidR="0015621A" w:rsidRDefault="0015621A" w:rsidP="0015621A">
      <w:pPr>
        <w:pStyle w:val="ListParagraph"/>
        <w:numPr>
          <w:ilvl w:val="0"/>
          <w:numId w:val="13"/>
        </w:numPr>
        <w:contextualSpacing/>
      </w:pPr>
      <w:r>
        <w:rPr>
          <w:noProof/>
        </w:rPr>
        <w:drawing>
          <wp:inline distT="0" distB="0" distL="0" distR="0" wp14:anchorId="15F0C0B1" wp14:editId="501D09F6">
            <wp:extent cx="152400" cy="152400"/>
            <wp:effectExtent l="0" t="0" r="0" b="0"/>
            <wp:docPr id="86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579EEEBB" w14:textId="77777777" w:rsidR="0015621A" w:rsidRDefault="0015621A" w:rsidP="0015621A">
      <w:pPr>
        <w:pStyle w:val="ListParagraph"/>
        <w:numPr>
          <w:ilvl w:val="0"/>
          <w:numId w:val="13"/>
        </w:numPr>
        <w:contextualSpacing/>
      </w:pPr>
      <w:r>
        <w:rPr>
          <w:noProof/>
        </w:rPr>
        <w:drawing>
          <wp:inline distT="0" distB="0" distL="0" distR="0" wp14:anchorId="0513FD09" wp14:editId="6ADEED80">
            <wp:extent cx="152400" cy="152400"/>
            <wp:effectExtent l="0" t="0" r="0" b="0"/>
            <wp:docPr id="862"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073956FA" w14:textId="77777777" w:rsidR="0015621A" w:rsidRDefault="0015621A" w:rsidP="0015621A">
      <w:pPr>
        <w:contextualSpacing/>
      </w:pPr>
    </w:p>
    <w:p w14:paraId="3DCA5C88" w14:textId="77777777" w:rsidR="0015621A" w:rsidRDefault="0015621A" w:rsidP="0015621A">
      <w:pPr>
        <w:contextualSpacing/>
      </w:pPr>
      <w:r w:rsidRPr="00A554C4">
        <w:t>The purpose of this function is to obtain the stored value of the pedal positions. The settings will be applied to the current pedal positions.</w:t>
      </w:r>
    </w:p>
    <w:p w14:paraId="174CB197" w14:textId="77777777" w:rsidR="0015621A" w:rsidRDefault="0015621A" w:rsidP="0015621A">
      <w:pPr>
        <w:pStyle w:val="Heading4"/>
      </w:pPr>
      <w:r>
        <w:t>Variants</w:t>
      </w:r>
    </w:p>
    <w:p w14:paraId="74459BB5" w14:textId="77777777" w:rsidR="0015621A" w:rsidRDefault="0015621A" w:rsidP="0015621A"/>
    <w:p w14:paraId="2D737540"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4165F3E3" w14:textId="77777777" w:rsidR="0015621A" w:rsidRDefault="0015621A" w:rsidP="0015621A">
      <w:pPr>
        <w:pStyle w:val="Heading4"/>
      </w:pPr>
      <w:r>
        <w:t>Input Requirements</w:t>
      </w:r>
    </w:p>
    <w:p w14:paraId="7F4A2AEC" w14:textId="77777777" w:rsidR="0015621A" w:rsidRDefault="0015621A" w:rsidP="0015621A"/>
    <w:p w14:paraId="5B5D894F"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2E6972FE" w14:textId="77777777" w:rsidR="0015621A" w:rsidRDefault="0015621A" w:rsidP="0015621A">
      <w:pPr>
        <w:pStyle w:val="Heading4"/>
      </w:pPr>
      <w:r>
        <w:t>Assumptions</w:t>
      </w:r>
    </w:p>
    <w:p w14:paraId="1E6D4534" w14:textId="77777777" w:rsidR="0015621A" w:rsidRDefault="0015621A" w:rsidP="0015621A"/>
    <w:p w14:paraId="6104A7F1" w14:textId="77777777" w:rsidR="0015621A" w:rsidRPr="00FF5F72" w:rsidRDefault="0015621A" w:rsidP="0015621A">
      <w:pPr>
        <w:rPr>
          <w:color w:val="A6A6A6" w:themeColor="background1" w:themeShade="A6"/>
        </w:rPr>
      </w:pPr>
      <w:r w:rsidRPr="00FF5F72">
        <w:rPr>
          <w:color w:val="A6A6A6" w:themeColor="background1" w:themeShade="A6"/>
        </w:rPr>
        <w:t>No assumptions specified for this function.</w:t>
      </w:r>
    </w:p>
    <w:p w14:paraId="0AABB068" w14:textId="77777777" w:rsidR="0015621A" w:rsidRDefault="0015621A" w:rsidP="0015621A"/>
    <w:p w14:paraId="779B2FD0" w14:textId="77777777" w:rsidR="0015621A" w:rsidRDefault="0015621A" w:rsidP="0015621A">
      <w:pPr>
        <w:pStyle w:val="Heading4"/>
      </w:pPr>
      <w:r>
        <w:t>References</w:t>
      </w:r>
    </w:p>
    <w:p w14:paraId="17863AF2" w14:textId="77777777" w:rsidR="0015621A" w:rsidRPr="00454CBE" w:rsidRDefault="0015621A" w:rsidP="0015621A">
      <w:pPr>
        <w:pStyle w:val="Heading5"/>
      </w:pPr>
      <w:r w:rsidRPr="00454CBE">
        <w:t xml:space="preserve">Ford </w:t>
      </w:r>
      <w:r>
        <w:t>D</w:t>
      </w:r>
      <w:r w:rsidRPr="00454CBE">
        <w:t>ocuments</w:t>
      </w:r>
    </w:p>
    <w:p w14:paraId="13901D79" w14:textId="77777777" w:rsidR="0015621A" w:rsidRDefault="0015621A" w:rsidP="0015621A">
      <w:pPr>
        <w:pStyle w:val="BodyText"/>
        <w:ind w:right="142"/>
        <w:jc w:val="both"/>
        <w:rPr>
          <w:rFonts w:cs="Arial"/>
        </w:rPr>
      </w:pPr>
      <w:r>
        <w:rPr>
          <w:rFonts w:cs="Arial"/>
        </w:rPr>
        <w:t>List here all Ford internal documents, which are directly related to the feature.</w:t>
      </w:r>
    </w:p>
    <w:p w14:paraId="1AC77058" w14:textId="77777777" w:rsidR="0015621A" w:rsidRDefault="0015621A" w:rsidP="0015621A">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15621A" w:rsidRPr="007C20FA" w14:paraId="07325C69" w14:textId="77777777" w:rsidTr="00812550">
        <w:trPr>
          <w:cantSplit/>
          <w:tblHeader/>
        </w:trPr>
        <w:tc>
          <w:tcPr>
            <w:tcW w:w="1418" w:type="dxa"/>
            <w:shd w:val="clear" w:color="auto" w:fill="E0E0E0"/>
          </w:tcPr>
          <w:p w14:paraId="702D9B16"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20A380E6" w14:textId="77777777" w:rsidR="0015621A" w:rsidRPr="007C20FA" w:rsidRDefault="0015621A"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3B94AC3B" w14:textId="77777777" w:rsidR="0015621A" w:rsidRPr="007C20FA" w:rsidRDefault="0015621A"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51A02182" w14:textId="77777777" w:rsidR="0015621A" w:rsidRPr="007C20FA" w:rsidRDefault="0015621A" w:rsidP="00812550">
            <w:pPr>
              <w:rPr>
                <w:rFonts w:ascii="Helvetica" w:hAnsi="Helvetica" w:cs="Helvetica"/>
                <w:b/>
              </w:rPr>
            </w:pPr>
            <w:r w:rsidRPr="007C20FA">
              <w:rPr>
                <w:rFonts w:ascii="Helvetica" w:hAnsi="Helvetica" w:cs="Helvetica"/>
                <w:b/>
              </w:rPr>
              <w:t>Revision</w:t>
            </w:r>
          </w:p>
        </w:tc>
      </w:tr>
      <w:tr w:rsidR="0015621A" w:rsidRPr="007C20FA" w14:paraId="1AE47BD6" w14:textId="77777777" w:rsidTr="00812550">
        <w:trPr>
          <w:cantSplit/>
          <w:tblHeader/>
        </w:trPr>
        <w:tc>
          <w:tcPr>
            <w:tcW w:w="1418" w:type="dxa"/>
            <w:shd w:val="clear" w:color="auto" w:fill="FFFFFF" w:themeFill="background1"/>
          </w:tcPr>
          <w:p w14:paraId="320FD600" w14:textId="77777777" w:rsidR="0015621A" w:rsidRPr="005E40CF" w:rsidRDefault="0015621A" w:rsidP="00812550">
            <w:pPr>
              <w:rPr>
                <w:rFonts w:ascii="Helvetica" w:hAnsi="Helvetica" w:cs="Helvetica"/>
              </w:rPr>
            </w:pPr>
          </w:p>
        </w:tc>
        <w:tc>
          <w:tcPr>
            <w:tcW w:w="6237" w:type="dxa"/>
            <w:shd w:val="clear" w:color="auto" w:fill="FFFFFF" w:themeFill="background1"/>
          </w:tcPr>
          <w:p w14:paraId="24919E23" w14:textId="77777777" w:rsidR="0015621A" w:rsidRPr="005E40CF" w:rsidRDefault="0015621A" w:rsidP="00812550">
            <w:pPr>
              <w:rPr>
                <w:rFonts w:ascii="Helvetica" w:hAnsi="Helvetica" w:cs="Helvetica"/>
              </w:rPr>
            </w:pPr>
          </w:p>
        </w:tc>
        <w:tc>
          <w:tcPr>
            <w:tcW w:w="1418" w:type="dxa"/>
            <w:shd w:val="clear" w:color="auto" w:fill="FFFFFF" w:themeFill="background1"/>
          </w:tcPr>
          <w:p w14:paraId="016C59EB" w14:textId="77777777" w:rsidR="0015621A" w:rsidRPr="005E40CF" w:rsidRDefault="0015621A" w:rsidP="00812550">
            <w:pPr>
              <w:rPr>
                <w:rFonts w:ascii="Helvetica" w:hAnsi="Helvetica" w:cs="Helvetica"/>
              </w:rPr>
            </w:pPr>
          </w:p>
        </w:tc>
        <w:tc>
          <w:tcPr>
            <w:tcW w:w="1418" w:type="dxa"/>
            <w:shd w:val="clear" w:color="auto" w:fill="FFFFFF" w:themeFill="background1"/>
          </w:tcPr>
          <w:p w14:paraId="34C23E80" w14:textId="77777777" w:rsidR="0015621A" w:rsidRPr="005E40CF" w:rsidRDefault="0015621A" w:rsidP="00812550">
            <w:pPr>
              <w:rPr>
                <w:rFonts w:ascii="Helvetica" w:hAnsi="Helvetica" w:cs="Helvetica"/>
              </w:rPr>
            </w:pPr>
          </w:p>
        </w:tc>
      </w:tr>
    </w:tbl>
    <w:p w14:paraId="4A6F7CB9" w14:textId="77777777" w:rsidR="0015621A" w:rsidRPr="00360B1D" w:rsidRDefault="0015621A" w:rsidP="0015621A">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2109B57" w14:textId="77777777" w:rsidR="0015621A" w:rsidRPr="00FB7B3D" w:rsidRDefault="0015621A" w:rsidP="0015621A">
      <w:pPr>
        <w:pStyle w:val="Heading5"/>
      </w:pPr>
      <w:r w:rsidRPr="00454CBE">
        <w:t>External</w:t>
      </w:r>
      <w:r>
        <w:t xml:space="preserve"> Documents and P</w:t>
      </w:r>
      <w:r w:rsidRPr="00FB7B3D">
        <w:t>ublications</w:t>
      </w:r>
    </w:p>
    <w:p w14:paraId="42241765" w14:textId="77777777" w:rsidR="0015621A" w:rsidRDefault="0015621A" w:rsidP="0015621A">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DA25FC5" w14:textId="77777777" w:rsidR="0015621A" w:rsidRDefault="0015621A" w:rsidP="0015621A">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15621A" w:rsidRPr="007C20FA" w14:paraId="0E9DA790" w14:textId="77777777" w:rsidTr="00812550">
        <w:trPr>
          <w:cantSplit/>
          <w:tblHeader/>
        </w:trPr>
        <w:tc>
          <w:tcPr>
            <w:tcW w:w="1418" w:type="dxa"/>
            <w:shd w:val="clear" w:color="auto" w:fill="E0E0E0"/>
          </w:tcPr>
          <w:p w14:paraId="5940FFDA"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2DA42EA1" w14:textId="77777777" w:rsidR="0015621A" w:rsidRPr="007C20FA" w:rsidRDefault="0015621A" w:rsidP="00812550">
            <w:pPr>
              <w:rPr>
                <w:rFonts w:ascii="Helvetica" w:hAnsi="Helvetica" w:cs="Helvetica"/>
                <w:b/>
              </w:rPr>
            </w:pPr>
            <w:r>
              <w:rPr>
                <w:rFonts w:ascii="Helvetica" w:hAnsi="Helvetica" w:cs="Helvetica"/>
                <w:b/>
              </w:rPr>
              <w:t>Document / Publication</w:t>
            </w:r>
          </w:p>
        </w:tc>
      </w:tr>
      <w:tr w:rsidR="0015621A" w:rsidRPr="007C20FA" w14:paraId="145EA585" w14:textId="77777777" w:rsidTr="00812550">
        <w:trPr>
          <w:cantSplit/>
          <w:tblHeader/>
        </w:trPr>
        <w:tc>
          <w:tcPr>
            <w:tcW w:w="1418" w:type="dxa"/>
            <w:shd w:val="clear" w:color="auto" w:fill="FFFFFF" w:themeFill="background1"/>
          </w:tcPr>
          <w:p w14:paraId="51320751" w14:textId="77777777" w:rsidR="0015621A" w:rsidRPr="005E40CF" w:rsidRDefault="0015621A" w:rsidP="00812550">
            <w:pPr>
              <w:rPr>
                <w:rFonts w:ascii="Helvetica" w:hAnsi="Helvetica" w:cs="Helvetica"/>
              </w:rPr>
            </w:pPr>
          </w:p>
        </w:tc>
        <w:tc>
          <w:tcPr>
            <w:tcW w:w="9072" w:type="dxa"/>
            <w:shd w:val="clear" w:color="auto" w:fill="FFFFFF" w:themeFill="background1"/>
          </w:tcPr>
          <w:p w14:paraId="074F9DA0" w14:textId="77777777" w:rsidR="0015621A" w:rsidRPr="005E40CF" w:rsidRDefault="0015621A" w:rsidP="00812550">
            <w:pPr>
              <w:rPr>
                <w:rFonts w:ascii="Helvetica" w:hAnsi="Helvetica" w:cs="Helvetica"/>
              </w:rPr>
            </w:pPr>
          </w:p>
        </w:tc>
      </w:tr>
    </w:tbl>
    <w:p w14:paraId="0E00A11B" w14:textId="77777777" w:rsidR="0015621A" w:rsidRDefault="0015621A" w:rsidP="0015621A">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9314EB7" w14:textId="77777777" w:rsidR="0015621A" w:rsidRDefault="0015621A" w:rsidP="0015621A">
      <w:pPr>
        <w:pStyle w:val="Heading4"/>
      </w:pPr>
      <w:r>
        <w:t>Glossary</w:t>
      </w:r>
    </w:p>
    <w:p w14:paraId="03A5AE62" w14:textId="77777777" w:rsidR="0015621A" w:rsidRDefault="0015621A" w:rsidP="0015621A">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061F884C" w14:textId="77777777" w:rsidR="0015621A" w:rsidRDefault="0015621A" w:rsidP="0015621A">
      <w:pPr>
        <w:pStyle w:val="Heading3"/>
      </w:pPr>
      <w:r>
        <w:lastRenderedPageBreak/>
        <w:t>Function Scope</w:t>
      </w:r>
    </w:p>
    <w:p w14:paraId="02BC82E9" w14:textId="77777777" w:rsidR="0015621A" w:rsidRPr="00A43B48" w:rsidRDefault="0015621A" w:rsidP="0015621A">
      <w:pPr>
        <w:contextualSpacing/>
      </w:pPr>
    </w:p>
    <w:p w14:paraId="14F6DA12" w14:textId="77777777" w:rsidR="0015621A" w:rsidRDefault="0015621A" w:rsidP="0015621A">
      <w:pPr>
        <w:contextualSpacing/>
      </w:pPr>
      <w:r>
        <w:t xml:space="preserve">The </w:t>
      </w:r>
      <w:r>
        <w:rPr>
          <w:noProof/>
        </w:rPr>
        <w:drawing>
          <wp:inline distT="0" distB="0" distL="0" distR="0" wp14:anchorId="054A404A" wp14:editId="0C9102DF">
            <wp:extent cx="152400" cy="152400"/>
            <wp:effectExtent l="0" t="0" r="0" b="0"/>
            <wp:docPr id="86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Pedals Stored Position</w:t>
      </w:r>
      <w:r>
        <w:rPr>
          <w:b/>
        </w:rPr>
        <w:t>”</w:t>
      </w:r>
      <w:r>
        <w:t xml:space="preserve"> function is called by the following functions:</w:t>
      </w:r>
    </w:p>
    <w:p w14:paraId="5D18AB92" w14:textId="77777777" w:rsidR="0015621A" w:rsidRPr="00953D23" w:rsidRDefault="0015621A" w:rsidP="0015621A">
      <w:pPr>
        <w:pStyle w:val="ListParagraph"/>
        <w:numPr>
          <w:ilvl w:val="0"/>
          <w:numId w:val="12"/>
        </w:numPr>
        <w:contextualSpacing/>
      </w:pPr>
      <w:r>
        <w:rPr>
          <w:noProof/>
        </w:rPr>
        <w:drawing>
          <wp:inline distT="0" distB="0" distL="0" distR="0" wp14:anchorId="3227CA07" wp14:editId="3B7E3E0B">
            <wp:extent cx="152400" cy="152400"/>
            <wp:effectExtent l="0" t="0" r="0" b="0"/>
            <wp:docPr id="86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167AF860" w14:textId="77777777" w:rsidR="0015621A" w:rsidRPr="00953D23" w:rsidRDefault="0015621A" w:rsidP="0015621A">
      <w:pPr>
        <w:pStyle w:val="ListParagraph"/>
        <w:numPr>
          <w:ilvl w:val="0"/>
          <w:numId w:val="12"/>
        </w:numPr>
        <w:contextualSpacing/>
      </w:pPr>
      <w:r>
        <w:rPr>
          <w:noProof/>
        </w:rPr>
        <w:drawing>
          <wp:inline distT="0" distB="0" distL="0" distR="0" wp14:anchorId="751EFB1E" wp14:editId="4094A6E8">
            <wp:extent cx="152400" cy="152400"/>
            <wp:effectExtent l="0" t="0" r="0" b="0"/>
            <wp:docPr id="868"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ff354e2cd86d4883aabe7bd1d6e9001" w:history="1">
        <w:r>
          <w:rPr>
            <w:rStyle w:val="Hyperlink"/>
          </w:rPr>
          <w:t>Recall Positional Settings</w:t>
        </w:r>
      </w:hyperlink>
      <w:r>
        <w:t>”</w:t>
      </w:r>
    </w:p>
    <w:p w14:paraId="069749C7" w14:textId="77777777" w:rsidR="0015621A" w:rsidRPr="00393C96" w:rsidRDefault="0015621A" w:rsidP="0015621A">
      <w:pPr>
        <w:contextualSpacing/>
      </w:pPr>
    </w:p>
    <w:p w14:paraId="74F61508" w14:textId="77777777" w:rsidR="0015621A" w:rsidRPr="006C2DE5" w:rsidRDefault="0015621A" w:rsidP="0015621A">
      <w:pPr>
        <w:rPr>
          <w:b/>
        </w:rPr>
      </w:pPr>
      <w:r w:rsidRPr="006C2DE5">
        <w:rPr>
          <w:b/>
        </w:rPr>
        <w:t>Description of “Classic Memory Functional Architecture” diagram</w:t>
      </w:r>
      <w:r>
        <w:rPr>
          <w:b/>
        </w:rPr>
        <w:t>:</w:t>
      </w:r>
    </w:p>
    <w:p w14:paraId="1F91C786" w14:textId="77777777" w:rsidR="0015621A" w:rsidRDefault="0015621A" w:rsidP="0015621A">
      <w:r>
        <w:t>This diagram contains all the functions required to Store and Recall the positional settings. This includes inputs and outputs to the user, other features, and external systems.</w:t>
      </w:r>
    </w:p>
    <w:p w14:paraId="36A01DA5" w14:textId="77777777" w:rsidR="0015621A" w:rsidRDefault="0015621A" w:rsidP="0015621A"/>
    <w:p w14:paraId="379E2519" w14:textId="77777777" w:rsidR="0015621A" w:rsidRDefault="0015621A" w:rsidP="0015621A">
      <w:pPr>
        <w:jc w:val="center"/>
      </w:pPr>
      <w:r>
        <w:rPr>
          <w:noProof/>
        </w:rPr>
        <w:drawing>
          <wp:inline distT="0" distB="0" distL="0" distR="0" wp14:anchorId="21D3F99C" wp14:editId="5C1B9BA7">
            <wp:extent cx="6466204" cy="943828"/>
            <wp:effectExtent l="0" t="0" r="0" b="0"/>
            <wp:docPr id="87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90207F9" w14:textId="77777777" w:rsidR="0015621A" w:rsidRPr="00294100" w:rsidRDefault="0015621A" w:rsidP="0015621A">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2A2F4889" wp14:editId="72FE74B3">
            <wp:extent cx="152400" cy="152400"/>
            <wp:effectExtent l="0" t="0" r="0" b="0"/>
            <wp:docPr id="87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6CFFB6D" wp14:editId="13ED5CF1">
            <wp:extent cx="152400" cy="152400"/>
            <wp:effectExtent l="0" t="0" r="0" b="0"/>
            <wp:docPr id="87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Pedals Stored Position</w:t>
      </w:r>
      <w:r>
        <w:t>”</w:t>
      </w:r>
    </w:p>
    <w:p w14:paraId="6DF8B7C4" w14:textId="77777777" w:rsidR="0015621A" w:rsidRDefault="0015621A" w:rsidP="0015621A">
      <w:pPr>
        <w:contextualSpacing/>
      </w:pPr>
    </w:p>
    <w:p w14:paraId="79AED203" w14:textId="77777777" w:rsidR="0015621A" w:rsidRDefault="0015621A" w:rsidP="0015621A">
      <w:pPr>
        <w:pStyle w:val="Heading3"/>
      </w:pPr>
      <w:r>
        <w:t>Function Interfaces</w:t>
      </w:r>
    </w:p>
    <w:p w14:paraId="42BBA803" w14:textId="77777777" w:rsidR="0015621A" w:rsidRDefault="0015621A" w:rsidP="0015621A">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15621A" w:rsidRPr="00E54DEA" w14:paraId="1E28F65F" w14:textId="77777777" w:rsidTr="00812550">
        <w:trPr>
          <w:trHeight w:val="260"/>
        </w:trPr>
        <w:tc>
          <w:tcPr>
            <w:tcW w:w="2695" w:type="dxa"/>
            <w:shd w:val="clear" w:color="auto" w:fill="D9D9D9" w:themeFill="background1" w:themeFillShade="D9"/>
            <w:noWrap/>
            <w:hideMark/>
          </w:tcPr>
          <w:p w14:paraId="34295CB9"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1D6F2AF" w14:textId="77777777" w:rsidR="0015621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1808F253" w14:textId="77777777" w:rsidTr="00812550">
        <w:trPr>
          <w:trHeight w:val="410"/>
        </w:trPr>
        <w:tc>
          <w:tcPr>
            <w:tcW w:w="2695" w:type="dxa"/>
            <w:noWrap/>
          </w:tcPr>
          <w:p w14:paraId="24806957" w14:textId="77777777" w:rsidR="0015621A" w:rsidRDefault="0015621A" w:rsidP="00812550">
            <w:pPr>
              <w:contextualSpacing/>
              <w:rPr>
                <w:rFonts w:cs="Arial"/>
              </w:rPr>
            </w:pPr>
            <w:r w:rsidRPr="00275823">
              <w:rPr>
                <w:rFonts w:cs="Arial"/>
              </w:rPr>
              <w:t>Memory_Command</w:t>
            </w:r>
          </w:p>
          <w:p w14:paraId="6D55E560" w14:textId="77777777" w:rsidR="0015621A" w:rsidRDefault="0015621A" w:rsidP="00812550">
            <w:pPr>
              <w:contextualSpacing/>
              <w:rPr>
                <w:rFonts w:cs="Arial"/>
              </w:rPr>
            </w:pPr>
            <w:r>
              <w:rPr>
                <w:rFonts w:cs="Arial"/>
              </w:rPr>
              <w:t>Type:</w:t>
            </w:r>
          </w:p>
          <w:p w14:paraId="134D8B9D" w14:textId="77777777" w:rsidR="0015621A" w:rsidRDefault="0015621A"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141342F3" wp14:editId="41FC1D00">
                  <wp:extent cx="152400" cy="152400"/>
                  <wp:effectExtent l="0" t="0" r="0" b="0"/>
                  <wp:docPr id="87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20F1C3B4" w14:textId="77777777" w:rsidR="0015621A" w:rsidRDefault="0015621A" w:rsidP="00812550">
            <w:pPr>
              <w:rPr>
                <w:rFonts w:cs="Arial"/>
              </w:rPr>
            </w:pPr>
            <w:r>
              <w:rPr>
                <w:rFonts w:cs="Arial"/>
              </w:rPr>
              <w:t>Signal Description:</w:t>
            </w:r>
          </w:p>
          <w:p w14:paraId="75ED96AC" w14:textId="77777777" w:rsidR="0015621A" w:rsidRDefault="0015621A"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36BA2CDC" w14:textId="77777777" w:rsidR="0015621A" w:rsidRDefault="0015621A" w:rsidP="00812550">
            <w:pPr>
              <w:rPr>
                <w:rFonts w:cs="Arial"/>
              </w:rPr>
            </w:pPr>
          </w:p>
          <w:p w14:paraId="1F57CED0" w14:textId="77777777" w:rsidR="0015621A" w:rsidRDefault="0015621A" w:rsidP="00812550">
            <w:pPr>
              <w:rPr>
                <w:rFonts w:cs="Arial"/>
              </w:rPr>
            </w:pPr>
            <w:r>
              <w:rPr>
                <w:rFonts w:cs="Arial"/>
              </w:rPr>
              <w:t>Usage in Function:</w:t>
            </w:r>
          </w:p>
          <w:p w14:paraId="06A5C1B4" w14:textId="77777777" w:rsidR="0015621A" w:rsidRDefault="0015621A" w:rsidP="00812550">
            <w:pPr>
              <w:rPr>
                <w:rFonts w:cs="Arial"/>
              </w:rPr>
            </w:pPr>
            <w:r>
              <w:rPr>
                <w:rFonts w:cs="Arial"/>
              </w:rPr>
              <w:t xml:space="preserve">Signal Description: </w:t>
            </w:r>
          </w:p>
          <w:p w14:paraId="2004DC73" w14:textId="77777777" w:rsidR="0015621A" w:rsidRDefault="0015621A" w:rsidP="00812550">
            <w:pPr>
              <w:rPr>
                <w:rFonts w:cs="Arial"/>
              </w:rPr>
            </w:pPr>
            <w:r>
              <w:rPr>
                <w:rFonts w:cs="Arial"/>
              </w:rPr>
              <w:t>Indicates that the function should transmit the Pedal values stored in the corresponding memory location</w:t>
            </w:r>
          </w:p>
          <w:p w14:paraId="7589FB3F" w14:textId="77777777" w:rsidR="0015621A" w:rsidRDefault="0015621A" w:rsidP="00812550">
            <w:pPr>
              <w:rPr>
                <w:rFonts w:cs="Arial"/>
              </w:rPr>
            </w:pPr>
          </w:p>
          <w:p w14:paraId="49788710" w14:textId="77777777" w:rsidR="0015621A" w:rsidRPr="0046598F" w:rsidRDefault="0015621A" w:rsidP="00812550">
            <w:pPr>
              <w:rPr>
                <w:rFonts w:cs="Arial"/>
                <w:color w:val="000000"/>
              </w:rPr>
            </w:pPr>
            <w:r>
              <w:rPr>
                <w:rFonts w:cs="Arial"/>
                <w:color w:val="000000"/>
              </w:rPr>
              <w:t>Received from:</w:t>
            </w:r>
          </w:p>
          <w:p w14:paraId="2FE24F4C" w14:textId="77777777" w:rsidR="0015621A" w:rsidRPr="00C8319B" w:rsidRDefault="0015621A" w:rsidP="00812550">
            <w:pPr>
              <w:pStyle w:val="ListParagraph"/>
              <w:numPr>
                <w:ilvl w:val="0"/>
                <w:numId w:val="12"/>
              </w:numPr>
              <w:rPr>
                <w:rFonts w:cs="Arial"/>
              </w:rPr>
            </w:pPr>
            <w:r>
              <w:rPr>
                <w:noProof/>
              </w:rPr>
              <w:drawing>
                <wp:inline distT="0" distB="0" distL="0" distR="0" wp14:anchorId="7FF14FBB" wp14:editId="678CA4C1">
                  <wp:extent cx="152400" cy="152400"/>
                  <wp:effectExtent l="0" t="0" r="0" b="0"/>
                  <wp:docPr id="87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2A451A38" w14:textId="77777777" w:rsidR="0015621A" w:rsidRDefault="0015621A" w:rsidP="0015621A">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15621A" w:rsidRPr="00E54DEA" w14:paraId="0DF3E9D0" w14:textId="77777777" w:rsidTr="00812550">
        <w:trPr>
          <w:trHeight w:val="260"/>
        </w:trPr>
        <w:tc>
          <w:tcPr>
            <w:tcW w:w="2689" w:type="dxa"/>
            <w:shd w:val="clear" w:color="auto" w:fill="D9D9D9" w:themeFill="background1" w:themeFillShade="D9"/>
            <w:noWrap/>
            <w:hideMark/>
          </w:tcPr>
          <w:p w14:paraId="380B956F"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F709AEB" w14:textId="77777777" w:rsidR="0015621A" w:rsidRPr="00E54DE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1D956135" w14:textId="77777777" w:rsidTr="00812550">
        <w:trPr>
          <w:trHeight w:val="410"/>
        </w:trPr>
        <w:tc>
          <w:tcPr>
            <w:tcW w:w="2689" w:type="dxa"/>
            <w:noWrap/>
          </w:tcPr>
          <w:p w14:paraId="615D8C21" w14:textId="77777777" w:rsidR="0015621A" w:rsidRDefault="0015621A" w:rsidP="00812550">
            <w:pPr>
              <w:contextualSpacing/>
              <w:rPr>
                <w:rFonts w:cs="Arial"/>
              </w:rPr>
            </w:pPr>
            <w:r>
              <w:rPr>
                <w:rFonts w:cs="Arial"/>
              </w:rPr>
              <w:t>Stored_Pedals_Settings</w:t>
            </w:r>
          </w:p>
          <w:p w14:paraId="5CD5B756" w14:textId="77777777" w:rsidR="0015621A" w:rsidRDefault="0015621A" w:rsidP="00812550">
            <w:pPr>
              <w:contextualSpacing/>
              <w:rPr>
                <w:rFonts w:cs="Arial"/>
              </w:rPr>
            </w:pPr>
            <w:r>
              <w:rPr>
                <w:rFonts w:cs="Arial"/>
              </w:rPr>
              <w:t>Type:</w:t>
            </w:r>
          </w:p>
          <w:p w14:paraId="0DE746EC" w14:textId="77777777" w:rsidR="0015621A" w:rsidRDefault="0015621A" w:rsidP="00812550">
            <w:pPr>
              <w:contextualSpacing/>
              <w:rPr>
                <w:rFonts w:cs="Arial"/>
              </w:rPr>
            </w:pPr>
            <w:r>
              <w:rPr>
                <w:noProof/>
              </w:rPr>
              <w:drawing>
                <wp:inline distT="0" distB="0" distL="0" distR="0" wp14:anchorId="199968A4" wp14:editId="2D501DF7">
                  <wp:extent cx="152400" cy="152400"/>
                  <wp:effectExtent l="0" t="0" r="0" b="0"/>
                  <wp:docPr id="88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7C9875B1" w14:textId="77777777" w:rsidR="0015621A" w:rsidRDefault="0015621A" w:rsidP="00812550">
            <w:pPr>
              <w:rPr>
                <w:rFonts w:cs="Arial"/>
              </w:rPr>
            </w:pPr>
            <w:r>
              <w:rPr>
                <w:rFonts w:cs="Arial"/>
              </w:rPr>
              <w:t>Signal Description:</w:t>
            </w:r>
          </w:p>
          <w:p w14:paraId="7FE7FCB6" w14:textId="77777777" w:rsidR="0015621A" w:rsidRDefault="0015621A" w:rsidP="00812550">
            <w:pPr>
              <w:rPr>
                <w:rFonts w:cs="Arial"/>
              </w:rPr>
            </w:pPr>
            <w:r>
              <w:rPr>
                <w:rFonts w:cs="Arial"/>
              </w:rPr>
              <w:t>These values indicate the actual settings being transferred. These can be stored settings to be recalled or current settings to be stored.</w:t>
            </w:r>
          </w:p>
          <w:p w14:paraId="01D6C43D" w14:textId="77777777" w:rsidR="0015621A" w:rsidRDefault="0015621A" w:rsidP="00812550">
            <w:pPr>
              <w:rPr>
                <w:rFonts w:cs="Arial"/>
              </w:rPr>
            </w:pPr>
          </w:p>
          <w:p w14:paraId="2732FDDA" w14:textId="77777777" w:rsidR="0015621A" w:rsidRDefault="0015621A" w:rsidP="00812550">
            <w:pPr>
              <w:rPr>
                <w:rFonts w:cs="Arial"/>
              </w:rPr>
            </w:pPr>
            <w:r>
              <w:rPr>
                <w:rFonts w:cs="Arial"/>
              </w:rPr>
              <w:t>Usage in Function:</w:t>
            </w:r>
          </w:p>
          <w:p w14:paraId="6A4155AF" w14:textId="77777777" w:rsidR="0015621A" w:rsidRDefault="0015621A" w:rsidP="00812550">
            <w:pPr>
              <w:rPr>
                <w:rFonts w:cs="Arial"/>
              </w:rPr>
            </w:pPr>
            <w:r>
              <w:rPr>
                <w:rFonts w:cs="Arial"/>
              </w:rPr>
              <w:t xml:space="preserve">Signal Description: </w:t>
            </w:r>
          </w:p>
          <w:p w14:paraId="678101F9" w14:textId="77777777" w:rsidR="0015621A" w:rsidRDefault="0015621A" w:rsidP="00812550">
            <w:pPr>
              <w:rPr>
                <w:rFonts w:cs="Arial"/>
              </w:rPr>
            </w:pPr>
            <w:r>
              <w:rPr>
                <w:rFonts w:cs="Arial"/>
              </w:rPr>
              <w:t>Contains the stored values of the Pedals</w:t>
            </w:r>
          </w:p>
          <w:p w14:paraId="5B35A0C5" w14:textId="77777777" w:rsidR="0015621A" w:rsidRDefault="0015621A" w:rsidP="00812550">
            <w:pPr>
              <w:rPr>
                <w:rFonts w:cs="Arial"/>
              </w:rPr>
            </w:pPr>
          </w:p>
          <w:p w14:paraId="33659450" w14:textId="77777777" w:rsidR="0015621A" w:rsidRPr="00275823" w:rsidRDefault="0015621A" w:rsidP="00812550">
            <w:pPr>
              <w:rPr>
                <w:rFonts w:cs="Arial"/>
                <w:color w:val="000000"/>
              </w:rPr>
            </w:pPr>
            <w:r>
              <w:rPr>
                <w:rFonts w:cs="Arial"/>
                <w:color w:val="000000"/>
              </w:rPr>
              <w:t>Sent to:</w:t>
            </w:r>
          </w:p>
          <w:p w14:paraId="5AF7865F"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759A6405" wp14:editId="3EFC051C">
                  <wp:extent cx="152400" cy="152400"/>
                  <wp:effectExtent l="0" t="0" r="0" b="0"/>
                  <wp:docPr id="88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916d72465fe460a71dc1ba12c1d3d" w:history="1">
              <w:r>
                <w:rPr>
                  <w:rStyle w:val="Hyperlink"/>
                  <w:rFonts w:cs="Arial"/>
                  <w:color w:val="000000"/>
                </w:rPr>
                <w:t>Store Pedals Position</w:t>
              </w:r>
            </w:hyperlink>
          </w:p>
          <w:p w14:paraId="64EAC506"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655CCF39" wp14:editId="3486A58F">
                  <wp:extent cx="152400" cy="152400"/>
                  <wp:effectExtent l="0" t="0" r="0" b="0"/>
                  <wp:docPr id="88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c9983a5d2d5fc1d4c191bd0e106814" w:history="1">
              <w:r>
                <w:rPr>
                  <w:rStyle w:val="Hyperlink"/>
                  <w:rFonts w:cs="Arial"/>
                  <w:color w:val="000000"/>
                </w:rPr>
                <w:t>Move Pedals Position</w:t>
              </w:r>
            </w:hyperlink>
          </w:p>
        </w:tc>
      </w:tr>
    </w:tbl>
    <w:p w14:paraId="06BEE28F" w14:textId="77777777" w:rsidR="0015621A" w:rsidRDefault="0015621A" w:rsidP="0015621A">
      <w:pPr>
        <w:pStyle w:val="Heading4"/>
      </w:pPr>
      <w:r>
        <w:t>Logical</w:t>
      </w:r>
      <w:r w:rsidRPr="00F15706">
        <w:t xml:space="preserve"> Parameters</w:t>
      </w:r>
    </w:p>
    <w:p w14:paraId="6406332E" w14:textId="77777777" w:rsidR="0015621A" w:rsidRDefault="0015621A" w:rsidP="0015621A"/>
    <w:p w14:paraId="5CE6647E" w14:textId="77777777" w:rsidR="0015621A" w:rsidRDefault="0015621A" w:rsidP="0015621A">
      <w:r w:rsidRPr="005067FC">
        <w:rPr>
          <w:i/>
          <w:color w:val="A6A6A6" w:themeColor="background1" w:themeShade="A6"/>
        </w:rPr>
        <w:t>Not supported by MagicDraw report generation.</w:t>
      </w:r>
    </w:p>
    <w:p w14:paraId="0DAA2E7C" w14:textId="77777777" w:rsidR="0015621A" w:rsidRDefault="0015621A" w:rsidP="0015621A">
      <w:pPr>
        <w:pStyle w:val="Heading3"/>
      </w:pPr>
      <w:r>
        <w:lastRenderedPageBreak/>
        <w:t>Function Modeling</w:t>
      </w:r>
    </w:p>
    <w:p w14:paraId="54C6166C" w14:textId="77777777" w:rsidR="0015621A" w:rsidRPr="00C75AE5" w:rsidRDefault="0015621A" w:rsidP="0015621A"/>
    <w:p w14:paraId="4E572319" w14:textId="77777777" w:rsidR="0015621A" w:rsidRDefault="0015621A" w:rsidP="0015621A">
      <w:pPr>
        <w:pStyle w:val="Heading4"/>
        <w:numPr>
          <w:ilvl w:val="3"/>
          <w:numId w:val="4"/>
        </w:numPr>
      </w:pPr>
      <w:r>
        <w:t>Use Cases</w:t>
      </w:r>
    </w:p>
    <w:p w14:paraId="7FEA4534" w14:textId="77777777" w:rsidR="0015621A" w:rsidRDefault="0015621A" w:rsidP="0015621A"/>
    <w:p w14:paraId="596DD4E6"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658D62E1" w14:textId="77777777" w:rsidR="0015621A" w:rsidRDefault="0015621A" w:rsidP="0015621A">
      <w:pPr>
        <w:pStyle w:val="Heading4"/>
        <w:numPr>
          <w:ilvl w:val="3"/>
          <w:numId w:val="4"/>
        </w:numPr>
      </w:pPr>
      <w:r>
        <w:t>State Charts / Activity Diagrams / Sequence Diagrams / Decision Tables</w:t>
      </w:r>
    </w:p>
    <w:p w14:paraId="7C173E15" w14:textId="77777777" w:rsidR="0015621A" w:rsidRDefault="0015621A" w:rsidP="0015621A"/>
    <w:p w14:paraId="22B59E7F" w14:textId="77777777" w:rsidR="0015621A" w:rsidRDefault="0015621A" w:rsidP="0015621A">
      <w:pPr>
        <w:contextualSpacing/>
        <w:jc w:val="center"/>
      </w:pPr>
      <w:r>
        <w:rPr>
          <w:noProof/>
        </w:rPr>
        <w:drawing>
          <wp:inline distT="0" distB="0" distL="0" distR="0" wp14:anchorId="2C8A2F59" wp14:editId="4C473F59">
            <wp:extent cx="6466205" cy="3546396"/>
            <wp:effectExtent l="0" t="0" r="0" b="0"/>
            <wp:docPr id="886" name="Picture 970289366.png" descr="97028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970289366.png"/>
                    <pic:cNvPicPr/>
                  </pic:nvPicPr>
                  <pic:blipFill>
                    <a:blip r:embed="rId92" cstate="print"/>
                    <a:stretch>
                      <a:fillRect/>
                    </a:stretch>
                  </pic:blipFill>
                  <pic:spPr>
                    <a:xfrm>
                      <a:off x="0" y="0"/>
                      <a:ext cx="6466205" cy="3546396"/>
                    </a:xfrm>
                    <a:prstGeom prst="rect">
                      <a:avLst/>
                    </a:prstGeom>
                  </pic:spPr>
                </pic:pic>
              </a:graphicData>
            </a:graphic>
          </wp:inline>
        </w:drawing>
      </w:r>
    </w:p>
    <w:p w14:paraId="2C8E3326" w14:textId="77777777" w:rsidR="0015621A" w:rsidRPr="00294100" w:rsidRDefault="0015621A" w:rsidP="0015621A">
      <w:pPr>
        <w:pStyle w:val="Caption"/>
      </w:pPr>
      <w:r w:rsidRPr="00BD03E8">
        <w:t xml:space="preserve">Figure </w:t>
      </w:r>
      <w:fldSimple w:instr=" SEQ Figure \* ARABIC ">
        <w:r>
          <w:rPr>
            <w:noProof/>
          </w:rPr>
          <w:t>3</w:t>
        </w:r>
      </w:fldSimple>
      <w:r w:rsidRPr="00BD03E8">
        <w:t>:</w:t>
      </w:r>
      <w:r>
        <w:t xml:space="preserve"> </w:t>
      </w:r>
      <w:r w:rsidRPr="00294100">
        <w:t>Read Pedals Stored Position</w:t>
      </w:r>
    </w:p>
    <w:p w14:paraId="664CF771" w14:textId="77777777" w:rsidR="0015621A" w:rsidRPr="000A30CD" w:rsidRDefault="0015621A" w:rsidP="0015621A"/>
    <w:p w14:paraId="31BDA48F" w14:textId="77777777" w:rsidR="0015621A" w:rsidRPr="00834E12" w:rsidRDefault="0015621A" w:rsidP="0015621A"/>
    <w:p w14:paraId="535EDB1D" w14:textId="77777777" w:rsidR="0015621A" w:rsidRDefault="0015621A" w:rsidP="0015621A">
      <w:pPr>
        <w:pStyle w:val="Heading3"/>
      </w:pPr>
      <w:r>
        <w:t>Function Requirements</w:t>
      </w:r>
    </w:p>
    <w:p w14:paraId="7908C737" w14:textId="77777777" w:rsidR="0015621A" w:rsidRDefault="0015621A" w:rsidP="0015621A">
      <w:pPr>
        <w:pStyle w:val="Heading4"/>
      </w:pPr>
      <w:r>
        <w:t>Functional Requirements</w:t>
      </w:r>
    </w:p>
    <w:p w14:paraId="60CF8775" w14:textId="77777777" w:rsidR="0015621A" w:rsidRDefault="0015621A" w:rsidP="0015621A">
      <w:pPr>
        <w:pStyle w:val="Heading5"/>
      </w:pPr>
      <w:r>
        <w:t>Normal Operation</w:t>
      </w:r>
    </w:p>
    <w:p w14:paraId="148C84B9" w14:textId="77777777" w:rsidR="0015621A" w:rsidRDefault="0015621A" w:rsidP="0015621A"/>
    <w:p w14:paraId="6DCC724A" w14:textId="77777777" w:rsidR="0015621A" w:rsidRPr="0017445F" w:rsidRDefault="0015621A" w:rsidP="0015621A">
      <w:pPr>
        <w:pStyle w:val="RERequirement"/>
        <w:shd w:val="clear" w:color="auto" w:fill="F2F2F2" w:themeFill="background1" w:themeFillShade="F2"/>
      </w:pPr>
      <w:r>
        <w:t>9 Personalization - Classic Memory Recall Methods 2</w:t>
      </w:r>
    </w:p>
    <w:p w14:paraId="57496CDA" w14:textId="77777777" w:rsidR="0015621A" w:rsidRDefault="0015621A" w:rsidP="0015621A">
      <w:pPr>
        <w:rPr>
          <w:rFonts w:cs="Arial"/>
        </w:rPr>
      </w:pPr>
      <w:r>
        <w:rPr>
          <w:rFonts w:cs="Arial"/>
        </w:rPr>
        <w:t>"When the 'Request Recall Position' function triggers a Classic Memory recall, received signal 'Gear' is 'Recall Available', and received signal 'Vehicle Speed' is 'Slow' then it shall ouput 'Memory_Command' as 'Recall' + the memory location indicated in 'Memory_Input_Status' to the following functions</w:t>
      </w:r>
    </w:p>
    <w:p w14:paraId="36E1DDA8" w14:textId="77777777" w:rsidR="0015621A" w:rsidRDefault="0015621A" w:rsidP="0015621A">
      <w:pPr>
        <w:rPr>
          <w:rFonts w:cs="Arial"/>
        </w:rPr>
      </w:pPr>
      <w:r>
        <w:rPr>
          <w:rFonts w:cs="Arial"/>
        </w:rPr>
        <w:t>- Read Mirrors Stored Position</w:t>
      </w:r>
    </w:p>
    <w:p w14:paraId="1201568B" w14:textId="77777777" w:rsidR="0015621A" w:rsidRDefault="0015621A" w:rsidP="0015621A">
      <w:pPr>
        <w:rPr>
          <w:rFonts w:cs="Arial"/>
        </w:rPr>
      </w:pPr>
      <w:r>
        <w:rPr>
          <w:rFonts w:cs="Arial"/>
        </w:rPr>
        <w:t>- Read Seat Stored Position</w:t>
      </w:r>
    </w:p>
    <w:p w14:paraId="5861C42C" w14:textId="77777777" w:rsidR="0015621A" w:rsidRDefault="0015621A" w:rsidP="0015621A">
      <w:pPr>
        <w:rPr>
          <w:rFonts w:cs="Arial"/>
        </w:rPr>
      </w:pPr>
      <w:r>
        <w:rPr>
          <w:rFonts w:cs="Arial"/>
        </w:rPr>
        <w:t>- Read Steering Stored Position</w:t>
      </w:r>
    </w:p>
    <w:p w14:paraId="39AFB63C" w14:textId="77777777" w:rsidR="0015621A" w:rsidRDefault="0015621A" w:rsidP="0015621A">
      <w:pPr>
        <w:rPr>
          <w:rFonts w:cs="Arial"/>
        </w:rPr>
      </w:pPr>
      <w:r>
        <w:rPr>
          <w:rFonts w:cs="Arial"/>
        </w:rPr>
        <w:t>- Read Pedals Stored Position</w:t>
      </w:r>
    </w:p>
    <w:p w14:paraId="24EEE501" w14:textId="77777777" w:rsidR="0015621A" w:rsidRDefault="0015621A" w:rsidP="0015621A">
      <w:pPr>
        <w:rPr>
          <w:rFonts w:cs="Arial"/>
        </w:rPr>
      </w:pPr>
      <w:r>
        <w:rPr>
          <w:rFonts w:cs="Arial"/>
        </w:rPr>
        <w:t>- Read AHUD Stored Brightness"</w:t>
      </w:r>
    </w:p>
    <w:p w14:paraId="7BD41C98"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7BEAD2D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59ED21"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w:t>
            </w:r>
          </w:p>
        </w:tc>
      </w:tr>
      <w:tr w:rsidR="0015621A" w:rsidRPr="00FD127C" w14:paraId="37BFE2E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789B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B75B9" w14:textId="77777777" w:rsidR="0015621A" w:rsidRDefault="0015621A" w:rsidP="00812550"/>
        </w:tc>
      </w:tr>
      <w:tr w:rsidR="0015621A" w:rsidRPr="00FD127C" w14:paraId="1EED7A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036DE"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5CE06" w14:textId="77777777" w:rsidR="0015621A" w:rsidRDefault="0015621A" w:rsidP="00812550"/>
        </w:tc>
      </w:tr>
      <w:tr w:rsidR="0015621A" w:rsidRPr="00FD127C" w14:paraId="42EE58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D9E70" w14:textId="77777777" w:rsidR="0015621A" w:rsidRPr="00FD127C" w:rsidRDefault="0015621A" w:rsidP="00812550">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3E17E" w14:textId="77777777" w:rsidR="0015621A" w:rsidRDefault="0015621A" w:rsidP="00812550"/>
        </w:tc>
      </w:tr>
      <w:tr w:rsidR="0015621A" w:rsidRPr="00FD127C" w14:paraId="0F0D7CF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668D5"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0A499"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746AB"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FED3BC" w14:textId="77777777" w:rsidR="0015621A" w:rsidRDefault="0015621A" w:rsidP="00812550"/>
        </w:tc>
      </w:tr>
      <w:tr w:rsidR="0015621A" w:rsidRPr="00FD127C" w14:paraId="101AE59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F9C8C"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55CA9"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082E7"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ACB02" w14:textId="77777777" w:rsidR="0015621A" w:rsidRDefault="0015621A" w:rsidP="00812550"/>
        </w:tc>
      </w:tr>
      <w:tr w:rsidR="0015621A" w:rsidRPr="00FD127C" w14:paraId="0469E8E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5BD58"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9DD8B8"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FFF82"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9F10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04201"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E0FD7F" w14:textId="77777777" w:rsidR="0015621A" w:rsidRDefault="0015621A" w:rsidP="00812550"/>
        </w:tc>
      </w:tr>
      <w:tr w:rsidR="0015621A" w:rsidRPr="00FD127C" w14:paraId="6C4D470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1796E3" w14:textId="77777777" w:rsidR="0015621A" w:rsidRPr="00FD127C" w:rsidRDefault="002E13E1" w:rsidP="00812550">
            <w:pPr>
              <w:rPr>
                <w:rFonts w:cs="Arial"/>
                <w:bCs/>
                <w:color w:val="808080" w:themeColor="background1" w:themeShade="80"/>
                <w:sz w:val="16"/>
                <w:szCs w:val="14"/>
              </w:rPr>
            </w:pPr>
            <w:hyperlink r:id="rId93"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4878A"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D08363"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AABE1E" w14:textId="77777777" w:rsidR="0015621A" w:rsidRDefault="0015621A" w:rsidP="0015621A"/>
    <w:p w14:paraId="104C785E" w14:textId="77777777" w:rsidR="0015621A" w:rsidRPr="0017445F" w:rsidRDefault="0015621A" w:rsidP="0015621A">
      <w:pPr>
        <w:pStyle w:val="RERequirement"/>
        <w:shd w:val="clear" w:color="auto" w:fill="F2F2F2" w:themeFill="background1" w:themeFillShade="F2"/>
      </w:pPr>
      <w:r>
        <w:t xml:space="preserve">103 Diagnostics - Technician 1 </w:t>
      </w:r>
    </w:p>
    <w:p w14:paraId="60B25E2D" w14:textId="77777777" w:rsidR="0015621A" w:rsidRDefault="0015621A" w:rsidP="0015621A">
      <w:pPr>
        <w:rPr>
          <w:rFonts w:cs="Arial"/>
        </w:rPr>
      </w:pPr>
      <w:r>
        <w:rPr>
          <w:rFonts w:cs="Arial"/>
        </w:rPr>
        <w:t>When receiving a request to write from the Diagnostics System while in Diagnostic Mode the Classic Memory Settings System shall apply the request</w:t>
      </w:r>
    </w:p>
    <w:p w14:paraId="35D3CEBF"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7517BA6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AF4C88"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15621A" w:rsidRPr="00FD127C" w14:paraId="26F8E9A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6AF5A"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1D082" w14:textId="77777777" w:rsidR="0015621A" w:rsidRDefault="0015621A" w:rsidP="00812550"/>
        </w:tc>
      </w:tr>
      <w:tr w:rsidR="0015621A" w:rsidRPr="00FD127C" w14:paraId="6E3119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7E6F6"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42F8E" w14:textId="77777777" w:rsidR="0015621A" w:rsidRDefault="0015621A" w:rsidP="00812550"/>
        </w:tc>
      </w:tr>
      <w:tr w:rsidR="0015621A" w:rsidRPr="00FD127C" w14:paraId="160600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47A15"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C7308" w14:textId="77777777" w:rsidR="0015621A" w:rsidRDefault="0015621A" w:rsidP="00812550"/>
        </w:tc>
      </w:tr>
      <w:tr w:rsidR="0015621A" w:rsidRPr="00FD127C" w14:paraId="6454B0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A4B0D"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E378B"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15B938"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F7E80" w14:textId="77777777" w:rsidR="0015621A" w:rsidRDefault="0015621A" w:rsidP="00812550"/>
        </w:tc>
      </w:tr>
      <w:tr w:rsidR="0015621A" w:rsidRPr="00FD127C" w14:paraId="2CF3CF2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92545"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78223"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4562740" wp14:editId="582CADFF">
                  <wp:extent cx="152400" cy="152400"/>
                  <wp:effectExtent l="0" t="0" r="0" b="0"/>
                  <wp:docPr id="88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849CB"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39263" w14:textId="77777777" w:rsidR="0015621A" w:rsidRDefault="0015621A" w:rsidP="00812550"/>
        </w:tc>
      </w:tr>
      <w:tr w:rsidR="0015621A" w:rsidRPr="00FD127C" w14:paraId="3904D09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F20A7"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746874"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8166A"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0A61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19CEC"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DE346" w14:textId="77777777" w:rsidR="0015621A" w:rsidRDefault="0015621A" w:rsidP="00812550"/>
        </w:tc>
      </w:tr>
      <w:tr w:rsidR="0015621A" w:rsidRPr="00FD127C" w14:paraId="4CD88C7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C31ABC" w14:textId="77777777" w:rsidR="0015621A" w:rsidRPr="00FD127C" w:rsidRDefault="002E13E1" w:rsidP="00812550">
            <w:pPr>
              <w:rPr>
                <w:rFonts w:cs="Arial"/>
                <w:bCs/>
                <w:color w:val="808080" w:themeColor="background1" w:themeShade="80"/>
                <w:sz w:val="16"/>
                <w:szCs w:val="14"/>
              </w:rPr>
            </w:pPr>
            <w:hyperlink r:id="rId94"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544A9"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7E13B"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91B0FC" w14:textId="77777777" w:rsidR="0015621A" w:rsidRDefault="0015621A" w:rsidP="0015621A"/>
    <w:p w14:paraId="323F81C6" w14:textId="77777777" w:rsidR="0015621A" w:rsidRPr="0017445F" w:rsidRDefault="0015621A" w:rsidP="0015621A">
      <w:pPr>
        <w:pStyle w:val="RERequirement"/>
        <w:shd w:val="clear" w:color="auto" w:fill="F2F2F2" w:themeFill="background1" w:themeFillShade="F2"/>
      </w:pPr>
      <w:r>
        <w:t>104 Diagnostics - Technician 2</w:t>
      </w:r>
    </w:p>
    <w:p w14:paraId="496254AF" w14:textId="77777777" w:rsidR="0015621A" w:rsidRDefault="0015621A" w:rsidP="0015621A">
      <w:pPr>
        <w:rPr>
          <w:rFonts w:cs="Arial"/>
        </w:rPr>
      </w:pPr>
      <w:r>
        <w:rPr>
          <w:rFonts w:cs="Arial"/>
        </w:rPr>
        <w:t>When receiving a request to write from the Diagnostics System while in Diagnostic Mode the Easy Entry Easy Exit System shall apply the request</w:t>
      </w:r>
    </w:p>
    <w:p w14:paraId="5C57898D"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5A972B5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4C71B"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15621A" w:rsidRPr="00FD127C" w14:paraId="2FCAA09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60B28"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6EEFA" w14:textId="77777777" w:rsidR="0015621A" w:rsidRDefault="0015621A" w:rsidP="00812550"/>
        </w:tc>
      </w:tr>
      <w:tr w:rsidR="0015621A" w:rsidRPr="00FD127C" w14:paraId="4E32FDE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FD4C4"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22C1C" w14:textId="77777777" w:rsidR="0015621A" w:rsidRDefault="0015621A" w:rsidP="00812550"/>
        </w:tc>
      </w:tr>
      <w:tr w:rsidR="0015621A" w:rsidRPr="00FD127C" w14:paraId="3CA9704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31E39"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B36FD" w14:textId="77777777" w:rsidR="0015621A" w:rsidRDefault="0015621A" w:rsidP="00812550"/>
        </w:tc>
      </w:tr>
      <w:tr w:rsidR="0015621A" w:rsidRPr="00FD127C" w14:paraId="77F327A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57B55"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94B6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EEEBAF"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49208" w14:textId="77777777" w:rsidR="0015621A" w:rsidRDefault="0015621A" w:rsidP="00812550"/>
        </w:tc>
      </w:tr>
      <w:tr w:rsidR="0015621A" w:rsidRPr="00FD127C" w14:paraId="5722804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611E8"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9C714"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51BF11E" wp14:editId="5BFDF1CD">
                  <wp:extent cx="152400" cy="152400"/>
                  <wp:effectExtent l="0" t="0" r="0" b="0"/>
                  <wp:docPr id="89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6FCEB"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E1951E" w14:textId="77777777" w:rsidR="0015621A" w:rsidRDefault="0015621A" w:rsidP="00812550"/>
        </w:tc>
      </w:tr>
      <w:tr w:rsidR="0015621A" w:rsidRPr="00FD127C" w14:paraId="4929413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F2E14"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B7A7C2"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B85EF"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DEE1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431D7"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58C924" w14:textId="77777777" w:rsidR="0015621A" w:rsidRDefault="0015621A" w:rsidP="00812550"/>
        </w:tc>
      </w:tr>
      <w:tr w:rsidR="0015621A" w:rsidRPr="00FD127C" w14:paraId="019A054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B7E4B3" w14:textId="77777777" w:rsidR="0015621A" w:rsidRPr="00FD127C" w:rsidRDefault="002E13E1" w:rsidP="00812550">
            <w:pPr>
              <w:rPr>
                <w:rFonts w:cs="Arial"/>
                <w:bCs/>
                <w:color w:val="808080" w:themeColor="background1" w:themeShade="80"/>
                <w:sz w:val="16"/>
                <w:szCs w:val="14"/>
              </w:rPr>
            </w:pPr>
            <w:hyperlink r:id="rId95"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CD7B51"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00DFE5"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C900EF" w14:textId="77777777" w:rsidR="0015621A" w:rsidRDefault="0015621A" w:rsidP="0015621A"/>
    <w:p w14:paraId="163594A3" w14:textId="77777777" w:rsidR="0015621A" w:rsidRPr="0017445F" w:rsidRDefault="0015621A" w:rsidP="0015621A">
      <w:pPr>
        <w:pStyle w:val="RERequirement"/>
        <w:shd w:val="clear" w:color="auto" w:fill="F2F2F2" w:themeFill="background1" w:themeFillShade="F2"/>
      </w:pPr>
      <w:r>
        <w:t>105 Diagnostics - Technician 3</w:t>
      </w:r>
    </w:p>
    <w:p w14:paraId="2093FEF5" w14:textId="77777777" w:rsidR="0015621A" w:rsidRDefault="0015621A" w:rsidP="0015621A">
      <w:pPr>
        <w:rPr>
          <w:rFonts w:cs="Arial"/>
        </w:rPr>
      </w:pPr>
      <w:r>
        <w:rPr>
          <w:rFonts w:cs="Arial"/>
        </w:rPr>
        <w:t>When receiving a request to read from the Diagnostics System while in Diagnostic Mode the Classic Memory Settings System shall send the requested data</w:t>
      </w:r>
    </w:p>
    <w:p w14:paraId="68A8AEA4"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1199CA1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0C387"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15621A" w:rsidRPr="00FD127C" w14:paraId="224C1B9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EAA91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60EA1" w14:textId="77777777" w:rsidR="0015621A" w:rsidRDefault="0015621A" w:rsidP="00812550"/>
        </w:tc>
      </w:tr>
      <w:tr w:rsidR="0015621A" w:rsidRPr="00FD127C" w14:paraId="30A495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A64DD"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C4E4C" w14:textId="77777777" w:rsidR="0015621A" w:rsidRDefault="0015621A" w:rsidP="00812550"/>
        </w:tc>
      </w:tr>
      <w:tr w:rsidR="0015621A" w:rsidRPr="00FD127C" w14:paraId="24B7BA8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9F0D4"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8CE1B" w14:textId="77777777" w:rsidR="0015621A" w:rsidRDefault="0015621A" w:rsidP="00812550"/>
        </w:tc>
      </w:tr>
      <w:tr w:rsidR="0015621A" w:rsidRPr="00FD127C" w14:paraId="3C18AA1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B82EB"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A3BD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6E2CD"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7ACAF" w14:textId="77777777" w:rsidR="0015621A" w:rsidRDefault="0015621A" w:rsidP="00812550"/>
        </w:tc>
      </w:tr>
      <w:tr w:rsidR="0015621A" w:rsidRPr="00FD127C" w14:paraId="224C743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1F938"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28A0D"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8322083" wp14:editId="76160FAA">
                  <wp:extent cx="152400" cy="152400"/>
                  <wp:effectExtent l="0" t="0" r="0" b="0"/>
                  <wp:docPr id="89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76CABE"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4CD9CD" w14:textId="77777777" w:rsidR="0015621A" w:rsidRDefault="0015621A" w:rsidP="00812550"/>
        </w:tc>
      </w:tr>
      <w:tr w:rsidR="0015621A" w:rsidRPr="00FD127C" w14:paraId="249E85B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2A37D"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6DFE1"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7A30A"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68A7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B4DF9"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B39A0" w14:textId="77777777" w:rsidR="0015621A" w:rsidRDefault="0015621A" w:rsidP="00812550"/>
        </w:tc>
      </w:tr>
      <w:tr w:rsidR="0015621A" w:rsidRPr="00FD127C" w14:paraId="743F143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7DA2F6" w14:textId="77777777" w:rsidR="0015621A" w:rsidRPr="00FD127C" w:rsidRDefault="002E13E1" w:rsidP="00812550">
            <w:pPr>
              <w:rPr>
                <w:rFonts w:cs="Arial"/>
                <w:bCs/>
                <w:color w:val="808080" w:themeColor="background1" w:themeShade="80"/>
                <w:sz w:val="16"/>
                <w:szCs w:val="14"/>
              </w:rPr>
            </w:pPr>
            <w:hyperlink r:id="rId96"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1A883"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A67DB"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F7BC7A" w14:textId="77777777" w:rsidR="0015621A" w:rsidRDefault="0015621A" w:rsidP="0015621A"/>
    <w:p w14:paraId="65067234" w14:textId="77777777" w:rsidR="0015621A" w:rsidRPr="0017445F" w:rsidRDefault="0015621A" w:rsidP="0015621A">
      <w:pPr>
        <w:pStyle w:val="RERequirement"/>
        <w:shd w:val="clear" w:color="auto" w:fill="F2F2F2" w:themeFill="background1" w:themeFillShade="F2"/>
      </w:pPr>
      <w:r>
        <w:t>106 Diagnostics - Technician 4</w:t>
      </w:r>
    </w:p>
    <w:p w14:paraId="43582595" w14:textId="77777777" w:rsidR="0015621A" w:rsidRDefault="0015621A" w:rsidP="0015621A">
      <w:pPr>
        <w:rPr>
          <w:rFonts w:cs="Arial"/>
        </w:rPr>
      </w:pPr>
      <w:r>
        <w:rPr>
          <w:rFonts w:cs="Arial"/>
        </w:rPr>
        <w:t>When receiving a request to read from the Diagnostics System while in Diagnostic Mode the Easy Entry Easy Exit System shall send the requested data</w:t>
      </w:r>
    </w:p>
    <w:p w14:paraId="27A6A62A"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48742B1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41555A"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15621A" w:rsidRPr="00FD127C" w14:paraId="1A44579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629E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2A298" w14:textId="77777777" w:rsidR="0015621A" w:rsidRDefault="0015621A" w:rsidP="00812550"/>
        </w:tc>
      </w:tr>
      <w:tr w:rsidR="0015621A" w:rsidRPr="00FD127C" w14:paraId="63042AF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21D4B"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A985E" w14:textId="77777777" w:rsidR="0015621A" w:rsidRDefault="0015621A" w:rsidP="00812550"/>
        </w:tc>
      </w:tr>
      <w:tr w:rsidR="0015621A" w:rsidRPr="00FD127C" w14:paraId="59F333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1E169"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14726" w14:textId="77777777" w:rsidR="0015621A" w:rsidRDefault="0015621A" w:rsidP="00812550"/>
        </w:tc>
      </w:tr>
      <w:tr w:rsidR="0015621A" w:rsidRPr="00FD127C" w14:paraId="0DDE4A7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16602"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33A7C"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678621"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918D15" w14:textId="77777777" w:rsidR="0015621A" w:rsidRDefault="0015621A" w:rsidP="00812550"/>
        </w:tc>
      </w:tr>
      <w:tr w:rsidR="0015621A" w:rsidRPr="00FD127C" w14:paraId="259DED0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B064E"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DA0B9"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763D0F0" wp14:editId="5B535B7B">
                  <wp:extent cx="152400" cy="152400"/>
                  <wp:effectExtent l="0" t="0" r="0" b="0"/>
                  <wp:docPr id="89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BB07F"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8EE96E" w14:textId="77777777" w:rsidR="0015621A" w:rsidRDefault="0015621A" w:rsidP="00812550"/>
        </w:tc>
      </w:tr>
      <w:tr w:rsidR="0015621A" w:rsidRPr="00FD127C" w14:paraId="66CD234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A73F1" w14:textId="77777777" w:rsidR="0015621A" w:rsidRPr="00FD127C" w:rsidRDefault="0015621A"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5EB4F3"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0A44B"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BBF2B"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19A15"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0D9B7" w14:textId="77777777" w:rsidR="0015621A" w:rsidRDefault="0015621A" w:rsidP="00812550"/>
        </w:tc>
      </w:tr>
      <w:tr w:rsidR="0015621A" w:rsidRPr="00FD127C" w14:paraId="159EC7C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CE9CC0" w14:textId="77777777" w:rsidR="0015621A" w:rsidRPr="00FD127C" w:rsidRDefault="002E13E1" w:rsidP="00812550">
            <w:pPr>
              <w:rPr>
                <w:rFonts w:cs="Arial"/>
                <w:bCs/>
                <w:color w:val="808080" w:themeColor="background1" w:themeShade="80"/>
                <w:sz w:val="16"/>
                <w:szCs w:val="14"/>
              </w:rPr>
            </w:pPr>
            <w:hyperlink r:id="rId97"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062AB"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B609B2"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622C01" w14:textId="77777777" w:rsidR="0015621A" w:rsidRDefault="0015621A" w:rsidP="0015621A"/>
    <w:p w14:paraId="5C3EE3A0" w14:textId="77777777" w:rsidR="0015621A" w:rsidRDefault="0015621A" w:rsidP="0015621A">
      <w:pPr>
        <w:pStyle w:val="Heading5"/>
      </w:pPr>
      <w:r>
        <w:t>Error Handling</w:t>
      </w:r>
    </w:p>
    <w:p w14:paraId="73AF52FB" w14:textId="77777777" w:rsidR="0015621A" w:rsidRDefault="0015621A" w:rsidP="0015621A"/>
    <w:p w14:paraId="280F4991" w14:textId="77777777" w:rsidR="0015621A" w:rsidRDefault="0015621A" w:rsidP="0015621A">
      <w:pPr>
        <w:rPr>
          <w:color w:val="A6A6A6" w:themeColor="background1" w:themeShade="A6"/>
        </w:rPr>
      </w:pPr>
      <w:r>
        <w:rPr>
          <w:color w:val="A6A6A6" w:themeColor="background1" w:themeShade="A6"/>
        </w:rPr>
        <w:t>No Error Handling Requirements specified.</w:t>
      </w:r>
    </w:p>
    <w:p w14:paraId="6D86062E" w14:textId="77777777" w:rsidR="0015621A" w:rsidRDefault="0015621A" w:rsidP="0015621A">
      <w:pPr>
        <w:pStyle w:val="Heading4"/>
      </w:pPr>
      <w:r>
        <w:t>Non-Functional Requirements</w:t>
      </w:r>
    </w:p>
    <w:p w14:paraId="49A80FFE" w14:textId="77777777" w:rsidR="0015621A" w:rsidRDefault="0015621A" w:rsidP="0015621A"/>
    <w:p w14:paraId="4F7A51B9" w14:textId="77777777" w:rsidR="0015621A" w:rsidRDefault="0015621A" w:rsidP="0015621A">
      <w:pPr>
        <w:rPr>
          <w:color w:val="A6A6A6" w:themeColor="background1" w:themeShade="A6"/>
        </w:rPr>
      </w:pPr>
      <w:r>
        <w:rPr>
          <w:color w:val="A6A6A6" w:themeColor="background1" w:themeShade="A6"/>
        </w:rPr>
        <w:t>No Non-Functional Requirements specified.</w:t>
      </w:r>
    </w:p>
    <w:p w14:paraId="229E06DE" w14:textId="77777777" w:rsidR="0015621A" w:rsidRDefault="0015621A" w:rsidP="0015621A">
      <w:pPr>
        <w:pStyle w:val="Heading4"/>
      </w:pPr>
      <w:r>
        <w:t>Functional Safety Requirements</w:t>
      </w:r>
    </w:p>
    <w:p w14:paraId="237A3244" w14:textId="77777777" w:rsidR="0015621A" w:rsidRDefault="0015621A" w:rsidP="0015621A">
      <w:pPr>
        <w:rPr>
          <w:highlight w:val="yellow"/>
        </w:rPr>
      </w:pPr>
    </w:p>
    <w:p w14:paraId="21E71659" w14:textId="77777777" w:rsidR="0015621A" w:rsidRDefault="0015621A" w:rsidP="0015621A">
      <w:pPr>
        <w:rPr>
          <w:color w:val="A6A6A6" w:themeColor="background1" w:themeShade="A6"/>
        </w:rPr>
      </w:pPr>
      <w:r>
        <w:rPr>
          <w:color w:val="A6A6A6" w:themeColor="background1" w:themeShade="A6"/>
        </w:rPr>
        <w:t>No Functional Safety Requirements specified.</w:t>
      </w:r>
    </w:p>
    <w:p w14:paraId="39511E49" w14:textId="77777777" w:rsidR="0015621A" w:rsidRDefault="0015621A" w:rsidP="0015621A">
      <w:pPr>
        <w:pStyle w:val="Heading5"/>
      </w:pPr>
      <w:r>
        <w:t>ASIL Decomposition of Functional Safety Requirements</w:t>
      </w:r>
    </w:p>
    <w:p w14:paraId="7803BB12" w14:textId="77777777" w:rsidR="0015621A" w:rsidRDefault="0015621A" w:rsidP="0015621A">
      <w:pPr>
        <w:pStyle w:val="NoSpacing"/>
      </w:pPr>
    </w:p>
    <w:p w14:paraId="422C989A" w14:textId="77777777" w:rsidR="0015621A" w:rsidRDefault="0015621A" w:rsidP="0015621A">
      <w:pPr>
        <w:pStyle w:val="NoSpacing"/>
      </w:pPr>
    </w:p>
    <w:p w14:paraId="43E7178C" w14:textId="77777777" w:rsidR="0015621A" w:rsidRDefault="0015621A" w:rsidP="0015621A">
      <w:pPr>
        <w:pStyle w:val="NoSpacing"/>
        <w:rPr>
          <w:color w:val="A6A6A6" w:themeColor="background1" w:themeShade="A6"/>
        </w:rPr>
      </w:pPr>
      <w:r>
        <w:rPr>
          <w:color w:val="A6A6A6" w:themeColor="background1" w:themeShade="A6"/>
        </w:rPr>
        <w:t>No Functional Safety Requirements with ASIL Decompositions specified.</w:t>
      </w:r>
    </w:p>
    <w:p w14:paraId="137F3A44" w14:textId="77777777" w:rsidR="0015621A" w:rsidRDefault="0015621A" w:rsidP="0015621A">
      <w:pPr>
        <w:pStyle w:val="Heading4"/>
      </w:pPr>
      <w:r>
        <w:t>Other Requirements</w:t>
      </w:r>
    </w:p>
    <w:p w14:paraId="12EB0578" w14:textId="77777777" w:rsidR="0015621A" w:rsidRDefault="0015621A" w:rsidP="0015621A">
      <w:pPr>
        <w:pStyle w:val="Heading5"/>
      </w:pPr>
      <w:r>
        <w:t>Design Requirements</w:t>
      </w:r>
    </w:p>
    <w:p w14:paraId="5D3D7A00" w14:textId="77777777" w:rsidR="0015621A" w:rsidRDefault="0015621A" w:rsidP="0015621A"/>
    <w:p w14:paraId="1A7E2EB0" w14:textId="77777777" w:rsidR="0015621A" w:rsidRDefault="0015621A" w:rsidP="0015621A">
      <w:pPr>
        <w:rPr>
          <w:color w:val="A6A6A6" w:themeColor="background1" w:themeShade="A6"/>
        </w:rPr>
      </w:pPr>
      <w:r>
        <w:rPr>
          <w:color w:val="A6A6A6" w:themeColor="background1" w:themeShade="A6"/>
        </w:rPr>
        <w:t>No Design Requirements specified.</w:t>
      </w:r>
    </w:p>
    <w:p w14:paraId="75D1E3DC" w14:textId="77777777" w:rsidR="0015621A" w:rsidRDefault="0015621A" w:rsidP="0015621A">
      <w:pPr>
        <w:pStyle w:val="Heading4"/>
      </w:pPr>
      <w:r>
        <w:t>Uncategorized Requirements</w:t>
      </w:r>
    </w:p>
    <w:p w14:paraId="101F6B88" w14:textId="77777777" w:rsidR="0015621A" w:rsidRDefault="0015621A" w:rsidP="0015621A"/>
    <w:p w14:paraId="206CF695" w14:textId="77777777" w:rsidR="0015621A" w:rsidRPr="0017445F" w:rsidRDefault="0015621A" w:rsidP="0015621A">
      <w:pPr>
        <w:pStyle w:val="RERequirement"/>
        <w:shd w:val="clear" w:color="auto" w:fill="F2F2F2" w:themeFill="background1" w:themeFillShade="F2"/>
      </w:pPr>
      <w:r>
        <w:t>94 Personalization - Memory Location Settings 1</w:t>
      </w:r>
    </w:p>
    <w:p w14:paraId="0F3C721F" w14:textId="77777777" w:rsidR="0015621A" w:rsidRDefault="0015621A" w:rsidP="0015621A">
      <w:pPr>
        <w:rPr>
          <w:rFonts w:cs="Arial"/>
        </w:rPr>
      </w:pPr>
      <w:r>
        <w:rPr>
          <w:rFonts w:cs="Arial"/>
        </w:rPr>
        <w:t>Classic Memory shall provide only one set of positional settings per memory location per memory commodity</w:t>
      </w:r>
    </w:p>
    <w:p w14:paraId="1CF2C763"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7B45A17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D7D651"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15621A" w:rsidRPr="00FD127C" w14:paraId="535CFD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11DDD"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37F06" w14:textId="77777777" w:rsidR="0015621A" w:rsidRDefault="0015621A" w:rsidP="00812550"/>
        </w:tc>
      </w:tr>
      <w:tr w:rsidR="0015621A" w:rsidRPr="00FD127C" w14:paraId="5E09DF4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5FA36"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CBB49" w14:textId="77777777" w:rsidR="0015621A" w:rsidRDefault="0015621A" w:rsidP="00812550"/>
        </w:tc>
      </w:tr>
      <w:tr w:rsidR="0015621A" w:rsidRPr="00FD127C" w14:paraId="4F1EAAE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74EBB"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42EA7" w14:textId="77777777" w:rsidR="0015621A" w:rsidRDefault="0015621A" w:rsidP="00812550"/>
        </w:tc>
      </w:tr>
      <w:tr w:rsidR="0015621A" w:rsidRPr="00FD127C" w14:paraId="4E37D9F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EA7B8"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53535"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6F34A"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005132" w14:textId="77777777" w:rsidR="0015621A" w:rsidRDefault="0015621A" w:rsidP="00812550"/>
        </w:tc>
      </w:tr>
      <w:tr w:rsidR="0015621A" w:rsidRPr="00FD127C" w14:paraId="133140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264D3"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2C90C"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7E964C9" wp14:editId="3FCC4A76">
                  <wp:extent cx="152400" cy="152400"/>
                  <wp:effectExtent l="0" t="0" r="0" b="0"/>
                  <wp:docPr id="89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79564"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B1AD5" w14:textId="77777777" w:rsidR="0015621A" w:rsidRDefault="0015621A" w:rsidP="00812550"/>
        </w:tc>
      </w:tr>
      <w:tr w:rsidR="0015621A" w:rsidRPr="00FD127C" w14:paraId="2720DD0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02076"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3A31D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729A5"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59AA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AA7F3"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F9E05B" w14:textId="77777777" w:rsidR="0015621A" w:rsidRDefault="0015621A" w:rsidP="00812550"/>
        </w:tc>
      </w:tr>
      <w:tr w:rsidR="0015621A" w:rsidRPr="00FD127C" w14:paraId="780ADF5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CCF4F8" w14:textId="77777777" w:rsidR="0015621A" w:rsidRPr="00FD127C" w:rsidRDefault="002E13E1" w:rsidP="00812550">
            <w:pPr>
              <w:rPr>
                <w:rFonts w:cs="Arial"/>
                <w:bCs/>
                <w:color w:val="808080" w:themeColor="background1" w:themeShade="80"/>
                <w:sz w:val="16"/>
                <w:szCs w:val="14"/>
              </w:rPr>
            </w:pPr>
            <w:hyperlink r:id="rId98"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E9F3D"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8FDC80"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27A37D" w14:textId="77777777" w:rsidR="0015621A" w:rsidRDefault="0015621A" w:rsidP="0015621A"/>
    <w:p w14:paraId="0FB7CEF3" w14:textId="77777777" w:rsidR="0015621A" w:rsidRPr="0017445F" w:rsidRDefault="0015621A" w:rsidP="0015621A">
      <w:pPr>
        <w:pStyle w:val="RERequirement"/>
        <w:shd w:val="clear" w:color="auto" w:fill="F2F2F2" w:themeFill="background1" w:themeFillShade="F2"/>
      </w:pPr>
      <w:bookmarkStart w:id="85" w:name="_e8e75b1532ef1421beae9c7b27bf67f0"/>
      <w:r>
        <w:t>95</w:t>
      </w:r>
      <w:bookmarkEnd w:id="85"/>
      <w:r>
        <w:t xml:space="preserve"> Memory Pedals - Settings 1</w:t>
      </w:r>
    </w:p>
    <w:p w14:paraId="198B0045" w14:textId="77777777" w:rsidR="0015621A" w:rsidRDefault="0015621A" w:rsidP="0015621A">
      <w:pPr>
        <w:rPr>
          <w:rFonts w:cs="Arial"/>
        </w:rPr>
      </w:pPr>
      <w:r>
        <w:rPr>
          <w:rFonts w:cs="Arial"/>
        </w:rPr>
        <w:t>"Where Power Adjustable Pedals is supported, then the Classic Memory feature shall include the following positional settings:</w:t>
      </w:r>
    </w:p>
    <w:p w14:paraId="04960F31" w14:textId="77777777" w:rsidR="0015621A" w:rsidRDefault="0015621A" w:rsidP="0015621A">
      <w:pPr>
        <w:rPr>
          <w:rFonts w:cs="Arial"/>
        </w:rPr>
      </w:pPr>
      <w:r>
        <w:rPr>
          <w:rFonts w:cs="Arial"/>
        </w:rPr>
        <w:t>- Memory Gas Pedal</w:t>
      </w:r>
    </w:p>
    <w:p w14:paraId="0BD18027" w14:textId="77777777" w:rsidR="0015621A" w:rsidRDefault="0015621A" w:rsidP="0015621A">
      <w:pPr>
        <w:rPr>
          <w:rFonts w:cs="Arial"/>
        </w:rPr>
      </w:pPr>
      <w:r>
        <w:rPr>
          <w:rFonts w:cs="Arial"/>
        </w:rPr>
        <w:t>- Memory Brake Pedal</w:t>
      </w:r>
    </w:p>
    <w:p w14:paraId="7F2E183A" w14:textId="77777777" w:rsidR="0015621A" w:rsidRDefault="0015621A" w:rsidP="0015621A">
      <w:pPr>
        <w:rPr>
          <w:rFonts w:cs="Arial"/>
        </w:rPr>
      </w:pPr>
      <w:r>
        <w:rPr>
          <w:rFonts w:cs="Arial"/>
        </w:rPr>
        <w:t>- Memory Clutch Pedal (on vehicles with manual transmission only)"</w:t>
      </w:r>
    </w:p>
    <w:p w14:paraId="266474E3"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4A45BFA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50034"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95</w:t>
            </w:r>
          </w:p>
        </w:tc>
      </w:tr>
      <w:tr w:rsidR="0015621A" w:rsidRPr="00FD127C" w14:paraId="38EDD7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D55D53"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A3130" w14:textId="77777777" w:rsidR="0015621A" w:rsidRDefault="0015621A" w:rsidP="00812550"/>
        </w:tc>
      </w:tr>
      <w:tr w:rsidR="0015621A" w:rsidRPr="00FD127C" w14:paraId="4D1DAC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36DFC"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F200F" w14:textId="77777777" w:rsidR="0015621A" w:rsidRDefault="0015621A" w:rsidP="00812550"/>
        </w:tc>
      </w:tr>
      <w:tr w:rsidR="0015621A" w:rsidRPr="00FD127C" w14:paraId="7F56D6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31431"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A471D" w14:textId="77777777" w:rsidR="0015621A" w:rsidRDefault="0015621A" w:rsidP="00812550"/>
        </w:tc>
      </w:tr>
      <w:tr w:rsidR="0015621A" w:rsidRPr="00FD127C" w14:paraId="3B4BA5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2208A"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719E2"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8E570"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700F0" w14:textId="77777777" w:rsidR="0015621A" w:rsidRDefault="0015621A" w:rsidP="00812550"/>
        </w:tc>
      </w:tr>
      <w:tr w:rsidR="0015621A" w:rsidRPr="00FD127C" w14:paraId="315380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5D67B"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21A01"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B5169BC" wp14:editId="1D52151C">
                  <wp:extent cx="152400" cy="152400"/>
                  <wp:effectExtent l="0" t="0" r="0" b="0"/>
                  <wp:docPr id="89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Feature_Req_66 Memory Pedals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C72BA"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0A25A8" w14:textId="77777777" w:rsidR="0015621A" w:rsidRDefault="0015621A" w:rsidP="00812550"/>
        </w:tc>
      </w:tr>
      <w:tr w:rsidR="0015621A" w:rsidRPr="00FD127C" w14:paraId="55F41E0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64808" w14:textId="77777777" w:rsidR="0015621A" w:rsidRPr="00FD127C" w:rsidRDefault="0015621A"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865ABD"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3B3A4"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F7025"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1E25EB"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16030" w14:textId="77777777" w:rsidR="0015621A" w:rsidRDefault="0015621A" w:rsidP="00812550"/>
        </w:tc>
      </w:tr>
      <w:tr w:rsidR="0015621A" w:rsidRPr="00FD127C" w14:paraId="27C2C0C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2FE874" w14:textId="77777777" w:rsidR="0015621A" w:rsidRPr="00FD127C" w:rsidRDefault="002E13E1" w:rsidP="00812550">
            <w:pPr>
              <w:rPr>
                <w:rFonts w:cs="Arial"/>
                <w:bCs/>
                <w:color w:val="808080" w:themeColor="background1" w:themeShade="80"/>
                <w:sz w:val="16"/>
                <w:szCs w:val="14"/>
              </w:rPr>
            </w:pPr>
            <w:hyperlink r:id="rId99"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F566AE"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71186C"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6A4817" w14:textId="77777777" w:rsidR="0015621A" w:rsidRDefault="0015621A" w:rsidP="0015621A"/>
    <w:p w14:paraId="095C843C" w14:textId="77777777" w:rsidR="0015621A" w:rsidRPr="0017445F" w:rsidRDefault="0015621A" w:rsidP="0015621A">
      <w:pPr>
        <w:pStyle w:val="RERequirement"/>
        <w:shd w:val="clear" w:color="auto" w:fill="F2F2F2" w:themeFill="background1" w:themeFillShade="F2"/>
      </w:pPr>
      <w:r>
        <w:t>98 Memory Seat - Memory Locations 1</w:t>
      </w:r>
    </w:p>
    <w:p w14:paraId="3D49983C" w14:textId="77777777" w:rsidR="0015621A" w:rsidRDefault="0015621A" w:rsidP="0015621A">
      <w:pPr>
        <w:rPr>
          <w:rFonts w:cs="Arial"/>
        </w:rPr>
      </w:pPr>
      <w:r>
        <w:rPr>
          <w:rFonts w:cs="Arial"/>
        </w:rPr>
        <w:t>Classic Memory shall provide up to 4 memory locations per user</w:t>
      </w:r>
    </w:p>
    <w:p w14:paraId="4B62169B"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548FA2A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A05DD"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15621A" w:rsidRPr="00FD127C" w14:paraId="7B90713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104A5"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BE517" w14:textId="77777777" w:rsidR="0015621A" w:rsidRDefault="0015621A" w:rsidP="00812550"/>
        </w:tc>
      </w:tr>
      <w:tr w:rsidR="0015621A" w:rsidRPr="00FD127C" w14:paraId="1A585C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3CD87"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094C6" w14:textId="77777777" w:rsidR="0015621A" w:rsidRDefault="0015621A" w:rsidP="00812550"/>
        </w:tc>
      </w:tr>
      <w:tr w:rsidR="0015621A" w:rsidRPr="00FD127C" w14:paraId="177E324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2BB35"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4AD6E" w14:textId="77777777" w:rsidR="0015621A" w:rsidRDefault="0015621A" w:rsidP="00812550"/>
        </w:tc>
      </w:tr>
      <w:tr w:rsidR="0015621A" w:rsidRPr="00FD127C" w14:paraId="2641DA7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A7A32"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EABC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E1B6EF"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3B209" w14:textId="77777777" w:rsidR="0015621A" w:rsidRDefault="0015621A" w:rsidP="00812550"/>
        </w:tc>
      </w:tr>
      <w:tr w:rsidR="0015621A" w:rsidRPr="00FD127C" w14:paraId="25C5F21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7B15F"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C59AF"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1009568" wp14:editId="3E70A680">
                  <wp:extent cx="152400" cy="152400"/>
                  <wp:effectExtent l="0" t="0" r="0" b="0"/>
                  <wp:docPr id="90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D9760D"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92A4B8" w14:textId="77777777" w:rsidR="0015621A" w:rsidRDefault="0015621A" w:rsidP="00812550"/>
        </w:tc>
      </w:tr>
      <w:tr w:rsidR="0015621A" w:rsidRPr="00FD127C" w14:paraId="3EF384E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48477"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BAA09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FDF7C"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D399D"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82442"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D3EB37" w14:textId="77777777" w:rsidR="0015621A" w:rsidRDefault="0015621A" w:rsidP="00812550"/>
        </w:tc>
      </w:tr>
      <w:tr w:rsidR="0015621A" w:rsidRPr="00FD127C" w14:paraId="4B44F78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3E8FA6" w14:textId="77777777" w:rsidR="0015621A" w:rsidRPr="00FD127C" w:rsidRDefault="002E13E1" w:rsidP="00812550">
            <w:pPr>
              <w:rPr>
                <w:rFonts w:cs="Arial"/>
                <w:bCs/>
                <w:color w:val="808080" w:themeColor="background1" w:themeShade="80"/>
                <w:sz w:val="16"/>
                <w:szCs w:val="14"/>
              </w:rPr>
            </w:pPr>
            <w:hyperlink r:id="rId100"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9A534"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E383D2"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D84FE8" w14:textId="02B04FC0" w:rsidR="0015621A" w:rsidRDefault="0015621A" w:rsidP="0015621A"/>
    <w:p w14:paraId="40F024A9" w14:textId="77777777" w:rsidR="0015621A" w:rsidRDefault="0015621A" w:rsidP="0015621A"/>
    <w:p w14:paraId="089D5F19" w14:textId="77777777" w:rsidR="0015621A" w:rsidRDefault="0015621A" w:rsidP="0015621A">
      <w:pPr>
        <w:pStyle w:val="Heading2"/>
        <w:numPr>
          <w:ilvl w:val="1"/>
          <w:numId w:val="4"/>
        </w:numPr>
      </w:pPr>
      <w:r>
        <w:rPr>
          <w:noProof/>
        </w:rPr>
        <w:drawing>
          <wp:inline distT="0" distB="0" distL="0" distR="0" wp14:anchorId="4BEE2652" wp14:editId="0A40FE12">
            <wp:extent cx="152400" cy="152400"/>
            <wp:effectExtent l="0" t="0" r="0" b="0"/>
            <wp:docPr id="66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86" w:name="_9ed42703dddbac67855db0366830170c"/>
      <w:r>
        <w:t>Read AHUD Stored Brightness</w:t>
      </w:r>
      <w:bookmarkEnd w:id="86"/>
    </w:p>
    <w:p w14:paraId="18560106" w14:textId="77777777" w:rsidR="0015621A" w:rsidRDefault="0015621A" w:rsidP="0015621A">
      <w:pPr>
        <w:pStyle w:val="Heading3"/>
      </w:pPr>
      <w:r>
        <w:t>Function Overview</w:t>
      </w:r>
    </w:p>
    <w:p w14:paraId="36720CD6" w14:textId="77777777" w:rsidR="0015621A" w:rsidRDefault="0015621A" w:rsidP="0015621A">
      <w:pPr>
        <w:pStyle w:val="Heading4"/>
      </w:pPr>
      <w:r>
        <w:t>Description</w:t>
      </w:r>
    </w:p>
    <w:p w14:paraId="5063366C" w14:textId="77777777" w:rsidR="0015621A" w:rsidRDefault="0015621A" w:rsidP="0015621A">
      <w:pPr>
        <w:contextualSpacing/>
      </w:pPr>
    </w:p>
    <w:p w14:paraId="092BAE6C" w14:textId="77777777" w:rsidR="0015621A" w:rsidRDefault="0015621A" w:rsidP="0015621A">
      <w:pPr>
        <w:contextualSpacing/>
      </w:pPr>
      <w:r>
        <w:t>Function is allocated to:</w:t>
      </w:r>
    </w:p>
    <w:p w14:paraId="6BCF08E6" w14:textId="77777777" w:rsidR="0015621A" w:rsidRDefault="0015621A" w:rsidP="0015621A">
      <w:pPr>
        <w:pStyle w:val="ListParagraph"/>
        <w:numPr>
          <w:ilvl w:val="0"/>
          <w:numId w:val="13"/>
        </w:numPr>
        <w:contextualSpacing/>
      </w:pPr>
      <w:r>
        <w:rPr>
          <w:noProof/>
        </w:rPr>
        <w:drawing>
          <wp:inline distT="0" distB="0" distL="0" distR="0" wp14:anchorId="7A5FA9B0" wp14:editId="42FDCB22">
            <wp:extent cx="152400" cy="152400"/>
            <wp:effectExtent l="0" t="0" r="0" b="0"/>
            <wp:docPr id="668"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00954B15" w14:textId="77777777" w:rsidR="0015621A" w:rsidRDefault="0015621A" w:rsidP="0015621A">
      <w:pPr>
        <w:pStyle w:val="ListParagraph"/>
        <w:numPr>
          <w:ilvl w:val="0"/>
          <w:numId w:val="13"/>
        </w:numPr>
        <w:contextualSpacing/>
      </w:pPr>
      <w:r>
        <w:rPr>
          <w:noProof/>
        </w:rPr>
        <w:drawing>
          <wp:inline distT="0" distB="0" distL="0" distR="0" wp14:anchorId="1D66BD7B" wp14:editId="097FE144">
            <wp:extent cx="152400" cy="152400"/>
            <wp:effectExtent l="0" t="0" r="0" b="0"/>
            <wp:docPr id="67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7A6E0AEA" w14:textId="77777777" w:rsidR="0015621A" w:rsidRDefault="0015621A" w:rsidP="0015621A">
      <w:pPr>
        <w:contextualSpacing/>
      </w:pPr>
    </w:p>
    <w:p w14:paraId="6AA5AC3E" w14:textId="77777777" w:rsidR="0015621A" w:rsidRDefault="0015621A" w:rsidP="0015621A">
      <w:pPr>
        <w:contextualSpacing/>
      </w:pPr>
      <w:r w:rsidRPr="00A554C4">
        <w:t>The purpose of this function is to obtain the stored value of the AHUD brightness. The settings will be applied to the current AHUD brightness.</w:t>
      </w:r>
    </w:p>
    <w:p w14:paraId="70CDA7DA" w14:textId="77777777" w:rsidR="0015621A" w:rsidRDefault="0015621A" w:rsidP="0015621A">
      <w:pPr>
        <w:pStyle w:val="Heading4"/>
      </w:pPr>
      <w:r>
        <w:t>Variants</w:t>
      </w:r>
    </w:p>
    <w:p w14:paraId="1CAD5487" w14:textId="77777777" w:rsidR="0015621A" w:rsidRDefault="0015621A" w:rsidP="0015621A"/>
    <w:p w14:paraId="40907C1C"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01F61970" w14:textId="77777777" w:rsidR="0015621A" w:rsidRDefault="0015621A" w:rsidP="0015621A">
      <w:pPr>
        <w:pStyle w:val="Heading4"/>
      </w:pPr>
      <w:r>
        <w:t>Input Requirements</w:t>
      </w:r>
    </w:p>
    <w:p w14:paraId="593A9A4E" w14:textId="77777777" w:rsidR="0015621A" w:rsidRDefault="0015621A" w:rsidP="0015621A"/>
    <w:p w14:paraId="383E7A28"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4FE11683" w14:textId="77777777" w:rsidR="0015621A" w:rsidRDefault="0015621A" w:rsidP="0015621A">
      <w:pPr>
        <w:pStyle w:val="Heading4"/>
      </w:pPr>
      <w:r>
        <w:t>Assumptions</w:t>
      </w:r>
    </w:p>
    <w:p w14:paraId="09299275" w14:textId="77777777" w:rsidR="0015621A" w:rsidRDefault="0015621A" w:rsidP="0015621A"/>
    <w:p w14:paraId="1AE45771" w14:textId="77777777" w:rsidR="0015621A" w:rsidRPr="00FF5F72" w:rsidRDefault="0015621A" w:rsidP="0015621A">
      <w:pPr>
        <w:rPr>
          <w:color w:val="A6A6A6" w:themeColor="background1" w:themeShade="A6"/>
        </w:rPr>
      </w:pPr>
      <w:r w:rsidRPr="00FF5F72">
        <w:rPr>
          <w:color w:val="A6A6A6" w:themeColor="background1" w:themeShade="A6"/>
        </w:rPr>
        <w:t>No assumptions specified for this function.</w:t>
      </w:r>
    </w:p>
    <w:p w14:paraId="44FB41B9" w14:textId="77777777" w:rsidR="0015621A" w:rsidRDefault="0015621A" w:rsidP="0015621A"/>
    <w:p w14:paraId="76152E78" w14:textId="77777777" w:rsidR="0015621A" w:rsidRDefault="0015621A" w:rsidP="0015621A">
      <w:pPr>
        <w:pStyle w:val="Heading4"/>
      </w:pPr>
      <w:r>
        <w:t>References</w:t>
      </w:r>
    </w:p>
    <w:p w14:paraId="25A4B0C0" w14:textId="77777777" w:rsidR="0015621A" w:rsidRPr="00454CBE" w:rsidRDefault="0015621A" w:rsidP="0015621A">
      <w:pPr>
        <w:pStyle w:val="Heading5"/>
      </w:pPr>
      <w:r w:rsidRPr="00454CBE">
        <w:t xml:space="preserve">Ford </w:t>
      </w:r>
      <w:r>
        <w:t>D</w:t>
      </w:r>
      <w:r w:rsidRPr="00454CBE">
        <w:t>ocuments</w:t>
      </w:r>
    </w:p>
    <w:p w14:paraId="3A1D72AB" w14:textId="77777777" w:rsidR="0015621A" w:rsidRDefault="0015621A" w:rsidP="0015621A">
      <w:pPr>
        <w:pStyle w:val="BodyText"/>
        <w:ind w:right="142"/>
        <w:jc w:val="both"/>
        <w:rPr>
          <w:rFonts w:cs="Arial"/>
        </w:rPr>
      </w:pPr>
      <w:r>
        <w:rPr>
          <w:rFonts w:cs="Arial"/>
        </w:rPr>
        <w:t>List here all Ford internal documents, which are directly related to the feature.</w:t>
      </w:r>
    </w:p>
    <w:p w14:paraId="16C4D773" w14:textId="77777777" w:rsidR="0015621A" w:rsidRDefault="0015621A" w:rsidP="0015621A">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15621A" w:rsidRPr="007C20FA" w14:paraId="358A025F" w14:textId="77777777" w:rsidTr="00812550">
        <w:trPr>
          <w:cantSplit/>
          <w:tblHeader/>
        </w:trPr>
        <w:tc>
          <w:tcPr>
            <w:tcW w:w="1418" w:type="dxa"/>
            <w:shd w:val="clear" w:color="auto" w:fill="E0E0E0"/>
          </w:tcPr>
          <w:p w14:paraId="188A1BA4"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05531349" w14:textId="77777777" w:rsidR="0015621A" w:rsidRPr="007C20FA" w:rsidRDefault="0015621A"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5F178D8B" w14:textId="77777777" w:rsidR="0015621A" w:rsidRPr="007C20FA" w:rsidRDefault="0015621A"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259DE5EA" w14:textId="77777777" w:rsidR="0015621A" w:rsidRPr="007C20FA" w:rsidRDefault="0015621A" w:rsidP="00812550">
            <w:pPr>
              <w:rPr>
                <w:rFonts w:ascii="Helvetica" w:hAnsi="Helvetica" w:cs="Helvetica"/>
                <w:b/>
              </w:rPr>
            </w:pPr>
            <w:r w:rsidRPr="007C20FA">
              <w:rPr>
                <w:rFonts w:ascii="Helvetica" w:hAnsi="Helvetica" w:cs="Helvetica"/>
                <w:b/>
              </w:rPr>
              <w:t>Revision</w:t>
            </w:r>
          </w:p>
        </w:tc>
      </w:tr>
      <w:tr w:rsidR="0015621A" w:rsidRPr="007C20FA" w14:paraId="39583CB6" w14:textId="77777777" w:rsidTr="00812550">
        <w:trPr>
          <w:cantSplit/>
          <w:tblHeader/>
        </w:trPr>
        <w:tc>
          <w:tcPr>
            <w:tcW w:w="1418" w:type="dxa"/>
            <w:shd w:val="clear" w:color="auto" w:fill="FFFFFF" w:themeFill="background1"/>
          </w:tcPr>
          <w:p w14:paraId="0A89D17A" w14:textId="77777777" w:rsidR="0015621A" w:rsidRPr="005E40CF" w:rsidRDefault="0015621A" w:rsidP="00812550">
            <w:pPr>
              <w:rPr>
                <w:rFonts w:ascii="Helvetica" w:hAnsi="Helvetica" w:cs="Helvetica"/>
              </w:rPr>
            </w:pPr>
          </w:p>
        </w:tc>
        <w:tc>
          <w:tcPr>
            <w:tcW w:w="6237" w:type="dxa"/>
            <w:shd w:val="clear" w:color="auto" w:fill="FFFFFF" w:themeFill="background1"/>
          </w:tcPr>
          <w:p w14:paraId="6435FC6D" w14:textId="77777777" w:rsidR="0015621A" w:rsidRPr="005E40CF" w:rsidRDefault="0015621A" w:rsidP="00812550">
            <w:pPr>
              <w:rPr>
                <w:rFonts w:ascii="Helvetica" w:hAnsi="Helvetica" w:cs="Helvetica"/>
              </w:rPr>
            </w:pPr>
          </w:p>
        </w:tc>
        <w:tc>
          <w:tcPr>
            <w:tcW w:w="1418" w:type="dxa"/>
            <w:shd w:val="clear" w:color="auto" w:fill="FFFFFF" w:themeFill="background1"/>
          </w:tcPr>
          <w:p w14:paraId="0621C9E7" w14:textId="77777777" w:rsidR="0015621A" w:rsidRPr="005E40CF" w:rsidRDefault="0015621A" w:rsidP="00812550">
            <w:pPr>
              <w:rPr>
                <w:rFonts w:ascii="Helvetica" w:hAnsi="Helvetica" w:cs="Helvetica"/>
              </w:rPr>
            </w:pPr>
          </w:p>
        </w:tc>
        <w:tc>
          <w:tcPr>
            <w:tcW w:w="1418" w:type="dxa"/>
            <w:shd w:val="clear" w:color="auto" w:fill="FFFFFF" w:themeFill="background1"/>
          </w:tcPr>
          <w:p w14:paraId="594B5066" w14:textId="77777777" w:rsidR="0015621A" w:rsidRPr="005E40CF" w:rsidRDefault="0015621A" w:rsidP="00812550">
            <w:pPr>
              <w:rPr>
                <w:rFonts w:ascii="Helvetica" w:hAnsi="Helvetica" w:cs="Helvetica"/>
              </w:rPr>
            </w:pPr>
          </w:p>
        </w:tc>
      </w:tr>
    </w:tbl>
    <w:p w14:paraId="091DDBED" w14:textId="77777777" w:rsidR="0015621A" w:rsidRPr="00360B1D" w:rsidRDefault="0015621A" w:rsidP="0015621A">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98AC35A" w14:textId="77777777" w:rsidR="0015621A" w:rsidRPr="00FB7B3D" w:rsidRDefault="0015621A" w:rsidP="0015621A">
      <w:pPr>
        <w:pStyle w:val="Heading5"/>
      </w:pPr>
      <w:r w:rsidRPr="00454CBE">
        <w:t>External</w:t>
      </w:r>
      <w:r>
        <w:t xml:space="preserve"> Documents and P</w:t>
      </w:r>
      <w:r w:rsidRPr="00FB7B3D">
        <w:t>ublications</w:t>
      </w:r>
    </w:p>
    <w:p w14:paraId="3B752CA3" w14:textId="77777777" w:rsidR="0015621A" w:rsidRDefault="0015621A" w:rsidP="0015621A">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93E33FF" w14:textId="77777777" w:rsidR="0015621A" w:rsidRDefault="0015621A" w:rsidP="0015621A">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15621A" w:rsidRPr="007C20FA" w14:paraId="4E66821F" w14:textId="77777777" w:rsidTr="00812550">
        <w:trPr>
          <w:cantSplit/>
          <w:tblHeader/>
        </w:trPr>
        <w:tc>
          <w:tcPr>
            <w:tcW w:w="1418" w:type="dxa"/>
            <w:shd w:val="clear" w:color="auto" w:fill="E0E0E0"/>
          </w:tcPr>
          <w:p w14:paraId="025D7BC2"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576164D7" w14:textId="77777777" w:rsidR="0015621A" w:rsidRPr="007C20FA" w:rsidRDefault="0015621A" w:rsidP="00812550">
            <w:pPr>
              <w:rPr>
                <w:rFonts w:ascii="Helvetica" w:hAnsi="Helvetica" w:cs="Helvetica"/>
                <w:b/>
              </w:rPr>
            </w:pPr>
            <w:r>
              <w:rPr>
                <w:rFonts w:ascii="Helvetica" w:hAnsi="Helvetica" w:cs="Helvetica"/>
                <w:b/>
              </w:rPr>
              <w:t>Document / Publication</w:t>
            </w:r>
          </w:p>
        </w:tc>
      </w:tr>
      <w:tr w:rsidR="0015621A" w:rsidRPr="007C20FA" w14:paraId="52CF1200" w14:textId="77777777" w:rsidTr="00812550">
        <w:trPr>
          <w:cantSplit/>
          <w:tblHeader/>
        </w:trPr>
        <w:tc>
          <w:tcPr>
            <w:tcW w:w="1418" w:type="dxa"/>
            <w:shd w:val="clear" w:color="auto" w:fill="FFFFFF" w:themeFill="background1"/>
          </w:tcPr>
          <w:p w14:paraId="4D9AACF6" w14:textId="77777777" w:rsidR="0015621A" w:rsidRPr="005E40CF" w:rsidRDefault="0015621A" w:rsidP="00812550">
            <w:pPr>
              <w:rPr>
                <w:rFonts w:ascii="Helvetica" w:hAnsi="Helvetica" w:cs="Helvetica"/>
              </w:rPr>
            </w:pPr>
          </w:p>
        </w:tc>
        <w:tc>
          <w:tcPr>
            <w:tcW w:w="9072" w:type="dxa"/>
            <w:shd w:val="clear" w:color="auto" w:fill="FFFFFF" w:themeFill="background1"/>
          </w:tcPr>
          <w:p w14:paraId="41EA4111" w14:textId="77777777" w:rsidR="0015621A" w:rsidRPr="005E40CF" w:rsidRDefault="0015621A" w:rsidP="00812550">
            <w:pPr>
              <w:rPr>
                <w:rFonts w:ascii="Helvetica" w:hAnsi="Helvetica" w:cs="Helvetica"/>
              </w:rPr>
            </w:pPr>
          </w:p>
        </w:tc>
      </w:tr>
    </w:tbl>
    <w:p w14:paraId="6CF26842" w14:textId="77777777" w:rsidR="0015621A" w:rsidRDefault="0015621A" w:rsidP="0015621A">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A969926" w14:textId="77777777" w:rsidR="0015621A" w:rsidRDefault="0015621A" w:rsidP="0015621A">
      <w:pPr>
        <w:pStyle w:val="Heading4"/>
      </w:pPr>
      <w:r>
        <w:t>Glossary</w:t>
      </w:r>
    </w:p>
    <w:p w14:paraId="6E7E134E" w14:textId="77777777" w:rsidR="0015621A" w:rsidRDefault="0015621A" w:rsidP="0015621A">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75B782A1" w14:textId="77777777" w:rsidR="0015621A" w:rsidRDefault="0015621A" w:rsidP="0015621A">
      <w:pPr>
        <w:pStyle w:val="Heading3"/>
      </w:pPr>
      <w:r>
        <w:t>Function Scope</w:t>
      </w:r>
    </w:p>
    <w:p w14:paraId="1C1B5EE4" w14:textId="77777777" w:rsidR="0015621A" w:rsidRPr="00A43B48" w:rsidRDefault="0015621A" w:rsidP="0015621A">
      <w:pPr>
        <w:contextualSpacing/>
      </w:pPr>
    </w:p>
    <w:p w14:paraId="611402CE" w14:textId="77777777" w:rsidR="0015621A" w:rsidRDefault="0015621A" w:rsidP="0015621A">
      <w:pPr>
        <w:contextualSpacing/>
      </w:pPr>
      <w:r>
        <w:t xml:space="preserve">The </w:t>
      </w:r>
      <w:r>
        <w:rPr>
          <w:noProof/>
        </w:rPr>
        <w:drawing>
          <wp:inline distT="0" distB="0" distL="0" distR="0" wp14:anchorId="09F1AF6B" wp14:editId="17E35AD0">
            <wp:extent cx="152400" cy="152400"/>
            <wp:effectExtent l="0" t="0" r="0" b="0"/>
            <wp:docPr id="67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AHUD Stored Brightness</w:t>
      </w:r>
      <w:r>
        <w:rPr>
          <w:b/>
        </w:rPr>
        <w:t>”</w:t>
      </w:r>
      <w:r>
        <w:t xml:space="preserve"> function is called by the following functions:</w:t>
      </w:r>
    </w:p>
    <w:p w14:paraId="57BC7898" w14:textId="77777777" w:rsidR="0015621A" w:rsidRPr="00953D23" w:rsidRDefault="0015621A" w:rsidP="0015621A">
      <w:pPr>
        <w:pStyle w:val="ListParagraph"/>
        <w:numPr>
          <w:ilvl w:val="0"/>
          <w:numId w:val="12"/>
        </w:numPr>
        <w:contextualSpacing/>
      </w:pPr>
      <w:r>
        <w:rPr>
          <w:noProof/>
        </w:rPr>
        <w:drawing>
          <wp:inline distT="0" distB="0" distL="0" distR="0" wp14:anchorId="081FA739" wp14:editId="415ED806">
            <wp:extent cx="152400" cy="152400"/>
            <wp:effectExtent l="0" t="0" r="0" b="0"/>
            <wp:docPr id="67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746B3E4D" w14:textId="77777777" w:rsidR="0015621A" w:rsidRPr="00953D23" w:rsidRDefault="0015621A" w:rsidP="0015621A">
      <w:pPr>
        <w:pStyle w:val="ListParagraph"/>
        <w:numPr>
          <w:ilvl w:val="0"/>
          <w:numId w:val="12"/>
        </w:numPr>
        <w:contextualSpacing/>
      </w:pPr>
      <w:r>
        <w:rPr>
          <w:noProof/>
        </w:rPr>
        <w:drawing>
          <wp:inline distT="0" distB="0" distL="0" distR="0" wp14:anchorId="6E923F5C" wp14:editId="7B959CD0">
            <wp:extent cx="152400" cy="152400"/>
            <wp:effectExtent l="0" t="0" r="0" b="0"/>
            <wp:docPr id="676"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ff354e2cd86d4883aabe7bd1d6e9001" w:history="1">
        <w:r>
          <w:rPr>
            <w:rStyle w:val="Hyperlink"/>
          </w:rPr>
          <w:t>Recall Positional Settings</w:t>
        </w:r>
      </w:hyperlink>
      <w:r>
        <w:t>”</w:t>
      </w:r>
    </w:p>
    <w:p w14:paraId="5141FD11" w14:textId="77777777" w:rsidR="0015621A" w:rsidRPr="00393C96" w:rsidRDefault="0015621A" w:rsidP="0015621A">
      <w:pPr>
        <w:contextualSpacing/>
      </w:pPr>
    </w:p>
    <w:p w14:paraId="6B9660FF" w14:textId="77777777" w:rsidR="0015621A" w:rsidRPr="006C2DE5" w:rsidRDefault="0015621A" w:rsidP="0015621A">
      <w:pPr>
        <w:rPr>
          <w:b/>
        </w:rPr>
      </w:pPr>
      <w:r w:rsidRPr="006C2DE5">
        <w:rPr>
          <w:b/>
        </w:rPr>
        <w:t>Description of “Classic Memory Functional Architecture” diagram</w:t>
      </w:r>
      <w:r>
        <w:rPr>
          <w:b/>
        </w:rPr>
        <w:t>:</w:t>
      </w:r>
    </w:p>
    <w:p w14:paraId="0313FF17" w14:textId="77777777" w:rsidR="0015621A" w:rsidRDefault="0015621A" w:rsidP="0015621A">
      <w:r>
        <w:t>This diagram contains all the functions required to Store and Recall the positional settings. This includes inputs and outputs to the user, other features, and external systems.</w:t>
      </w:r>
    </w:p>
    <w:p w14:paraId="312DD0ED" w14:textId="77777777" w:rsidR="0015621A" w:rsidRDefault="0015621A" w:rsidP="0015621A"/>
    <w:p w14:paraId="45B4D716" w14:textId="77777777" w:rsidR="0015621A" w:rsidRDefault="0015621A" w:rsidP="0015621A">
      <w:pPr>
        <w:jc w:val="center"/>
      </w:pPr>
      <w:r>
        <w:rPr>
          <w:noProof/>
        </w:rPr>
        <w:drawing>
          <wp:inline distT="0" distB="0" distL="0" distR="0" wp14:anchorId="35ADC316" wp14:editId="6621EFA4">
            <wp:extent cx="6466204" cy="943828"/>
            <wp:effectExtent l="0" t="0" r="0" b="0"/>
            <wp:docPr id="67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5AC404F" w14:textId="77777777" w:rsidR="0015621A" w:rsidRPr="00294100" w:rsidRDefault="0015621A" w:rsidP="0015621A">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3EF35FD0" wp14:editId="19AF845C">
            <wp:extent cx="152400" cy="152400"/>
            <wp:effectExtent l="0" t="0" r="0" b="0"/>
            <wp:docPr id="68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7D757012" wp14:editId="1D595AA7">
            <wp:extent cx="152400" cy="152400"/>
            <wp:effectExtent l="0" t="0" r="0" b="0"/>
            <wp:docPr id="68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AHUD Stored Brightness</w:t>
      </w:r>
      <w:r>
        <w:t>”</w:t>
      </w:r>
    </w:p>
    <w:p w14:paraId="7C2BDDF4" w14:textId="77777777" w:rsidR="0015621A" w:rsidRDefault="0015621A" w:rsidP="0015621A">
      <w:pPr>
        <w:contextualSpacing/>
      </w:pPr>
    </w:p>
    <w:p w14:paraId="39EECFE1" w14:textId="77777777" w:rsidR="0015621A" w:rsidRDefault="0015621A" w:rsidP="0015621A">
      <w:pPr>
        <w:pStyle w:val="Heading3"/>
      </w:pPr>
      <w:r>
        <w:t>Function Interfaces</w:t>
      </w:r>
    </w:p>
    <w:p w14:paraId="19A9B67E" w14:textId="77777777" w:rsidR="0015621A" w:rsidRDefault="0015621A" w:rsidP="0015621A">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15621A" w:rsidRPr="00E54DEA" w14:paraId="0202CC60" w14:textId="77777777" w:rsidTr="00812550">
        <w:trPr>
          <w:trHeight w:val="260"/>
        </w:trPr>
        <w:tc>
          <w:tcPr>
            <w:tcW w:w="2695" w:type="dxa"/>
            <w:shd w:val="clear" w:color="auto" w:fill="D9D9D9" w:themeFill="background1" w:themeFillShade="D9"/>
            <w:noWrap/>
            <w:hideMark/>
          </w:tcPr>
          <w:p w14:paraId="1ECACBC1"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4F765A1" w14:textId="77777777" w:rsidR="0015621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12063045" w14:textId="77777777" w:rsidTr="00812550">
        <w:trPr>
          <w:trHeight w:val="410"/>
        </w:trPr>
        <w:tc>
          <w:tcPr>
            <w:tcW w:w="2695" w:type="dxa"/>
            <w:noWrap/>
          </w:tcPr>
          <w:p w14:paraId="40672E28" w14:textId="77777777" w:rsidR="0015621A" w:rsidRDefault="0015621A" w:rsidP="00812550">
            <w:pPr>
              <w:contextualSpacing/>
              <w:rPr>
                <w:rFonts w:cs="Arial"/>
              </w:rPr>
            </w:pPr>
            <w:r w:rsidRPr="00275823">
              <w:rPr>
                <w:rFonts w:cs="Arial"/>
              </w:rPr>
              <w:t>Memory_Command</w:t>
            </w:r>
          </w:p>
          <w:p w14:paraId="51627F9C" w14:textId="77777777" w:rsidR="0015621A" w:rsidRDefault="0015621A" w:rsidP="00812550">
            <w:pPr>
              <w:contextualSpacing/>
              <w:rPr>
                <w:rFonts w:cs="Arial"/>
              </w:rPr>
            </w:pPr>
            <w:r>
              <w:rPr>
                <w:rFonts w:cs="Arial"/>
              </w:rPr>
              <w:t>Type:</w:t>
            </w:r>
          </w:p>
          <w:p w14:paraId="4AC674AA" w14:textId="77777777" w:rsidR="0015621A" w:rsidRDefault="0015621A"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7F772BE" wp14:editId="3AF98DBC">
                  <wp:extent cx="152400" cy="152400"/>
                  <wp:effectExtent l="0" t="0" r="0" b="0"/>
                  <wp:docPr id="68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3A76744D" w14:textId="77777777" w:rsidR="0015621A" w:rsidRDefault="0015621A" w:rsidP="00812550">
            <w:pPr>
              <w:rPr>
                <w:rFonts w:cs="Arial"/>
              </w:rPr>
            </w:pPr>
            <w:r>
              <w:rPr>
                <w:rFonts w:cs="Arial"/>
              </w:rPr>
              <w:t>Signal Description:</w:t>
            </w:r>
          </w:p>
          <w:p w14:paraId="6D587FF1" w14:textId="77777777" w:rsidR="0015621A" w:rsidRDefault="0015621A"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773135CF" w14:textId="77777777" w:rsidR="0015621A" w:rsidRDefault="0015621A" w:rsidP="00812550">
            <w:pPr>
              <w:rPr>
                <w:rFonts w:cs="Arial"/>
              </w:rPr>
            </w:pPr>
          </w:p>
          <w:p w14:paraId="35EA50BE" w14:textId="77777777" w:rsidR="0015621A" w:rsidRDefault="0015621A" w:rsidP="00812550">
            <w:pPr>
              <w:rPr>
                <w:rFonts w:cs="Arial"/>
              </w:rPr>
            </w:pPr>
            <w:r>
              <w:rPr>
                <w:rFonts w:cs="Arial"/>
              </w:rPr>
              <w:t>Usage in Function:</w:t>
            </w:r>
          </w:p>
          <w:p w14:paraId="79285D51" w14:textId="77777777" w:rsidR="0015621A" w:rsidRDefault="0015621A" w:rsidP="00812550">
            <w:pPr>
              <w:rPr>
                <w:rFonts w:cs="Arial"/>
              </w:rPr>
            </w:pPr>
            <w:r>
              <w:rPr>
                <w:rFonts w:cs="Arial"/>
              </w:rPr>
              <w:t xml:space="preserve">Signal Description: </w:t>
            </w:r>
          </w:p>
          <w:p w14:paraId="1C90D388" w14:textId="77777777" w:rsidR="0015621A" w:rsidRDefault="0015621A" w:rsidP="00812550">
            <w:pPr>
              <w:rPr>
                <w:rFonts w:cs="Arial"/>
              </w:rPr>
            </w:pPr>
            <w:r>
              <w:rPr>
                <w:rFonts w:cs="Arial"/>
              </w:rPr>
              <w:t>Indicates that the function should transmit the AHUD Brightness values stored in the corresponding memory location</w:t>
            </w:r>
          </w:p>
          <w:p w14:paraId="7B0FB97B" w14:textId="77777777" w:rsidR="0015621A" w:rsidRDefault="0015621A" w:rsidP="00812550">
            <w:pPr>
              <w:rPr>
                <w:rFonts w:cs="Arial"/>
              </w:rPr>
            </w:pPr>
          </w:p>
          <w:p w14:paraId="254BA2EA" w14:textId="77777777" w:rsidR="0015621A" w:rsidRPr="0046598F" w:rsidRDefault="0015621A" w:rsidP="00812550">
            <w:pPr>
              <w:rPr>
                <w:rFonts w:cs="Arial"/>
                <w:color w:val="000000"/>
              </w:rPr>
            </w:pPr>
            <w:r>
              <w:rPr>
                <w:rFonts w:cs="Arial"/>
                <w:color w:val="000000"/>
              </w:rPr>
              <w:t>Received from:</w:t>
            </w:r>
          </w:p>
          <w:p w14:paraId="61B5AEF7" w14:textId="77777777" w:rsidR="0015621A" w:rsidRPr="00C8319B" w:rsidRDefault="0015621A" w:rsidP="00812550">
            <w:pPr>
              <w:pStyle w:val="ListParagraph"/>
              <w:numPr>
                <w:ilvl w:val="0"/>
                <w:numId w:val="12"/>
              </w:numPr>
              <w:rPr>
                <w:rFonts w:cs="Arial"/>
              </w:rPr>
            </w:pPr>
            <w:r>
              <w:rPr>
                <w:noProof/>
              </w:rPr>
              <w:drawing>
                <wp:inline distT="0" distB="0" distL="0" distR="0" wp14:anchorId="12BF2D4E" wp14:editId="4B39D22A">
                  <wp:extent cx="152400" cy="152400"/>
                  <wp:effectExtent l="0" t="0" r="0" b="0"/>
                  <wp:docPr id="68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1276882F" w14:textId="77777777" w:rsidR="0015621A" w:rsidRDefault="0015621A" w:rsidP="0015621A">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15621A" w:rsidRPr="00E54DEA" w14:paraId="1F0C3D39" w14:textId="77777777" w:rsidTr="00812550">
        <w:trPr>
          <w:trHeight w:val="260"/>
        </w:trPr>
        <w:tc>
          <w:tcPr>
            <w:tcW w:w="2689" w:type="dxa"/>
            <w:shd w:val="clear" w:color="auto" w:fill="D9D9D9" w:themeFill="background1" w:themeFillShade="D9"/>
            <w:noWrap/>
            <w:hideMark/>
          </w:tcPr>
          <w:p w14:paraId="685320A1"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817AB1C" w14:textId="77777777" w:rsidR="0015621A" w:rsidRPr="00E54DE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044BCC73" w14:textId="77777777" w:rsidTr="00812550">
        <w:trPr>
          <w:trHeight w:val="410"/>
        </w:trPr>
        <w:tc>
          <w:tcPr>
            <w:tcW w:w="2689" w:type="dxa"/>
            <w:noWrap/>
          </w:tcPr>
          <w:p w14:paraId="33956456" w14:textId="77777777" w:rsidR="0015621A" w:rsidRDefault="0015621A" w:rsidP="00812550">
            <w:pPr>
              <w:contextualSpacing/>
              <w:rPr>
                <w:rFonts w:cs="Arial"/>
              </w:rPr>
            </w:pPr>
            <w:r>
              <w:rPr>
                <w:rFonts w:cs="Arial"/>
              </w:rPr>
              <w:t>Stored_AHUD_Setting</w:t>
            </w:r>
          </w:p>
          <w:p w14:paraId="05370CAA" w14:textId="77777777" w:rsidR="0015621A" w:rsidRDefault="0015621A" w:rsidP="00812550">
            <w:pPr>
              <w:contextualSpacing/>
              <w:rPr>
                <w:rFonts w:cs="Arial"/>
              </w:rPr>
            </w:pPr>
            <w:r>
              <w:rPr>
                <w:rFonts w:cs="Arial"/>
              </w:rPr>
              <w:t>Type:</w:t>
            </w:r>
          </w:p>
          <w:p w14:paraId="2BED8BEF" w14:textId="77777777" w:rsidR="0015621A" w:rsidRDefault="0015621A" w:rsidP="00812550">
            <w:pPr>
              <w:contextualSpacing/>
              <w:rPr>
                <w:rFonts w:cs="Arial"/>
              </w:rPr>
            </w:pPr>
            <w:r>
              <w:rPr>
                <w:noProof/>
              </w:rPr>
              <w:drawing>
                <wp:inline distT="0" distB="0" distL="0" distR="0" wp14:anchorId="04408461" wp14:editId="3A233F07">
                  <wp:extent cx="152400" cy="152400"/>
                  <wp:effectExtent l="0" t="0" r="0" b="0"/>
                  <wp:docPr id="68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cdc4bc0b49a7830582354e2fddf77fe" w:history="1">
              <w:r>
                <w:rPr>
                  <w:rStyle w:val="Hyperlink"/>
                  <w:rFonts w:cs="Arial"/>
                </w:rPr>
                <w:t>Brightness</w:t>
              </w:r>
            </w:hyperlink>
          </w:p>
        </w:tc>
        <w:tc>
          <w:tcPr>
            <w:tcW w:w="7512" w:type="dxa"/>
            <w:noWrap/>
          </w:tcPr>
          <w:p w14:paraId="531E0FD0" w14:textId="77777777" w:rsidR="0015621A" w:rsidRDefault="0015621A" w:rsidP="00812550">
            <w:pPr>
              <w:rPr>
                <w:rFonts w:cs="Arial"/>
              </w:rPr>
            </w:pPr>
            <w:r>
              <w:rPr>
                <w:rFonts w:cs="Arial"/>
              </w:rPr>
              <w:t>Signal Description:</w:t>
            </w:r>
          </w:p>
          <w:p w14:paraId="43517D0C" w14:textId="77777777" w:rsidR="0015621A" w:rsidRDefault="0015621A" w:rsidP="00812550">
            <w:pPr>
              <w:rPr>
                <w:rFonts w:cs="Arial"/>
              </w:rPr>
            </w:pPr>
            <w:r>
              <w:rPr>
                <w:rFonts w:cs="Arial"/>
              </w:rPr>
              <w:t>These values indicate the actual settings being transferred. These can be stored settings to be recalled or current settings to be stored.</w:t>
            </w:r>
          </w:p>
          <w:p w14:paraId="28371113" w14:textId="77777777" w:rsidR="0015621A" w:rsidRDefault="0015621A" w:rsidP="00812550">
            <w:pPr>
              <w:rPr>
                <w:rFonts w:cs="Arial"/>
              </w:rPr>
            </w:pPr>
          </w:p>
          <w:p w14:paraId="6396C5F7" w14:textId="77777777" w:rsidR="0015621A" w:rsidRDefault="0015621A" w:rsidP="00812550">
            <w:pPr>
              <w:rPr>
                <w:rFonts w:cs="Arial"/>
              </w:rPr>
            </w:pPr>
            <w:r>
              <w:rPr>
                <w:rFonts w:cs="Arial"/>
              </w:rPr>
              <w:t>Usage in Function:</w:t>
            </w:r>
          </w:p>
          <w:p w14:paraId="2A357A2F" w14:textId="77777777" w:rsidR="0015621A" w:rsidRDefault="0015621A" w:rsidP="00812550">
            <w:pPr>
              <w:rPr>
                <w:rFonts w:cs="Arial"/>
              </w:rPr>
            </w:pPr>
            <w:r>
              <w:rPr>
                <w:rFonts w:cs="Arial"/>
              </w:rPr>
              <w:t xml:space="preserve">Signal Description: </w:t>
            </w:r>
          </w:p>
          <w:p w14:paraId="609D34AA" w14:textId="77777777" w:rsidR="0015621A" w:rsidRDefault="0015621A" w:rsidP="00812550">
            <w:pPr>
              <w:rPr>
                <w:rFonts w:cs="Arial"/>
              </w:rPr>
            </w:pPr>
            <w:r>
              <w:rPr>
                <w:rFonts w:cs="Arial"/>
              </w:rPr>
              <w:t>Contains the stored value of the AHUD Brightness</w:t>
            </w:r>
          </w:p>
          <w:p w14:paraId="09FA4490" w14:textId="77777777" w:rsidR="0015621A" w:rsidRDefault="0015621A" w:rsidP="00812550">
            <w:pPr>
              <w:rPr>
                <w:rFonts w:cs="Arial"/>
              </w:rPr>
            </w:pPr>
          </w:p>
          <w:p w14:paraId="612503E1" w14:textId="77777777" w:rsidR="0015621A" w:rsidRPr="00275823" w:rsidRDefault="0015621A" w:rsidP="00812550">
            <w:pPr>
              <w:rPr>
                <w:rFonts w:cs="Arial"/>
                <w:color w:val="000000"/>
              </w:rPr>
            </w:pPr>
            <w:r>
              <w:rPr>
                <w:rFonts w:cs="Arial"/>
                <w:color w:val="000000"/>
              </w:rPr>
              <w:t>Sent to:</w:t>
            </w:r>
          </w:p>
          <w:p w14:paraId="6412B816"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7535B573" wp14:editId="287EE8AD">
                  <wp:extent cx="152400" cy="152400"/>
                  <wp:effectExtent l="0" t="0" r="0" b="0"/>
                  <wp:docPr id="69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ad8a94a712fe9cb6489c96ec09661c1" w:history="1">
              <w:r>
                <w:rPr>
                  <w:rStyle w:val="Hyperlink"/>
                  <w:rFonts w:cs="Arial"/>
                  <w:color w:val="000000"/>
                </w:rPr>
                <w:t>Store AHUD Brightness</w:t>
              </w:r>
            </w:hyperlink>
          </w:p>
          <w:p w14:paraId="3D2D0CAB"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27B0FDE8" wp14:editId="4C096494">
                  <wp:extent cx="152400" cy="152400"/>
                  <wp:effectExtent l="0" t="0" r="0" b="0"/>
                  <wp:docPr id="69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0a164f3a02345e5fd27c2a33159a3c8" w:history="1">
              <w:r>
                <w:rPr>
                  <w:rStyle w:val="Hyperlink"/>
                  <w:rFonts w:cs="Arial"/>
                  <w:color w:val="000000"/>
                </w:rPr>
                <w:t>Adjust AHUD Brightness</w:t>
              </w:r>
            </w:hyperlink>
          </w:p>
        </w:tc>
      </w:tr>
    </w:tbl>
    <w:p w14:paraId="6AEF0076" w14:textId="77777777" w:rsidR="0015621A" w:rsidRDefault="0015621A" w:rsidP="0015621A">
      <w:pPr>
        <w:pStyle w:val="Heading4"/>
      </w:pPr>
      <w:r>
        <w:lastRenderedPageBreak/>
        <w:t>Logical</w:t>
      </w:r>
      <w:r w:rsidRPr="00F15706">
        <w:t xml:space="preserve"> Parameters</w:t>
      </w:r>
    </w:p>
    <w:p w14:paraId="6DF1A0E8" w14:textId="77777777" w:rsidR="0015621A" w:rsidRDefault="0015621A" w:rsidP="0015621A"/>
    <w:p w14:paraId="69B6CFCD" w14:textId="77777777" w:rsidR="0015621A" w:rsidRDefault="0015621A" w:rsidP="0015621A">
      <w:r w:rsidRPr="005067FC">
        <w:rPr>
          <w:i/>
          <w:color w:val="A6A6A6" w:themeColor="background1" w:themeShade="A6"/>
        </w:rPr>
        <w:t>Not supported by MagicDraw report generation.</w:t>
      </w:r>
    </w:p>
    <w:p w14:paraId="254EDE7D" w14:textId="77777777" w:rsidR="0015621A" w:rsidRDefault="0015621A" w:rsidP="0015621A">
      <w:pPr>
        <w:pStyle w:val="Heading3"/>
      </w:pPr>
      <w:r>
        <w:t>Function Modeling</w:t>
      </w:r>
    </w:p>
    <w:p w14:paraId="5DBA3448" w14:textId="77777777" w:rsidR="0015621A" w:rsidRPr="00C75AE5" w:rsidRDefault="0015621A" w:rsidP="0015621A"/>
    <w:p w14:paraId="4B7483F3" w14:textId="77777777" w:rsidR="0015621A" w:rsidRDefault="0015621A" w:rsidP="0015621A">
      <w:pPr>
        <w:pStyle w:val="Heading4"/>
        <w:numPr>
          <w:ilvl w:val="3"/>
          <w:numId w:val="4"/>
        </w:numPr>
      </w:pPr>
      <w:r>
        <w:t>Use Cases</w:t>
      </w:r>
    </w:p>
    <w:p w14:paraId="4FF6DA4B" w14:textId="77777777" w:rsidR="0015621A" w:rsidRDefault="0015621A" w:rsidP="0015621A"/>
    <w:p w14:paraId="4C2140FE"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32C730A2" w14:textId="77777777" w:rsidR="0015621A" w:rsidRDefault="0015621A" w:rsidP="0015621A">
      <w:pPr>
        <w:pStyle w:val="Heading4"/>
        <w:numPr>
          <w:ilvl w:val="3"/>
          <w:numId w:val="4"/>
        </w:numPr>
      </w:pPr>
      <w:r>
        <w:t>State Charts / Activity Diagrams / Sequence Diagrams / Decision Tables</w:t>
      </w:r>
    </w:p>
    <w:p w14:paraId="1EA180F5" w14:textId="77777777" w:rsidR="0015621A" w:rsidRDefault="0015621A" w:rsidP="0015621A"/>
    <w:p w14:paraId="34DD0322" w14:textId="77777777" w:rsidR="0015621A" w:rsidRDefault="0015621A" w:rsidP="0015621A">
      <w:pPr>
        <w:contextualSpacing/>
        <w:jc w:val="center"/>
      </w:pPr>
      <w:r>
        <w:rPr>
          <w:noProof/>
        </w:rPr>
        <w:drawing>
          <wp:inline distT="0" distB="0" distL="0" distR="0" wp14:anchorId="1F645D8E" wp14:editId="6865D79E">
            <wp:extent cx="6466205" cy="3837291"/>
            <wp:effectExtent l="0" t="0" r="0" b="0"/>
            <wp:docPr id="694" name="Picture -1321496018.png" descr="-1321496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321496018.png"/>
                    <pic:cNvPicPr/>
                  </pic:nvPicPr>
                  <pic:blipFill>
                    <a:blip r:embed="rId101" cstate="print"/>
                    <a:stretch>
                      <a:fillRect/>
                    </a:stretch>
                  </pic:blipFill>
                  <pic:spPr>
                    <a:xfrm>
                      <a:off x="0" y="0"/>
                      <a:ext cx="6466205" cy="3837291"/>
                    </a:xfrm>
                    <a:prstGeom prst="rect">
                      <a:avLst/>
                    </a:prstGeom>
                  </pic:spPr>
                </pic:pic>
              </a:graphicData>
            </a:graphic>
          </wp:inline>
        </w:drawing>
      </w:r>
    </w:p>
    <w:p w14:paraId="1DCDF7CF" w14:textId="77777777" w:rsidR="0015621A" w:rsidRPr="00294100" w:rsidRDefault="0015621A" w:rsidP="0015621A">
      <w:pPr>
        <w:pStyle w:val="Caption"/>
      </w:pPr>
      <w:r w:rsidRPr="00BD03E8">
        <w:t xml:space="preserve">Figure </w:t>
      </w:r>
      <w:fldSimple w:instr=" SEQ Figure \* ARABIC ">
        <w:r>
          <w:rPr>
            <w:noProof/>
          </w:rPr>
          <w:t>3</w:t>
        </w:r>
      </w:fldSimple>
      <w:r w:rsidRPr="00BD03E8">
        <w:t>:</w:t>
      </w:r>
      <w:r>
        <w:t xml:space="preserve"> </w:t>
      </w:r>
      <w:r w:rsidRPr="00294100">
        <w:t>Read AHUD Stored Brightness</w:t>
      </w:r>
    </w:p>
    <w:p w14:paraId="01A88C7B" w14:textId="77777777" w:rsidR="0015621A" w:rsidRPr="000A30CD" w:rsidRDefault="0015621A" w:rsidP="0015621A"/>
    <w:p w14:paraId="3A21FAB7" w14:textId="77777777" w:rsidR="0015621A" w:rsidRPr="00834E12" w:rsidRDefault="0015621A" w:rsidP="0015621A"/>
    <w:p w14:paraId="449C0284" w14:textId="77777777" w:rsidR="0015621A" w:rsidRDefault="0015621A" w:rsidP="0015621A">
      <w:pPr>
        <w:pStyle w:val="Heading3"/>
      </w:pPr>
      <w:r>
        <w:lastRenderedPageBreak/>
        <w:t>Function Requirements</w:t>
      </w:r>
    </w:p>
    <w:p w14:paraId="3019648F" w14:textId="77777777" w:rsidR="0015621A" w:rsidRDefault="0015621A" w:rsidP="0015621A">
      <w:pPr>
        <w:pStyle w:val="Heading4"/>
      </w:pPr>
      <w:r>
        <w:t>Functional Requirements</w:t>
      </w:r>
    </w:p>
    <w:p w14:paraId="59339D49" w14:textId="77777777" w:rsidR="0015621A" w:rsidRDefault="0015621A" w:rsidP="0015621A">
      <w:pPr>
        <w:pStyle w:val="Heading5"/>
      </w:pPr>
      <w:r>
        <w:t>Normal Operation</w:t>
      </w:r>
    </w:p>
    <w:p w14:paraId="2C25E378" w14:textId="77777777" w:rsidR="0015621A" w:rsidRDefault="0015621A" w:rsidP="0015621A"/>
    <w:p w14:paraId="4494464A" w14:textId="77777777" w:rsidR="0015621A" w:rsidRPr="0017445F" w:rsidRDefault="0015621A" w:rsidP="0015621A">
      <w:pPr>
        <w:pStyle w:val="RERequirement"/>
        <w:shd w:val="clear" w:color="auto" w:fill="F2F2F2" w:themeFill="background1" w:themeFillShade="F2"/>
      </w:pPr>
      <w:bookmarkStart w:id="87" w:name="_3d4fcbcd955e22063206e3612f1cab83"/>
      <w:r>
        <w:t>9</w:t>
      </w:r>
      <w:bookmarkEnd w:id="87"/>
      <w:r>
        <w:t xml:space="preserve"> Personalization - Classic Memory Recall Methods 2</w:t>
      </w:r>
    </w:p>
    <w:p w14:paraId="07595A9B" w14:textId="77777777" w:rsidR="0015621A" w:rsidRDefault="0015621A" w:rsidP="0015621A">
      <w:pPr>
        <w:rPr>
          <w:rFonts w:cs="Arial"/>
        </w:rPr>
      </w:pPr>
      <w:r>
        <w:rPr>
          <w:rFonts w:cs="Arial"/>
        </w:rPr>
        <w:t>"When the 'Request Recall Position' function triggers a Classic Memory recall, received signal 'Gear' is 'Recall Available', and received signal 'Vehicle Speed' is 'Slow' then it shall ouput 'Memory_Command' as 'Recall' + the memory location indicated in 'Memory_Input_Status' to the following functions</w:t>
      </w:r>
    </w:p>
    <w:p w14:paraId="09F597FF" w14:textId="77777777" w:rsidR="0015621A" w:rsidRDefault="0015621A" w:rsidP="0015621A">
      <w:pPr>
        <w:rPr>
          <w:rFonts w:cs="Arial"/>
        </w:rPr>
      </w:pPr>
      <w:r>
        <w:rPr>
          <w:rFonts w:cs="Arial"/>
        </w:rPr>
        <w:t>- Read Mirrors Stored Position</w:t>
      </w:r>
    </w:p>
    <w:p w14:paraId="2DD4C125" w14:textId="77777777" w:rsidR="0015621A" w:rsidRDefault="0015621A" w:rsidP="0015621A">
      <w:pPr>
        <w:rPr>
          <w:rFonts w:cs="Arial"/>
        </w:rPr>
      </w:pPr>
      <w:r>
        <w:rPr>
          <w:rFonts w:cs="Arial"/>
        </w:rPr>
        <w:t>- Read Seat Stored Position</w:t>
      </w:r>
    </w:p>
    <w:p w14:paraId="5602620F" w14:textId="77777777" w:rsidR="0015621A" w:rsidRDefault="0015621A" w:rsidP="0015621A">
      <w:pPr>
        <w:rPr>
          <w:rFonts w:cs="Arial"/>
        </w:rPr>
      </w:pPr>
      <w:r>
        <w:rPr>
          <w:rFonts w:cs="Arial"/>
        </w:rPr>
        <w:t>- Read Steering Stored Position</w:t>
      </w:r>
    </w:p>
    <w:p w14:paraId="3478CD70" w14:textId="77777777" w:rsidR="0015621A" w:rsidRDefault="0015621A" w:rsidP="0015621A">
      <w:pPr>
        <w:rPr>
          <w:rFonts w:cs="Arial"/>
        </w:rPr>
      </w:pPr>
      <w:r>
        <w:rPr>
          <w:rFonts w:cs="Arial"/>
        </w:rPr>
        <w:t>- Read Pedals Stored Position</w:t>
      </w:r>
    </w:p>
    <w:p w14:paraId="196E226C" w14:textId="77777777" w:rsidR="0015621A" w:rsidRDefault="0015621A" w:rsidP="0015621A">
      <w:pPr>
        <w:rPr>
          <w:rFonts w:cs="Arial"/>
        </w:rPr>
      </w:pPr>
      <w:r>
        <w:rPr>
          <w:rFonts w:cs="Arial"/>
        </w:rPr>
        <w:t>- Read AHUD Stored Brightness"</w:t>
      </w:r>
    </w:p>
    <w:p w14:paraId="312B4FD1"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0E870FE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1E2CF"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w:t>
            </w:r>
          </w:p>
        </w:tc>
      </w:tr>
      <w:tr w:rsidR="0015621A" w:rsidRPr="00FD127C" w14:paraId="3A8976C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97EDC"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4A061" w14:textId="77777777" w:rsidR="0015621A" w:rsidRDefault="0015621A" w:rsidP="00812550"/>
        </w:tc>
      </w:tr>
      <w:tr w:rsidR="0015621A" w:rsidRPr="00FD127C" w14:paraId="45DD09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EFD26"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26582" w14:textId="77777777" w:rsidR="0015621A" w:rsidRDefault="0015621A" w:rsidP="00812550"/>
        </w:tc>
      </w:tr>
      <w:tr w:rsidR="0015621A" w:rsidRPr="00FD127C" w14:paraId="4DD9FBD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B6583"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221DD" w14:textId="77777777" w:rsidR="0015621A" w:rsidRDefault="0015621A" w:rsidP="00812550"/>
        </w:tc>
      </w:tr>
      <w:tr w:rsidR="0015621A" w:rsidRPr="00FD127C" w14:paraId="2FDAE9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052A8"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FDD29"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43779"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710508" w14:textId="77777777" w:rsidR="0015621A" w:rsidRDefault="0015621A" w:rsidP="00812550"/>
        </w:tc>
      </w:tr>
      <w:tr w:rsidR="0015621A" w:rsidRPr="00FD127C" w14:paraId="3E50537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18645"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8F41D"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B9B780"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1A7D4" w14:textId="77777777" w:rsidR="0015621A" w:rsidRDefault="0015621A" w:rsidP="00812550"/>
        </w:tc>
      </w:tr>
      <w:tr w:rsidR="0015621A" w:rsidRPr="00FD127C" w14:paraId="45A7478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E17AE"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FF2AD5"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ADED6"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366B9"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89CC7"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34267" w14:textId="77777777" w:rsidR="0015621A" w:rsidRDefault="0015621A" w:rsidP="00812550"/>
        </w:tc>
      </w:tr>
      <w:tr w:rsidR="0015621A" w:rsidRPr="00FD127C" w14:paraId="7D01B99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6FE547" w14:textId="77777777" w:rsidR="0015621A" w:rsidRPr="00FD127C" w:rsidRDefault="002E13E1" w:rsidP="00812550">
            <w:pPr>
              <w:rPr>
                <w:rFonts w:cs="Arial"/>
                <w:bCs/>
                <w:color w:val="808080" w:themeColor="background1" w:themeShade="80"/>
                <w:sz w:val="16"/>
                <w:szCs w:val="14"/>
              </w:rPr>
            </w:pPr>
            <w:hyperlink r:id="rId102"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BBA977"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0F773"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63A96C6" w14:textId="77777777" w:rsidR="0015621A" w:rsidRDefault="0015621A" w:rsidP="0015621A"/>
    <w:p w14:paraId="50B70292" w14:textId="77777777" w:rsidR="0015621A" w:rsidRPr="0017445F" w:rsidRDefault="0015621A" w:rsidP="0015621A">
      <w:pPr>
        <w:pStyle w:val="RERequirement"/>
        <w:shd w:val="clear" w:color="auto" w:fill="F2F2F2" w:themeFill="background1" w:themeFillShade="F2"/>
      </w:pPr>
      <w:r>
        <w:t xml:space="preserve">103 Diagnostics - Technician 1 </w:t>
      </w:r>
    </w:p>
    <w:p w14:paraId="17EA704F" w14:textId="77777777" w:rsidR="0015621A" w:rsidRDefault="0015621A" w:rsidP="0015621A">
      <w:pPr>
        <w:rPr>
          <w:rFonts w:cs="Arial"/>
        </w:rPr>
      </w:pPr>
      <w:r>
        <w:rPr>
          <w:rFonts w:cs="Arial"/>
        </w:rPr>
        <w:t>When receiving a request to write from the Diagnostics System while in Diagnostic Mode the Classic Memory Settings System shall apply the request</w:t>
      </w:r>
    </w:p>
    <w:p w14:paraId="17E3554D"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11552FA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C3335"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15621A" w:rsidRPr="00FD127C" w14:paraId="31A278C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0EFE2"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F7404" w14:textId="77777777" w:rsidR="0015621A" w:rsidRDefault="0015621A" w:rsidP="00812550"/>
        </w:tc>
      </w:tr>
      <w:tr w:rsidR="0015621A" w:rsidRPr="00FD127C" w14:paraId="4EC381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0FE8E"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267C3" w14:textId="77777777" w:rsidR="0015621A" w:rsidRDefault="0015621A" w:rsidP="00812550"/>
        </w:tc>
      </w:tr>
      <w:tr w:rsidR="0015621A" w:rsidRPr="00FD127C" w14:paraId="07653AC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1A707"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19CB3" w14:textId="77777777" w:rsidR="0015621A" w:rsidRDefault="0015621A" w:rsidP="00812550"/>
        </w:tc>
      </w:tr>
      <w:tr w:rsidR="0015621A" w:rsidRPr="00FD127C" w14:paraId="292C3D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B824F"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2FCA1"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2B29D"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3AE9E9" w14:textId="77777777" w:rsidR="0015621A" w:rsidRDefault="0015621A" w:rsidP="00812550"/>
        </w:tc>
      </w:tr>
      <w:tr w:rsidR="0015621A" w:rsidRPr="00FD127C" w14:paraId="6BA702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176DD"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9AFC3"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60DA9BB" wp14:editId="753542E6">
                  <wp:extent cx="152400" cy="152400"/>
                  <wp:effectExtent l="0" t="0" r="0" b="0"/>
                  <wp:docPr id="69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E89D84"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EF83FA" w14:textId="77777777" w:rsidR="0015621A" w:rsidRDefault="0015621A" w:rsidP="00812550"/>
        </w:tc>
      </w:tr>
      <w:tr w:rsidR="0015621A" w:rsidRPr="00FD127C" w14:paraId="3DD7ED4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1441E7"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0E09C"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58229"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F3ACA"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7F4B72"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7E3C31" w14:textId="77777777" w:rsidR="0015621A" w:rsidRDefault="0015621A" w:rsidP="00812550"/>
        </w:tc>
      </w:tr>
      <w:tr w:rsidR="0015621A" w:rsidRPr="00FD127C" w14:paraId="463FF72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B7AA72" w14:textId="77777777" w:rsidR="0015621A" w:rsidRPr="00FD127C" w:rsidRDefault="002E13E1" w:rsidP="00812550">
            <w:pPr>
              <w:rPr>
                <w:rFonts w:cs="Arial"/>
                <w:bCs/>
                <w:color w:val="808080" w:themeColor="background1" w:themeShade="80"/>
                <w:sz w:val="16"/>
                <w:szCs w:val="14"/>
              </w:rPr>
            </w:pPr>
            <w:hyperlink r:id="rId103"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29A79"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BD039A"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F93C3B" w14:textId="77777777" w:rsidR="0015621A" w:rsidRDefault="0015621A" w:rsidP="0015621A"/>
    <w:p w14:paraId="5A886B97" w14:textId="77777777" w:rsidR="0015621A" w:rsidRPr="0017445F" w:rsidRDefault="0015621A" w:rsidP="0015621A">
      <w:pPr>
        <w:pStyle w:val="RERequirement"/>
        <w:shd w:val="clear" w:color="auto" w:fill="F2F2F2" w:themeFill="background1" w:themeFillShade="F2"/>
      </w:pPr>
      <w:r>
        <w:t>104 Diagnostics - Technician 2</w:t>
      </w:r>
    </w:p>
    <w:p w14:paraId="3E94569F" w14:textId="77777777" w:rsidR="0015621A" w:rsidRDefault="0015621A" w:rsidP="0015621A">
      <w:pPr>
        <w:rPr>
          <w:rFonts w:cs="Arial"/>
        </w:rPr>
      </w:pPr>
      <w:r>
        <w:rPr>
          <w:rFonts w:cs="Arial"/>
        </w:rPr>
        <w:t>When receiving a request to write from the Diagnostics System while in Diagnostic Mode the Easy Entry Easy Exit System shall apply the request</w:t>
      </w:r>
    </w:p>
    <w:p w14:paraId="5BCBF8A3"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33A333C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E6E1D"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15621A" w:rsidRPr="00FD127C" w14:paraId="0C57A4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05A8E4"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CFFA1" w14:textId="77777777" w:rsidR="0015621A" w:rsidRDefault="0015621A" w:rsidP="00812550"/>
        </w:tc>
      </w:tr>
      <w:tr w:rsidR="0015621A" w:rsidRPr="00FD127C" w14:paraId="55C211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6C52A"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68FA9" w14:textId="77777777" w:rsidR="0015621A" w:rsidRDefault="0015621A" w:rsidP="00812550"/>
        </w:tc>
      </w:tr>
      <w:tr w:rsidR="0015621A" w:rsidRPr="00FD127C" w14:paraId="736373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6C999"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09A12" w14:textId="77777777" w:rsidR="0015621A" w:rsidRDefault="0015621A" w:rsidP="00812550"/>
        </w:tc>
      </w:tr>
      <w:tr w:rsidR="0015621A" w:rsidRPr="00FD127C" w14:paraId="6B2EA73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ED325"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7118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C82EC7"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74DC1" w14:textId="77777777" w:rsidR="0015621A" w:rsidRDefault="0015621A" w:rsidP="00812550"/>
        </w:tc>
      </w:tr>
      <w:tr w:rsidR="0015621A" w:rsidRPr="00FD127C" w14:paraId="74A7CDA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1314E"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D7F30"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75454D6" wp14:editId="19476325">
                  <wp:extent cx="152400" cy="152400"/>
                  <wp:effectExtent l="0" t="0" r="0" b="0"/>
                  <wp:docPr id="69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52609"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0F9B0" w14:textId="77777777" w:rsidR="0015621A" w:rsidRDefault="0015621A" w:rsidP="00812550"/>
        </w:tc>
      </w:tr>
      <w:tr w:rsidR="0015621A" w:rsidRPr="00FD127C" w14:paraId="51C05F4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924AE"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511D38"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AF0C4"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3801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6F4D6"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B8BD6" w14:textId="77777777" w:rsidR="0015621A" w:rsidRDefault="0015621A" w:rsidP="00812550"/>
        </w:tc>
      </w:tr>
      <w:tr w:rsidR="0015621A" w:rsidRPr="00FD127C" w14:paraId="758E3CB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139B54" w14:textId="77777777" w:rsidR="0015621A" w:rsidRPr="00FD127C" w:rsidRDefault="002E13E1" w:rsidP="00812550">
            <w:pPr>
              <w:rPr>
                <w:rFonts w:cs="Arial"/>
                <w:bCs/>
                <w:color w:val="808080" w:themeColor="background1" w:themeShade="80"/>
                <w:sz w:val="16"/>
                <w:szCs w:val="14"/>
              </w:rPr>
            </w:pPr>
            <w:hyperlink r:id="rId104"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AC75E"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FF69E5"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BB75F1" w14:textId="77777777" w:rsidR="0015621A" w:rsidRDefault="0015621A" w:rsidP="0015621A"/>
    <w:p w14:paraId="6EA8935D" w14:textId="77777777" w:rsidR="0015621A" w:rsidRPr="0017445F" w:rsidRDefault="0015621A" w:rsidP="0015621A">
      <w:pPr>
        <w:pStyle w:val="RERequirement"/>
        <w:shd w:val="clear" w:color="auto" w:fill="F2F2F2" w:themeFill="background1" w:themeFillShade="F2"/>
      </w:pPr>
      <w:r>
        <w:t>105 Diagnostics - Technician 3</w:t>
      </w:r>
    </w:p>
    <w:p w14:paraId="542A3784" w14:textId="77777777" w:rsidR="0015621A" w:rsidRDefault="0015621A" w:rsidP="0015621A">
      <w:pPr>
        <w:rPr>
          <w:rFonts w:cs="Arial"/>
        </w:rPr>
      </w:pPr>
      <w:r>
        <w:rPr>
          <w:rFonts w:cs="Arial"/>
        </w:rPr>
        <w:t>When receiving a request to read from the Diagnostics System while in Diagnostic Mode the Classic Memory Settings System shall send the requested data</w:t>
      </w:r>
    </w:p>
    <w:p w14:paraId="72A0AFF9"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22906B6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BC850"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Requirement ID: 105</w:t>
            </w:r>
          </w:p>
        </w:tc>
      </w:tr>
      <w:tr w:rsidR="0015621A" w:rsidRPr="00FD127C" w14:paraId="7907B9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5D738"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E2FAC" w14:textId="77777777" w:rsidR="0015621A" w:rsidRDefault="0015621A" w:rsidP="00812550"/>
        </w:tc>
      </w:tr>
      <w:tr w:rsidR="0015621A" w:rsidRPr="00FD127C" w14:paraId="73FDD48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01E59"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92142" w14:textId="77777777" w:rsidR="0015621A" w:rsidRDefault="0015621A" w:rsidP="00812550"/>
        </w:tc>
      </w:tr>
      <w:tr w:rsidR="0015621A" w:rsidRPr="00FD127C" w14:paraId="059A7F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EA93D"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F688B" w14:textId="77777777" w:rsidR="0015621A" w:rsidRDefault="0015621A" w:rsidP="00812550"/>
        </w:tc>
      </w:tr>
      <w:tr w:rsidR="0015621A" w:rsidRPr="00FD127C" w14:paraId="267A58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DC3BB"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AA35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A1D19"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3B1AA7" w14:textId="77777777" w:rsidR="0015621A" w:rsidRDefault="0015621A" w:rsidP="00812550"/>
        </w:tc>
      </w:tr>
      <w:tr w:rsidR="0015621A" w:rsidRPr="00FD127C" w14:paraId="408C00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34BDA"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1C169"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2B34E44" wp14:editId="13CE8004">
                  <wp:extent cx="152400" cy="152400"/>
                  <wp:effectExtent l="0" t="0" r="0" b="0"/>
                  <wp:docPr id="70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5C378"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8A2D8" w14:textId="77777777" w:rsidR="0015621A" w:rsidRDefault="0015621A" w:rsidP="00812550"/>
        </w:tc>
      </w:tr>
      <w:tr w:rsidR="0015621A" w:rsidRPr="00FD127C" w14:paraId="3010F81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DF105"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1437D1"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E0F16"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5A7BD"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0FB50"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61D5B" w14:textId="77777777" w:rsidR="0015621A" w:rsidRDefault="0015621A" w:rsidP="00812550"/>
        </w:tc>
      </w:tr>
      <w:tr w:rsidR="0015621A" w:rsidRPr="00FD127C" w14:paraId="33BEDD9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0B3206" w14:textId="77777777" w:rsidR="0015621A" w:rsidRPr="00FD127C" w:rsidRDefault="002E13E1" w:rsidP="00812550">
            <w:pPr>
              <w:rPr>
                <w:rFonts w:cs="Arial"/>
                <w:bCs/>
                <w:color w:val="808080" w:themeColor="background1" w:themeShade="80"/>
                <w:sz w:val="16"/>
                <w:szCs w:val="14"/>
              </w:rPr>
            </w:pPr>
            <w:hyperlink r:id="rId105"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8AE094"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D663C8"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473C26" w14:textId="77777777" w:rsidR="0015621A" w:rsidRDefault="0015621A" w:rsidP="0015621A"/>
    <w:p w14:paraId="13DB5F4A" w14:textId="77777777" w:rsidR="0015621A" w:rsidRPr="0017445F" w:rsidRDefault="0015621A" w:rsidP="0015621A">
      <w:pPr>
        <w:pStyle w:val="RERequirement"/>
        <w:shd w:val="clear" w:color="auto" w:fill="F2F2F2" w:themeFill="background1" w:themeFillShade="F2"/>
      </w:pPr>
      <w:r>
        <w:t>106 Diagnostics - Technician 4</w:t>
      </w:r>
    </w:p>
    <w:p w14:paraId="61E3596C" w14:textId="77777777" w:rsidR="0015621A" w:rsidRDefault="0015621A" w:rsidP="0015621A">
      <w:pPr>
        <w:rPr>
          <w:rFonts w:cs="Arial"/>
        </w:rPr>
      </w:pPr>
      <w:r>
        <w:rPr>
          <w:rFonts w:cs="Arial"/>
        </w:rPr>
        <w:t>When receiving a request to read from the Diagnostics System while in Diagnostic Mode the Easy Entry Easy Exit System shall send the requested data</w:t>
      </w:r>
    </w:p>
    <w:p w14:paraId="69EA5F45"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79E00F0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5CE81"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15621A" w:rsidRPr="00FD127C" w14:paraId="52B92F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DED38"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2371D" w14:textId="77777777" w:rsidR="0015621A" w:rsidRDefault="0015621A" w:rsidP="00812550"/>
        </w:tc>
      </w:tr>
      <w:tr w:rsidR="0015621A" w:rsidRPr="00FD127C" w14:paraId="513953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0AA93"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C90BC" w14:textId="77777777" w:rsidR="0015621A" w:rsidRDefault="0015621A" w:rsidP="00812550"/>
        </w:tc>
      </w:tr>
      <w:tr w:rsidR="0015621A" w:rsidRPr="00FD127C" w14:paraId="5683BA2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75390"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D79BB" w14:textId="77777777" w:rsidR="0015621A" w:rsidRDefault="0015621A" w:rsidP="00812550"/>
        </w:tc>
      </w:tr>
      <w:tr w:rsidR="0015621A" w:rsidRPr="00FD127C" w14:paraId="446E908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A0F84"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1F32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9DB7D"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6065B" w14:textId="77777777" w:rsidR="0015621A" w:rsidRDefault="0015621A" w:rsidP="00812550"/>
        </w:tc>
      </w:tr>
      <w:tr w:rsidR="0015621A" w:rsidRPr="00FD127C" w14:paraId="7F0914D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B38BF"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CEFF3"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411CFD9" wp14:editId="6A5FB316">
                  <wp:extent cx="152400" cy="152400"/>
                  <wp:effectExtent l="0" t="0" r="0" b="0"/>
                  <wp:docPr id="70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DFAB8"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083C96" w14:textId="77777777" w:rsidR="0015621A" w:rsidRDefault="0015621A" w:rsidP="00812550"/>
        </w:tc>
      </w:tr>
      <w:tr w:rsidR="0015621A" w:rsidRPr="00FD127C" w14:paraId="4A31F92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26257"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3676B"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3361C"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F9987"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81A336"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F4048" w14:textId="77777777" w:rsidR="0015621A" w:rsidRDefault="0015621A" w:rsidP="00812550"/>
        </w:tc>
      </w:tr>
      <w:tr w:rsidR="0015621A" w:rsidRPr="00FD127C" w14:paraId="7DA4993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F1AE9" w14:textId="77777777" w:rsidR="0015621A" w:rsidRPr="00FD127C" w:rsidRDefault="002E13E1" w:rsidP="00812550">
            <w:pPr>
              <w:rPr>
                <w:rFonts w:cs="Arial"/>
                <w:bCs/>
                <w:color w:val="808080" w:themeColor="background1" w:themeShade="80"/>
                <w:sz w:val="16"/>
                <w:szCs w:val="14"/>
              </w:rPr>
            </w:pPr>
            <w:hyperlink r:id="rId106"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28581F"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9AAA7"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96B6F0" w14:textId="77777777" w:rsidR="0015621A" w:rsidRDefault="0015621A" w:rsidP="0015621A"/>
    <w:p w14:paraId="66F4D4A6" w14:textId="77777777" w:rsidR="0015621A" w:rsidRDefault="0015621A" w:rsidP="0015621A">
      <w:pPr>
        <w:pStyle w:val="Heading5"/>
      </w:pPr>
      <w:r>
        <w:t>Error Handling</w:t>
      </w:r>
    </w:p>
    <w:p w14:paraId="598EDEBC" w14:textId="77777777" w:rsidR="0015621A" w:rsidRDefault="0015621A" w:rsidP="0015621A"/>
    <w:p w14:paraId="5903CADB" w14:textId="77777777" w:rsidR="0015621A" w:rsidRDefault="0015621A" w:rsidP="0015621A">
      <w:pPr>
        <w:rPr>
          <w:color w:val="A6A6A6" w:themeColor="background1" w:themeShade="A6"/>
        </w:rPr>
      </w:pPr>
      <w:r>
        <w:rPr>
          <w:color w:val="A6A6A6" w:themeColor="background1" w:themeShade="A6"/>
        </w:rPr>
        <w:t>No Error Handling Requirements specified.</w:t>
      </w:r>
    </w:p>
    <w:p w14:paraId="018A175E" w14:textId="77777777" w:rsidR="0015621A" w:rsidRDefault="0015621A" w:rsidP="0015621A">
      <w:pPr>
        <w:pStyle w:val="Heading4"/>
      </w:pPr>
      <w:r>
        <w:t>Non-Functional Requirements</w:t>
      </w:r>
    </w:p>
    <w:p w14:paraId="29AF2287" w14:textId="77777777" w:rsidR="0015621A" w:rsidRDefault="0015621A" w:rsidP="0015621A"/>
    <w:p w14:paraId="3ECC636B" w14:textId="77777777" w:rsidR="0015621A" w:rsidRDefault="0015621A" w:rsidP="0015621A">
      <w:pPr>
        <w:rPr>
          <w:color w:val="A6A6A6" w:themeColor="background1" w:themeShade="A6"/>
        </w:rPr>
      </w:pPr>
      <w:r>
        <w:rPr>
          <w:color w:val="A6A6A6" w:themeColor="background1" w:themeShade="A6"/>
        </w:rPr>
        <w:t>No Non-Functional Requirements specified.</w:t>
      </w:r>
    </w:p>
    <w:p w14:paraId="420EE510" w14:textId="77777777" w:rsidR="0015621A" w:rsidRDefault="0015621A" w:rsidP="0015621A">
      <w:pPr>
        <w:pStyle w:val="Heading4"/>
      </w:pPr>
      <w:r>
        <w:t>Functional Safety Requirements</w:t>
      </w:r>
    </w:p>
    <w:p w14:paraId="5076693C" w14:textId="77777777" w:rsidR="0015621A" w:rsidRDefault="0015621A" w:rsidP="0015621A">
      <w:pPr>
        <w:rPr>
          <w:highlight w:val="yellow"/>
        </w:rPr>
      </w:pPr>
    </w:p>
    <w:p w14:paraId="69AFF524" w14:textId="77777777" w:rsidR="0015621A" w:rsidRDefault="0015621A" w:rsidP="0015621A">
      <w:pPr>
        <w:rPr>
          <w:color w:val="A6A6A6" w:themeColor="background1" w:themeShade="A6"/>
        </w:rPr>
      </w:pPr>
      <w:r>
        <w:rPr>
          <w:color w:val="A6A6A6" w:themeColor="background1" w:themeShade="A6"/>
        </w:rPr>
        <w:t>No Functional Safety Requirements specified.</w:t>
      </w:r>
    </w:p>
    <w:p w14:paraId="1E5C57D2" w14:textId="77777777" w:rsidR="0015621A" w:rsidRDefault="0015621A" w:rsidP="0015621A">
      <w:pPr>
        <w:pStyle w:val="Heading5"/>
      </w:pPr>
      <w:r>
        <w:t>ASIL Decomposition of Functional Safety Requirements</w:t>
      </w:r>
    </w:p>
    <w:p w14:paraId="57A1E2C9" w14:textId="77777777" w:rsidR="0015621A" w:rsidRDefault="0015621A" w:rsidP="0015621A">
      <w:pPr>
        <w:pStyle w:val="NoSpacing"/>
      </w:pPr>
    </w:p>
    <w:p w14:paraId="78862E81" w14:textId="77777777" w:rsidR="0015621A" w:rsidRDefault="0015621A" w:rsidP="0015621A">
      <w:pPr>
        <w:pStyle w:val="NoSpacing"/>
      </w:pPr>
    </w:p>
    <w:p w14:paraId="4EB303DF" w14:textId="77777777" w:rsidR="0015621A" w:rsidRDefault="0015621A" w:rsidP="0015621A">
      <w:pPr>
        <w:pStyle w:val="NoSpacing"/>
        <w:rPr>
          <w:color w:val="A6A6A6" w:themeColor="background1" w:themeShade="A6"/>
        </w:rPr>
      </w:pPr>
      <w:r>
        <w:rPr>
          <w:color w:val="A6A6A6" w:themeColor="background1" w:themeShade="A6"/>
        </w:rPr>
        <w:t>No Functional Safety Requirements with ASIL Decompositions specified.</w:t>
      </w:r>
    </w:p>
    <w:p w14:paraId="44A86956" w14:textId="77777777" w:rsidR="0015621A" w:rsidRDefault="0015621A" w:rsidP="0015621A">
      <w:pPr>
        <w:pStyle w:val="Heading4"/>
      </w:pPr>
      <w:r>
        <w:t>Other Requirements</w:t>
      </w:r>
    </w:p>
    <w:p w14:paraId="0BDDF498" w14:textId="77777777" w:rsidR="0015621A" w:rsidRDefault="0015621A" w:rsidP="0015621A">
      <w:pPr>
        <w:pStyle w:val="Heading5"/>
      </w:pPr>
      <w:r>
        <w:t>Design Requirements</w:t>
      </w:r>
    </w:p>
    <w:p w14:paraId="5CFD115B" w14:textId="77777777" w:rsidR="0015621A" w:rsidRDefault="0015621A" w:rsidP="0015621A"/>
    <w:p w14:paraId="738FBB5A" w14:textId="77777777" w:rsidR="0015621A" w:rsidRDefault="0015621A" w:rsidP="0015621A">
      <w:pPr>
        <w:rPr>
          <w:color w:val="A6A6A6" w:themeColor="background1" w:themeShade="A6"/>
        </w:rPr>
      </w:pPr>
      <w:r>
        <w:rPr>
          <w:color w:val="A6A6A6" w:themeColor="background1" w:themeShade="A6"/>
        </w:rPr>
        <w:t>No Design Requirements specified.</w:t>
      </w:r>
    </w:p>
    <w:p w14:paraId="6C137017" w14:textId="77777777" w:rsidR="0015621A" w:rsidRDefault="0015621A" w:rsidP="0015621A">
      <w:pPr>
        <w:pStyle w:val="Heading4"/>
      </w:pPr>
      <w:r>
        <w:t>Uncategorized Requirements</w:t>
      </w:r>
    </w:p>
    <w:p w14:paraId="40C0210F" w14:textId="77777777" w:rsidR="0015621A" w:rsidRDefault="0015621A" w:rsidP="0015621A"/>
    <w:p w14:paraId="25C11C49" w14:textId="77777777" w:rsidR="0015621A" w:rsidRPr="0017445F" w:rsidRDefault="0015621A" w:rsidP="0015621A">
      <w:pPr>
        <w:pStyle w:val="RERequirement"/>
        <w:shd w:val="clear" w:color="auto" w:fill="F2F2F2" w:themeFill="background1" w:themeFillShade="F2"/>
      </w:pPr>
      <w:bookmarkStart w:id="88" w:name="_b2c6a7d126108dd33fac9d468632580a"/>
      <w:r>
        <w:t>94</w:t>
      </w:r>
      <w:bookmarkEnd w:id="88"/>
      <w:r>
        <w:t xml:space="preserve"> Personalization - Memory Location Settings 1</w:t>
      </w:r>
    </w:p>
    <w:p w14:paraId="7C66DC35" w14:textId="77777777" w:rsidR="0015621A" w:rsidRDefault="0015621A" w:rsidP="0015621A">
      <w:pPr>
        <w:rPr>
          <w:rFonts w:cs="Arial"/>
        </w:rPr>
      </w:pPr>
      <w:r>
        <w:rPr>
          <w:rFonts w:cs="Arial"/>
        </w:rPr>
        <w:t>Classic Memory shall provide only one set of positional settings per memory location per memory commodity</w:t>
      </w:r>
    </w:p>
    <w:p w14:paraId="111AC63B"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1375748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38B57"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15621A" w:rsidRPr="00FD127C" w14:paraId="032EB8B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341EC"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4B208" w14:textId="77777777" w:rsidR="0015621A" w:rsidRDefault="0015621A" w:rsidP="00812550"/>
        </w:tc>
      </w:tr>
      <w:tr w:rsidR="0015621A" w:rsidRPr="00FD127C" w14:paraId="4E0941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04BB2"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4CD00" w14:textId="77777777" w:rsidR="0015621A" w:rsidRDefault="0015621A" w:rsidP="00812550"/>
        </w:tc>
      </w:tr>
      <w:tr w:rsidR="0015621A" w:rsidRPr="00FD127C" w14:paraId="09B8C32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6B185"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52FD4" w14:textId="77777777" w:rsidR="0015621A" w:rsidRDefault="0015621A" w:rsidP="00812550"/>
        </w:tc>
      </w:tr>
      <w:tr w:rsidR="0015621A" w:rsidRPr="00FD127C" w14:paraId="5F577EE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3F282" w14:textId="77777777" w:rsidR="0015621A" w:rsidRPr="00FD127C" w:rsidRDefault="0015621A"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B2D4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5FF80"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479623" w14:textId="77777777" w:rsidR="0015621A" w:rsidRDefault="0015621A" w:rsidP="00812550"/>
        </w:tc>
      </w:tr>
      <w:tr w:rsidR="0015621A" w:rsidRPr="00FD127C" w14:paraId="784C080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B4020"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7E2EA"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4664B8D" wp14:editId="136D4408">
                  <wp:extent cx="152400" cy="152400"/>
                  <wp:effectExtent l="0" t="0" r="0" b="0"/>
                  <wp:docPr id="70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91C4D"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F8206" w14:textId="77777777" w:rsidR="0015621A" w:rsidRDefault="0015621A" w:rsidP="00812550"/>
        </w:tc>
      </w:tr>
      <w:tr w:rsidR="0015621A" w:rsidRPr="00FD127C" w14:paraId="0CD64EA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CEB75"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41A52C"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A4F45"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FCC13"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4F615"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13CCE" w14:textId="77777777" w:rsidR="0015621A" w:rsidRDefault="0015621A" w:rsidP="00812550"/>
        </w:tc>
      </w:tr>
      <w:tr w:rsidR="0015621A" w:rsidRPr="00FD127C" w14:paraId="63F9A9E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942FC4" w14:textId="77777777" w:rsidR="0015621A" w:rsidRPr="00FD127C" w:rsidRDefault="002E13E1" w:rsidP="00812550">
            <w:pPr>
              <w:rPr>
                <w:rFonts w:cs="Arial"/>
                <w:bCs/>
                <w:color w:val="808080" w:themeColor="background1" w:themeShade="80"/>
                <w:sz w:val="16"/>
                <w:szCs w:val="14"/>
              </w:rPr>
            </w:pPr>
            <w:hyperlink r:id="rId107"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F9368A"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AE18C8"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F7659E" w14:textId="77777777" w:rsidR="0015621A" w:rsidRDefault="0015621A" w:rsidP="0015621A"/>
    <w:p w14:paraId="5D025DC6" w14:textId="77777777" w:rsidR="0015621A" w:rsidRPr="0017445F" w:rsidRDefault="0015621A" w:rsidP="0015621A">
      <w:pPr>
        <w:pStyle w:val="RERequirement"/>
        <w:shd w:val="clear" w:color="auto" w:fill="F2F2F2" w:themeFill="background1" w:themeFillShade="F2"/>
      </w:pPr>
      <w:bookmarkStart w:id="89" w:name="_65ef9ca57c3c7738420977e9177ebc2f"/>
      <w:r>
        <w:t>98</w:t>
      </w:r>
      <w:bookmarkEnd w:id="89"/>
      <w:r>
        <w:t xml:space="preserve"> Memory Seat - Memory Locations 1</w:t>
      </w:r>
    </w:p>
    <w:p w14:paraId="3ED46D0A" w14:textId="77777777" w:rsidR="0015621A" w:rsidRDefault="0015621A" w:rsidP="0015621A">
      <w:pPr>
        <w:rPr>
          <w:rFonts w:cs="Arial"/>
        </w:rPr>
      </w:pPr>
      <w:r>
        <w:rPr>
          <w:rFonts w:cs="Arial"/>
        </w:rPr>
        <w:t>Classic Memory shall provide up to 4 memory locations per user</w:t>
      </w:r>
    </w:p>
    <w:p w14:paraId="7667F8FD"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4AAA3F7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7F262"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15621A" w:rsidRPr="00FD127C" w14:paraId="76F3581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0A17B"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F8D7A" w14:textId="77777777" w:rsidR="0015621A" w:rsidRDefault="0015621A" w:rsidP="00812550"/>
        </w:tc>
      </w:tr>
      <w:tr w:rsidR="0015621A" w:rsidRPr="00FD127C" w14:paraId="048A7E0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873941"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C56CC" w14:textId="77777777" w:rsidR="0015621A" w:rsidRDefault="0015621A" w:rsidP="00812550"/>
        </w:tc>
      </w:tr>
      <w:tr w:rsidR="0015621A" w:rsidRPr="00FD127C" w14:paraId="2C41CE8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22CBC"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AFFBC" w14:textId="77777777" w:rsidR="0015621A" w:rsidRDefault="0015621A" w:rsidP="00812550"/>
        </w:tc>
      </w:tr>
      <w:tr w:rsidR="0015621A" w:rsidRPr="00FD127C" w14:paraId="0679A8E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CD4DA"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E97CB"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23676"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604667" w14:textId="77777777" w:rsidR="0015621A" w:rsidRDefault="0015621A" w:rsidP="00812550"/>
        </w:tc>
      </w:tr>
      <w:tr w:rsidR="0015621A" w:rsidRPr="00FD127C" w14:paraId="42C8E71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0497C"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FBEB1"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1D79848" wp14:editId="26F9F6E5">
                  <wp:extent cx="152400" cy="152400"/>
                  <wp:effectExtent l="0" t="0" r="0" b="0"/>
                  <wp:docPr id="70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E338F5"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0CF2BC" w14:textId="77777777" w:rsidR="0015621A" w:rsidRDefault="0015621A" w:rsidP="00812550"/>
        </w:tc>
      </w:tr>
      <w:tr w:rsidR="0015621A" w:rsidRPr="00FD127C" w14:paraId="089DF19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57009"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B7E295"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C5BC0"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8A4A0"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059BB"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F18F9" w14:textId="77777777" w:rsidR="0015621A" w:rsidRDefault="0015621A" w:rsidP="00812550"/>
        </w:tc>
      </w:tr>
      <w:tr w:rsidR="0015621A" w:rsidRPr="00FD127C" w14:paraId="0A3E923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49B4FA" w14:textId="77777777" w:rsidR="0015621A" w:rsidRPr="00FD127C" w:rsidRDefault="002E13E1" w:rsidP="00812550">
            <w:pPr>
              <w:rPr>
                <w:rFonts w:cs="Arial"/>
                <w:bCs/>
                <w:color w:val="808080" w:themeColor="background1" w:themeShade="80"/>
                <w:sz w:val="16"/>
                <w:szCs w:val="14"/>
              </w:rPr>
            </w:pPr>
            <w:hyperlink r:id="rId108"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B0981C"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85A56"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7C6DA6" w14:textId="77777777" w:rsidR="0015621A" w:rsidRDefault="0015621A" w:rsidP="0015621A"/>
    <w:p w14:paraId="49874415" w14:textId="77777777" w:rsidR="0015621A" w:rsidRPr="0017445F" w:rsidRDefault="0015621A" w:rsidP="0015621A">
      <w:pPr>
        <w:pStyle w:val="RERequirement"/>
        <w:shd w:val="clear" w:color="auto" w:fill="F2F2F2" w:themeFill="background1" w:themeFillShade="F2"/>
      </w:pPr>
      <w:bookmarkStart w:id="90" w:name="_a1896bec1090792f11707ebdca3c8991"/>
      <w:r>
        <w:t>102</w:t>
      </w:r>
      <w:bookmarkEnd w:id="90"/>
      <w:r>
        <w:t xml:space="preserve"> Memory HUD - Settings 1</w:t>
      </w:r>
    </w:p>
    <w:p w14:paraId="654BBE1B" w14:textId="77777777" w:rsidR="0015621A" w:rsidRDefault="0015621A" w:rsidP="0015621A">
      <w:pPr>
        <w:rPr>
          <w:rFonts w:cs="Arial"/>
        </w:rPr>
      </w:pPr>
      <w:r>
        <w:rPr>
          <w:rFonts w:cs="Arial"/>
        </w:rPr>
        <w:t>Where the HUD feature is supported, then the Classic Memory feature shall include positional settings for the Advanced Heads Up Display (AHUD)</w:t>
      </w:r>
    </w:p>
    <w:p w14:paraId="25C901E7"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5519F9B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ACA91"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102</w:t>
            </w:r>
          </w:p>
        </w:tc>
      </w:tr>
      <w:tr w:rsidR="0015621A" w:rsidRPr="00FD127C" w14:paraId="34E3A4E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E9210"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657D0" w14:textId="77777777" w:rsidR="0015621A" w:rsidRDefault="0015621A" w:rsidP="00812550"/>
        </w:tc>
      </w:tr>
      <w:tr w:rsidR="0015621A" w:rsidRPr="00FD127C" w14:paraId="02B7A1C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9D955"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35A2F" w14:textId="77777777" w:rsidR="0015621A" w:rsidRDefault="0015621A" w:rsidP="00812550"/>
        </w:tc>
      </w:tr>
      <w:tr w:rsidR="0015621A" w:rsidRPr="00FD127C" w14:paraId="0AC1829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62DED"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CC6C0" w14:textId="77777777" w:rsidR="0015621A" w:rsidRDefault="0015621A" w:rsidP="00812550"/>
        </w:tc>
      </w:tr>
      <w:tr w:rsidR="0015621A" w:rsidRPr="00FD127C" w14:paraId="777362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B1E8A"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F6581"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5E9BF"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4FCCF" w14:textId="77777777" w:rsidR="0015621A" w:rsidRDefault="0015621A" w:rsidP="00812550"/>
        </w:tc>
      </w:tr>
      <w:tr w:rsidR="0015621A" w:rsidRPr="00FD127C" w14:paraId="7DF9A73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39F2E"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E685F"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E8188E1" wp14:editId="2A6D09D7">
                  <wp:extent cx="152400" cy="152400"/>
                  <wp:effectExtent l="0" t="0" r="0" b="0"/>
                  <wp:docPr id="70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Feature_Req_72 Memory HUD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06FB5A"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56251" w14:textId="77777777" w:rsidR="0015621A" w:rsidRDefault="0015621A" w:rsidP="00812550"/>
        </w:tc>
      </w:tr>
      <w:tr w:rsidR="0015621A" w:rsidRPr="00FD127C" w14:paraId="0175DD1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121D3"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BA00C"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7EB10"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1A4A5"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633FF"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5803F" w14:textId="77777777" w:rsidR="0015621A" w:rsidRDefault="0015621A" w:rsidP="00812550"/>
        </w:tc>
      </w:tr>
      <w:tr w:rsidR="0015621A" w:rsidRPr="00FD127C" w14:paraId="33F7002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AF538F" w14:textId="77777777" w:rsidR="0015621A" w:rsidRPr="00FD127C" w:rsidRDefault="002E13E1" w:rsidP="00812550">
            <w:pPr>
              <w:rPr>
                <w:rFonts w:cs="Arial"/>
                <w:bCs/>
                <w:color w:val="808080" w:themeColor="background1" w:themeShade="80"/>
                <w:sz w:val="16"/>
                <w:szCs w:val="14"/>
              </w:rPr>
            </w:pPr>
            <w:hyperlink r:id="rId109"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56220"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324E69"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CD316F" w14:textId="341F3860" w:rsidR="0015621A" w:rsidRDefault="0015621A" w:rsidP="0015621A"/>
    <w:p w14:paraId="2CC2885A" w14:textId="77777777" w:rsidR="0015621A" w:rsidRDefault="0015621A" w:rsidP="0015621A"/>
    <w:p w14:paraId="7AE0E334" w14:textId="77777777" w:rsidR="0015621A" w:rsidRDefault="0015621A" w:rsidP="0015621A">
      <w:pPr>
        <w:pStyle w:val="Heading2"/>
        <w:numPr>
          <w:ilvl w:val="1"/>
          <w:numId w:val="4"/>
        </w:numPr>
      </w:pPr>
      <w:r>
        <w:rPr>
          <w:noProof/>
        </w:rPr>
        <w:drawing>
          <wp:inline distT="0" distB="0" distL="0" distR="0" wp14:anchorId="50A8D55E" wp14:editId="780E4B71">
            <wp:extent cx="152400" cy="152400"/>
            <wp:effectExtent l="0" t="0" r="0" b="0"/>
            <wp:docPr id="25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91" w:name="_1e112ef5fc9531796ea3c8dbdce0cbb6"/>
      <w:r>
        <w:t>Move Mirrors Position</w:t>
      </w:r>
      <w:bookmarkEnd w:id="91"/>
    </w:p>
    <w:p w14:paraId="20792DDD" w14:textId="77777777" w:rsidR="0015621A" w:rsidRDefault="0015621A" w:rsidP="0015621A">
      <w:pPr>
        <w:pStyle w:val="Heading3"/>
      </w:pPr>
      <w:r>
        <w:t>Function Overview</w:t>
      </w:r>
    </w:p>
    <w:p w14:paraId="63E14762" w14:textId="77777777" w:rsidR="0015621A" w:rsidRDefault="0015621A" w:rsidP="0015621A">
      <w:pPr>
        <w:pStyle w:val="Heading4"/>
      </w:pPr>
      <w:r>
        <w:t>Description</w:t>
      </w:r>
    </w:p>
    <w:p w14:paraId="547C5B1C" w14:textId="77777777" w:rsidR="0015621A" w:rsidRDefault="0015621A" w:rsidP="0015621A">
      <w:pPr>
        <w:contextualSpacing/>
      </w:pPr>
    </w:p>
    <w:p w14:paraId="41C01936" w14:textId="77777777" w:rsidR="0015621A" w:rsidRDefault="0015621A" w:rsidP="0015621A">
      <w:pPr>
        <w:contextualSpacing/>
      </w:pPr>
      <w:r>
        <w:t>Function is allocated to:</w:t>
      </w:r>
    </w:p>
    <w:p w14:paraId="019416DF" w14:textId="77777777" w:rsidR="0015621A" w:rsidRDefault="0015621A" w:rsidP="0015621A">
      <w:pPr>
        <w:pStyle w:val="ListParagraph"/>
        <w:numPr>
          <w:ilvl w:val="0"/>
          <w:numId w:val="13"/>
        </w:numPr>
        <w:contextualSpacing/>
      </w:pPr>
      <w:r>
        <w:rPr>
          <w:noProof/>
        </w:rPr>
        <w:drawing>
          <wp:inline distT="0" distB="0" distL="0" distR="0" wp14:anchorId="57711527" wp14:editId="2845509C">
            <wp:extent cx="152400" cy="152400"/>
            <wp:effectExtent l="0" t="0" r="0" b="0"/>
            <wp:docPr id="25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293E0BDB" w14:textId="77777777" w:rsidR="0015621A" w:rsidRDefault="0015621A" w:rsidP="0015621A">
      <w:pPr>
        <w:pStyle w:val="ListParagraph"/>
        <w:numPr>
          <w:ilvl w:val="0"/>
          <w:numId w:val="13"/>
        </w:numPr>
        <w:contextualSpacing/>
      </w:pPr>
      <w:r>
        <w:rPr>
          <w:noProof/>
        </w:rPr>
        <w:drawing>
          <wp:inline distT="0" distB="0" distL="0" distR="0" wp14:anchorId="0632498A" wp14:editId="523BF6F1">
            <wp:extent cx="152400" cy="152400"/>
            <wp:effectExtent l="0" t="0" r="0" b="0"/>
            <wp:docPr id="25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Door System &lt;&lt;Logical&gt;&gt;</w:t>
      </w:r>
    </w:p>
    <w:p w14:paraId="4C5995CB" w14:textId="77777777" w:rsidR="0015621A" w:rsidRDefault="0015621A" w:rsidP="0015621A">
      <w:pPr>
        <w:contextualSpacing/>
      </w:pPr>
    </w:p>
    <w:p w14:paraId="23D46BCB" w14:textId="77777777" w:rsidR="0015621A" w:rsidRDefault="0015621A" w:rsidP="0015621A">
      <w:pPr>
        <w:contextualSpacing/>
      </w:pPr>
      <w:r w:rsidRPr="00A554C4">
        <w:t>The purpose of this function is to adjust the position of the mirrors to a stored value. This is the final step of the Classic Memory recall process. This function receives the stored settings and applies them.</w:t>
      </w:r>
    </w:p>
    <w:p w14:paraId="27382137" w14:textId="77777777" w:rsidR="0015621A" w:rsidRDefault="0015621A" w:rsidP="0015621A">
      <w:pPr>
        <w:pStyle w:val="Heading4"/>
      </w:pPr>
      <w:r>
        <w:t>Variants</w:t>
      </w:r>
    </w:p>
    <w:p w14:paraId="2F5F05FC" w14:textId="77777777" w:rsidR="0015621A" w:rsidRDefault="0015621A" w:rsidP="0015621A"/>
    <w:p w14:paraId="6B756791"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12130969" w14:textId="77777777" w:rsidR="0015621A" w:rsidRDefault="0015621A" w:rsidP="0015621A">
      <w:pPr>
        <w:pStyle w:val="Heading4"/>
      </w:pPr>
      <w:r>
        <w:t>Input Requirements</w:t>
      </w:r>
    </w:p>
    <w:p w14:paraId="7F5CABA0" w14:textId="77777777" w:rsidR="0015621A" w:rsidRDefault="0015621A" w:rsidP="0015621A"/>
    <w:p w14:paraId="213118F4"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73971DFB" w14:textId="77777777" w:rsidR="0015621A" w:rsidRDefault="0015621A" w:rsidP="0015621A">
      <w:pPr>
        <w:pStyle w:val="Heading4"/>
      </w:pPr>
      <w:r>
        <w:lastRenderedPageBreak/>
        <w:t>Assumptions</w:t>
      </w:r>
    </w:p>
    <w:p w14:paraId="0766221E" w14:textId="77777777" w:rsidR="0015621A" w:rsidRDefault="0015621A" w:rsidP="0015621A"/>
    <w:p w14:paraId="74379D28" w14:textId="77777777" w:rsidR="0015621A" w:rsidRPr="00FF5F72" w:rsidRDefault="0015621A" w:rsidP="0015621A">
      <w:pPr>
        <w:rPr>
          <w:color w:val="A6A6A6" w:themeColor="background1" w:themeShade="A6"/>
        </w:rPr>
      </w:pPr>
      <w:r w:rsidRPr="00FF5F72">
        <w:rPr>
          <w:color w:val="A6A6A6" w:themeColor="background1" w:themeShade="A6"/>
        </w:rPr>
        <w:t>No assumptions specified for this function.</w:t>
      </w:r>
    </w:p>
    <w:p w14:paraId="1494F395" w14:textId="77777777" w:rsidR="0015621A" w:rsidRDefault="0015621A" w:rsidP="0015621A"/>
    <w:p w14:paraId="31514BE9" w14:textId="77777777" w:rsidR="0015621A" w:rsidRDefault="0015621A" w:rsidP="0015621A">
      <w:pPr>
        <w:pStyle w:val="Heading4"/>
      </w:pPr>
      <w:r>
        <w:t>References</w:t>
      </w:r>
    </w:p>
    <w:p w14:paraId="16D9E6A4" w14:textId="77777777" w:rsidR="0015621A" w:rsidRPr="00454CBE" w:rsidRDefault="0015621A" w:rsidP="0015621A">
      <w:pPr>
        <w:pStyle w:val="Heading5"/>
      </w:pPr>
      <w:r w:rsidRPr="00454CBE">
        <w:t xml:space="preserve">Ford </w:t>
      </w:r>
      <w:r>
        <w:t>D</w:t>
      </w:r>
      <w:r w:rsidRPr="00454CBE">
        <w:t>ocuments</w:t>
      </w:r>
    </w:p>
    <w:p w14:paraId="4071CF82" w14:textId="77777777" w:rsidR="0015621A" w:rsidRDefault="0015621A" w:rsidP="0015621A">
      <w:pPr>
        <w:pStyle w:val="BodyText"/>
        <w:ind w:right="142"/>
        <w:jc w:val="both"/>
        <w:rPr>
          <w:rFonts w:cs="Arial"/>
        </w:rPr>
      </w:pPr>
      <w:r>
        <w:rPr>
          <w:rFonts w:cs="Arial"/>
        </w:rPr>
        <w:t>List here all Ford internal documents, which are directly related to the feature.</w:t>
      </w:r>
    </w:p>
    <w:p w14:paraId="69329553" w14:textId="77777777" w:rsidR="0015621A" w:rsidRDefault="0015621A" w:rsidP="0015621A">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15621A" w:rsidRPr="007C20FA" w14:paraId="3852AB2F" w14:textId="77777777" w:rsidTr="00812550">
        <w:trPr>
          <w:cantSplit/>
          <w:tblHeader/>
        </w:trPr>
        <w:tc>
          <w:tcPr>
            <w:tcW w:w="1418" w:type="dxa"/>
            <w:shd w:val="clear" w:color="auto" w:fill="E0E0E0"/>
          </w:tcPr>
          <w:p w14:paraId="54978EF5"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555425DE" w14:textId="77777777" w:rsidR="0015621A" w:rsidRPr="007C20FA" w:rsidRDefault="0015621A"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183D9FD3" w14:textId="77777777" w:rsidR="0015621A" w:rsidRPr="007C20FA" w:rsidRDefault="0015621A"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0F2923E4" w14:textId="77777777" w:rsidR="0015621A" w:rsidRPr="007C20FA" w:rsidRDefault="0015621A" w:rsidP="00812550">
            <w:pPr>
              <w:rPr>
                <w:rFonts w:ascii="Helvetica" w:hAnsi="Helvetica" w:cs="Helvetica"/>
                <w:b/>
              </w:rPr>
            </w:pPr>
            <w:r w:rsidRPr="007C20FA">
              <w:rPr>
                <w:rFonts w:ascii="Helvetica" w:hAnsi="Helvetica" w:cs="Helvetica"/>
                <w:b/>
              </w:rPr>
              <w:t>Revision</w:t>
            </w:r>
          </w:p>
        </w:tc>
      </w:tr>
      <w:tr w:rsidR="0015621A" w:rsidRPr="007C20FA" w14:paraId="051DC6FA" w14:textId="77777777" w:rsidTr="00812550">
        <w:trPr>
          <w:cantSplit/>
          <w:tblHeader/>
        </w:trPr>
        <w:tc>
          <w:tcPr>
            <w:tcW w:w="1418" w:type="dxa"/>
            <w:shd w:val="clear" w:color="auto" w:fill="FFFFFF" w:themeFill="background1"/>
          </w:tcPr>
          <w:p w14:paraId="567DFD3E" w14:textId="77777777" w:rsidR="0015621A" w:rsidRPr="005E40CF" w:rsidRDefault="0015621A" w:rsidP="00812550">
            <w:pPr>
              <w:rPr>
                <w:rFonts w:ascii="Helvetica" w:hAnsi="Helvetica" w:cs="Helvetica"/>
              </w:rPr>
            </w:pPr>
          </w:p>
        </w:tc>
        <w:tc>
          <w:tcPr>
            <w:tcW w:w="6237" w:type="dxa"/>
            <w:shd w:val="clear" w:color="auto" w:fill="FFFFFF" w:themeFill="background1"/>
          </w:tcPr>
          <w:p w14:paraId="3A692531" w14:textId="77777777" w:rsidR="0015621A" w:rsidRPr="005E40CF" w:rsidRDefault="0015621A" w:rsidP="00812550">
            <w:pPr>
              <w:rPr>
                <w:rFonts w:ascii="Helvetica" w:hAnsi="Helvetica" w:cs="Helvetica"/>
              </w:rPr>
            </w:pPr>
          </w:p>
        </w:tc>
        <w:tc>
          <w:tcPr>
            <w:tcW w:w="1418" w:type="dxa"/>
            <w:shd w:val="clear" w:color="auto" w:fill="FFFFFF" w:themeFill="background1"/>
          </w:tcPr>
          <w:p w14:paraId="6EC49154" w14:textId="77777777" w:rsidR="0015621A" w:rsidRPr="005E40CF" w:rsidRDefault="0015621A" w:rsidP="00812550">
            <w:pPr>
              <w:rPr>
                <w:rFonts w:ascii="Helvetica" w:hAnsi="Helvetica" w:cs="Helvetica"/>
              </w:rPr>
            </w:pPr>
          </w:p>
        </w:tc>
        <w:tc>
          <w:tcPr>
            <w:tcW w:w="1418" w:type="dxa"/>
            <w:shd w:val="clear" w:color="auto" w:fill="FFFFFF" w:themeFill="background1"/>
          </w:tcPr>
          <w:p w14:paraId="06083D21" w14:textId="77777777" w:rsidR="0015621A" w:rsidRPr="005E40CF" w:rsidRDefault="0015621A" w:rsidP="00812550">
            <w:pPr>
              <w:rPr>
                <w:rFonts w:ascii="Helvetica" w:hAnsi="Helvetica" w:cs="Helvetica"/>
              </w:rPr>
            </w:pPr>
          </w:p>
        </w:tc>
      </w:tr>
    </w:tbl>
    <w:p w14:paraId="626709D5" w14:textId="77777777" w:rsidR="0015621A" w:rsidRPr="00360B1D" w:rsidRDefault="0015621A" w:rsidP="0015621A">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5F1263E" w14:textId="77777777" w:rsidR="0015621A" w:rsidRPr="00FB7B3D" w:rsidRDefault="0015621A" w:rsidP="0015621A">
      <w:pPr>
        <w:pStyle w:val="Heading5"/>
      </w:pPr>
      <w:r w:rsidRPr="00454CBE">
        <w:t>External</w:t>
      </w:r>
      <w:r>
        <w:t xml:space="preserve"> Documents and P</w:t>
      </w:r>
      <w:r w:rsidRPr="00FB7B3D">
        <w:t>ublications</w:t>
      </w:r>
    </w:p>
    <w:p w14:paraId="2F54E7A6" w14:textId="77777777" w:rsidR="0015621A" w:rsidRDefault="0015621A" w:rsidP="0015621A">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7479DF3" w14:textId="77777777" w:rsidR="0015621A" w:rsidRDefault="0015621A" w:rsidP="0015621A">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15621A" w:rsidRPr="007C20FA" w14:paraId="707949DB" w14:textId="77777777" w:rsidTr="00812550">
        <w:trPr>
          <w:cantSplit/>
          <w:tblHeader/>
        </w:trPr>
        <w:tc>
          <w:tcPr>
            <w:tcW w:w="1418" w:type="dxa"/>
            <w:shd w:val="clear" w:color="auto" w:fill="E0E0E0"/>
          </w:tcPr>
          <w:p w14:paraId="41835A87" w14:textId="77777777" w:rsidR="0015621A" w:rsidRPr="007C20FA" w:rsidRDefault="0015621A"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6734D26B" w14:textId="77777777" w:rsidR="0015621A" w:rsidRPr="007C20FA" w:rsidRDefault="0015621A" w:rsidP="00812550">
            <w:pPr>
              <w:rPr>
                <w:rFonts w:ascii="Helvetica" w:hAnsi="Helvetica" w:cs="Helvetica"/>
                <w:b/>
              </w:rPr>
            </w:pPr>
            <w:r>
              <w:rPr>
                <w:rFonts w:ascii="Helvetica" w:hAnsi="Helvetica" w:cs="Helvetica"/>
                <w:b/>
              </w:rPr>
              <w:t>Document / Publication</w:t>
            </w:r>
          </w:p>
        </w:tc>
      </w:tr>
      <w:tr w:rsidR="0015621A" w:rsidRPr="007C20FA" w14:paraId="187409FB" w14:textId="77777777" w:rsidTr="00812550">
        <w:trPr>
          <w:cantSplit/>
          <w:tblHeader/>
        </w:trPr>
        <w:tc>
          <w:tcPr>
            <w:tcW w:w="1418" w:type="dxa"/>
            <w:shd w:val="clear" w:color="auto" w:fill="FFFFFF" w:themeFill="background1"/>
          </w:tcPr>
          <w:p w14:paraId="7813417A" w14:textId="77777777" w:rsidR="0015621A" w:rsidRPr="005E40CF" w:rsidRDefault="0015621A" w:rsidP="00812550">
            <w:pPr>
              <w:rPr>
                <w:rFonts w:ascii="Helvetica" w:hAnsi="Helvetica" w:cs="Helvetica"/>
              </w:rPr>
            </w:pPr>
          </w:p>
        </w:tc>
        <w:tc>
          <w:tcPr>
            <w:tcW w:w="9072" w:type="dxa"/>
            <w:shd w:val="clear" w:color="auto" w:fill="FFFFFF" w:themeFill="background1"/>
          </w:tcPr>
          <w:p w14:paraId="15C3ED51" w14:textId="77777777" w:rsidR="0015621A" w:rsidRPr="005E40CF" w:rsidRDefault="0015621A" w:rsidP="00812550">
            <w:pPr>
              <w:rPr>
                <w:rFonts w:ascii="Helvetica" w:hAnsi="Helvetica" w:cs="Helvetica"/>
              </w:rPr>
            </w:pPr>
          </w:p>
        </w:tc>
      </w:tr>
    </w:tbl>
    <w:p w14:paraId="36AF9596" w14:textId="77777777" w:rsidR="0015621A" w:rsidRDefault="0015621A" w:rsidP="0015621A">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90A6633" w14:textId="77777777" w:rsidR="0015621A" w:rsidRDefault="0015621A" w:rsidP="0015621A">
      <w:pPr>
        <w:pStyle w:val="Heading4"/>
      </w:pPr>
      <w:r>
        <w:t>Glossary</w:t>
      </w:r>
    </w:p>
    <w:p w14:paraId="6EFF69AC" w14:textId="77777777" w:rsidR="0015621A" w:rsidRDefault="0015621A" w:rsidP="0015621A">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5785DFB2" w14:textId="77777777" w:rsidR="0015621A" w:rsidRDefault="0015621A" w:rsidP="0015621A">
      <w:pPr>
        <w:pStyle w:val="Heading3"/>
      </w:pPr>
      <w:r>
        <w:t>Function Scope</w:t>
      </w:r>
    </w:p>
    <w:p w14:paraId="45E3A560" w14:textId="77777777" w:rsidR="0015621A" w:rsidRPr="00A43B48" w:rsidRDefault="0015621A" w:rsidP="0015621A">
      <w:pPr>
        <w:contextualSpacing/>
      </w:pPr>
    </w:p>
    <w:p w14:paraId="494C3B6D" w14:textId="77777777" w:rsidR="0015621A" w:rsidRDefault="0015621A" w:rsidP="0015621A">
      <w:pPr>
        <w:contextualSpacing/>
      </w:pPr>
      <w:r>
        <w:t xml:space="preserve">The </w:t>
      </w:r>
      <w:r>
        <w:rPr>
          <w:noProof/>
        </w:rPr>
        <w:drawing>
          <wp:inline distT="0" distB="0" distL="0" distR="0" wp14:anchorId="617D6426" wp14:editId="2277F586">
            <wp:extent cx="152400" cy="152400"/>
            <wp:effectExtent l="0" t="0" r="0" b="0"/>
            <wp:docPr id="25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Move Mirrors Position</w:t>
      </w:r>
      <w:r>
        <w:rPr>
          <w:b/>
        </w:rPr>
        <w:t>”</w:t>
      </w:r>
      <w:r>
        <w:t xml:space="preserve"> function is called by the following functions:</w:t>
      </w:r>
    </w:p>
    <w:p w14:paraId="0C909F7D" w14:textId="77777777" w:rsidR="0015621A" w:rsidRPr="00953D23" w:rsidRDefault="0015621A" w:rsidP="0015621A">
      <w:pPr>
        <w:pStyle w:val="ListParagraph"/>
        <w:numPr>
          <w:ilvl w:val="0"/>
          <w:numId w:val="12"/>
        </w:numPr>
        <w:contextualSpacing/>
      </w:pPr>
      <w:r>
        <w:rPr>
          <w:noProof/>
        </w:rPr>
        <w:drawing>
          <wp:inline distT="0" distB="0" distL="0" distR="0" wp14:anchorId="6F12E8D9" wp14:editId="437BBE80">
            <wp:extent cx="152400" cy="152400"/>
            <wp:effectExtent l="0" t="0" r="0" b="0"/>
            <wp:docPr id="26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23433E8D" w14:textId="77777777" w:rsidR="0015621A" w:rsidRPr="00953D23" w:rsidRDefault="0015621A" w:rsidP="0015621A">
      <w:pPr>
        <w:pStyle w:val="ListParagraph"/>
        <w:numPr>
          <w:ilvl w:val="0"/>
          <w:numId w:val="12"/>
        </w:numPr>
        <w:contextualSpacing/>
      </w:pPr>
      <w:r>
        <w:rPr>
          <w:noProof/>
        </w:rPr>
        <w:drawing>
          <wp:inline distT="0" distB="0" distL="0" distR="0" wp14:anchorId="7D47FD1A" wp14:editId="4DC5CF06">
            <wp:extent cx="152400" cy="152400"/>
            <wp:effectExtent l="0" t="0" r="0" b="0"/>
            <wp:docPr id="262"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964f7719d16331d0bda2a0e5c931c60" w:history="1">
        <w:r>
          <w:rPr>
            <w:rStyle w:val="Hyperlink"/>
          </w:rPr>
          <w:t>Recall Side Mirrors Position</w:t>
        </w:r>
      </w:hyperlink>
      <w:r>
        <w:t>”</w:t>
      </w:r>
    </w:p>
    <w:p w14:paraId="65C36D47" w14:textId="77777777" w:rsidR="0015621A" w:rsidRPr="00393C96" w:rsidRDefault="0015621A" w:rsidP="0015621A">
      <w:pPr>
        <w:contextualSpacing/>
      </w:pPr>
    </w:p>
    <w:p w14:paraId="154436A1" w14:textId="77777777" w:rsidR="0015621A" w:rsidRPr="006C2DE5" w:rsidRDefault="0015621A" w:rsidP="0015621A">
      <w:pPr>
        <w:rPr>
          <w:b/>
        </w:rPr>
      </w:pPr>
      <w:r w:rsidRPr="006C2DE5">
        <w:rPr>
          <w:b/>
        </w:rPr>
        <w:t>Description of “Classic Memory Functional Architecture” diagram</w:t>
      </w:r>
      <w:r>
        <w:rPr>
          <w:b/>
        </w:rPr>
        <w:t>:</w:t>
      </w:r>
    </w:p>
    <w:p w14:paraId="74F07F4C" w14:textId="77777777" w:rsidR="0015621A" w:rsidRDefault="0015621A" w:rsidP="0015621A">
      <w:r>
        <w:t>This diagram contains all the functions required to Store and Recall the positional settings. This includes inputs and outputs to the user, other features, and external systems.</w:t>
      </w:r>
    </w:p>
    <w:p w14:paraId="49508B62" w14:textId="77777777" w:rsidR="0015621A" w:rsidRDefault="0015621A" w:rsidP="0015621A"/>
    <w:p w14:paraId="32000359" w14:textId="77777777" w:rsidR="0015621A" w:rsidRDefault="0015621A" w:rsidP="0015621A">
      <w:pPr>
        <w:jc w:val="center"/>
      </w:pPr>
      <w:r>
        <w:rPr>
          <w:noProof/>
        </w:rPr>
        <w:drawing>
          <wp:inline distT="0" distB="0" distL="0" distR="0" wp14:anchorId="38A3E755" wp14:editId="02EE6CAB">
            <wp:extent cx="6466204" cy="943828"/>
            <wp:effectExtent l="0" t="0" r="0" b="0"/>
            <wp:docPr id="26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58D3184" w14:textId="77777777" w:rsidR="0015621A" w:rsidRPr="00294100" w:rsidRDefault="0015621A" w:rsidP="0015621A">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0FCB85DC" wp14:editId="0DDB0312">
            <wp:extent cx="152400" cy="152400"/>
            <wp:effectExtent l="0" t="0" r="0" b="0"/>
            <wp:docPr id="26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6119239" wp14:editId="0B234F87">
            <wp:extent cx="152400" cy="152400"/>
            <wp:effectExtent l="0" t="0" r="0" b="0"/>
            <wp:docPr id="26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Move Mirrors Position</w:t>
      </w:r>
      <w:r>
        <w:t>”</w:t>
      </w:r>
    </w:p>
    <w:p w14:paraId="54B17A08" w14:textId="77777777" w:rsidR="0015621A" w:rsidRDefault="0015621A" w:rsidP="0015621A">
      <w:pPr>
        <w:contextualSpacing/>
      </w:pPr>
    </w:p>
    <w:p w14:paraId="37A36005" w14:textId="77777777" w:rsidR="0015621A" w:rsidRDefault="0015621A" w:rsidP="0015621A">
      <w:pPr>
        <w:pStyle w:val="Heading3"/>
      </w:pPr>
      <w:r>
        <w:t>Function Interfaces</w:t>
      </w:r>
    </w:p>
    <w:p w14:paraId="11A774DD" w14:textId="77777777" w:rsidR="0015621A" w:rsidRDefault="0015621A" w:rsidP="0015621A">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15621A" w:rsidRPr="00E54DEA" w14:paraId="57E1CEE7" w14:textId="77777777" w:rsidTr="00812550">
        <w:trPr>
          <w:trHeight w:val="260"/>
        </w:trPr>
        <w:tc>
          <w:tcPr>
            <w:tcW w:w="2695" w:type="dxa"/>
            <w:shd w:val="clear" w:color="auto" w:fill="D9D9D9" w:themeFill="background1" w:themeFillShade="D9"/>
            <w:noWrap/>
            <w:hideMark/>
          </w:tcPr>
          <w:p w14:paraId="603AFBFA"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1E1A0C7" w14:textId="77777777" w:rsidR="0015621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010ED2AE" w14:textId="77777777" w:rsidTr="00812550">
        <w:trPr>
          <w:trHeight w:val="410"/>
        </w:trPr>
        <w:tc>
          <w:tcPr>
            <w:tcW w:w="2695" w:type="dxa"/>
            <w:noWrap/>
          </w:tcPr>
          <w:p w14:paraId="0CCB613E" w14:textId="77777777" w:rsidR="0015621A" w:rsidRDefault="0015621A" w:rsidP="00812550">
            <w:pPr>
              <w:contextualSpacing/>
              <w:rPr>
                <w:rFonts w:cs="Arial"/>
              </w:rPr>
            </w:pPr>
            <w:r w:rsidRPr="00275823">
              <w:rPr>
                <w:rFonts w:cs="Arial"/>
              </w:rPr>
              <w:t>Current_Mirrors_Settings</w:t>
            </w:r>
          </w:p>
          <w:p w14:paraId="715E3B85" w14:textId="77777777" w:rsidR="0015621A" w:rsidRDefault="0015621A" w:rsidP="00812550">
            <w:pPr>
              <w:contextualSpacing/>
              <w:rPr>
                <w:rFonts w:cs="Arial"/>
              </w:rPr>
            </w:pPr>
            <w:r>
              <w:rPr>
                <w:rFonts w:cs="Arial"/>
              </w:rPr>
              <w:t>Type:</w:t>
            </w:r>
          </w:p>
          <w:p w14:paraId="471E5FC4" w14:textId="77777777" w:rsidR="0015621A" w:rsidRDefault="0015621A"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4AEB812" wp14:editId="1DD87610">
                  <wp:extent cx="152400" cy="152400"/>
                  <wp:effectExtent l="0" t="0" r="0" b="0"/>
                  <wp:docPr id="27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734CC52E" w14:textId="77777777" w:rsidR="0015621A" w:rsidRDefault="0015621A" w:rsidP="00812550">
            <w:pPr>
              <w:rPr>
                <w:rFonts w:cs="Arial"/>
              </w:rPr>
            </w:pPr>
            <w:r>
              <w:rPr>
                <w:rFonts w:cs="Arial"/>
              </w:rPr>
              <w:t>Signal Description:</w:t>
            </w:r>
          </w:p>
          <w:p w14:paraId="633573E3" w14:textId="77777777" w:rsidR="0015621A" w:rsidRDefault="0015621A" w:rsidP="00812550">
            <w:pPr>
              <w:rPr>
                <w:rFonts w:cs="Arial"/>
              </w:rPr>
            </w:pPr>
            <w:r w:rsidRPr="00275823">
              <w:rPr>
                <w:rFonts w:cs="Arial"/>
              </w:rPr>
              <w:t>These values indicate the actual settings being transferred. These can be stored settings to be recalled or current settings to be stored.</w:t>
            </w:r>
          </w:p>
          <w:p w14:paraId="14ABC72D" w14:textId="77777777" w:rsidR="0015621A" w:rsidRDefault="0015621A" w:rsidP="00812550">
            <w:pPr>
              <w:rPr>
                <w:rFonts w:cs="Arial"/>
              </w:rPr>
            </w:pPr>
          </w:p>
          <w:p w14:paraId="1D04B88E" w14:textId="77777777" w:rsidR="0015621A" w:rsidRDefault="0015621A" w:rsidP="00812550">
            <w:pPr>
              <w:rPr>
                <w:rFonts w:cs="Arial"/>
              </w:rPr>
            </w:pPr>
            <w:r>
              <w:rPr>
                <w:rFonts w:cs="Arial"/>
              </w:rPr>
              <w:t>Usage in Function:</w:t>
            </w:r>
          </w:p>
          <w:p w14:paraId="5928E3B2" w14:textId="77777777" w:rsidR="0015621A" w:rsidRDefault="0015621A" w:rsidP="00812550">
            <w:pPr>
              <w:rPr>
                <w:rFonts w:cs="Arial"/>
              </w:rPr>
            </w:pPr>
            <w:r>
              <w:rPr>
                <w:rFonts w:cs="Arial"/>
              </w:rPr>
              <w:t>Contains the current value of the Mirror Positions</w:t>
            </w:r>
          </w:p>
          <w:p w14:paraId="10B401C7" w14:textId="77777777" w:rsidR="0015621A" w:rsidRDefault="0015621A" w:rsidP="00812550">
            <w:pPr>
              <w:rPr>
                <w:rFonts w:cs="Arial"/>
              </w:rPr>
            </w:pPr>
          </w:p>
          <w:p w14:paraId="64B4E829" w14:textId="77777777" w:rsidR="0015621A" w:rsidRPr="0046598F" w:rsidRDefault="0015621A" w:rsidP="00812550">
            <w:pPr>
              <w:rPr>
                <w:rFonts w:cs="Arial"/>
                <w:color w:val="000000"/>
              </w:rPr>
            </w:pPr>
            <w:r>
              <w:rPr>
                <w:rFonts w:cs="Arial"/>
                <w:color w:val="000000"/>
              </w:rPr>
              <w:t>Received from:</w:t>
            </w:r>
          </w:p>
          <w:p w14:paraId="0B3B67EE" w14:textId="77777777" w:rsidR="0015621A" w:rsidRPr="00C8319B" w:rsidRDefault="0015621A" w:rsidP="00812550">
            <w:pPr>
              <w:pStyle w:val="ListParagraph"/>
              <w:numPr>
                <w:ilvl w:val="0"/>
                <w:numId w:val="12"/>
              </w:numPr>
              <w:rPr>
                <w:rFonts w:cs="Arial"/>
              </w:rPr>
            </w:pPr>
            <w:r>
              <w:rPr>
                <w:noProof/>
              </w:rPr>
              <w:drawing>
                <wp:inline distT="0" distB="0" distL="0" distR="0" wp14:anchorId="14361064" wp14:editId="791F983A">
                  <wp:extent cx="152400" cy="152400"/>
                  <wp:effectExtent l="0" t="0" r="0" b="0"/>
                  <wp:docPr id="27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ba9d10ad2cd625e9ac033ae836b3e1" w:history="1">
              <w:r>
                <w:rPr>
                  <w:rStyle w:val="Hyperlink"/>
                  <w:rFonts w:cs="Arial"/>
                </w:rPr>
                <w:t>Read Mirrors Current Position</w:t>
              </w:r>
            </w:hyperlink>
          </w:p>
        </w:tc>
      </w:tr>
      <w:tr w:rsidR="0015621A" w:rsidRPr="003F473D" w14:paraId="546C98AB" w14:textId="77777777" w:rsidTr="00812550">
        <w:trPr>
          <w:trHeight w:val="410"/>
        </w:trPr>
        <w:tc>
          <w:tcPr>
            <w:tcW w:w="2695" w:type="dxa"/>
            <w:noWrap/>
          </w:tcPr>
          <w:p w14:paraId="30B5200C" w14:textId="77777777" w:rsidR="0015621A" w:rsidRDefault="0015621A" w:rsidP="00812550">
            <w:pPr>
              <w:contextualSpacing/>
              <w:rPr>
                <w:rFonts w:cs="Arial"/>
              </w:rPr>
            </w:pPr>
            <w:r w:rsidRPr="00275823">
              <w:rPr>
                <w:rFonts w:cs="Arial"/>
              </w:rPr>
              <w:lastRenderedPageBreak/>
              <w:t>Stored_Mirrors_Settings</w:t>
            </w:r>
          </w:p>
          <w:p w14:paraId="2F9B471A" w14:textId="77777777" w:rsidR="0015621A" w:rsidRDefault="0015621A" w:rsidP="00812550">
            <w:pPr>
              <w:contextualSpacing/>
              <w:rPr>
                <w:rFonts w:cs="Arial"/>
              </w:rPr>
            </w:pPr>
            <w:r>
              <w:rPr>
                <w:rFonts w:cs="Arial"/>
              </w:rPr>
              <w:t>Type:</w:t>
            </w:r>
          </w:p>
          <w:p w14:paraId="73036E25" w14:textId="77777777" w:rsidR="0015621A" w:rsidRDefault="0015621A"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C1FE959" wp14:editId="7F47D3F8">
                  <wp:extent cx="152400" cy="152400"/>
                  <wp:effectExtent l="0" t="0" r="0" b="0"/>
                  <wp:docPr id="27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65A584C0" w14:textId="77777777" w:rsidR="0015621A" w:rsidRDefault="0015621A" w:rsidP="00812550">
            <w:pPr>
              <w:rPr>
                <w:rFonts w:cs="Arial"/>
              </w:rPr>
            </w:pPr>
            <w:r>
              <w:rPr>
                <w:rFonts w:cs="Arial"/>
              </w:rPr>
              <w:t>Signal Description:</w:t>
            </w:r>
          </w:p>
          <w:p w14:paraId="19E2B35C" w14:textId="77777777" w:rsidR="0015621A" w:rsidRDefault="0015621A" w:rsidP="00812550">
            <w:pPr>
              <w:rPr>
                <w:rFonts w:cs="Arial"/>
              </w:rPr>
            </w:pPr>
            <w:r w:rsidRPr="00275823">
              <w:rPr>
                <w:rFonts w:cs="Arial"/>
              </w:rPr>
              <w:t>These values indicate the actual settings being transferred. These can be stored settings to be recalled or current settings to be stored.</w:t>
            </w:r>
          </w:p>
          <w:p w14:paraId="2907A2B2" w14:textId="77777777" w:rsidR="0015621A" w:rsidRDefault="0015621A" w:rsidP="00812550">
            <w:pPr>
              <w:rPr>
                <w:rFonts w:cs="Arial"/>
              </w:rPr>
            </w:pPr>
          </w:p>
          <w:p w14:paraId="24F94B13" w14:textId="77777777" w:rsidR="0015621A" w:rsidRDefault="0015621A" w:rsidP="00812550">
            <w:pPr>
              <w:rPr>
                <w:rFonts w:cs="Arial"/>
              </w:rPr>
            </w:pPr>
            <w:r>
              <w:rPr>
                <w:rFonts w:cs="Arial"/>
              </w:rPr>
              <w:t>Usage in Function:</w:t>
            </w:r>
          </w:p>
          <w:p w14:paraId="0AC1EB87" w14:textId="77777777" w:rsidR="0015621A" w:rsidRDefault="0015621A" w:rsidP="00812550">
            <w:pPr>
              <w:rPr>
                <w:rFonts w:cs="Arial"/>
              </w:rPr>
            </w:pPr>
            <w:r>
              <w:rPr>
                <w:rFonts w:cs="Arial"/>
              </w:rPr>
              <w:t xml:space="preserve">Signal Description: </w:t>
            </w:r>
          </w:p>
          <w:p w14:paraId="4C75426E" w14:textId="77777777" w:rsidR="0015621A" w:rsidRDefault="0015621A" w:rsidP="00812550">
            <w:pPr>
              <w:rPr>
                <w:rFonts w:cs="Arial"/>
              </w:rPr>
            </w:pPr>
            <w:r>
              <w:rPr>
                <w:rFonts w:cs="Arial"/>
              </w:rPr>
              <w:t>Contains the value that the current position will be updated to</w:t>
            </w:r>
          </w:p>
          <w:p w14:paraId="49824C21" w14:textId="77777777" w:rsidR="0015621A" w:rsidRDefault="0015621A" w:rsidP="00812550">
            <w:pPr>
              <w:rPr>
                <w:rFonts w:cs="Arial"/>
              </w:rPr>
            </w:pPr>
          </w:p>
          <w:p w14:paraId="26AF637C" w14:textId="77777777" w:rsidR="0015621A" w:rsidRPr="0046598F" w:rsidRDefault="0015621A" w:rsidP="00812550">
            <w:pPr>
              <w:rPr>
                <w:rFonts w:cs="Arial"/>
                <w:color w:val="000000"/>
              </w:rPr>
            </w:pPr>
            <w:r>
              <w:rPr>
                <w:rFonts w:cs="Arial"/>
                <w:color w:val="000000"/>
              </w:rPr>
              <w:t>Received from:</w:t>
            </w:r>
          </w:p>
          <w:p w14:paraId="31884931" w14:textId="77777777" w:rsidR="0015621A" w:rsidRPr="00C8319B" w:rsidRDefault="0015621A" w:rsidP="00812550">
            <w:pPr>
              <w:pStyle w:val="ListParagraph"/>
              <w:numPr>
                <w:ilvl w:val="0"/>
                <w:numId w:val="12"/>
              </w:numPr>
              <w:rPr>
                <w:rFonts w:cs="Arial"/>
              </w:rPr>
            </w:pPr>
            <w:r>
              <w:rPr>
                <w:noProof/>
              </w:rPr>
              <w:drawing>
                <wp:inline distT="0" distB="0" distL="0" distR="0" wp14:anchorId="019BCCBB" wp14:editId="5109CA52">
                  <wp:extent cx="152400" cy="152400"/>
                  <wp:effectExtent l="0" t="0" r="0" b="0"/>
                  <wp:docPr id="27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0e6ca704b85eddc795c3808a196ff62" w:history="1">
              <w:r>
                <w:rPr>
                  <w:rStyle w:val="Hyperlink"/>
                  <w:rFonts w:cs="Arial"/>
                </w:rPr>
                <w:t>Read Mirrors Stored Position</w:t>
              </w:r>
            </w:hyperlink>
          </w:p>
        </w:tc>
      </w:tr>
      <w:tr w:rsidR="0015621A" w:rsidRPr="003F473D" w14:paraId="25A2FF43" w14:textId="77777777" w:rsidTr="00812550">
        <w:trPr>
          <w:trHeight w:val="410"/>
        </w:trPr>
        <w:tc>
          <w:tcPr>
            <w:tcW w:w="2695" w:type="dxa"/>
            <w:noWrap/>
          </w:tcPr>
          <w:p w14:paraId="6529B6FA" w14:textId="77777777" w:rsidR="0015621A" w:rsidRDefault="0015621A" w:rsidP="00812550">
            <w:pPr>
              <w:contextualSpacing/>
              <w:rPr>
                <w:rFonts w:cs="Arial"/>
              </w:rPr>
            </w:pPr>
            <w:r w:rsidRPr="00275823">
              <w:rPr>
                <w:rFonts w:cs="Arial"/>
              </w:rPr>
              <w:t>Manual_Adjustment</w:t>
            </w:r>
          </w:p>
          <w:p w14:paraId="0C5D9361" w14:textId="77777777" w:rsidR="0015621A" w:rsidRDefault="0015621A" w:rsidP="00812550">
            <w:pPr>
              <w:contextualSpacing/>
              <w:rPr>
                <w:rFonts w:cs="Arial"/>
              </w:rPr>
            </w:pPr>
            <w:r>
              <w:rPr>
                <w:rFonts w:cs="Arial"/>
              </w:rPr>
              <w:t>Type:</w:t>
            </w:r>
          </w:p>
          <w:p w14:paraId="7CEB9BB1" w14:textId="77777777" w:rsidR="0015621A" w:rsidRDefault="0015621A"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FA381F4" wp14:editId="3EBD74F6">
                  <wp:extent cx="152400" cy="152400"/>
                  <wp:effectExtent l="0" t="0" r="0" b="0"/>
                  <wp:docPr id="27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506" w:type="dxa"/>
          </w:tcPr>
          <w:p w14:paraId="75C0E2FD" w14:textId="77777777" w:rsidR="0015621A" w:rsidRDefault="0015621A" w:rsidP="00812550">
            <w:pPr>
              <w:rPr>
                <w:rFonts w:cs="Arial"/>
              </w:rPr>
            </w:pPr>
            <w:r>
              <w:rPr>
                <w:rFonts w:cs="Arial"/>
              </w:rPr>
              <w:t>Signal Description:</w:t>
            </w:r>
          </w:p>
          <w:p w14:paraId="03D0F056" w14:textId="77777777" w:rsidR="0015621A" w:rsidRDefault="0015621A" w:rsidP="00812550">
            <w:pPr>
              <w:rPr>
                <w:rFonts w:cs="Arial"/>
              </w:rPr>
            </w:pPr>
            <w:r w:rsidRPr="00275823">
              <w:rPr>
                <w:rFonts w:cs="Arial"/>
              </w:rPr>
              <w:t>These values indicate when a memory controller system has determined that a manual adjustment occurred. Manual adjustments cause automatic movement to cancel.</w:t>
            </w:r>
          </w:p>
          <w:p w14:paraId="01A0C06E" w14:textId="77777777" w:rsidR="0015621A" w:rsidRDefault="0015621A" w:rsidP="00812550">
            <w:pPr>
              <w:rPr>
                <w:rFonts w:cs="Arial"/>
              </w:rPr>
            </w:pPr>
          </w:p>
          <w:p w14:paraId="0F02DD62" w14:textId="77777777" w:rsidR="0015621A" w:rsidRDefault="0015621A" w:rsidP="00812550">
            <w:pPr>
              <w:rPr>
                <w:rFonts w:cs="Arial"/>
              </w:rPr>
            </w:pPr>
            <w:r>
              <w:rPr>
                <w:rFonts w:cs="Arial"/>
              </w:rPr>
              <w:t>Usage in Function:</w:t>
            </w:r>
          </w:p>
          <w:p w14:paraId="7BF3AC86" w14:textId="77777777" w:rsidR="0015621A" w:rsidRDefault="0015621A" w:rsidP="00812550">
            <w:pPr>
              <w:rPr>
                <w:rFonts w:cs="Arial"/>
              </w:rPr>
            </w:pPr>
            <w:r>
              <w:rPr>
                <w:rFonts w:cs="Arial"/>
              </w:rPr>
              <w:t xml:space="preserve">Signal Description: </w:t>
            </w:r>
          </w:p>
          <w:p w14:paraId="4E2E97AA" w14:textId="77777777" w:rsidR="0015621A" w:rsidRDefault="0015621A" w:rsidP="00812550">
            <w:pPr>
              <w:rPr>
                <w:rFonts w:cs="Arial"/>
              </w:rPr>
            </w:pPr>
            <w:r>
              <w:rPr>
                <w:rFonts w:cs="Arial"/>
              </w:rPr>
              <w:t>Indicates that positional system which has a memory controller system made a manual adjustment</w:t>
            </w:r>
          </w:p>
          <w:p w14:paraId="6C7D241B" w14:textId="77777777" w:rsidR="0015621A" w:rsidRDefault="0015621A" w:rsidP="00812550">
            <w:pPr>
              <w:rPr>
                <w:rFonts w:cs="Arial"/>
              </w:rPr>
            </w:pPr>
          </w:p>
          <w:p w14:paraId="17DF075D" w14:textId="77777777" w:rsidR="0015621A" w:rsidRPr="0046598F" w:rsidRDefault="0015621A" w:rsidP="00812550">
            <w:pPr>
              <w:rPr>
                <w:rFonts w:cs="Arial"/>
                <w:color w:val="000000"/>
              </w:rPr>
            </w:pPr>
            <w:r>
              <w:rPr>
                <w:rFonts w:cs="Arial"/>
                <w:color w:val="000000"/>
              </w:rPr>
              <w:t>Received from:</w:t>
            </w:r>
          </w:p>
          <w:p w14:paraId="622A2F75" w14:textId="77777777" w:rsidR="0015621A" w:rsidRPr="00C8319B" w:rsidRDefault="0015621A" w:rsidP="00812550">
            <w:pPr>
              <w:pStyle w:val="ListParagraph"/>
              <w:numPr>
                <w:ilvl w:val="0"/>
                <w:numId w:val="12"/>
              </w:numPr>
              <w:rPr>
                <w:rFonts w:cs="Arial"/>
              </w:rPr>
            </w:pPr>
            <w:r>
              <w:rPr>
                <w:noProof/>
              </w:rPr>
              <w:drawing>
                <wp:inline distT="0" distB="0" distL="0" distR="0" wp14:anchorId="053CDD02" wp14:editId="0AF74ED3">
                  <wp:extent cx="152400" cy="152400"/>
                  <wp:effectExtent l="0" t="0" r="0" b="0"/>
                  <wp:docPr id="28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5064a21e54a3a0d4d89b02881b056d" w:history="1">
              <w:r>
                <w:rPr>
                  <w:rStyle w:val="Hyperlink"/>
                  <w:rFonts w:cs="Arial"/>
                </w:rPr>
                <w:t>Notify Mirrors Manual Adjustement</w:t>
              </w:r>
            </w:hyperlink>
          </w:p>
          <w:p w14:paraId="076B8FF2" w14:textId="77777777" w:rsidR="0015621A" w:rsidRPr="00C8319B" w:rsidRDefault="0015621A" w:rsidP="00812550">
            <w:pPr>
              <w:pStyle w:val="ListParagraph"/>
              <w:numPr>
                <w:ilvl w:val="0"/>
                <w:numId w:val="12"/>
              </w:numPr>
              <w:rPr>
                <w:rFonts w:cs="Arial"/>
              </w:rPr>
            </w:pPr>
            <w:r>
              <w:rPr>
                <w:noProof/>
              </w:rPr>
              <w:drawing>
                <wp:inline distT="0" distB="0" distL="0" distR="0" wp14:anchorId="4C97B7DD" wp14:editId="73757080">
                  <wp:extent cx="152400" cy="152400"/>
                  <wp:effectExtent l="0" t="0" r="0" b="0"/>
                  <wp:docPr id="28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748e0c1a6b06a3f84e54e1a94b20c0" w:history="1">
              <w:r>
                <w:rPr>
                  <w:rStyle w:val="Hyperlink"/>
                  <w:rFonts w:cs="Arial"/>
                </w:rPr>
                <w:t>Notify Seat Manual Adjustment</w:t>
              </w:r>
            </w:hyperlink>
          </w:p>
          <w:p w14:paraId="447DF4BB" w14:textId="77777777" w:rsidR="0015621A" w:rsidRPr="00C8319B" w:rsidRDefault="0015621A" w:rsidP="00812550">
            <w:pPr>
              <w:pStyle w:val="ListParagraph"/>
              <w:numPr>
                <w:ilvl w:val="0"/>
                <w:numId w:val="12"/>
              </w:numPr>
              <w:rPr>
                <w:rFonts w:cs="Arial"/>
              </w:rPr>
            </w:pPr>
            <w:r>
              <w:rPr>
                <w:noProof/>
              </w:rPr>
              <w:drawing>
                <wp:inline distT="0" distB="0" distL="0" distR="0" wp14:anchorId="7B69C8D2" wp14:editId="244A16E7">
                  <wp:extent cx="152400" cy="152400"/>
                  <wp:effectExtent l="0" t="0" r="0" b="0"/>
                  <wp:docPr id="28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dab4bb3003934897d0daf2ef6f55bd" w:history="1">
              <w:r>
                <w:rPr>
                  <w:rStyle w:val="Hyperlink"/>
                  <w:rFonts w:cs="Arial"/>
                </w:rPr>
                <w:t>Notify Multicontour Seat Manual Adjustment</w:t>
              </w:r>
            </w:hyperlink>
          </w:p>
          <w:p w14:paraId="2F227E28" w14:textId="77777777" w:rsidR="0015621A" w:rsidRPr="00C8319B" w:rsidRDefault="0015621A" w:rsidP="00812550">
            <w:pPr>
              <w:pStyle w:val="ListParagraph"/>
              <w:numPr>
                <w:ilvl w:val="0"/>
                <w:numId w:val="12"/>
              </w:numPr>
              <w:rPr>
                <w:rFonts w:cs="Arial"/>
              </w:rPr>
            </w:pPr>
            <w:r>
              <w:rPr>
                <w:noProof/>
              </w:rPr>
              <w:drawing>
                <wp:inline distT="0" distB="0" distL="0" distR="0" wp14:anchorId="495D6413" wp14:editId="1ED503AC">
                  <wp:extent cx="152400" cy="152400"/>
                  <wp:effectExtent l="0" t="0" r="0" b="0"/>
                  <wp:docPr id="286"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45569eb16900cb7f7a12f694360d28" w:history="1">
              <w:r>
                <w:rPr>
                  <w:rStyle w:val="Hyperlink"/>
                  <w:rFonts w:cs="Arial"/>
                </w:rPr>
                <w:t>Notify Steering Manual Adjustment</w:t>
              </w:r>
            </w:hyperlink>
          </w:p>
          <w:p w14:paraId="594E7E4D" w14:textId="77777777" w:rsidR="0015621A" w:rsidRPr="00C8319B" w:rsidRDefault="0015621A" w:rsidP="00812550">
            <w:pPr>
              <w:pStyle w:val="ListParagraph"/>
              <w:numPr>
                <w:ilvl w:val="0"/>
                <w:numId w:val="12"/>
              </w:numPr>
              <w:rPr>
                <w:rFonts w:cs="Arial"/>
              </w:rPr>
            </w:pPr>
            <w:r>
              <w:rPr>
                <w:noProof/>
              </w:rPr>
              <w:drawing>
                <wp:inline distT="0" distB="0" distL="0" distR="0" wp14:anchorId="6CFA9DFF" wp14:editId="658C2889">
                  <wp:extent cx="152400" cy="152400"/>
                  <wp:effectExtent l="0" t="0" r="0" b="0"/>
                  <wp:docPr id="28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e0fcab7b6c41996d04be8c4115019a" w:history="1">
              <w:r>
                <w:rPr>
                  <w:rStyle w:val="Hyperlink"/>
                  <w:rFonts w:cs="Arial"/>
                </w:rPr>
                <w:t>Notify AHUD Manual Adjustment</w:t>
              </w:r>
            </w:hyperlink>
          </w:p>
          <w:p w14:paraId="33502B89" w14:textId="77777777" w:rsidR="0015621A" w:rsidRPr="00C8319B" w:rsidRDefault="0015621A" w:rsidP="00812550">
            <w:pPr>
              <w:pStyle w:val="ListParagraph"/>
              <w:numPr>
                <w:ilvl w:val="0"/>
                <w:numId w:val="12"/>
              </w:numPr>
              <w:rPr>
                <w:rFonts w:cs="Arial"/>
              </w:rPr>
            </w:pPr>
            <w:r>
              <w:rPr>
                <w:noProof/>
              </w:rPr>
              <w:drawing>
                <wp:inline distT="0" distB="0" distL="0" distR="0" wp14:anchorId="4CFBF4FF" wp14:editId="78F2C3AF">
                  <wp:extent cx="152400" cy="152400"/>
                  <wp:effectExtent l="0" t="0" r="0" b="0"/>
                  <wp:docPr id="29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8f975d999da1c093e83aa6fb182507" w:history="1">
              <w:r>
                <w:rPr>
                  <w:rStyle w:val="Hyperlink"/>
                  <w:rFonts w:cs="Arial"/>
                </w:rPr>
                <w:t>Notify Pedals Manual Adjustment</w:t>
              </w:r>
            </w:hyperlink>
          </w:p>
        </w:tc>
      </w:tr>
    </w:tbl>
    <w:p w14:paraId="792774AB" w14:textId="77777777" w:rsidR="0015621A" w:rsidRDefault="0015621A" w:rsidP="0015621A">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15621A" w:rsidRPr="00E54DEA" w14:paraId="79DA4D5C" w14:textId="77777777" w:rsidTr="00812550">
        <w:trPr>
          <w:trHeight w:val="260"/>
        </w:trPr>
        <w:tc>
          <w:tcPr>
            <w:tcW w:w="2689" w:type="dxa"/>
            <w:shd w:val="clear" w:color="auto" w:fill="D9D9D9" w:themeFill="background1" w:themeFillShade="D9"/>
            <w:noWrap/>
            <w:hideMark/>
          </w:tcPr>
          <w:p w14:paraId="79B3C153" w14:textId="77777777" w:rsidR="0015621A" w:rsidRPr="00E54DEA" w:rsidRDefault="0015621A"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00C7B14" w14:textId="77777777" w:rsidR="0015621A" w:rsidRPr="00E54DEA" w:rsidRDefault="0015621A" w:rsidP="00812550">
            <w:pPr>
              <w:overflowPunct/>
              <w:autoSpaceDE/>
              <w:autoSpaceDN/>
              <w:adjustRightInd/>
              <w:textAlignment w:val="auto"/>
              <w:rPr>
                <w:rFonts w:cs="Arial"/>
                <w:b/>
                <w:bCs/>
                <w:color w:val="000000"/>
              </w:rPr>
            </w:pPr>
            <w:r>
              <w:rPr>
                <w:rFonts w:cs="Arial"/>
                <w:b/>
                <w:bCs/>
                <w:color w:val="000000"/>
              </w:rPr>
              <w:t>Description</w:t>
            </w:r>
          </w:p>
        </w:tc>
      </w:tr>
      <w:tr w:rsidR="0015621A" w:rsidRPr="003F473D" w14:paraId="2ED595AF" w14:textId="77777777" w:rsidTr="00812550">
        <w:trPr>
          <w:trHeight w:val="410"/>
        </w:trPr>
        <w:tc>
          <w:tcPr>
            <w:tcW w:w="2689" w:type="dxa"/>
            <w:noWrap/>
          </w:tcPr>
          <w:p w14:paraId="46D6AAE0" w14:textId="77777777" w:rsidR="0015621A" w:rsidRDefault="0015621A" w:rsidP="00812550">
            <w:pPr>
              <w:contextualSpacing/>
              <w:rPr>
                <w:rFonts w:cs="Arial"/>
              </w:rPr>
            </w:pPr>
            <w:r>
              <w:rPr>
                <w:rFonts w:cs="Arial"/>
              </w:rPr>
              <w:t>Mirrors_Settings</w:t>
            </w:r>
          </w:p>
          <w:p w14:paraId="34661C95" w14:textId="77777777" w:rsidR="0015621A" w:rsidRDefault="0015621A" w:rsidP="00812550">
            <w:pPr>
              <w:contextualSpacing/>
              <w:rPr>
                <w:rFonts w:cs="Arial"/>
              </w:rPr>
            </w:pPr>
            <w:r>
              <w:rPr>
                <w:rFonts w:cs="Arial"/>
              </w:rPr>
              <w:t>Type:</w:t>
            </w:r>
          </w:p>
          <w:p w14:paraId="4C63455D" w14:textId="77777777" w:rsidR="0015621A" w:rsidRDefault="0015621A" w:rsidP="00812550">
            <w:pPr>
              <w:contextualSpacing/>
              <w:rPr>
                <w:rFonts w:cs="Arial"/>
              </w:rPr>
            </w:pPr>
            <w:r>
              <w:rPr>
                <w:noProof/>
              </w:rPr>
              <w:drawing>
                <wp:inline distT="0" distB="0" distL="0" distR="0" wp14:anchorId="144A03BE" wp14:editId="767E4A8A">
                  <wp:extent cx="152400" cy="152400"/>
                  <wp:effectExtent l="0" t="0" r="0" b="0"/>
                  <wp:docPr id="29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50c48b3f2ab934e342d6f8e939dbec0a" w:history="1">
              <w:r>
                <w:rPr>
                  <w:rStyle w:val="Hyperlink"/>
                  <w:rFonts w:cs="Arial"/>
                </w:rPr>
                <w:t>Mirrors Movement</w:t>
              </w:r>
            </w:hyperlink>
          </w:p>
        </w:tc>
        <w:tc>
          <w:tcPr>
            <w:tcW w:w="7512" w:type="dxa"/>
            <w:noWrap/>
          </w:tcPr>
          <w:p w14:paraId="1768D455" w14:textId="77777777" w:rsidR="0015621A" w:rsidRPr="00275823" w:rsidRDefault="0015621A" w:rsidP="00812550">
            <w:pPr>
              <w:rPr>
                <w:rFonts w:cs="Arial"/>
                <w:color w:val="000000"/>
              </w:rPr>
            </w:pPr>
            <w:r>
              <w:rPr>
                <w:rFonts w:cs="Arial"/>
                <w:color w:val="000000"/>
              </w:rPr>
              <w:t>Sent to:</w:t>
            </w:r>
          </w:p>
          <w:p w14:paraId="2BA688A9" w14:textId="77777777" w:rsidR="0015621A" w:rsidRPr="0046598F" w:rsidRDefault="0015621A" w:rsidP="00812550">
            <w:pPr>
              <w:pStyle w:val="ListParagraph"/>
              <w:numPr>
                <w:ilvl w:val="0"/>
                <w:numId w:val="12"/>
              </w:numPr>
              <w:rPr>
                <w:rFonts w:cs="Arial"/>
                <w:color w:val="000000"/>
              </w:rPr>
            </w:pPr>
            <w:r>
              <w:rPr>
                <w:noProof/>
              </w:rPr>
              <w:drawing>
                <wp:inline distT="0" distB="0" distL="0" distR="0" wp14:anchorId="65FE8B03" wp14:editId="7127EE18">
                  <wp:extent cx="152400" cy="152400"/>
                  <wp:effectExtent l="0" t="0" r="0" b="0"/>
                  <wp:docPr id="29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52DC2FB1" w14:textId="77777777" w:rsidR="0015621A" w:rsidRDefault="0015621A" w:rsidP="0015621A">
      <w:pPr>
        <w:pStyle w:val="Heading4"/>
      </w:pPr>
      <w:r>
        <w:t>Logical</w:t>
      </w:r>
      <w:r w:rsidRPr="00F15706">
        <w:t xml:space="preserve"> Parameters</w:t>
      </w:r>
    </w:p>
    <w:p w14:paraId="641E8053" w14:textId="77777777" w:rsidR="0015621A" w:rsidRDefault="0015621A" w:rsidP="0015621A"/>
    <w:p w14:paraId="012DE6FE" w14:textId="77777777" w:rsidR="0015621A" w:rsidRDefault="0015621A" w:rsidP="0015621A">
      <w:r w:rsidRPr="005067FC">
        <w:rPr>
          <w:i/>
          <w:color w:val="A6A6A6" w:themeColor="background1" w:themeShade="A6"/>
        </w:rPr>
        <w:t>Not supported by MagicDraw report generation.</w:t>
      </w:r>
    </w:p>
    <w:p w14:paraId="590354E5" w14:textId="77777777" w:rsidR="0015621A" w:rsidRDefault="0015621A" w:rsidP="0015621A">
      <w:pPr>
        <w:pStyle w:val="Heading3"/>
      </w:pPr>
      <w:r>
        <w:t>Function Modeling</w:t>
      </w:r>
    </w:p>
    <w:p w14:paraId="6FDCBEFD" w14:textId="77777777" w:rsidR="0015621A" w:rsidRPr="00C75AE5" w:rsidRDefault="0015621A" w:rsidP="0015621A"/>
    <w:p w14:paraId="0297E780" w14:textId="77777777" w:rsidR="0015621A" w:rsidRDefault="0015621A" w:rsidP="0015621A">
      <w:pPr>
        <w:pStyle w:val="Heading4"/>
        <w:numPr>
          <w:ilvl w:val="3"/>
          <w:numId w:val="4"/>
        </w:numPr>
      </w:pPr>
      <w:r>
        <w:t>Use Cases</w:t>
      </w:r>
    </w:p>
    <w:p w14:paraId="1898C915" w14:textId="77777777" w:rsidR="0015621A" w:rsidRDefault="0015621A" w:rsidP="0015621A"/>
    <w:p w14:paraId="3866EB38" w14:textId="77777777" w:rsidR="0015621A" w:rsidRPr="005067FC" w:rsidRDefault="0015621A" w:rsidP="0015621A">
      <w:pPr>
        <w:rPr>
          <w:i/>
          <w:color w:val="A6A6A6" w:themeColor="background1" w:themeShade="A6"/>
        </w:rPr>
      </w:pPr>
      <w:r w:rsidRPr="005067FC">
        <w:rPr>
          <w:i/>
          <w:color w:val="A6A6A6" w:themeColor="background1" w:themeShade="A6"/>
        </w:rPr>
        <w:t>Not supported by MagicDraw report generation.</w:t>
      </w:r>
    </w:p>
    <w:p w14:paraId="5F5AA3DA" w14:textId="77777777" w:rsidR="0015621A" w:rsidRDefault="0015621A" w:rsidP="0015621A">
      <w:pPr>
        <w:pStyle w:val="Heading4"/>
        <w:numPr>
          <w:ilvl w:val="3"/>
          <w:numId w:val="4"/>
        </w:numPr>
      </w:pPr>
      <w:r>
        <w:t>State Charts / Activity Diagrams / Sequence Diagrams / Decision Tables</w:t>
      </w:r>
    </w:p>
    <w:p w14:paraId="334CBA3D" w14:textId="77777777" w:rsidR="0015621A" w:rsidRDefault="0015621A" w:rsidP="0015621A"/>
    <w:p w14:paraId="21917A0C" w14:textId="77777777" w:rsidR="0015621A" w:rsidRDefault="0015621A" w:rsidP="0015621A">
      <w:pPr>
        <w:contextualSpacing/>
        <w:jc w:val="center"/>
      </w:pPr>
      <w:r>
        <w:rPr>
          <w:noProof/>
        </w:rPr>
        <w:lastRenderedPageBreak/>
        <w:drawing>
          <wp:inline distT="0" distB="0" distL="0" distR="0" wp14:anchorId="23E6002A" wp14:editId="49A0FF08">
            <wp:extent cx="6466205" cy="3812815"/>
            <wp:effectExtent l="0" t="0" r="0" b="0"/>
            <wp:docPr id="296" name="Picture -254461285.png" descr="-254461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54461285.png"/>
                    <pic:cNvPicPr/>
                  </pic:nvPicPr>
                  <pic:blipFill>
                    <a:blip r:embed="rId110" cstate="print"/>
                    <a:stretch>
                      <a:fillRect/>
                    </a:stretch>
                  </pic:blipFill>
                  <pic:spPr>
                    <a:xfrm>
                      <a:off x="0" y="0"/>
                      <a:ext cx="6466205" cy="3812815"/>
                    </a:xfrm>
                    <a:prstGeom prst="rect">
                      <a:avLst/>
                    </a:prstGeom>
                  </pic:spPr>
                </pic:pic>
              </a:graphicData>
            </a:graphic>
          </wp:inline>
        </w:drawing>
      </w:r>
    </w:p>
    <w:p w14:paraId="6503E790" w14:textId="77777777" w:rsidR="0015621A" w:rsidRPr="00294100" w:rsidRDefault="0015621A" w:rsidP="0015621A">
      <w:pPr>
        <w:pStyle w:val="Caption"/>
      </w:pPr>
      <w:r w:rsidRPr="00BD03E8">
        <w:t xml:space="preserve">Figure </w:t>
      </w:r>
      <w:fldSimple w:instr=" SEQ Figure \* ARABIC ">
        <w:r>
          <w:rPr>
            <w:noProof/>
          </w:rPr>
          <w:t>3</w:t>
        </w:r>
      </w:fldSimple>
      <w:r w:rsidRPr="00BD03E8">
        <w:t>:</w:t>
      </w:r>
      <w:r>
        <w:t xml:space="preserve"> </w:t>
      </w:r>
      <w:r w:rsidRPr="00294100">
        <w:t>Move Mirrors Position</w:t>
      </w:r>
    </w:p>
    <w:p w14:paraId="61D76AE8" w14:textId="77777777" w:rsidR="0015621A" w:rsidRPr="000A30CD" w:rsidRDefault="0015621A" w:rsidP="0015621A"/>
    <w:p w14:paraId="202D4031" w14:textId="77777777" w:rsidR="0015621A" w:rsidRPr="00834E12" w:rsidRDefault="0015621A" w:rsidP="0015621A"/>
    <w:p w14:paraId="03045F96" w14:textId="77777777" w:rsidR="0015621A" w:rsidRDefault="0015621A" w:rsidP="0015621A">
      <w:pPr>
        <w:pStyle w:val="Heading3"/>
      </w:pPr>
      <w:r>
        <w:t>Function Requirements</w:t>
      </w:r>
    </w:p>
    <w:p w14:paraId="59D3B16B" w14:textId="77777777" w:rsidR="0015621A" w:rsidRDefault="0015621A" w:rsidP="0015621A">
      <w:pPr>
        <w:pStyle w:val="Heading4"/>
      </w:pPr>
      <w:r>
        <w:t>Functional Requirements</w:t>
      </w:r>
    </w:p>
    <w:p w14:paraId="294A2AFE" w14:textId="77777777" w:rsidR="0015621A" w:rsidRDefault="0015621A" w:rsidP="0015621A">
      <w:pPr>
        <w:pStyle w:val="Heading5"/>
      </w:pPr>
      <w:r>
        <w:t>Normal Operation</w:t>
      </w:r>
    </w:p>
    <w:p w14:paraId="1D6029F1" w14:textId="77777777" w:rsidR="0015621A" w:rsidRDefault="0015621A" w:rsidP="0015621A"/>
    <w:p w14:paraId="0D35C9F6" w14:textId="77777777" w:rsidR="0015621A" w:rsidRPr="0017445F" w:rsidRDefault="0015621A" w:rsidP="0015621A">
      <w:pPr>
        <w:pStyle w:val="RERequirement"/>
        <w:shd w:val="clear" w:color="auto" w:fill="F2F2F2" w:themeFill="background1" w:themeFillShade="F2"/>
      </w:pPr>
      <w:r>
        <w:t>10 Personalization - Classic Memory Recall Methods 3</w:t>
      </w:r>
    </w:p>
    <w:p w14:paraId="639199D0" w14:textId="77777777" w:rsidR="0015621A" w:rsidRDefault="0015621A" w:rsidP="0015621A">
      <w:pPr>
        <w:rPr>
          <w:rFonts w:cs="Arial"/>
        </w:rPr>
      </w:pPr>
      <w:r>
        <w:rPr>
          <w:rFonts w:cs="Arial"/>
        </w:rPr>
        <w:t>"When the function reading the stored setting for a memory controller system obtains the stored setting then it shall output the stored setting to the corresponding move functions</w:t>
      </w:r>
    </w:p>
    <w:p w14:paraId="63C6AA49" w14:textId="77777777" w:rsidR="0015621A" w:rsidRDefault="0015621A" w:rsidP="0015621A">
      <w:pPr>
        <w:rPr>
          <w:rFonts w:cs="Arial"/>
        </w:rPr>
      </w:pPr>
      <w:r>
        <w:rPr>
          <w:rFonts w:cs="Arial"/>
        </w:rPr>
        <w:t>- Move Mirrors Position</w:t>
      </w:r>
    </w:p>
    <w:p w14:paraId="577F97AC" w14:textId="77777777" w:rsidR="0015621A" w:rsidRDefault="0015621A" w:rsidP="0015621A">
      <w:pPr>
        <w:rPr>
          <w:rFonts w:cs="Arial"/>
        </w:rPr>
      </w:pPr>
      <w:r>
        <w:rPr>
          <w:rFonts w:cs="Arial"/>
        </w:rPr>
        <w:t>- Move Seat Position</w:t>
      </w:r>
    </w:p>
    <w:p w14:paraId="54EA8391" w14:textId="77777777" w:rsidR="0015621A" w:rsidRDefault="0015621A" w:rsidP="0015621A">
      <w:pPr>
        <w:rPr>
          <w:rFonts w:cs="Arial"/>
        </w:rPr>
      </w:pPr>
      <w:r>
        <w:rPr>
          <w:rFonts w:cs="Arial"/>
        </w:rPr>
        <w:t>- Move Steering Position</w:t>
      </w:r>
    </w:p>
    <w:p w14:paraId="43C62299" w14:textId="77777777" w:rsidR="0015621A" w:rsidRDefault="0015621A" w:rsidP="0015621A">
      <w:pPr>
        <w:rPr>
          <w:rFonts w:cs="Arial"/>
        </w:rPr>
      </w:pPr>
      <w:r>
        <w:rPr>
          <w:rFonts w:cs="Arial"/>
        </w:rPr>
        <w:t>- Move Pedals Position</w:t>
      </w:r>
    </w:p>
    <w:p w14:paraId="232A2804" w14:textId="77777777" w:rsidR="0015621A" w:rsidRDefault="0015621A" w:rsidP="0015621A">
      <w:pPr>
        <w:rPr>
          <w:rFonts w:cs="Arial"/>
        </w:rPr>
      </w:pPr>
      <w:r>
        <w:rPr>
          <w:rFonts w:cs="Arial"/>
        </w:rPr>
        <w:t>- Adjust AHUD Brightness"</w:t>
      </w:r>
    </w:p>
    <w:p w14:paraId="234DF287"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2E5BD48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DED0E"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w:t>
            </w:r>
          </w:p>
        </w:tc>
      </w:tr>
      <w:tr w:rsidR="0015621A" w:rsidRPr="00FD127C" w14:paraId="147E00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6145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74424" w14:textId="77777777" w:rsidR="0015621A" w:rsidRDefault="0015621A" w:rsidP="00812550"/>
        </w:tc>
      </w:tr>
      <w:tr w:rsidR="0015621A" w:rsidRPr="00FD127C" w14:paraId="365C97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81B82"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40E7D" w14:textId="77777777" w:rsidR="0015621A" w:rsidRDefault="0015621A" w:rsidP="00812550"/>
        </w:tc>
      </w:tr>
      <w:tr w:rsidR="0015621A" w:rsidRPr="00FD127C" w14:paraId="7A564D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D4AB7"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7FD8A" w14:textId="77777777" w:rsidR="0015621A" w:rsidRDefault="0015621A" w:rsidP="00812550"/>
        </w:tc>
      </w:tr>
      <w:tr w:rsidR="0015621A" w:rsidRPr="00FD127C" w14:paraId="050BA07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08FB0"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53192"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B97B0"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77191F" w14:textId="77777777" w:rsidR="0015621A" w:rsidRDefault="0015621A" w:rsidP="00812550"/>
        </w:tc>
      </w:tr>
      <w:tr w:rsidR="0015621A" w:rsidRPr="00FD127C" w14:paraId="776F288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7C5C8"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B473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92190"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97DE3" w14:textId="77777777" w:rsidR="0015621A" w:rsidRDefault="0015621A" w:rsidP="00812550"/>
        </w:tc>
      </w:tr>
      <w:tr w:rsidR="0015621A" w:rsidRPr="00FD127C" w14:paraId="723AE3E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1E228"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FE1E20"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6ACBC"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D6C8F"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2A6FA2"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0970D8" w14:textId="77777777" w:rsidR="0015621A" w:rsidRDefault="0015621A" w:rsidP="00812550"/>
        </w:tc>
      </w:tr>
      <w:tr w:rsidR="0015621A" w:rsidRPr="00FD127C" w14:paraId="1678877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455800" w14:textId="77777777" w:rsidR="0015621A" w:rsidRPr="00FD127C" w:rsidRDefault="002E13E1" w:rsidP="00812550">
            <w:pPr>
              <w:rPr>
                <w:rFonts w:cs="Arial"/>
                <w:bCs/>
                <w:color w:val="808080" w:themeColor="background1" w:themeShade="80"/>
                <w:sz w:val="16"/>
                <w:szCs w:val="14"/>
              </w:rPr>
            </w:pPr>
            <w:hyperlink r:id="rId111"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DDE6D"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5AE10E"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F1AE9C" w14:textId="77777777" w:rsidR="0015621A" w:rsidRDefault="0015621A" w:rsidP="0015621A"/>
    <w:p w14:paraId="5AC4557F" w14:textId="77777777" w:rsidR="0015621A" w:rsidRPr="0017445F" w:rsidRDefault="0015621A" w:rsidP="0015621A">
      <w:pPr>
        <w:pStyle w:val="RERequirement"/>
        <w:shd w:val="clear" w:color="auto" w:fill="F2F2F2" w:themeFill="background1" w:themeFillShade="F2"/>
      </w:pPr>
      <w:r>
        <w:t>13 Personalization - Recall Cancels Automatic Movement 1</w:t>
      </w:r>
    </w:p>
    <w:p w14:paraId="3910E1E2" w14:textId="77777777" w:rsidR="0015621A" w:rsidRDefault="0015621A" w:rsidP="0015621A">
      <w:pPr>
        <w:rPr>
          <w:rFonts w:cs="Arial"/>
        </w:rPr>
      </w:pPr>
      <w:r>
        <w:rPr>
          <w:rFonts w:cs="Arial"/>
        </w:rPr>
        <w:lastRenderedPageBreak/>
        <w:t>"While moving to a saved position (recall) when a new saved position (recall) is received then the following functions shall cease the current movement (recall) and process the new movement (recall)</w:t>
      </w:r>
    </w:p>
    <w:p w14:paraId="57B67D1B" w14:textId="77777777" w:rsidR="0015621A" w:rsidRDefault="0015621A" w:rsidP="0015621A">
      <w:pPr>
        <w:rPr>
          <w:rFonts w:cs="Arial"/>
        </w:rPr>
      </w:pPr>
      <w:r>
        <w:rPr>
          <w:rFonts w:cs="Arial"/>
        </w:rPr>
        <w:t>- 'Move Mirrors Position' function</w:t>
      </w:r>
    </w:p>
    <w:p w14:paraId="0EEA6521" w14:textId="77777777" w:rsidR="0015621A" w:rsidRDefault="0015621A" w:rsidP="0015621A">
      <w:pPr>
        <w:rPr>
          <w:rFonts w:cs="Arial"/>
        </w:rPr>
      </w:pPr>
      <w:r>
        <w:rPr>
          <w:rFonts w:cs="Arial"/>
        </w:rPr>
        <w:t>- 'Move Seat Position' function</w:t>
      </w:r>
    </w:p>
    <w:p w14:paraId="5136612E" w14:textId="77777777" w:rsidR="0015621A" w:rsidRDefault="0015621A" w:rsidP="0015621A">
      <w:pPr>
        <w:rPr>
          <w:rFonts w:cs="Arial"/>
        </w:rPr>
      </w:pPr>
      <w:r>
        <w:rPr>
          <w:rFonts w:cs="Arial"/>
        </w:rPr>
        <w:t>- 'Move Steering Position' function</w:t>
      </w:r>
    </w:p>
    <w:p w14:paraId="2E3AF269" w14:textId="77777777" w:rsidR="0015621A" w:rsidRDefault="0015621A" w:rsidP="0015621A">
      <w:pPr>
        <w:rPr>
          <w:rFonts w:cs="Arial"/>
        </w:rPr>
      </w:pPr>
      <w:r>
        <w:rPr>
          <w:rFonts w:cs="Arial"/>
        </w:rPr>
        <w:t>- 'Move Pedals Position' function</w:t>
      </w:r>
    </w:p>
    <w:p w14:paraId="267271AD" w14:textId="77777777" w:rsidR="0015621A" w:rsidRDefault="0015621A" w:rsidP="0015621A">
      <w:pPr>
        <w:rPr>
          <w:rFonts w:cs="Arial"/>
        </w:rPr>
      </w:pPr>
      <w:r>
        <w:rPr>
          <w:rFonts w:cs="Arial"/>
        </w:rPr>
        <w:t>- 'Adjust AHUD Brightness' function"</w:t>
      </w:r>
    </w:p>
    <w:p w14:paraId="0F7FB0EC"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612AC4C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3149E"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13</w:t>
            </w:r>
          </w:p>
        </w:tc>
      </w:tr>
      <w:tr w:rsidR="0015621A" w:rsidRPr="00FD127C" w14:paraId="6E6EEA5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C7FF4"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5962D" w14:textId="77777777" w:rsidR="0015621A" w:rsidRDefault="0015621A" w:rsidP="00812550"/>
        </w:tc>
      </w:tr>
      <w:tr w:rsidR="0015621A" w:rsidRPr="00FD127C" w14:paraId="4A05AAF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216CC5"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67CFD" w14:textId="77777777" w:rsidR="0015621A" w:rsidRDefault="0015621A" w:rsidP="00812550"/>
        </w:tc>
      </w:tr>
      <w:tr w:rsidR="0015621A" w:rsidRPr="00FD127C" w14:paraId="3A7A76C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C69EB"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8524E" w14:textId="77777777" w:rsidR="0015621A" w:rsidRDefault="0015621A" w:rsidP="00812550"/>
        </w:tc>
      </w:tr>
      <w:tr w:rsidR="0015621A" w:rsidRPr="00FD127C" w14:paraId="293084F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C185A"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ED690"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6A300C"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21F1D" w14:textId="77777777" w:rsidR="0015621A" w:rsidRDefault="0015621A" w:rsidP="00812550"/>
        </w:tc>
      </w:tr>
      <w:tr w:rsidR="0015621A" w:rsidRPr="00FD127C" w14:paraId="0FC17B7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99AA6"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E9E81"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064C374" wp14:editId="74AB020B">
                  <wp:extent cx="152400" cy="152400"/>
                  <wp:effectExtent l="0" t="0" r="0" b="0"/>
                  <wp:docPr id="29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3B0A6"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CBED2" w14:textId="77777777" w:rsidR="0015621A" w:rsidRDefault="0015621A" w:rsidP="00812550"/>
        </w:tc>
      </w:tr>
      <w:tr w:rsidR="0015621A" w:rsidRPr="00FD127C" w14:paraId="087A2AF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B7EB2"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28380D"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B05D7"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BEF02"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CFAC4"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CFF48" w14:textId="77777777" w:rsidR="0015621A" w:rsidRDefault="0015621A" w:rsidP="00812550"/>
        </w:tc>
      </w:tr>
      <w:tr w:rsidR="0015621A" w:rsidRPr="00FD127C" w14:paraId="571E39E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CF66AD" w14:textId="77777777" w:rsidR="0015621A" w:rsidRPr="00FD127C" w:rsidRDefault="002E13E1" w:rsidP="00812550">
            <w:pPr>
              <w:rPr>
                <w:rFonts w:cs="Arial"/>
                <w:bCs/>
                <w:color w:val="808080" w:themeColor="background1" w:themeShade="80"/>
                <w:sz w:val="16"/>
                <w:szCs w:val="14"/>
              </w:rPr>
            </w:pPr>
            <w:hyperlink r:id="rId112"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2DAFC"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B7AABF"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9F3412" w14:textId="77777777" w:rsidR="0015621A" w:rsidRDefault="0015621A" w:rsidP="0015621A"/>
    <w:p w14:paraId="1F9D6D62" w14:textId="77777777" w:rsidR="0015621A" w:rsidRPr="0017445F" w:rsidRDefault="0015621A" w:rsidP="0015621A">
      <w:pPr>
        <w:pStyle w:val="RERequirement"/>
        <w:shd w:val="clear" w:color="auto" w:fill="F2F2F2" w:themeFill="background1" w:themeFillShade="F2"/>
      </w:pPr>
      <w:r>
        <w:t>14 Personalization - Manual Move Cancels Automatic Movement 1</w:t>
      </w:r>
    </w:p>
    <w:p w14:paraId="757A1015" w14:textId="77777777" w:rsidR="0015621A" w:rsidRDefault="0015621A" w:rsidP="0015621A">
      <w:pPr>
        <w:rPr>
          <w:rFonts w:cs="Arial"/>
        </w:rPr>
      </w:pPr>
      <w:r>
        <w:rPr>
          <w:rFonts w:cs="Arial"/>
        </w:rPr>
        <w:t>"When the following functions determine their respective commodity was manually adjusted then the following functions shall set their output as 'Active'</w:t>
      </w:r>
    </w:p>
    <w:p w14:paraId="66C7DA68" w14:textId="77777777" w:rsidR="0015621A" w:rsidRDefault="0015621A" w:rsidP="0015621A">
      <w:pPr>
        <w:rPr>
          <w:rFonts w:cs="Arial"/>
        </w:rPr>
      </w:pPr>
      <w:r>
        <w:rPr>
          <w:rFonts w:cs="Arial"/>
        </w:rPr>
        <w:t>- 'Notify Mirrors Manual Adjustment' function</w:t>
      </w:r>
    </w:p>
    <w:p w14:paraId="1C12AD76" w14:textId="77777777" w:rsidR="0015621A" w:rsidRDefault="0015621A" w:rsidP="0015621A">
      <w:pPr>
        <w:rPr>
          <w:rFonts w:cs="Arial"/>
        </w:rPr>
      </w:pPr>
      <w:r>
        <w:rPr>
          <w:rFonts w:cs="Arial"/>
        </w:rPr>
        <w:t>- 'Notify Seat Manual Adjustment' function</w:t>
      </w:r>
    </w:p>
    <w:p w14:paraId="13954E01" w14:textId="77777777" w:rsidR="0015621A" w:rsidRDefault="0015621A" w:rsidP="0015621A">
      <w:pPr>
        <w:rPr>
          <w:rFonts w:cs="Arial"/>
        </w:rPr>
      </w:pPr>
      <w:r>
        <w:rPr>
          <w:rFonts w:cs="Arial"/>
        </w:rPr>
        <w:t>- 'Notify Multicontour Seat Manual Adjustment' function</w:t>
      </w:r>
    </w:p>
    <w:p w14:paraId="61DE3070" w14:textId="77777777" w:rsidR="0015621A" w:rsidRDefault="0015621A" w:rsidP="0015621A">
      <w:pPr>
        <w:rPr>
          <w:rFonts w:cs="Arial"/>
        </w:rPr>
      </w:pPr>
      <w:r>
        <w:rPr>
          <w:rFonts w:cs="Arial"/>
        </w:rPr>
        <w:t>- 'Notify Steering Manual Adjustment' function</w:t>
      </w:r>
    </w:p>
    <w:p w14:paraId="23F51BBF" w14:textId="77777777" w:rsidR="0015621A" w:rsidRDefault="0015621A" w:rsidP="0015621A">
      <w:pPr>
        <w:rPr>
          <w:rFonts w:cs="Arial"/>
        </w:rPr>
      </w:pPr>
      <w:r>
        <w:rPr>
          <w:rFonts w:cs="Arial"/>
        </w:rPr>
        <w:t>- 'Notify Pedals Manual Adjustment' function</w:t>
      </w:r>
    </w:p>
    <w:p w14:paraId="0D3626D0" w14:textId="77777777" w:rsidR="0015621A" w:rsidRDefault="0015621A" w:rsidP="0015621A">
      <w:pPr>
        <w:rPr>
          <w:rFonts w:cs="Arial"/>
        </w:rPr>
      </w:pPr>
      <w:r>
        <w:rPr>
          <w:rFonts w:cs="Arial"/>
        </w:rPr>
        <w:t>- 'Notify AHUD Manual Adjustment' function"</w:t>
      </w:r>
    </w:p>
    <w:p w14:paraId="717BA46B"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01843A6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F992E"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14</w:t>
            </w:r>
          </w:p>
        </w:tc>
      </w:tr>
      <w:tr w:rsidR="0015621A" w:rsidRPr="00FD127C" w14:paraId="6416CCB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0455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14453" w14:textId="77777777" w:rsidR="0015621A" w:rsidRDefault="0015621A" w:rsidP="00812550"/>
        </w:tc>
      </w:tr>
      <w:tr w:rsidR="0015621A" w:rsidRPr="00FD127C" w14:paraId="07427C2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7600A"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C533F" w14:textId="77777777" w:rsidR="0015621A" w:rsidRDefault="0015621A" w:rsidP="00812550"/>
        </w:tc>
      </w:tr>
      <w:tr w:rsidR="0015621A" w:rsidRPr="00FD127C" w14:paraId="7E9D243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14C6B"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D6874" w14:textId="77777777" w:rsidR="0015621A" w:rsidRDefault="0015621A" w:rsidP="00812550"/>
        </w:tc>
      </w:tr>
      <w:tr w:rsidR="0015621A" w:rsidRPr="00FD127C" w14:paraId="6736EB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28E51"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AB8E1"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36886"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BDE640" w14:textId="77777777" w:rsidR="0015621A" w:rsidRDefault="0015621A" w:rsidP="00812550"/>
        </w:tc>
      </w:tr>
      <w:tr w:rsidR="0015621A" w:rsidRPr="00FD127C" w14:paraId="7F610D9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988A7"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C455C"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F7A5615" wp14:editId="734547A8">
                  <wp:extent cx="152400" cy="152400"/>
                  <wp:effectExtent l="0" t="0" r="0" b="0"/>
                  <wp:docPr id="30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DBA54"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21589" w14:textId="77777777" w:rsidR="0015621A" w:rsidRDefault="0015621A" w:rsidP="00812550"/>
        </w:tc>
      </w:tr>
      <w:tr w:rsidR="0015621A" w:rsidRPr="00FD127C" w14:paraId="576080B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47955"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BF935C"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51652"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64931"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22AAF5"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05176D" w14:textId="77777777" w:rsidR="0015621A" w:rsidRDefault="0015621A" w:rsidP="00812550"/>
        </w:tc>
      </w:tr>
      <w:tr w:rsidR="0015621A" w:rsidRPr="00FD127C" w14:paraId="6F672D1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361B8F" w14:textId="77777777" w:rsidR="0015621A" w:rsidRPr="00FD127C" w:rsidRDefault="002E13E1" w:rsidP="00812550">
            <w:pPr>
              <w:rPr>
                <w:rFonts w:cs="Arial"/>
                <w:bCs/>
                <w:color w:val="808080" w:themeColor="background1" w:themeShade="80"/>
                <w:sz w:val="16"/>
                <w:szCs w:val="14"/>
              </w:rPr>
            </w:pPr>
            <w:hyperlink r:id="rId113"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C1032"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6206F"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39EBB3" w14:textId="77777777" w:rsidR="0015621A" w:rsidRDefault="0015621A" w:rsidP="0015621A"/>
    <w:p w14:paraId="1D142725" w14:textId="77777777" w:rsidR="0015621A" w:rsidRPr="0017445F" w:rsidRDefault="0015621A" w:rsidP="0015621A">
      <w:pPr>
        <w:pStyle w:val="RERequirement"/>
        <w:shd w:val="clear" w:color="auto" w:fill="F2F2F2" w:themeFill="background1" w:themeFillShade="F2"/>
      </w:pPr>
      <w:r>
        <w:t>15 Personalization - Manual Move Cancels Automatic Movement 2</w:t>
      </w:r>
    </w:p>
    <w:p w14:paraId="292E663F" w14:textId="77777777" w:rsidR="0015621A" w:rsidRDefault="0015621A" w:rsidP="0015621A">
      <w:pPr>
        <w:rPr>
          <w:rFonts w:cs="Arial"/>
        </w:rPr>
      </w:pPr>
      <w:r>
        <w:rPr>
          <w:rFonts w:cs="Arial"/>
        </w:rPr>
        <w:t>"While processing a Classic Memory recall when the following functions are notifiied of any manual adjustment as 'Active' then the following functions shall cease the current recall</w:t>
      </w:r>
    </w:p>
    <w:p w14:paraId="74155461" w14:textId="77777777" w:rsidR="0015621A" w:rsidRDefault="0015621A" w:rsidP="0015621A">
      <w:pPr>
        <w:rPr>
          <w:rFonts w:cs="Arial"/>
        </w:rPr>
      </w:pPr>
      <w:r>
        <w:rPr>
          <w:rFonts w:cs="Arial"/>
        </w:rPr>
        <w:t>- 'Move Mirrors Position' function</w:t>
      </w:r>
    </w:p>
    <w:p w14:paraId="7152F0BE" w14:textId="77777777" w:rsidR="0015621A" w:rsidRDefault="0015621A" w:rsidP="0015621A">
      <w:pPr>
        <w:rPr>
          <w:rFonts w:cs="Arial"/>
        </w:rPr>
      </w:pPr>
      <w:r>
        <w:rPr>
          <w:rFonts w:cs="Arial"/>
        </w:rPr>
        <w:t>- 'Move Seat Position' function</w:t>
      </w:r>
    </w:p>
    <w:p w14:paraId="15EA8B42" w14:textId="77777777" w:rsidR="0015621A" w:rsidRDefault="0015621A" w:rsidP="0015621A">
      <w:pPr>
        <w:rPr>
          <w:rFonts w:cs="Arial"/>
        </w:rPr>
      </w:pPr>
      <w:r>
        <w:rPr>
          <w:rFonts w:cs="Arial"/>
        </w:rPr>
        <w:t>- 'Move Steering Position' function</w:t>
      </w:r>
    </w:p>
    <w:p w14:paraId="61ED1B8C" w14:textId="77777777" w:rsidR="0015621A" w:rsidRDefault="0015621A" w:rsidP="0015621A">
      <w:pPr>
        <w:rPr>
          <w:rFonts w:cs="Arial"/>
        </w:rPr>
      </w:pPr>
      <w:r>
        <w:rPr>
          <w:rFonts w:cs="Arial"/>
        </w:rPr>
        <w:t>- 'Move Pedals Position' function</w:t>
      </w:r>
    </w:p>
    <w:p w14:paraId="6046A904" w14:textId="77777777" w:rsidR="0015621A" w:rsidRDefault="0015621A" w:rsidP="0015621A">
      <w:pPr>
        <w:rPr>
          <w:rFonts w:cs="Arial"/>
        </w:rPr>
      </w:pPr>
      <w:r>
        <w:rPr>
          <w:rFonts w:cs="Arial"/>
        </w:rPr>
        <w:t>- 'Adjust AHUD Brightness' function"</w:t>
      </w:r>
    </w:p>
    <w:p w14:paraId="11CEF285"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2225847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A99A7"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15</w:t>
            </w:r>
          </w:p>
        </w:tc>
      </w:tr>
      <w:tr w:rsidR="0015621A" w:rsidRPr="00FD127C" w14:paraId="4A7ABF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8B40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F8414" w14:textId="77777777" w:rsidR="0015621A" w:rsidRDefault="0015621A" w:rsidP="00812550"/>
        </w:tc>
      </w:tr>
      <w:tr w:rsidR="0015621A" w:rsidRPr="00FD127C" w14:paraId="3DB540D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8CDA1"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57BA4" w14:textId="77777777" w:rsidR="0015621A" w:rsidRDefault="0015621A" w:rsidP="00812550"/>
        </w:tc>
      </w:tr>
      <w:tr w:rsidR="0015621A" w:rsidRPr="00FD127C" w14:paraId="2A420E2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507C3"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7C29F" w14:textId="77777777" w:rsidR="0015621A" w:rsidRDefault="0015621A" w:rsidP="00812550"/>
        </w:tc>
      </w:tr>
      <w:tr w:rsidR="0015621A" w:rsidRPr="00FD127C" w14:paraId="6E8ADA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4BC97"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3B3F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BCCAB"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E78FF8" w14:textId="77777777" w:rsidR="0015621A" w:rsidRDefault="0015621A" w:rsidP="00812550"/>
        </w:tc>
      </w:tr>
      <w:tr w:rsidR="0015621A" w:rsidRPr="00FD127C" w14:paraId="09E6E81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8D1C5"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44943"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B48E2"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67F321" w14:textId="77777777" w:rsidR="0015621A" w:rsidRDefault="0015621A" w:rsidP="00812550"/>
        </w:tc>
      </w:tr>
      <w:tr w:rsidR="0015621A" w:rsidRPr="00FD127C" w14:paraId="3C6DF5F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3AA66"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8D13A6"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7A63E"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15153"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9847E"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EC971D" w14:textId="77777777" w:rsidR="0015621A" w:rsidRDefault="0015621A" w:rsidP="00812550"/>
        </w:tc>
      </w:tr>
      <w:tr w:rsidR="0015621A" w:rsidRPr="00FD127C" w14:paraId="05885EF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8315E5" w14:textId="77777777" w:rsidR="0015621A" w:rsidRPr="00FD127C" w:rsidRDefault="002E13E1" w:rsidP="00812550">
            <w:pPr>
              <w:rPr>
                <w:rFonts w:cs="Arial"/>
                <w:bCs/>
                <w:color w:val="808080" w:themeColor="background1" w:themeShade="80"/>
                <w:sz w:val="16"/>
                <w:szCs w:val="14"/>
              </w:rPr>
            </w:pPr>
            <w:hyperlink r:id="rId114"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BDF5C"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4BF35"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AF4C25" w14:textId="77777777" w:rsidR="0015621A" w:rsidRDefault="0015621A" w:rsidP="0015621A"/>
    <w:p w14:paraId="6F09064C" w14:textId="77777777" w:rsidR="0015621A" w:rsidRPr="0017445F" w:rsidRDefault="0015621A" w:rsidP="0015621A">
      <w:pPr>
        <w:pStyle w:val="RERequirement"/>
        <w:shd w:val="clear" w:color="auto" w:fill="F2F2F2" w:themeFill="background1" w:themeFillShade="F2"/>
      </w:pPr>
      <w:r>
        <w:t>40 Recall Prevention - Compare Data 1</w:t>
      </w:r>
    </w:p>
    <w:p w14:paraId="4843902A" w14:textId="77777777" w:rsidR="0015621A" w:rsidRDefault="0015621A" w:rsidP="0015621A">
      <w:pPr>
        <w:rPr>
          <w:rFonts w:cs="Arial"/>
        </w:rPr>
      </w:pPr>
      <w:r>
        <w:rPr>
          <w:rFonts w:cs="Arial"/>
        </w:rPr>
        <w:lastRenderedPageBreak/>
        <w:t>"When receiving the stored setting the following functions shall compare the stored setting to the current setting</w:t>
      </w:r>
    </w:p>
    <w:p w14:paraId="62FE6D27" w14:textId="77777777" w:rsidR="0015621A" w:rsidRDefault="0015621A" w:rsidP="0015621A">
      <w:pPr>
        <w:rPr>
          <w:rFonts w:cs="Arial"/>
        </w:rPr>
      </w:pPr>
      <w:r>
        <w:rPr>
          <w:rFonts w:cs="Arial"/>
        </w:rPr>
        <w:t>- Move Mirrors Position</w:t>
      </w:r>
    </w:p>
    <w:p w14:paraId="55AE5F76" w14:textId="77777777" w:rsidR="0015621A" w:rsidRDefault="0015621A" w:rsidP="0015621A">
      <w:pPr>
        <w:rPr>
          <w:rFonts w:cs="Arial"/>
        </w:rPr>
      </w:pPr>
      <w:r>
        <w:rPr>
          <w:rFonts w:cs="Arial"/>
        </w:rPr>
        <w:t>- Move Seat Position</w:t>
      </w:r>
    </w:p>
    <w:p w14:paraId="1D911A18" w14:textId="77777777" w:rsidR="0015621A" w:rsidRDefault="0015621A" w:rsidP="0015621A">
      <w:pPr>
        <w:rPr>
          <w:rFonts w:cs="Arial"/>
        </w:rPr>
      </w:pPr>
      <w:r>
        <w:rPr>
          <w:rFonts w:cs="Arial"/>
        </w:rPr>
        <w:t>- Move Steering Position</w:t>
      </w:r>
    </w:p>
    <w:p w14:paraId="62A2D798" w14:textId="77777777" w:rsidR="0015621A" w:rsidRDefault="0015621A" w:rsidP="0015621A">
      <w:pPr>
        <w:rPr>
          <w:rFonts w:cs="Arial"/>
        </w:rPr>
      </w:pPr>
      <w:r>
        <w:rPr>
          <w:rFonts w:cs="Arial"/>
        </w:rPr>
        <w:t>- Move Pedals Position</w:t>
      </w:r>
    </w:p>
    <w:p w14:paraId="1C35C9FF" w14:textId="77777777" w:rsidR="0015621A" w:rsidRDefault="0015621A" w:rsidP="0015621A">
      <w:pPr>
        <w:rPr>
          <w:rFonts w:cs="Arial"/>
        </w:rPr>
      </w:pPr>
      <w:r>
        <w:rPr>
          <w:rFonts w:cs="Arial"/>
        </w:rPr>
        <w:t>- Move AHUD Brightness"</w:t>
      </w:r>
    </w:p>
    <w:p w14:paraId="56930511"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77F4E59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363750"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40</w:t>
            </w:r>
          </w:p>
        </w:tc>
      </w:tr>
      <w:tr w:rsidR="0015621A" w:rsidRPr="00FD127C" w14:paraId="2AC0125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95A95"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4AF91" w14:textId="77777777" w:rsidR="0015621A" w:rsidRDefault="0015621A" w:rsidP="00812550"/>
        </w:tc>
      </w:tr>
      <w:tr w:rsidR="0015621A" w:rsidRPr="00FD127C" w14:paraId="673C77C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8B493A"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4F874" w14:textId="77777777" w:rsidR="0015621A" w:rsidRDefault="0015621A" w:rsidP="00812550"/>
        </w:tc>
      </w:tr>
      <w:tr w:rsidR="0015621A" w:rsidRPr="00FD127C" w14:paraId="0E9C225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C981E"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4638E" w14:textId="77777777" w:rsidR="0015621A" w:rsidRDefault="0015621A" w:rsidP="00812550"/>
        </w:tc>
      </w:tr>
      <w:tr w:rsidR="0015621A" w:rsidRPr="00FD127C" w14:paraId="219F1D9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D4E34"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0DCD06"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F3880"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72765" w14:textId="77777777" w:rsidR="0015621A" w:rsidRDefault="0015621A" w:rsidP="00812550"/>
        </w:tc>
      </w:tr>
      <w:tr w:rsidR="0015621A" w:rsidRPr="00FD127C" w14:paraId="280AAB5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E0F47"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CFB33"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D964B"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B68A8" w14:textId="77777777" w:rsidR="0015621A" w:rsidRDefault="0015621A" w:rsidP="00812550"/>
        </w:tc>
      </w:tr>
      <w:tr w:rsidR="0015621A" w:rsidRPr="00FD127C" w14:paraId="2423C92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C8FFC"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0C8CCA"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1FDD8"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426DB"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835BCE"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5A2D0" w14:textId="77777777" w:rsidR="0015621A" w:rsidRDefault="0015621A" w:rsidP="00812550"/>
        </w:tc>
      </w:tr>
      <w:tr w:rsidR="0015621A" w:rsidRPr="00FD127C" w14:paraId="2846464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E88A81" w14:textId="77777777" w:rsidR="0015621A" w:rsidRPr="00FD127C" w:rsidRDefault="002E13E1" w:rsidP="00812550">
            <w:pPr>
              <w:rPr>
                <w:rFonts w:cs="Arial"/>
                <w:bCs/>
                <w:color w:val="808080" w:themeColor="background1" w:themeShade="80"/>
                <w:sz w:val="16"/>
                <w:szCs w:val="14"/>
              </w:rPr>
            </w:pPr>
            <w:hyperlink r:id="rId115"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162637"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C50464"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02AC05" w14:textId="77777777" w:rsidR="0015621A" w:rsidRDefault="0015621A" w:rsidP="0015621A"/>
    <w:p w14:paraId="208E0553" w14:textId="77777777" w:rsidR="0015621A" w:rsidRPr="0017445F" w:rsidRDefault="0015621A" w:rsidP="0015621A">
      <w:pPr>
        <w:pStyle w:val="RERequirement"/>
        <w:shd w:val="clear" w:color="auto" w:fill="F2F2F2" w:themeFill="background1" w:themeFillShade="F2"/>
      </w:pPr>
      <w:r>
        <w:t>41 Recall Prevention - Matching Data 1</w:t>
      </w:r>
    </w:p>
    <w:p w14:paraId="036EFBE6" w14:textId="77777777" w:rsidR="0015621A" w:rsidRDefault="0015621A" w:rsidP="0015621A">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53C2699D" w14:textId="77777777" w:rsidR="0015621A" w:rsidRDefault="0015621A" w:rsidP="0015621A">
      <w:pPr>
        <w:rPr>
          <w:rFonts w:cs="Arial"/>
        </w:rPr>
      </w:pPr>
      <w:r>
        <w:rPr>
          <w:rFonts w:cs="Arial"/>
        </w:rPr>
        <w:t>- Move Mirrors Position</w:t>
      </w:r>
    </w:p>
    <w:p w14:paraId="645A9BAD" w14:textId="77777777" w:rsidR="0015621A" w:rsidRDefault="0015621A" w:rsidP="0015621A">
      <w:pPr>
        <w:rPr>
          <w:rFonts w:cs="Arial"/>
        </w:rPr>
      </w:pPr>
      <w:r>
        <w:rPr>
          <w:rFonts w:cs="Arial"/>
        </w:rPr>
        <w:t>- Move Seat Position</w:t>
      </w:r>
    </w:p>
    <w:p w14:paraId="03132E6B" w14:textId="77777777" w:rsidR="0015621A" w:rsidRDefault="0015621A" w:rsidP="0015621A">
      <w:pPr>
        <w:rPr>
          <w:rFonts w:cs="Arial"/>
        </w:rPr>
      </w:pPr>
      <w:r>
        <w:rPr>
          <w:rFonts w:cs="Arial"/>
        </w:rPr>
        <w:t>- Move Steering Position</w:t>
      </w:r>
    </w:p>
    <w:p w14:paraId="11E867EF" w14:textId="77777777" w:rsidR="0015621A" w:rsidRDefault="0015621A" w:rsidP="0015621A">
      <w:pPr>
        <w:rPr>
          <w:rFonts w:cs="Arial"/>
        </w:rPr>
      </w:pPr>
      <w:r>
        <w:rPr>
          <w:rFonts w:cs="Arial"/>
        </w:rPr>
        <w:t>- Move Pedals Position</w:t>
      </w:r>
    </w:p>
    <w:p w14:paraId="1BE803FC" w14:textId="77777777" w:rsidR="0015621A" w:rsidRDefault="0015621A" w:rsidP="0015621A">
      <w:pPr>
        <w:rPr>
          <w:rFonts w:cs="Arial"/>
        </w:rPr>
      </w:pPr>
      <w:r>
        <w:rPr>
          <w:rFonts w:cs="Arial"/>
        </w:rPr>
        <w:t>- Move AHUD Brightness"</w:t>
      </w:r>
    </w:p>
    <w:p w14:paraId="2EEDA1F4"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39D7848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AEB73"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41</w:t>
            </w:r>
          </w:p>
        </w:tc>
      </w:tr>
      <w:tr w:rsidR="0015621A" w:rsidRPr="00FD127C" w14:paraId="7A30C7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307BB"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C539F" w14:textId="77777777" w:rsidR="0015621A" w:rsidRDefault="0015621A" w:rsidP="00812550"/>
        </w:tc>
      </w:tr>
      <w:tr w:rsidR="0015621A" w:rsidRPr="00FD127C" w14:paraId="14492F5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4C01F"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B32D1" w14:textId="77777777" w:rsidR="0015621A" w:rsidRDefault="0015621A" w:rsidP="00812550"/>
        </w:tc>
      </w:tr>
      <w:tr w:rsidR="0015621A" w:rsidRPr="00FD127C" w14:paraId="4D637FA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97438"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C7439" w14:textId="77777777" w:rsidR="0015621A" w:rsidRDefault="0015621A" w:rsidP="00812550"/>
        </w:tc>
      </w:tr>
      <w:tr w:rsidR="0015621A" w:rsidRPr="00FD127C" w14:paraId="2AF6C86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423EB"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2E5C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6FE5B"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8BFE7" w14:textId="77777777" w:rsidR="0015621A" w:rsidRDefault="0015621A" w:rsidP="00812550"/>
        </w:tc>
      </w:tr>
      <w:tr w:rsidR="0015621A" w:rsidRPr="00FD127C" w14:paraId="1488EA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2D5D5"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231FB"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44FB6"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32D7AE" w14:textId="77777777" w:rsidR="0015621A" w:rsidRDefault="0015621A" w:rsidP="00812550"/>
        </w:tc>
      </w:tr>
      <w:tr w:rsidR="0015621A" w:rsidRPr="00FD127C" w14:paraId="56501FA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A1F59"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17F2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81BF6"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5A4E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94FBFA"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38488" w14:textId="77777777" w:rsidR="0015621A" w:rsidRDefault="0015621A" w:rsidP="00812550"/>
        </w:tc>
      </w:tr>
      <w:tr w:rsidR="0015621A" w:rsidRPr="00FD127C" w14:paraId="677E3D6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DB7075" w14:textId="77777777" w:rsidR="0015621A" w:rsidRPr="00FD127C" w:rsidRDefault="002E13E1" w:rsidP="00812550">
            <w:pPr>
              <w:rPr>
                <w:rFonts w:cs="Arial"/>
                <w:bCs/>
                <w:color w:val="808080" w:themeColor="background1" w:themeShade="80"/>
                <w:sz w:val="16"/>
                <w:szCs w:val="14"/>
              </w:rPr>
            </w:pPr>
            <w:hyperlink r:id="rId116"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761F15"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9335A7"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0599C9" w14:textId="77777777" w:rsidR="0015621A" w:rsidRDefault="0015621A" w:rsidP="0015621A"/>
    <w:p w14:paraId="7EE9B544" w14:textId="77777777" w:rsidR="0015621A" w:rsidRPr="0017445F" w:rsidRDefault="0015621A" w:rsidP="0015621A">
      <w:pPr>
        <w:pStyle w:val="RERequirement"/>
        <w:shd w:val="clear" w:color="auto" w:fill="F2F2F2" w:themeFill="background1" w:themeFillShade="F2"/>
      </w:pPr>
      <w:r>
        <w:t xml:space="preserve">103 Diagnostics - Technician 1 </w:t>
      </w:r>
    </w:p>
    <w:p w14:paraId="66DBFEA4" w14:textId="77777777" w:rsidR="0015621A" w:rsidRDefault="0015621A" w:rsidP="0015621A">
      <w:pPr>
        <w:rPr>
          <w:rFonts w:cs="Arial"/>
        </w:rPr>
      </w:pPr>
      <w:r>
        <w:rPr>
          <w:rFonts w:cs="Arial"/>
        </w:rPr>
        <w:t>When receiving a request to write from the Diagnostics System while in Diagnostic Mode the Classic Memory Settings System shall apply the request</w:t>
      </w:r>
    </w:p>
    <w:p w14:paraId="20C4CD0B"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0EA1E17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AF550"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15621A" w:rsidRPr="00FD127C" w14:paraId="7D9005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47A09"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A8E41" w14:textId="77777777" w:rsidR="0015621A" w:rsidRDefault="0015621A" w:rsidP="00812550"/>
        </w:tc>
      </w:tr>
      <w:tr w:rsidR="0015621A" w:rsidRPr="00FD127C" w14:paraId="65BC31C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21264"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857C6" w14:textId="77777777" w:rsidR="0015621A" w:rsidRDefault="0015621A" w:rsidP="00812550"/>
        </w:tc>
      </w:tr>
      <w:tr w:rsidR="0015621A" w:rsidRPr="00FD127C" w14:paraId="777DE5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E79E1"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69DBB" w14:textId="77777777" w:rsidR="0015621A" w:rsidRDefault="0015621A" w:rsidP="00812550"/>
        </w:tc>
      </w:tr>
      <w:tr w:rsidR="0015621A" w:rsidRPr="00FD127C" w14:paraId="0576FCD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94B4B"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A4B4C"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76E4A"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6ED1E5" w14:textId="77777777" w:rsidR="0015621A" w:rsidRDefault="0015621A" w:rsidP="00812550"/>
        </w:tc>
      </w:tr>
      <w:tr w:rsidR="0015621A" w:rsidRPr="00FD127C" w14:paraId="16B2356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E4B86"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42CD8"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3DAE4AD" wp14:editId="3F83A95F">
                  <wp:extent cx="152400" cy="152400"/>
                  <wp:effectExtent l="0" t="0" r="0" b="0"/>
                  <wp:docPr id="30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A93A26"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8C248" w14:textId="77777777" w:rsidR="0015621A" w:rsidRDefault="0015621A" w:rsidP="00812550"/>
        </w:tc>
      </w:tr>
      <w:tr w:rsidR="0015621A" w:rsidRPr="00FD127C" w14:paraId="7F69145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668F5"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E56AF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5C8D9"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6E003"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C88E4"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5C5656" w14:textId="77777777" w:rsidR="0015621A" w:rsidRDefault="0015621A" w:rsidP="00812550"/>
        </w:tc>
      </w:tr>
      <w:tr w:rsidR="0015621A" w:rsidRPr="00FD127C" w14:paraId="6F338AF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3DDAB7" w14:textId="77777777" w:rsidR="0015621A" w:rsidRPr="00FD127C" w:rsidRDefault="002E13E1" w:rsidP="00812550">
            <w:pPr>
              <w:rPr>
                <w:rFonts w:cs="Arial"/>
                <w:bCs/>
                <w:color w:val="808080" w:themeColor="background1" w:themeShade="80"/>
                <w:sz w:val="16"/>
                <w:szCs w:val="14"/>
              </w:rPr>
            </w:pPr>
            <w:hyperlink r:id="rId117"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FC9697"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9FF4A"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66A103" w14:textId="77777777" w:rsidR="0015621A" w:rsidRDefault="0015621A" w:rsidP="0015621A"/>
    <w:p w14:paraId="273BB8FF" w14:textId="77777777" w:rsidR="0015621A" w:rsidRPr="0017445F" w:rsidRDefault="0015621A" w:rsidP="0015621A">
      <w:pPr>
        <w:pStyle w:val="RERequirement"/>
        <w:shd w:val="clear" w:color="auto" w:fill="F2F2F2" w:themeFill="background1" w:themeFillShade="F2"/>
      </w:pPr>
      <w:r>
        <w:t>104 Diagnostics - Technician 2</w:t>
      </w:r>
    </w:p>
    <w:p w14:paraId="3934DE5C" w14:textId="77777777" w:rsidR="0015621A" w:rsidRDefault="0015621A" w:rsidP="0015621A">
      <w:pPr>
        <w:rPr>
          <w:rFonts w:cs="Arial"/>
        </w:rPr>
      </w:pPr>
      <w:r>
        <w:rPr>
          <w:rFonts w:cs="Arial"/>
        </w:rPr>
        <w:t>When receiving a request to write from the Diagnostics System while in Diagnostic Mode the Easy Entry Easy Exit System shall apply the request</w:t>
      </w:r>
    </w:p>
    <w:p w14:paraId="3C435374"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6124CA9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54F6B"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15621A" w:rsidRPr="00FD127C" w14:paraId="4497F13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D9D8F"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25D73" w14:textId="77777777" w:rsidR="0015621A" w:rsidRDefault="0015621A" w:rsidP="00812550"/>
        </w:tc>
      </w:tr>
      <w:tr w:rsidR="0015621A" w:rsidRPr="00FD127C" w14:paraId="577E20D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D0513"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871AF" w14:textId="77777777" w:rsidR="0015621A" w:rsidRDefault="0015621A" w:rsidP="00812550"/>
        </w:tc>
      </w:tr>
      <w:tr w:rsidR="0015621A" w:rsidRPr="00FD127C" w14:paraId="581E8EE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F9368"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6BD71" w14:textId="77777777" w:rsidR="0015621A" w:rsidRDefault="0015621A" w:rsidP="00812550"/>
        </w:tc>
      </w:tr>
      <w:tr w:rsidR="0015621A" w:rsidRPr="00FD127C" w14:paraId="19FFA8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C779A"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52052"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95A74E"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03A0B" w14:textId="77777777" w:rsidR="0015621A" w:rsidRDefault="0015621A" w:rsidP="00812550"/>
        </w:tc>
      </w:tr>
      <w:tr w:rsidR="0015621A" w:rsidRPr="00FD127C" w14:paraId="70203ED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4692C"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3AA87"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9058A43" wp14:editId="249603A2">
                  <wp:extent cx="152400" cy="152400"/>
                  <wp:effectExtent l="0" t="0" r="0" b="0"/>
                  <wp:docPr id="30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61EC77"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94887" w14:textId="77777777" w:rsidR="0015621A" w:rsidRDefault="0015621A" w:rsidP="00812550"/>
        </w:tc>
      </w:tr>
      <w:tr w:rsidR="0015621A" w:rsidRPr="00FD127C" w14:paraId="41F67A0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7386A" w14:textId="77777777" w:rsidR="0015621A" w:rsidRPr="00FD127C" w:rsidRDefault="0015621A"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DBF57A"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52149"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AD0C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E915CC"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F61E56" w14:textId="77777777" w:rsidR="0015621A" w:rsidRDefault="0015621A" w:rsidP="00812550"/>
        </w:tc>
      </w:tr>
      <w:tr w:rsidR="0015621A" w:rsidRPr="00FD127C" w14:paraId="6B1FDFA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B3F52C" w14:textId="77777777" w:rsidR="0015621A" w:rsidRPr="00FD127C" w:rsidRDefault="002E13E1" w:rsidP="00812550">
            <w:pPr>
              <w:rPr>
                <w:rFonts w:cs="Arial"/>
                <w:bCs/>
                <w:color w:val="808080" w:themeColor="background1" w:themeShade="80"/>
                <w:sz w:val="16"/>
                <w:szCs w:val="14"/>
              </w:rPr>
            </w:pPr>
            <w:hyperlink r:id="rId118"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D16D47"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A23E5"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D322B8" w14:textId="77777777" w:rsidR="0015621A" w:rsidRDefault="0015621A" w:rsidP="0015621A"/>
    <w:p w14:paraId="7EE7B0CD" w14:textId="77777777" w:rsidR="0015621A" w:rsidRPr="0017445F" w:rsidRDefault="0015621A" w:rsidP="0015621A">
      <w:pPr>
        <w:pStyle w:val="RERequirement"/>
        <w:shd w:val="clear" w:color="auto" w:fill="F2F2F2" w:themeFill="background1" w:themeFillShade="F2"/>
      </w:pPr>
      <w:r>
        <w:t>105 Diagnostics - Technician 3</w:t>
      </w:r>
    </w:p>
    <w:p w14:paraId="19769F03" w14:textId="77777777" w:rsidR="0015621A" w:rsidRDefault="0015621A" w:rsidP="0015621A">
      <w:pPr>
        <w:rPr>
          <w:rFonts w:cs="Arial"/>
        </w:rPr>
      </w:pPr>
      <w:r>
        <w:rPr>
          <w:rFonts w:cs="Arial"/>
        </w:rPr>
        <w:t>When receiving a request to read from the Diagnostics System while in Diagnostic Mode the Classic Memory Settings System shall send the requested data</w:t>
      </w:r>
    </w:p>
    <w:p w14:paraId="76BEF759"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5EF518C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4198E"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15621A" w:rsidRPr="00FD127C" w14:paraId="2147638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3787B"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1F4C2" w14:textId="77777777" w:rsidR="0015621A" w:rsidRDefault="0015621A" w:rsidP="00812550"/>
        </w:tc>
      </w:tr>
      <w:tr w:rsidR="0015621A" w:rsidRPr="00FD127C" w14:paraId="6FD1FBE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1526F"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44EDA" w14:textId="77777777" w:rsidR="0015621A" w:rsidRDefault="0015621A" w:rsidP="00812550"/>
        </w:tc>
      </w:tr>
      <w:tr w:rsidR="0015621A" w:rsidRPr="00FD127C" w14:paraId="713DC77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AA151"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B81C2" w14:textId="77777777" w:rsidR="0015621A" w:rsidRDefault="0015621A" w:rsidP="00812550"/>
        </w:tc>
      </w:tr>
      <w:tr w:rsidR="0015621A" w:rsidRPr="00FD127C" w14:paraId="6AC498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91D54"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71347"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B7CFC"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6A27F" w14:textId="77777777" w:rsidR="0015621A" w:rsidRDefault="0015621A" w:rsidP="00812550"/>
        </w:tc>
      </w:tr>
      <w:tr w:rsidR="0015621A" w:rsidRPr="00FD127C" w14:paraId="2BD044E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C94AB"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00FF4"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A1628C8" wp14:editId="2F274CB6">
                  <wp:extent cx="152400" cy="152400"/>
                  <wp:effectExtent l="0" t="0" r="0" b="0"/>
                  <wp:docPr id="30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0E772"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BD829" w14:textId="77777777" w:rsidR="0015621A" w:rsidRDefault="0015621A" w:rsidP="00812550"/>
        </w:tc>
      </w:tr>
      <w:tr w:rsidR="0015621A" w:rsidRPr="00FD127C" w14:paraId="48420D2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051F8"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858131"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A166F"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B6DE0"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B30423"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2A3C9" w14:textId="77777777" w:rsidR="0015621A" w:rsidRDefault="0015621A" w:rsidP="00812550"/>
        </w:tc>
      </w:tr>
      <w:tr w:rsidR="0015621A" w:rsidRPr="00FD127C" w14:paraId="4C39618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FFF879" w14:textId="77777777" w:rsidR="0015621A" w:rsidRPr="00FD127C" w:rsidRDefault="002E13E1" w:rsidP="00812550">
            <w:pPr>
              <w:rPr>
                <w:rFonts w:cs="Arial"/>
                <w:bCs/>
                <w:color w:val="808080" w:themeColor="background1" w:themeShade="80"/>
                <w:sz w:val="16"/>
                <w:szCs w:val="14"/>
              </w:rPr>
            </w:pPr>
            <w:hyperlink r:id="rId119"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EC093A"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2AFD04"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5FB1DD" w14:textId="77777777" w:rsidR="0015621A" w:rsidRDefault="0015621A" w:rsidP="0015621A"/>
    <w:p w14:paraId="0237571C" w14:textId="77777777" w:rsidR="0015621A" w:rsidRPr="0017445F" w:rsidRDefault="0015621A" w:rsidP="0015621A">
      <w:pPr>
        <w:pStyle w:val="RERequirement"/>
        <w:shd w:val="clear" w:color="auto" w:fill="F2F2F2" w:themeFill="background1" w:themeFillShade="F2"/>
      </w:pPr>
      <w:r>
        <w:t>106 Diagnostics - Technician 4</w:t>
      </w:r>
    </w:p>
    <w:p w14:paraId="20158F43" w14:textId="77777777" w:rsidR="0015621A" w:rsidRDefault="0015621A" w:rsidP="0015621A">
      <w:pPr>
        <w:rPr>
          <w:rFonts w:cs="Arial"/>
        </w:rPr>
      </w:pPr>
      <w:r>
        <w:rPr>
          <w:rFonts w:cs="Arial"/>
        </w:rPr>
        <w:t>When receiving a request to read from the Diagnostics System while in Diagnostic Mode the Easy Entry Easy Exit System shall send the requested data</w:t>
      </w:r>
    </w:p>
    <w:p w14:paraId="7625B8C2" w14:textId="77777777" w:rsidR="0015621A" w:rsidRPr="00C66B68" w:rsidRDefault="0015621A" w:rsidP="0015621A">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5621A" w:rsidRPr="00FD127C" w14:paraId="1A7FFEC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DDCE5" w14:textId="77777777" w:rsidR="0015621A" w:rsidRPr="00FD127C" w:rsidRDefault="0015621A"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15621A" w:rsidRPr="00FD127C" w14:paraId="1BAE6D1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D097B" w14:textId="77777777" w:rsidR="0015621A" w:rsidRPr="00FD127C" w:rsidRDefault="0015621A"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18594" w14:textId="77777777" w:rsidR="0015621A" w:rsidRDefault="0015621A" w:rsidP="00812550"/>
        </w:tc>
      </w:tr>
      <w:tr w:rsidR="0015621A" w:rsidRPr="00FD127C" w14:paraId="65F095F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AC0AE" w14:textId="77777777" w:rsidR="0015621A" w:rsidRPr="00FD127C" w:rsidRDefault="0015621A"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E79BA" w14:textId="77777777" w:rsidR="0015621A" w:rsidRDefault="0015621A" w:rsidP="00812550"/>
        </w:tc>
      </w:tr>
      <w:tr w:rsidR="0015621A" w:rsidRPr="00FD127C" w14:paraId="557F89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6ADFA" w14:textId="77777777" w:rsidR="0015621A" w:rsidRPr="00FD127C" w:rsidRDefault="0015621A"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D29F5" w14:textId="77777777" w:rsidR="0015621A" w:rsidRDefault="0015621A" w:rsidP="00812550"/>
        </w:tc>
      </w:tr>
      <w:tr w:rsidR="0015621A" w:rsidRPr="00FD127C" w14:paraId="70C84A3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CAF21" w14:textId="77777777" w:rsidR="0015621A" w:rsidRPr="00FD127C" w:rsidRDefault="0015621A"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754B5"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29AE26" w14:textId="77777777" w:rsidR="0015621A" w:rsidRPr="00FD127C" w:rsidRDefault="0015621A"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0AAE29" w14:textId="77777777" w:rsidR="0015621A" w:rsidRDefault="0015621A" w:rsidP="00812550"/>
        </w:tc>
      </w:tr>
      <w:tr w:rsidR="0015621A" w:rsidRPr="00FD127C" w14:paraId="1C69D82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4DD00" w14:textId="77777777" w:rsidR="0015621A" w:rsidRPr="00FD127C" w:rsidRDefault="0015621A"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F36EB" w14:textId="77777777" w:rsidR="0015621A" w:rsidRPr="00FD127C" w:rsidRDefault="0015621A"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1B6A39C" wp14:editId="26AF41B5">
                  <wp:extent cx="152400" cy="152400"/>
                  <wp:effectExtent l="0" t="0" r="0" b="0"/>
                  <wp:docPr id="30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AC11E" w14:textId="77777777" w:rsidR="0015621A" w:rsidRPr="00FD127C" w:rsidRDefault="0015621A"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F7D61" w14:textId="77777777" w:rsidR="0015621A" w:rsidRDefault="0015621A" w:rsidP="00812550"/>
        </w:tc>
      </w:tr>
      <w:tr w:rsidR="0015621A" w:rsidRPr="00FD127C" w14:paraId="4776B78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5B81E" w14:textId="77777777" w:rsidR="0015621A" w:rsidRPr="00FD127C" w:rsidRDefault="0015621A"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C524F9" w14:textId="77777777" w:rsidR="0015621A" w:rsidRDefault="0015621A"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848A3" w14:textId="77777777" w:rsidR="0015621A" w:rsidRPr="00FD127C" w:rsidRDefault="0015621A"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7696E" w14:textId="77777777" w:rsidR="0015621A" w:rsidRDefault="0015621A"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4A775" w14:textId="77777777" w:rsidR="0015621A" w:rsidRPr="00FD127C" w:rsidRDefault="0015621A"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690F24" w14:textId="77777777" w:rsidR="0015621A" w:rsidRDefault="0015621A" w:rsidP="00812550"/>
        </w:tc>
      </w:tr>
      <w:tr w:rsidR="0015621A" w:rsidRPr="00FD127C" w14:paraId="65D0353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6BEC58" w14:textId="77777777" w:rsidR="0015621A" w:rsidRPr="00FD127C" w:rsidRDefault="002E13E1" w:rsidP="00812550">
            <w:pPr>
              <w:rPr>
                <w:rFonts w:cs="Arial"/>
                <w:bCs/>
                <w:color w:val="808080" w:themeColor="background1" w:themeShade="80"/>
                <w:sz w:val="16"/>
                <w:szCs w:val="14"/>
              </w:rPr>
            </w:pPr>
            <w:hyperlink r:id="rId120" w:history="1">
              <w:r w:rsidR="0015621A" w:rsidRPr="00FD127C">
                <w:rPr>
                  <w:rStyle w:val="Hyperlink"/>
                  <w:rFonts w:cs="Arial"/>
                  <w:bCs/>
                  <w:sz w:val="16"/>
                  <w:szCs w:val="14"/>
                </w:rPr>
                <w:t>Req. Template</w:t>
              </w:r>
            </w:hyperlink>
            <w:r w:rsidR="0015621A"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56C330" w14:textId="77777777" w:rsidR="0015621A" w:rsidRPr="00FD127C" w:rsidRDefault="0015621A"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ACC66" w14:textId="77777777" w:rsidR="0015621A" w:rsidRPr="00FD127C" w:rsidRDefault="0015621A"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96D98B" w14:textId="77777777" w:rsidR="0015621A" w:rsidRDefault="0015621A" w:rsidP="0015621A"/>
    <w:p w14:paraId="5924A3C7" w14:textId="77777777" w:rsidR="0015621A" w:rsidRDefault="0015621A" w:rsidP="0015621A">
      <w:pPr>
        <w:pStyle w:val="Heading5"/>
      </w:pPr>
      <w:r>
        <w:t>Error Handling</w:t>
      </w:r>
    </w:p>
    <w:p w14:paraId="6DABF3EA" w14:textId="77777777" w:rsidR="0015621A" w:rsidRDefault="0015621A" w:rsidP="0015621A"/>
    <w:p w14:paraId="78B9440D" w14:textId="77777777" w:rsidR="0015621A" w:rsidRDefault="0015621A" w:rsidP="0015621A">
      <w:pPr>
        <w:rPr>
          <w:color w:val="A6A6A6" w:themeColor="background1" w:themeShade="A6"/>
        </w:rPr>
      </w:pPr>
      <w:r>
        <w:rPr>
          <w:color w:val="A6A6A6" w:themeColor="background1" w:themeShade="A6"/>
        </w:rPr>
        <w:t>No Error Handling Requirements specified.</w:t>
      </w:r>
    </w:p>
    <w:p w14:paraId="7674A439" w14:textId="77777777" w:rsidR="0015621A" w:rsidRDefault="0015621A" w:rsidP="0015621A">
      <w:pPr>
        <w:pStyle w:val="Heading4"/>
      </w:pPr>
      <w:r>
        <w:t>Non-Functional Requirements</w:t>
      </w:r>
    </w:p>
    <w:p w14:paraId="73CD287F" w14:textId="77777777" w:rsidR="0015621A" w:rsidRDefault="0015621A" w:rsidP="0015621A"/>
    <w:p w14:paraId="209791D7" w14:textId="77777777" w:rsidR="0015621A" w:rsidRDefault="0015621A" w:rsidP="0015621A">
      <w:pPr>
        <w:rPr>
          <w:color w:val="A6A6A6" w:themeColor="background1" w:themeShade="A6"/>
        </w:rPr>
      </w:pPr>
      <w:r>
        <w:rPr>
          <w:color w:val="A6A6A6" w:themeColor="background1" w:themeShade="A6"/>
        </w:rPr>
        <w:t>No Non-Functional Requirements specified.</w:t>
      </w:r>
    </w:p>
    <w:p w14:paraId="71C2A8C3" w14:textId="77777777" w:rsidR="0015621A" w:rsidRDefault="0015621A" w:rsidP="0015621A">
      <w:pPr>
        <w:pStyle w:val="Heading4"/>
      </w:pPr>
      <w:r>
        <w:t>Functional Safety Requirements</w:t>
      </w:r>
    </w:p>
    <w:p w14:paraId="53D141DE" w14:textId="77777777" w:rsidR="0015621A" w:rsidRDefault="0015621A" w:rsidP="0015621A">
      <w:pPr>
        <w:rPr>
          <w:highlight w:val="yellow"/>
        </w:rPr>
      </w:pPr>
    </w:p>
    <w:p w14:paraId="1DD8B366" w14:textId="77777777" w:rsidR="0015621A" w:rsidRDefault="0015621A" w:rsidP="0015621A">
      <w:pPr>
        <w:rPr>
          <w:color w:val="A6A6A6" w:themeColor="background1" w:themeShade="A6"/>
        </w:rPr>
      </w:pPr>
      <w:r>
        <w:rPr>
          <w:color w:val="A6A6A6" w:themeColor="background1" w:themeShade="A6"/>
        </w:rPr>
        <w:t>No Functional Safety Requirements specified.</w:t>
      </w:r>
    </w:p>
    <w:p w14:paraId="1D670A0D" w14:textId="77777777" w:rsidR="0015621A" w:rsidRDefault="0015621A" w:rsidP="0015621A">
      <w:pPr>
        <w:pStyle w:val="Heading5"/>
      </w:pPr>
      <w:r>
        <w:t>ASIL Decomposition of Functional Safety Requirements</w:t>
      </w:r>
    </w:p>
    <w:p w14:paraId="14F95ED4" w14:textId="77777777" w:rsidR="0015621A" w:rsidRDefault="0015621A" w:rsidP="0015621A">
      <w:pPr>
        <w:pStyle w:val="NoSpacing"/>
      </w:pPr>
    </w:p>
    <w:p w14:paraId="3DB7B725" w14:textId="77777777" w:rsidR="0015621A" w:rsidRDefault="0015621A" w:rsidP="0015621A">
      <w:pPr>
        <w:pStyle w:val="NoSpacing"/>
      </w:pPr>
    </w:p>
    <w:p w14:paraId="4BF9CEE6" w14:textId="77777777" w:rsidR="0015621A" w:rsidRDefault="0015621A" w:rsidP="0015621A">
      <w:pPr>
        <w:pStyle w:val="NoSpacing"/>
        <w:rPr>
          <w:color w:val="A6A6A6" w:themeColor="background1" w:themeShade="A6"/>
        </w:rPr>
      </w:pPr>
      <w:r>
        <w:rPr>
          <w:color w:val="A6A6A6" w:themeColor="background1" w:themeShade="A6"/>
        </w:rPr>
        <w:t>No Functional Safety Requirements with ASIL Decompositions specified.</w:t>
      </w:r>
    </w:p>
    <w:p w14:paraId="498319D5" w14:textId="77777777" w:rsidR="0015621A" w:rsidRDefault="0015621A" w:rsidP="0015621A">
      <w:pPr>
        <w:pStyle w:val="Heading4"/>
      </w:pPr>
      <w:r>
        <w:t>Other Requirements</w:t>
      </w:r>
    </w:p>
    <w:p w14:paraId="4582D6C5" w14:textId="30B1D88B" w:rsidR="0015621A" w:rsidRDefault="0015621A" w:rsidP="0015621A">
      <w:pPr>
        <w:pStyle w:val="Heading5"/>
      </w:pPr>
      <w:r>
        <w:t>Design Requirements</w:t>
      </w:r>
    </w:p>
    <w:p w14:paraId="31CD1AF2" w14:textId="77777777" w:rsidR="001F2408" w:rsidRPr="001F2408" w:rsidRDefault="001F2408" w:rsidP="001F2408"/>
    <w:p w14:paraId="31D9B561" w14:textId="4BE1B304" w:rsidR="001F2408" w:rsidRDefault="0015621A" w:rsidP="001F2408">
      <w:pPr>
        <w:pStyle w:val="BodyText"/>
        <w:rPr>
          <w:noProof/>
        </w:rPr>
      </w:pPr>
      <w:r w:rsidRPr="001F2408">
        <w:rPr>
          <w:color w:val="A6A6A6" w:themeColor="background1" w:themeShade="A6"/>
        </w:rPr>
        <w:lastRenderedPageBreak/>
        <w:t>No Design Requirements specified</w:t>
      </w:r>
      <w:r w:rsidRPr="001F2408">
        <w:rPr>
          <w:noProof/>
          <w:color w:val="A6A6A6" w:themeColor="background1" w:themeShade="A6"/>
        </w:rPr>
        <w:t xml:space="preserve"> </w:t>
      </w:r>
      <w:bookmarkStart w:id="92" w:name="_e0a164f3a02345e5fd27c2a33159a3c8"/>
      <w:bookmarkStart w:id="93" w:name="_Toc153182176"/>
      <w:bookmarkStart w:id="94" w:name="_Toc152743161"/>
      <w:bookmarkStart w:id="95" w:name="_Toc273517494"/>
      <w:bookmarkStart w:id="96" w:name="_Toc152665350"/>
      <w:bookmarkStart w:id="97" w:name="_Toc157239608"/>
      <w:bookmarkStart w:id="98" w:name="_Toc152475008"/>
      <w:bookmarkStart w:id="99" w:name="_Toc156712169"/>
      <w:bookmarkStart w:id="100" w:name="_Toc151542239"/>
      <w:bookmarkStart w:id="101" w:name="_Toc156379465"/>
      <w:bookmarkStart w:id="102" w:name="_Toc147810600"/>
      <w:bookmarkStart w:id="103" w:name="_Toc156293228"/>
      <w:bookmarkStart w:id="104" w:name="_Toc147810526"/>
      <w:bookmarkStart w:id="105" w:name="_Toc156293079"/>
      <w:bookmarkStart w:id="106" w:name="_Toc156292312"/>
      <w:bookmarkStart w:id="107" w:name="_Toc153267791"/>
      <w:bookmarkStart w:id="108" w:name="_Toc153183126"/>
    </w:p>
    <w:p w14:paraId="2C9D7114" w14:textId="77777777" w:rsidR="001F2408" w:rsidRDefault="001F2408" w:rsidP="001F2408">
      <w:pPr>
        <w:pStyle w:val="BodyText"/>
      </w:pPr>
    </w:p>
    <w:p w14:paraId="3841F0DB" w14:textId="77777777" w:rsidR="001F2408" w:rsidRDefault="001F2408" w:rsidP="001F2408">
      <w:pPr>
        <w:pStyle w:val="Heading2"/>
        <w:numPr>
          <w:ilvl w:val="1"/>
          <w:numId w:val="4"/>
        </w:numPr>
      </w:pPr>
      <w:r>
        <w:rPr>
          <w:noProof/>
        </w:rPr>
        <w:drawing>
          <wp:inline distT="0" distB="0" distL="0" distR="0" wp14:anchorId="047F0B1A" wp14:editId="18D99ED1">
            <wp:extent cx="152400" cy="152400"/>
            <wp:effectExtent l="0" t="0" r="0" b="0"/>
            <wp:docPr id="36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09" w:name="_ca8331ebe8c4fb15f71e29723708a732"/>
      <w:r>
        <w:t>Move Seat Position</w:t>
      </w:r>
      <w:bookmarkEnd w:id="109"/>
    </w:p>
    <w:p w14:paraId="54C1DD7F" w14:textId="77777777" w:rsidR="001F2408" w:rsidRDefault="001F2408" w:rsidP="001F2408">
      <w:pPr>
        <w:pStyle w:val="Heading3"/>
      </w:pPr>
      <w:r>
        <w:t>Function Overview</w:t>
      </w:r>
    </w:p>
    <w:p w14:paraId="2C5B261B" w14:textId="77777777" w:rsidR="001F2408" w:rsidRDefault="001F2408" w:rsidP="001F2408">
      <w:pPr>
        <w:pStyle w:val="Heading4"/>
      </w:pPr>
      <w:r>
        <w:t>Description</w:t>
      </w:r>
    </w:p>
    <w:p w14:paraId="3FD1B2E6" w14:textId="77777777" w:rsidR="001F2408" w:rsidRDefault="001F2408" w:rsidP="001F2408">
      <w:pPr>
        <w:contextualSpacing/>
      </w:pPr>
    </w:p>
    <w:p w14:paraId="6AC8FA44" w14:textId="77777777" w:rsidR="001F2408" w:rsidRDefault="001F2408" w:rsidP="001F2408">
      <w:pPr>
        <w:contextualSpacing/>
      </w:pPr>
      <w:r>
        <w:t>Function is allocated to:</w:t>
      </w:r>
    </w:p>
    <w:p w14:paraId="3B36054E" w14:textId="77777777" w:rsidR="001F2408" w:rsidRDefault="001F2408" w:rsidP="001F2408">
      <w:pPr>
        <w:pStyle w:val="ListParagraph"/>
        <w:numPr>
          <w:ilvl w:val="0"/>
          <w:numId w:val="13"/>
        </w:numPr>
        <w:contextualSpacing/>
      </w:pPr>
      <w:r>
        <w:rPr>
          <w:noProof/>
        </w:rPr>
        <w:drawing>
          <wp:inline distT="0" distB="0" distL="0" distR="0" wp14:anchorId="6FAE7E81" wp14:editId="14381F1D">
            <wp:extent cx="152400" cy="152400"/>
            <wp:effectExtent l="0" t="0" r="0" b="0"/>
            <wp:docPr id="37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Seat System &lt;&lt;Logical&gt;&gt;</w:t>
      </w:r>
    </w:p>
    <w:p w14:paraId="22764BE4" w14:textId="77777777" w:rsidR="001F2408" w:rsidRDefault="001F2408" w:rsidP="001F2408">
      <w:pPr>
        <w:pStyle w:val="ListParagraph"/>
        <w:numPr>
          <w:ilvl w:val="0"/>
          <w:numId w:val="13"/>
        </w:numPr>
        <w:contextualSpacing/>
      </w:pPr>
      <w:r>
        <w:rPr>
          <w:noProof/>
        </w:rPr>
        <w:drawing>
          <wp:inline distT="0" distB="0" distL="0" distR="0" wp14:anchorId="480E65F0" wp14:editId="6B699030">
            <wp:extent cx="152400" cy="152400"/>
            <wp:effectExtent l="0" t="0" r="0" b="0"/>
            <wp:docPr id="372"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2F4A3967" w14:textId="77777777" w:rsidR="001F2408" w:rsidRDefault="001F2408" w:rsidP="001F2408">
      <w:pPr>
        <w:contextualSpacing/>
      </w:pPr>
    </w:p>
    <w:p w14:paraId="4D88FA83" w14:textId="77777777" w:rsidR="001F2408" w:rsidRDefault="001F2408" w:rsidP="001F2408">
      <w:pPr>
        <w:contextualSpacing/>
      </w:pPr>
      <w:r w:rsidRPr="00A554C4">
        <w:t>The purpose of this function is to adjust the position of the seats to a stored value. This is the final step of the Classic Memory recall process. This function receives the stored settings and applies them.</w:t>
      </w:r>
    </w:p>
    <w:p w14:paraId="1AFF421E" w14:textId="77777777" w:rsidR="001F2408" w:rsidRDefault="001F2408" w:rsidP="001F2408">
      <w:pPr>
        <w:pStyle w:val="Heading4"/>
      </w:pPr>
      <w:r>
        <w:t>Variants</w:t>
      </w:r>
    </w:p>
    <w:p w14:paraId="4D983A29" w14:textId="77777777" w:rsidR="001F2408" w:rsidRDefault="001F2408" w:rsidP="001F2408"/>
    <w:p w14:paraId="63FC18C0" w14:textId="77777777" w:rsidR="001F2408" w:rsidRPr="005067FC" w:rsidRDefault="001F2408" w:rsidP="001F2408">
      <w:pPr>
        <w:rPr>
          <w:i/>
          <w:color w:val="A6A6A6" w:themeColor="background1" w:themeShade="A6"/>
        </w:rPr>
      </w:pPr>
      <w:r w:rsidRPr="005067FC">
        <w:rPr>
          <w:i/>
          <w:color w:val="A6A6A6" w:themeColor="background1" w:themeShade="A6"/>
        </w:rPr>
        <w:t>Not supported by MagicDraw report generation.</w:t>
      </w:r>
    </w:p>
    <w:p w14:paraId="594E6021" w14:textId="77777777" w:rsidR="001F2408" w:rsidRDefault="001F2408" w:rsidP="001F2408">
      <w:pPr>
        <w:pStyle w:val="Heading4"/>
      </w:pPr>
      <w:r>
        <w:t>Input Requirements</w:t>
      </w:r>
    </w:p>
    <w:p w14:paraId="2ECABEC9" w14:textId="77777777" w:rsidR="001F2408" w:rsidRDefault="001F2408" w:rsidP="001F2408"/>
    <w:p w14:paraId="3305F4F8" w14:textId="77777777" w:rsidR="001F2408" w:rsidRPr="005067FC" w:rsidRDefault="001F2408" w:rsidP="001F2408">
      <w:pPr>
        <w:rPr>
          <w:i/>
          <w:color w:val="A6A6A6" w:themeColor="background1" w:themeShade="A6"/>
        </w:rPr>
      </w:pPr>
      <w:r w:rsidRPr="005067FC">
        <w:rPr>
          <w:i/>
          <w:color w:val="A6A6A6" w:themeColor="background1" w:themeShade="A6"/>
        </w:rPr>
        <w:t>Not supported by MagicDraw report generation.</w:t>
      </w:r>
    </w:p>
    <w:p w14:paraId="0693A0AB" w14:textId="77777777" w:rsidR="001F2408" w:rsidRDefault="001F2408" w:rsidP="001F2408">
      <w:pPr>
        <w:pStyle w:val="Heading4"/>
      </w:pPr>
      <w:r>
        <w:t>Assumptions</w:t>
      </w:r>
    </w:p>
    <w:p w14:paraId="68877A0A" w14:textId="77777777" w:rsidR="001F2408" w:rsidRDefault="001F2408" w:rsidP="001F2408"/>
    <w:p w14:paraId="3061BB22" w14:textId="77777777" w:rsidR="001F2408" w:rsidRPr="00FF5F72" w:rsidRDefault="001F2408" w:rsidP="001F2408">
      <w:pPr>
        <w:rPr>
          <w:color w:val="A6A6A6" w:themeColor="background1" w:themeShade="A6"/>
        </w:rPr>
      </w:pPr>
      <w:r w:rsidRPr="00FF5F72">
        <w:rPr>
          <w:color w:val="A6A6A6" w:themeColor="background1" w:themeShade="A6"/>
        </w:rPr>
        <w:t>No assumptions specified for this function.</w:t>
      </w:r>
    </w:p>
    <w:p w14:paraId="3054D79A" w14:textId="77777777" w:rsidR="001F2408" w:rsidRDefault="001F2408" w:rsidP="001F2408"/>
    <w:p w14:paraId="41DFF707" w14:textId="77777777" w:rsidR="001F2408" w:rsidRDefault="001F2408" w:rsidP="001F2408">
      <w:pPr>
        <w:pStyle w:val="Heading4"/>
      </w:pPr>
      <w:r>
        <w:t>References</w:t>
      </w:r>
    </w:p>
    <w:p w14:paraId="48149757" w14:textId="77777777" w:rsidR="001F2408" w:rsidRPr="00454CBE" w:rsidRDefault="001F2408" w:rsidP="001F2408">
      <w:pPr>
        <w:pStyle w:val="Heading5"/>
      </w:pPr>
      <w:r w:rsidRPr="00454CBE">
        <w:t xml:space="preserve">Ford </w:t>
      </w:r>
      <w:r>
        <w:t>D</w:t>
      </w:r>
      <w:r w:rsidRPr="00454CBE">
        <w:t>ocuments</w:t>
      </w:r>
    </w:p>
    <w:p w14:paraId="58FECF9A" w14:textId="77777777" w:rsidR="001F2408" w:rsidRDefault="001F2408" w:rsidP="001F2408">
      <w:pPr>
        <w:pStyle w:val="BodyText"/>
        <w:ind w:right="142"/>
        <w:jc w:val="both"/>
        <w:rPr>
          <w:rFonts w:cs="Arial"/>
        </w:rPr>
      </w:pPr>
      <w:r>
        <w:rPr>
          <w:rFonts w:cs="Arial"/>
        </w:rPr>
        <w:t>List here all Ford internal documents, which are directly related to the feature.</w:t>
      </w:r>
    </w:p>
    <w:p w14:paraId="426F2F78" w14:textId="77777777" w:rsidR="001F2408" w:rsidRDefault="001F2408" w:rsidP="001F2408">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1F2408" w:rsidRPr="007C20FA" w14:paraId="3A3A24D3" w14:textId="77777777" w:rsidTr="00812550">
        <w:trPr>
          <w:cantSplit/>
          <w:tblHeader/>
        </w:trPr>
        <w:tc>
          <w:tcPr>
            <w:tcW w:w="1418" w:type="dxa"/>
            <w:shd w:val="clear" w:color="auto" w:fill="E0E0E0"/>
          </w:tcPr>
          <w:p w14:paraId="3E7CF758" w14:textId="77777777" w:rsidR="001F2408" w:rsidRPr="007C20FA" w:rsidRDefault="001F2408"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5B29C242" w14:textId="77777777" w:rsidR="001F2408" w:rsidRPr="007C20FA" w:rsidRDefault="001F2408"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6C0E4F44" w14:textId="77777777" w:rsidR="001F2408" w:rsidRPr="007C20FA" w:rsidRDefault="001F2408"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7C03D61E" w14:textId="77777777" w:rsidR="001F2408" w:rsidRPr="007C20FA" w:rsidRDefault="001F2408" w:rsidP="00812550">
            <w:pPr>
              <w:rPr>
                <w:rFonts w:ascii="Helvetica" w:hAnsi="Helvetica" w:cs="Helvetica"/>
                <w:b/>
              </w:rPr>
            </w:pPr>
            <w:r w:rsidRPr="007C20FA">
              <w:rPr>
                <w:rFonts w:ascii="Helvetica" w:hAnsi="Helvetica" w:cs="Helvetica"/>
                <w:b/>
              </w:rPr>
              <w:t>Revision</w:t>
            </w:r>
          </w:p>
        </w:tc>
      </w:tr>
      <w:tr w:rsidR="001F2408" w:rsidRPr="007C20FA" w14:paraId="1105C7C3" w14:textId="77777777" w:rsidTr="00812550">
        <w:trPr>
          <w:cantSplit/>
          <w:tblHeader/>
        </w:trPr>
        <w:tc>
          <w:tcPr>
            <w:tcW w:w="1418" w:type="dxa"/>
            <w:shd w:val="clear" w:color="auto" w:fill="FFFFFF" w:themeFill="background1"/>
          </w:tcPr>
          <w:p w14:paraId="63A38A18" w14:textId="77777777" w:rsidR="001F2408" w:rsidRPr="005E40CF" w:rsidRDefault="001F2408" w:rsidP="00812550">
            <w:pPr>
              <w:rPr>
                <w:rFonts w:ascii="Helvetica" w:hAnsi="Helvetica" w:cs="Helvetica"/>
              </w:rPr>
            </w:pPr>
          </w:p>
        </w:tc>
        <w:tc>
          <w:tcPr>
            <w:tcW w:w="6237" w:type="dxa"/>
            <w:shd w:val="clear" w:color="auto" w:fill="FFFFFF" w:themeFill="background1"/>
          </w:tcPr>
          <w:p w14:paraId="13F59396" w14:textId="77777777" w:rsidR="001F2408" w:rsidRPr="005E40CF" w:rsidRDefault="001F2408" w:rsidP="00812550">
            <w:pPr>
              <w:rPr>
                <w:rFonts w:ascii="Helvetica" w:hAnsi="Helvetica" w:cs="Helvetica"/>
              </w:rPr>
            </w:pPr>
          </w:p>
        </w:tc>
        <w:tc>
          <w:tcPr>
            <w:tcW w:w="1418" w:type="dxa"/>
            <w:shd w:val="clear" w:color="auto" w:fill="FFFFFF" w:themeFill="background1"/>
          </w:tcPr>
          <w:p w14:paraId="4F2BA54D" w14:textId="77777777" w:rsidR="001F2408" w:rsidRPr="005E40CF" w:rsidRDefault="001F2408" w:rsidP="00812550">
            <w:pPr>
              <w:rPr>
                <w:rFonts w:ascii="Helvetica" w:hAnsi="Helvetica" w:cs="Helvetica"/>
              </w:rPr>
            </w:pPr>
          </w:p>
        </w:tc>
        <w:tc>
          <w:tcPr>
            <w:tcW w:w="1418" w:type="dxa"/>
            <w:shd w:val="clear" w:color="auto" w:fill="FFFFFF" w:themeFill="background1"/>
          </w:tcPr>
          <w:p w14:paraId="58716392" w14:textId="77777777" w:rsidR="001F2408" w:rsidRPr="005E40CF" w:rsidRDefault="001F2408" w:rsidP="00812550">
            <w:pPr>
              <w:rPr>
                <w:rFonts w:ascii="Helvetica" w:hAnsi="Helvetica" w:cs="Helvetica"/>
              </w:rPr>
            </w:pPr>
          </w:p>
        </w:tc>
      </w:tr>
    </w:tbl>
    <w:p w14:paraId="25CD30A6" w14:textId="77777777" w:rsidR="001F2408" w:rsidRPr="00360B1D" w:rsidRDefault="001F2408" w:rsidP="001F2408">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BD01B9B" w14:textId="77777777" w:rsidR="001F2408" w:rsidRPr="00FB7B3D" w:rsidRDefault="001F2408" w:rsidP="001F2408">
      <w:pPr>
        <w:pStyle w:val="Heading5"/>
      </w:pPr>
      <w:r w:rsidRPr="00454CBE">
        <w:t>External</w:t>
      </w:r>
      <w:r>
        <w:t xml:space="preserve"> Documents and P</w:t>
      </w:r>
      <w:r w:rsidRPr="00FB7B3D">
        <w:t>ublications</w:t>
      </w:r>
    </w:p>
    <w:p w14:paraId="09BFF835" w14:textId="77777777" w:rsidR="001F2408" w:rsidRDefault="001F2408" w:rsidP="001F2408">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4A1B623" w14:textId="77777777" w:rsidR="001F2408" w:rsidRDefault="001F2408" w:rsidP="001F2408">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1F2408" w:rsidRPr="007C20FA" w14:paraId="18AD717D" w14:textId="77777777" w:rsidTr="00812550">
        <w:trPr>
          <w:cantSplit/>
          <w:tblHeader/>
        </w:trPr>
        <w:tc>
          <w:tcPr>
            <w:tcW w:w="1418" w:type="dxa"/>
            <w:shd w:val="clear" w:color="auto" w:fill="E0E0E0"/>
          </w:tcPr>
          <w:p w14:paraId="6AD52EFC" w14:textId="77777777" w:rsidR="001F2408" w:rsidRPr="007C20FA" w:rsidRDefault="001F2408"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0F786453" w14:textId="77777777" w:rsidR="001F2408" w:rsidRPr="007C20FA" w:rsidRDefault="001F2408" w:rsidP="00812550">
            <w:pPr>
              <w:rPr>
                <w:rFonts w:ascii="Helvetica" w:hAnsi="Helvetica" w:cs="Helvetica"/>
                <w:b/>
              </w:rPr>
            </w:pPr>
            <w:r>
              <w:rPr>
                <w:rFonts w:ascii="Helvetica" w:hAnsi="Helvetica" w:cs="Helvetica"/>
                <w:b/>
              </w:rPr>
              <w:t>Document / Publication</w:t>
            </w:r>
          </w:p>
        </w:tc>
      </w:tr>
      <w:tr w:rsidR="001F2408" w:rsidRPr="007C20FA" w14:paraId="6E47A91E" w14:textId="77777777" w:rsidTr="00812550">
        <w:trPr>
          <w:cantSplit/>
          <w:tblHeader/>
        </w:trPr>
        <w:tc>
          <w:tcPr>
            <w:tcW w:w="1418" w:type="dxa"/>
            <w:shd w:val="clear" w:color="auto" w:fill="FFFFFF" w:themeFill="background1"/>
          </w:tcPr>
          <w:p w14:paraId="50E777C4" w14:textId="77777777" w:rsidR="001F2408" w:rsidRPr="005E40CF" w:rsidRDefault="001F2408" w:rsidP="00812550">
            <w:pPr>
              <w:rPr>
                <w:rFonts w:ascii="Helvetica" w:hAnsi="Helvetica" w:cs="Helvetica"/>
              </w:rPr>
            </w:pPr>
          </w:p>
        </w:tc>
        <w:tc>
          <w:tcPr>
            <w:tcW w:w="9072" w:type="dxa"/>
            <w:shd w:val="clear" w:color="auto" w:fill="FFFFFF" w:themeFill="background1"/>
          </w:tcPr>
          <w:p w14:paraId="5AEA6C40" w14:textId="77777777" w:rsidR="001F2408" w:rsidRPr="005E40CF" w:rsidRDefault="001F2408" w:rsidP="00812550">
            <w:pPr>
              <w:rPr>
                <w:rFonts w:ascii="Helvetica" w:hAnsi="Helvetica" w:cs="Helvetica"/>
              </w:rPr>
            </w:pPr>
          </w:p>
        </w:tc>
      </w:tr>
    </w:tbl>
    <w:p w14:paraId="4E2FC3E2" w14:textId="77777777" w:rsidR="001F2408" w:rsidRDefault="001F2408" w:rsidP="001F2408">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97A82CE" w14:textId="77777777" w:rsidR="001F2408" w:rsidRDefault="001F2408" w:rsidP="001F2408">
      <w:pPr>
        <w:pStyle w:val="Heading4"/>
      </w:pPr>
      <w:r>
        <w:t>Glossary</w:t>
      </w:r>
    </w:p>
    <w:p w14:paraId="0BF8DA2D" w14:textId="77777777" w:rsidR="001F2408" w:rsidRDefault="001F2408" w:rsidP="001F2408">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4D6B2CF" w14:textId="77777777" w:rsidR="001F2408" w:rsidRDefault="001F2408" w:rsidP="001F2408">
      <w:pPr>
        <w:pStyle w:val="Heading3"/>
      </w:pPr>
      <w:r>
        <w:t>Function Scope</w:t>
      </w:r>
    </w:p>
    <w:p w14:paraId="1B968D76" w14:textId="77777777" w:rsidR="001F2408" w:rsidRPr="00A43B48" w:rsidRDefault="001F2408" w:rsidP="001F2408">
      <w:pPr>
        <w:contextualSpacing/>
      </w:pPr>
    </w:p>
    <w:p w14:paraId="79BDAEAC" w14:textId="77777777" w:rsidR="001F2408" w:rsidRDefault="001F2408" w:rsidP="001F2408">
      <w:pPr>
        <w:contextualSpacing/>
      </w:pPr>
      <w:r>
        <w:t xml:space="preserve">The </w:t>
      </w:r>
      <w:r>
        <w:rPr>
          <w:noProof/>
        </w:rPr>
        <w:drawing>
          <wp:inline distT="0" distB="0" distL="0" distR="0" wp14:anchorId="4BCD5FC6" wp14:editId="20DFFCC8">
            <wp:extent cx="152400" cy="152400"/>
            <wp:effectExtent l="0" t="0" r="0" b="0"/>
            <wp:docPr id="37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Move Seat Position</w:t>
      </w:r>
      <w:r>
        <w:rPr>
          <w:b/>
        </w:rPr>
        <w:t>”</w:t>
      </w:r>
      <w:r>
        <w:t xml:space="preserve"> function is called by the following functions:</w:t>
      </w:r>
    </w:p>
    <w:p w14:paraId="7CE2EF45" w14:textId="77777777" w:rsidR="001F2408" w:rsidRPr="00953D23" w:rsidRDefault="001F2408" w:rsidP="001F2408">
      <w:pPr>
        <w:pStyle w:val="ListParagraph"/>
        <w:numPr>
          <w:ilvl w:val="0"/>
          <w:numId w:val="12"/>
        </w:numPr>
        <w:contextualSpacing/>
      </w:pPr>
      <w:r>
        <w:rPr>
          <w:noProof/>
        </w:rPr>
        <w:drawing>
          <wp:inline distT="0" distB="0" distL="0" distR="0" wp14:anchorId="4BF153EE" wp14:editId="042DB20C">
            <wp:extent cx="152400" cy="152400"/>
            <wp:effectExtent l="0" t="0" r="0" b="0"/>
            <wp:docPr id="37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290234C3" w14:textId="77777777" w:rsidR="001F2408" w:rsidRPr="00953D23" w:rsidRDefault="001F2408" w:rsidP="001F2408">
      <w:pPr>
        <w:pStyle w:val="ListParagraph"/>
        <w:numPr>
          <w:ilvl w:val="0"/>
          <w:numId w:val="12"/>
        </w:numPr>
        <w:contextualSpacing/>
      </w:pPr>
      <w:r>
        <w:rPr>
          <w:noProof/>
        </w:rPr>
        <w:drawing>
          <wp:inline distT="0" distB="0" distL="0" distR="0" wp14:anchorId="68142F01" wp14:editId="695C1F7D">
            <wp:extent cx="152400" cy="152400"/>
            <wp:effectExtent l="0" t="0" r="0" b="0"/>
            <wp:docPr id="37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cda29ea0d047f867ebb99c8d67db5ea" w:history="1">
        <w:r>
          <w:rPr>
            <w:rStyle w:val="Hyperlink"/>
          </w:rPr>
          <w:t>Easy Entry Easy Exit Functional Architecture</w:t>
        </w:r>
      </w:hyperlink>
      <w:r>
        <w:t>”</w:t>
      </w:r>
    </w:p>
    <w:p w14:paraId="54AED8B5" w14:textId="77777777" w:rsidR="001F2408" w:rsidRPr="00953D23" w:rsidRDefault="001F2408" w:rsidP="001F2408">
      <w:pPr>
        <w:pStyle w:val="ListParagraph"/>
        <w:numPr>
          <w:ilvl w:val="0"/>
          <w:numId w:val="12"/>
        </w:numPr>
        <w:contextualSpacing/>
      </w:pPr>
      <w:r>
        <w:rPr>
          <w:noProof/>
        </w:rPr>
        <w:lastRenderedPageBreak/>
        <w:drawing>
          <wp:inline distT="0" distB="0" distL="0" distR="0" wp14:anchorId="0E30EE5B" wp14:editId="0634DAC6">
            <wp:extent cx="152400" cy="152400"/>
            <wp:effectExtent l="0" t="0" r="0" b="0"/>
            <wp:docPr id="380"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e5c4ff6f849ada5adaaa0336ae32946d" w:history="1">
        <w:r>
          <w:rPr>
            <w:rStyle w:val="Hyperlink"/>
          </w:rPr>
          <w:t>Recall Seat Position</w:t>
        </w:r>
      </w:hyperlink>
      <w:r>
        <w:t>”</w:t>
      </w:r>
    </w:p>
    <w:p w14:paraId="52BC769D" w14:textId="77777777" w:rsidR="001F2408" w:rsidRPr="00393C96" w:rsidRDefault="001F2408" w:rsidP="001F2408">
      <w:pPr>
        <w:contextualSpacing/>
      </w:pPr>
    </w:p>
    <w:p w14:paraId="231F3D3A" w14:textId="77777777" w:rsidR="001F2408" w:rsidRPr="006C2DE5" w:rsidRDefault="001F2408" w:rsidP="001F2408">
      <w:pPr>
        <w:rPr>
          <w:b/>
        </w:rPr>
      </w:pPr>
      <w:r w:rsidRPr="006C2DE5">
        <w:rPr>
          <w:b/>
        </w:rPr>
        <w:t>Description of “Classic Memory Functional Architecture” diagram</w:t>
      </w:r>
      <w:r>
        <w:rPr>
          <w:b/>
        </w:rPr>
        <w:t>:</w:t>
      </w:r>
    </w:p>
    <w:p w14:paraId="007CABE5" w14:textId="77777777" w:rsidR="001F2408" w:rsidRDefault="001F2408" w:rsidP="001F2408">
      <w:r>
        <w:t>This diagram contains all the functions required to Store and Recall the positional settings. This includes inputs and outputs to the user, other features, and external systems.</w:t>
      </w:r>
    </w:p>
    <w:p w14:paraId="49DB3127" w14:textId="77777777" w:rsidR="001F2408" w:rsidRDefault="001F2408" w:rsidP="001F2408"/>
    <w:p w14:paraId="78F99183" w14:textId="77777777" w:rsidR="001F2408" w:rsidRDefault="001F2408" w:rsidP="001F2408">
      <w:pPr>
        <w:jc w:val="center"/>
      </w:pPr>
      <w:r>
        <w:rPr>
          <w:noProof/>
        </w:rPr>
        <w:drawing>
          <wp:inline distT="0" distB="0" distL="0" distR="0" wp14:anchorId="34B99CDF" wp14:editId="4FC3E0AA">
            <wp:extent cx="6466204" cy="943828"/>
            <wp:effectExtent l="0" t="0" r="0" b="0"/>
            <wp:docPr id="38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19504CEC" w14:textId="77777777" w:rsidR="001F2408" w:rsidRPr="00294100" w:rsidRDefault="001F2408" w:rsidP="001F2408">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288EC8CE" wp14:editId="08BA41A9">
            <wp:extent cx="152400" cy="152400"/>
            <wp:effectExtent l="0" t="0" r="0" b="0"/>
            <wp:docPr id="38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6C75940F" wp14:editId="75BDEEF8">
            <wp:extent cx="152400" cy="152400"/>
            <wp:effectExtent l="0" t="0" r="0" b="0"/>
            <wp:docPr id="38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Move Seat Position</w:t>
      </w:r>
      <w:r>
        <w:t>”</w:t>
      </w:r>
    </w:p>
    <w:p w14:paraId="38A3B6CD" w14:textId="77777777" w:rsidR="001F2408" w:rsidRDefault="001F2408" w:rsidP="001F2408">
      <w:pPr>
        <w:contextualSpacing/>
      </w:pPr>
    </w:p>
    <w:p w14:paraId="7BA8B1BB" w14:textId="77777777" w:rsidR="001F2408" w:rsidRPr="006C2DE5" w:rsidRDefault="001F2408" w:rsidP="001F2408">
      <w:pPr>
        <w:rPr>
          <w:b/>
        </w:rPr>
      </w:pPr>
      <w:r w:rsidRPr="006C2DE5">
        <w:rPr>
          <w:b/>
        </w:rPr>
        <w:t>Description of “Easy Entry Easy Exit Functional Architecture” diagram</w:t>
      </w:r>
      <w:r>
        <w:rPr>
          <w:b/>
        </w:rPr>
        <w:t>:</w:t>
      </w:r>
    </w:p>
    <w:p w14:paraId="11B75C48" w14:textId="77777777" w:rsidR="001F2408" w:rsidRDefault="001F2408" w:rsidP="001F2408">
      <w:r>
        <w:t>This diagram contains all the functions required to adjust seats and steering to provide additional space for the user to enter and exit. This includes inputs and outputs to the user, other features, and external systems.</w:t>
      </w:r>
    </w:p>
    <w:p w14:paraId="425BE7AF" w14:textId="77777777" w:rsidR="001F2408" w:rsidRDefault="001F2408" w:rsidP="001F2408"/>
    <w:p w14:paraId="5AD400E2" w14:textId="77777777" w:rsidR="001F2408" w:rsidRDefault="001F2408" w:rsidP="001F2408">
      <w:pPr>
        <w:jc w:val="center"/>
      </w:pPr>
      <w:r>
        <w:rPr>
          <w:noProof/>
        </w:rPr>
        <w:drawing>
          <wp:inline distT="0" distB="0" distL="0" distR="0" wp14:anchorId="1285931D" wp14:editId="29696C1F">
            <wp:extent cx="6466205" cy="815654"/>
            <wp:effectExtent l="0" t="0" r="0" b="0"/>
            <wp:docPr id="388"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191348247.png"/>
                    <pic:cNvPicPr/>
                  </pic:nvPicPr>
                  <pic:blipFill>
                    <a:blip r:embed="rId40" cstate="print"/>
                    <a:stretch>
                      <a:fillRect/>
                    </a:stretch>
                  </pic:blipFill>
                  <pic:spPr>
                    <a:xfrm>
                      <a:off x="0" y="0"/>
                      <a:ext cx="6466205" cy="815654"/>
                    </a:xfrm>
                    <a:prstGeom prst="rect">
                      <a:avLst/>
                    </a:prstGeom>
                  </pic:spPr>
                </pic:pic>
              </a:graphicData>
            </a:graphic>
          </wp:inline>
        </w:drawing>
      </w:r>
    </w:p>
    <w:p w14:paraId="1232D5EA" w14:textId="77777777" w:rsidR="001F2408" w:rsidRPr="00294100" w:rsidRDefault="001F2408" w:rsidP="001F2408">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4C6597A9" wp14:editId="70780349">
            <wp:extent cx="152400" cy="152400"/>
            <wp:effectExtent l="0" t="0" r="0" b="0"/>
            <wp:docPr id="39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Easy Entry Easy Exit Functional Architecture</w:t>
      </w:r>
      <w:r>
        <w:t>”</w:t>
      </w:r>
      <w:r w:rsidRPr="00294100">
        <w:t xml:space="preserve"> calling </w:t>
      </w:r>
      <w:r>
        <w:rPr>
          <w:noProof/>
        </w:rPr>
        <w:drawing>
          <wp:inline distT="0" distB="0" distL="0" distR="0" wp14:anchorId="47230001" wp14:editId="24C40334">
            <wp:extent cx="152400" cy="152400"/>
            <wp:effectExtent l="0" t="0" r="0" b="0"/>
            <wp:docPr id="39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Move Seat Position</w:t>
      </w:r>
      <w:r>
        <w:t>”</w:t>
      </w:r>
    </w:p>
    <w:p w14:paraId="4345367E" w14:textId="77777777" w:rsidR="001F2408" w:rsidRDefault="001F2408" w:rsidP="001F2408">
      <w:pPr>
        <w:contextualSpacing/>
      </w:pPr>
    </w:p>
    <w:p w14:paraId="51485A5C" w14:textId="77777777" w:rsidR="001F2408" w:rsidRDefault="001F2408" w:rsidP="001F2408">
      <w:pPr>
        <w:pStyle w:val="Heading3"/>
      </w:pPr>
      <w:r>
        <w:t>Function Interfaces</w:t>
      </w:r>
    </w:p>
    <w:p w14:paraId="5FBF6C6A" w14:textId="77777777" w:rsidR="001F2408" w:rsidRDefault="001F2408" w:rsidP="001F2408">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1F2408" w:rsidRPr="00E54DEA" w14:paraId="14DC0C91" w14:textId="77777777" w:rsidTr="00812550">
        <w:trPr>
          <w:trHeight w:val="260"/>
        </w:trPr>
        <w:tc>
          <w:tcPr>
            <w:tcW w:w="2695" w:type="dxa"/>
            <w:shd w:val="clear" w:color="auto" w:fill="D9D9D9" w:themeFill="background1" w:themeFillShade="D9"/>
            <w:noWrap/>
            <w:hideMark/>
          </w:tcPr>
          <w:p w14:paraId="4DAEF50D" w14:textId="77777777" w:rsidR="001F2408" w:rsidRPr="00E54DEA" w:rsidRDefault="001F2408"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BFBC5B2" w14:textId="77777777" w:rsidR="001F2408" w:rsidRDefault="001F2408" w:rsidP="00812550">
            <w:pPr>
              <w:overflowPunct/>
              <w:autoSpaceDE/>
              <w:autoSpaceDN/>
              <w:adjustRightInd/>
              <w:textAlignment w:val="auto"/>
              <w:rPr>
                <w:rFonts w:cs="Arial"/>
                <w:b/>
                <w:bCs/>
                <w:color w:val="000000"/>
              </w:rPr>
            </w:pPr>
            <w:r>
              <w:rPr>
                <w:rFonts w:cs="Arial"/>
                <w:b/>
                <w:bCs/>
                <w:color w:val="000000"/>
              </w:rPr>
              <w:t>Description</w:t>
            </w:r>
          </w:p>
        </w:tc>
      </w:tr>
      <w:tr w:rsidR="001F2408" w:rsidRPr="003F473D" w14:paraId="332C2453" w14:textId="77777777" w:rsidTr="00812550">
        <w:trPr>
          <w:trHeight w:val="410"/>
        </w:trPr>
        <w:tc>
          <w:tcPr>
            <w:tcW w:w="2695" w:type="dxa"/>
            <w:noWrap/>
          </w:tcPr>
          <w:p w14:paraId="58DAD46A" w14:textId="77777777" w:rsidR="001F2408" w:rsidRDefault="001F2408" w:rsidP="00812550">
            <w:pPr>
              <w:contextualSpacing/>
              <w:rPr>
                <w:rFonts w:cs="Arial"/>
              </w:rPr>
            </w:pPr>
            <w:r w:rsidRPr="00275823">
              <w:rPr>
                <w:rFonts w:cs="Arial"/>
              </w:rPr>
              <w:t>Current_Seat_Setting</w:t>
            </w:r>
          </w:p>
          <w:p w14:paraId="5E13DA1F" w14:textId="77777777" w:rsidR="001F2408" w:rsidRDefault="001F2408" w:rsidP="00812550">
            <w:pPr>
              <w:contextualSpacing/>
              <w:rPr>
                <w:rFonts w:cs="Arial"/>
              </w:rPr>
            </w:pPr>
            <w:r>
              <w:rPr>
                <w:rFonts w:cs="Arial"/>
              </w:rPr>
              <w:t>Type:</w:t>
            </w:r>
          </w:p>
          <w:p w14:paraId="3AA3BB84" w14:textId="77777777" w:rsidR="001F2408" w:rsidRDefault="001F2408"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EBB9765" wp14:editId="4DABA554">
                  <wp:extent cx="152400" cy="152400"/>
                  <wp:effectExtent l="0" t="0" r="0" b="0"/>
                  <wp:docPr id="39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365D9224" w14:textId="77777777" w:rsidR="001F2408" w:rsidRDefault="001F2408" w:rsidP="00812550">
            <w:pPr>
              <w:rPr>
                <w:rFonts w:cs="Arial"/>
              </w:rPr>
            </w:pPr>
            <w:r>
              <w:rPr>
                <w:rFonts w:cs="Arial"/>
              </w:rPr>
              <w:t>Signal Description:</w:t>
            </w:r>
          </w:p>
          <w:p w14:paraId="3EBC4B17" w14:textId="77777777" w:rsidR="001F2408" w:rsidRDefault="001F2408" w:rsidP="00812550">
            <w:pPr>
              <w:rPr>
                <w:rFonts w:cs="Arial"/>
              </w:rPr>
            </w:pPr>
            <w:r w:rsidRPr="00275823">
              <w:rPr>
                <w:rFonts w:cs="Arial"/>
              </w:rPr>
              <w:t>These values indicate the actual settings being transferred. These can be stored settings to be recalled or current settings to be stored.</w:t>
            </w:r>
          </w:p>
          <w:p w14:paraId="58998D4B" w14:textId="77777777" w:rsidR="001F2408" w:rsidRDefault="001F2408" w:rsidP="00812550">
            <w:pPr>
              <w:rPr>
                <w:rFonts w:cs="Arial"/>
              </w:rPr>
            </w:pPr>
          </w:p>
          <w:p w14:paraId="15CE4B38" w14:textId="77777777" w:rsidR="001F2408" w:rsidRDefault="001F2408" w:rsidP="00812550">
            <w:pPr>
              <w:rPr>
                <w:rFonts w:cs="Arial"/>
              </w:rPr>
            </w:pPr>
            <w:r>
              <w:rPr>
                <w:rFonts w:cs="Arial"/>
              </w:rPr>
              <w:t>Usage in Function:</w:t>
            </w:r>
          </w:p>
          <w:p w14:paraId="26285612" w14:textId="77777777" w:rsidR="001F2408" w:rsidRDefault="001F2408" w:rsidP="00812550">
            <w:pPr>
              <w:rPr>
                <w:rFonts w:cs="Arial"/>
              </w:rPr>
            </w:pPr>
            <w:r>
              <w:rPr>
                <w:rFonts w:cs="Arial"/>
              </w:rPr>
              <w:t>Contains the current values of the Seat</w:t>
            </w:r>
          </w:p>
          <w:p w14:paraId="747AC940" w14:textId="77777777" w:rsidR="001F2408" w:rsidRDefault="001F2408" w:rsidP="00812550">
            <w:pPr>
              <w:rPr>
                <w:rFonts w:cs="Arial"/>
              </w:rPr>
            </w:pPr>
          </w:p>
          <w:p w14:paraId="25879EDA" w14:textId="77777777" w:rsidR="001F2408" w:rsidRPr="0046598F" w:rsidRDefault="001F2408" w:rsidP="00812550">
            <w:pPr>
              <w:rPr>
                <w:rFonts w:cs="Arial"/>
                <w:color w:val="000000"/>
              </w:rPr>
            </w:pPr>
            <w:r>
              <w:rPr>
                <w:rFonts w:cs="Arial"/>
                <w:color w:val="000000"/>
              </w:rPr>
              <w:t>Received from:</w:t>
            </w:r>
          </w:p>
          <w:p w14:paraId="5EE5DBBF" w14:textId="77777777" w:rsidR="001F2408" w:rsidRPr="00C8319B" w:rsidRDefault="001F2408" w:rsidP="00812550">
            <w:pPr>
              <w:pStyle w:val="ListParagraph"/>
              <w:numPr>
                <w:ilvl w:val="0"/>
                <w:numId w:val="12"/>
              </w:numPr>
              <w:rPr>
                <w:rFonts w:cs="Arial"/>
              </w:rPr>
            </w:pPr>
            <w:r>
              <w:rPr>
                <w:noProof/>
              </w:rPr>
              <w:drawing>
                <wp:inline distT="0" distB="0" distL="0" distR="0" wp14:anchorId="4CF264BA" wp14:editId="0A0F0BEA">
                  <wp:extent cx="152400" cy="152400"/>
                  <wp:effectExtent l="0" t="0" r="0" b="0"/>
                  <wp:docPr id="39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4261cb368363ca39065c79073ced6c" w:history="1">
              <w:r>
                <w:rPr>
                  <w:rStyle w:val="Hyperlink"/>
                  <w:rFonts w:cs="Arial"/>
                </w:rPr>
                <w:t>Read Seat Current Position</w:t>
              </w:r>
            </w:hyperlink>
          </w:p>
        </w:tc>
      </w:tr>
      <w:tr w:rsidR="001F2408" w:rsidRPr="003F473D" w14:paraId="6A6E8010" w14:textId="77777777" w:rsidTr="00812550">
        <w:trPr>
          <w:trHeight w:val="410"/>
        </w:trPr>
        <w:tc>
          <w:tcPr>
            <w:tcW w:w="2695" w:type="dxa"/>
            <w:noWrap/>
          </w:tcPr>
          <w:p w14:paraId="3F7A5A3F" w14:textId="77777777" w:rsidR="001F2408" w:rsidRDefault="001F2408" w:rsidP="00812550">
            <w:pPr>
              <w:contextualSpacing/>
              <w:rPr>
                <w:rFonts w:cs="Arial"/>
              </w:rPr>
            </w:pPr>
            <w:r w:rsidRPr="00275823">
              <w:rPr>
                <w:rFonts w:cs="Arial"/>
              </w:rPr>
              <w:t>Stored_Seat_Setting</w:t>
            </w:r>
          </w:p>
          <w:p w14:paraId="53E4F169" w14:textId="77777777" w:rsidR="001F2408" w:rsidRDefault="001F2408" w:rsidP="00812550">
            <w:pPr>
              <w:contextualSpacing/>
              <w:rPr>
                <w:rFonts w:cs="Arial"/>
              </w:rPr>
            </w:pPr>
            <w:r>
              <w:rPr>
                <w:rFonts w:cs="Arial"/>
              </w:rPr>
              <w:t>Type:</w:t>
            </w:r>
          </w:p>
          <w:p w14:paraId="110E30C6" w14:textId="77777777" w:rsidR="001F2408" w:rsidRDefault="001F2408"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E48C966" wp14:editId="49635380">
                  <wp:extent cx="152400" cy="152400"/>
                  <wp:effectExtent l="0" t="0" r="0" b="0"/>
                  <wp:docPr id="39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6871D76C" w14:textId="77777777" w:rsidR="001F2408" w:rsidRDefault="001F2408" w:rsidP="00812550">
            <w:pPr>
              <w:rPr>
                <w:rFonts w:cs="Arial"/>
              </w:rPr>
            </w:pPr>
            <w:r>
              <w:rPr>
                <w:rFonts w:cs="Arial"/>
              </w:rPr>
              <w:t>Signal Description:</w:t>
            </w:r>
          </w:p>
          <w:p w14:paraId="72622C9D" w14:textId="77777777" w:rsidR="001F2408" w:rsidRDefault="001F2408" w:rsidP="00812550">
            <w:pPr>
              <w:rPr>
                <w:rFonts w:cs="Arial"/>
              </w:rPr>
            </w:pPr>
            <w:r w:rsidRPr="00275823">
              <w:rPr>
                <w:rFonts w:cs="Arial"/>
              </w:rPr>
              <w:t>These values indicate the actual settings being transferred. These can be stored settings to be recalled or current settings to be stored.</w:t>
            </w:r>
          </w:p>
          <w:p w14:paraId="3B566FD5" w14:textId="77777777" w:rsidR="001F2408" w:rsidRDefault="001F2408" w:rsidP="00812550">
            <w:pPr>
              <w:rPr>
                <w:rFonts w:cs="Arial"/>
              </w:rPr>
            </w:pPr>
          </w:p>
          <w:p w14:paraId="7E0D0E53" w14:textId="77777777" w:rsidR="001F2408" w:rsidRDefault="001F2408" w:rsidP="00812550">
            <w:pPr>
              <w:rPr>
                <w:rFonts w:cs="Arial"/>
              </w:rPr>
            </w:pPr>
            <w:r>
              <w:rPr>
                <w:rFonts w:cs="Arial"/>
              </w:rPr>
              <w:t>Usage in Function:</w:t>
            </w:r>
          </w:p>
          <w:p w14:paraId="55EB7F16" w14:textId="77777777" w:rsidR="001F2408" w:rsidRDefault="001F2408" w:rsidP="00812550">
            <w:pPr>
              <w:rPr>
                <w:rFonts w:cs="Arial"/>
              </w:rPr>
            </w:pPr>
            <w:r>
              <w:rPr>
                <w:rFonts w:cs="Arial"/>
              </w:rPr>
              <w:t xml:space="preserve">Signal Description: </w:t>
            </w:r>
          </w:p>
          <w:p w14:paraId="46774F6D" w14:textId="77777777" w:rsidR="001F2408" w:rsidRDefault="001F2408" w:rsidP="00812550">
            <w:pPr>
              <w:rPr>
                <w:rFonts w:cs="Arial"/>
              </w:rPr>
            </w:pPr>
            <w:r>
              <w:rPr>
                <w:rFonts w:cs="Arial"/>
              </w:rPr>
              <w:t>Contains the value that the current position will be updated to</w:t>
            </w:r>
          </w:p>
          <w:p w14:paraId="6A2ED9AB" w14:textId="77777777" w:rsidR="001F2408" w:rsidRDefault="001F2408" w:rsidP="00812550">
            <w:pPr>
              <w:rPr>
                <w:rFonts w:cs="Arial"/>
              </w:rPr>
            </w:pPr>
          </w:p>
          <w:p w14:paraId="2261637E" w14:textId="77777777" w:rsidR="001F2408" w:rsidRPr="0046598F" w:rsidRDefault="001F2408" w:rsidP="00812550">
            <w:pPr>
              <w:rPr>
                <w:rFonts w:cs="Arial"/>
                <w:color w:val="000000"/>
              </w:rPr>
            </w:pPr>
            <w:r>
              <w:rPr>
                <w:rFonts w:cs="Arial"/>
                <w:color w:val="000000"/>
              </w:rPr>
              <w:t>Received from:</w:t>
            </w:r>
          </w:p>
          <w:p w14:paraId="0D32A19B" w14:textId="77777777" w:rsidR="001F2408" w:rsidRPr="00C8319B" w:rsidRDefault="001F2408" w:rsidP="00812550">
            <w:pPr>
              <w:pStyle w:val="ListParagraph"/>
              <w:numPr>
                <w:ilvl w:val="0"/>
                <w:numId w:val="12"/>
              </w:numPr>
              <w:rPr>
                <w:rFonts w:cs="Arial"/>
              </w:rPr>
            </w:pPr>
            <w:r>
              <w:rPr>
                <w:noProof/>
              </w:rPr>
              <w:drawing>
                <wp:inline distT="0" distB="0" distL="0" distR="0" wp14:anchorId="028742AD" wp14:editId="1A158CEA">
                  <wp:extent cx="152400" cy="152400"/>
                  <wp:effectExtent l="0" t="0" r="0" b="0"/>
                  <wp:docPr id="40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d01dd19c02613f9624ec91e983fd614" w:history="1">
              <w:r>
                <w:rPr>
                  <w:rStyle w:val="Hyperlink"/>
                  <w:rFonts w:cs="Arial"/>
                </w:rPr>
                <w:t>Read Seat Stored Position</w:t>
              </w:r>
            </w:hyperlink>
          </w:p>
        </w:tc>
      </w:tr>
      <w:tr w:rsidR="001F2408" w:rsidRPr="003F473D" w14:paraId="41DC4B58" w14:textId="77777777" w:rsidTr="00812550">
        <w:trPr>
          <w:trHeight w:val="410"/>
        </w:trPr>
        <w:tc>
          <w:tcPr>
            <w:tcW w:w="2695" w:type="dxa"/>
            <w:noWrap/>
          </w:tcPr>
          <w:p w14:paraId="2C33CDF7" w14:textId="77777777" w:rsidR="001F2408" w:rsidRDefault="001F2408" w:rsidP="00812550">
            <w:pPr>
              <w:contextualSpacing/>
              <w:rPr>
                <w:rFonts w:cs="Arial"/>
              </w:rPr>
            </w:pPr>
            <w:r w:rsidRPr="00275823">
              <w:rPr>
                <w:rFonts w:cs="Arial"/>
              </w:rPr>
              <w:t>Manual_Adjustment</w:t>
            </w:r>
          </w:p>
          <w:p w14:paraId="5A7142A3" w14:textId="77777777" w:rsidR="001F2408" w:rsidRDefault="001F2408" w:rsidP="00812550">
            <w:pPr>
              <w:contextualSpacing/>
              <w:rPr>
                <w:rFonts w:cs="Arial"/>
              </w:rPr>
            </w:pPr>
            <w:r>
              <w:rPr>
                <w:rFonts w:cs="Arial"/>
              </w:rPr>
              <w:t>Type:</w:t>
            </w:r>
          </w:p>
          <w:p w14:paraId="4616531D" w14:textId="77777777" w:rsidR="001F2408" w:rsidRDefault="001F2408"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7CBAAFA" wp14:editId="6B6B0B9D">
                  <wp:extent cx="152400" cy="152400"/>
                  <wp:effectExtent l="0" t="0" r="0" b="0"/>
                  <wp:docPr id="40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506" w:type="dxa"/>
          </w:tcPr>
          <w:p w14:paraId="617F4897" w14:textId="77777777" w:rsidR="001F2408" w:rsidRDefault="001F2408" w:rsidP="00812550">
            <w:pPr>
              <w:rPr>
                <w:rFonts w:cs="Arial"/>
              </w:rPr>
            </w:pPr>
            <w:r>
              <w:rPr>
                <w:rFonts w:cs="Arial"/>
              </w:rPr>
              <w:t>Signal Description:</w:t>
            </w:r>
          </w:p>
          <w:p w14:paraId="6B10A683" w14:textId="77777777" w:rsidR="001F2408" w:rsidRDefault="001F2408" w:rsidP="00812550">
            <w:pPr>
              <w:rPr>
                <w:rFonts w:cs="Arial"/>
              </w:rPr>
            </w:pPr>
            <w:r w:rsidRPr="00275823">
              <w:rPr>
                <w:rFonts w:cs="Arial"/>
              </w:rPr>
              <w:t>These values indicate when a memory controller system has determined that a manual adjustment occurred. Manual adjustments cause automatic movement to cancel.</w:t>
            </w:r>
          </w:p>
          <w:p w14:paraId="78D0F1BD" w14:textId="77777777" w:rsidR="001F2408" w:rsidRDefault="001F2408" w:rsidP="00812550">
            <w:pPr>
              <w:rPr>
                <w:rFonts w:cs="Arial"/>
              </w:rPr>
            </w:pPr>
          </w:p>
          <w:p w14:paraId="02D6CD22" w14:textId="77777777" w:rsidR="001F2408" w:rsidRDefault="001F2408" w:rsidP="00812550">
            <w:pPr>
              <w:rPr>
                <w:rFonts w:cs="Arial"/>
              </w:rPr>
            </w:pPr>
            <w:r>
              <w:rPr>
                <w:rFonts w:cs="Arial"/>
              </w:rPr>
              <w:lastRenderedPageBreak/>
              <w:t>Usage in Function:</w:t>
            </w:r>
          </w:p>
          <w:p w14:paraId="0588535E" w14:textId="77777777" w:rsidR="001F2408" w:rsidRDefault="001F2408" w:rsidP="00812550">
            <w:pPr>
              <w:rPr>
                <w:rFonts w:cs="Arial"/>
              </w:rPr>
            </w:pPr>
            <w:r>
              <w:rPr>
                <w:rFonts w:cs="Arial"/>
              </w:rPr>
              <w:t xml:space="preserve">Signal Description: </w:t>
            </w:r>
          </w:p>
          <w:p w14:paraId="59F2F199" w14:textId="77777777" w:rsidR="001F2408" w:rsidRDefault="001F2408" w:rsidP="00812550">
            <w:pPr>
              <w:rPr>
                <w:rFonts w:cs="Arial"/>
              </w:rPr>
            </w:pPr>
            <w:r>
              <w:rPr>
                <w:rFonts w:cs="Arial"/>
              </w:rPr>
              <w:t>Indicates that positional system which has a memory controller system made a manual adjustment</w:t>
            </w:r>
          </w:p>
          <w:p w14:paraId="582B711C" w14:textId="77777777" w:rsidR="001F2408" w:rsidRDefault="001F2408" w:rsidP="00812550">
            <w:pPr>
              <w:rPr>
                <w:rFonts w:cs="Arial"/>
              </w:rPr>
            </w:pPr>
          </w:p>
          <w:p w14:paraId="159F175E" w14:textId="77777777" w:rsidR="001F2408" w:rsidRPr="0046598F" w:rsidRDefault="001F2408" w:rsidP="00812550">
            <w:pPr>
              <w:rPr>
                <w:rFonts w:cs="Arial"/>
                <w:color w:val="000000"/>
              </w:rPr>
            </w:pPr>
            <w:r>
              <w:rPr>
                <w:rFonts w:cs="Arial"/>
                <w:color w:val="000000"/>
              </w:rPr>
              <w:t>Received from:</w:t>
            </w:r>
          </w:p>
          <w:p w14:paraId="13501C9C" w14:textId="77777777" w:rsidR="001F2408" w:rsidRPr="00C8319B" w:rsidRDefault="001F2408" w:rsidP="00812550">
            <w:pPr>
              <w:pStyle w:val="ListParagraph"/>
              <w:numPr>
                <w:ilvl w:val="0"/>
                <w:numId w:val="12"/>
              </w:numPr>
              <w:rPr>
                <w:rFonts w:cs="Arial"/>
              </w:rPr>
            </w:pPr>
            <w:r>
              <w:rPr>
                <w:noProof/>
              </w:rPr>
              <w:drawing>
                <wp:inline distT="0" distB="0" distL="0" distR="0" wp14:anchorId="04A97B3A" wp14:editId="74E916D7">
                  <wp:extent cx="152400" cy="152400"/>
                  <wp:effectExtent l="0" t="0" r="0" b="0"/>
                  <wp:docPr id="40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5064a21e54a3a0d4d89b02881b056d" w:history="1">
              <w:r>
                <w:rPr>
                  <w:rStyle w:val="Hyperlink"/>
                  <w:rFonts w:cs="Arial"/>
                </w:rPr>
                <w:t>Notify Mirrors Manual Adjustement</w:t>
              </w:r>
            </w:hyperlink>
          </w:p>
          <w:p w14:paraId="03664DA4" w14:textId="77777777" w:rsidR="001F2408" w:rsidRPr="00C8319B" w:rsidRDefault="001F2408" w:rsidP="00812550">
            <w:pPr>
              <w:pStyle w:val="ListParagraph"/>
              <w:numPr>
                <w:ilvl w:val="0"/>
                <w:numId w:val="12"/>
              </w:numPr>
              <w:rPr>
                <w:rFonts w:cs="Arial"/>
              </w:rPr>
            </w:pPr>
            <w:r>
              <w:rPr>
                <w:noProof/>
              </w:rPr>
              <w:drawing>
                <wp:inline distT="0" distB="0" distL="0" distR="0" wp14:anchorId="2D1E2DD8" wp14:editId="79D17522">
                  <wp:extent cx="152400" cy="152400"/>
                  <wp:effectExtent l="0" t="0" r="0" b="0"/>
                  <wp:docPr id="406"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748e0c1a6b06a3f84e54e1a94b20c0" w:history="1">
              <w:r>
                <w:rPr>
                  <w:rStyle w:val="Hyperlink"/>
                  <w:rFonts w:cs="Arial"/>
                </w:rPr>
                <w:t>Notify Seat Manual Adjustment</w:t>
              </w:r>
            </w:hyperlink>
          </w:p>
          <w:p w14:paraId="06BD2C34" w14:textId="77777777" w:rsidR="001F2408" w:rsidRPr="00C8319B" w:rsidRDefault="001F2408" w:rsidP="00812550">
            <w:pPr>
              <w:pStyle w:val="ListParagraph"/>
              <w:numPr>
                <w:ilvl w:val="0"/>
                <w:numId w:val="12"/>
              </w:numPr>
              <w:rPr>
                <w:rFonts w:cs="Arial"/>
              </w:rPr>
            </w:pPr>
            <w:r>
              <w:rPr>
                <w:noProof/>
              </w:rPr>
              <w:drawing>
                <wp:inline distT="0" distB="0" distL="0" distR="0" wp14:anchorId="738785FF" wp14:editId="312C702A">
                  <wp:extent cx="152400" cy="152400"/>
                  <wp:effectExtent l="0" t="0" r="0" b="0"/>
                  <wp:docPr id="40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dab4bb3003934897d0daf2ef6f55bd" w:history="1">
              <w:r>
                <w:rPr>
                  <w:rStyle w:val="Hyperlink"/>
                  <w:rFonts w:cs="Arial"/>
                </w:rPr>
                <w:t>Notify Multicontour Seat Manual Adjustment</w:t>
              </w:r>
            </w:hyperlink>
          </w:p>
          <w:p w14:paraId="22556D08" w14:textId="77777777" w:rsidR="001F2408" w:rsidRPr="00C8319B" w:rsidRDefault="001F2408" w:rsidP="00812550">
            <w:pPr>
              <w:pStyle w:val="ListParagraph"/>
              <w:numPr>
                <w:ilvl w:val="0"/>
                <w:numId w:val="12"/>
              </w:numPr>
              <w:rPr>
                <w:rFonts w:cs="Arial"/>
              </w:rPr>
            </w:pPr>
            <w:r>
              <w:rPr>
                <w:noProof/>
              </w:rPr>
              <w:drawing>
                <wp:inline distT="0" distB="0" distL="0" distR="0" wp14:anchorId="10D7BDB9" wp14:editId="3F961A1B">
                  <wp:extent cx="152400" cy="152400"/>
                  <wp:effectExtent l="0" t="0" r="0" b="0"/>
                  <wp:docPr id="41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45569eb16900cb7f7a12f694360d28" w:history="1">
              <w:r>
                <w:rPr>
                  <w:rStyle w:val="Hyperlink"/>
                  <w:rFonts w:cs="Arial"/>
                </w:rPr>
                <w:t>Notify Steering Manual Adjustment</w:t>
              </w:r>
            </w:hyperlink>
          </w:p>
          <w:p w14:paraId="424490D7" w14:textId="77777777" w:rsidR="001F2408" w:rsidRPr="00C8319B" w:rsidRDefault="001F2408" w:rsidP="00812550">
            <w:pPr>
              <w:pStyle w:val="ListParagraph"/>
              <w:numPr>
                <w:ilvl w:val="0"/>
                <w:numId w:val="12"/>
              </w:numPr>
              <w:rPr>
                <w:rFonts w:cs="Arial"/>
              </w:rPr>
            </w:pPr>
            <w:r>
              <w:rPr>
                <w:noProof/>
              </w:rPr>
              <w:drawing>
                <wp:inline distT="0" distB="0" distL="0" distR="0" wp14:anchorId="7C74449D" wp14:editId="13792DD4">
                  <wp:extent cx="152400" cy="152400"/>
                  <wp:effectExtent l="0" t="0" r="0" b="0"/>
                  <wp:docPr id="41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e0fcab7b6c41996d04be8c4115019a" w:history="1">
              <w:r>
                <w:rPr>
                  <w:rStyle w:val="Hyperlink"/>
                  <w:rFonts w:cs="Arial"/>
                </w:rPr>
                <w:t>Notify AHUD Manual Adjustment</w:t>
              </w:r>
            </w:hyperlink>
          </w:p>
          <w:p w14:paraId="5B756624" w14:textId="77777777" w:rsidR="001F2408" w:rsidRPr="00C8319B" w:rsidRDefault="001F2408" w:rsidP="00812550">
            <w:pPr>
              <w:pStyle w:val="ListParagraph"/>
              <w:numPr>
                <w:ilvl w:val="0"/>
                <w:numId w:val="12"/>
              </w:numPr>
              <w:rPr>
                <w:rFonts w:cs="Arial"/>
              </w:rPr>
            </w:pPr>
            <w:r>
              <w:rPr>
                <w:noProof/>
              </w:rPr>
              <w:drawing>
                <wp:inline distT="0" distB="0" distL="0" distR="0" wp14:anchorId="2ADFDBFC" wp14:editId="69070E56">
                  <wp:extent cx="152400" cy="152400"/>
                  <wp:effectExtent l="0" t="0" r="0" b="0"/>
                  <wp:docPr id="41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8f975d999da1c093e83aa6fb182507" w:history="1">
              <w:r>
                <w:rPr>
                  <w:rStyle w:val="Hyperlink"/>
                  <w:rFonts w:cs="Arial"/>
                </w:rPr>
                <w:t>Notify Pedals Manual Adjustment</w:t>
              </w:r>
            </w:hyperlink>
          </w:p>
        </w:tc>
      </w:tr>
      <w:tr w:rsidR="001F2408" w:rsidRPr="003F473D" w14:paraId="05BD89EC" w14:textId="77777777" w:rsidTr="00812550">
        <w:trPr>
          <w:trHeight w:val="410"/>
        </w:trPr>
        <w:tc>
          <w:tcPr>
            <w:tcW w:w="2695" w:type="dxa"/>
            <w:noWrap/>
          </w:tcPr>
          <w:p w14:paraId="3B4347C2" w14:textId="77777777" w:rsidR="001F2408" w:rsidRDefault="001F2408" w:rsidP="00812550">
            <w:pPr>
              <w:contextualSpacing/>
              <w:rPr>
                <w:rFonts w:cs="Arial"/>
              </w:rPr>
            </w:pPr>
            <w:r w:rsidRPr="00275823">
              <w:rPr>
                <w:rFonts w:cs="Arial"/>
              </w:rPr>
              <w:lastRenderedPageBreak/>
              <w:t>EEEE_Request</w:t>
            </w:r>
          </w:p>
          <w:p w14:paraId="1F24C0AF" w14:textId="77777777" w:rsidR="001F2408" w:rsidRDefault="001F2408" w:rsidP="00812550">
            <w:pPr>
              <w:contextualSpacing/>
              <w:rPr>
                <w:rFonts w:cs="Arial"/>
              </w:rPr>
            </w:pPr>
            <w:r>
              <w:rPr>
                <w:rFonts w:cs="Arial"/>
              </w:rPr>
              <w:t>Type:</w:t>
            </w:r>
          </w:p>
          <w:p w14:paraId="6000BFEE" w14:textId="77777777" w:rsidR="001F2408" w:rsidRDefault="001F2408"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EBDF77F" wp14:editId="68CC9F72">
                  <wp:extent cx="152400" cy="152400"/>
                  <wp:effectExtent l="0" t="0" r="0" b="0"/>
                  <wp:docPr id="41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3f17f09e86bc11e3bdeae2495843988" w:history="1">
              <w:r>
                <w:rPr>
                  <w:rStyle w:val="Hyperlink"/>
                  <w:rFonts w:cs="Arial"/>
                </w:rPr>
                <w:t>EEEE Request - EEEE/Drive</w:t>
              </w:r>
            </w:hyperlink>
          </w:p>
        </w:tc>
        <w:tc>
          <w:tcPr>
            <w:tcW w:w="7506" w:type="dxa"/>
          </w:tcPr>
          <w:p w14:paraId="17CFFCCF" w14:textId="77777777" w:rsidR="001F2408" w:rsidRDefault="001F2408" w:rsidP="00812550">
            <w:pPr>
              <w:rPr>
                <w:rFonts w:cs="Arial"/>
              </w:rPr>
            </w:pPr>
            <w:r>
              <w:rPr>
                <w:rFonts w:cs="Arial"/>
              </w:rPr>
              <w:t>Signal Description:</w:t>
            </w:r>
          </w:p>
          <w:p w14:paraId="21224188" w14:textId="77777777" w:rsidR="001F2408" w:rsidRDefault="001F2408" w:rsidP="00812550">
            <w:pPr>
              <w:rPr>
                <w:rFonts w:cs="Arial"/>
              </w:rPr>
            </w:pPr>
            <w:r w:rsidRPr="00275823">
              <w:rPr>
                <w:rFonts w:cs="Arial"/>
              </w:rPr>
              <w:t>These values indicate whether the request wants Easy Entry Easy Exit controlled commodities to move to Easy Entry Easy Exit position or the Drive Position.</w:t>
            </w:r>
          </w:p>
          <w:p w14:paraId="3A38B7F4" w14:textId="77777777" w:rsidR="001F2408" w:rsidRDefault="001F2408" w:rsidP="00812550">
            <w:pPr>
              <w:rPr>
                <w:rFonts w:cs="Arial"/>
              </w:rPr>
            </w:pPr>
          </w:p>
          <w:p w14:paraId="2CF5D24D" w14:textId="77777777" w:rsidR="001F2408" w:rsidRDefault="001F2408" w:rsidP="00812550">
            <w:pPr>
              <w:rPr>
                <w:rFonts w:cs="Arial"/>
              </w:rPr>
            </w:pPr>
            <w:r>
              <w:rPr>
                <w:rFonts w:cs="Arial"/>
              </w:rPr>
              <w:t>Usage in Function:</w:t>
            </w:r>
          </w:p>
          <w:p w14:paraId="6D919276" w14:textId="77777777" w:rsidR="001F2408" w:rsidRDefault="001F2408" w:rsidP="00812550">
            <w:pPr>
              <w:rPr>
                <w:rFonts w:cs="Arial"/>
              </w:rPr>
            </w:pPr>
            <w:r>
              <w:rPr>
                <w:rFonts w:cs="Arial"/>
              </w:rPr>
              <w:t>Signal Description:</w:t>
            </w:r>
          </w:p>
          <w:p w14:paraId="04ACA571" w14:textId="77777777" w:rsidR="001F2408" w:rsidRDefault="001F2408" w:rsidP="00812550">
            <w:pPr>
              <w:rPr>
                <w:rFonts w:cs="Arial"/>
              </w:rPr>
            </w:pPr>
            <w:r>
              <w:rPr>
                <w:rFonts w:cs="Arial"/>
              </w:rPr>
              <w:t>Contains the EEEE value that the current position will be updated to</w:t>
            </w:r>
          </w:p>
          <w:p w14:paraId="6E539B2B" w14:textId="77777777" w:rsidR="001F2408" w:rsidRDefault="001F2408" w:rsidP="00812550">
            <w:pPr>
              <w:rPr>
                <w:rFonts w:cs="Arial"/>
              </w:rPr>
            </w:pPr>
          </w:p>
          <w:p w14:paraId="1874A687" w14:textId="77777777" w:rsidR="001F2408" w:rsidRPr="0046598F" w:rsidRDefault="001F2408" w:rsidP="00812550">
            <w:pPr>
              <w:rPr>
                <w:rFonts w:cs="Arial"/>
                <w:color w:val="000000"/>
              </w:rPr>
            </w:pPr>
            <w:r>
              <w:rPr>
                <w:rFonts w:cs="Arial"/>
                <w:color w:val="000000"/>
              </w:rPr>
              <w:t>Received from:</w:t>
            </w:r>
          </w:p>
          <w:p w14:paraId="4E253DB8" w14:textId="77777777" w:rsidR="001F2408" w:rsidRPr="00C8319B" w:rsidRDefault="001F2408" w:rsidP="00812550">
            <w:pPr>
              <w:pStyle w:val="ListParagraph"/>
              <w:numPr>
                <w:ilvl w:val="0"/>
                <w:numId w:val="12"/>
              </w:numPr>
              <w:rPr>
                <w:rFonts w:cs="Arial"/>
              </w:rPr>
            </w:pPr>
            <w:r>
              <w:rPr>
                <w:noProof/>
              </w:rPr>
              <w:drawing>
                <wp:inline distT="0" distB="0" distL="0" distR="0" wp14:anchorId="0D0DD03A" wp14:editId="65FA058E">
                  <wp:extent cx="152400" cy="152400"/>
                  <wp:effectExtent l="0" t="0" r="0" b="0"/>
                  <wp:docPr id="41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ecdc672bd657aed89c071279e26bd59" w:history="1">
              <w:r>
                <w:rPr>
                  <w:rStyle w:val="Hyperlink"/>
                  <w:rFonts w:cs="Arial"/>
                </w:rPr>
                <w:t>Request EEEE</w:t>
              </w:r>
            </w:hyperlink>
          </w:p>
        </w:tc>
      </w:tr>
    </w:tbl>
    <w:p w14:paraId="5360E08D" w14:textId="77777777" w:rsidR="001F2408" w:rsidRDefault="001F2408" w:rsidP="001F2408">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1F2408" w:rsidRPr="00E54DEA" w14:paraId="7C10D6A2" w14:textId="77777777" w:rsidTr="00812550">
        <w:trPr>
          <w:trHeight w:val="260"/>
        </w:trPr>
        <w:tc>
          <w:tcPr>
            <w:tcW w:w="2689" w:type="dxa"/>
            <w:shd w:val="clear" w:color="auto" w:fill="D9D9D9" w:themeFill="background1" w:themeFillShade="D9"/>
            <w:noWrap/>
            <w:hideMark/>
          </w:tcPr>
          <w:p w14:paraId="46935571" w14:textId="77777777" w:rsidR="001F2408" w:rsidRPr="00E54DEA" w:rsidRDefault="001F2408"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D41B030" w14:textId="77777777" w:rsidR="001F2408" w:rsidRPr="00E54DEA" w:rsidRDefault="001F2408" w:rsidP="00812550">
            <w:pPr>
              <w:overflowPunct/>
              <w:autoSpaceDE/>
              <w:autoSpaceDN/>
              <w:adjustRightInd/>
              <w:textAlignment w:val="auto"/>
              <w:rPr>
                <w:rFonts w:cs="Arial"/>
                <w:b/>
                <w:bCs/>
                <w:color w:val="000000"/>
              </w:rPr>
            </w:pPr>
            <w:r>
              <w:rPr>
                <w:rFonts w:cs="Arial"/>
                <w:b/>
                <w:bCs/>
                <w:color w:val="000000"/>
              </w:rPr>
              <w:t>Description</w:t>
            </w:r>
          </w:p>
        </w:tc>
      </w:tr>
      <w:tr w:rsidR="001F2408" w:rsidRPr="003F473D" w14:paraId="233F4A22" w14:textId="77777777" w:rsidTr="00812550">
        <w:trPr>
          <w:trHeight w:val="410"/>
        </w:trPr>
        <w:tc>
          <w:tcPr>
            <w:tcW w:w="2689" w:type="dxa"/>
            <w:noWrap/>
          </w:tcPr>
          <w:p w14:paraId="2D0703B5" w14:textId="77777777" w:rsidR="001F2408" w:rsidRDefault="001F2408" w:rsidP="00812550">
            <w:pPr>
              <w:contextualSpacing/>
              <w:rPr>
                <w:rFonts w:cs="Arial"/>
              </w:rPr>
            </w:pPr>
            <w:r>
              <w:rPr>
                <w:rFonts w:cs="Arial"/>
              </w:rPr>
              <w:t>Seat_Settings</w:t>
            </w:r>
          </w:p>
          <w:p w14:paraId="0125FE2A" w14:textId="77777777" w:rsidR="001F2408" w:rsidRDefault="001F2408" w:rsidP="00812550">
            <w:pPr>
              <w:contextualSpacing/>
              <w:rPr>
                <w:rFonts w:cs="Arial"/>
              </w:rPr>
            </w:pPr>
            <w:r>
              <w:rPr>
                <w:rFonts w:cs="Arial"/>
              </w:rPr>
              <w:t>Type:</w:t>
            </w:r>
          </w:p>
          <w:p w14:paraId="299448B5" w14:textId="77777777" w:rsidR="001F2408" w:rsidRDefault="001F2408" w:rsidP="00812550">
            <w:pPr>
              <w:contextualSpacing/>
              <w:rPr>
                <w:rFonts w:cs="Arial"/>
              </w:rPr>
            </w:pPr>
            <w:r>
              <w:rPr>
                <w:noProof/>
              </w:rPr>
              <w:drawing>
                <wp:inline distT="0" distB="0" distL="0" distR="0" wp14:anchorId="43B3F32D" wp14:editId="6984CFF9">
                  <wp:extent cx="152400" cy="152400"/>
                  <wp:effectExtent l="0" t="0" r="0" b="0"/>
                  <wp:docPr id="42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259ecd8c747fb070a66d6494210af1" w:history="1">
              <w:r>
                <w:rPr>
                  <w:rStyle w:val="Hyperlink"/>
                  <w:rFonts w:cs="Arial"/>
                </w:rPr>
                <w:t>Seat Movement</w:t>
              </w:r>
            </w:hyperlink>
          </w:p>
        </w:tc>
        <w:tc>
          <w:tcPr>
            <w:tcW w:w="7512" w:type="dxa"/>
            <w:noWrap/>
          </w:tcPr>
          <w:p w14:paraId="38B60B1E" w14:textId="77777777" w:rsidR="001F2408" w:rsidRPr="00275823" w:rsidRDefault="001F2408" w:rsidP="00812550">
            <w:pPr>
              <w:rPr>
                <w:rFonts w:cs="Arial"/>
                <w:color w:val="000000"/>
              </w:rPr>
            </w:pPr>
            <w:r>
              <w:rPr>
                <w:rFonts w:cs="Arial"/>
                <w:color w:val="000000"/>
              </w:rPr>
              <w:t>Sent to:</w:t>
            </w:r>
          </w:p>
          <w:p w14:paraId="3AD54831" w14:textId="77777777" w:rsidR="001F2408" w:rsidRPr="0046598F" w:rsidRDefault="001F2408" w:rsidP="00812550">
            <w:pPr>
              <w:pStyle w:val="ListParagraph"/>
              <w:numPr>
                <w:ilvl w:val="0"/>
                <w:numId w:val="12"/>
              </w:numPr>
              <w:rPr>
                <w:rFonts w:cs="Arial"/>
                <w:color w:val="000000"/>
              </w:rPr>
            </w:pPr>
            <w:r>
              <w:rPr>
                <w:noProof/>
              </w:rPr>
              <w:drawing>
                <wp:inline distT="0" distB="0" distL="0" distR="0" wp14:anchorId="272B805D" wp14:editId="4AE841C2">
                  <wp:extent cx="152400" cy="152400"/>
                  <wp:effectExtent l="0" t="0" r="0" b="0"/>
                  <wp:docPr id="42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4E0BB505" w14:textId="77777777" w:rsidR="001F2408" w:rsidRDefault="001F2408" w:rsidP="001F2408">
      <w:pPr>
        <w:pStyle w:val="Heading4"/>
      </w:pPr>
      <w:r>
        <w:t>Logical</w:t>
      </w:r>
      <w:r w:rsidRPr="00F15706">
        <w:t xml:space="preserve"> Parameters</w:t>
      </w:r>
    </w:p>
    <w:p w14:paraId="322C6346" w14:textId="77777777" w:rsidR="001F2408" w:rsidRDefault="001F2408" w:rsidP="001F2408"/>
    <w:p w14:paraId="6BE941D4" w14:textId="77777777" w:rsidR="001F2408" w:rsidRDefault="001F2408" w:rsidP="001F2408">
      <w:r w:rsidRPr="005067FC">
        <w:rPr>
          <w:i/>
          <w:color w:val="A6A6A6" w:themeColor="background1" w:themeShade="A6"/>
        </w:rPr>
        <w:t>Not supported by MagicDraw report generation.</w:t>
      </w:r>
    </w:p>
    <w:p w14:paraId="6E8F5434" w14:textId="77777777" w:rsidR="001F2408" w:rsidRDefault="001F2408" w:rsidP="001F2408">
      <w:pPr>
        <w:pStyle w:val="Heading3"/>
      </w:pPr>
      <w:r>
        <w:t>Function Modeling</w:t>
      </w:r>
    </w:p>
    <w:p w14:paraId="0B9E4834" w14:textId="77777777" w:rsidR="001F2408" w:rsidRPr="00C75AE5" w:rsidRDefault="001F2408" w:rsidP="001F2408"/>
    <w:p w14:paraId="5244A95D" w14:textId="77777777" w:rsidR="001F2408" w:rsidRDefault="001F2408" w:rsidP="001F2408">
      <w:pPr>
        <w:pStyle w:val="Heading4"/>
        <w:numPr>
          <w:ilvl w:val="3"/>
          <w:numId w:val="4"/>
        </w:numPr>
      </w:pPr>
      <w:r>
        <w:t>Use Cases</w:t>
      </w:r>
    </w:p>
    <w:p w14:paraId="2F2230A6" w14:textId="77777777" w:rsidR="001F2408" w:rsidRDefault="001F2408" w:rsidP="001F2408"/>
    <w:p w14:paraId="4DB11E4E" w14:textId="77777777" w:rsidR="001F2408" w:rsidRPr="005067FC" w:rsidRDefault="001F2408" w:rsidP="001F2408">
      <w:pPr>
        <w:rPr>
          <w:i/>
          <w:color w:val="A6A6A6" w:themeColor="background1" w:themeShade="A6"/>
        </w:rPr>
      </w:pPr>
      <w:r w:rsidRPr="005067FC">
        <w:rPr>
          <w:i/>
          <w:color w:val="A6A6A6" w:themeColor="background1" w:themeShade="A6"/>
        </w:rPr>
        <w:t>Not supported by MagicDraw report generation.</w:t>
      </w:r>
    </w:p>
    <w:p w14:paraId="1EE4738D" w14:textId="77777777" w:rsidR="001F2408" w:rsidRDefault="001F2408" w:rsidP="001F2408">
      <w:pPr>
        <w:pStyle w:val="Heading4"/>
        <w:numPr>
          <w:ilvl w:val="3"/>
          <w:numId w:val="4"/>
        </w:numPr>
      </w:pPr>
      <w:r>
        <w:t>State Charts / Activity Diagrams / Sequence Diagrams / Decision Tables</w:t>
      </w:r>
    </w:p>
    <w:p w14:paraId="3D319A33" w14:textId="77777777" w:rsidR="001F2408" w:rsidRDefault="001F2408" w:rsidP="001F2408"/>
    <w:p w14:paraId="32F57649" w14:textId="77777777" w:rsidR="001F2408" w:rsidRDefault="001F2408" w:rsidP="001F2408">
      <w:pPr>
        <w:contextualSpacing/>
        <w:jc w:val="center"/>
      </w:pPr>
      <w:r>
        <w:rPr>
          <w:noProof/>
        </w:rPr>
        <w:lastRenderedPageBreak/>
        <w:drawing>
          <wp:inline distT="0" distB="0" distL="0" distR="0" wp14:anchorId="4B2F7E60" wp14:editId="78100CFA">
            <wp:extent cx="6466205" cy="3507094"/>
            <wp:effectExtent l="0" t="0" r="0" b="0"/>
            <wp:docPr id="424" name="Picture -255482854.png" descr="-25548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255482854.png"/>
                    <pic:cNvPicPr/>
                  </pic:nvPicPr>
                  <pic:blipFill>
                    <a:blip r:embed="rId121" cstate="print"/>
                    <a:stretch>
                      <a:fillRect/>
                    </a:stretch>
                  </pic:blipFill>
                  <pic:spPr>
                    <a:xfrm>
                      <a:off x="0" y="0"/>
                      <a:ext cx="6466205" cy="3507094"/>
                    </a:xfrm>
                    <a:prstGeom prst="rect">
                      <a:avLst/>
                    </a:prstGeom>
                  </pic:spPr>
                </pic:pic>
              </a:graphicData>
            </a:graphic>
          </wp:inline>
        </w:drawing>
      </w:r>
    </w:p>
    <w:p w14:paraId="0DC7AD9B" w14:textId="77777777" w:rsidR="001F2408" w:rsidRPr="00294100" w:rsidRDefault="001F2408" w:rsidP="001F2408">
      <w:pPr>
        <w:pStyle w:val="Caption"/>
      </w:pPr>
      <w:r w:rsidRPr="00BD03E8">
        <w:t xml:space="preserve">Figure </w:t>
      </w:r>
      <w:fldSimple w:instr=" SEQ Figure \* ARABIC ">
        <w:r>
          <w:rPr>
            <w:noProof/>
          </w:rPr>
          <w:t>3</w:t>
        </w:r>
      </w:fldSimple>
      <w:r w:rsidRPr="00BD03E8">
        <w:t>:</w:t>
      </w:r>
      <w:r>
        <w:t xml:space="preserve"> </w:t>
      </w:r>
      <w:r w:rsidRPr="00294100">
        <w:t>Move Seat Position</w:t>
      </w:r>
    </w:p>
    <w:p w14:paraId="405BDA0B" w14:textId="77777777" w:rsidR="001F2408" w:rsidRPr="000A30CD" w:rsidRDefault="001F2408" w:rsidP="001F2408"/>
    <w:p w14:paraId="1EC89D75" w14:textId="77777777" w:rsidR="001F2408" w:rsidRPr="00834E12" w:rsidRDefault="001F2408" w:rsidP="001F2408"/>
    <w:p w14:paraId="114D5398" w14:textId="77777777" w:rsidR="001F2408" w:rsidRDefault="001F2408" w:rsidP="001F2408">
      <w:pPr>
        <w:pStyle w:val="Heading3"/>
      </w:pPr>
      <w:r>
        <w:t>Function Requirements</w:t>
      </w:r>
    </w:p>
    <w:p w14:paraId="5E8CA9A3" w14:textId="77777777" w:rsidR="001F2408" w:rsidRDefault="001F2408" w:rsidP="001F2408">
      <w:pPr>
        <w:pStyle w:val="Heading4"/>
      </w:pPr>
      <w:r>
        <w:t>Functional Requirements</w:t>
      </w:r>
    </w:p>
    <w:p w14:paraId="5554ADA0" w14:textId="77777777" w:rsidR="001F2408" w:rsidRDefault="001F2408" w:rsidP="001F2408">
      <w:pPr>
        <w:pStyle w:val="Heading5"/>
      </w:pPr>
      <w:r>
        <w:t>Normal Operation</w:t>
      </w:r>
    </w:p>
    <w:p w14:paraId="2C95C40B" w14:textId="77777777" w:rsidR="001F2408" w:rsidRDefault="001F2408" w:rsidP="001F2408"/>
    <w:p w14:paraId="088EA993" w14:textId="77777777" w:rsidR="001F2408" w:rsidRPr="0017445F" w:rsidRDefault="001F2408" w:rsidP="001F2408">
      <w:pPr>
        <w:pStyle w:val="RERequirement"/>
        <w:shd w:val="clear" w:color="auto" w:fill="F2F2F2" w:themeFill="background1" w:themeFillShade="F2"/>
      </w:pPr>
      <w:r>
        <w:t>10 Personalization - Classic Memory Recall Methods 3</w:t>
      </w:r>
    </w:p>
    <w:p w14:paraId="640C1C21" w14:textId="77777777" w:rsidR="001F2408" w:rsidRDefault="001F2408" w:rsidP="001F2408">
      <w:pPr>
        <w:rPr>
          <w:rFonts w:cs="Arial"/>
        </w:rPr>
      </w:pPr>
      <w:r>
        <w:rPr>
          <w:rFonts w:cs="Arial"/>
        </w:rPr>
        <w:t>"When the function reading the stored setting for a memory controller system obtains the stored setting then it shall output the stored setting to the corresponding move functions</w:t>
      </w:r>
    </w:p>
    <w:p w14:paraId="3FA012E0" w14:textId="77777777" w:rsidR="001F2408" w:rsidRDefault="001F2408" w:rsidP="001F2408">
      <w:pPr>
        <w:rPr>
          <w:rFonts w:cs="Arial"/>
        </w:rPr>
      </w:pPr>
      <w:r>
        <w:rPr>
          <w:rFonts w:cs="Arial"/>
        </w:rPr>
        <w:t>- Move Mirrors Position</w:t>
      </w:r>
    </w:p>
    <w:p w14:paraId="7B0102FF" w14:textId="77777777" w:rsidR="001F2408" w:rsidRDefault="001F2408" w:rsidP="001F2408">
      <w:pPr>
        <w:rPr>
          <w:rFonts w:cs="Arial"/>
        </w:rPr>
      </w:pPr>
      <w:r>
        <w:rPr>
          <w:rFonts w:cs="Arial"/>
        </w:rPr>
        <w:t>- Move Seat Position</w:t>
      </w:r>
    </w:p>
    <w:p w14:paraId="70DCF8DB" w14:textId="77777777" w:rsidR="001F2408" w:rsidRDefault="001F2408" w:rsidP="001F2408">
      <w:pPr>
        <w:rPr>
          <w:rFonts w:cs="Arial"/>
        </w:rPr>
      </w:pPr>
      <w:r>
        <w:rPr>
          <w:rFonts w:cs="Arial"/>
        </w:rPr>
        <w:t>- Move Steering Position</w:t>
      </w:r>
    </w:p>
    <w:p w14:paraId="6843CC16" w14:textId="77777777" w:rsidR="001F2408" w:rsidRDefault="001F2408" w:rsidP="001F2408">
      <w:pPr>
        <w:rPr>
          <w:rFonts w:cs="Arial"/>
        </w:rPr>
      </w:pPr>
      <w:r>
        <w:rPr>
          <w:rFonts w:cs="Arial"/>
        </w:rPr>
        <w:t>- Move Pedals Position</w:t>
      </w:r>
    </w:p>
    <w:p w14:paraId="0BF962CE" w14:textId="77777777" w:rsidR="001F2408" w:rsidRDefault="001F2408" w:rsidP="001F2408">
      <w:pPr>
        <w:rPr>
          <w:rFonts w:cs="Arial"/>
        </w:rPr>
      </w:pPr>
      <w:r>
        <w:rPr>
          <w:rFonts w:cs="Arial"/>
        </w:rPr>
        <w:t>- Adjust AHUD Brightness"</w:t>
      </w:r>
    </w:p>
    <w:p w14:paraId="79502125"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3732C60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47E02"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w:t>
            </w:r>
          </w:p>
        </w:tc>
      </w:tr>
      <w:tr w:rsidR="001F2408" w:rsidRPr="00FD127C" w14:paraId="5B471A3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E4CAD3"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5BBEC" w14:textId="77777777" w:rsidR="001F2408" w:rsidRDefault="001F2408" w:rsidP="00812550"/>
        </w:tc>
      </w:tr>
      <w:tr w:rsidR="001F2408" w:rsidRPr="00FD127C" w14:paraId="43AD230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C55C6A"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71D56" w14:textId="77777777" w:rsidR="001F2408" w:rsidRDefault="001F2408" w:rsidP="00812550"/>
        </w:tc>
      </w:tr>
      <w:tr w:rsidR="001F2408" w:rsidRPr="00FD127C" w14:paraId="3F1C631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521D3"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F7F87" w14:textId="77777777" w:rsidR="001F2408" w:rsidRDefault="001F2408" w:rsidP="00812550"/>
        </w:tc>
      </w:tr>
      <w:tr w:rsidR="001F2408" w:rsidRPr="00FD127C" w14:paraId="0F9E764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34027"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0F23B"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A9A803"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F481F" w14:textId="77777777" w:rsidR="001F2408" w:rsidRDefault="001F2408" w:rsidP="00812550"/>
        </w:tc>
      </w:tr>
      <w:tr w:rsidR="001F2408" w:rsidRPr="00FD127C" w14:paraId="1F2D591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B3670"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44194"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E48AE8"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1AC57" w14:textId="77777777" w:rsidR="001F2408" w:rsidRDefault="001F2408" w:rsidP="00812550"/>
        </w:tc>
      </w:tr>
      <w:tr w:rsidR="001F2408" w:rsidRPr="00FD127C" w14:paraId="77EBA52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F1515"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987EAD"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08797"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E9666"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FCD27F"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42D54" w14:textId="77777777" w:rsidR="001F2408" w:rsidRDefault="001F2408" w:rsidP="00812550"/>
        </w:tc>
      </w:tr>
      <w:tr w:rsidR="001F2408" w:rsidRPr="00FD127C" w14:paraId="338761A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2C1832" w14:textId="77777777" w:rsidR="001F2408" w:rsidRPr="00FD127C" w:rsidRDefault="002E13E1" w:rsidP="00812550">
            <w:pPr>
              <w:rPr>
                <w:rFonts w:cs="Arial"/>
                <w:bCs/>
                <w:color w:val="808080" w:themeColor="background1" w:themeShade="80"/>
                <w:sz w:val="16"/>
                <w:szCs w:val="14"/>
              </w:rPr>
            </w:pPr>
            <w:hyperlink r:id="rId122"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90B36"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FD04F"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BA46A4" w14:textId="77777777" w:rsidR="001F2408" w:rsidRDefault="001F2408" w:rsidP="001F2408"/>
    <w:p w14:paraId="6434EEE6" w14:textId="77777777" w:rsidR="001F2408" w:rsidRPr="0017445F" w:rsidRDefault="001F2408" w:rsidP="001F2408">
      <w:pPr>
        <w:pStyle w:val="RERequirement"/>
        <w:shd w:val="clear" w:color="auto" w:fill="F2F2F2" w:themeFill="background1" w:themeFillShade="F2"/>
      </w:pPr>
      <w:r>
        <w:t>13 Personalization - Recall Cancels Automatic Movement 1</w:t>
      </w:r>
    </w:p>
    <w:p w14:paraId="5DBDC7FE" w14:textId="77777777" w:rsidR="001F2408" w:rsidRDefault="001F2408" w:rsidP="001F2408">
      <w:pPr>
        <w:rPr>
          <w:rFonts w:cs="Arial"/>
        </w:rPr>
      </w:pPr>
      <w:r>
        <w:rPr>
          <w:rFonts w:cs="Arial"/>
        </w:rPr>
        <w:t>"While moving to a saved position (recall) when a new saved position (recall) is received then the following functions shall cease the current movement (recall) and process the new movement (recall)</w:t>
      </w:r>
    </w:p>
    <w:p w14:paraId="54AE3E54" w14:textId="77777777" w:rsidR="001F2408" w:rsidRDefault="001F2408" w:rsidP="001F2408">
      <w:pPr>
        <w:rPr>
          <w:rFonts w:cs="Arial"/>
        </w:rPr>
      </w:pPr>
      <w:r>
        <w:rPr>
          <w:rFonts w:cs="Arial"/>
        </w:rPr>
        <w:t>- 'Move Mirrors Position' function</w:t>
      </w:r>
    </w:p>
    <w:p w14:paraId="3B99FB4D" w14:textId="77777777" w:rsidR="001F2408" w:rsidRDefault="001F2408" w:rsidP="001F2408">
      <w:pPr>
        <w:rPr>
          <w:rFonts w:cs="Arial"/>
        </w:rPr>
      </w:pPr>
      <w:r>
        <w:rPr>
          <w:rFonts w:cs="Arial"/>
        </w:rPr>
        <w:lastRenderedPageBreak/>
        <w:t>- 'Move Seat Position' function</w:t>
      </w:r>
    </w:p>
    <w:p w14:paraId="1D4A8A33" w14:textId="77777777" w:rsidR="001F2408" w:rsidRDefault="001F2408" w:rsidP="001F2408">
      <w:pPr>
        <w:rPr>
          <w:rFonts w:cs="Arial"/>
        </w:rPr>
      </w:pPr>
      <w:r>
        <w:rPr>
          <w:rFonts w:cs="Arial"/>
        </w:rPr>
        <w:t>- 'Move Steering Position' function</w:t>
      </w:r>
    </w:p>
    <w:p w14:paraId="4FA4761B" w14:textId="77777777" w:rsidR="001F2408" w:rsidRDefault="001F2408" w:rsidP="001F2408">
      <w:pPr>
        <w:rPr>
          <w:rFonts w:cs="Arial"/>
        </w:rPr>
      </w:pPr>
      <w:r>
        <w:rPr>
          <w:rFonts w:cs="Arial"/>
        </w:rPr>
        <w:t>- 'Move Pedals Position' function</w:t>
      </w:r>
    </w:p>
    <w:p w14:paraId="7353D0C2" w14:textId="77777777" w:rsidR="001F2408" w:rsidRDefault="001F2408" w:rsidP="001F2408">
      <w:pPr>
        <w:rPr>
          <w:rFonts w:cs="Arial"/>
        </w:rPr>
      </w:pPr>
      <w:r>
        <w:rPr>
          <w:rFonts w:cs="Arial"/>
        </w:rPr>
        <w:t>- 'Adjust AHUD Brightness' function"</w:t>
      </w:r>
    </w:p>
    <w:p w14:paraId="717C9258"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52A9714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71B26"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13</w:t>
            </w:r>
          </w:p>
        </w:tc>
      </w:tr>
      <w:tr w:rsidR="001F2408" w:rsidRPr="00FD127C" w14:paraId="1852861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B568E"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47468" w14:textId="77777777" w:rsidR="001F2408" w:rsidRDefault="001F2408" w:rsidP="00812550"/>
        </w:tc>
      </w:tr>
      <w:tr w:rsidR="001F2408" w:rsidRPr="00FD127C" w14:paraId="1E36A10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EDC3D8"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EF981" w14:textId="77777777" w:rsidR="001F2408" w:rsidRDefault="001F2408" w:rsidP="00812550"/>
        </w:tc>
      </w:tr>
      <w:tr w:rsidR="001F2408" w:rsidRPr="00FD127C" w14:paraId="03C3C6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B86B8"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C1524" w14:textId="77777777" w:rsidR="001F2408" w:rsidRDefault="001F2408" w:rsidP="00812550"/>
        </w:tc>
      </w:tr>
      <w:tr w:rsidR="001F2408" w:rsidRPr="00FD127C" w14:paraId="510B47E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F175F"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04A04"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43F44"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BD5F0" w14:textId="77777777" w:rsidR="001F2408" w:rsidRDefault="001F2408" w:rsidP="00812550"/>
        </w:tc>
      </w:tr>
      <w:tr w:rsidR="001F2408" w:rsidRPr="00FD127C" w14:paraId="79DCBA3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26274"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7C771"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ACEC670" wp14:editId="099F74A8">
                  <wp:extent cx="152400" cy="152400"/>
                  <wp:effectExtent l="0" t="0" r="0" b="0"/>
                  <wp:docPr id="42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B28F1"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6E9F29" w14:textId="77777777" w:rsidR="001F2408" w:rsidRDefault="001F2408" w:rsidP="00812550"/>
        </w:tc>
      </w:tr>
      <w:tr w:rsidR="001F2408" w:rsidRPr="00FD127C" w14:paraId="31820F6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1A7E7"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F31892"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24FBC"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9D010"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FDDCF"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D52E5" w14:textId="77777777" w:rsidR="001F2408" w:rsidRDefault="001F2408" w:rsidP="00812550"/>
        </w:tc>
      </w:tr>
      <w:tr w:rsidR="001F2408" w:rsidRPr="00FD127C" w14:paraId="572BB41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95D80E" w14:textId="77777777" w:rsidR="001F2408" w:rsidRPr="00FD127C" w:rsidRDefault="002E13E1" w:rsidP="00812550">
            <w:pPr>
              <w:rPr>
                <w:rFonts w:cs="Arial"/>
                <w:bCs/>
                <w:color w:val="808080" w:themeColor="background1" w:themeShade="80"/>
                <w:sz w:val="16"/>
                <w:szCs w:val="14"/>
              </w:rPr>
            </w:pPr>
            <w:hyperlink r:id="rId123"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8E71AB"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B8C22"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A9AC7A" w14:textId="77777777" w:rsidR="001F2408" w:rsidRDefault="001F2408" w:rsidP="001F2408"/>
    <w:p w14:paraId="024AAC66" w14:textId="77777777" w:rsidR="001F2408" w:rsidRPr="0017445F" w:rsidRDefault="001F2408" w:rsidP="001F2408">
      <w:pPr>
        <w:pStyle w:val="RERequirement"/>
        <w:shd w:val="clear" w:color="auto" w:fill="F2F2F2" w:themeFill="background1" w:themeFillShade="F2"/>
      </w:pPr>
      <w:r>
        <w:t>14 Personalization - Manual Move Cancels Automatic Movement 1</w:t>
      </w:r>
    </w:p>
    <w:p w14:paraId="05C48400" w14:textId="77777777" w:rsidR="001F2408" w:rsidRDefault="001F2408" w:rsidP="001F2408">
      <w:pPr>
        <w:rPr>
          <w:rFonts w:cs="Arial"/>
        </w:rPr>
      </w:pPr>
      <w:r>
        <w:rPr>
          <w:rFonts w:cs="Arial"/>
        </w:rPr>
        <w:t>"When the following functions determine their respective commodity was manually adjusted then the following functions shall set their output as 'Active'</w:t>
      </w:r>
    </w:p>
    <w:p w14:paraId="5F08974B" w14:textId="77777777" w:rsidR="001F2408" w:rsidRDefault="001F2408" w:rsidP="001F2408">
      <w:pPr>
        <w:rPr>
          <w:rFonts w:cs="Arial"/>
        </w:rPr>
      </w:pPr>
      <w:r>
        <w:rPr>
          <w:rFonts w:cs="Arial"/>
        </w:rPr>
        <w:t>- 'Notify Mirrors Manual Adjustment' function</w:t>
      </w:r>
    </w:p>
    <w:p w14:paraId="67A0F7EB" w14:textId="77777777" w:rsidR="001F2408" w:rsidRDefault="001F2408" w:rsidP="001F2408">
      <w:pPr>
        <w:rPr>
          <w:rFonts w:cs="Arial"/>
        </w:rPr>
      </w:pPr>
      <w:r>
        <w:rPr>
          <w:rFonts w:cs="Arial"/>
        </w:rPr>
        <w:t>- 'Notify Seat Manual Adjustment' function</w:t>
      </w:r>
    </w:p>
    <w:p w14:paraId="2553E191" w14:textId="77777777" w:rsidR="001F2408" w:rsidRDefault="001F2408" w:rsidP="001F2408">
      <w:pPr>
        <w:rPr>
          <w:rFonts w:cs="Arial"/>
        </w:rPr>
      </w:pPr>
      <w:r>
        <w:rPr>
          <w:rFonts w:cs="Arial"/>
        </w:rPr>
        <w:t>- 'Notify Multicontour Seat Manual Adjustment' function</w:t>
      </w:r>
    </w:p>
    <w:p w14:paraId="1E01406F" w14:textId="77777777" w:rsidR="001F2408" w:rsidRDefault="001F2408" w:rsidP="001F2408">
      <w:pPr>
        <w:rPr>
          <w:rFonts w:cs="Arial"/>
        </w:rPr>
      </w:pPr>
      <w:r>
        <w:rPr>
          <w:rFonts w:cs="Arial"/>
        </w:rPr>
        <w:t>- 'Notify Steering Manual Adjustment' function</w:t>
      </w:r>
    </w:p>
    <w:p w14:paraId="3111A41D" w14:textId="77777777" w:rsidR="001F2408" w:rsidRDefault="001F2408" w:rsidP="001F2408">
      <w:pPr>
        <w:rPr>
          <w:rFonts w:cs="Arial"/>
        </w:rPr>
      </w:pPr>
      <w:r>
        <w:rPr>
          <w:rFonts w:cs="Arial"/>
        </w:rPr>
        <w:t>- 'Notify Pedals Manual Adjustment' function</w:t>
      </w:r>
    </w:p>
    <w:p w14:paraId="0CD1B272" w14:textId="77777777" w:rsidR="001F2408" w:rsidRDefault="001F2408" w:rsidP="001F2408">
      <w:pPr>
        <w:rPr>
          <w:rFonts w:cs="Arial"/>
        </w:rPr>
      </w:pPr>
      <w:r>
        <w:rPr>
          <w:rFonts w:cs="Arial"/>
        </w:rPr>
        <w:t>- 'Notify AHUD Manual Adjustment' function"</w:t>
      </w:r>
    </w:p>
    <w:p w14:paraId="63B784F2"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0D15C58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42756"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14</w:t>
            </w:r>
          </w:p>
        </w:tc>
      </w:tr>
      <w:tr w:rsidR="001F2408" w:rsidRPr="00FD127C" w14:paraId="09CDBE8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81AEC"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D96C4" w14:textId="77777777" w:rsidR="001F2408" w:rsidRDefault="001F2408" w:rsidP="00812550"/>
        </w:tc>
      </w:tr>
      <w:tr w:rsidR="001F2408" w:rsidRPr="00FD127C" w14:paraId="6A12BB1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365BD"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2C094" w14:textId="77777777" w:rsidR="001F2408" w:rsidRDefault="001F2408" w:rsidP="00812550"/>
        </w:tc>
      </w:tr>
      <w:tr w:rsidR="001F2408" w:rsidRPr="00FD127C" w14:paraId="3674E7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04C93"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6A0D4" w14:textId="77777777" w:rsidR="001F2408" w:rsidRDefault="001F2408" w:rsidP="00812550"/>
        </w:tc>
      </w:tr>
      <w:tr w:rsidR="001F2408" w:rsidRPr="00FD127C" w14:paraId="58FB89D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1E26F"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8A1C8"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B326E3"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E792E8" w14:textId="77777777" w:rsidR="001F2408" w:rsidRDefault="001F2408" w:rsidP="00812550"/>
        </w:tc>
      </w:tr>
      <w:tr w:rsidR="001F2408" w:rsidRPr="00FD127C" w14:paraId="707DD3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4332E"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C5464"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54B0CD3" wp14:editId="6B37D28A">
                  <wp:extent cx="152400" cy="152400"/>
                  <wp:effectExtent l="0" t="0" r="0" b="0"/>
                  <wp:docPr id="42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8E2A49"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F927F0" w14:textId="77777777" w:rsidR="001F2408" w:rsidRDefault="001F2408" w:rsidP="00812550"/>
        </w:tc>
      </w:tr>
      <w:tr w:rsidR="001F2408" w:rsidRPr="00FD127C" w14:paraId="6E639CD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8F0D4"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DBC112"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A9106"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A89F1"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AB8A5"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4A6078" w14:textId="77777777" w:rsidR="001F2408" w:rsidRDefault="001F2408" w:rsidP="00812550"/>
        </w:tc>
      </w:tr>
      <w:tr w:rsidR="001F2408" w:rsidRPr="00FD127C" w14:paraId="0996D9F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855F69" w14:textId="77777777" w:rsidR="001F2408" w:rsidRPr="00FD127C" w:rsidRDefault="002E13E1" w:rsidP="00812550">
            <w:pPr>
              <w:rPr>
                <w:rFonts w:cs="Arial"/>
                <w:bCs/>
                <w:color w:val="808080" w:themeColor="background1" w:themeShade="80"/>
                <w:sz w:val="16"/>
                <w:szCs w:val="14"/>
              </w:rPr>
            </w:pPr>
            <w:hyperlink r:id="rId124"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A4809"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9A7C13"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33C1BF" w14:textId="77777777" w:rsidR="001F2408" w:rsidRDefault="001F2408" w:rsidP="001F2408"/>
    <w:p w14:paraId="0B9CBC5E" w14:textId="77777777" w:rsidR="001F2408" w:rsidRPr="0017445F" w:rsidRDefault="001F2408" w:rsidP="001F2408">
      <w:pPr>
        <w:pStyle w:val="RERequirement"/>
        <w:shd w:val="clear" w:color="auto" w:fill="F2F2F2" w:themeFill="background1" w:themeFillShade="F2"/>
      </w:pPr>
      <w:r>
        <w:t>15 Personalization - Manual Move Cancels Automatic Movement 2</w:t>
      </w:r>
    </w:p>
    <w:p w14:paraId="16F31EEB" w14:textId="77777777" w:rsidR="001F2408" w:rsidRDefault="001F2408" w:rsidP="001F2408">
      <w:pPr>
        <w:rPr>
          <w:rFonts w:cs="Arial"/>
        </w:rPr>
      </w:pPr>
      <w:r>
        <w:rPr>
          <w:rFonts w:cs="Arial"/>
        </w:rPr>
        <w:t>"While processing a Classic Memory recall when the following functions are notifiied of any manual adjustment as 'Active' then the following functions shall cease the current recall</w:t>
      </w:r>
    </w:p>
    <w:p w14:paraId="07F5DCC4" w14:textId="77777777" w:rsidR="001F2408" w:rsidRDefault="001F2408" w:rsidP="001F2408">
      <w:pPr>
        <w:rPr>
          <w:rFonts w:cs="Arial"/>
        </w:rPr>
      </w:pPr>
      <w:r>
        <w:rPr>
          <w:rFonts w:cs="Arial"/>
        </w:rPr>
        <w:t>- 'Move Mirrors Position' function</w:t>
      </w:r>
    </w:p>
    <w:p w14:paraId="7E22F1F0" w14:textId="77777777" w:rsidR="001F2408" w:rsidRDefault="001F2408" w:rsidP="001F2408">
      <w:pPr>
        <w:rPr>
          <w:rFonts w:cs="Arial"/>
        </w:rPr>
      </w:pPr>
      <w:r>
        <w:rPr>
          <w:rFonts w:cs="Arial"/>
        </w:rPr>
        <w:t>- 'Move Seat Position' function</w:t>
      </w:r>
    </w:p>
    <w:p w14:paraId="1DA880DF" w14:textId="77777777" w:rsidR="001F2408" w:rsidRDefault="001F2408" w:rsidP="001F2408">
      <w:pPr>
        <w:rPr>
          <w:rFonts w:cs="Arial"/>
        </w:rPr>
      </w:pPr>
      <w:r>
        <w:rPr>
          <w:rFonts w:cs="Arial"/>
        </w:rPr>
        <w:t>- 'Move Steering Position' function</w:t>
      </w:r>
    </w:p>
    <w:p w14:paraId="6464A814" w14:textId="77777777" w:rsidR="001F2408" w:rsidRDefault="001F2408" w:rsidP="001F2408">
      <w:pPr>
        <w:rPr>
          <w:rFonts w:cs="Arial"/>
        </w:rPr>
      </w:pPr>
      <w:r>
        <w:rPr>
          <w:rFonts w:cs="Arial"/>
        </w:rPr>
        <w:t>- 'Move Pedals Position' function</w:t>
      </w:r>
    </w:p>
    <w:p w14:paraId="0490E288" w14:textId="77777777" w:rsidR="001F2408" w:rsidRDefault="001F2408" w:rsidP="001F2408">
      <w:pPr>
        <w:rPr>
          <w:rFonts w:cs="Arial"/>
        </w:rPr>
      </w:pPr>
      <w:r>
        <w:rPr>
          <w:rFonts w:cs="Arial"/>
        </w:rPr>
        <w:t>- 'Adjust AHUD Brightness' function"</w:t>
      </w:r>
    </w:p>
    <w:p w14:paraId="454F3806"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28C9ACF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51600"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15</w:t>
            </w:r>
          </w:p>
        </w:tc>
      </w:tr>
      <w:tr w:rsidR="001F2408" w:rsidRPr="00FD127C" w14:paraId="6E7036D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DEEC0"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D2639" w14:textId="77777777" w:rsidR="001F2408" w:rsidRDefault="001F2408" w:rsidP="00812550"/>
        </w:tc>
      </w:tr>
      <w:tr w:rsidR="001F2408" w:rsidRPr="00FD127C" w14:paraId="1B4053C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3CF28"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F2CA3" w14:textId="77777777" w:rsidR="001F2408" w:rsidRDefault="001F2408" w:rsidP="00812550"/>
        </w:tc>
      </w:tr>
      <w:tr w:rsidR="001F2408" w:rsidRPr="00FD127C" w14:paraId="5ED5581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A44EC"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2C67D" w14:textId="77777777" w:rsidR="001F2408" w:rsidRDefault="001F2408" w:rsidP="00812550"/>
        </w:tc>
      </w:tr>
      <w:tr w:rsidR="001F2408" w:rsidRPr="00FD127C" w14:paraId="04D2ED2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14A6A"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09919"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EE570F"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EA169" w14:textId="77777777" w:rsidR="001F2408" w:rsidRDefault="001F2408" w:rsidP="00812550"/>
        </w:tc>
      </w:tr>
      <w:tr w:rsidR="001F2408" w:rsidRPr="00FD127C" w14:paraId="6843B3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08088"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F9DF4"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4B4420"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15917" w14:textId="77777777" w:rsidR="001F2408" w:rsidRDefault="001F2408" w:rsidP="00812550"/>
        </w:tc>
      </w:tr>
      <w:tr w:rsidR="001F2408" w:rsidRPr="00FD127C" w14:paraId="373B52A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C0D28"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A15E58"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D3342"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423EC"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2F060"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C4BF9" w14:textId="77777777" w:rsidR="001F2408" w:rsidRDefault="001F2408" w:rsidP="00812550"/>
        </w:tc>
      </w:tr>
      <w:tr w:rsidR="001F2408" w:rsidRPr="00FD127C" w14:paraId="3CF7A82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DF4156" w14:textId="77777777" w:rsidR="001F2408" w:rsidRPr="00FD127C" w:rsidRDefault="002E13E1" w:rsidP="00812550">
            <w:pPr>
              <w:rPr>
                <w:rFonts w:cs="Arial"/>
                <w:bCs/>
                <w:color w:val="808080" w:themeColor="background1" w:themeShade="80"/>
                <w:sz w:val="16"/>
                <w:szCs w:val="14"/>
              </w:rPr>
            </w:pPr>
            <w:hyperlink r:id="rId125"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A6A92"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70CEC"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FBBC83" w14:textId="77777777" w:rsidR="001F2408" w:rsidRDefault="001F2408" w:rsidP="001F2408"/>
    <w:p w14:paraId="6B7BB239" w14:textId="77777777" w:rsidR="001F2408" w:rsidRPr="0017445F" w:rsidRDefault="001F2408" w:rsidP="001F2408">
      <w:pPr>
        <w:pStyle w:val="RERequirement"/>
        <w:shd w:val="clear" w:color="auto" w:fill="F2F2F2" w:themeFill="background1" w:themeFillShade="F2"/>
      </w:pPr>
      <w:r>
        <w:t>40 Recall Prevention - Compare Data 1</w:t>
      </w:r>
    </w:p>
    <w:p w14:paraId="03711D3C" w14:textId="77777777" w:rsidR="001F2408" w:rsidRDefault="001F2408" w:rsidP="001F2408">
      <w:pPr>
        <w:rPr>
          <w:rFonts w:cs="Arial"/>
        </w:rPr>
      </w:pPr>
      <w:r>
        <w:rPr>
          <w:rFonts w:cs="Arial"/>
        </w:rPr>
        <w:t>"When receiving the stored setting the following functions shall compare the stored setting to the current setting</w:t>
      </w:r>
    </w:p>
    <w:p w14:paraId="257B4943" w14:textId="77777777" w:rsidR="001F2408" w:rsidRDefault="001F2408" w:rsidP="001F2408">
      <w:pPr>
        <w:rPr>
          <w:rFonts w:cs="Arial"/>
        </w:rPr>
      </w:pPr>
      <w:r>
        <w:rPr>
          <w:rFonts w:cs="Arial"/>
        </w:rPr>
        <w:t>- Move Mirrors Position</w:t>
      </w:r>
    </w:p>
    <w:p w14:paraId="05B6473E" w14:textId="77777777" w:rsidR="001F2408" w:rsidRDefault="001F2408" w:rsidP="001F2408">
      <w:pPr>
        <w:rPr>
          <w:rFonts w:cs="Arial"/>
        </w:rPr>
      </w:pPr>
      <w:r>
        <w:rPr>
          <w:rFonts w:cs="Arial"/>
        </w:rPr>
        <w:t>- Move Seat Position</w:t>
      </w:r>
    </w:p>
    <w:p w14:paraId="3CD7B5F8" w14:textId="77777777" w:rsidR="001F2408" w:rsidRDefault="001F2408" w:rsidP="001F2408">
      <w:pPr>
        <w:rPr>
          <w:rFonts w:cs="Arial"/>
        </w:rPr>
      </w:pPr>
      <w:r>
        <w:rPr>
          <w:rFonts w:cs="Arial"/>
        </w:rPr>
        <w:lastRenderedPageBreak/>
        <w:t>- Move Steering Position</w:t>
      </w:r>
    </w:p>
    <w:p w14:paraId="3A6CB785" w14:textId="77777777" w:rsidR="001F2408" w:rsidRDefault="001F2408" w:rsidP="001F2408">
      <w:pPr>
        <w:rPr>
          <w:rFonts w:cs="Arial"/>
        </w:rPr>
      </w:pPr>
      <w:r>
        <w:rPr>
          <w:rFonts w:cs="Arial"/>
        </w:rPr>
        <w:t>- Move Pedals Position</w:t>
      </w:r>
    </w:p>
    <w:p w14:paraId="77C94DA4" w14:textId="77777777" w:rsidR="001F2408" w:rsidRDefault="001F2408" w:rsidP="001F2408">
      <w:pPr>
        <w:rPr>
          <w:rFonts w:cs="Arial"/>
        </w:rPr>
      </w:pPr>
      <w:r>
        <w:rPr>
          <w:rFonts w:cs="Arial"/>
        </w:rPr>
        <w:t>- Move AHUD Brightness"</w:t>
      </w:r>
    </w:p>
    <w:p w14:paraId="00B4951A"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714C678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8B820"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40</w:t>
            </w:r>
          </w:p>
        </w:tc>
      </w:tr>
      <w:tr w:rsidR="001F2408" w:rsidRPr="00FD127C" w14:paraId="24AAA98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BE14D"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EF49A" w14:textId="77777777" w:rsidR="001F2408" w:rsidRDefault="001F2408" w:rsidP="00812550"/>
        </w:tc>
      </w:tr>
      <w:tr w:rsidR="001F2408" w:rsidRPr="00FD127C" w14:paraId="79916CC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6D4B2"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A8808" w14:textId="77777777" w:rsidR="001F2408" w:rsidRDefault="001F2408" w:rsidP="00812550"/>
        </w:tc>
      </w:tr>
      <w:tr w:rsidR="001F2408" w:rsidRPr="00FD127C" w14:paraId="290D85D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7E2C4"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3616D" w14:textId="77777777" w:rsidR="001F2408" w:rsidRDefault="001F2408" w:rsidP="00812550"/>
        </w:tc>
      </w:tr>
      <w:tr w:rsidR="001F2408" w:rsidRPr="00FD127C" w14:paraId="3DF631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44A86"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B99C0"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60E87"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8183A" w14:textId="77777777" w:rsidR="001F2408" w:rsidRDefault="001F2408" w:rsidP="00812550"/>
        </w:tc>
      </w:tr>
      <w:tr w:rsidR="001F2408" w:rsidRPr="00FD127C" w14:paraId="4C91F1D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8138C"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29F86"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EEC454"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E8C88" w14:textId="77777777" w:rsidR="001F2408" w:rsidRDefault="001F2408" w:rsidP="00812550"/>
        </w:tc>
      </w:tr>
      <w:tr w:rsidR="001F2408" w:rsidRPr="00FD127C" w14:paraId="2156C62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83E18"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72E8E5"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D92A7"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FD513"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E33E3"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95A37" w14:textId="77777777" w:rsidR="001F2408" w:rsidRDefault="001F2408" w:rsidP="00812550"/>
        </w:tc>
      </w:tr>
      <w:tr w:rsidR="001F2408" w:rsidRPr="00FD127C" w14:paraId="51D9581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FC754D" w14:textId="77777777" w:rsidR="001F2408" w:rsidRPr="00FD127C" w:rsidRDefault="002E13E1" w:rsidP="00812550">
            <w:pPr>
              <w:rPr>
                <w:rFonts w:cs="Arial"/>
                <w:bCs/>
                <w:color w:val="808080" w:themeColor="background1" w:themeShade="80"/>
                <w:sz w:val="16"/>
                <w:szCs w:val="14"/>
              </w:rPr>
            </w:pPr>
            <w:hyperlink r:id="rId126"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2CC81E"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05E2C4"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143601" w14:textId="77777777" w:rsidR="001F2408" w:rsidRDefault="001F2408" w:rsidP="001F2408"/>
    <w:p w14:paraId="14689630" w14:textId="77777777" w:rsidR="001F2408" w:rsidRPr="0017445F" w:rsidRDefault="001F2408" w:rsidP="001F2408">
      <w:pPr>
        <w:pStyle w:val="RERequirement"/>
        <w:shd w:val="clear" w:color="auto" w:fill="F2F2F2" w:themeFill="background1" w:themeFillShade="F2"/>
      </w:pPr>
      <w:r>
        <w:t>41 Recall Prevention - Matching Data 1</w:t>
      </w:r>
    </w:p>
    <w:p w14:paraId="0B567067" w14:textId="77777777" w:rsidR="001F2408" w:rsidRDefault="001F2408" w:rsidP="001F2408">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0E22E568" w14:textId="77777777" w:rsidR="001F2408" w:rsidRDefault="001F2408" w:rsidP="001F2408">
      <w:pPr>
        <w:rPr>
          <w:rFonts w:cs="Arial"/>
        </w:rPr>
      </w:pPr>
      <w:r>
        <w:rPr>
          <w:rFonts w:cs="Arial"/>
        </w:rPr>
        <w:t>- Move Mirrors Position</w:t>
      </w:r>
    </w:p>
    <w:p w14:paraId="6BC76CEB" w14:textId="77777777" w:rsidR="001F2408" w:rsidRDefault="001F2408" w:rsidP="001F2408">
      <w:pPr>
        <w:rPr>
          <w:rFonts w:cs="Arial"/>
        </w:rPr>
      </w:pPr>
      <w:r>
        <w:rPr>
          <w:rFonts w:cs="Arial"/>
        </w:rPr>
        <w:t>- Move Seat Position</w:t>
      </w:r>
    </w:p>
    <w:p w14:paraId="5CAA5EAB" w14:textId="77777777" w:rsidR="001F2408" w:rsidRDefault="001F2408" w:rsidP="001F2408">
      <w:pPr>
        <w:rPr>
          <w:rFonts w:cs="Arial"/>
        </w:rPr>
      </w:pPr>
      <w:r>
        <w:rPr>
          <w:rFonts w:cs="Arial"/>
        </w:rPr>
        <w:t>- Move Steering Position</w:t>
      </w:r>
    </w:p>
    <w:p w14:paraId="0EFEA429" w14:textId="77777777" w:rsidR="001F2408" w:rsidRDefault="001F2408" w:rsidP="001F2408">
      <w:pPr>
        <w:rPr>
          <w:rFonts w:cs="Arial"/>
        </w:rPr>
      </w:pPr>
      <w:r>
        <w:rPr>
          <w:rFonts w:cs="Arial"/>
        </w:rPr>
        <w:t>- Move Pedals Position</w:t>
      </w:r>
    </w:p>
    <w:p w14:paraId="59EC6ACC" w14:textId="77777777" w:rsidR="001F2408" w:rsidRDefault="001F2408" w:rsidP="001F2408">
      <w:pPr>
        <w:rPr>
          <w:rFonts w:cs="Arial"/>
        </w:rPr>
      </w:pPr>
      <w:r>
        <w:rPr>
          <w:rFonts w:cs="Arial"/>
        </w:rPr>
        <w:t>- Move AHUD Brightness"</w:t>
      </w:r>
    </w:p>
    <w:p w14:paraId="5DC9ECE6"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4D7FFD3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216C3"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41</w:t>
            </w:r>
          </w:p>
        </w:tc>
      </w:tr>
      <w:tr w:rsidR="001F2408" w:rsidRPr="00FD127C" w14:paraId="749E0A4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15682"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08FEC" w14:textId="77777777" w:rsidR="001F2408" w:rsidRDefault="001F2408" w:rsidP="00812550"/>
        </w:tc>
      </w:tr>
      <w:tr w:rsidR="001F2408" w:rsidRPr="00FD127C" w14:paraId="1C37C10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D32D0"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33A7E" w14:textId="77777777" w:rsidR="001F2408" w:rsidRDefault="001F2408" w:rsidP="00812550"/>
        </w:tc>
      </w:tr>
      <w:tr w:rsidR="001F2408" w:rsidRPr="00FD127C" w14:paraId="263945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4E770"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F6883" w14:textId="77777777" w:rsidR="001F2408" w:rsidRDefault="001F2408" w:rsidP="00812550"/>
        </w:tc>
      </w:tr>
      <w:tr w:rsidR="001F2408" w:rsidRPr="00FD127C" w14:paraId="20CA921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000E1"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EB313"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892C7"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33C2F3" w14:textId="77777777" w:rsidR="001F2408" w:rsidRDefault="001F2408" w:rsidP="00812550"/>
        </w:tc>
      </w:tr>
      <w:tr w:rsidR="001F2408" w:rsidRPr="00FD127C" w14:paraId="282E51C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2229E"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6C0B7"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C2AF5"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8EA38" w14:textId="77777777" w:rsidR="001F2408" w:rsidRDefault="001F2408" w:rsidP="00812550"/>
        </w:tc>
      </w:tr>
      <w:tr w:rsidR="001F2408" w:rsidRPr="00FD127C" w14:paraId="716DAF3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49E5C"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3BD916"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3D42B"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F51C9"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14F89"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4E121" w14:textId="77777777" w:rsidR="001F2408" w:rsidRDefault="001F2408" w:rsidP="00812550"/>
        </w:tc>
      </w:tr>
      <w:tr w:rsidR="001F2408" w:rsidRPr="00FD127C" w14:paraId="648FC6C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E6BC8D" w14:textId="77777777" w:rsidR="001F2408" w:rsidRPr="00FD127C" w:rsidRDefault="002E13E1" w:rsidP="00812550">
            <w:pPr>
              <w:rPr>
                <w:rFonts w:cs="Arial"/>
                <w:bCs/>
                <w:color w:val="808080" w:themeColor="background1" w:themeShade="80"/>
                <w:sz w:val="16"/>
                <w:szCs w:val="14"/>
              </w:rPr>
            </w:pPr>
            <w:hyperlink r:id="rId127"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C274C"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C3951"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CA48F0" w14:textId="77777777" w:rsidR="001F2408" w:rsidRDefault="001F2408" w:rsidP="001F2408"/>
    <w:p w14:paraId="3D5D0E4F" w14:textId="77777777" w:rsidR="001F2408" w:rsidRPr="0017445F" w:rsidRDefault="001F2408" w:rsidP="001F2408">
      <w:pPr>
        <w:pStyle w:val="RERequirement"/>
        <w:shd w:val="clear" w:color="auto" w:fill="F2F2F2" w:themeFill="background1" w:themeFillShade="F2"/>
      </w:pPr>
      <w:bookmarkStart w:id="110" w:name="_37a486878c09fd09435118353ea258ff"/>
      <w:r>
        <w:t>76</w:t>
      </w:r>
      <w:bookmarkEnd w:id="110"/>
      <w:r>
        <w:t xml:space="preserve"> Easy Entry Easy Exit - Manual Move - Cancel Automatic Movement 1 </w:t>
      </w:r>
    </w:p>
    <w:p w14:paraId="35FAAE90" w14:textId="77777777" w:rsidR="001F2408" w:rsidRDefault="001F2408" w:rsidP="001F2408">
      <w:pPr>
        <w:rPr>
          <w:rFonts w:cs="Arial"/>
        </w:rPr>
      </w:pPr>
      <w:r>
        <w:rPr>
          <w:rFonts w:cs="Arial"/>
        </w:rPr>
        <w:t>While the 'Move Seat Position' function or the 'Move Steering Position' function are in the process of automatic movement triggered by an Easy Entry Easy Exit request when either receive 'Seat_Manual_Adjustment' as 'Active' or 'Steering_Manual_Adjustment' as 'Active' then both functions shall cease the automatic movement</w:t>
      </w:r>
    </w:p>
    <w:p w14:paraId="6D079730"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4B88AB7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FF436"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76</w:t>
            </w:r>
          </w:p>
        </w:tc>
      </w:tr>
      <w:tr w:rsidR="001F2408" w:rsidRPr="00FD127C" w14:paraId="79AEAA7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79527"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1E297" w14:textId="77777777" w:rsidR="001F2408" w:rsidRDefault="001F2408" w:rsidP="00812550"/>
        </w:tc>
      </w:tr>
      <w:tr w:rsidR="001F2408" w:rsidRPr="00FD127C" w14:paraId="41393D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FBCB4"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714E5" w14:textId="77777777" w:rsidR="001F2408" w:rsidRDefault="001F2408" w:rsidP="00812550"/>
        </w:tc>
      </w:tr>
      <w:tr w:rsidR="001F2408" w:rsidRPr="00FD127C" w14:paraId="6E6171F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A8C49"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4B3C5" w14:textId="77777777" w:rsidR="001F2408" w:rsidRDefault="001F2408" w:rsidP="00812550"/>
        </w:tc>
      </w:tr>
      <w:tr w:rsidR="001F2408" w:rsidRPr="00FD127C" w14:paraId="24F062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D218A"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C6FB2"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5BADB"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E506E" w14:textId="77777777" w:rsidR="001F2408" w:rsidRDefault="001F2408" w:rsidP="00812550"/>
        </w:tc>
      </w:tr>
      <w:tr w:rsidR="001F2408" w:rsidRPr="00FD127C" w14:paraId="51716E4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E2030"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5B217"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794FACE" wp14:editId="0966A8A6">
                  <wp:extent cx="152400" cy="152400"/>
                  <wp:effectExtent l="0" t="0" r="0" b="0"/>
                  <wp:docPr id="43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Feature_Req_51 Easy Entry Easy Exit - Manual Move - Cancel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BE28B2"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C16BE" w14:textId="77777777" w:rsidR="001F2408" w:rsidRDefault="001F2408" w:rsidP="00812550"/>
        </w:tc>
      </w:tr>
      <w:tr w:rsidR="001F2408" w:rsidRPr="00FD127C" w14:paraId="0EC0795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1AD23"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7BC26C"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E979C"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ADE24"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8D3D6"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37A88" w14:textId="77777777" w:rsidR="001F2408" w:rsidRDefault="001F2408" w:rsidP="00812550"/>
        </w:tc>
      </w:tr>
      <w:tr w:rsidR="001F2408" w:rsidRPr="00FD127C" w14:paraId="709C2FF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FADDF7" w14:textId="77777777" w:rsidR="001F2408" w:rsidRPr="00FD127C" w:rsidRDefault="002E13E1" w:rsidP="00812550">
            <w:pPr>
              <w:rPr>
                <w:rFonts w:cs="Arial"/>
                <w:bCs/>
                <w:color w:val="808080" w:themeColor="background1" w:themeShade="80"/>
                <w:sz w:val="16"/>
                <w:szCs w:val="14"/>
              </w:rPr>
            </w:pPr>
            <w:hyperlink r:id="rId128"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21EF6D"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ADFE4"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E9774B" w14:textId="77777777" w:rsidR="001F2408" w:rsidRDefault="001F2408" w:rsidP="001F2408"/>
    <w:p w14:paraId="41923A42" w14:textId="77777777" w:rsidR="001F2408" w:rsidRPr="0017445F" w:rsidRDefault="001F2408" w:rsidP="001F2408">
      <w:pPr>
        <w:pStyle w:val="RERequirement"/>
        <w:shd w:val="clear" w:color="auto" w:fill="F2F2F2" w:themeFill="background1" w:themeFillShade="F2"/>
      </w:pPr>
      <w:bookmarkStart w:id="111" w:name="_19cc865265a6a363d12beb1e019d32df"/>
      <w:r>
        <w:t>77</w:t>
      </w:r>
      <w:bookmarkEnd w:id="111"/>
      <w:r>
        <w:t xml:space="preserve"> Easy Entry Easy Exit - Manual Move - Drive Position 1</w:t>
      </w:r>
    </w:p>
    <w:p w14:paraId="21D1D0CB" w14:textId="77777777" w:rsidR="001F2408" w:rsidRDefault="001F2408" w:rsidP="001F2408">
      <w:pPr>
        <w:rPr>
          <w:rFonts w:cs="Arial"/>
        </w:rPr>
      </w:pPr>
      <w:r>
        <w:rPr>
          <w:rFonts w:cs="Arial"/>
        </w:rPr>
        <w:t>When the 'Move Seat Position' function or the 'Move Steering Position' function receive 'Seat_Manual_Adjustment' as 'Active' or 'Steering_Manual_Adjustment' as 'Active' then both functions shall consider the current position the drive position</w:t>
      </w:r>
    </w:p>
    <w:p w14:paraId="0943B4EC"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29C4A55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0658E"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77</w:t>
            </w:r>
          </w:p>
        </w:tc>
      </w:tr>
      <w:tr w:rsidR="001F2408" w:rsidRPr="00FD127C" w14:paraId="35CCE5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6FF1F"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63B47" w14:textId="77777777" w:rsidR="001F2408" w:rsidRDefault="001F2408" w:rsidP="00812550"/>
        </w:tc>
      </w:tr>
      <w:tr w:rsidR="001F2408" w:rsidRPr="00FD127C" w14:paraId="6E25981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6606D"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DE420" w14:textId="77777777" w:rsidR="001F2408" w:rsidRDefault="001F2408" w:rsidP="00812550"/>
        </w:tc>
      </w:tr>
      <w:tr w:rsidR="001F2408" w:rsidRPr="00FD127C" w14:paraId="39D195B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94702"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5F3AB" w14:textId="77777777" w:rsidR="001F2408" w:rsidRDefault="001F2408" w:rsidP="00812550"/>
        </w:tc>
      </w:tr>
      <w:tr w:rsidR="001F2408" w:rsidRPr="00FD127C" w14:paraId="5CF773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9D9A9"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0011C"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C76B68"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0659F" w14:textId="77777777" w:rsidR="001F2408" w:rsidRDefault="001F2408" w:rsidP="00812550"/>
        </w:tc>
      </w:tr>
      <w:tr w:rsidR="001F2408" w:rsidRPr="00FD127C" w14:paraId="5696B25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566F7" w14:textId="77777777" w:rsidR="001F2408" w:rsidRPr="00FD127C" w:rsidRDefault="001F2408" w:rsidP="00812550">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BDE9B"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260ACCA" wp14:editId="11D19BF9">
                  <wp:extent cx="152400" cy="152400"/>
                  <wp:effectExtent l="0" t="0" r="0" b="0"/>
                  <wp:docPr id="43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Feature_Req_52 Easy Entry Easy Exit - Manual Move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7C816"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53BD6B" w14:textId="77777777" w:rsidR="001F2408" w:rsidRDefault="001F2408" w:rsidP="00812550"/>
        </w:tc>
      </w:tr>
      <w:tr w:rsidR="001F2408" w:rsidRPr="00FD127C" w14:paraId="3E55C88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5D421"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E7EC3B"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E38D2"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6C2A2"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557B60"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AC007" w14:textId="77777777" w:rsidR="001F2408" w:rsidRDefault="001F2408" w:rsidP="00812550"/>
        </w:tc>
      </w:tr>
      <w:tr w:rsidR="001F2408" w:rsidRPr="00FD127C" w14:paraId="794442F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FB945F" w14:textId="77777777" w:rsidR="001F2408" w:rsidRPr="00FD127C" w:rsidRDefault="002E13E1" w:rsidP="00812550">
            <w:pPr>
              <w:rPr>
                <w:rFonts w:cs="Arial"/>
                <w:bCs/>
                <w:color w:val="808080" w:themeColor="background1" w:themeShade="80"/>
                <w:sz w:val="16"/>
                <w:szCs w:val="14"/>
              </w:rPr>
            </w:pPr>
            <w:hyperlink r:id="rId129"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7807D4"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15205"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CAAE17" w14:textId="77777777" w:rsidR="001F2408" w:rsidRDefault="001F2408" w:rsidP="001F2408"/>
    <w:p w14:paraId="5C8586FD" w14:textId="77777777" w:rsidR="001F2408" w:rsidRPr="0017445F" w:rsidRDefault="001F2408" w:rsidP="001F2408">
      <w:pPr>
        <w:pStyle w:val="RERequirement"/>
        <w:shd w:val="clear" w:color="auto" w:fill="F2F2F2" w:themeFill="background1" w:themeFillShade="F2"/>
      </w:pPr>
      <w:bookmarkStart w:id="112" w:name="_168c96c75432e822ee5dda4a460ecb77"/>
      <w:r>
        <w:t>80</w:t>
      </w:r>
      <w:bookmarkEnd w:id="112"/>
      <w:r>
        <w:t xml:space="preserve"> Easy Entry Easy Exit - Seat Offset 1</w:t>
      </w:r>
    </w:p>
    <w:p w14:paraId="09988190" w14:textId="77777777" w:rsidR="001F2408" w:rsidRDefault="001F2408" w:rsidP="001F2408">
      <w:pPr>
        <w:rPr>
          <w:rFonts w:cs="Arial"/>
        </w:rPr>
      </w:pPr>
      <w:r>
        <w:rPr>
          <w:rFonts w:cs="Arial"/>
        </w:rPr>
        <w:t>When the 'Move Seat Position' function receives 'EEEE_Request_Seat' as 'EEEE' then the 'Move Seat Position' function shall remember the current position and move the seat rearward by EE Seat Horizontal Offset</w:t>
      </w:r>
    </w:p>
    <w:p w14:paraId="3AAF2922"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182B8F2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9E38D"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80</w:t>
            </w:r>
          </w:p>
        </w:tc>
      </w:tr>
      <w:tr w:rsidR="001F2408" w:rsidRPr="00FD127C" w14:paraId="7142EE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EEF61"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248E2" w14:textId="77777777" w:rsidR="001F2408" w:rsidRDefault="001F2408" w:rsidP="00812550"/>
        </w:tc>
      </w:tr>
      <w:tr w:rsidR="001F2408" w:rsidRPr="00FD127C" w14:paraId="1930F4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39936"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96CD4" w14:textId="77777777" w:rsidR="001F2408" w:rsidRDefault="001F2408" w:rsidP="00812550"/>
        </w:tc>
      </w:tr>
      <w:tr w:rsidR="001F2408" w:rsidRPr="00FD127C" w14:paraId="0A446F0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D0922"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41E8B" w14:textId="77777777" w:rsidR="001F2408" w:rsidRDefault="001F2408" w:rsidP="00812550"/>
        </w:tc>
      </w:tr>
      <w:tr w:rsidR="001F2408" w:rsidRPr="00FD127C" w14:paraId="7B94B34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63F951"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084D8"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D54C60"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DFED04" w14:textId="77777777" w:rsidR="001F2408" w:rsidRDefault="001F2408" w:rsidP="00812550"/>
        </w:tc>
      </w:tr>
      <w:tr w:rsidR="001F2408" w:rsidRPr="00FD127C" w14:paraId="5C87F9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DA7BF"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909DA"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1596A16" wp14:editId="4E47A489">
                  <wp:extent cx="152400" cy="152400"/>
                  <wp:effectExtent l="0" t="0" r="0" b="0"/>
                  <wp:docPr id="43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Feature_Req_55 Easy Entry Easy Exit - Seat Offset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BC445"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536E6" w14:textId="77777777" w:rsidR="001F2408" w:rsidRDefault="001F2408" w:rsidP="00812550"/>
        </w:tc>
      </w:tr>
      <w:tr w:rsidR="001F2408" w:rsidRPr="00FD127C" w14:paraId="429BD27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61629"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D17A2"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07B8B"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0473B"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98410"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DC4DA6" w14:textId="77777777" w:rsidR="001F2408" w:rsidRDefault="001F2408" w:rsidP="00812550"/>
        </w:tc>
      </w:tr>
      <w:tr w:rsidR="001F2408" w:rsidRPr="00FD127C" w14:paraId="6B916B5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E5EE21" w14:textId="77777777" w:rsidR="001F2408" w:rsidRPr="00FD127C" w:rsidRDefault="002E13E1" w:rsidP="00812550">
            <w:pPr>
              <w:rPr>
                <w:rFonts w:cs="Arial"/>
                <w:bCs/>
                <w:color w:val="808080" w:themeColor="background1" w:themeShade="80"/>
                <w:sz w:val="16"/>
                <w:szCs w:val="14"/>
              </w:rPr>
            </w:pPr>
            <w:hyperlink r:id="rId130"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ED4C19"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D01F7"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D010AB" w14:textId="77777777" w:rsidR="001F2408" w:rsidRDefault="001F2408" w:rsidP="001F2408"/>
    <w:p w14:paraId="7D1C5A24" w14:textId="77777777" w:rsidR="001F2408" w:rsidRPr="0017445F" w:rsidRDefault="001F2408" w:rsidP="001F2408">
      <w:pPr>
        <w:pStyle w:val="RERequirement"/>
        <w:shd w:val="clear" w:color="auto" w:fill="F2F2F2" w:themeFill="background1" w:themeFillShade="F2"/>
      </w:pPr>
      <w:bookmarkStart w:id="113" w:name="_b36bec6202abb323f3cd1570ef55efff"/>
      <w:r>
        <w:t>81</w:t>
      </w:r>
      <w:bookmarkEnd w:id="113"/>
      <w:r>
        <w:t xml:space="preserve"> Easy Entry Easy Exit - Seat Offset 2</w:t>
      </w:r>
    </w:p>
    <w:p w14:paraId="43BB181B" w14:textId="77777777" w:rsidR="001F2408" w:rsidRDefault="001F2408" w:rsidP="001F2408">
      <w:pPr>
        <w:rPr>
          <w:rFonts w:cs="Arial"/>
        </w:rPr>
      </w:pPr>
      <w:r>
        <w:rPr>
          <w:rFonts w:cs="Arial"/>
        </w:rPr>
        <w:t>While the seat position is in the Easy Entry Easy Exit offset when the 'Move Seat Position' function receives 'EEEE_Request_Seat' as 'Drive' then the 'Move Seat Position' function shall move the seat to the remembered position</w:t>
      </w:r>
    </w:p>
    <w:p w14:paraId="7B98958D"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6431362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E48F2"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81</w:t>
            </w:r>
          </w:p>
        </w:tc>
      </w:tr>
      <w:tr w:rsidR="001F2408" w:rsidRPr="00FD127C" w14:paraId="25B4363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7E9AF"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CC527" w14:textId="77777777" w:rsidR="001F2408" w:rsidRDefault="001F2408" w:rsidP="00812550"/>
        </w:tc>
      </w:tr>
      <w:tr w:rsidR="001F2408" w:rsidRPr="00FD127C" w14:paraId="05B887F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FEB84"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AE824" w14:textId="77777777" w:rsidR="001F2408" w:rsidRDefault="001F2408" w:rsidP="00812550"/>
        </w:tc>
      </w:tr>
      <w:tr w:rsidR="001F2408" w:rsidRPr="00FD127C" w14:paraId="020CD90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4F53C"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0C4DB" w14:textId="77777777" w:rsidR="001F2408" w:rsidRDefault="001F2408" w:rsidP="00812550"/>
        </w:tc>
      </w:tr>
      <w:tr w:rsidR="001F2408" w:rsidRPr="00FD127C" w14:paraId="29267F4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EC8B8"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71943"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B0BE5C"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83B0E7" w14:textId="77777777" w:rsidR="001F2408" w:rsidRDefault="001F2408" w:rsidP="00812550"/>
        </w:tc>
      </w:tr>
      <w:tr w:rsidR="001F2408" w:rsidRPr="00FD127C" w14:paraId="460A437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DE69D"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4FFBB"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C39BF3"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428C39" w14:textId="77777777" w:rsidR="001F2408" w:rsidRDefault="001F2408" w:rsidP="00812550"/>
        </w:tc>
      </w:tr>
      <w:tr w:rsidR="001F2408" w:rsidRPr="00FD127C" w14:paraId="40A2D8A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B277E"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B6B889"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2163D"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C2462"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CB81E"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01BAF" w14:textId="77777777" w:rsidR="001F2408" w:rsidRDefault="001F2408" w:rsidP="00812550"/>
        </w:tc>
      </w:tr>
      <w:tr w:rsidR="001F2408" w:rsidRPr="00FD127C" w14:paraId="02FA6F4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5F1EFE" w14:textId="77777777" w:rsidR="001F2408" w:rsidRPr="00FD127C" w:rsidRDefault="002E13E1" w:rsidP="00812550">
            <w:pPr>
              <w:rPr>
                <w:rFonts w:cs="Arial"/>
                <w:bCs/>
                <w:color w:val="808080" w:themeColor="background1" w:themeShade="80"/>
                <w:sz w:val="16"/>
                <w:szCs w:val="14"/>
              </w:rPr>
            </w:pPr>
            <w:hyperlink r:id="rId131"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4CE50"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BBD50"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8B6F4C" w14:textId="77777777" w:rsidR="001F2408" w:rsidRDefault="001F2408" w:rsidP="001F2408"/>
    <w:p w14:paraId="6C39B085" w14:textId="77777777" w:rsidR="001F2408" w:rsidRPr="0017445F" w:rsidRDefault="001F2408" w:rsidP="001F2408">
      <w:pPr>
        <w:pStyle w:val="RERequirement"/>
        <w:shd w:val="clear" w:color="auto" w:fill="F2F2F2" w:themeFill="background1" w:themeFillShade="F2"/>
      </w:pPr>
      <w:r>
        <w:t xml:space="preserve">103 Diagnostics - Technician 1 </w:t>
      </w:r>
    </w:p>
    <w:p w14:paraId="7C35BD19" w14:textId="77777777" w:rsidR="001F2408" w:rsidRDefault="001F2408" w:rsidP="001F2408">
      <w:pPr>
        <w:rPr>
          <w:rFonts w:cs="Arial"/>
        </w:rPr>
      </w:pPr>
      <w:r>
        <w:rPr>
          <w:rFonts w:cs="Arial"/>
        </w:rPr>
        <w:t>When receiving a request to write from the Diagnostics System while in Diagnostic Mode the Classic Memory Settings System shall apply the request</w:t>
      </w:r>
    </w:p>
    <w:p w14:paraId="34A45FBE"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2C070B8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9D903"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1F2408" w:rsidRPr="00FD127C" w14:paraId="09DB28A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1FFCE"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F396F" w14:textId="77777777" w:rsidR="001F2408" w:rsidRDefault="001F2408" w:rsidP="00812550"/>
        </w:tc>
      </w:tr>
      <w:tr w:rsidR="001F2408" w:rsidRPr="00FD127C" w14:paraId="4B804A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B238AC"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350150" w14:textId="77777777" w:rsidR="001F2408" w:rsidRDefault="001F2408" w:rsidP="00812550"/>
        </w:tc>
      </w:tr>
      <w:tr w:rsidR="001F2408" w:rsidRPr="00FD127C" w14:paraId="6DC163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F6FED"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5858E" w14:textId="77777777" w:rsidR="001F2408" w:rsidRDefault="001F2408" w:rsidP="00812550"/>
        </w:tc>
      </w:tr>
      <w:tr w:rsidR="001F2408" w:rsidRPr="00FD127C" w14:paraId="14DE56A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C2A9E"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BCB09"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8F7BB"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48426" w14:textId="77777777" w:rsidR="001F2408" w:rsidRDefault="001F2408" w:rsidP="00812550"/>
        </w:tc>
      </w:tr>
      <w:tr w:rsidR="001F2408" w:rsidRPr="00FD127C" w14:paraId="7C9C9D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F6C5C"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CCC87"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D7FEDBE" wp14:editId="1FD060ED">
                  <wp:extent cx="152400" cy="152400"/>
                  <wp:effectExtent l="0" t="0" r="0" b="0"/>
                  <wp:docPr id="43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9F3F58"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DE6D0" w14:textId="77777777" w:rsidR="001F2408" w:rsidRDefault="001F2408" w:rsidP="00812550"/>
        </w:tc>
      </w:tr>
      <w:tr w:rsidR="001F2408" w:rsidRPr="00FD127C" w14:paraId="48368D6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83727"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8837F"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97F0C"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BB604"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29C4F"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3490F" w14:textId="77777777" w:rsidR="001F2408" w:rsidRDefault="001F2408" w:rsidP="00812550"/>
        </w:tc>
      </w:tr>
      <w:tr w:rsidR="001F2408" w:rsidRPr="00FD127C" w14:paraId="197E052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DC8BA6" w14:textId="77777777" w:rsidR="001F2408" w:rsidRPr="00FD127C" w:rsidRDefault="002E13E1" w:rsidP="00812550">
            <w:pPr>
              <w:rPr>
                <w:rFonts w:cs="Arial"/>
                <w:bCs/>
                <w:color w:val="808080" w:themeColor="background1" w:themeShade="80"/>
                <w:sz w:val="16"/>
                <w:szCs w:val="14"/>
              </w:rPr>
            </w:pPr>
            <w:hyperlink r:id="rId132"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E66593"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D3A56C"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98E983" w14:textId="77777777" w:rsidR="001F2408" w:rsidRDefault="001F2408" w:rsidP="001F2408"/>
    <w:p w14:paraId="0F43047C" w14:textId="77777777" w:rsidR="001F2408" w:rsidRPr="0017445F" w:rsidRDefault="001F2408" w:rsidP="001F2408">
      <w:pPr>
        <w:pStyle w:val="RERequirement"/>
        <w:shd w:val="clear" w:color="auto" w:fill="F2F2F2" w:themeFill="background1" w:themeFillShade="F2"/>
      </w:pPr>
      <w:r>
        <w:t>104 Diagnostics - Technician 2</w:t>
      </w:r>
    </w:p>
    <w:p w14:paraId="190FBDE0" w14:textId="77777777" w:rsidR="001F2408" w:rsidRDefault="001F2408" w:rsidP="001F2408">
      <w:pPr>
        <w:rPr>
          <w:rFonts w:cs="Arial"/>
        </w:rPr>
      </w:pPr>
      <w:r>
        <w:rPr>
          <w:rFonts w:cs="Arial"/>
        </w:rPr>
        <w:t>When receiving a request to write from the Diagnostics System while in Diagnostic Mode the Easy Entry Easy Exit System shall apply the request</w:t>
      </w:r>
    </w:p>
    <w:p w14:paraId="0BF3F007"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04943DD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BF21E"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1F2408" w:rsidRPr="00FD127C" w14:paraId="489CD4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646BD"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49960" w14:textId="77777777" w:rsidR="001F2408" w:rsidRDefault="001F2408" w:rsidP="00812550"/>
        </w:tc>
      </w:tr>
      <w:tr w:rsidR="001F2408" w:rsidRPr="00FD127C" w14:paraId="1C7352A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22704"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F8D0E" w14:textId="77777777" w:rsidR="001F2408" w:rsidRDefault="001F2408" w:rsidP="00812550"/>
        </w:tc>
      </w:tr>
      <w:tr w:rsidR="001F2408" w:rsidRPr="00FD127C" w14:paraId="5833380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711E9"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6DC6E" w14:textId="77777777" w:rsidR="001F2408" w:rsidRDefault="001F2408" w:rsidP="00812550"/>
        </w:tc>
      </w:tr>
      <w:tr w:rsidR="001F2408" w:rsidRPr="00FD127C" w14:paraId="2B8A71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A77F5"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8CA0C"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CBF23F"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92418" w14:textId="77777777" w:rsidR="001F2408" w:rsidRDefault="001F2408" w:rsidP="00812550"/>
        </w:tc>
      </w:tr>
      <w:tr w:rsidR="001F2408" w:rsidRPr="00FD127C" w14:paraId="4250800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2712F"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D0639"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82321D7" wp14:editId="16D6025C">
                  <wp:extent cx="152400" cy="152400"/>
                  <wp:effectExtent l="0" t="0" r="0" b="0"/>
                  <wp:docPr id="43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E46CC7"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E17B6" w14:textId="77777777" w:rsidR="001F2408" w:rsidRDefault="001F2408" w:rsidP="00812550"/>
        </w:tc>
      </w:tr>
      <w:tr w:rsidR="001F2408" w:rsidRPr="00FD127C" w14:paraId="4825CD4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D51E2" w14:textId="77777777" w:rsidR="001F2408" w:rsidRPr="00FD127C" w:rsidRDefault="001F2408"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4B18CE"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3582D"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A78CF"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97B75"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6224AC" w14:textId="77777777" w:rsidR="001F2408" w:rsidRDefault="001F2408" w:rsidP="00812550"/>
        </w:tc>
      </w:tr>
      <w:tr w:rsidR="001F2408" w:rsidRPr="00FD127C" w14:paraId="4DC7D12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40DAC2" w14:textId="77777777" w:rsidR="001F2408" w:rsidRPr="00FD127C" w:rsidRDefault="002E13E1" w:rsidP="00812550">
            <w:pPr>
              <w:rPr>
                <w:rFonts w:cs="Arial"/>
                <w:bCs/>
                <w:color w:val="808080" w:themeColor="background1" w:themeShade="80"/>
                <w:sz w:val="16"/>
                <w:szCs w:val="14"/>
              </w:rPr>
            </w:pPr>
            <w:hyperlink r:id="rId133"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1526A1"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7ECE5"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AF9559" w14:textId="77777777" w:rsidR="001F2408" w:rsidRDefault="001F2408" w:rsidP="001F2408"/>
    <w:p w14:paraId="3C012916" w14:textId="77777777" w:rsidR="001F2408" w:rsidRPr="0017445F" w:rsidRDefault="001F2408" w:rsidP="001F2408">
      <w:pPr>
        <w:pStyle w:val="RERequirement"/>
        <w:shd w:val="clear" w:color="auto" w:fill="F2F2F2" w:themeFill="background1" w:themeFillShade="F2"/>
      </w:pPr>
      <w:r>
        <w:t>105 Diagnostics - Technician 3</w:t>
      </w:r>
    </w:p>
    <w:p w14:paraId="1391FBD9" w14:textId="77777777" w:rsidR="001F2408" w:rsidRDefault="001F2408" w:rsidP="001F2408">
      <w:pPr>
        <w:rPr>
          <w:rFonts w:cs="Arial"/>
        </w:rPr>
      </w:pPr>
      <w:r>
        <w:rPr>
          <w:rFonts w:cs="Arial"/>
        </w:rPr>
        <w:t>When receiving a request to read from the Diagnostics System while in Diagnostic Mode the Classic Memory Settings System shall send the requested data</w:t>
      </w:r>
    </w:p>
    <w:p w14:paraId="627778EA"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266E313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694FB"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1F2408" w:rsidRPr="00FD127C" w14:paraId="725608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297CA"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622E9" w14:textId="77777777" w:rsidR="001F2408" w:rsidRDefault="001F2408" w:rsidP="00812550"/>
        </w:tc>
      </w:tr>
      <w:tr w:rsidR="001F2408" w:rsidRPr="00FD127C" w14:paraId="79A9B7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972FF"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D98BF" w14:textId="77777777" w:rsidR="001F2408" w:rsidRDefault="001F2408" w:rsidP="00812550"/>
        </w:tc>
      </w:tr>
      <w:tr w:rsidR="001F2408" w:rsidRPr="00FD127C" w14:paraId="32B3235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AE47D"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C81F9" w14:textId="77777777" w:rsidR="001F2408" w:rsidRDefault="001F2408" w:rsidP="00812550"/>
        </w:tc>
      </w:tr>
      <w:tr w:rsidR="001F2408" w:rsidRPr="00FD127C" w14:paraId="54241C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ECFFE"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DF686"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C755D0"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3CBF3" w14:textId="77777777" w:rsidR="001F2408" w:rsidRDefault="001F2408" w:rsidP="00812550"/>
        </w:tc>
      </w:tr>
      <w:tr w:rsidR="001F2408" w:rsidRPr="00FD127C" w14:paraId="309F19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F7B6B"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E7BE8"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B254150" wp14:editId="4F477540">
                  <wp:extent cx="152400" cy="152400"/>
                  <wp:effectExtent l="0" t="0" r="0" b="0"/>
                  <wp:docPr id="44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44A6C"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7F496" w14:textId="77777777" w:rsidR="001F2408" w:rsidRDefault="001F2408" w:rsidP="00812550"/>
        </w:tc>
      </w:tr>
      <w:tr w:rsidR="001F2408" w:rsidRPr="00FD127C" w14:paraId="2B22BDD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A6DB8"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702860"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9C05E"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5B9A7"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101DE5"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7DF6A" w14:textId="77777777" w:rsidR="001F2408" w:rsidRDefault="001F2408" w:rsidP="00812550"/>
        </w:tc>
      </w:tr>
      <w:tr w:rsidR="001F2408" w:rsidRPr="00FD127C" w14:paraId="3DC161D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DA0D96" w14:textId="77777777" w:rsidR="001F2408" w:rsidRPr="00FD127C" w:rsidRDefault="002E13E1" w:rsidP="00812550">
            <w:pPr>
              <w:rPr>
                <w:rFonts w:cs="Arial"/>
                <w:bCs/>
                <w:color w:val="808080" w:themeColor="background1" w:themeShade="80"/>
                <w:sz w:val="16"/>
                <w:szCs w:val="14"/>
              </w:rPr>
            </w:pPr>
            <w:hyperlink r:id="rId134"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4838F1"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BD3C5B"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ED3A629" w14:textId="77777777" w:rsidR="001F2408" w:rsidRDefault="001F2408" w:rsidP="001F2408"/>
    <w:p w14:paraId="589A550D" w14:textId="77777777" w:rsidR="001F2408" w:rsidRPr="0017445F" w:rsidRDefault="001F2408" w:rsidP="001F2408">
      <w:pPr>
        <w:pStyle w:val="RERequirement"/>
        <w:shd w:val="clear" w:color="auto" w:fill="F2F2F2" w:themeFill="background1" w:themeFillShade="F2"/>
      </w:pPr>
      <w:r>
        <w:t>106 Diagnostics - Technician 4</w:t>
      </w:r>
    </w:p>
    <w:p w14:paraId="33BDAB9D" w14:textId="77777777" w:rsidR="001F2408" w:rsidRDefault="001F2408" w:rsidP="001F2408">
      <w:pPr>
        <w:rPr>
          <w:rFonts w:cs="Arial"/>
        </w:rPr>
      </w:pPr>
      <w:r>
        <w:rPr>
          <w:rFonts w:cs="Arial"/>
        </w:rPr>
        <w:t>When receiving a request to read from the Diagnostics System while in Diagnostic Mode the Easy Entry Easy Exit System shall send the requested data</w:t>
      </w:r>
    </w:p>
    <w:p w14:paraId="0E6D825A"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0069FA2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E61C8"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1F2408" w:rsidRPr="00FD127C" w14:paraId="421285A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E11AA"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897C0" w14:textId="77777777" w:rsidR="001F2408" w:rsidRDefault="001F2408" w:rsidP="00812550"/>
        </w:tc>
      </w:tr>
      <w:tr w:rsidR="001F2408" w:rsidRPr="00FD127C" w14:paraId="16E2F69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F3163"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68041" w14:textId="77777777" w:rsidR="001F2408" w:rsidRDefault="001F2408" w:rsidP="00812550"/>
        </w:tc>
      </w:tr>
      <w:tr w:rsidR="001F2408" w:rsidRPr="00FD127C" w14:paraId="4FADC7D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9A797"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F04F4" w14:textId="77777777" w:rsidR="001F2408" w:rsidRDefault="001F2408" w:rsidP="00812550"/>
        </w:tc>
      </w:tr>
      <w:tr w:rsidR="001F2408" w:rsidRPr="00FD127C" w14:paraId="5AAC533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8CD69"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D1F79"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BD0EC4"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C5CAD" w14:textId="77777777" w:rsidR="001F2408" w:rsidRDefault="001F2408" w:rsidP="00812550"/>
        </w:tc>
      </w:tr>
      <w:tr w:rsidR="001F2408" w:rsidRPr="00FD127C" w14:paraId="24FD8F5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0E37C"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3CD9C" w14:textId="77777777" w:rsidR="001F2408" w:rsidRPr="00FD127C" w:rsidRDefault="001F2408"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369F444" wp14:editId="12CC8A48">
                  <wp:extent cx="152400" cy="152400"/>
                  <wp:effectExtent l="0" t="0" r="0" b="0"/>
                  <wp:docPr id="44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3B10A"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FB9E87" w14:textId="77777777" w:rsidR="001F2408" w:rsidRDefault="001F2408" w:rsidP="00812550"/>
        </w:tc>
      </w:tr>
      <w:tr w:rsidR="001F2408" w:rsidRPr="00FD127C" w14:paraId="4A5E67F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0BE78"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47CE79"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8B95E"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C3AF1"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E09B0"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6927B" w14:textId="77777777" w:rsidR="001F2408" w:rsidRDefault="001F2408" w:rsidP="00812550"/>
        </w:tc>
      </w:tr>
      <w:tr w:rsidR="001F2408" w:rsidRPr="00FD127C" w14:paraId="594683D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C6CB71" w14:textId="77777777" w:rsidR="001F2408" w:rsidRPr="00FD127C" w:rsidRDefault="002E13E1" w:rsidP="00812550">
            <w:pPr>
              <w:rPr>
                <w:rFonts w:cs="Arial"/>
                <w:bCs/>
                <w:color w:val="808080" w:themeColor="background1" w:themeShade="80"/>
                <w:sz w:val="16"/>
                <w:szCs w:val="14"/>
              </w:rPr>
            </w:pPr>
            <w:hyperlink r:id="rId135"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7772AF"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778C19"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3C59AD" w14:textId="77777777" w:rsidR="001F2408" w:rsidRDefault="001F2408" w:rsidP="001F2408"/>
    <w:p w14:paraId="0348E66B" w14:textId="77777777" w:rsidR="001F2408" w:rsidRDefault="001F2408" w:rsidP="001F2408">
      <w:pPr>
        <w:pStyle w:val="Heading5"/>
      </w:pPr>
      <w:r>
        <w:t>Error Handling</w:t>
      </w:r>
    </w:p>
    <w:p w14:paraId="1EBC3C90" w14:textId="77777777" w:rsidR="001F2408" w:rsidRDefault="001F2408" w:rsidP="001F2408"/>
    <w:p w14:paraId="366C2D4D" w14:textId="77777777" w:rsidR="001F2408" w:rsidRDefault="001F2408" w:rsidP="001F2408">
      <w:pPr>
        <w:rPr>
          <w:color w:val="A6A6A6" w:themeColor="background1" w:themeShade="A6"/>
        </w:rPr>
      </w:pPr>
      <w:r>
        <w:rPr>
          <w:color w:val="A6A6A6" w:themeColor="background1" w:themeShade="A6"/>
        </w:rPr>
        <w:t>No Error Handling Requirements specified.</w:t>
      </w:r>
    </w:p>
    <w:p w14:paraId="6F12AB03" w14:textId="77777777" w:rsidR="001F2408" w:rsidRDefault="001F2408" w:rsidP="001F2408">
      <w:pPr>
        <w:pStyle w:val="Heading4"/>
      </w:pPr>
      <w:r>
        <w:t>Non-Functional Requirements</w:t>
      </w:r>
    </w:p>
    <w:p w14:paraId="3A3797EA" w14:textId="77777777" w:rsidR="001F2408" w:rsidRDefault="001F2408" w:rsidP="001F2408"/>
    <w:p w14:paraId="01CBAF5F" w14:textId="77777777" w:rsidR="001F2408" w:rsidRPr="0017445F" w:rsidRDefault="001F2408" w:rsidP="001F2408">
      <w:pPr>
        <w:pStyle w:val="RERequirement"/>
        <w:shd w:val="clear" w:color="auto" w:fill="F2F2F2" w:themeFill="background1" w:themeFillShade="F2"/>
      </w:pPr>
      <w:bookmarkStart w:id="114" w:name="_5129cacbec2040d34d749fee5a0ab9c0"/>
      <w:r>
        <w:t>82</w:t>
      </w:r>
      <w:bookmarkEnd w:id="114"/>
      <w:r>
        <w:t xml:space="preserve"> Easy Entry Easy Exit - EE Seat Horizontal Offset</w:t>
      </w:r>
    </w:p>
    <w:p w14:paraId="7E138E4C" w14:textId="77777777" w:rsidR="001F2408" w:rsidRDefault="001F2408" w:rsidP="001F2408">
      <w:pPr>
        <w:rPr>
          <w:rFonts w:cs="Arial"/>
        </w:rPr>
      </w:pPr>
      <w:r>
        <w:rPr>
          <w:rFonts w:cs="Arial"/>
        </w:rPr>
        <w:t>EE Seat Horizintal Offset is a configurable parameter with a default distance of 50mm</w:t>
      </w:r>
    </w:p>
    <w:p w14:paraId="4F47020E" w14:textId="77777777" w:rsidR="001F2408" w:rsidRPr="00C66B68" w:rsidRDefault="001F2408" w:rsidP="001F2408">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2408" w:rsidRPr="00FD127C" w14:paraId="52E1397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6BB02" w14:textId="77777777" w:rsidR="001F2408" w:rsidRPr="00FD127C" w:rsidRDefault="001F2408"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82</w:t>
            </w:r>
          </w:p>
        </w:tc>
      </w:tr>
      <w:tr w:rsidR="001F2408" w:rsidRPr="00FD127C" w14:paraId="6845D45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60F8D" w14:textId="77777777" w:rsidR="001F2408" w:rsidRPr="00FD127C" w:rsidRDefault="001F2408"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F6A17" w14:textId="77777777" w:rsidR="001F2408" w:rsidRDefault="001F2408" w:rsidP="00812550"/>
        </w:tc>
      </w:tr>
      <w:tr w:rsidR="001F2408" w:rsidRPr="00FD127C" w14:paraId="4249033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EFDB3B" w14:textId="77777777" w:rsidR="001F2408" w:rsidRPr="00FD127C" w:rsidRDefault="001F2408"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A472A" w14:textId="77777777" w:rsidR="001F2408" w:rsidRDefault="001F2408" w:rsidP="00812550"/>
        </w:tc>
      </w:tr>
      <w:tr w:rsidR="001F2408" w:rsidRPr="00FD127C" w14:paraId="76CC57C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CBFC8" w14:textId="77777777" w:rsidR="001F2408" w:rsidRPr="00FD127C" w:rsidRDefault="001F2408"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5FF9F" w14:textId="77777777" w:rsidR="001F2408" w:rsidRDefault="001F2408" w:rsidP="00812550"/>
        </w:tc>
      </w:tr>
      <w:tr w:rsidR="001F2408" w:rsidRPr="00FD127C" w14:paraId="735722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0E934" w14:textId="77777777" w:rsidR="001F2408" w:rsidRPr="00FD127C" w:rsidRDefault="001F2408"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F3D70"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4F1D1" w14:textId="77777777" w:rsidR="001F2408" w:rsidRPr="00FD127C" w:rsidRDefault="001F2408"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DA9C7" w14:textId="77777777" w:rsidR="001F2408" w:rsidRDefault="001F2408" w:rsidP="00812550"/>
        </w:tc>
      </w:tr>
      <w:tr w:rsidR="001F2408" w:rsidRPr="00FD127C" w14:paraId="515B9D5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C98C7" w14:textId="77777777" w:rsidR="001F2408" w:rsidRPr="00FD127C" w:rsidRDefault="001F2408"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E0EB1"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E674A4" w14:textId="77777777" w:rsidR="001F2408" w:rsidRPr="00FD127C" w:rsidRDefault="001F2408"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59756" w14:textId="77777777" w:rsidR="001F2408" w:rsidRDefault="001F2408" w:rsidP="00812550"/>
        </w:tc>
      </w:tr>
      <w:tr w:rsidR="001F2408" w:rsidRPr="00FD127C" w14:paraId="382B6AD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F6640" w14:textId="77777777" w:rsidR="001F2408" w:rsidRPr="00FD127C" w:rsidRDefault="001F2408"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F26AB5" w14:textId="77777777" w:rsidR="001F2408" w:rsidRDefault="001F2408"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48A34" w14:textId="77777777" w:rsidR="001F2408" w:rsidRPr="00FD127C" w:rsidRDefault="001F2408"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6CEAC" w14:textId="77777777" w:rsidR="001F2408" w:rsidRDefault="001F2408"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1377E5" w14:textId="77777777" w:rsidR="001F2408" w:rsidRPr="00FD127C" w:rsidRDefault="001F2408"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B7D1B" w14:textId="77777777" w:rsidR="001F2408" w:rsidRDefault="001F2408" w:rsidP="00812550"/>
        </w:tc>
      </w:tr>
      <w:tr w:rsidR="001F2408" w:rsidRPr="00FD127C" w14:paraId="5FA2B0E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DD76C" w14:textId="77777777" w:rsidR="001F2408" w:rsidRPr="00FD127C" w:rsidRDefault="002E13E1" w:rsidP="00812550">
            <w:pPr>
              <w:rPr>
                <w:rFonts w:cs="Arial"/>
                <w:bCs/>
                <w:color w:val="808080" w:themeColor="background1" w:themeShade="80"/>
                <w:sz w:val="16"/>
                <w:szCs w:val="14"/>
              </w:rPr>
            </w:pPr>
            <w:hyperlink r:id="rId136" w:history="1">
              <w:r w:rsidR="001F2408" w:rsidRPr="00FD127C">
                <w:rPr>
                  <w:rStyle w:val="Hyperlink"/>
                  <w:rFonts w:cs="Arial"/>
                  <w:bCs/>
                  <w:sz w:val="16"/>
                  <w:szCs w:val="14"/>
                </w:rPr>
                <w:t>Req. Template</w:t>
              </w:r>
            </w:hyperlink>
            <w:r w:rsidR="001F2408"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E41F8" w14:textId="77777777" w:rsidR="001F2408" w:rsidRPr="00FD127C" w:rsidRDefault="001F2408"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A5AB20" w14:textId="77777777" w:rsidR="001F2408" w:rsidRPr="00FD127C" w:rsidRDefault="001F2408"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699CA7" w14:textId="77777777" w:rsidR="001F2408" w:rsidRDefault="001F2408" w:rsidP="001F2408"/>
    <w:p w14:paraId="11ABB3D9" w14:textId="77777777" w:rsidR="001F2408" w:rsidRDefault="001F2408" w:rsidP="001F2408">
      <w:pPr>
        <w:pStyle w:val="Heading4"/>
      </w:pPr>
      <w:r>
        <w:t>Functional Safety Requirements</w:t>
      </w:r>
    </w:p>
    <w:p w14:paraId="031F4502" w14:textId="77777777" w:rsidR="001F2408" w:rsidRDefault="001F2408" w:rsidP="001F2408">
      <w:pPr>
        <w:rPr>
          <w:highlight w:val="yellow"/>
        </w:rPr>
      </w:pPr>
    </w:p>
    <w:p w14:paraId="61A7018A" w14:textId="77777777" w:rsidR="001F2408" w:rsidRDefault="001F2408" w:rsidP="001F2408">
      <w:pPr>
        <w:rPr>
          <w:color w:val="A6A6A6" w:themeColor="background1" w:themeShade="A6"/>
        </w:rPr>
      </w:pPr>
      <w:r>
        <w:rPr>
          <w:color w:val="A6A6A6" w:themeColor="background1" w:themeShade="A6"/>
        </w:rPr>
        <w:t>No Functional Safety Requirements specified.</w:t>
      </w:r>
    </w:p>
    <w:p w14:paraId="5EF30498" w14:textId="77777777" w:rsidR="001F2408" w:rsidRDefault="001F2408" w:rsidP="001F2408">
      <w:pPr>
        <w:pStyle w:val="Heading5"/>
      </w:pPr>
      <w:r>
        <w:t>ASIL Decomposition of Functional Safety Requirements</w:t>
      </w:r>
    </w:p>
    <w:p w14:paraId="2C04168F" w14:textId="77777777" w:rsidR="001F2408" w:rsidRDefault="001F2408" w:rsidP="001F2408">
      <w:pPr>
        <w:pStyle w:val="NoSpacing"/>
      </w:pPr>
    </w:p>
    <w:p w14:paraId="33E22F89" w14:textId="77777777" w:rsidR="001F2408" w:rsidRDefault="001F2408" w:rsidP="001F2408">
      <w:pPr>
        <w:pStyle w:val="NoSpacing"/>
      </w:pPr>
    </w:p>
    <w:p w14:paraId="07466E78" w14:textId="77777777" w:rsidR="001F2408" w:rsidRDefault="001F2408" w:rsidP="001F2408">
      <w:pPr>
        <w:pStyle w:val="NoSpacing"/>
        <w:rPr>
          <w:color w:val="A6A6A6" w:themeColor="background1" w:themeShade="A6"/>
        </w:rPr>
      </w:pPr>
      <w:r>
        <w:rPr>
          <w:color w:val="A6A6A6" w:themeColor="background1" w:themeShade="A6"/>
        </w:rPr>
        <w:t>No Functional Safety Requirements with ASIL Decompositions specified.</w:t>
      </w:r>
    </w:p>
    <w:p w14:paraId="3408A0F3" w14:textId="77777777" w:rsidR="001F2408" w:rsidRDefault="001F2408" w:rsidP="001F2408">
      <w:pPr>
        <w:pStyle w:val="Heading4"/>
      </w:pPr>
      <w:r>
        <w:t>Other Requirements</w:t>
      </w:r>
    </w:p>
    <w:p w14:paraId="4A135C53" w14:textId="77777777" w:rsidR="001F2408" w:rsidRDefault="001F2408" w:rsidP="001F2408">
      <w:pPr>
        <w:pStyle w:val="Heading5"/>
      </w:pPr>
      <w:r>
        <w:t>Design Requirements</w:t>
      </w:r>
    </w:p>
    <w:p w14:paraId="63C9B205" w14:textId="77777777" w:rsidR="001F2408" w:rsidRDefault="001F2408" w:rsidP="001F2408"/>
    <w:p w14:paraId="4BBF49CD" w14:textId="4BE19AC3" w:rsidR="001F2408" w:rsidRDefault="001F2408" w:rsidP="001F2408">
      <w:pPr>
        <w:rPr>
          <w:color w:val="A6A6A6" w:themeColor="background1" w:themeShade="A6"/>
        </w:rPr>
      </w:pPr>
      <w:r>
        <w:rPr>
          <w:color w:val="A6A6A6" w:themeColor="background1" w:themeShade="A6"/>
        </w:rPr>
        <w:t>No Design Requirements specified.</w:t>
      </w:r>
    </w:p>
    <w:p w14:paraId="28FB03EE" w14:textId="77777777" w:rsidR="001F2408" w:rsidRDefault="001F2408" w:rsidP="001F2408">
      <w:pPr>
        <w:rPr>
          <w:color w:val="A6A6A6" w:themeColor="background1" w:themeShade="A6"/>
        </w:rPr>
      </w:pPr>
    </w:p>
    <w:p w14:paraId="5C3648D0" w14:textId="77777777" w:rsidR="005E302E" w:rsidRDefault="005E302E" w:rsidP="005E302E">
      <w:pPr>
        <w:pStyle w:val="Heading2"/>
        <w:numPr>
          <w:ilvl w:val="1"/>
          <w:numId w:val="4"/>
        </w:numPr>
      </w:pPr>
      <w:r>
        <w:rPr>
          <w:noProof/>
        </w:rPr>
        <w:drawing>
          <wp:inline distT="0" distB="0" distL="0" distR="0" wp14:anchorId="38385544" wp14:editId="642BECE4">
            <wp:extent cx="152400" cy="152400"/>
            <wp:effectExtent l="0" t="0" r="0" b="0"/>
            <wp:docPr id="44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15" w:name="_8751ce2edb989b5b934d38744422eaee"/>
      <w:r>
        <w:t>Move Steering Position</w:t>
      </w:r>
      <w:bookmarkEnd w:id="115"/>
    </w:p>
    <w:p w14:paraId="299430DA" w14:textId="77777777" w:rsidR="005E302E" w:rsidRDefault="005E302E" w:rsidP="005E302E">
      <w:pPr>
        <w:pStyle w:val="Heading3"/>
      </w:pPr>
      <w:r>
        <w:t>Function Overview</w:t>
      </w:r>
    </w:p>
    <w:p w14:paraId="3522D424" w14:textId="77777777" w:rsidR="005E302E" w:rsidRDefault="005E302E" w:rsidP="005E302E">
      <w:pPr>
        <w:pStyle w:val="Heading4"/>
      </w:pPr>
      <w:r>
        <w:t>Description</w:t>
      </w:r>
    </w:p>
    <w:p w14:paraId="143144B8" w14:textId="77777777" w:rsidR="005E302E" w:rsidRDefault="005E302E" w:rsidP="005E302E">
      <w:pPr>
        <w:contextualSpacing/>
      </w:pPr>
    </w:p>
    <w:p w14:paraId="4125FFF0" w14:textId="77777777" w:rsidR="005E302E" w:rsidRDefault="005E302E" w:rsidP="005E302E">
      <w:pPr>
        <w:contextualSpacing/>
      </w:pPr>
      <w:r>
        <w:t>Function is allocated to:</w:t>
      </w:r>
    </w:p>
    <w:p w14:paraId="69D883C2" w14:textId="77777777" w:rsidR="005E302E" w:rsidRDefault="005E302E" w:rsidP="005E302E">
      <w:pPr>
        <w:pStyle w:val="ListParagraph"/>
        <w:numPr>
          <w:ilvl w:val="0"/>
          <w:numId w:val="13"/>
        </w:numPr>
        <w:contextualSpacing/>
      </w:pPr>
      <w:r>
        <w:rPr>
          <w:noProof/>
        </w:rPr>
        <w:drawing>
          <wp:inline distT="0" distB="0" distL="0" distR="0" wp14:anchorId="042BC2D8" wp14:editId="1DDE8E0B">
            <wp:extent cx="152400" cy="152400"/>
            <wp:effectExtent l="0" t="0" r="0" b="0"/>
            <wp:docPr id="44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Steering Wheel System &lt;&lt;Logical&gt;&gt;</w:t>
      </w:r>
    </w:p>
    <w:p w14:paraId="3243A70F" w14:textId="77777777" w:rsidR="005E302E" w:rsidRDefault="005E302E" w:rsidP="005E302E">
      <w:pPr>
        <w:pStyle w:val="ListParagraph"/>
        <w:numPr>
          <w:ilvl w:val="0"/>
          <w:numId w:val="13"/>
        </w:numPr>
        <w:contextualSpacing/>
      </w:pPr>
      <w:r>
        <w:rPr>
          <w:noProof/>
        </w:rPr>
        <w:drawing>
          <wp:inline distT="0" distB="0" distL="0" distR="0" wp14:anchorId="7DFC10F6" wp14:editId="4A23ACD2">
            <wp:extent cx="152400" cy="152400"/>
            <wp:effectExtent l="0" t="0" r="0" b="0"/>
            <wp:docPr id="448"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686CAE68" w14:textId="77777777" w:rsidR="005E302E" w:rsidRDefault="005E302E" w:rsidP="005E302E">
      <w:pPr>
        <w:contextualSpacing/>
      </w:pPr>
    </w:p>
    <w:p w14:paraId="2C6BC252" w14:textId="77777777" w:rsidR="005E302E" w:rsidRDefault="005E302E" w:rsidP="005E302E">
      <w:pPr>
        <w:contextualSpacing/>
      </w:pPr>
      <w:r w:rsidRPr="00A554C4">
        <w:t>The purpose of this function is to adjust the position of the steering column to a stored value. This is the final step of the Classic Memory recall process. This function receives the stored settings and applies them.</w:t>
      </w:r>
    </w:p>
    <w:p w14:paraId="3D0A84E7" w14:textId="77777777" w:rsidR="005E302E" w:rsidRDefault="005E302E" w:rsidP="005E302E">
      <w:pPr>
        <w:pStyle w:val="Heading4"/>
      </w:pPr>
      <w:r>
        <w:t>Variants</w:t>
      </w:r>
    </w:p>
    <w:p w14:paraId="579965D6" w14:textId="77777777" w:rsidR="005E302E" w:rsidRDefault="005E302E" w:rsidP="005E302E"/>
    <w:p w14:paraId="32E4AD5E" w14:textId="77777777" w:rsidR="005E302E" w:rsidRPr="005067FC" w:rsidRDefault="005E302E" w:rsidP="005E302E">
      <w:pPr>
        <w:rPr>
          <w:i/>
          <w:color w:val="A6A6A6" w:themeColor="background1" w:themeShade="A6"/>
        </w:rPr>
      </w:pPr>
      <w:r w:rsidRPr="005067FC">
        <w:rPr>
          <w:i/>
          <w:color w:val="A6A6A6" w:themeColor="background1" w:themeShade="A6"/>
        </w:rPr>
        <w:t>Not supported by MagicDraw report generation.</w:t>
      </w:r>
    </w:p>
    <w:p w14:paraId="09DBB4D6" w14:textId="77777777" w:rsidR="005E302E" w:rsidRDefault="005E302E" w:rsidP="005E302E">
      <w:pPr>
        <w:pStyle w:val="Heading4"/>
      </w:pPr>
      <w:r>
        <w:t>Input Requirements</w:t>
      </w:r>
    </w:p>
    <w:p w14:paraId="4CB5265F" w14:textId="77777777" w:rsidR="005E302E" w:rsidRDefault="005E302E" w:rsidP="005E302E"/>
    <w:p w14:paraId="5C8DDFEE" w14:textId="77777777" w:rsidR="005E302E" w:rsidRPr="005067FC" w:rsidRDefault="005E302E" w:rsidP="005E302E">
      <w:pPr>
        <w:rPr>
          <w:i/>
          <w:color w:val="A6A6A6" w:themeColor="background1" w:themeShade="A6"/>
        </w:rPr>
      </w:pPr>
      <w:r w:rsidRPr="005067FC">
        <w:rPr>
          <w:i/>
          <w:color w:val="A6A6A6" w:themeColor="background1" w:themeShade="A6"/>
        </w:rPr>
        <w:t>Not supported by MagicDraw report generation.</w:t>
      </w:r>
    </w:p>
    <w:p w14:paraId="49D489FF" w14:textId="77777777" w:rsidR="005E302E" w:rsidRDefault="005E302E" w:rsidP="005E302E">
      <w:pPr>
        <w:pStyle w:val="Heading4"/>
      </w:pPr>
      <w:r>
        <w:t>Assumptions</w:t>
      </w:r>
    </w:p>
    <w:p w14:paraId="79BEE1FC" w14:textId="77777777" w:rsidR="005E302E" w:rsidRDefault="005E302E" w:rsidP="005E302E"/>
    <w:p w14:paraId="2AF08565" w14:textId="77777777" w:rsidR="005E302E" w:rsidRPr="00FF5F72" w:rsidRDefault="005E302E" w:rsidP="005E302E">
      <w:pPr>
        <w:rPr>
          <w:color w:val="A6A6A6" w:themeColor="background1" w:themeShade="A6"/>
        </w:rPr>
      </w:pPr>
      <w:r w:rsidRPr="00FF5F72">
        <w:rPr>
          <w:color w:val="A6A6A6" w:themeColor="background1" w:themeShade="A6"/>
        </w:rPr>
        <w:t>No assumptions specified for this function.</w:t>
      </w:r>
    </w:p>
    <w:p w14:paraId="683A4F7A" w14:textId="77777777" w:rsidR="005E302E" w:rsidRDefault="005E302E" w:rsidP="005E302E"/>
    <w:p w14:paraId="2007E8B8" w14:textId="77777777" w:rsidR="005E302E" w:rsidRDefault="005E302E" w:rsidP="005E302E">
      <w:pPr>
        <w:pStyle w:val="Heading4"/>
      </w:pPr>
      <w:r>
        <w:t>References</w:t>
      </w:r>
    </w:p>
    <w:p w14:paraId="6A7795CF" w14:textId="77777777" w:rsidR="005E302E" w:rsidRPr="00454CBE" w:rsidRDefault="005E302E" w:rsidP="005E302E">
      <w:pPr>
        <w:pStyle w:val="Heading5"/>
      </w:pPr>
      <w:r w:rsidRPr="00454CBE">
        <w:t xml:space="preserve">Ford </w:t>
      </w:r>
      <w:r>
        <w:t>D</w:t>
      </w:r>
      <w:r w:rsidRPr="00454CBE">
        <w:t>ocuments</w:t>
      </w:r>
    </w:p>
    <w:p w14:paraId="08BB2488" w14:textId="77777777" w:rsidR="005E302E" w:rsidRDefault="005E302E" w:rsidP="005E302E">
      <w:pPr>
        <w:pStyle w:val="BodyText"/>
        <w:ind w:right="142"/>
        <w:jc w:val="both"/>
        <w:rPr>
          <w:rFonts w:cs="Arial"/>
        </w:rPr>
      </w:pPr>
      <w:r>
        <w:rPr>
          <w:rFonts w:cs="Arial"/>
        </w:rPr>
        <w:t>List here all Ford internal documents, which are directly related to the feature.</w:t>
      </w:r>
    </w:p>
    <w:p w14:paraId="0E753254" w14:textId="77777777" w:rsidR="005E302E" w:rsidRDefault="005E302E" w:rsidP="005E302E">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E302E" w:rsidRPr="007C20FA" w14:paraId="17C9B472" w14:textId="77777777" w:rsidTr="00812550">
        <w:trPr>
          <w:cantSplit/>
          <w:tblHeader/>
        </w:trPr>
        <w:tc>
          <w:tcPr>
            <w:tcW w:w="1418" w:type="dxa"/>
            <w:shd w:val="clear" w:color="auto" w:fill="E0E0E0"/>
          </w:tcPr>
          <w:p w14:paraId="4118677B" w14:textId="77777777" w:rsidR="005E302E" w:rsidRPr="007C20FA" w:rsidRDefault="005E302E"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60469E8B" w14:textId="77777777" w:rsidR="005E302E" w:rsidRPr="007C20FA" w:rsidRDefault="005E302E"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103D1191" w14:textId="77777777" w:rsidR="005E302E" w:rsidRPr="007C20FA" w:rsidRDefault="005E302E"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11D79DB4" w14:textId="77777777" w:rsidR="005E302E" w:rsidRPr="007C20FA" w:rsidRDefault="005E302E" w:rsidP="00812550">
            <w:pPr>
              <w:rPr>
                <w:rFonts w:ascii="Helvetica" w:hAnsi="Helvetica" w:cs="Helvetica"/>
                <w:b/>
              </w:rPr>
            </w:pPr>
            <w:r w:rsidRPr="007C20FA">
              <w:rPr>
                <w:rFonts w:ascii="Helvetica" w:hAnsi="Helvetica" w:cs="Helvetica"/>
                <w:b/>
              </w:rPr>
              <w:t>Revision</w:t>
            </w:r>
          </w:p>
        </w:tc>
      </w:tr>
      <w:tr w:rsidR="005E302E" w:rsidRPr="007C20FA" w14:paraId="1FF5644F" w14:textId="77777777" w:rsidTr="00812550">
        <w:trPr>
          <w:cantSplit/>
          <w:tblHeader/>
        </w:trPr>
        <w:tc>
          <w:tcPr>
            <w:tcW w:w="1418" w:type="dxa"/>
            <w:shd w:val="clear" w:color="auto" w:fill="FFFFFF" w:themeFill="background1"/>
          </w:tcPr>
          <w:p w14:paraId="301C39C7" w14:textId="77777777" w:rsidR="005E302E" w:rsidRPr="005E40CF" w:rsidRDefault="005E302E" w:rsidP="00812550">
            <w:pPr>
              <w:rPr>
                <w:rFonts w:ascii="Helvetica" w:hAnsi="Helvetica" w:cs="Helvetica"/>
              </w:rPr>
            </w:pPr>
          </w:p>
        </w:tc>
        <w:tc>
          <w:tcPr>
            <w:tcW w:w="6237" w:type="dxa"/>
            <w:shd w:val="clear" w:color="auto" w:fill="FFFFFF" w:themeFill="background1"/>
          </w:tcPr>
          <w:p w14:paraId="45E16242" w14:textId="77777777" w:rsidR="005E302E" w:rsidRPr="005E40CF" w:rsidRDefault="005E302E" w:rsidP="00812550">
            <w:pPr>
              <w:rPr>
                <w:rFonts w:ascii="Helvetica" w:hAnsi="Helvetica" w:cs="Helvetica"/>
              </w:rPr>
            </w:pPr>
          </w:p>
        </w:tc>
        <w:tc>
          <w:tcPr>
            <w:tcW w:w="1418" w:type="dxa"/>
            <w:shd w:val="clear" w:color="auto" w:fill="FFFFFF" w:themeFill="background1"/>
          </w:tcPr>
          <w:p w14:paraId="72834515" w14:textId="77777777" w:rsidR="005E302E" w:rsidRPr="005E40CF" w:rsidRDefault="005E302E" w:rsidP="00812550">
            <w:pPr>
              <w:rPr>
                <w:rFonts w:ascii="Helvetica" w:hAnsi="Helvetica" w:cs="Helvetica"/>
              </w:rPr>
            </w:pPr>
          </w:p>
        </w:tc>
        <w:tc>
          <w:tcPr>
            <w:tcW w:w="1418" w:type="dxa"/>
            <w:shd w:val="clear" w:color="auto" w:fill="FFFFFF" w:themeFill="background1"/>
          </w:tcPr>
          <w:p w14:paraId="30FE1EEE" w14:textId="77777777" w:rsidR="005E302E" w:rsidRPr="005E40CF" w:rsidRDefault="005E302E" w:rsidP="00812550">
            <w:pPr>
              <w:rPr>
                <w:rFonts w:ascii="Helvetica" w:hAnsi="Helvetica" w:cs="Helvetica"/>
              </w:rPr>
            </w:pPr>
          </w:p>
        </w:tc>
      </w:tr>
    </w:tbl>
    <w:p w14:paraId="2415E7FE" w14:textId="77777777" w:rsidR="005E302E" w:rsidRPr="00360B1D" w:rsidRDefault="005E302E" w:rsidP="005E302E">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771C513" w14:textId="77777777" w:rsidR="005E302E" w:rsidRPr="00FB7B3D" w:rsidRDefault="005E302E" w:rsidP="005E302E">
      <w:pPr>
        <w:pStyle w:val="Heading5"/>
      </w:pPr>
      <w:r w:rsidRPr="00454CBE">
        <w:t>External</w:t>
      </w:r>
      <w:r>
        <w:t xml:space="preserve"> Documents and P</w:t>
      </w:r>
      <w:r w:rsidRPr="00FB7B3D">
        <w:t>ublications</w:t>
      </w:r>
    </w:p>
    <w:p w14:paraId="62A266E2" w14:textId="77777777" w:rsidR="005E302E" w:rsidRDefault="005E302E" w:rsidP="005E302E">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B51C50C" w14:textId="77777777" w:rsidR="005E302E" w:rsidRDefault="005E302E" w:rsidP="005E302E">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E302E" w:rsidRPr="007C20FA" w14:paraId="3B799EE0" w14:textId="77777777" w:rsidTr="00812550">
        <w:trPr>
          <w:cantSplit/>
          <w:tblHeader/>
        </w:trPr>
        <w:tc>
          <w:tcPr>
            <w:tcW w:w="1418" w:type="dxa"/>
            <w:shd w:val="clear" w:color="auto" w:fill="E0E0E0"/>
          </w:tcPr>
          <w:p w14:paraId="5B0101C6" w14:textId="77777777" w:rsidR="005E302E" w:rsidRPr="007C20FA" w:rsidRDefault="005E302E"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50ADED68" w14:textId="77777777" w:rsidR="005E302E" w:rsidRPr="007C20FA" w:rsidRDefault="005E302E" w:rsidP="00812550">
            <w:pPr>
              <w:rPr>
                <w:rFonts w:ascii="Helvetica" w:hAnsi="Helvetica" w:cs="Helvetica"/>
                <w:b/>
              </w:rPr>
            </w:pPr>
            <w:r>
              <w:rPr>
                <w:rFonts w:ascii="Helvetica" w:hAnsi="Helvetica" w:cs="Helvetica"/>
                <w:b/>
              </w:rPr>
              <w:t>Document / Publication</w:t>
            </w:r>
          </w:p>
        </w:tc>
      </w:tr>
      <w:tr w:rsidR="005E302E" w:rsidRPr="007C20FA" w14:paraId="54DF2AED" w14:textId="77777777" w:rsidTr="00812550">
        <w:trPr>
          <w:cantSplit/>
          <w:tblHeader/>
        </w:trPr>
        <w:tc>
          <w:tcPr>
            <w:tcW w:w="1418" w:type="dxa"/>
            <w:shd w:val="clear" w:color="auto" w:fill="FFFFFF" w:themeFill="background1"/>
          </w:tcPr>
          <w:p w14:paraId="43D0C706" w14:textId="77777777" w:rsidR="005E302E" w:rsidRPr="005E40CF" w:rsidRDefault="005E302E" w:rsidP="00812550">
            <w:pPr>
              <w:rPr>
                <w:rFonts w:ascii="Helvetica" w:hAnsi="Helvetica" w:cs="Helvetica"/>
              </w:rPr>
            </w:pPr>
          </w:p>
        </w:tc>
        <w:tc>
          <w:tcPr>
            <w:tcW w:w="9072" w:type="dxa"/>
            <w:shd w:val="clear" w:color="auto" w:fill="FFFFFF" w:themeFill="background1"/>
          </w:tcPr>
          <w:p w14:paraId="3B700E3E" w14:textId="77777777" w:rsidR="005E302E" w:rsidRPr="005E40CF" w:rsidRDefault="005E302E" w:rsidP="00812550">
            <w:pPr>
              <w:rPr>
                <w:rFonts w:ascii="Helvetica" w:hAnsi="Helvetica" w:cs="Helvetica"/>
              </w:rPr>
            </w:pPr>
          </w:p>
        </w:tc>
      </w:tr>
    </w:tbl>
    <w:p w14:paraId="107EAE1A" w14:textId="77777777" w:rsidR="005E302E" w:rsidRDefault="005E302E" w:rsidP="005E302E">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6E9D36A" w14:textId="77777777" w:rsidR="005E302E" w:rsidRDefault="005E302E" w:rsidP="005E302E">
      <w:pPr>
        <w:pStyle w:val="Heading4"/>
      </w:pPr>
      <w:r>
        <w:t>Glossary</w:t>
      </w:r>
    </w:p>
    <w:p w14:paraId="33607DA6" w14:textId="77777777" w:rsidR="005E302E" w:rsidRDefault="005E302E" w:rsidP="005E302E">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17C1119D" w14:textId="77777777" w:rsidR="005E302E" w:rsidRDefault="005E302E" w:rsidP="005E302E">
      <w:pPr>
        <w:pStyle w:val="Heading3"/>
      </w:pPr>
      <w:r>
        <w:lastRenderedPageBreak/>
        <w:t>Function Scope</w:t>
      </w:r>
    </w:p>
    <w:p w14:paraId="64CD7260" w14:textId="77777777" w:rsidR="005E302E" w:rsidRPr="00A43B48" w:rsidRDefault="005E302E" w:rsidP="005E302E">
      <w:pPr>
        <w:contextualSpacing/>
      </w:pPr>
    </w:p>
    <w:p w14:paraId="38A9AB83" w14:textId="77777777" w:rsidR="005E302E" w:rsidRDefault="005E302E" w:rsidP="005E302E">
      <w:pPr>
        <w:contextualSpacing/>
      </w:pPr>
      <w:r>
        <w:t xml:space="preserve">The </w:t>
      </w:r>
      <w:r>
        <w:rPr>
          <w:noProof/>
        </w:rPr>
        <w:drawing>
          <wp:inline distT="0" distB="0" distL="0" distR="0" wp14:anchorId="55A9CD14" wp14:editId="6E2D5B78">
            <wp:extent cx="152400" cy="152400"/>
            <wp:effectExtent l="0" t="0" r="0" b="0"/>
            <wp:docPr id="45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Move Steering Position</w:t>
      </w:r>
      <w:r>
        <w:rPr>
          <w:b/>
        </w:rPr>
        <w:t>”</w:t>
      </w:r>
      <w:r>
        <w:t xml:space="preserve"> function is called by the following functions:</w:t>
      </w:r>
    </w:p>
    <w:p w14:paraId="602583E0" w14:textId="77777777" w:rsidR="005E302E" w:rsidRPr="00953D23" w:rsidRDefault="005E302E" w:rsidP="005E302E">
      <w:pPr>
        <w:pStyle w:val="ListParagraph"/>
        <w:numPr>
          <w:ilvl w:val="0"/>
          <w:numId w:val="12"/>
        </w:numPr>
        <w:contextualSpacing/>
      </w:pPr>
      <w:r>
        <w:rPr>
          <w:noProof/>
        </w:rPr>
        <w:drawing>
          <wp:inline distT="0" distB="0" distL="0" distR="0" wp14:anchorId="5D1AF750" wp14:editId="6E8EA77A">
            <wp:extent cx="152400" cy="152400"/>
            <wp:effectExtent l="0" t="0" r="0" b="0"/>
            <wp:docPr id="45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1A410690" w14:textId="77777777" w:rsidR="005E302E" w:rsidRPr="00953D23" w:rsidRDefault="005E302E" w:rsidP="005E302E">
      <w:pPr>
        <w:pStyle w:val="ListParagraph"/>
        <w:numPr>
          <w:ilvl w:val="0"/>
          <w:numId w:val="12"/>
        </w:numPr>
        <w:contextualSpacing/>
      </w:pPr>
      <w:r>
        <w:rPr>
          <w:noProof/>
        </w:rPr>
        <w:drawing>
          <wp:inline distT="0" distB="0" distL="0" distR="0" wp14:anchorId="71BBF757" wp14:editId="530CC6E8">
            <wp:extent cx="152400" cy="152400"/>
            <wp:effectExtent l="0" t="0" r="0" b="0"/>
            <wp:docPr id="45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cda29ea0d047f867ebb99c8d67db5ea" w:history="1">
        <w:r>
          <w:rPr>
            <w:rStyle w:val="Hyperlink"/>
          </w:rPr>
          <w:t>Easy Entry Easy Exit Functional Architecture</w:t>
        </w:r>
      </w:hyperlink>
      <w:r>
        <w:t>”</w:t>
      </w:r>
    </w:p>
    <w:p w14:paraId="4BA58227" w14:textId="77777777" w:rsidR="005E302E" w:rsidRPr="00953D23" w:rsidRDefault="005E302E" w:rsidP="005E302E">
      <w:pPr>
        <w:pStyle w:val="ListParagraph"/>
        <w:numPr>
          <w:ilvl w:val="0"/>
          <w:numId w:val="12"/>
        </w:numPr>
        <w:contextualSpacing/>
      </w:pPr>
      <w:r>
        <w:rPr>
          <w:noProof/>
        </w:rPr>
        <w:drawing>
          <wp:inline distT="0" distB="0" distL="0" distR="0" wp14:anchorId="2C378754" wp14:editId="694F5B35">
            <wp:extent cx="152400" cy="152400"/>
            <wp:effectExtent l="0" t="0" r="0" b="0"/>
            <wp:docPr id="456"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105bbc79833e5b021bab43dbc6053b90" w:history="1">
        <w:r>
          <w:rPr>
            <w:rStyle w:val="Hyperlink"/>
          </w:rPr>
          <w:t>Recall Steering Column Position</w:t>
        </w:r>
      </w:hyperlink>
      <w:r>
        <w:t>”</w:t>
      </w:r>
    </w:p>
    <w:p w14:paraId="277EE2B8" w14:textId="77777777" w:rsidR="005E302E" w:rsidRPr="00393C96" w:rsidRDefault="005E302E" w:rsidP="005E302E">
      <w:pPr>
        <w:contextualSpacing/>
      </w:pPr>
    </w:p>
    <w:p w14:paraId="49CC6A6F" w14:textId="77777777" w:rsidR="005E302E" w:rsidRPr="006C2DE5" w:rsidRDefault="005E302E" w:rsidP="005E302E">
      <w:pPr>
        <w:rPr>
          <w:b/>
        </w:rPr>
      </w:pPr>
      <w:r w:rsidRPr="006C2DE5">
        <w:rPr>
          <w:b/>
        </w:rPr>
        <w:t>Description of “Classic Memory Functional Architecture” diagram</w:t>
      </w:r>
      <w:r>
        <w:rPr>
          <w:b/>
        </w:rPr>
        <w:t>:</w:t>
      </w:r>
    </w:p>
    <w:p w14:paraId="421C0A01" w14:textId="77777777" w:rsidR="005E302E" w:rsidRDefault="005E302E" w:rsidP="005E302E">
      <w:r>
        <w:t>This diagram contains all the functions required to Store and Recall the positional settings. This includes inputs and outputs to the user, other features, and external systems.</w:t>
      </w:r>
    </w:p>
    <w:p w14:paraId="48B88E7F" w14:textId="77777777" w:rsidR="005E302E" w:rsidRDefault="005E302E" w:rsidP="005E302E"/>
    <w:p w14:paraId="6B3F7893" w14:textId="77777777" w:rsidR="005E302E" w:rsidRDefault="005E302E" w:rsidP="005E302E">
      <w:pPr>
        <w:jc w:val="center"/>
      </w:pPr>
      <w:r>
        <w:rPr>
          <w:noProof/>
        </w:rPr>
        <w:drawing>
          <wp:inline distT="0" distB="0" distL="0" distR="0" wp14:anchorId="246AFB37" wp14:editId="3734233B">
            <wp:extent cx="6466204" cy="943828"/>
            <wp:effectExtent l="0" t="0" r="0" b="0"/>
            <wp:docPr id="45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7D018274" w14:textId="77777777" w:rsidR="005E302E" w:rsidRPr="00294100" w:rsidRDefault="005E302E" w:rsidP="005E302E">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66385564" wp14:editId="1A30B7B2">
            <wp:extent cx="152400" cy="152400"/>
            <wp:effectExtent l="0" t="0" r="0" b="0"/>
            <wp:docPr id="46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5A03DD63" wp14:editId="615101DE">
            <wp:extent cx="152400" cy="152400"/>
            <wp:effectExtent l="0" t="0" r="0" b="0"/>
            <wp:docPr id="46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Move Steering Position</w:t>
      </w:r>
      <w:r>
        <w:t>”</w:t>
      </w:r>
    </w:p>
    <w:p w14:paraId="3DF6A170" w14:textId="77777777" w:rsidR="005E302E" w:rsidRDefault="005E302E" w:rsidP="005E302E">
      <w:pPr>
        <w:contextualSpacing/>
      </w:pPr>
    </w:p>
    <w:p w14:paraId="399C24EC" w14:textId="77777777" w:rsidR="005E302E" w:rsidRPr="006C2DE5" w:rsidRDefault="005E302E" w:rsidP="005E302E">
      <w:pPr>
        <w:rPr>
          <w:b/>
        </w:rPr>
      </w:pPr>
      <w:r w:rsidRPr="006C2DE5">
        <w:rPr>
          <w:b/>
        </w:rPr>
        <w:t>Description of “Easy Entry Easy Exit Functional Architecture” diagram</w:t>
      </w:r>
      <w:r>
        <w:rPr>
          <w:b/>
        </w:rPr>
        <w:t>:</w:t>
      </w:r>
    </w:p>
    <w:p w14:paraId="36414667" w14:textId="77777777" w:rsidR="005E302E" w:rsidRDefault="005E302E" w:rsidP="005E302E">
      <w:r>
        <w:t>This diagram contains all the functions required to adjust seats and steering to provide additional space for the user to enter and exit. This includes inputs and outputs to the user, other features, and external systems.</w:t>
      </w:r>
    </w:p>
    <w:p w14:paraId="0136C100" w14:textId="77777777" w:rsidR="005E302E" w:rsidRDefault="005E302E" w:rsidP="005E302E"/>
    <w:p w14:paraId="2C96DFD6" w14:textId="77777777" w:rsidR="005E302E" w:rsidRDefault="005E302E" w:rsidP="005E302E">
      <w:pPr>
        <w:jc w:val="center"/>
      </w:pPr>
      <w:r>
        <w:rPr>
          <w:noProof/>
        </w:rPr>
        <w:drawing>
          <wp:inline distT="0" distB="0" distL="0" distR="0" wp14:anchorId="7BC198DB" wp14:editId="4D120963">
            <wp:extent cx="6466205" cy="815654"/>
            <wp:effectExtent l="0" t="0" r="0" b="0"/>
            <wp:docPr id="464"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191348247.png"/>
                    <pic:cNvPicPr/>
                  </pic:nvPicPr>
                  <pic:blipFill>
                    <a:blip r:embed="rId40" cstate="print"/>
                    <a:stretch>
                      <a:fillRect/>
                    </a:stretch>
                  </pic:blipFill>
                  <pic:spPr>
                    <a:xfrm>
                      <a:off x="0" y="0"/>
                      <a:ext cx="6466205" cy="815654"/>
                    </a:xfrm>
                    <a:prstGeom prst="rect">
                      <a:avLst/>
                    </a:prstGeom>
                  </pic:spPr>
                </pic:pic>
              </a:graphicData>
            </a:graphic>
          </wp:inline>
        </w:drawing>
      </w:r>
    </w:p>
    <w:p w14:paraId="3315EF7C" w14:textId="77777777" w:rsidR="005E302E" w:rsidRPr="00294100" w:rsidRDefault="005E302E" w:rsidP="005E302E">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47FEF04F" wp14:editId="1A55DC45">
            <wp:extent cx="152400" cy="152400"/>
            <wp:effectExtent l="0" t="0" r="0" b="0"/>
            <wp:docPr id="46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Easy Entry Easy Exit Functional Architecture</w:t>
      </w:r>
      <w:r>
        <w:t>”</w:t>
      </w:r>
      <w:r w:rsidRPr="00294100">
        <w:t xml:space="preserve"> calling </w:t>
      </w:r>
      <w:r>
        <w:rPr>
          <w:noProof/>
        </w:rPr>
        <w:drawing>
          <wp:inline distT="0" distB="0" distL="0" distR="0" wp14:anchorId="6AF0072D" wp14:editId="15502776">
            <wp:extent cx="152400" cy="152400"/>
            <wp:effectExtent l="0" t="0" r="0" b="0"/>
            <wp:docPr id="46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Move Steering Position</w:t>
      </w:r>
      <w:r>
        <w:t>”</w:t>
      </w:r>
    </w:p>
    <w:p w14:paraId="6B9125BF" w14:textId="77777777" w:rsidR="005E302E" w:rsidRDefault="005E302E" w:rsidP="005E302E">
      <w:pPr>
        <w:contextualSpacing/>
      </w:pPr>
    </w:p>
    <w:p w14:paraId="3A6213B3" w14:textId="77777777" w:rsidR="005E302E" w:rsidRDefault="005E302E" w:rsidP="005E302E">
      <w:pPr>
        <w:pStyle w:val="Heading3"/>
      </w:pPr>
      <w:r>
        <w:t>Function Interfaces</w:t>
      </w:r>
    </w:p>
    <w:p w14:paraId="5F9A8D45" w14:textId="77777777" w:rsidR="005E302E" w:rsidRDefault="005E302E" w:rsidP="005E302E">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5E302E" w:rsidRPr="00E54DEA" w14:paraId="1D75FD18" w14:textId="77777777" w:rsidTr="00812550">
        <w:trPr>
          <w:trHeight w:val="260"/>
        </w:trPr>
        <w:tc>
          <w:tcPr>
            <w:tcW w:w="2695" w:type="dxa"/>
            <w:shd w:val="clear" w:color="auto" w:fill="D9D9D9" w:themeFill="background1" w:themeFillShade="D9"/>
            <w:noWrap/>
            <w:hideMark/>
          </w:tcPr>
          <w:p w14:paraId="472A88B3" w14:textId="77777777" w:rsidR="005E302E" w:rsidRPr="00E54DEA" w:rsidRDefault="005E302E"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5CB25CD" w14:textId="77777777" w:rsidR="005E302E" w:rsidRDefault="005E302E" w:rsidP="00812550">
            <w:pPr>
              <w:overflowPunct/>
              <w:autoSpaceDE/>
              <w:autoSpaceDN/>
              <w:adjustRightInd/>
              <w:textAlignment w:val="auto"/>
              <w:rPr>
                <w:rFonts w:cs="Arial"/>
                <w:b/>
                <w:bCs/>
                <w:color w:val="000000"/>
              </w:rPr>
            </w:pPr>
            <w:r>
              <w:rPr>
                <w:rFonts w:cs="Arial"/>
                <w:b/>
                <w:bCs/>
                <w:color w:val="000000"/>
              </w:rPr>
              <w:t>Description</w:t>
            </w:r>
          </w:p>
        </w:tc>
      </w:tr>
      <w:tr w:rsidR="005E302E" w:rsidRPr="003F473D" w14:paraId="69F025A4" w14:textId="77777777" w:rsidTr="00812550">
        <w:trPr>
          <w:trHeight w:val="410"/>
        </w:trPr>
        <w:tc>
          <w:tcPr>
            <w:tcW w:w="2695" w:type="dxa"/>
            <w:noWrap/>
          </w:tcPr>
          <w:p w14:paraId="527B5078" w14:textId="77777777" w:rsidR="005E302E" w:rsidRDefault="005E302E" w:rsidP="00812550">
            <w:pPr>
              <w:contextualSpacing/>
              <w:rPr>
                <w:rFonts w:cs="Arial"/>
              </w:rPr>
            </w:pPr>
            <w:r w:rsidRPr="00275823">
              <w:rPr>
                <w:rFonts w:cs="Arial"/>
              </w:rPr>
              <w:t>EEEE_Request</w:t>
            </w:r>
          </w:p>
          <w:p w14:paraId="5FCAE1C2" w14:textId="77777777" w:rsidR="005E302E" w:rsidRDefault="005E302E" w:rsidP="00812550">
            <w:pPr>
              <w:contextualSpacing/>
              <w:rPr>
                <w:rFonts w:cs="Arial"/>
              </w:rPr>
            </w:pPr>
            <w:r>
              <w:rPr>
                <w:rFonts w:cs="Arial"/>
              </w:rPr>
              <w:t>Type:</w:t>
            </w:r>
          </w:p>
          <w:p w14:paraId="0543CB56"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3F0692BD" wp14:editId="7A383153">
                  <wp:extent cx="152400" cy="152400"/>
                  <wp:effectExtent l="0" t="0" r="0" b="0"/>
                  <wp:docPr id="47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3f17f09e86bc11e3bdeae2495843988" w:history="1">
              <w:r>
                <w:rPr>
                  <w:rStyle w:val="Hyperlink"/>
                  <w:rFonts w:cs="Arial"/>
                </w:rPr>
                <w:t>EEEE Request - EEEE/Drive</w:t>
              </w:r>
            </w:hyperlink>
          </w:p>
        </w:tc>
        <w:tc>
          <w:tcPr>
            <w:tcW w:w="7506" w:type="dxa"/>
          </w:tcPr>
          <w:p w14:paraId="14DC5F63" w14:textId="77777777" w:rsidR="005E302E" w:rsidRDefault="005E302E" w:rsidP="00812550">
            <w:pPr>
              <w:rPr>
                <w:rFonts w:cs="Arial"/>
              </w:rPr>
            </w:pPr>
            <w:r>
              <w:rPr>
                <w:rFonts w:cs="Arial"/>
              </w:rPr>
              <w:t>Signal Description:</w:t>
            </w:r>
          </w:p>
          <w:p w14:paraId="654414D5" w14:textId="77777777" w:rsidR="005E302E" w:rsidRDefault="005E302E" w:rsidP="00812550">
            <w:pPr>
              <w:rPr>
                <w:rFonts w:cs="Arial"/>
              </w:rPr>
            </w:pPr>
            <w:r w:rsidRPr="00275823">
              <w:rPr>
                <w:rFonts w:cs="Arial"/>
              </w:rPr>
              <w:t>These values indicate whether the request wants Easy Entry Easy Exit controlled commodities to move to Easy Entry Easy Exit position or the Drive Position.</w:t>
            </w:r>
          </w:p>
          <w:p w14:paraId="7FE00E3C" w14:textId="77777777" w:rsidR="005E302E" w:rsidRDefault="005E302E" w:rsidP="00812550">
            <w:pPr>
              <w:rPr>
                <w:rFonts w:cs="Arial"/>
              </w:rPr>
            </w:pPr>
          </w:p>
          <w:p w14:paraId="518F125A" w14:textId="77777777" w:rsidR="005E302E" w:rsidRDefault="005E302E" w:rsidP="00812550">
            <w:pPr>
              <w:rPr>
                <w:rFonts w:cs="Arial"/>
              </w:rPr>
            </w:pPr>
            <w:r>
              <w:rPr>
                <w:rFonts w:cs="Arial"/>
              </w:rPr>
              <w:t>Usage in Function:</w:t>
            </w:r>
          </w:p>
          <w:p w14:paraId="78BFD897" w14:textId="77777777" w:rsidR="005E302E" w:rsidRDefault="005E302E" w:rsidP="00812550">
            <w:pPr>
              <w:rPr>
                <w:rFonts w:cs="Arial"/>
              </w:rPr>
            </w:pPr>
            <w:r>
              <w:rPr>
                <w:rFonts w:cs="Arial"/>
              </w:rPr>
              <w:t>Signal Description:</w:t>
            </w:r>
          </w:p>
          <w:p w14:paraId="72E50726" w14:textId="77777777" w:rsidR="005E302E" w:rsidRDefault="005E302E" w:rsidP="00812550">
            <w:pPr>
              <w:rPr>
                <w:rFonts w:cs="Arial"/>
              </w:rPr>
            </w:pPr>
            <w:r>
              <w:rPr>
                <w:rFonts w:cs="Arial"/>
              </w:rPr>
              <w:t>Contains the EEEE value that the current position will be updated to</w:t>
            </w:r>
          </w:p>
          <w:p w14:paraId="57502507" w14:textId="77777777" w:rsidR="005E302E" w:rsidRDefault="005E302E" w:rsidP="00812550">
            <w:pPr>
              <w:rPr>
                <w:rFonts w:cs="Arial"/>
              </w:rPr>
            </w:pPr>
          </w:p>
          <w:p w14:paraId="38A970DC" w14:textId="77777777" w:rsidR="005E302E" w:rsidRPr="0046598F" w:rsidRDefault="005E302E" w:rsidP="00812550">
            <w:pPr>
              <w:rPr>
                <w:rFonts w:cs="Arial"/>
                <w:color w:val="000000"/>
              </w:rPr>
            </w:pPr>
            <w:r>
              <w:rPr>
                <w:rFonts w:cs="Arial"/>
                <w:color w:val="000000"/>
              </w:rPr>
              <w:t>Received from:</w:t>
            </w:r>
          </w:p>
          <w:p w14:paraId="575B704D" w14:textId="77777777" w:rsidR="005E302E" w:rsidRPr="00C8319B" w:rsidRDefault="005E302E" w:rsidP="00812550">
            <w:pPr>
              <w:pStyle w:val="ListParagraph"/>
              <w:numPr>
                <w:ilvl w:val="0"/>
                <w:numId w:val="12"/>
              </w:numPr>
              <w:rPr>
                <w:rFonts w:cs="Arial"/>
              </w:rPr>
            </w:pPr>
            <w:r>
              <w:rPr>
                <w:noProof/>
              </w:rPr>
              <w:drawing>
                <wp:inline distT="0" distB="0" distL="0" distR="0" wp14:anchorId="58C94718" wp14:editId="3CB94CFE">
                  <wp:extent cx="152400" cy="152400"/>
                  <wp:effectExtent l="0" t="0" r="0" b="0"/>
                  <wp:docPr id="47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ecdc672bd657aed89c071279e26bd59" w:history="1">
              <w:r>
                <w:rPr>
                  <w:rStyle w:val="Hyperlink"/>
                  <w:rFonts w:cs="Arial"/>
                </w:rPr>
                <w:t>Request EEEE</w:t>
              </w:r>
            </w:hyperlink>
          </w:p>
        </w:tc>
      </w:tr>
      <w:tr w:rsidR="005E302E" w:rsidRPr="003F473D" w14:paraId="45834128" w14:textId="77777777" w:rsidTr="00812550">
        <w:trPr>
          <w:trHeight w:val="410"/>
        </w:trPr>
        <w:tc>
          <w:tcPr>
            <w:tcW w:w="2695" w:type="dxa"/>
            <w:noWrap/>
          </w:tcPr>
          <w:p w14:paraId="3CE10575" w14:textId="77777777" w:rsidR="005E302E" w:rsidRDefault="005E302E" w:rsidP="00812550">
            <w:pPr>
              <w:contextualSpacing/>
              <w:rPr>
                <w:rFonts w:cs="Arial"/>
              </w:rPr>
            </w:pPr>
            <w:r w:rsidRPr="00275823">
              <w:rPr>
                <w:rFonts w:cs="Arial"/>
              </w:rPr>
              <w:t>Stored_Steering_Setting</w:t>
            </w:r>
          </w:p>
          <w:p w14:paraId="1F9B1D2B" w14:textId="77777777" w:rsidR="005E302E" w:rsidRDefault="005E302E" w:rsidP="00812550">
            <w:pPr>
              <w:contextualSpacing/>
              <w:rPr>
                <w:rFonts w:cs="Arial"/>
              </w:rPr>
            </w:pPr>
            <w:r>
              <w:rPr>
                <w:rFonts w:cs="Arial"/>
              </w:rPr>
              <w:t>Type:</w:t>
            </w:r>
          </w:p>
          <w:p w14:paraId="1CBAAEEC"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BCB8DFB" wp14:editId="3B12AAA1">
                  <wp:extent cx="152400" cy="152400"/>
                  <wp:effectExtent l="0" t="0" r="0" b="0"/>
                  <wp:docPr id="47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40D56555" w14:textId="77777777" w:rsidR="005E302E" w:rsidRDefault="005E302E" w:rsidP="00812550">
            <w:pPr>
              <w:rPr>
                <w:rFonts w:cs="Arial"/>
              </w:rPr>
            </w:pPr>
            <w:r>
              <w:rPr>
                <w:rFonts w:cs="Arial"/>
              </w:rPr>
              <w:t>Signal Description:</w:t>
            </w:r>
          </w:p>
          <w:p w14:paraId="559D404D" w14:textId="77777777" w:rsidR="005E302E" w:rsidRDefault="005E302E" w:rsidP="00812550">
            <w:pPr>
              <w:rPr>
                <w:rFonts w:cs="Arial"/>
              </w:rPr>
            </w:pPr>
            <w:r w:rsidRPr="00275823">
              <w:rPr>
                <w:rFonts w:cs="Arial"/>
              </w:rPr>
              <w:t>These values indicate the actual settings being transferred. These can be stored settings to be recalled or current settings to be stored.</w:t>
            </w:r>
          </w:p>
          <w:p w14:paraId="0CB89C53" w14:textId="77777777" w:rsidR="005E302E" w:rsidRDefault="005E302E" w:rsidP="00812550">
            <w:pPr>
              <w:rPr>
                <w:rFonts w:cs="Arial"/>
              </w:rPr>
            </w:pPr>
          </w:p>
          <w:p w14:paraId="2151C12B" w14:textId="77777777" w:rsidR="005E302E" w:rsidRDefault="005E302E" w:rsidP="00812550">
            <w:pPr>
              <w:rPr>
                <w:rFonts w:cs="Arial"/>
              </w:rPr>
            </w:pPr>
            <w:r>
              <w:rPr>
                <w:rFonts w:cs="Arial"/>
              </w:rPr>
              <w:t>Usage in Function:</w:t>
            </w:r>
          </w:p>
          <w:p w14:paraId="586C5E1E" w14:textId="77777777" w:rsidR="005E302E" w:rsidRDefault="005E302E" w:rsidP="00812550">
            <w:pPr>
              <w:rPr>
                <w:rFonts w:cs="Arial"/>
              </w:rPr>
            </w:pPr>
            <w:r>
              <w:rPr>
                <w:rFonts w:cs="Arial"/>
              </w:rPr>
              <w:t xml:space="preserve">Signal Description: </w:t>
            </w:r>
          </w:p>
          <w:p w14:paraId="50639A63" w14:textId="77777777" w:rsidR="005E302E" w:rsidRDefault="005E302E" w:rsidP="00812550">
            <w:pPr>
              <w:rPr>
                <w:rFonts w:cs="Arial"/>
              </w:rPr>
            </w:pPr>
            <w:r>
              <w:rPr>
                <w:rFonts w:cs="Arial"/>
              </w:rPr>
              <w:t>Contains the value that the current position will be updated to</w:t>
            </w:r>
          </w:p>
          <w:p w14:paraId="18269A9D" w14:textId="77777777" w:rsidR="005E302E" w:rsidRDefault="005E302E" w:rsidP="00812550">
            <w:pPr>
              <w:rPr>
                <w:rFonts w:cs="Arial"/>
              </w:rPr>
            </w:pPr>
          </w:p>
          <w:p w14:paraId="1C0639ED" w14:textId="77777777" w:rsidR="005E302E" w:rsidRPr="0046598F" w:rsidRDefault="005E302E" w:rsidP="00812550">
            <w:pPr>
              <w:rPr>
                <w:rFonts w:cs="Arial"/>
                <w:color w:val="000000"/>
              </w:rPr>
            </w:pPr>
            <w:r>
              <w:rPr>
                <w:rFonts w:cs="Arial"/>
                <w:color w:val="000000"/>
              </w:rPr>
              <w:lastRenderedPageBreak/>
              <w:t>Received from:</w:t>
            </w:r>
          </w:p>
          <w:p w14:paraId="35E8F81D" w14:textId="77777777" w:rsidR="005E302E" w:rsidRPr="00C8319B" w:rsidRDefault="005E302E" w:rsidP="00812550">
            <w:pPr>
              <w:pStyle w:val="ListParagraph"/>
              <w:numPr>
                <w:ilvl w:val="0"/>
                <w:numId w:val="12"/>
              </w:numPr>
              <w:rPr>
                <w:rFonts w:cs="Arial"/>
              </w:rPr>
            </w:pPr>
            <w:r>
              <w:rPr>
                <w:noProof/>
              </w:rPr>
              <w:drawing>
                <wp:inline distT="0" distB="0" distL="0" distR="0" wp14:anchorId="5628B129" wp14:editId="72216774">
                  <wp:extent cx="152400" cy="152400"/>
                  <wp:effectExtent l="0" t="0" r="0" b="0"/>
                  <wp:docPr id="47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1d35a4a273faf018c18e01888cd2291" w:history="1">
              <w:r>
                <w:rPr>
                  <w:rStyle w:val="Hyperlink"/>
                  <w:rFonts w:cs="Arial"/>
                </w:rPr>
                <w:t>Read Steering Stored Position</w:t>
              </w:r>
            </w:hyperlink>
          </w:p>
        </w:tc>
      </w:tr>
      <w:tr w:rsidR="005E302E" w:rsidRPr="003F473D" w14:paraId="4FE48187" w14:textId="77777777" w:rsidTr="00812550">
        <w:trPr>
          <w:trHeight w:val="410"/>
        </w:trPr>
        <w:tc>
          <w:tcPr>
            <w:tcW w:w="2695" w:type="dxa"/>
            <w:noWrap/>
          </w:tcPr>
          <w:p w14:paraId="57678674" w14:textId="77777777" w:rsidR="005E302E" w:rsidRDefault="005E302E" w:rsidP="00812550">
            <w:pPr>
              <w:contextualSpacing/>
              <w:rPr>
                <w:rFonts w:cs="Arial"/>
              </w:rPr>
            </w:pPr>
            <w:r w:rsidRPr="00275823">
              <w:rPr>
                <w:rFonts w:cs="Arial"/>
              </w:rPr>
              <w:lastRenderedPageBreak/>
              <w:t>Current_Steering_Setting</w:t>
            </w:r>
          </w:p>
          <w:p w14:paraId="399DF1B3" w14:textId="77777777" w:rsidR="005E302E" w:rsidRDefault="005E302E" w:rsidP="00812550">
            <w:pPr>
              <w:contextualSpacing/>
              <w:rPr>
                <w:rFonts w:cs="Arial"/>
              </w:rPr>
            </w:pPr>
            <w:r>
              <w:rPr>
                <w:rFonts w:cs="Arial"/>
              </w:rPr>
              <w:t>Type:</w:t>
            </w:r>
          </w:p>
          <w:p w14:paraId="7B4E2688"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68ACD1F" wp14:editId="15EBDB08">
                  <wp:extent cx="152400" cy="152400"/>
                  <wp:effectExtent l="0" t="0" r="0" b="0"/>
                  <wp:docPr id="47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00292CB1" w14:textId="77777777" w:rsidR="005E302E" w:rsidRDefault="005E302E" w:rsidP="00812550">
            <w:pPr>
              <w:rPr>
                <w:rFonts w:cs="Arial"/>
              </w:rPr>
            </w:pPr>
            <w:r>
              <w:rPr>
                <w:rFonts w:cs="Arial"/>
              </w:rPr>
              <w:t>Signal Description:</w:t>
            </w:r>
          </w:p>
          <w:p w14:paraId="46A42A63" w14:textId="77777777" w:rsidR="005E302E" w:rsidRDefault="005E302E" w:rsidP="00812550">
            <w:pPr>
              <w:rPr>
                <w:rFonts w:cs="Arial"/>
              </w:rPr>
            </w:pPr>
            <w:r w:rsidRPr="00275823">
              <w:rPr>
                <w:rFonts w:cs="Arial"/>
              </w:rPr>
              <w:t>These values indicate the actual settings being transferred. These can be stored settings to be recalled or current settings to be stored.</w:t>
            </w:r>
          </w:p>
          <w:p w14:paraId="22FAF8A0" w14:textId="77777777" w:rsidR="005E302E" w:rsidRDefault="005E302E" w:rsidP="00812550">
            <w:pPr>
              <w:rPr>
                <w:rFonts w:cs="Arial"/>
              </w:rPr>
            </w:pPr>
          </w:p>
          <w:p w14:paraId="1120E021" w14:textId="77777777" w:rsidR="005E302E" w:rsidRDefault="005E302E" w:rsidP="00812550">
            <w:pPr>
              <w:rPr>
                <w:rFonts w:cs="Arial"/>
              </w:rPr>
            </w:pPr>
            <w:r>
              <w:rPr>
                <w:rFonts w:cs="Arial"/>
              </w:rPr>
              <w:t>Usage in Function:</w:t>
            </w:r>
          </w:p>
          <w:p w14:paraId="354308D6" w14:textId="77777777" w:rsidR="005E302E" w:rsidRDefault="005E302E" w:rsidP="00812550">
            <w:pPr>
              <w:rPr>
                <w:rFonts w:cs="Arial"/>
              </w:rPr>
            </w:pPr>
            <w:r>
              <w:rPr>
                <w:rFonts w:cs="Arial"/>
              </w:rPr>
              <w:t>Contains the current values of the Steering wheel</w:t>
            </w:r>
          </w:p>
          <w:p w14:paraId="67B6D215" w14:textId="77777777" w:rsidR="005E302E" w:rsidRDefault="005E302E" w:rsidP="00812550">
            <w:pPr>
              <w:rPr>
                <w:rFonts w:cs="Arial"/>
              </w:rPr>
            </w:pPr>
          </w:p>
          <w:p w14:paraId="6BA64F63" w14:textId="77777777" w:rsidR="005E302E" w:rsidRPr="0046598F" w:rsidRDefault="005E302E" w:rsidP="00812550">
            <w:pPr>
              <w:rPr>
                <w:rFonts w:cs="Arial"/>
                <w:color w:val="000000"/>
              </w:rPr>
            </w:pPr>
            <w:r>
              <w:rPr>
                <w:rFonts w:cs="Arial"/>
                <w:color w:val="000000"/>
              </w:rPr>
              <w:t>Received from:</w:t>
            </w:r>
          </w:p>
          <w:p w14:paraId="6640680C" w14:textId="77777777" w:rsidR="005E302E" w:rsidRPr="00C8319B" w:rsidRDefault="005E302E" w:rsidP="00812550">
            <w:pPr>
              <w:pStyle w:val="ListParagraph"/>
              <w:numPr>
                <w:ilvl w:val="0"/>
                <w:numId w:val="12"/>
              </w:numPr>
              <w:rPr>
                <w:rFonts w:cs="Arial"/>
              </w:rPr>
            </w:pPr>
            <w:r>
              <w:rPr>
                <w:noProof/>
              </w:rPr>
              <w:drawing>
                <wp:inline distT="0" distB="0" distL="0" distR="0" wp14:anchorId="143E814C" wp14:editId="3CF30DB6">
                  <wp:extent cx="152400" cy="152400"/>
                  <wp:effectExtent l="0" t="0" r="0" b="0"/>
                  <wp:docPr id="48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3e435067ac6c42cf0e26f4c4a89e32" w:history="1">
              <w:r>
                <w:rPr>
                  <w:rStyle w:val="Hyperlink"/>
                  <w:rFonts w:cs="Arial"/>
                </w:rPr>
                <w:t>Read Steering Current Position</w:t>
              </w:r>
            </w:hyperlink>
          </w:p>
        </w:tc>
      </w:tr>
      <w:tr w:rsidR="005E302E" w:rsidRPr="003F473D" w14:paraId="74324F7C" w14:textId="77777777" w:rsidTr="00812550">
        <w:trPr>
          <w:trHeight w:val="410"/>
        </w:trPr>
        <w:tc>
          <w:tcPr>
            <w:tcW w:w="2695" w:type="dxa"/>
            <w:noWrap/>
          </w:tcPr>
          <w:p w14:paraId="0C4A0AD6" w14:textId="77777777" w:rsidR="005E302E" w:rsidRDefault="005E302E" w:rsidP="00812550">
            <w:pPr>
              <w:contextualSpacing/>
              <w:rPr>
                <w:rFonts w:cs="Arial"/>
              </w:rPr>
            </w:pPr>
            <w:r w:rsidRPr="00275823">
              <w:rPr>
                <w:rFonts w:cs="Arial"/>
              </w:rPr>
              <w:t>Manual_Adjustment</w:t>
            </w:r>
          </w:p>
          <w:p w14:paraId="0F8E71B6" w14:textId="77777777" w:rsidR="005E302E" w:rsidRDefault="005E302E" w:rsidP="00812550">
            <w:pPr>
              <w:contextualSpacing/>
              <w:rPr>
                <w:rFonts w:cs="Arial"/>
              </w:rPr>
            </w:pPr>
            <w:r>
              <w:rPr>
                <w:rFonts w:cs="Arial"/>
              </w:rPr>
              <w:t>Type:</w:t>
            </w:r>
          </w:p>
          <w:p w14:paraId="66AD0EE8"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361D56F" wp14:editId="6B45E6C0">
                  <wp:extent cx="152400" cy="152400"/>
                  <wp:effectExtent l="0" t="0" r="0" b="0"/>
                  <wp:docPr id="48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506" w:type="dxa"/>
          </w:tcPr>
          <w:p w14:paraId="1821D88A" w14:textId="77777777" w:rsidR="005E302E" w:rsidRDefault="005E302E" w:rsidP="00812550">
            <w:pPr>
              <w:rPr>
                <w:rFonts w:cs="Arial"/>
              </w:rPr>
            </w:pPr>
            <w:r>
              <w:rPr>
                <w:rFonts w:cs="Arial"/>
              </w:rPr>
              <w:t>Signal Description:</w:t>
            </w:r>
          </w:p>
          <w:p w14:paraId="657CDC14" w14:textId="77777777" w:rsidR="005E302E" w:rsidRDefault="005E302E" w:rsidP="00812550">
            <w:pPr>
              <w:rPr>
                <w:rFonts w:cs="Arial"/>
              </w:rPr>
            </w:pPr>
            <w:r w:rsidRPr="00275823">
              <w:rPr>
                <w:rFonts w:cs="Arial"/>
              </w:rPr>
              <w:t>These values indicate when a memory controller system has determined that a manual adjustment occurred. Manual adjustments cause automatic movement to cancel.</w:t>
            </w:r>
          </w:p>
          <w:p w14:paraId="0213E314" w14:textId="77777777" w:rsidR="005E302E" w:rsidRDefault="005E302E" w:rsidP="00812550">
            <w:pPr>
              <w:rPr>
                <w:rFonts w:cs="Arial"/>
              </w:rPr>
            </w:pPr>
          </w:p>
          <w:p w14:paraId="4FFB3AC0" w14:textId="77777777" w:rsidR="005E302E" w:rsidRDefault="005E302E" w:rsidP="00812550">
            <w:pPr>
              <w:rPr>
                <w:rFonts w:cs="Arial"/>
              </w:rPr>
            </w:pPr>
            <w:r>
              <w:rPr>
                <w:rFonts w:cs="Arial"/>
              </w:rPr>
              <w:t>Usage in Function:</w:t>
            </w:r>
          </w:p>
          <w:p w14:paraId="7409B256" w14:textId="77777777" w:rsidR="005E302E" w:rsidRDefault="005E302E" w:rsidP="00812550">
            <w:pPr>
              <w:rPr>
                <w:rFonts w:cs="Arial"/>
              </w:rPr>
            </w:pPr>
            <w:r>
              <w:rPr>
                <w:rFonts w:cs="Arial"/>
              </w:rPr>
              <w:t xml:space="preserve">Signal Description: </w:t>
            </w:r>
          </w:p>
          <w:p w14:paraId="330B953D" w14:textId="77777777" w:rsidR="005E302E" w:rsidRDefault="005E302E" w:rsidP="00812550">
            <w:pPr>
              <w:rPr>
                <w:rFonts w:cs="Arial"/>
              </w:rPr>
            </w:pPr>
            <w:r>
              <w:rPr>
                <w:rFonts w:cs="Arial"/>
              </w:rPr>
              <w:t>Indicates that positional system which has a memory controller system made a manual adjustment</w:t>
            </w:r>
          </w:p>
          <w:p w14:paraId="5E6912B6" w14:textId="77777777" w:rsidR="005E302E" w:rsidRDefault="005E302E" w:rsidP="00812550">
            <w:pPr>
              <w:rPr>
                <w:rFonts w:cs="Arial"/>
              </w:rPr>
            </w:pPr>
          </w:p>
          <w:p w14:paraId="7FFFA9E1" w14:textId="77777777" w:rsidR="005E302E" w:rsidRPr="0046598F" w:rsidRDefault="005E302E" w:rsidP="00812550">
            <w:pPr>
              <w:rPr>
                <w:rFonts w:cs="Arial"/>
                <w:color w:val="000000"/>
              </w:rPr>
            </w:pPr>
            <w:r>
              <w:rPr>
                <w:rFonts w:cs="Arial"/>
                <w:color w:val="000000"/>
              </w:rPr>
              <w:t>Received from:</w:t>
            </w:r>
          </w:p>
          <w:p w14:paraId="0E250DCF" w14:textId="77777777" w:rsidR="005E302E" w:rsidRPr="00C8319B" w:rsidRDefault="005E302E" w:rsidP="00812550">
            <w:pPr>
              <w:pStyle w:val="ListParagraph"/>
              <w:numPr>
                <w:ilvl w:val="0"/>
                <w:numId w:val="12"/>
              </w:numPr>
              <w:rPr>
                <w:rFonts w:cs="Arial"/>
              </w:rPr>
            </w:pPr>
            <w:r>
              <w:rPr>
                <w:noProof/>
              </w:rPr>
              <w:drawing>
                <wp:inline distT="0" distB="0" distL="0" distR="0" wp14:anchorId="73B25560" wp14:editId="1B822702">
                  <wp:extent cx="152400" cy="152400"/>
                  <wp:effectExtent l="0" t="0" r="0" b="0"/>
                  <wp:docPr id="48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5064a21e54a3a0d4d89b02881b056d" w:history="1">
              <w:r>
                <w:rPr>
                  <w:rStyle w:val="Hyperlink"/>
                  <w:rFonts w:cs="Arial"/>
                </w:rPr>
                <w:t>Notify Mirrors Manual Adjustement</w:t>
              </w:r>
            </w:hyperlink>
          </w:p>
          <w:p w14:paraId="3E8F756C" w14:textId="77777777" w:rsidR="005E302E" w:rsidRPr="00C8319B" w:rsidRDefault="005E302E" w:rsidP="00812550">
            <w:pPr>
              <w:pStyle w:val="ListParagraph"/>
              <w:numPr>
                <w:ilvl w:val="0"/>
                <w:numId w:val="12"/>
              </w:numPr>
              <w:rPr>
                <w:rFonts w:cs="Arial"/>
              </w:rPr>
            </w:pPr>
            <w:r>
              <w:rPr>
                <w:noProof/>
              </w:rPr>
              <w:drawing>
                <wp:inline distT="0" distB="0" distL="0" distR="0" wp14:anchorId="6B1F3730" wp14:editId="279526DF">
                  <wp:extent cx="152400" cy="152400"/>
                  <wp:effectExtent l="0" t="0" r="0" b="0"/>
                  <wp:docPr id="486"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748e0c1a6b06a3f84e54e1a94b20c0" w:history="1">
              <w:r>
                <w:rPr>
                  <w:rStyle w:val="Hyperlink"/>
                  <w:rFonts w:cs="Arial"/>
                </w:rPr>
                <w:t>Notify Seat Manual Adjustment</w:t>
              </w:r>
            </w:hyperlink>
          </w:p>
          <w:p w14:paraId="2098850E" w14:textId="77777777" w:rsidR="005E302E" w:rsidRPr="00C8319B" w:rsidRDefault="005E302E" w:rsidP="00812550">
            <w:pPr>
              <w:pStyle w:val="ListParagraph"/>
              <w:numPr>
                <w:ilvl w:val="0"/>
                <w:numId w:val="12"/>
              </w:numPr>
              <w:rPr>
                <w:rFonts w:cs="Arial"/>
              </w:rPr>
            </w:pPr>
            <w:r>
              <w:rPr>
                <w:noProof/>
              </w:rPr>
              <w:drawing>
                <wp:inline distT="0" distB="0" distL="0" distR="0" wp14:anchorId="20010B5C" wp14:editId="631D93CC">
                  <wp:extent cx="152400" cy="152400"/>
                  <wp:effectExtent l="0" t="0" r="0" b="0"/>
                  <wp:docPr id="48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dab4bb3003934897d0daf2ef6f55bd" w:history="1">
              <w:r>
                <w:rPr>
                  <w:rStyle w:val="Hyperlink"/>
                  <w:rFonts w:cs="Arial"/>
                </w:rPr>
                <w:t>Notify Multicontour Seat Manual Adjustment</w:t>
              </w:r>
            </w:hyperlink>
          </w:p>
          <w:p w14:paraId="1635353E" w14:textId="77777777" w:rsidR="005E302E" w:rsidRPr="00C8319B" w:rsidRDefault="005E302E" w:rsidP="00812550">
            <w:pPr>
              <w:pStyle w:val="ListParagraph"/>
              <w:numPr>
                <w:ilvl w:val="0"/>
                <w:numId w:val="12"/>
              </w:numPr>
              <w:rPr>
                <w:rFonts w:cs="Arial"/>
              </w:rPr>
            </w:pPr>
            <w:r>
              <w:rPr>
                <w:noProof/>
              </w:rPr>
              <w:drawing>
                <wp:inline distT="0" distB="0" distL="0" distR="0" wp14:anchorId="00BBEEFA" wp14:editId="44CB9595">
                  <wp:extent cx="152400" cy="152400"/>
                  <wp:effectExtent l="0" t="0" r="0" b="0"/>
                  <wp:docPr id="49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45569eb16900cb7f7a12f694360d28" w:history="1">
              <w:r>
                <w:rPr>
                  <w:rStyle w:val="Hyperlink"/>
                  <w:rFonts w:cs="Arial"/>
                </w:rPr>
                <w:t>Notify Steering Manual Adjustment</w:t>
              </w:r>
            </w:hyperlink>
          </w:p>
          <w:p w14:paraId="1248461F" w14:textId="77777777" w:rsidR="005E302E" w:rsidRPr="00C8319B" w:rsidRDefault="005E302E" w:rsidP="00812550">
            <w:pPr>
              <w:pStyle w:val="ListParagraph"/>
              <w:numPr>
                <w:ilvl w:val="0"/>
                <w:numId w:val="12"/>
              </w:numPr>
              <w:rPr>
                <w:rFonts w:cs="Arial"/>
              </w:rPr>
            </w:pPr>
            <w:r>
              <w:rPr>
                <w:noProof/>
              </w:rPr>
              <w:drawing>
                <wp:inline distT="0" distB="0" distL="0" distR="0" wp14:anchorId="513647C6" wp14:editId="2A6C69A6">
                  <wp:extent cx="152400" cy="152400"/>
                  <wp:effectExtent l="0" t="0" r="0" b="0"/>
                  <wp:docPr id="49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e0fcab7b6c41996d04be8c4115019a" w:history="1">
              <w:r>
                <w:rPr>
                  <w:rStyle w:val="Hyperlink"/>
                  <w:rFonts w:cs="Arial"/>
                </w:rPr>
                <w:t>Notify AHUD Manual Adjustment</w:t>
              </w:r>
            </w:hyperlink>
          </w:p>
          <w:p w14:paraId="79B6C862" w14:textId="77777777" w:rsidR="005E302E" w:rsidRPr="00C8319B" w:rsidRDefault="005E302E" w:rsidP="00812550">
            <w:pPr>
              <w:pStyle w:val="ListParagraph"/>
              <w:numPr>
                <w:ilvl w:val="0"/>
                <w:numId w:val="12"/>
              </w:numPr>
              <w:rPr>
                <w:rFonts w:cs="Arial"/>
              </w:rPr>
            </w:pPr>
            <w:r>
              <w:rPr>
                <w:noProof/>
              </w:rPr>
              <w:drawing>
                <wp:inline distT="0" distB="0" distL="0" distR="0" wp14:anchorId="1C1DBC4E" wp14:editId="3BCDBC40">
                  <wp:extent cx="152400" cy="152400"/>
                  <wp:effectExtent l="0" t="0" r="0" b="0"/>
                  <wp:docPr id="49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8f975d999da1c093e83aa6fb182507" w:history="1">
              <w:r>
                <w:rPr>
                  <w:rStyle w:val="Hyperlink"/>
                  <w:rFonts w:cs="Arial"/>
                </w:rPr>
                <w:t>Notify Pedals Manual Adjustment</w:t>
              </w:r>
            </w:hyperlink>
          </w:p>
        </w:tc>
      </w:tr>
    </w:tbl>
    <w:p w14:paraId="492039DD" w14:textId="77777777" w:rsidR="005E302E" w:rsidRDefault="005E302E" w:rsidP="005E302E">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5E302E" w:rsidRPr="00E54DEA" w14:paraId="7E0AE7F5" w14:textId="77777777" w:rsidTr="00812550">
        <w:trPr>
          <w:trHeight w:val="260"/>
        </w:trPr>
        <w:tc>
          <w:tcPr>
            <w:tcW w:w="2689" w:type="dxa"/>
            <w:shd w:val="clear" w:color="auto" w:fill="D9D9D9" w:themeFill="background1" w:themeFillShade="D9"/>
            <w:noWrap/>
            <w:hideMark/>
          </w:tcPr>
          <w:p w14:paraId="7458A9D3" w14:textId="77777777" w:rsidR="005E302E" w:rsidRPr="00E54DEA" w:rsidRDefault="005E302E"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877FBFE" w14:textId="77777777" w:rsidR="005E302E" w:rsidRPr="00E54DEA" w:rsidRDefault="005E302E" w:rsidP="00812550">
            <w:pPr>
              <w:overflowPunct/>
              <w:autoSpaceDE/>
              <w:autoSpaceDN/>
              <w:adjustRightInd/>
              <w:textAlignment w:val="auto"/>
              <w:rPr>
                <w:rFonts w:cs="Arial"/>
                <w:b/>
                <w:bCs/>
                <w:color w:val="000000"/>
              </w:rPr>
            </w:pPr>
            <w:r>
              <w:rPr>
                <w:rFonts w:cs="Arial"/>
                <w:b/>
                <w:bCs/>
                <w:color w:val="000000"/>
              </w:rPr>
              <w:t>Description</w:t>
            </w:r>
          </w:p>
        </w:tc>
      </w:tr>
      <w:tr w:rsidR="005E302E" w:rsidRPr="003F473D" w14:paraId="4F76557E" w14:textId="77777777" w:rsidTr="00812550">
        <w:trPr>
          <w:trHeight w:val="410"/>
        </w:trPr>
        <w:tc>
          <w:tcPr>
            <w:tcW w:w="2689" w:type="dxa"/>
            <w:noWrap/>
          </w:tcPr>
          <w:p w14:paraId="0371940C" w14:textId="77777777" w:rsidR="005E302E" w:rsidRDefault="005E302E" w:rsidP="00812550">
            <w:pPr>
              <w:contextualSpacing/>
              <w:rPr>
                <w:rFonts w:cs="Arial"/>
              </w:rPr>
            </w:pPr>
            <w:r>
              <w:rPr>
                <w:rFonts w:cs="Arial"/>
              </w:rPr>
              <w:t>Steering_Setting</w:t>
            </w:r>
          </w:p>
          <w:p w14:paraId="37495585" w14:textId="77777777" w:rsidR="005E302E" w:rsidRDefault="005E302E" w:rsidP="00812550">
            <w:pPr>
              <w:contextualSpacing/>
              <w:rPr>
                <w:rFonts w:cs="Arial"/>
              </w:rPr>
            </w:pPr>
            <w:r>
              <w:rPr>
                <w:rFonts w:cs="Arial"/>
              </w:rPr>
              <w:t>Type:</w:t>
            </w:r>
          </w:p>
          <w:p w14:paraId="13629BE5" w14:textId="77777777" w:rsidR="005E302E" w:rsidRDefault="005E302E" w:rsidP="00812550">
            <w:pPr>
              <w:contextualSpacing/>
              <w:rPr>
                <w:rFonts w:cs="Arial"/>
              </w:rPr>
            </w:pPr>
            <w:r>
              <w:rPr>
                <w:noProof/>
              </w:rPr>
              <w:drawing>
                <wp:inline distT="0" distB="0" distL="0" distR="0" wp14:anchorId="5EBBBAC4" wp14:editId="62F8D109">
                  <wp:extent cx="152400" cy="152400"/>
                  <wp:effectExtent l="0" t="0" r="0" b="0"/>
                  <wp:docPr id="49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1113bd974000fa8d5cd7177cfa8324fd" w:history="1">
              <w:r>
                <w:rPr>
                  <w:rStyle w:val="Hyperlink"/>
                  <w:rFonts w:cs="Arial"/>
                </w:rPr>
                <w:t>Steering Movement</w:t>
              </w:r>
            </w:hyperlink>
          </w:p>
        </w:tc>
        <w:tc>
          <w:tcPr>
            <w:tcW w:w="7512" w:type="dxa"/>
            <w:noWrap/>
          </w:tcPr>
          <w:p w14:paraId="49036C18" w14:textId="77777777" w:rsidR="005E302E" w:rsidRPr="00275823" w:rsidRDefault="005E302E" w:rsidP="00812550">
            <w:pPr>
              <w:rPr>
                <w:rFonts w:cs="Arial"/>
                <w:color w:val="000000"/>
              </w:rPr>
            </w:pPr>
            <w:r>
              <w:rPr>
                <w:rFonts w:cs="Arial"/>
                <w:color w:val="000000"/>
              </w:rPr>
              <w:t>Sent to:</w:t>
            </w:r>
          </w:p>
          <w:p w14:paraId="2356AEA3" w14:textId="77777777" w:rsidR="005E302E" w:rsidRPr="0046598F" w:rsidRDefault="005E302E" w:rsidP="00812550">
            <w:pPr>
              <w:pStyle w:val="ListParagraph"/>
              <w:numPr>
                <w:ilvl w:val="0"/>
                <w:numId w:val="12"/>
              </w:numPr>
              <w:rPr>
                <w:rFonts w:cs="Arial"/>
                <w:color w:val="000000"/>
              </w:rPr>
            </w:pPr>
            <w:r>
              <w:rPr>
                <w:noProof/>
              </w:rPr>
              <w:drawing>
                <wp:inline distT="0" distB="0" distL="0" distR="0" wp14:anchorId="7E782C52" wp14:editId="63492EC3">
                  <wp:extent cx="152400" cy="152400"/>
                  <wp:effectExtent l="0" t="0" r="0" b="0"/>
                  <wp:docPr id="49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09BA980C" w14:textId="77777777" w:rsidR="005E302E" w:rsidRDefault="005E302E" w:rsidP="005E302E">
      <w:pPr>
        <w:pStyle w:val="Heading4"/>
      </w:pPr>
      <w:r>
        <w:t>Logical</w:t>
      </w:r>
      <w:r w:rsidRPr="00F15706">
        <w:t xml:space="preserve"> Parameters</w:t>
      </w:r>
    </w:p>
    <w:p w14:paraId="5667AC98" w14:textId="77777777" w:rsidR="005E302E" w:rsidRDefault="005E302E" w:rsidP="005E302E"/>
    <w:p w14:paraId="625531D0" w14:textId="77777777" w:rsidR="005E302E" w:rsidRDefault="005E302E" w:rsidP="005E302E">
      <w:r w:rsidRPr="005067FC">
        <w:rPr>
          <w:i/>
          <w:color w:val="A6A6A6" w:themeColor="background1" w:themeShade="A6"/>
        </w:rPr>
        <w:t>Not supported by MagicDraw report generation.</w:t>
      </w:r>
    </w:p>
    <w:p w14:paraId="7964D64B" w14:textId="77777777" w:rsidR="005E302E" w:rsidRDefault="005E302E" w:rsidP="005E302E">
      <w:pPr>
        <w:pStyle w:val="Heading3"/>
      </w:pPr>
      <w:r>
        <w:t>Function Modeling</w:t>
      </w:r>
    </w:p>
    <w:p w14:paraId="2C7E045E" w14:textId="77777777" w:rsidR="005E302E" w:rsidRPr="00C75AE5" w:rsidRDefault="005E302E" w:rsidP="005E302E"/>
    <w:p w14:paraId="797A4D35" w14:textId="77777777" w:rsidR="005E302E" w:rsidRDefault="005E302E" w:rsidP="005E302E">
      <w:pPr>
        <w:pStyle w:val="Heading4"/>
        <w:numPr>
          <w:ilvl w:val="3"/>
          <w:numId w:val="4"/>
        </w:numPr>
      </w:pPr>
      <w:r>
        <w:t>Use Cases</w:t>
      </w:r>
    </w:p>
    <w:p w14:paraId="63F0D9E5" w14:textId="77777777" w:rsidR="005E302E" w:rsidRDefault="005E302E" w:rsidP="005E302E"/>
    <w:p w14:paraId="29E418E9" w14:textId="77777777" w:rsidR="005E302E" w:rsidRPr="005067FC" w:rsidRDefault="005E302E" w:rsidP="005E302E">
      <w:pPr>
        <w:rPr>
          <w:i/>
          <w:color w:val="A6A6A6" w:themeColor="background1" w:themeShade="A6"/>
        </w:rPr>
      </w:pPr>
      <w:r w:rsidRPr="005067FC">
        <w:rPr>
          <w:i/>
          <w:color w:val="A6A6A6" w:themeColor="background1" w:themeShade="A6"/>
        </w:rPr>
        <w:t>Not supported by MagicDraw report generation.</w:t>
      </w:r>
    </w:p>
    <w:p w14:paraId="2E9C59A5" w14:textId="77777777" w:rsidR="005E302E" w:rsidRDefault="005E302E" w:rsidP="005E302E">
      <w:pPr>
        <w:pStyle w:val="Heading4"/>
        <w:numPr>
          <w:ilvl w:val="3"/>
          <w:numId w:val="4"/>
        </w:numPr>
      </w:pPr>
      <w:r>
        <w:t>State Charts / Activity Diagrams / Sequence Diagrams / Decision Tables</w:t>
      </w:r>
    </w:p>
    <w:p w14:paraId="3F27CEDB" w14:textId="77777777" w:rsidR="005E302E" w:rsidRDefault="005E302E" w:rsidP="005E302E"/>
    <w:p w14:paraId="75377F12" w14:textId="77777777" w:rsidR="005E302E" w:rsidRDefault="005E302E" w:rsidP="005E302E">
      <w:pPr>
        <w:contextualSpacing/>
        <w:jc w:val="center"/>
      </w:pPr>
      <w:r>
        <w:rPr>
          <w:noProof/>
        </w:rPr>
        <w:lastRenderedPageBreak/>
        <w:drawing>
          <wp:inline distT="0" distB="0" distL="0" distR="0" wp14:anchorId="0993DB1D" wp14:editId="0849AD13">
            <wp:extent cx="6466205" cy="3457797"/>
            <wp:effectExtent l="0" t="0" r="0" b="0"/>
            <wp:docPr id="500" name="Picture 1790111530.png" descr="179011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790111530.png"/>
                    <pic:cNvPicPr/>
                  </pic:nvPicPr>
                  <pic:blipFill>
                    <a:blip r:embed="rId137" cstate="print"/>
                    <a:stretch>
                      <a:fillRect/>
                    </a:stretch>
                  </pic:blipFill>
                  <pic:spPr>
                    <a:xfrm>
                      <a:off x="0" y="0"/>
                      <a:ext cx="6466205" cy="3457797"/>
                    </a:xfrm>
                    <a:prstGeom prst="rect">
                      <a:avLst/>
                    </a:prstGeom>
                  </pic:spPr>
                </pic:pic>
              </a:graphicData>
            </a:graphic>
          </wp:inline>
        </w:drawing>
      </w:r>
    </w:p>
    <w:p w14:paraId="6D12DBBC" w14:textId="77777777" w:rsidR="005E302E" w:rsidRPr="00294100" w:rsidRDefault="005E302E" w:rsidP="005E302E">
      <w:pPr>
        <w:pStyle w:val="Caption"/>
      </w:pPr>
      <w:r w:rsidRPr="00BD03E8">
        <w:t xml:space="preserve">Figure </w:t>
      </w:r>
      <w:fldSimple w:instr=" SEQ Figure \* ARABIC ">
        <w:r>
          <w:rPr>
            <w:noProof/>
          </w:rPr>
          <w:t>3</w:t>
        </w:r>
      </w:fldSimple>
      <w:r w:rsidRPr="00BD03E8">
        <w:t>:</w:t>
      </w:r>
      <w:r>
        <w:t xml:space="preserve"> </w:t>
      </w:r>
      <w:r w:rsidRPr="00294100">
        <w:t>Move Steering Position</w:t>
      </w:r>
    </w:p>
    <w:p w14:paraId="0784A16E" w14:textId="77777777" w:rsidR="005E302E" w:rsidRPr="000A30CD" w:rsidRDefault="005E302E" w:rsidP="005E302E"/>
    <w:p w14:paraId="06319C42" w14:textId="77777777" w:rsidR="005E302E" w:rsidRPr="00834E12" w:rsidRDefault="005E302E" w:rsidP="005E302E"/>
    <w:p w14:paraId="3844324B" w14:textId="77777777" w:rsidR="005E302E" w:rsidRDefault="005E302E" w:rsidP="005E302E">
      <w:pPr>
        <w:pStyle w:val="Heading3"/>
      </w:pPr>
      <w:r>
        <w:t>Function Requirements</w:t>
      </w:r>
    </w:p>
    <w:p w14:paraId="2B4A486E" w14:textId="77777777" w:rsidR="005E302E" w:rsidRDefault="005E302E" w:rsidP="005E302E">
      <w:pPr>
        <w:pStyle w:val="Heading4"/>
      </w:pPr>
      <w:r>
        <w:t>Functional Requirements</w:t>
      </w:r>
    </w:p>
    <w:p w14:paraId="5BC96DFD" w14:textId="77777777" w:rsidR="005E302E" w:rsidRDefault="005E302E" w:rsidP="005E302E">
      <w:pPr>
        <w:pStyle w:val="Heading5"/>
      </w:pPr>
      <w:r>
        <w:t>Normal Operation</w:t>
      </w:r>
    </w:p>
    <w:p w14:paraId="598D6E6E" w14:textId="77777777" w:rsidR="005E302E" w:rsidRDefault="005E302E" w:rsidP="005E302E"/>
    <w:p w14:paraId="21D264E7" w14:textId="77777777" w:rsidR="005E302E" w:rsidRPr="0017445F" w:rsidRDefault="005E302E" w:rsidP="005E302E">
      <w:pPr>
        <w:pStyle w:val="RERequirement"/>
        <w:shd w:val="clear" w:color="auto" w:fill="F2F2F2" w:themeFill="background1" w:themeFillShade="F2"/>
      </w:pPr>
      <w:r>
        <w:t>10 Personalization - Classic Memory Recall Methods 3</w:t>
      </w:r>
    </w:p>
    <w:p w14:paraId="1F75BDD3" w14:textId="77777777" w:rsidR="005E302E" w:rsidRDefault="005E302E" w:rsidP="005E302E">
      <w:pPr>
        <w:rPr>
          <w:rFonts w:cs="Arial"/>
        </w:rPr>
      </w:pPr>
      <w:r>
        <w:rPr>
          <w:rFonts w:cs="Arial"/>
        </w:rPr>
        <w:t>"When the function reading the stored setting for a memory controller system obtains the stored setting then it shall output the stored setting to the corresponding move functions</w:t>
      </w:r>
    </w:p>
    <w:p w14:paraId="02FFFB35" w14:textId="77777777" w:rsidR="005E302E" w:rsidRDefault="005E302E" w:rsidP="005E302E">
      <w:pPr>
        <w:rPr>
          <w:rFonts w:cs="Arial"/>
        </w:rPr>
      </w:pPr>
      <w:r>
        <w:rPr>
          <w:rFonts w:cs="Arial"/>
        </w:rPr>
        <w:t>- Move Mirrors Position</w:t>
      </w:r>
    </w:p>
    <w:p w14:paraId="3154D288" w14:textId="77777777" w:rsidR="005E302E" w:rsidRDefault="005E302E" w:rsidP="005E302E">
      <w:pPr>
        <w:rPr>
          <w:rFonts w:cs="Arial"/>
        </w:rPr>
      </w:pPr>
      <w:r>
        <w:rPr>
          <w:rFonts w:cs="Arial"/>
        </w:rPr>
        <w:t>- Move Seat Position</w:t>
      </w:r>
    </w:p>
    <w:p w14:paraId="1E1D80AE" w14:textId="77777777" w:rsidR="005E302E" w:rsidRDefault="005E302E" w:rsidP="005E302E">
      <w:pPr>
        <w:rPr>
          <w:rFonts w:cs="Arial"/>
        </w:rPr>
      </w:pPr>
      <w:r>
        <w:rPr>
          <w:rFonts w:cs="Arial"/>
        </w:rPr>
        <w:t>- Move Steering Position</w:t>
      </w:r>
    </w:p>
    <w:p w14:paraId="6CDE5273" w14:textId="77777777" w:rsidR="005E302E" w:rsidRDefault="005E302E" w:rsidP="005E302E">
      <w:pPr>
        <w:rPr>
          <w:rFonts w:cs="Arial"/>
        </w:rPr>
      </w:pPr>
      <w:r>
        <w:rPr>
          <w:rFonts w:cs="Arial"/>
        </w:rPr>
        <w:t>- Move Pedals Position</w:t>
      </w:r>
    </w:p>
    <w:p w14:paraId="280DEB4F" w14:textId="77777777" w:rsidR="005E302E" w:rsidRDefault="005E302E" w:rsidP="005E302E">
      <w:pPr>
        <w:rPr>
          <w:rFonts w:cs="Arial"/>
        </w:rPr>
      </w:pPr>
      <w:r>
        <w:rPr>
          <w:rFonts w:cs="Arial"/>
        </w:rPr>
        <w:t>- Adjust AHUD Brightness"</w:t>
      </w:r>
    </w:p>
    <w:p w14:paraId="3908EDF9"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D27533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E2CBF"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w:t>
            </w:r>
          </w:p>
        </w:tc>
      </w:tr>
      <w:tr w:rsidR="005E302E" w:rsidRPr="00FD127C" w14:paraId="38FF99A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FFE76"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19F0D" w14:textId="77777777" w:rsidR="005E302E" w:rsidRDefault="005E302E" w:rsidP="00812550"/>
        </w:tc>
      </w:tr>
      <w:tr w:rsidR="005E302E" w:rsidRPr="00FD127C" w14:paraId="6C41D4C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76787"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B6C2D" w14:textId="77777777" w:rsidR="005E302E" w:rsidRDefault="005E302E" w:rsidP="00812550"/>
        </w:tc>
      </w:tr>
      <w:tr w:rsidR="005E302E" w:rsidRPr="00FD127C" w14:paraId="1F3421E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D0613"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EE5D7" w14:textId="77777777" w:rsidR="005E302E" w:rsidRDefault="005E302E" w:rsidP="00812550"/>
        </w:tc>
      </w:tr>
      <w:tr w:rsidR="005E302E" w:rsidRPr="00FD127C" w14:paraId="5C3A65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5689F"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B5D1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F70E9"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B528B" w14:textId="77777777" w:rsidR="005E302E" w:rsidRDefault="005E302E" w:rsidP="00812550"/>
        </w:tc>
      </w:tr>
      <w:tr w:rsidR="005E302E" w:rsidRPr="00FD127C" w14:paraId="7ADFE22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D2DC3"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1762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7F31C7"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57756" w14:textId="77777777" w:rsidR="005E302E" w:rsidRDefault="005E302E" w:rsidP="00812550"/>
        </w:tc>
      </w:tr>
      <w:tr w:rsidR="005E302E" w:rsidRPr="00FD127C" w14:paraId="5CC0822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2D531"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E9A478"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7908B"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1159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512D3"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9FF680" w14:textId="77777777" w:rsidR="005E302E" w:rsidRDefault="005E302E" w:rsidP="00812550"/>
        </w:tc>
      </w:tr>
      <w:tr w:rsidR="005E302E" w:rsidRPr="00FD127C" w14:paraId="7C0CFA9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4D594C" w14:textId="77777777" w:rsidR="005E302E" w:rsidRPr="00FD127C" w:rsidRDefault="002E13E1" w:rsidP="00812550">
            <w:pPr>
              <w:rPr>
                <w:rFonts w:cs="Arial"/>
                <w:bCs/>
                <w:color w:val="808080" w:themeColor="background1" w:themeShade="80"/>
                <w:sz w:val="16"/>
                <w:szCs w:val="14"/>
              </w:rPr>
            </w:pPr>
            <w:hyperlink r:id="rId138"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67979F"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306E87"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F78DD7" w14:textId="77777777" w:rsidR="005E302E" w:rsidRDefault="005E302E" w:rsidP="005E302E"/>
    <w:p w14:paraId="6C09301E" w14:textId="77777777" w:rsidR="005E302E" w:rsidRPr="0017445F" w:rsidRDefault="005E302E" w:rsidP="005E302E">
      <w:pPr>
        <w:pStyle w:val="RERequirement"/>
        <w:shd w:val="clear" w:color="auto" w:fill="F2F2F2" w:themeFill="background1" w:themeFillShade="F2"/>
      </w:pPr>
      <w:r>
        <w:t>13 Personalization - Recall Cancels Automatic Movement 1</w:t>
      </w:r>
    </w:p>
    <w:p w14:paraId="3787E5E3" w14:textId="77777777" w:rsidR="005E302E" w:rsidRDefault="005E302E" w:rsidP="005E302E">
      <w:pPr>
        <w:rPr>
          <w:rFonts w:cs="Arial"/>
        </w:rPr>
      </w:pPr>
      <w:r>
        <w:rPr>
          <w:rFonts w:cs="Arial"/>
        </w:rPr>
        <w:t>"While moving to a saved position (recall) when a new saved position (recall) is received then the following functions shall cease the current movement (recall) and process the new movement (recall)</w:t>
      </w:r>
    </w:p>
    <w:p w14:paraId="738AFA05" w14:textId="77777777" w:rsidR="005E302E" w:rsidRDefault="005E302E" w:rsidP="005E302E">
      <w:pPr>
        <w:rPr>
          <w:rFonts w:cs="Arial"/>
        </w:rPr>
      </w:pPr>
      <w:r>
        <w:rPr>
          <w:rFonts w:cs="Arial"/>
        </w:rPr>
        <w:t>- 'Move Mirrors Position' function</w:t>
      </w:r>
    </w:p>
    <w:p w14:paraId="35A699BD" w14:textId="77777777" w:rsidR="005E302E" w:rsidRDefault="005E302E" w:rsidP="005E302E">
      <w:pPr>
        <w:rPr>
          <w:rFonts w:cs="Arial"/>
        </w:rPr>
      </w:pPr>
      <w:r>
        <w:rPr>
          <w:rFonts w:cs="Arial"/>
        </w:rPr>
        <w:t>- 'Move Seat Position' function</w:t>
      </w:r>
    </w:p>
    <w:p w14:paraId="5364AE51" w14:textId="77777777" w:rsidR="005E302E" w:rsidRDefault="005E302E" w:rsidP="005E302E">
      <w:pPr>
        <w:rPr>
          <w:rFonts w:cs="Arial"/>
        </w:rPr>
      </w:pPr>
      <w:r>
        <w:rPr>
          <w:rFonts w:cs="Arial"/>
        </w:rPr>
        <w:lastRenderedPageBreak/>
        <w:t>- 'Move Steering Position' function</w:t>
      </w:r>
    </w:p>
    <w:p w14:paraId="58803E47" w14:textId="77777777" w:rsidR="005E302E" w:rsidRDefault="005E302E" w:rsidP="005E302E">
      <w:pPr>
        <w:rPr>
          <w:rFonts w:cs="Arial"/>
        </w:rPr>
      </w:pPr>
      <w:r>
        <w:rPr>
          <w:rFonts w:cs="Arial"/>
        </w:rPr>
        <w:t>- 'Move Pedals Position' function</w:t>
      </w:r>
    </w:p>
    <w:p w14:paraId="4AE2165D" w14:textId="77777777" w:rsidR="005E302E" w:rsidRDefault="005E302E" w:rsidP="005E302E">
      <w:pPr>
        <w:rPr>
          <w:rFonts w:cs="Arial"/>
        </w:rPr>
      </w:pPr>
      <w:r>
        <w:rPr>
          <w:rFonts w:cs="Arial"/>
        </w:rPr>
        <w:t>- 'Adjust AHUD Brightness' function"</w:t>
      </w:r>
    </w:p>
    <w:p w14:paraId="5E80CF31"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2E7A307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969BD"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13</w:t>
            </w:r>
          </w:p>
        </w:tc>
      </w:tr>
      <w:tr w:rsidR="005E302E" w:rsidRPr="00FD127C" w14:paraId="4C46A9A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1C635"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DA097" w14:textId="77777777" w:rsidR="005E302E" w:rsidRDefault="005E302E" w:rsidP="00812550"/>
        </w:tc>
      </w:tr>
      <w:tr w:rsidR="005E302E" w:rsidRPr="00FD127C" w14:paraId="5704638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8568C"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D06A2" w14:textId="77777777" w:rsidR="005E302E" w:rsidRDefault="005E302E" w:rsidP="00812550"/>
        </w:tc>
      </w:tr>
      <w:tr w:rsidR="005E302E" w:rsidRPr="00FD127C" w14:paraId="237F256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ACA05"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50073" w14:textId="77777777" w:rsidR="005E302E" w:rsidRDefault="005E302E" w:rsidP="00812550"/>
        </w:tc>
      </w:tr>
      <w:tr w:rsidR="005E302E" w:rsidRPr="00FD127C" w14:paraId="0990258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BA4C8"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D72D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C3278"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19098D" w14:textId="77777777" w:rsidR="005E302E" w:rsidRDefault="005E302E" w:rsidP="00812550"/>
        </w:tc>
      </w:tr>
      <w:tr w:rsidR="005E302E" w:rsidRPr="00FD127C" w14:paraId="12B3C8B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CE543"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43C23"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D815499" wp14:editId="359728E1">
                  <wp:extent cx="152400" cy="152400"/>
                  <wp:effectExtent l="0" t="0" r="0" b="0"/>
                  <wp:docPr id="50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41436"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781B15" w14:textId="77777777" w:rsidR="005E302E" w:rsidRDefault="005E302E" w:rsidP="00812550"/>
        </w:tc>
      </w:tr>
      <w:tr w:rsidR="005E302E" w:rsidRPr="00FD127C" w14:paraId="3142DC4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74D3A"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CA6782"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1E454"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15F5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2FA40"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72FD5" w14:textId="77777777" w:rsidR="005E302E" w:rsidRDefault="005E302E" w:rsidP="00812550"/>
        </w:tc>
      </w:tr>
      <w:tr w:rsidR="005E302E" w:rsidRPr="00FD127C" w14:paraId="05D5AA3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08E708" w14:textId="77777777" w:rsidR="005E302E" w:rsidRPr="00FD127C" w:rsidRDefault="002E13E1" w:rsidP="00812550">
            <w:pPr>
              <w:rPr>
                <w:rFonts w:cs="Arial"/>
                <w:bCs/>
                <w:color w:val="808080" w:themeColor="background1" w:themeShade="80"/>
                <w:sz w:val="16"/>
                <w:szCs w:val="14"/>
              </w:rPr>
            </w:pPr>
            <w:hyperlink r:id="rId139"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93FEF1"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81FB9"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EFC7AF" w14:textId="77777777" w:rsidR="005E302E" w:rsidRDefault="005E302E" w:rsidP="005E302E"/>
    <w:p w14:paraId="39CC7E42" w14:textId="77777777" w:rsidR="005E302E" w:rsidRPr="0017445F" w:rsidRDefault="005E302E" w:rsidP="005E302E">
      <w:pPr>
        <w:pStyle w:val="RERequirement"/>
        <w:shd w:val="clear" w:color="auto" w:fill="F2F2F2" w:themeFill="background1" w:themeFillShade="F2"/>
      </w:pPr>
      <w:r>
        <w:t>14 Personalization - Manual Move Cancels Automatic Movement 1</w:t>
      </w:r>
    </w:p>
    <w:p w14:paraId="75148337" w14:textId="77777777" w:rsidR="005E302E" w:rsidRDefault="005E302E" w:rsidP="005E302E">
      <w:pPr>
        <w:rPr>
          <w:rFonts w:cs="Arial"/>
        </w:rPr>
      </w:pPr>
      <w:r>
        <w:rPr>
          <w:rFonts w:cs="Arial"/>
        </w:rPr>
        <w:t>"When the following functions determine their respective commodity was manually adjusted then the following functions shall set their output as 'Active'</w:t>
      </w:r>
    </w:p>
    <w:p w14:paraId="2EFABBA2" w14:textId="77777777" w:rsidR="005E302E" w:rsidRDefault="005E302E" w:rsidP="005E302E">
      <w:pPr>
        <w:rPr>
          <w:rFonts w:cs="Arial"/>
        </w:rPr>
      </w:pPr>
      <w:r>
        <w:rPr>
          <w:rFonts w:cs="Arial"/>
        </w:rPr>
        <w:t>- 'Notify Mirrors Manual Adjustment' function</w:t>
      </w:r>
    </w:p>
    <w:p w14:paraId="63FD09FF" w14:textId="77777777" w:rsidR="005E302E" w:rsidRDefault="005E302E" w:rsidP="005E302E">
      <w:pPr>
        <w:rPr>
          <w:rFonts w:cs="Arial"/>
        </w:rPr>
      </w:pPr>
      <w:r>
        <w:rPr>
          <w:rFonts w:cs="Arial"/>
        </w:rPr>
        <w:t>- 'Notify Seat Manual Adjustment' function</w:t>
      </w:r>
    </w:p>
    <w:p w14:paraId="7D7554CC" w14:textId="77777777" w:rsidR="005E302E" w:rsidRDefault="005E302E" w:rsidP="005E302E">
      <w:pPr>
        <w:rPr>
          <w:rFonts w:cs="Arial"/>
        </w:rPr>
      </w:pPr>
      <w:r>
        <w:rPr>
          <w:rFonts w:cs="Arial"/>
        </w:rPr>
        <w:t>- 'Notify Multicontour Seat Manual Adjustment' function</w:t>
      </w:r>
    </w:p>
    <w:p w14:paraId="19431C29" w14:textId="77777777" w:rsidR="005E302E" w:rsidRDefault="005E302E" w:rsidP="005E302E">
      <w:pPr>
        <w:rPr>
          <w:rFonts w:cs="Arial"/>
        </w:rPr>
      </w:pPr>
      <w:r>
        <w:rPr>
          <w:rFonts w:cs="Arial"/>
        </w:rPr>
        <w:t>- 'Notify Steering Manual Adjustment' function</w:t>
      </w:r>
    </w:p>
    <w:p w14:paraId="3E9C02B9" w14:textId="77777777" w:rsidR="005E302E" w:rsidRDefault="005E302E" w:rsidP="005E302E">
      <w:pPr>
        <w:rPr>
          <w:rFonts w:cs="Arial"/>
        </w:rPr>
      </w:pPr>
      <w:r>
        <w:rPr>
          <w:rFonts w:cs="Arial"/>
        </w:rPr>
        <w:t>- 'Notify Pedals Manual Adjustment' function</w:t>
      </w:r>
    </w:p>
    <w:p w14:paraId="02214508" w14:textId="77777777" w:rsidR="005E302E" w:rsidRDefault="005E302E" w:rsidP="005E302E">
      <w:pPr>
        <w:rPr>
          <w:rFonts w:cs="Arial"/>
        </w:rPr>
      </w:pPr>
      <w:r>
        <w:rPr>
          <w:rFonts w:cs="Arial"/>
        </w:rPr>
        <w:t>- 'Notify AHUD Manual Adjustment' function"</w:t>
      </w:r>
    </w:p>
    <w:p w14:paraId="516204DE"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503AE2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1A4FF"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14</w:t>
            </w:r>
          </w:p>
        </w:tc>
      </w:tr>
      <w:tr w:rsidR="005E302E" w:rsidRPr="00FD127C" w14:paraId="09C12C2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C7D4F"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01E8F" w14:textId="77777777" w:rsidR="005E302E" w:rsidRDefault="005E302E" w:rsidP="00812550"/>
        </w:tc>
      </w:tr>
      <w:tr w:rsidR="005E302E" w:rsidRPr="00FD127C" w14:paraId="5FA80C1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732E6"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888E2" w14:textId="77777777" w:rsidR="005E302E" w:rsidRDefault="005E302E" w:rsidP="00812550"/>
        </w:tc>
      </w:tr>
      <w:tr w:rsidR="005E302E" w:rsidRPr="00FD127C" w14:paraId="430E1D9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4747E"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5F111" w14:textId="77777777" w:rsidR="005E302E" w:rsidRDefault="005E302E" w:rsidP="00812550"/>
        </w:tc>
      </w:tr>
      <w:tr w:rsidR="005E302E" w:rsidRPr="00FD127C" w14:paraId="09FA29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168BF"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C20C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277BD"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287AC1" w14:textId="77777777" w:rsidR="005E302E" w:rsidRDefault="005E302E" w:rsidP="00812550"/>
        </w:tc>
      </w:tr>
      <w:tr w:rsidR="005E302E" w:rsidRPr="00FD127C" w14:paraId="65D2E2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79E59"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2A515"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3081B88" wp14:editId="6914D113">
                  <wp:extent cx="152400" cy="152400"/>
                  <wp:effectExtent l="0" t="0" r="0" b="0"/>
                  <wp:docPr id="50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B3EDEC"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B41A9" w14:textId="77777777" w:rsidR="005E302E" w:rsidRDefault="005E302E" w:rsidP="00812550"/>
        </w:tc>
      </w:tr>
      <w:tr w:rsidR="005E302E" w:rsidRPr="00FD127C" w14:paraId="21CD974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4071F"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A22DFE"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B3B2C"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9CEE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73CF3B"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E1FDAC" w14:textId="77777777" w:rsidR="005E302E" w:rsidRDefault="005E302E" w:rsidP="00812550"/>
        </w:tc>
      </w:tr>
      <w:tr w:rsidR="005E302E" w:rsidRPr="00FD127C" w14:paraId="581E4B1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30AEC4" w14:textId="77777777" w:rsidR="005E302E" w:rsidRPr="00FD127C" w:rsidRDefault="002E13E1" w:rsidP="00812550">
            <w:pPr>
              <w:rPr>
                <w:rFonts w:cs="Arial"/>
                <w:bCs/>
                <w:color w:val="808080" w:themeColor="background1" w:themeShade="80"/>
                <w:sz w:val="16"/>
                <w:szCs w:val="14"/>
              </w:rPr>
            </w:pPr>
            <w:hyperlink r:id="rId140"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AD95B4"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5507F0"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33A772" w14:textId="77777777" w:rsidR="005E302E" w:rsidRDefault="005E302E" w:rsidP="005E302E"/>
    <w:p w14:paraId="61AB7E14" w14:textId="77777777" w:rsidR="005E302E" w:rsidRPr="0017445F" w:rsidRDefault="005E302E" w:rsidP="005E302E">
      <w:pPr>
        <w:pStyle w:val="RERequirement"/>
        <w:shd w:val="clear" w:color="auto" w:fill="F2F2F2" w:themeFill="background1" w:themeFillShade="F2"/>
      </w:pPr>
      <w:r>
        <w:t>15 Personalization - Manual Move Cancels Automatic Movement 2</w:t>
      </w:r>
    </w:p>
    <w:p w14:paraId="0B10B1EA" w14:textId="77777777" w:rsidR="005E302E" w:rsidRDefault="005E302E" w:rsidP="005E302E">
      <w:pPr>
        <w:rPr>
          <w:rFonts w:cs="Arial"/>
        </w:rPr>
      </w:pPr>
      <w:r>
        <w:rPr>
          <w:rFonts w:cs="Arial"/>
        </w:rPr>
        <w:t>"While processing a Classic Memory recall when the following functions are notifiied of any manual adjustment as 'Active' then the following functions shall cease the current recall</w:t>
      </w:r>
    </w:p>
    <w:p w14:paraId="1A862006" w14:textId="77777777" w:rsidR="005E302E" w:rsidRDefault="005E302E" w:rsidP="005E302E">
      <w:pPr>
        <w:rPr>
          <w:rFonts w:cs="Arial"/>
        </w:rPr>
      </w:pPr>
      <w:r>
        <w:rPr>
          <w:rFonts w:cs="Arial"/>
        </w:rPr>
        <w:t>- 'Move Mirrors Position' function</w:t>
      </w:r>
    </w:p>
    <w:p w14:paraId="26873AA2" w14:textId="77777777" w:rsidR="005E302E" w:rsidRDefault="005E302E" w:rsidP="005E302E">
      <w:pPr>
        <w:rPr>
          <w:rFonts w:cs="Arial"/>
        </w:rPr>
      </w:pPr>
      <w:r>
        <w:rPr>
          <w:rFonts w:cs="Arial"/>
        </w:rPr>
        <w:t>- 'Move Seat Position' function</w:t>
      </w:r>
    </w:p>
    <w:p w14:paraId="2CE11206" w14:textId="77777777" w:rsidR="005E302E" w:rsidRDefault="005E302E" w:rsidP="005E302E">
      <w:pPr>
        <w:rPr>
          <w:rFonts w:cs="Arial"/>
        </w:rPr>
      </w:pPr>
      <w:r>
        <w:rPr>
          <w:rFonts w:cs="Arial"/>
        </w:rPr>
        <w:t>- 'Move Steering Position' function</w:t>
      </w:r>
    </w:p>
    <w:p w14:paraId="517D3A5C" w14:textId="77777777" w:rsidR="005E302E" w:rsidRDefault="005E302E" w:rsidP="005E302E">
      <w:pPr>
        <w:rPr>
          <w:rFonts w:cs="Arial"/>
        </w:rPr>
      </w:pPr>
      <w:r>
        <w:rPr>
          <w:rFonts w:cs="Arial"/>
        </w:rPr>
        <w:t>- 'Move Pedals Position' function</w:t>
      </w:r>
    </w:p>
    <w:p w14:paraId="4C34AE84" w14:textId="77777777" w:rsidR="005E302E" w:rsidRDefault="005E302E" w:rsidP="005E302E">
      <w:pPr>
        <w:rPr>
          <w:rFonts w:cs="Arial"/>
        </w:rPr>
      </w:pPr>
      <w:r>
        <w:rPr>
          <w:rFonts w:cs="Arial"/>
        </w:rPr>
        <w:t>- 'Adjust AHUD Brightness' function"</w:t>
      </w:r>
    </w:p>
    <w:p w14:paraId="1C17E8A7"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6235EBA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51B51"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15</w:t>
            </w:r>
          </w:p>
        </w:tc>
      </w:tr>
      <w:tr w:rsidR="005E302E" w:rsidRPr="00FD127C" w14:paraId="3AC29DE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E8830"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B7273" w14:textId="77777777" w:rsidR="005E302E" w:rsidRDefault="005E302E" w:rsidP="00812550"/>
        </w:tc>
      </w:tr>
      <w:tr w:rsidR="005E302E" w:rsidRPr="00FD127C" w14:paraId="3B55BB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FEDD2"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381C1" w14:textId="77777777" w:rsidR="005E302E" w:rsidRDefault="005E302E" w:rsidP="00812550"/>
        </w:tc>
      </w:tr>
      <w:tr w:rsidR="005E302E" w:rsidRPr="00FD127C" w14:paraId="62571D1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AF1C3"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9B87B" w14:textId="77777777" w:rsidR="005E302E" w:rsidRDefault="005E302E" w:rsidP="00812550"/>
        </w:tc>
      </w:tr>
      <w:tr w:rsidR="005E302E" w:rsidRPr="00FD127C" w14:paraId="02A1331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34C4D"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2FD1D"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524E4"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651346" w14:textId="77777777" w:rsidR="005E302E" w:rsidRDefault="005E302E" w:rsidP="00812550"/>
        </w:tc>
      </w:tr>
      <w:tr w:rsidR="005E302E" w:rsidRPr="00FD127C" w14:paraId="1775BC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26201"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6C059"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DC3CF"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DE638" w14:textId="77777777" w:rsidR="005E302E" w:rsidRDefault="005E302E" w:rsidP="00812550"/>
        </w:tc>
      </w:tr>
      <w:tr w:rsidR="005E302E" w:rsidRPr="00FD127C" w14:paraId="16213A9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5942A"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D1DFF5"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98589"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48FD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F185A"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60817" w14:textId="77777777" w:rsidR="005E302E" w:rsidRDefault="005E302E" w:rsidP="00812550"/>
        </w:tc>
      </w:tr>
      <w:tr w:rsidR="005E302E" w:rsidRPr="00FD127C" w14:paraId="10178BE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D088D9" w14:textId="77777777" w:rsidR="005E302E" w:rsidRPr="00FD127C" w:rsidRDefault="002E13E1" w:rsidP="00812550">
            <w:pPr>
              <w:rPr>
                <w:rFonts w:cs="Arial"/>
                <w:bCs/>
                <w:color w:val="808080" w:themeColor="background1" w:themeShade="80"/>
                <w:sz w:val="16"/>
                <w:szCs w:val="14"/>
              </w:rPr>
            </w:pPr>
            <w:hyperlink r:id="rId141"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E9AD7"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26F1D0"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5E3657" w14:textId="77777777" w:rsidR="005E302E" w:rsidRDefault="005E302E" w:rsidP="005E302E"/>
    <w:p w14:paraId="23578E42" w14:textId="77777777" w:rsidR="005E302E" w:rsidRPr="0017445F" w:rsidRDefault="005E302E" w:rsidP="005E302E">
      <w:pPr>
        <w:pStyle w:val="RERequirement"/>
        <w:shd w:val="clear" w:color="auto" w:fill="F2F2F2" w:themeFill="background1" w:themeFillShade="F2"/>
      </w:pPr>
      <w:r>
        <w:t>40 Recall Prevention - Compare Data 1</w:t>
      </w:r>
    </w:p>
    <w:p w14:paraId="70F94E1E" w14:textId="77777777" w:rsidR="005E302E" w:rsidRDefault="005E302E" w:rsidP="005E302E">
      <w:pPr>
        <w:rPr>
          <w:rFonts w:cs="Arial"/>
        </w:rPr>
      </w:pPr>
      <w:r>
        <w:rPr>
          <w:rFonts w:cs="Arial"/>
        </w:rPr>
        <w:t>"When receiving the stored setting the following functions shall compare the stored setting to the current setting</w:t>
      </w:r>
    </w:p>
    <w:p w14:paraId="2736D46E" w14:textId="77777777" w:rsidR="005E302E" w:rsidRDefault="005E302E" w:rsidP="005E302E">
      <w:pPr>
        <w:rPr>
          <w:rFonts w:cs="Arial"/>
        </w:rPr>
      </w:pPr>
      <w:r>
        <w:rPr>
          <w:rFonts w:cs="Arial"/>
        </w:rPr>
        <w:t>- Move Mirrors Position</w:t>
      </w:r>
    </w:p>
    <w:p w14:paraId="7D80396D" w14:textId="77777777" w:rsidR="005E302E" w:rsidRDefault="005E302E" w:rsidP="005E302E">
      <w:pPr>
        <w:rPr>
          <w:rFonts w:cs="Arial"/>
        </w:rPr>
      </w:pPr>
      <w:r>
        <w:rPr>
          <w:rFonts w:cs="Arial"/>
        </w:rPr>
        <w:t>- Move Seat Position</w:t>
      </w:r>
    </w:p>
    <w:p w14:paraId="3B281704" w14:textId="77777777" w:rsidR="005E302E" w:rsidRDefault="005E302E" w:rsidP="005E302E">
      <w:pPr>
        <w:rPr>
          <w:rFonts w:cs="Arial"/>
        </w:rPr>
      </w:pPr>
      <w:r>
        <w:rPr>
          <w:rFonts w:cs="Arial"/>
        </w:rPr>
        <w:t>- Move Steering Position</w:t>
      </w:r>
    </w:p>
    <w:p w14:paraId="0C07B738" w14:textId="77777777" w:rsidR="005E302E" w:rsidRDefault="005E302E" w:rsidP="005E302E">
      <w:pPr>
        <w:rPr>
          <w:rFonts w:cs="Arial"/>
        </w:rPr>
      </w:pPr>
      <w:r>
        <w:rPr>
          <w:rFonts w:cs="Arial"/>
        </w:rPr>
        <w:lastRenderedPageBreak/>
        <w:t>- Move Pedals Position</w:t>
      </w:r>
    </w:p>
    <w:p w14:paraId="1F0C8CC1" w14:textId="77777777" w:rsidR="005E302E" w:rsidRDefault="005E302E" w:rsidP="005E302E">
      <w:pPr>
        <w:rPr>
          <w:rFonts w:cs="Arial"/>
        </w:rPr>
      </w:pPr>
      <w:r>
        <w:rPr>
          <w:rFonts w:cs="Arial"/>
        </w:rPr>
        <w:t>- Move AHUD Brightness"</w:t>
      </w:r>
    </w:p>
    <w:p w14:paraId="3F807E70"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410C94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F5C9D"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40</w:t>
            </w:r>
          </w:p>
        </w:tc>
      </w:tr>
      <w:tr w:rsidR="005E302E" w:rsidRPr="00FD127C" w14:paraId="18E1323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68541"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32EE00" w14:textId="77777777" w:rsidR="005E302E" w:rsidRDefault="005E302E" w:rsidP="00812550"/>
        </w:tc>
      </w:tr>
      <w:tr w:rsidR="005E302E" w:rsidRPr="00FD127C" w14:paraId="246902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14FDD"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194DF" w14:textId="77777777" w:rsidR="005E302E" w:rsidRDefault="005E302E" w:rsidP="00812550"/>
        </w:tc>
      </w:tr>
      <w:tr w:rsidR="005E302E" w:rsidRPr="00FD127C" w14:paraId="1061074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9AF78"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D8702" w14:textId="77777777" w:rsidR="005E302E" w:rsidRDefault="005E302E" w:rsidP="00812550"/>
        </w:tc>
      </w:tr>
      <w:tr w:rsidR="005E302E" w:rsidRPr="00FD127C" w14:paraId="5C841B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22249"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A5164"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1415E"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59D65" w14:textId="77777777" w:rsidR="005E302E" w:rsidRDefault="005E302E" w:rsidP="00812550"/>
        </w:tc>
      </w:tr>
      <w:tr w:rsidR="005E302E" w:rsidRPr="00FD127C" w14:paraId="56B95B9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C5E50"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B14B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71276"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C327B" w14:textId="77777777" w:rsidR="005E302E" w:rsidRDefault="005E302E" w:rsidP="00812550"/>
        </w:tc>
      </w:tr>
      <w:tr w:rsidR="005E302E" w:rsidRPr="00FD127C" w14:paraId="31C139E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BB7ED"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BD38B"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F4A2C"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D492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D69B1"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CC6810" w14:textId="77777777" w:rsidR="005E302E" w:rsidRDefault="005E302E" w:rsidP="00812550"/>
        </w:tc>
      </w:tr>
      <w:tr w:rsidR="005E302E" w:rsidRPr="00FD127C" w14:paraId="3F8CE01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D82CB6" w14:textId="77777777" w:rsidR="005E302E" w:rsidRPr="00FD127C" w:rsidRDefault="002E13E1" w:rsidP="00812550">
            <w:pPr>
              <w:rPr>
                <w:rFonts w:cs="Arial"/>
                <w:bCs/>
                <w:color w:val="808080" w:themeColor="background1" w:themeShade="80"/>
                <w:sz w:val="16"/>
                <w:szCs w:val="14"/>
              </w:rPr>
            </w:pPr>
            <w:hyperlink r:id="rId142"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38265E"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4E5B3"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7E9B71" w14:textId="77777777" w:rsidR="005E302E" w:rsidRDefault="005E302E" w:rsidP="005E302E"/>
    <w:p w14:paraId="061E0EE7" w14:textId="77777777" w:rsidR="005E302E" w:rsidRPr="0017445F" w:rsidRDefault="005E302E" w:rsidP="005E302E">
      <w:pPr>
        <w:pStyle w:val="RERequirement"/>
        <w:shd w:val="clear" w:color="auto" w:fill="F2F2F2" w:themeFill="background1" w:themeFillShade="F2"/>
      </w:pPr>
      <w:r>
        <w:t>41 Recall Prevention - Matching Data 1</w:t>
      </w:r>
    </w:p>
    <w:p w14:paraId="4A2E6705" w14:textId="77777777" w:rsidR="005E302E" w:rsidRDefault="005E302E" w:rsidP="005E302E">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71330002" w14:textId="77777777" w:rsidR="005E302E" w:rsidRDefault="005E302E" w:rsidP="005E302E">
      <w:pPr>
        <w:rPr>
          <w:rFonts w:cs="Arial"/>
        </w:rPr>
      </w:pPr>
      <w:r>
        <w:rPr>
          <w:rFonts w:cs="Arial"/>
        </w:rPr>
        <w:t>- Move Mirrors Position</w:t>
      </w:r>
    </w:p>
    <w:p w14:paraId="4C943AB9" w14:textId="77777777" w:rsidR="005E302E" w:rsidRDefault="005E302E" w:rsidP="005E302E">
      <w:pPr>
        <w:rPr>
          <w:rFonts w:cs="Arial"/>
        </w:rPr>
      </w:pPr>
      <w:r>
        <w:rPr>
          <w:rFonts w:cs="Arial"/>
        </w:rPr>
        <w:t>- Move Seat Position</w:t>
      </w:r>
    </w:p>
    <w:p w14:paraId="6D9D978E" w14:textId="77777777" w:rsidR="005E302E" w:rsidRDefault="005E302E" w:rsidP="005E302E">
      <w:pPr>
        <w:rPr>
          <w:rFonts w:cs="Arial"/>
        </w:rPr>
      </w:pPr>
      <w:r>
        <w:rPr>
          <w:rFonts w:cs="Arial"/>
        </w:rPr>
        <w:t>- Move Steering Position</w:t>
      </w:r>
    </w:p>
    <w:p w14:paraId="51CC264F" w14:textId="77777777" w:rsidR="005E302E" w:rsidRDefault="005E302E" w:rsidP="005E302E">
      <w:pPr>
        <w:rPr>
          <w:rFonts w:cs="Arial"/>
        </w:rPr>
      </w:pPr>
      <w:r>
        <w:rPr>
          <w:rFonts w:cs="Arial"/>
        </w:rPr>
        <w:t>- Move Pedals Position</w:t>
      </w:r>
    </w:p>
    <w:p w14:paraId="1FE68B21" w14:textId="77777777" w:rsidR="005E302E" w:rsidRDefault="005E302E" w:rsidP="005E302E">
      <w:pPr>
        <w:rPr>
          <w:rFonts w:cs="Arial"/>
        </w:rPr>
      </w:pPr>
      <w:r>
        <w:rPr>
          <w:rFonts w:cs="Arial"/>
        </w:rPr>
        <w:t>- Move AHUD Brightness"</w:t>
      </w:r>
    </w:p>
    <w:p w14:paraId="6A743013"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765C265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546DC"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41</w:t>
            </w:r>
          </w:p>
        </w:tc>
      </w:tr>
      <w:tr w:rsidR="005E302E" w:rsidRPr="00FD127C" w14:paraId="0B787D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8795A"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45B1F" w14:textId="77777777" w:rsidR="005E302E" w:rsidRDefault="005E302E" w:rsidP="00812550"/>
        </w:tc>
      </w:tr>
      <w:tr w:rsidR="005E302E" w:rsidRPr="00FD127C" w14:paraId="3D1915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509B3"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1E774" w14:textId="77777777" w:rsidR="005E302E" w:rsidRDefault="005E302E" w:rsidP="00812550"/>
        </w:tc>
      </w:tr>
      <w:tr w:rsidR="005E302E" w:rsidRPr="00FD127C" w14:paraId="08A626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2DB61"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6D8C1" w14:textId="77777777" w:rsidR="005E302E" w:rsidRDefault="005E302E" w:rsidP="00812550"/>
        </w:tc>
      </w:tr>
      <w:tr w:rsidR="005E302E" w:rsidRPr="00FD127C" w14:paraId="105F37F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59388"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9B174"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39A24E"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146B25" w14:textId="77777777" w:rsidR="005E302E" w:rsidRDefault="005E302E" w:rsidP="00812550"/>
        </w:tc>
      </w:tr>
      <w:tr w:rsidR="005E302E" w:rsidRPr="00FD127C" w14:paraId="4B202F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3E50A"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67B5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66FC1"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A0CF8" w14:textId="77777777" w:rsidR="005E302E" w:rsidRDefault="005E302E" w:rsidP="00812550"/>
        </w:tc>
      </w:tr>
      <w:tr w:rsidR="005E302E" w:rsidRPr="00FD127C" w14:paraId="7C1B1CC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819F3"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C84363"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E0B12"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BB72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D8E75"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4F090E" w14:textId="77777777" w:rsidR="005E302E" w:rsidRDefault="005E302E" w:rsidP="00812550"/>
        </w:tc>
      </w:tr>
      <w:tr w:rsidR="005E302E" w:rsidRPr="00FD127C" w14:paraId="32BCC69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2CBF96" w14:textId="77777777" w:rsidR="005E302E" w:rsidRPr="00FD127C" w:rsidRDefault="002E13E1" w:rsidP="00812550">
            <w:pPr>
              <w:rPr>
                <w:rFonts w:cs="Arial"/>
                <w:bCs/>
                <w:color w:val="808080" w:themeColor="background1" w:themeShade="80"/>
                <w:sz w:val="16"/>
                <w:szCs w:val="14"/>
              </w:rPr>
            </w:pPr>
            <w:hyperlink r:id="rId143"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BEB289"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411D5"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1C2B49" w14:textId="77777777" w:rsidR="005E302E" w:rsidRDefault="005E302E" w:rsidP="005E302E"/>
    <w:p w14:paraId="46B5567A" w14:textId="77777777" w:rsidR="005E302E" w:rsidRPr="0017445F" w:rsidRDefault="005E302E" w:rsidP="005E302E">
      <w:pPr>
        <w:pStyle w:val="RERequirement"/>
        <w:shd w:val="clear" w:color="auto" w:fill="F2F2F2" w:themeFill="background1" w:themeFillShade="F2"/>
      </w:pPr>
      <w:r>
        <w:t xml:space="preserve">76 Easy Entry Easy Exit - Manual Move - Cancel Automatic Movement 1 </w:t>
      </w:r>
    </w:p>
    <w:p w14:paraId="35C360AF" w14:textId="77777777" w:rsidR="005E302E" w:rsidRDefault="005E302E" w:rsidP="005E302E">
      <w:pPr>
        <w:rPr>
          <w:rFonts w:cs="Arial"/>
        </w:rPr>
      </w:pPr>
      <w:r>
        <w:rPr>
          <w:rFonts w:cs="Arial"/>
        </w:rPr>
        <w:t>While the 'Move Seat Position' function or the 'Move Steering Position' function are in the process of automatic movement triggered by an Easy Entry Easy Exit request when either receive 'Seat_Manual_Adjustment' as 'Active' or 'Steering_Manual_Adjustment' as 'Active' then both functions shall cease the automatic movement</w:t>
      </w:r>
    </w:p>
    <w:p w14:paraId="2360F5AA"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AFF55D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D374C"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76</w:t>
            </w:r>
          </w:p>
        </w:tc>
      </w:tr>
      <w:tr w:rsidR="005E302E" w:rsidRPr="00FD127C" w14:paraId="28E6FD5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C32C1"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3EB4E" w14:textId="77777777" w:rsidR="005E302E" w:rsidRDefault="005E302E" w:rsidP="00812550"/>
        </w:tc>
      </w:tr>
      <w:tr w:rsidR="005E302E" w:rsidRPr="00FD127C" w14:paraId="4C22380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1723B"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81ECC" w14:textId="77777777" w:rsidR="005E302E" w:rsidRDefault="005E302E" w:rsidP="00812550"/>
        </w:tc>
      </w:tr>
      <w:tr w:rsidR="005E302E" w:rsidRPr="00FD127C" w14:paraId="1D03473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C15B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92D7F" w14:textId="77777777" w:rsidR="005E302E" w:rsidRDefault="005E302E" w:rsidP="00812550"/>
        </w:tc>
      </w:tr>
      <w:tr w:rsidR="005E302E" w:rsidRPr="00FD127C" w14:paraId="41B1C03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EE56A"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3D95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F5C388"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B2BF3" w14:textId="77777777" w:rsidR="005E302E" w:rsidRDefault="005E302E" w:rsidP="00812550"/>
        </w:tc>
      </w:tr>
      <w:tr w:rsidR="005E302E" w:rsidRPr="00FD127C" w14:paraId="0413756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743D6"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24462"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EA5A73C" wp14:editId="140D97C5">
                  <wp:extent cx="152400" cy="152400"/>
                  <wp:effectExtent l="0" t="0" r="0" b="0"/>
                  <wp:docPr id="50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Feature_Req_51 Easy Entry Easy Exit - Manual Move - Cancel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61CB3"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E7C23E" w14:textId="77777777" w:rsidR="005E302E" w:rsidRDefault="005E302E" w:rsidP="00812550"/>
        </w:tc>
      </w:tr>
      <w:tr w:rsidR="005E302E" w:rsidRPr="00FD127C" w14:paraId="7BAE0FD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ACE32"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154AB3"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F9CA8"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9948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3BB0F"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C1B3E" w14:textId="77777777" w:rsidR="005E302E" w:rsidRDefault="005E302E" w:rsidP="00812550"/>
        </w:tc>
      </w:tr>
      <w:tr w:rsidR="005E302E" w:rsidRPr="00FD127C" w14:paraId="30B4D31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A25763" w14:textId="77777777" w:rsidR="005E302E" w:rsidRPr="00FD127C" w:rsidRDefault="002E13E1" w:rsidP="00812550">
            <w:pPr>
              <w:rPr>
                <w:rFonts w:cs="Arial"/>
                <w:bCs/>
                <w:color w:val="808080" w:themeColor="background1" w:themeShade="80"/>
                <w:sz w:val="16"/>
                <w:szCs w:val="14"/>
              </w:rPr>
            </w:pPr>
            <w:hyperlink r:id="rId144"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FF584A"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EAFB3A"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12C5F1" w14:textId="77777777" w:rsidR="005E302E" w:rsidRDefault="005E302E" w:rsidP="005E302E"/>
    <w:p w14:paraId="7F4064F2" w14:textId="77777777" w:rsidR="005E302E" w:rsidRPr="0017445F" w:rsidRDefault="005E302E" w:rsidP="005E302E">
      <w:pPr>
        <w:pStyle w:val="RERequirement"/>
        <w:shd w:val="clear" w:color="auto" w:fill="F2F2F2" w:themeFill="background1" w:themeFillShade="F2"/>
      </w:pPr>
      <w:r>
        <w:t>77 Easy Entry Easy Exit - Manual Move - Drive Position 1</w:t>
      </w:r>
    </w:p>
    <w:p w14:paraId="646D932B" w14:textId="77777777" w:rsidR="005E302E" w:rsidRDefault="005E302E" w:rsidP="005E302E">
      <w:pPr>
        <w:rPr>
          <w:rFonts w:cs="Arial"/>
        </w:rPr>
      </w:pPr>
      <w:r>
        <w:rPr>
          <w:rFonts w:cs="Arial"/>
        </w:rPr>
        <w:t>When the 'Move Seat Position' function or the 'Move Steering Position' function receive 'Seat_Manual_Adjustment' as 'Active' or 'Steering_Manual_Adjustment' as 'Active' then both functions shall consider the current position the drive position</w:t>
      </w:r>
    </w:p>
    <w:p w14:paraId="5AB3D12E"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87C60B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CB584"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77</w:t>
            </w:r>
          </w:p>
        </w:tc>
      </w:tr>
      <w:tr w:rsidR="005E302E" w:rsidRPr="00FD127C" w14:paraId="02C1FBE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65B09"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F6853" w14:textId="77777777" w:rsidR="005E302E" w:rsidRDefault="005E302E" w:rsidP="00812550"/>
        </w:tc>
      </w:tr>
      <w:tr w:rsidR="005E302E" w:rsidRPr="00FD127C" w14:paraId="716FB0B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91518"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B2D90" w14:textId="77777777" w:rsidR="005E302E" w:rsidRDefault="005E302E" w:rsidP="00812550"/>
        </w:tc>
      </w:tr>
      <w:tr w:rsidR="005E302E" w:rsidRPr="00FD127C" w14:paraId="7FF8CA9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C7B8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B0842" w14:textId="77777777" w:rsidR="005E302E" w:rsidRDefault="005E302E" w:rsidP="00812550"/>
        </w:tc>
      </w:tr>
      <w:tr w:rsidR="005E302E" w:rsidRPr="00FD127C" w14:paraId="2211458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17541"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BE31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447E5"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6E1CE" w14:textId="77777777" w:rsidR="005E302E" w:rsidRDefault="005E302E" w:rsidP="00812550"/>
        </w:tc>
      </w:tr>
      <w:tr w:rsidR="005E302E" w:rsidRPr="00FD127C" w14:paraId="49ACE55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3F2AE"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1B303"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884146A" wp14:editId="2E101B06">
                  <wp:extent cx="152400" cy="152400"/>
                  <wp:effectExtent l="0" t="0" r="0" b="0"/>
                  <wp:docPr id="50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Feature_Req_52 Easy Entry Easy Exit - Manual Move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D3D99"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109AD" w14:textId="77777777" w:rsidR="005E302E" w:rsidRDefault="005E302E" w:rsidP="00812550"/>
        </w:tc>
      </w:tr>
      <w:tr w:rsidR="005E302E" w:rsidRPr="00FD127C" w14:paraId="34695A0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672D4" w14:textId="77777777" w:rsidR="005E302E" w:rsidRPr="00FD127C" w:rsidRDefault="005E302E"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CFE20C"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F8E39"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FEC7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F36D7"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27DD81" w14:textId="77777777" w:rsidR="005E302E" w:rsidRDefault="005E302E" w:rsidP="00812550"/>
        </w:tc>
      </w:tr>
      <w:tr w:rsidR="005E302E" w:rsidRPr="00FD127C" w14:paraId="494B4E8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AFB946" w14:textId="77777777" w:rsidR="005E302E" w:rsidRPr="00FD127C" w:rsidRDefault="002E13E1" w:rsidP="00812550">
            <w:pPr>
              <w:rPr>
                <w:rFonts w:cs="Arial"/>
                <w:bCs/>
                <w:color w:val="808080" w:themeColor="background1" w:themeShade="80"/>
                <w:sz w:val="16"/>
                <w:szCs w:val="14"/>
              </w:rPr>
            </w:pPr>
            <w:hyperlink r:id="rId145"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63A081"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1121D2"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1077B1" w14:textId="77777777" w:rsidR="005E302E" w:rsidRDefault="005E302E" w:rsidP="005E302E"/>
    <w:p w14:paraId="37CCBBA9" w14:textId="77777777" w:rsidR="005E302E" w:rsidRPr="0017445F" w:rsidRDefault="005E302E" w:rsidP="005E302E">
      <w:pPr>
        <w:pStyle w:val="RERequirement"/>
        <w:shd w:val="clear" w:color="auto" w:fill="F2F2F2" w:themeFill="background1" w:themeFillShade="F2"/>
      </w:pPr>
      <w:bookmarkStart w:id="116" w:name="_043eae66578b27ae8c6f99304114cd83"/>
      <w:r>
        <w:t>83</w:t>
      </w:r>
      <w:bookmarkEnd w:id="116"/>
      <w:r>
        <w:t xml:space="preserve"> Easy Entry Easy Exit - Steering Column Tilt Offset 1</w:t>
      </w:r>
    </w:p>
    <w:p w14:paraId="44480D9F" w14:textId="77777777" w:rsidR="005E302E" w:rsidRDefault="005E302E" w:rsidP="005E302E">
      <w:pPr>
        <w:rPr>
          <w:rFonts w:cs="Arial"/>
        </w:rPr>
      </w:pPr>
      <w:r>
        <w:rPr>
          <w:rFonts w:cs="Arial"/>
        </w:rPr>
        <w:t>When the 'Move Steering Position' function receives 'EEEE_Request_Steering' as 'EEEE' then the 'Move Steering Position' function shall remember the current position and move the steering column upward to the maximum setting</w:t>
      </w:r>
    </w:p>
    <w:p w14:paraId="1B3F74B1"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3F7913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C5B4D"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83</w:t>
            </w:r>
          </w:p>
        </w:tc>
      </w:tr>
      <w:tr w:rsidR="005E302E" w:rsidRPr="00FD127C" w14:paraId="167295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B72CE"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011AA" w14:textId="77777777" w:rsidR="005E302E" w:rsidRDefault="005E302E" w:rsidP="00812550"/>
        </w:tc>
      </w:tr>
      <w:tr w:rsidR="005E302E" w:rsidRPr="00FD127C" w14:paraId="0DA540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C9A86"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0F2F3" w14:textId="77777777" w:rsidR="005E302E" w:rsidRDefault="005E302E" w:rsidP="00812550"/>
        </w:tc>
      </w:tr>
      <w:tr w:rsidR="005E302E" w:rsidRPr="00FD127C" w14:paraId="2C00130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BC768"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D9814" w14:textId="77777777" w:rsidR="005E302E" w:rsidRDefault="005E302E" w:rsidP="00812550"/>
        </w:tc>
      </w:tr>
      <w:tr w:rsidR="005E302E" w:rsidRPr="00FD127C" w14:paraId="7BBE2A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7C71F"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EAB3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BCE66"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7A027B" w14:textId="77777777" w:rsidR="005E302E" w:rsidRDefault="005E302E" w:rsidP="00812550"/>
        </w:tc>
      </w:tr>
      <w:tr w:rsidR="005E302E" w:rsidRPr="00FD127C" w14:paraId="31A8A49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DBA0"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263DC"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AE979F7" wp14:editId="29F8C8D5">
                  <wp:extent cx="152400" cy="152400"/>
                  <wp:effectExtent l="0" t="0" r="0" b="0"/>
                  <wp:docPr id="51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Feature_Req_57 Easy Entry Easy Exit - Steering Column Tilt Offset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2DEDD9"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0A92A4" w14:textId="77777777" w:rsidR="005E302E" w:rsidRDefault="005E302E" w:rsidP="00812550"/>
        </w:tc>
      </w:tr>
      <w:tr w:rsidR="005E302E" w:rsidRPr="00FD127C" w14:paraId="0631CF4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F67B6"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FA7AB3"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1E6BC"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DC5F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E05E62"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91C4A6" w14:textId="77777777" w:rsidR="005E302E" w:rsidRDefault="005E302E" w:rsidP="00812550"/>
        </w:tc>
      </w:tr>
      <w:tr w:rsidR="005E302E" w:rsidRPr="00FD127C" w14:paraId="6A2E01E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E98865" w14:textId="77777777" w:rsidR="005E302E" w:rsidRPr="00FD127C" w:rsidRDefault="002E13E1" w:rsidP="00812550">
            <w:pPr>
              <w:rPr>
                <w:rFonts w:cs="Arial"/>
                <w:bCs/>
                <w:color w:val="808080" w:themeColor="background1" w:themeShade="80"/>
                <w:sz w:val="16"/>
                <w:szCs w:val="14"/>
              </w:rPr>
            </w:pPr>
            <w:hyperlink r:id="rId146"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26DF8"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1B6C9"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0AEBCF" w14:textId="77777777" w:rsidR="005E302E" w:rsidRDefault="005E302E" w:rsidP="005E302E"/>
    <w:p w14:paraId="78051A38" w14:textId="77777777" w:rsidR="005E302E" w:rsidRPr="0017445F" w:rsidRDefault="005E302E" w:rsidP="005E302E">
      <w:pPr>
        <w:pStyle w:val="RERequirement"/>
        <w:shd w:val="clear" w:color="auto" w:fill="F2F2F2" w:themeFill="background1" w:themeFillShade="F2"/>
      </w:pPr>
      <w:bookmarkStart w:id="117" w:name="_e59e1f06ec2bc647ac275d029802d2a9"/>
      <w:r>
        <w:t>84</w:t>
      </w:r>
      <w:bookmarkEnd w:id="117"/>
      <w:r>
        <w:t xml:space="preserve"> Easy Entry Easy Exit - Steering Column Telescope Offset 1</w:t>
      </w:r>
    </w:p>
    <w:p w14:paraId="76CBD51F" w14:textId="77777777" w:rsidR="005E302E" w:rsidRDefault="005E302E" w:rsidP="005E302E">
      <w:pPr>
        <w:rPr>
          <w:rFonts w:cs="Arial"/>
        </w:rPr>
      </w:pPr>
      <w:r>
        <w:rPr>
          <w:rFonts w:cs="Arial"/>
        </w:rPr>
        <w:t>When the 'Move Steering Position' function receives 'EEEE_Request_Steering' as 'EEEE' then the 'Move Steering Position' function shall remember the current position and move the steering column inward to the minimum setting</w:t>
      </w:r>
    </w:p>
    <w:p w14:paraId="04BC0412"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3B3A1EA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4D91E"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84</w:t>
            </w:r>
          </w:p>
        </w:tc>
      </w:tr>
      <w:tr w:rsidR="005E302E" w:rsidRPr="00FD127C" w14:paraId="69E7CF8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7B754"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0DB40" w14:textId="77777777" w:rsidR="005E302E" w:rsidRDefault="005E302E" w:rsidP="00812550"/>
        </w:tc>
      </w:tr>
      <w:tr w:rsidR="005E302E" w:rsidRPr="00FD127C" w14:paraId="759130B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1197D4"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A90C9" w14:textId="77777777" w:rsidR="005E302E" w:rsidRDefault="005E302E" w:rsidP="00812550"/>
        </w:tc>
      </w:tr>
      <w:tr w:rsidR="005E302E" w:rsidRPr="00FD127C" w14:paraId="5A46A6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75B3C"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3FCD0" w14:textId="77777777" w:rsidR="005E302E" w:rsidRDefault="005E302E" w:rsidP="00812550"/>
        </w:tc>
      </w:tr>
      <w:tr w:rsidR="005E302E" w:rsidRPr="00FD127C" w14:paraId="47862BE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2697D"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5D0CE"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683400"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F8A37" w14:textId="77777777" w:rsidR="005E302E" w:rsidRDefault="005E302E" w:rsidP="00812550"/>
        </w:tc>
      </w:tr>
      <w:tr w:rsidR="005E302E" w:rsidRPr="00FD127C" w14:paraId="2D3CE40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E5705"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D0D18"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83D4D86" wp14:editId="72D3E5B8">
                  <wp:extent cx="152400" cy="152400"/>
                  <wp:effectExtent l="0" t="0" r="0" b="0"/>
                  <wp:docPr id="51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Feature_Req_58 Easy Entry Easy Exit - Steering Column Telescope Offset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C26FD"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091FA" w14:textId="77777777" w:rsidR="005E302E" w:rsidRDefault="005E302E" w:rsidP="00812550"/>
        </w:tc>
      </w:tr>
      <w:tr w:rsidR="005E302E" w:rsidRPr="00FD127C" w14:paraId="6F0D897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4FA4C"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304F6"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2128D"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EAC7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B8489"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848CC" w14:textId="77777777" w:rsidR="005E302E" w:rsidRDefault="005E302E" w:rsidP="00812550"/>
        </w:tc>
      </w:tr>
      <w:tr w:rsidR="005E302E" w:rsidRPr="00FD127C" w14:paraId="3D6AC91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5F350D" w14:textId="77777777" w:rsidR="005E302E" w:rsidRPr="00FD127C" w:rsidRDefault="002E13E1" w:rsidP="00812550">
            <w:pPr>
              <w:rPr>
                <w:rFonts w:cs="Arial"/>
                <w:bCs/>
                <w:color w:val="808080" w:themeColor="background1" w:themeShade="80"/>
                <w:sz w:val="16"/>
                <w:szCs w:val="14"/>
              </w:rPr>
            </w:pPr>
            <w:hyperlink r:id="rId147"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83351F"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99DAC7"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B0D45D" w14:textId="77777777" w:rsidR="005E302E" w:rsidRDefault="005E302E" w:rsidP="005E302E"/>
    <w:p w14:paraId="4ECFD44B" w14:textId="77777777" w:rsidR="005E302E" w:rsidRPr="0017445F" w:rsidRDefault="005E302E" w:rsidP="005E302E">
      <w:pPr>
        <w:pStyle w:val="RERequirement"/>
        <w:shd w:val="clear" w:color="auto" w:fill="F2F2F2" w:themeFill="background1" w:themeFillShade="F2"/>
      </w:pPr>
      <w:bookmarkStart w:id="118" w:name="_8de35ddeb655ff1f8f694cfa46ff5544"/>
      <w:r>
        <w:t>85</w:t>
      </w:r>
      <w:bookmarkEnd w:id="118"/>
      <w:r>
        <w:t xml:space="preserve"> Easy Entry Easy Exit - Steering Column Telescope Offset 2</w:t>
      </w:r>
    </w:p>
    <w:p w14:paraId="1610194A" w14:textId="77777777" w:rsidR="005E302E" w:rsidRDefault="005E302E" w:rsidP="005E302E">
      <w:pPr>
        <w:rPr>
          <w:rFonts w:cs="Arial"/>
        </w:rPr>
      </w:pPr>
      <w:r>
        <w:rPr>
          <w:rFonts w:cs="Arial"/>
        </w:rPr>
        <w:t>While the seat position is in the Easy Entry Easy Exit offset when the 'Move Steering Position' function receives 'EEEE_Request_Steering' as 'Drive' then the 'Move Steering Position' function shall move the steering column to the remembered position</w:t>
      </w:r>
    </w:p>
    <w:p w14:paraId="02A6EFC6"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65A16E2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921C5"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85</w:t>
            </w:r>
          </w:p>
        </w:tc>
      </w:tr>
      <w:tr w:rsidR="005E302E" w:rsidRPr="00FD127C" w14:paraId="3854863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C2BCD"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962EA" w14:textId="77777777" w:rsidR="005E302E" w:rsidRDefault="005E302E" w:rsidP="00812550"/>
        </w:tc>
      </w:tr>
      <w:tr w:rsidR="005E302E" w:rsidRPr="00FD127C" w14:paraId="5DD5FF7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D082E"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F824A" w14:textId="77777777" w:rsidR="005E302E" w:rsidRDefault="005E302E" w:rsidP="00812550"/>
        </w:tc>
      </w:tr>
      <w:tr w:rsidR="005E302E" w:rsidRPr="00FD127C" w14:paraId="7036D4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7377F"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90238" w14:textId="77777777" w:rsidR="005E302E" w:rsidRDefault="005E302E" w:rsidP="00812550"/>
        </w:tc>
      </w:tr>
      <w:tr w:rsidR="005E302E" w:rsidRPr="00FD127C" w14:paraId="07C1E22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832D4"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2916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12AF0"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68EFBC" w14:textId="77777777" w:rsidR="005E302E" w:rsidRDefault="005E302E" w:rsidP="00812550"/>
        </w:tc>
      </w:tr>
      <w:tr w:rsidR="005E302E" w:rsidRPr="00FD127C" w14:paraId="50010B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CD5DE"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5833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38699E"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89D8E" w14:textId="77777777" w:rsidR="005E302E" w:rsidRDefault="005E302E" w:rsidP="00812550"/>
        </w:tc>
      </w:tr>
      <w:tr w:rsidR="005E302E" w:rsidRPr="00FD127C" w14:paraId="2D179E6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6BF33"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1D90D"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0932E"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AFBD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1B4BED"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CBC7B" w14:textId="77777777" w:rsidR="005E302E" w:rsidRDefault="005E302E" w:rsidP="00812550"/>
        </w:tc>
      </w:tr>
      <w:tr w:rsidR="005E302E" w:rsidRPr="00FD127C" w14:paraId="3C0866C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251947" w14:textId="77777777" w:rsidR="005E302E" w:rsidRPr="00FD127C" w:rsidRDefault="002E13E1" w:rsidP="00812550">
            <w:pPr>
              <w:rPr>
                <w:rFonts w:cs="Arial"/>
                <w:bCs/>
                <w:color w:val="808080" w:themeColor="background1" w:themeShade="80"/>
                <w:sz w:val="16"/>
                <w:szCs w:val="14"/>
              </w:rPr>
            </w:pPr>
            <w:hyperlink r:id="rId148"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47B1A6"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772D10"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5AA679" w14:textId="77777777" w:rsidR="005E302E" w:rsidRDefault="005E302E" w:rsidP="005E302E"/>
    <w:p w14:paraId="15B137D1" w14:textId="77777777" w:rsidR="005E302E" w:rsidRPr="0017445F" w:rsidRDefault="005E302E" w:rsidP="005E302E">
      <w:pPr>
        <w:pStyle w:val="RERequirement"/>
        <w:shd w:val="clear" w:color="auto" w:fill="F2F2F2" w:themeFill="background1" w:themeFillShade="F2"/>
      </w:pPr>
      <w:r>
        <w:t xml:space="preserve">103 Diagnostics - Technician 1 </w:t>
      </w:r>
    </w:p>
    <w:p w14:paraId="4AB707D2" w14:textId="77777777" w:rsidR="005E302E" w:rsidRDefault="005E302E" w:rsidP="005E302E">
      <w:pPr>
        <w:rPr>
          <w:rFonts w:cs="Arial"/>
        </w:rPr>
      </w:pPr>
      <w:r>
        <w:rPr>
          <w:rFonts w:cs="Arial"/>
        </w:rPr>
        <w:t>When receiving a request to write from the Diagnostics System while in Diagnostic Mode the Classic Memory Settings System shall apply the request</w:t>
      </w:r>
    </w:p>
    <w:p w14:paraId="6AB3D449"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3378B9B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3DBED"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5E302E" w:rsidRPr="00FD127C" w14:paraId="0A8F119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85D52"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0D819" w14:textId="77777777" w:rsidR="005E302E" w:rsidRDefault="005E302E" w:rsidP="00812550"/>
        </w:tc>
      </w:tr>
      <w:tr w:rsidR="005E302E" w:rsidRPr="00FD127C" w14:paraId="7063C20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2DE3E"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4CB2F" w14:textId="77777777" w:rsidR="005E302E" w:rsidRDefault="005E302E" w:rsidP="00812550"/>
        </w:tc>
      </w:tr>
      <w:tr w:rsidR="005E302E" w:rsidRPr="00FD127C" w14:paraId="1FE230A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7A5B1"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C49A6" w14:textId="77777777" w:rsidR="005E302E" w:rsidRDefault="005E302E" w:rsidP="00812550"/>
        </w:tc>
      </w:tr>
      <w:tr w:rsidR="005E302E" w:rsidRPr="00FD127C" w14:paraId="433D255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27913"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B9D0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3E831"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4F60B1" w14:textId="77777777" w:rsidR="005E302E" w:rsidRDefault="005E302E" w:rsidP="00812550"/>
        </w:tc>
      </w:tr>
      <w:tr w:rsidR="005E302E" w:rsidRPr="00FD127C" w14:paraId="08837C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D7C0E"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CE094"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620AE18" wp14:editId="6EC39812">
                  <wp:extent cx="152400" cy="152400"/>
                  <wp:effectExtent l="0" t="0" r="0" b="0"/>
                  <wp:docPr id="51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07026"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3B283D" w14:textId="77777777" w:rsidR="005E302E" w:rsidRDefault="005E302E" w:rsidP="00812550"/>
        </w:tc>
      </w:tr>
      <w:tr w:rsidR="005E302E" w:rsidRPr="00FD127C" w14:paraId="710A2A0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D10BE" w14:textId="77777777" w:rsidR="005E302E" w:rsidRPr="00FD127C" w:rsidRDefault="005E302E"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B8294F"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57ED7"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FA7FD"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C835C"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D81780" w14:textId="77777777" w:rsidR="005E302E" w:rsidRDefault="005E302E" w:rsidP="00812550"/>
        </w:tc>
      </w:tr>
      <w:tr w:rsidR="005E302E" w:rsidRPr="00FD127C" w14:paraId="75CA3E5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FAD537" w14:textId="77777777" w:rsidR="005E302E" w:rsidRPr="00FD127C" w:rsidRDefault="002E13E1" w:rsidP="00812550">
            <w:pPr>
              <w:rPr>
                <w:rFonts w:cs="Arial"/>
                <w:bCs/>
                <w:color w:val="808080" w:themeColor="background1" w:themeShade="80"/>
                <w:sz w:val="16"/>
                <w:szCs w:val="14"/>
              </w:rPr>
            </w:pPr>
            <w:hyperlink r:id="rId149"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258E7"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A9590E"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C63152" w14:textId="77777777" w:rsidR="005E302E" w:rsidRDefault="005E302E" w:rsidP="005E302E"/>
    <w:p w14:paraId="505F0D1A" w14:textId="77777777" w:rsidR="005E302E" w:rsidRPr="0017445F" w:rsidRDefault="005E302E" w:rsidP="005E302E">
      <w:pPr>
        <w:pStyle w:val="RERequirement"/>
        <w:shd w:val="clear" w:color="auto" w:fill="F2F2F2" w:themeFill="background1" w:themeFillShade="F2"/>
      </w:pPr>
      <w:r>
        <w:t>104 Diagnostics - Technician 2</w:t>
      </w:r>
    </w:p>
    <w:p w14:paraId="69867117" w14:textId="77777777" w:rsidR="005E302E" w:rsidRDefault="005E302E" w:rsidP="005E302E">
      <w:pPr>
        <w:rPr>
          <w:rFonts w:cs="Arial"/>
        </w:rPr>
      </w:pPr>
      <w:r>
        <w:rPr>
          <w:rFonts w:cs="Arial"/>
        </w:rPr>
        <w:t>When receiving a request to write from the Diagnostics System while in Diagnostic Mode the Easy Entry Easy Exit System shall apply the request</w:t>
      </w:r>
    </w:p>
    <w:p w14:paraId="65AD669B"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753898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462DB0"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5E302E" w:rsidRPr="00FD127C" w14:paraId="3DD508B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11DDF"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3D591" w14:textId="77777777" w:rsidR="005E302E" w:rsidRDefault="005E302E" w:rsidP="00812550"/>
        </w:tc>
      </w:tr>
      <w:tr w:rsidR="005E302E" w:rsidRPr="00FD127C" w14:paraId="3187C4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B7998"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48966" w14:textId="77777777" w:rsidR="005E302E" w:rsidRDefault="005E302E" w:rsidP="00812550"/>
        </w:tc>
      </w:tr>
      <w:tr w:rsidR="005E302E" w:rsidRPr="00FD127C" w14:paraId="57D4AC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C8A21"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BEFA0" w14:textId="77777777" w:rsidR="005E302E" w:rsidRDefault="005E302E" w:rsidP="00812550"/>
        </w:tc>
      </w:tr>
      <w:tr w:rsidR="005E302E" w:rsidRPr="00FD127C" w14:paraId="40B2658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DB9B5"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A059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5F5A1"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D1819" w14:textId="77777777" w:rsidR="005E302E" w:rsidRDefault="005E302E" w:rsidP="00812550"/>
        </w:tc>
      </w:tr>
      <w:tr w:rsidR="005E302E" w:rsidRPr="00FD127C" w14:paraId="68200EC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DBBD8"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C121B"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0ADE412" wp14:editId="0A13785C">
                  <wp:extent cx="152400" cy="152400"/>
                  <wp:effectExtent l="0" t="0" r="0" b="0"/>
                  <wp:docPr id="51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5F57F9"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EADD9" w14:textId="77777777" w:rsidR="005E302E" w:rsidRDefault="005E302E" w:rsidP="00812550"/>
        </w:tc>
      </w:tr>
      <w:tr w:rsidR="005E302E" w:rsidRPr="00FD127C" w14:paraId="72F63EE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319C6"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607DA0"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01B8B"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D9B1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34A92"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0A9FD" w14:textId="77777777" w:rsidR="005E302E" w:rsidRDefault="005E302E" w:rsidP="00812550"/>
        </w:tc>
      </w:tr>
      <w:tr w:rsidR="005E302E" w:rsidRPr="00FD127C" w14:paraId="193F72B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D8F937" w14:textId="77777777" w:rsidR="005E302E" w:rsidRPr="00FD127C" w:rsidRDefault="002E13E1" w:rsidP="00812550">
            <w:pPr>
              <w:rPr>
                <w:rFonts w:cs="Arial"/>
                <w:bCs/>
                <w:color w:val="808080" w:themeColor="background1" w:themeShade="80"/>
                <w:sz w:val="16"/>
                <w:szCs w:val="14"/>
              </w:rPr>
            </w:pPr>
            <w:hyperlink r:id="rId150"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DD9B34"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80D35"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207C65" w14:textId="77777777" w:rsidR="005E302E" w:rsidRDefault="005E302E" w:rsidP="005E302E"/>
    <w:p w14:paraId="23510516" w14:textId="77777777" w:rsidR="005E302E" w:rsidRPr="0017445F" w:rsidRDefault="005E302E" w:rsidP="005E302E">
      <w:pPr>
        <w:pStyle w:val="RERequirement"/>
        <w:shd w:val="clear" w:color="auto" w:fill="F2F2F2" w:themeFill="background1" w:themeFillShade="F2"/>
      </w:pPr>
      <w:r>
        <w:t>105 Diagnostics - Technician 3</w:t>
      </w:r>
    </w:p>
    <w:p w14:paraId="763CE106" w14:textId="77777777" w:rsidR="005E302E" w:rsidRDefault="005E302E" w:rsidP="005E302E">
      <w:pPr>
        <w:rPr>
          <w:rFonts w:cs="Arial"/>
        </w:rPr>
      </w:pPr>
      <w:r>
        <w:rPr>
          <w:rFonts w:cs="Arial"/>
        </w:rPr>
        <w:t>When receiving a request to read from the Diagnostics System while in Diagnostic Mode the Classic Memory Settings System shall send the requested data</w:t>
      </w:r>
    </w:p>
    <w:p w14:paraId="1891A0B0"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74072AA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CE3D02"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5E302E" w:rsidRPr="00FD127C" w14:paraId="570A7D5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B1F1B"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526B3" w14:textId="77777777" w:rsidR="005E302E" w:rsidRDefault="005E302E" w:rsidP="00812550"/>
        </w:tc>
      </w:tr>
      <w:tr w:rsidR="005E302E" w:rsidRPr="00FD127C" w14:paraId="532F68A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77440D"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A9193" w14:textId="77777777" w:rsidR="005E302E" w:rsidRDefault="005E302E" w:rsidP="00812550"/>
        </w:tc>
      </w:tr>
      <w:tr w:rsidR="005E302E" w:rsidRPr="00FD127C" w14:paraId="4AB02D0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DB31E"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D5C70" w14:textId="77777777" w:rsidR="005E302E" w:rsidRDefault="005E302E" w:rsidP="00812550"/>
        </w:tc>
      </w:tr>
      <w:tr w:rsidR="005E302E" w:rsidRPr="00FD127C" w14:paraId="0E5AEAE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C0E14"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4F95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F7EC3"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EE318" w14:textId="77777777" w:rsidR="005E302E" w:rsidRDefault="005E302E" w:rsidP="00812550"/>
        </w:tc>
      </w:tr>
      <w:tr w:rsidR="005E302E" w:rsidRPr="00FD127C" w14:paraId="106DE6B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2A24B"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8F330"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7FD1187" wp14:editId="3296330C">
                  <wp:extent cx="152400" cy="152400"/>
                  <wp:effectExtent l="0" t="0" r="0" b="0"/>
                  <wp:docPr id="51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6270C"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4AA16" w14:textId="77777777" w:rsidR="005E302E" w:rsidRDefault="005E302E" w:rsidP="00812550"/>
        </w:tc>
      </w:tr>
      <w:tr w:rsidR="005E302E" w:rsidRPr="00FD127C" w14:paraId="3F13CB0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889FD"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129FC1"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777B8"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8A80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4159A"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D79BC" w14:textId="77777777" w:rsidR="005E302E" w:rsidRDefault="005E302E" w:rsidP="00812550"/>
        </w:tc>
      </w:tr>
      <w:tr w:rsidR="005E302E" w:rsidRPr="00FD127C" w14:paraId="4836303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60D269" w14:textId="77777777" w:rsidR="005E302E" w:rsidRPr="00FD127C" w:rsidRDefault="002E13E1" w:rsidP="00812550">
            <w:pPr>
              <w:rPr>
                <w:rFonts w:cs="Arial"/>
                <w:bCs/>
                <w:color w:val="808080" w:themeColor="background1" w:themeShade="80"/>
                <w:sz w:val="16"/>
                <w:szCs w:val="14"/>
              </w:rPr>
            </w:pPr>
            <w:hyperlink r:id="rId151"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75048D"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3C5930"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E5C85C" w14:textId="77777777" w:rsidR="005E302E" w:rsidRDefault="005E302E" w:rsidP="005E302E"/>
    <w:p w14:paraId="47446BB4" w14:textId="77777777" w:rsidR="005E302E" w:rsidRPr="0017445F" w:rsidRDefault="005E302E" w:rsidP="005E302E">
      <w:pPr>
        <w:pStyle w:val="RERequirement"/>
        <w:shd w:val="clear" w:color="auto" w:fill="F2F2F2" w:themeFill="background1" w:themeFillShade="F2"/>
      </w:pPr>
      <w:r>
        <w:t>106 Diagnostics - Technician 4</w:t>
      </w:r>
    </w:p>
    <w:p w14:paraId="26E4C304" w14:textId="77777777" w:rsidR="005E302E" w:rsidRDefault="005E302E" w:rsidP="005E302E">
      <w:pPr>
        <w:rPr>
          <w:rFonts w:cs="Arial"/>
        </w:rPr>
      </w:pPr>
      <w:r>
        <w:rPr>
          <w:rFonts w:cs="Arial"/>
        </w:rPr>
        <w:t>When receiving a request to read from the Diagnostics System while in Diagnostic Mode the Easy Entry Easy Exit System shall send the requested data</w:t>
      </w:r>
    </w:p>
    <w:p w14:paraId="311A3623"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5149FC2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9BB3B5"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5E302E" w:rsidRPr="00FD127C" w14:paraId="17C7829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C0086"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CD4AB" w14:textId="77777777" w:rsidR="005E302E" w:rsidRDefault="005E302E" w:rsidP="00812550"/>
        </w:tc>
      </w:tr>
      <w:tr w:rsidR="005E302E" w:rsidRPr="00FD127C" w14:paraId="4DB84D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EA5005"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CB63E" w14:textId="77777777" w:rsidR="005E302E" w:rsidRDefault="005E302E" w:rsidP="00812550"/>
        </w:tc>
      </w:tr>
      <w:tr w:rsidR="005E302E" w:rsidRPr="00FD127C" w14:paraId="5C7ABED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4476A"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46DF1" w14:textId="77777777" w:rsidR="005E302E" w:rsidRDefault="005E302E" w:rsidP="00812550"/>
        </w:tc>
      </w:tr>
      <w:tr w:rsidR="005E302E" w:rsidRPr="00FD127C" w14:paraId="3FACC6B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F84DE4"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11379"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4D550"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81510" w14:textId="77777777" w:rsidR="005E302E" w:rsidRDefault="005E302E" w:rsidP="00812550"/>
        </w:tc>
      </w:tr>
      <w:tr w:rsidR="005E302E" w:rsidRPr="00FD127C" w14:paraId="76906C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0BC16"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C951F"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7312661" wp14:editId="439A3AF8">
                  <wp:extent cx="152400" cy="152400"/>
                  <wp:effectExtent l="0" t="0" r="0" b="0"/>
                  <wp:docPr id="52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01AD23"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C009D" w14:textId="77777777" w:rsidR="005E302E" w:rsidRDefault="005E302E" w:rsidP="00812550"/>
        </w:tc>
      </w:tr>
      <w:tr w:rsidR="005E302E" w:rsidRPr="00FD127C" w14:paraId="13C871E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62F64"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4DC48"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37E8A"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A3971"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A7E90"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64457" w14:textId="77777777" w:rsidR="005E302E" w:rsidRDefault="005E302E" w:rsidP="00812550"/>
        </w:tc>
      </w:tr>
      <w:tr w:rsidR="005E302E" w:rsidRPr="00FD127C" w14:paraId="5A8154E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C6A2E2" w14:textId="77777777" w:rsidR="005E302E" w:rsidRPr="00FD127C" w:rsidRDefault="002E13E1" w:rsidP="00812550">
            <w:pPr>
              <w:rPr>
                <w:rFonts w:cs="Arial"/>
                <w:bCs/>
                <w:color w:val="808080" w:themeColor="background1" w:themeShade="80"/>
                <w:sz w:val="16"/>
                <w:szCs w:val="14"/>
              </w:rPr>
            </w:pPr>
            <w:hyperlink r:id="rId152"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636428"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64B3E"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A2F16B" w14:textId="77777777" w:rsidR="005E302E" w:rsidRDefault="005E302E" w:rsidP="005E302E"/>
    <w:p w14:paraId="3C1464FF" w14:textId="77777777" w:rsidR="005E302E" w:rsidRDefault="005E302E" w:rsidP="005E302E">
      <w:pPr>
        <w:pStyle w:val="Heading5"/>
      </w:pPr>
      <w:r>
        <w:t>Error Handling</w:t>
      </w:r>
    </w:p>
    <w:p w14:paraId="75735D48" w14:textId="77777777" w:rsidR="005E302E" w:rsidRDefault="005E302E" w:rsidP="005E302E"/>
    <w:p w14:paraId="65CE7A68" w14:textId="77777777" w:rsidR="005E302E" w:rsidRDefault="005E302E" w:rsidP="005E302E">
      <w:pPr>
        <w:rPr>
          <w:color w:val="A6A6A6" w:themeColor="background1" w:themeShade="A6"/>
        </w:rPr>
      </w:pPr>
      <w:r>
        <w:rPr>
          <w:color w:val="A6A6A6" w:themeColor="background1" w:themeShade="A6"/>
        </w:rPr>
        <w:t>No Error Handling Requirements specified.</w:t>
      </w:r>
    </w:p>
    <w:p w14:paraId="3D3ACD4F" w14:textId="77777777" w:rsidR="005E302E" w:rsidRDefault="005E302E" w:rsidP="005E302E">
      <w:pPr>
        <w:pStyle w:val="Heading4"/>
      </w:pPr>
      <w:r>
        <w:t>Non-Functional Requirements</w:t>
      </w:r>
    </w:p>
    <w:p w14:paraId="13E32E43" w14:textId="77777777" w:rsidR="005E302E" w:rsidRDefault="005E302E" w:rsidP="005E302E"/>
    <w:p w14:paraId="0D727CA9" w14:textId="77777777" w:rsidR="005E302E" w:rsidRDefault="005E302E" w:rsidP="005E302E">
      <w:pPr>
        <w:rPr>
          <w:color w:val="A6A6A6" w:themeColor="background1" w:themeShade="A6"/>
        </w:rPr>
      </w:pPr>
      <w:r>
        <w:rPr>
          <w:color w:val="A6A6A6" w:themeColor="background1" w:themeShade="A6"/>
        </w:rPr>
        <w:t>No Non-Functional Requirements specified.</w:t>
      </w:r>
    </w:p>
    <w:p w14:paraId="7C251B55" w14:textId="77777777" w:rsidR="005E302E" w:rsidRDefault="005E302E" w:rsidP="005E302E">
      <w:pPr>
        <w:pStyle w:val="Heading4"/>
      </w:pPr>
      <w:r>
        <w:t>Functional Safety Requirements</w:t>
      </w:r>
    </w:p>
    <w:p w14:paraId="36969812" w14:textId="77777777" w:rsidR="005E302E" w:rsidRDefault="005E302E" w:rsidP="005E302E">
      <w:pPr>
        <w:rPr>
          <w:highlight w:val="yellow"/>
        </w:rPr>
      </w:pPr>
    </w:p>
    <w:p w14:paraId="4A54BEAF" w14:textId="77777777" w:rsidR="005E302E" w:rsidRDefault="005E302E" w:rsidP="005E302E">
      <w:pPr>
        <w:rPr>
          <w:color w:val="A6A6A6" w:themeColor="background1" w:themeShade="A6"/>
        </w:rPr>
      </w:pPr>
      <w:r>
        <w:rPr>
          <w:color w:val="A6A6A6" w:themeColor="background1" w:themeShade="A6"/>
        </w:rPr>
        <w:t>No Functional Safety Requirements specified.</w:t>
      </w:r>
    </w:p>
    <w:p w14:paraId="302418BD" w14:textId="77777777" w:rsidR="005E302E" w:rsidRDefault="005E302E" w:rsidP="005E302E">
      <w:pPr>
        <w:pStyle w:val="Heading5"/>
      </w:pPr>
      <w:r>
        <w:lastRenderedPageBreak/>
        <w:t>ASIL Decomposition of Functional Safety Requirements</w:t>
      </w:r>
    </w:p>
    <w:p w14:paraId="73D5EA57" w14:textId="77777777" w:rsidR="005E302E" w:rsidRDefault="005E302E" w:rsidP="005E302E">
      <w:pPr>
        <w:pStyle w:val="NoSpacing"/>
      </w:pPr>
    </w:p>
    <w:p w14:paraId="708C0A15" w14:textId="77777777" w:rsidR="005E302E" w:rsidRDefault="005E302E" w:rsidP="005E302E">
      <w:pPr>
        <w:pStyle w:val="NoSpacing"/>
      </w:pPr>
    </w:p>
    <w:p w14:paraId="476BB8D8" w14:textId="77777777" w:rsidR="005E302E" w:rsidRDefault="005E302E" w:rsidP="005E302E">
      <w:pPr>
        <w:pStyle w:val="NoSpacing"/>
        <w:rPr>
          <w:color w:val="A6A6A6" w:themeColor="background1" w:themeShade="A6"/>
        </w:rPr>
      </w:pPr>
      <w:r>
        <w:rPr>
          <w:color w:val="A6A6A6" w:themeColor="background1" w:themeShade="A6"/>
        </w:rPr>
        <w:t>No Functional Safety Requirements with ASIL Decompositions specified.</w:t>
      </w:r>
    </w:p>
    <w:p w14:paraId="0A9F21FF" w14:textId="77777777" w:rsidR="005E302E" w:rsidRDefault="005E302E" w:rsidP="005E302E">
      <w:pPr>
        <w:pStyle w:val="Heading4"/>
      </w:pPr>
      <w:r>
        <w:t>Other Requirements</w:t>
      </w:r>
    </w:p>
    <w:p w14:paraId="15E7D9DA" w14:textId="77777777" w:rsidR="005E302E" w:rsidRDefault="005E302E" w:rsidP="005E302E">
      <w:pPr>
        <w:pStyle w:val="Heading5"/>
      </w:pPr>
      <w:r>
        <w:t>Design Requirements</w:t>
      </w:r>
    </w:p>
    <w:p w14:paraId="7A9D4C18" w14:textId="77777777" w:rsidR="005E302E" w:rsidRDefault="005E302E" w:rsidP="005E302E"/>
    <w:p w14:paraId="7F7D34FE" w14:textId="77777777" w:rsidR="005E302E" w:rsidRDefault="005E302E" w:rsidP="005E302E">
      <w:pPr>
        <w:rPr>
          <w:color w:val="A6A6A6" w:themeColor="background1" w:themeShade="A6"/>
        </w:rPr>
      </w:pPr>
      <w:r>
        <w:rPr>
          <w:color w:val="A6A6A6" w:themeColor="background1" w:themeShade="A6"/>
        </w:rPr>
        <w:t>No Design Requirements specified.</w:t>
      </w:r>
    </w:p>
    <w:p w14:paraId="0166F348" w14:textId="77777777" w:rsidR="005E302E" w:rsidRPr="00834E12" w:rsidRDefault="005E302E" w:rsidP="005E302E"/>
    <w:p w14:paraId="658FC022" w14:textId="77777777" w:rsidR="005E302E" w:rsidRDefault="005E302E" w:rsidP="005E302E">
      <w:pPr>
        <w:pStyle w:val="Heading3"/>
      </w:pPr>
      <w:r>
        <w:t>Function Requirements</w:t>
      </w:r>
    </w:p>
    <w:p w14:paraId="56CAD448" w14:textId="77777777" w:rsidR="005E302E" w:rsidRDefault="005E302E" w:rsidP="005E302E">
      <w:pPr>
        <w:pStyle w:val="Heading4"/>
      </w:pPr>
      <w:r>
        <w:t>Functional Requirements</w:t>
      </w:r>
    </w:p>
    <w:p w14:paraId="3E3EC418" w14:textId="77777777" w:rsidR="005E302E" w:rsidRDefault="005E302E" w:rsidP="005E302E">
      <w:pPr>
        <w:pStyle w:val="Heading5"/>
      </w:pPr>
      <w:r>
        <w:t>Normal Operation</w:t>
      </w:r>
    </w:p>
    <w:p w14:paraId="08F5A2D1" w14:textId="77777777" w:rsidR="005E302E" w:rsidRDefault="005E302E" w:rsidP="005E302E"/>
    <w:p w14:paraId="5273D416" w14:textId="77777777" w:rsidR="005E302E" w:rsidRPr="0017445F" w:rsidRDefault="005E302E" w:rsidP="005E302E">
      <w:pPr>
        <w:pStyle w:val="RERequirement"/>
        <w:shd w:val="clear" w:color="auto" w:fill="F2F2F2" w:themeFill="background1" w:themeFillShade="F2"/>
      </w:pPr>
      <w:bookmarkStart w:id="119" w:name="_fd676f67ace1d46177d372dc5f8ea530"/>
      <w:r>
        <w:t>8</w:t>
      </w:r>
      <w:bookmarkEnd w:id="119"/>
      <w:r>
        <w:t xml:space="preserve"> Personalization - Classic Memory Recall Methods 1</w:t>
      </w:r>
    </w:p>
    <w:p w14:paraId="409C379E" w14:textId="77777777" w:rsidR="005E302E" w:rsidRDefault="005E302E" w:rsidP="005E302E">
      <w:pPr>
        <w:rPr>
          <w:rFonts w:cs="Arial"/>
        </w:rPr>
      </w:pPr>
      <w:r>
        <w:rPr>
          <w:rFonts w:cs="Arial"/>
        </w:rPr>
        <w:t>"When the 'Request Recall Position' function receives one of the following</w:t>
      </w:r>
    </w:p>
    <w:p w14:paraId="440E8A41" w14:textId="77777777" w:rsidR="005E302E" w:rsidRDefault="005E302E" w:rsidP="005E302E">
      <w:pPr>
        <w:rPr>
          <w:rFonts w:cs="Arial"/>
        </w:rPr>
      </w:pPr>
      <w:r>
        <w:rPr>
          <w:rFonts w:cs="Arial"/>
        </w:rPr>
        <w:t>'Memory_Input Status' value of:</w:t>
      </w:r>
    </w:p>
    <w:p w14:paraId="7CDAC1FE" w14:textId="77777777" w:rsidR="005E302E" w:rsidRDefault="005E302E" w:rsidP="005E302E">
      <w:pPr>
        <w:rPr>
          <w:rFonts w:cs="Arial"/>
        </w:rPr>
      </w:pPr>
      <w:r>
        <w:rPr>
          <w:rFonts w:cs="Arial"/>
        </w:rPr>
        <w:t>- 'Recall 1'</w:t>
      </w:r>
    </w:p>
    <w:p w14:paraId="6F511A11" w14:textId="77777777" w:rsidR="005E302E" w:rsidRDefault="005E302E" w:rsidP="005E302E">
      <w:pPr>
        <w:rPr>
          <w:rFonts w:cs="Arial"/>
        </w:rPr>
      </w:pPr>
      <w:r>
        <w:rPr>
          <w:rFonts w:cs="Arial"/>
        </w:rPr>
        <w:t>- 'Recall 2'</w:t>
      </w:r>
    </w:p>
    <w:p w14:paraId="1561F47E" w14:textId="77777777" w:rsidR="005E302E" w:rsidRDefault="005E302E" w:rsidP="005E302E">
      <w:pPr>
        <w:rPr>
          <w:rFonts w:cs="Arial"/>
        </w:rPr>
      </w:pPr>
      <w:r>
        <w:rPr>
          <w:rFonts w:cs="Arial"/>
        </w:rPr>
        <w:t>- 'Store 1'</w:t>
      </w:r>
    </w:p>
    <w:p w14:paraId="69ED320E" w14:textId="77777777" w:rsidR="005E302E" w:rsidRDefault="005E302E" w:rsidP="005E302E">
      <w:pPr>
        <w:rPr>
          <w:rFonts w:cs="Arial"/>
        </w:rPr>
      </w:pPr>
      <w:r>
        <w:rPr>
          <w:rFonts w:cs="Arial"/>
        </w:rPr>
        <w:t>- 'Store 2'</w:t>
      </w:r>
    </w:p>
    <w:p w14:paraId="4BA62A56" w14:textId="77777777" w:rsidR="005E302E" w:rsidRDefault="005E302E" w:rsidP="005E302E">
      <w:pPr>
        <w:rPr>
          <w:rFonts w:cs="Arial"/>
        </w:rPr>
      </w:pPr>
      <w:r>
        <w:rPr>
          <w:rFonts w:cs="Arial"/>
        </w:rPr>
        <w:t>- 'Pers 1' for less than Memory Selection Period</w:t>
      </w:r>
    </w:p>
    <w:p w14:paraId="40B30A9F" w14:textId="77777777" w:rsidR="005E302E" w:rsidRDefault="005E302E" w:rsidP="005E302E">
      <w:pPr>
        <w:rPr>
          <w:rFonts w:cs="Arial"/>
        </w:rPr>
      </w:pPr>
      <w:r>
        <w:rPr>
          <w:rFonts w:cs="Arial"/>
        </w:rPr>
        <w:t>- 'Pers 2' for less than Memory Selection Period</w:t>
      </w:r>
    </w:p>
    <w:p w14:paraId="2FAB4663" w14:textId="77777777" w:rsidR="005E302E" w:rsidRDefault="005E302E" w:rsidP="005E302E">
      <w:pPr>
        <w:rPr>
          <w:rFonts w:cs="Arial"/>
        </w:rPr>
      </w:pPr>
      <w:r>
        <w:rPr>
          <w:rFonts w:cs="Arial"/>
        </w:rPr>
        <w:t>- 'Pers 3' for less than Memory Selection Period</w:t>
      </w:r>
    </w:p>
    <w:p w14:paraId="58B80886" w14:textId="77777777" w:rsidR="005E302E" w:rsidRDefault="005E302E" w:rsidP="005E302E">
      <w:pPr>
        <w:rPr>
          <w:rFonts w:cs="Arial"/>
        </w:rPr>
      </w:pPr>
      <w:r>
        <w:rPr>
          <w:rFonts w:cs="Arial"/>
        </w:rPr>
        <w:t>- 'Pers 4' for less than Memory Selection Period</w:t>
      </w:r>
    </w:p>
    <w:p w14:paraId="272BDE3D" w14:textId="77777777" w:rsidR="005E302E" w:rsidRDefault="005E302E" w:rsidP="005E302E">
      <w:pPr>
        <w:rPr>
          <w:rFonts w:cs="Arial"/>
        </w:rPr>
      </w:pPr>
      <w:r>
        <w:rPr>
          <w:rFonts w:cs="Arial"/>
        </w:rPr>
        <w:t>'EM Recall' value of</w:t>
      </w:r>
    </w:p>
    <w:p w14:paraId="58F990AB" w14:textId="77777777" w:rsidR="005E302E" w:rsidRDefault="005E302E" w:rsidP="005E302E">
      <w:pPr>
        <w:rPr>
          <w:rFonts w:cs="Arial"/>
        </w:rPr>
      </w:pPr>
      <w:r>
        <w:rPr>
          <w:rFonts w:cs="Arial"/>
        </w:rPr>
        <w:t>- 'Request 1'</w:t>
      </w:r>
    </w:p>
    <w:p w14:paraId="792FC709" w14:textId="77777777" w:rsidR="005E302E" w:rsidRDefault="005E302E" w:rsidP="005E302E">
      <w:pPr>
        <w:rPr>
          <w:rFonts w:cs="Arial"/>
        </w:rPr>
      </w:pPr>
      <w:r>
        <w:rPr>
          <w:rFonts w:cs="Arial"/>
        </w:rPr>
        <w:t>- 'Request 2'</w:t>
      </w:r>
    </w:p>
    <w:p w14:paraId="38F39915" w14:textId="77777777" w:rsidR="005E302E" w:rsidRDefault="005E302E" w:rsidP="005E302E">
      <w:pPr>
        <w:rPr>
          <w:rFonts w:cs="Arial"/>
        </w:rPr>
      </w:pPr>
      <w:r>
        <w:rPr>
          <w:rFonts w:cs="Arial"/>
        </w:rPr>
        <w:t>- 'Request 3'</w:t>
      </w:r>
    </w:p>
    <w:p w14:paraId="74449B5C" w14:textId="77777777" w:rsidR="005E302E" w:rsidRDefault="005E302E" w:rsidP="005E302E">
      <w:pPr>
        <w:rPr>
          <w:rFonts w:cs="Arial"/>
        </w:rPr>
      </w:pPr>
      <w:r>
        <w:rPr>
          <w:rFonts w:cs="Arial"/>
        </w:rPr>
        <w:t>- 'Request 4'</w:t>
      </w:r>
    </w:p>
    <w:p w14:paraId="0709055F" w14:textId="77777777" w:rsidR="005E302E" w:rsidRDefault="005E302E" w:rsidP="005E302E">
      <w:pPr>
        <w:rPr>
          <w:rFonts w:cs="Arial"/>
        </w:rPr>
      </w:pPr>
      <w:r>
        <w:rPr>
          <w:rFonts w:cs="Arial"/>
        </w:rPr>
        <w:t>Then 'Request Recall Position' shall trigger a Classic Memory recall from the memory location indicated in 'Memory_Input_Status'"</w:t>
      </w:r>
    </w:p>
    <w:p w14:paraId="001FC530"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6D68066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C7457"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8</w:t>
            </w:r>
          </w:p>
        </w:tc>
      </w:tr>
      <w:tr w:rsidR="005E302E" w:rsidRPr="00FD127C" w14:paraId="409F78F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A4248"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DAC15" w14:textId="77777777" w:rsidR="005E302E" w:rsidRDefault="005E302E" w:rsidP="00812550"/>
        </w:tc>
      </w:tr>
      <w:tr w:rsidR="005E302E" w:rsidRPr="00FD127C" w14:paraId="28D20E4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1A089"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86FB4" w14:textId="77777777" w:rsidR="005E302E" w:rsidRDefault="005E302E" w:rsidP="00812550"/>
        </w:tc>
      </w:tr>
      <w:tr w:rsidR="005E302E" w:rsidRPr="00FD127C" w14:paraId="7762D1D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9A07E"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EC32F" w14:textId="77777777" w:rsidR="005E302E" w:rsidRDefault="005E302E" w:rsidP="00812550"/>
        </w:tc>
      </w:tr>
      <w:tr w:rsidR="005E302E" w:rsidRPr="00FD127C" w14:paraId="692C683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A0BCA"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30BA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26273"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27C7E5" w14:textId="77777777" w:rsidR="005E302E" w:rsidRDefault="005E302E" w:rsidP="00812550"/>
        </w:tc>
      </w:tr>
      <w:tr w:rsidR="005E302E" w:rsidRPr="00FD127C" w14:paraId="1A2303A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7FA5F"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D054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02472"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831756" w14:textId="77777777" w:rsidR="005E302E" w:rsidRDefault="005E302E" w:rsidP="00812550"/>
        </w:tc>
      </w:tr>
      <w:tr w:rsidR="005E302E" w:rsidRPr="00FD127C" w14:paraId="2F083A1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4EF29B"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BE0A37"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A94A8"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5BF1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152FD"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98821" w14:textId="77777777" w:rsidR="005E302E" w:rsidRDefault="005E302E" w:rsidP="00812550"/>
        </w:tc>
      </w:tr>
      <w:tr w:rsidR="005E302E" w:rsidRPr="00FD127C" w14:paraId="442795C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AA92D2" w14:textId="77777777" w:rsidR="005E302E" w:rsidRPr="00FD127C" w:rsidRDefault="002E13E1" w:rsidP="00812550">
            <w:pPr>
              <w:rPr>
                <w:rFonts w:cs="Arial"/>
                <w:bCs/>
                <w:color w:val="808080" w:themeColor="background1" w:themeShade="80"/>
                <w:sz w:val="16"/>
                <w:szCs w:val="14"/>
              </w:rPr>
            </w:pPr>
            <w:hyperlink r:id="rId153"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F8124"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9A2FC5"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A99469" w14:textId="77777777" w:rsidR="005E302E" w:rsidRDefault="005E302E" w:rsidP="005E302E"/>
    <w:p w14:paraId="2DAF64ED" w14:textId="77777777" w:rsidR="005E302E" w:rsidRPr="0017445F" w:rsidRDefault="005E302E" w:rsidP="005E302E">
      <w:pPr>
        <w:pStyle w:val="RERequirement"/>
        <w:shd w:val="clear" w:color="auto" w:fill="F2F2F2" w:themeFill="background1" w:themeFillShade="F2"/>
      </w:pPr>
      <w:bookmarkStart w:id="120" w:name="_2dc142a55b661c2406c2bb82288a3fef"/>
      <w:r>
        <w:t>16</w:t>
      </w:r>
      <w:bookmarkEnd w:id="120"/>
      <w:r>
        <w:t xml:space="preserve"> Personalization - IGN ON - Memory Set Indicator Trigger 1</w:t>
      </w:r>
    </w:p>
    <w:p w14:paraId="3CBF9756" w14:textId="77777777" w:rsidR="005E302E" w:rsidRDefault="005E302E" w:rsidP="005E302E">
      <w:pPr>
        <w:rPr>
          <w:rFonts w:cs="Arial"/>
        </w:rPr>
      </w:pPr>
      <w:r>
        <w:rPr>
          <w:rFonts w:cs="Arial"/>
        </w:rPr>
        <w:t>"When the 'Provide Memory Input Status' function receives 'User_Input' as 'Set' then the 'Provide Memory Input Status' function shall</w:t>
      </w:r>
    </w:p>
    <w:p w14:paraId="1D1DA3C6" w14:textId="77777777" w:rsidR="005E302E" w:rsidRDefault="005E302E" w:rsidP="005E302E">
      <w:pPr>
        <w:rPr>
          <w:rFonts w:cs="Arial"/>
        </w:rPr>
      </w:pPr>
      <w:r>
        <w:rPr>
          <w:rFonts w:cs="Arial"/>
        </w:rPr>
        <w:t>- Output 'Memory_Set_Indicator_Status' as 'Active'</w:t>
      </w:r>
    </w:p>
    <w:p w14:paraId="15209B21" w14:textId="77777777" w:rsidR="005E302E" w:rsidRDefault="005E302E" w:rsidP="005E302E">
      <w:pPr>
        <w:rPr>
          <w:rFonts w:cs="Arial"/>
        </w:rPr>
      </w:pPr>
      <w:r>
        <w:rPr>
          <w:rFonts w:cs="Arial"/>
        </w:rPr>
        <w:t>- Enter Wait Mode for additional 'User_Input'"</w:t>
      </w:r>
    </w:p>
    <w:p w14:paraId="1EEBFD4F"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5CD1286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17BA4"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16</w:t>
            </w:r>
          </w:p>
        </w:tc>
      </w:tr>
      <w:tr w:rsidR="005E302E" w:rsidRPr="00FD127C" w14:paraId="045982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07F1D9"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60A64" w14:textId="77777777" w:rsidR="005E302E" w:rsidRDefault="005E302E" w:rsidP="00812550"/>
        </w:tc>
      </w:tr>
      <w:tr w:rsidR="005E302E" w:rsidRPr="00FD127C" w14:paraId="17E4D7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E22A17"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5A919" w14:textId="77777777" w:rsidR="005E302E" w:rsidRDefault="005E302E" w:rsidP="00812550"/>
        </w:tc>
      </w:tr>
      <w:tr w:rsidR="005E302E" w:rsidRPr="00FD127C" w14:paraId="74EA29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E5A9F"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75F27" w14:textId="77777777" w:rsidR="005E302E" w:rsidRDefault="005E302E" w:rsidP="00812550"/>
        </w:tc>
      </w:tr>
      <w:tr w:rsidR="005E302E" w:rsidRPr="00FD127C" w14:paraId="4FDA4D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2D371"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6887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E2514"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16708" w14:textId="77777777" w:rsidR="005E302E" w:rsidRDefault="005E302E" w:rsidP="00812550"/>
        </w:tc>
      </w:tr>
      <w:tr w:rsidR="005E302E" w:rsidRPr="00FD127C" w14:paraId="6479F08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E54DF" w14:textId="77777777" w:rsidR="005E302E" w:rsidRPr="00FD127C" w:rsidRDefault="005E302E" w:rsidP="00812550">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AB465"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ED50CDF" wp14:editId="1E5B7326">
                  <wp:extent cx="152400" cy="152400"/>
                  <wp:effectExtent l="0" t="0" r="0" b="0"/>
                  <wp:docPr id="59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Feature_Req_14 Personalization - IGN ON - Memory Set Indicator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7682C"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445E3" w14:textId="77777777" w:rsidR="005E302E" w:rsidRDefault="005E302E" w:rsidP="00812550"/>
        </w:tc>
      </w:tr>
      <w:tr w:rsidR="005E302E" w:rsidRPr="00FD127C" w14:paraId="0EC4C69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C52F1"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D6A55E"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2DB5F"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68549"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3F6B7"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CC956" w14:textId="77777777" w:rsidR="005E302E" w:rsidRDefault="005E302E" w:rsidP="00812550"/>
        </w:tc>
      </w:tr>
      <w:tr w:rsidR="005E302E" w:rsidRPr="00FD127C" w14:paraId="2BDFAEF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02E98B" w14:textId="77777777" w:rsidR="005E302E" w:rsidRPr="00FD127C" w:rsidRDefault="002E13E1" w:rsidP="00812550">
            <w:pPr>
              <w:rPr>
                <w:rFonts w:cs="Arial"/>
                <w:bCs/>
                <w:color w:val="808080" w:themeColor="background1" w:themeShade="80"/>
                <w:sz w:val="16"/>
                <w:szCs w:val="14"/>
              </w:rPr>
            </w:pPr>
            <w:hyperlink r:id="rId154"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C641CD"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73A2E"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48BCD5" w14:textId="77777777" w:rsidR="005E302E" w:rsidRDefault="005E302E" w:rsidP="005E302E"/>
    <w:p w14:paraId="64811590" w14:textId="77777777" w:rsidR="005E302E" w:rsidRPr="0017445F" w:rsidRDefault="005E302E" w:rsidP="005E302E">
      <w:pPr>
        <w:pStyle w:val="RERequirement"/>
        <w:shd w:val="clear" w:color="auto" w:fill="F2F2F2" w:themeFill="background1" w:themeFillShade="F2"/>
      </w:pPr>
      <w:bookmarkStart w:id="121" w:name="_5f7f7e47556f2885275ccdfc9637a322"/>
      <w:r>
        <w:t>17</w:t>
      </w:r>
      <w:bookmarkEnd w:id="121"/>
      <w:r>
        <w:t xml:space="preserve"> Personalization - IGN ON - Memory Set Indicator Trigger 2 </w:t>
      </w:r>
    </w:p>
    <w:p w14:paraId="47251B84" w14:textId="77777777" w:rsidR="005E302E" w:rsidRDefault="005E302E" w:rsidP="005E302E">
      <w:pPr>
        <w:rPr>
          <w:rFonts w:cs="Arial"/>
        </w:rPr>
      </w:pPr>
      <w:r>
        <w:rPr>
          <w:rFonts w:cs="Arial"/>
        </w:rPr>
        <w:t>When the 'Display HMI' function receives 'Memory_Set_Indicator_Status' as 'Active' then the 'Display HMI' function shall display a prompt to the user with instructions for selecting a memory location until the 'Display HMI' function receives 'Memory_Set_Indicator_Status' as 'Inactive'</w:t>
      </w:r>
    </w:p>
    <w:p w14:paraId="759D6780"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F11B0F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87D75"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17</w:t>
            </w:r>
          </w:p>
        </w:tc>
      </w:tr>
      <w:tr w:rsidR="005E302E" w:rsidRPr="00FD127C" w14:paraId="08FCACF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EEE2B"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39375" w14:textId="77777777" w:rsidR="005E302E" w:rsidRDefault="005E302E" w:rsidP="00812550"/>
        </w:tc>
      </w:tr>
      <w:tr w:rsidR="005E302E" w:rsidRPr="00FD127C" w14:paraId="31F72D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397A7"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DD668" w14:textId="77777777" w:rsidR="005E302E" w:rsidRDefault="005E302E" w:rsidP="00812550"/>
        </w:tc>
      </w:tr>
      <w:tr w:rsidR="005E302E" w:rsidRPr="00FD127C" w14:paraId="7319B75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83EB0"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9EDEE" w14:textId="77777777" w:rsidR="005E302E" w:rsidRDefault="005E302E" w:rsidP="00812550"/>
        </w:tc>
      </w:tr>
      <w:tr w:rsidR="005E302E" w:rsidRPr="00FD127C" w14:paraId="2488B52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CB7A4"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DD96E"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B3C68"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94DC1" w14:textId="77777777" w:rsidR="005E302E" w:rsidRDefault="005E302E" w:rsidP="00812550"/>
        </w:tc>
      </w:tr>
      <w:tr w:rsidR="005E302E" w:rsidRPr="00FD127C" w14:paraId="4DB3B02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9D941"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06EC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68BCF"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FE2A90" w14:textId="77777777" w:rsidR="005E302E" w:rsidRDefault="005E302E" w:rsidP="00812550"/>
        </w:tc>
      </w:tr>
      <w:tr w:rsidR="005E302E" w:rsidRPr="00FD127C" w14:paraId="70EEF5A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999D8"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0FA67F"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3245D"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6DB0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DE94B"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FBDA34" w14:textId="77777777" w:rsidR="005E302E" w:rsidRDefault="005E302E" w:rsidP="00812550"/>
        </w:tc>
      </w:tr>
      <w:tr w:rsidR="005E302E" w:rsidRPr="00FD127C" w14:paraId="4858B7A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53C032" w14:textId="77777777" w:rsidR="005E302E" w:rsidRPr="00FD127C" w:rsidRDefault="002E13E1" w:rsidP="00812550">
            <w:pPr>
              <w:rPr>
                <w:rFonts w:cs="Arial"/>
                <w:bCs/>
                <w:color w:val="808080" w:themeColor="background1" w:themeShade="80"/>
                <w:sz w:val="16"/>
                <w:szCs w:val="14"/>
              </w:rPr>
            </w:pPr>
            <w:hyperlink r:id="rId155"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1099F"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DAC8DE"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8A54B1" w14:textId="77777777" w:rsidR="005E302E" w:rsidRDefault="005E302E" w:rsidP="005E302E"/>
    <w:p w14:paraId="6BDFC7AA" w14:textId="77777777" w:rsidR="005E302E" w:rsidRPr="0017445F" w:rsidRDefault="005E302E" w:rsidP="005E302E">
      <w:pPr>
        <w:pStyle w:val="RERequirement"/>
        <w:shd w:val="clear" w:color="auto" w:fill="F2F2F2" w:themeFill="background1" w:themeFillShade="F2"/>
      </w:pPr>
      <w:bookmarkStart w:id="122" w:name="_bd97894a96be0edfd12d32e32adbc795"/>
      <w:r>
        <w:t>18</w:t>
      </w:r>
      <w:bookmarkEnd w:id="122"/>
      <w:r>
        <w:t xml:space="preserve"> Personalization - IGN ON - Memory Set Indicator Trigger 3 </w:t>
      </w:r>
    </w:p>
    <w:p w14:paraId="02FBBBE6" w14:textId="77777777" w:rsidR="005E302E" w:rsidRDefault="005E302E" w:rsidP="005E302E">
      <w:pPr>
        <w:rPr>
          <w:rFonts w:cs="Arial"/>
        </w:rPr>
      </w:pPr>
      <w:r>
        <w:rPr>
          <w:rFonts w:cs="Arial"/>
        </w:rPr>
        <w:t>When then 'Notify Audio' function receives 'Memory_Set_Indicator_Status' output 'Active' then the 'Notify Audio' function shall notify the user with audible alert</w:t>
      </w:r>
    </w:p>
    <w:p w14:paraId="0E6412D7"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33546A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3382FF"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18</w:t>
            </w:r>
          </w:p>
        </w:tc>
      </w:tr>
      <w:tr w:rsidR="005E302E" w:rsidRPr="00FD127C" w14:paraId="3AC105C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46296"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7003D" w14:textId="77777777" w:rsidR="005E302E" w:rsidRDefault="005E302E" w:rsidP="00812550"/>
        </w:tc>
      </w:tr>
      <w:tr w:rsidR="005E302E" w:rsidRPr="00FD127C" w14:paraId="61A9309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80A4D"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FDF60" w14:textId="77777777" w:rsidR="005E302E" w:rsidRDefault="005E302E" w:rsidP="00812550"/>
        </w:tc>
      </w:tr>
      <w:tr w:rsidR="005E302E" w:rsidRPr="00FD127C" w14:paraId="75E029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97B47"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BB20A6" w14:textId="77777777" w:rsidR="005E302E" w:rsidRDefault="005E302E" w:rsidP="00812550"/>
        </w:tc>
      </w:tr>
      <w:tr w:rsidR="005E302E" w:rsidRPr="00FD127C" w14:paraId="40DC3B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A0390"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78A6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531CA"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3D7D7" w14:textId="77777777" w:rsidR="005E302E" w:rsidRDefault="005E302E" w:rsidP="00812550"/>
        </w:tc>
      </w:tr>
      <w:tr w:rsidR="005E302E" w:rsidRPr="00FD127C" w14:paraId="4BD5EE8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59884"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8E94E"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B17A5"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870BA2" w14:textId="77777777" w:rsidR="005E302E" w:rsidRDefault="005E302E" w:rsidP="00812550"/>
        </w:tc>
      </w:tr>
      <w:tr w:rsidR="005E302E" w:rsidRPr="00FD127C" w14:paraId="7F9D485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CEFCF"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8C391"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39D0C"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C832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FD53E"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48B35" w14:textId="77777777" w:rsidR="005E302E" w:rsidRDefault="005E302E" w:rsidP="00812550"/>
        </w:tc>
      </w:tr>
      <w:tr w:rsidR="005E302E" w:rsidRPr="00FD127C" w14:paraId="7D6084D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EE2F5D" w14:textId="77777777" w:rsidR="005E302E" w:rsidRPr="00FD127C" w:rsidRDefault="002E13E1" w:rsidP="00812550">
            <w:pPr>
              <w:rPr>
                <w:rFonts w:cs="Arial"/>
                <w:bCs/>
                <w:color w:val="808080" w:themeColor="background1" w:themeShade="80"/>
                <w:sz w:val="16"/>
                <w:szCs w:val="14"/>
              </w:rPr>
            </w:pPr>
            <w:hyperlink r:id="rId156"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9BEE4E"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21947"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D53A51" w14:textId="77777777" w:rsidR="005E302E" w:rsidRDefault="005E302E" w:rsidP="005E302E"/>
    <w:p w14:paraId="612B2C56" w14:textId="77777777" w:rsidR="005E302E" w:rsidRPr="0017445F" w:rsidRDefault="005E302E" w:rsidP="005E302E">
      <w:pPr>
        <w:pStyle w:val="RERequirement"/>
        <w:shd w:val="clear" w:color="auto" w:fill="F2F2F2" w:themeFill="background1" w:themeFillShade="F2"/>
      </w:pPr>
      <w:bookmarkStart w:id="123" w:name="_0de45b0d2ae3e0cdb850d315403afcdf"/>
      <w:r>
        <w:t>19</w:t>
      </w:r>
      <w:bookmarkEnd w:id="123"/>
      <w:r>
        <w:t xml:space="preserve"> Personalization - IGN ON - Memory Set Indicator Store 1</w:t>
      </w:r>
    </w:p>
    <w:p w14:paraId="5050C345" w14:textId="77777777" w:rsidR="005E302E" w:rsidRDefault="005E302E" w:rsidP="005E302E">
      <w:pPr>
        <w:rPr>
          <w:rFonts w:cs="Arial"/>
        </w:rPr>
      </w:pPr>
      <w:r>
        <w:rPr>
          <w:rFonts w:cs="Arial"/>
        </w:rPr>
        <w:t>"While the 'Provide Memory Input Status' function is in Wait Mode for additional 'User_Input' when it receives 'User_Input' as 'Select 1' or 'Select 2' then the 'Provide Memory Input Status' function shall exit Wait Mode and output 'Memory_Input_Status' to</w:t>
      </w:r>
    </w:p>
    <w:p w14:paraId="45601AB6" w14:textId="77777777" w:rsidR="005E302E" w:rsidRDefault="005E302E" w:rsidP="005E302E">
      <w:pPr>
        <w:rPr>
          <w:rFonts w:cs="Arial"/>
        </w:rPr>
      </w:pPr>
      <w:r>
        <w:rPr>
          <w:rFonts w:cs="Arial"/>
        </w:rPr>
        <w:t>- 'Store 1' if 'User_Input' was 'Select 1'</w:t>
      </w:r>
    </w:p>
    <w:p w14:paraId="12EDA07F" w14:textId="77777777" w:rsidR="005E302E" w:rsidRDefault="005E302E" w:rsidP="005E302E">
      <w:pPr>
        <w:rPr>
          <w:rFonts w:cs="Arial"/>
        </w:rPr>
      </w:pPr>
      <w:r>
        <w:rPr>
          <w:rFonts w:cs="Arial"/>
        </w:rPr>
        <w:t>- 'Store 2' if 'User_Input' was 'Select 2'"</w:t>
      </w:r>
    </w:p>
    <w:p w14:paraId="4132DC96"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79C44B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54606"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19</w:t>
            </w:r>
          </w:p>
        </w:tc>
      </w:tr>
      <w:tr w:rsidR="005E302E" w:rsidRPr="00FD127C" w14:paraId="619FF72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5404D"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0B4AC" w14:textId="77777777" w:rsidR="005E302E" w:rsidRDefault="005E302E" w:rsidP="00812550"/>
        </w:tc>
      </w:tr>
      <w:tr w:rsidR="005E302E" w:rsidRPr="00FD127C" w14:paraId="71A005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8CC96"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D6C49" w14:textId="77777777" w:rsidR="005E302E" w:rsidRDefault="005E302E" w:rsidP="00812550"/>
        </w:tc>
      </w:tr>
      <w:tr w:rsidR="005E302E" w:rsidRPr="00FD127C" w14:paraId="7CD4A90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12A85"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8EA62" w14:textId="77777777" w:rsidR="005E302E" w:rsidRDefault="005E302E" w:rsidP="00812550"/>
        </w:tc>
      </w:tr>
      <w:tr w:rsidR="005E302E" w:rsidRPr="00FD127C" w14:paraId="42AD43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5ACCB"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2983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6B08E"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FF5FF" w14:textId="77777777" w:rsidR="005E302E" w:rsidRDefault="005E302E" w:rsidP="00812550"/>
        </w:tc>
      </w:tr>
      <w:tr w:rsidR="005E302E" w:rsidRPr="00FD127C" w14:paraId="3B55225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75C04"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1BC9B"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55D2BC2" wp14:editId="526478BC">
                  <wp:extent cx="152400" cy="152400"/>
                  <wp:effectExtent l="0" t="0" r="0" b="0"/>
                  <wp:docPr id="59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Feature_Req_16 Personalization - IGN ON - Memory Set Indicator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8D2DCB"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22BA62" w14:textId="77777777" w:rsidR="005E302E" w:rsidRDefault="005E302E" w:rsidP="00812550"/>
        </w:tc>
      </w:tr>
      <w:tr w:rsidR="005E302E" w:rsidRPr="00FD127C" w14:paraId="468B315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303D3"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86938A"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6DF77"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792E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DB6403"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894A4" w14:textId="77777777" w:rsidR="005E302E" w:rsidRDefault="005E302E" w:rsidP="00812550"/>
        </w:tc>
      </w:tr>
      <w:tr w:rsidR="005E302E" w:rsidRPr="00FD127C" w14:paraId="1D18DCB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F0C7AC" w14:textId="77777777" w:rsidR="005E302E" w:rsidRPr="00FD127C" w:rsidRDefault="002E13E1" w:rsidP="00812550">
            <w:pPr>
              <w:rPr>
                <w:rFonts w:cs="Arial"/>
                <w:bCs/>
                <w:color w:val="808080" w:themeColor="background1" w:themeShade="80"/>
                <w:sz w:val="16"/>
                <w:szCs w:val="14"/>
              </w:rPr>
            </w:pPr>
            <w:hyperlink r:id="rId157"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28EF00"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657A7D"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D70628" w14:textId="77777777" w:rsidR="005E302E" w:rsidRDefault="005E302E" w:rsidP="005E302E"/>
    <w:p w14:paraId="1D140B8B" w14:textId="77777777" w:rsidR="005E302E" w:rsidRPr="0017445F" w:rsidRDefault="005E302E" w:rsidP="005E302E">
      <w:pPr>
        <w:pStyle w:val="RERequirement"/>
        <w:shd w:val="clear" w:color="auto" w:fill="F2F2F2" w:themeFill="background1" w:themeFillShade="F2"/>
      </w:pPr>
      <w:bookmarkStart w:id="124" w:name="_f0fbb8b11a8a6c27753ec1117ede31ce"/>
      <w:r>
        <w:t>20</w:t>
      </w:r>
      <w:bookmarkEnd w:id="124"/>
      <w:r>
        <w:t xml:space="preserve"> Personalization - IGN ON - Memory Set Indicator Store 2</w:t>
      </w:r>
    </w:p>
    <w:p w14:paraId="250B9343" w14:textId="77777777" w:rsidR="005E302E" w:rsidRDefault="005E302E" w:rsidP="005E302E">
      <w:pPr>
        <w:rPr>
          <w:rFonts w:cs="Arial"/>
        </w:rPr>
      </w:pPr>
      <w:r>
        <w:rPr>
          <w:rFonts w:cs="Arial"/>
        </w:rPr>
        <w:t>When the 'Display HMI' function receives 'Memory_Set_Indicator_Status' as 'Inactive' then the 'Display HMI' function shall cease displaying a prompt to the user with instructions for selecting a memory location</w:t>
      </w:r>
    </w:p>
    <w:p w14:paraId="481D3AEB"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8F7C7B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A3173"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20</w:t>
            </w:r>
          </w:p>
        </w:tc>
      </w:tr>
      <w:tr w:rsidR="005E302E" w:rsidRPr="00FD127C" w14:paraId="0C45A00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5A77F"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7A22D" w14:textId="77777777" w:rsidR="005E302E" w:rsidRDefault="005E302E" w:rsidP="00812550"/>
        </w:tc>
      </w:tr>
      <w:tr w:rsidR="005E302E" w:rsidRPr="00FD127C" w14:paraId="03041C8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99E09"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0A984" w14:textId="77777777" w:rsidR="005E302E" w:rsidRDefault="005E302E" w:rsidP="00812550"/>
        </w:tc>
      </w:tr>
      <w:tr w:rsidR="005E302E" w:rsidRPr="00FD127C" w14:paraId="529A51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705FD" w14:textId="77777777" w:rsidR="005E302E" w:rsidRPr="00FD127C" w:rsidRDefault="005E302E" w:rsidP="00812550">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D956E" w14:textId="77777777" w:rsidR="005E302E" w:rsidRDefault="005E302E" w:rsidP="00812550"/>
        </w:tc>
      </w:tr>
      <w:tr w:rsidR="005E302E" w:rsidRPr="00FD127C" w14:paraId="61CF8CA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C48F1"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6F19D"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FC005"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64B32" w14:textId="77777777" w:rsidR="005E302E" w:rsidRDefault="005E302E" w:rsidP="00812550"/>
        </w:tc>
      </w:tr>
      <w:tr w:rsidR="005E302E" w:rsidRPr="00FD127C" w14:paraId="2843D5B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424E1"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7C4C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3BAB7"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EC476" w14:textId="77777777" w:rsidR="005E302E" w:rsidRDefault="005E302E" w:rsidP="00812550"/>
        </w:tc>
      </w:tr>
      <w:tr w:rsidR="005E302E" w:rsidRPr="00FD127C" w14:paraId="54AE1F9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B523B"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E7F78"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CF6DC"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72EB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17DF53"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F3982" w14:textId="77777777" w:rsidR="005E302E" w:rsidRDefault="005E302E" w:rsidP="00812550"/>
        </w:tc>
      </w:tr>
      <w:tr w:rsidR="005E302E" w:rsidRPr="00FD127C" w14:paraId="200170E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FDFAE2" w14:textId="77777777" w:rsidR="005E302E" w:rsidRPr="00FD127C" w:rsidRDefault="002E13E1" w:rsidP="00812550">
            <w:pPr>
              <w:rPr>
                <w:rFonts w:cs="Arial"/>
                <w:bCs/>
                <w:color w:val="808080" w:themeColor="background1" w:themeShade="80"/>
                <w:sz w:val="16"/>
                <w:szCs w:val="14"/>
              </w:rPr>
            </w:pPr>
            <w:hyperlink r:id="rId158"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8E7795"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E73E9"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5473A0" w14:textId="77777777" w:rsidR="005E302E" w:rsidRDefault="005E302E" w:rsidP="005E302E"/>
    <w:p w14:paraId="2CE4C60D" w14:textId="77777777" w:rsidR="005E302E" w:rsidRPr="0017445F" w:rsidRDefault="005E302E" w:rsidP="005E302E">
      <w:pPr>
        <w:pStyle w:val="RERequirement"/>
        <w:shd w:val="clear" w:color="auto" w:fill="F2F2F2" w:themeFill="background1" w:themeFillShade="F2"/>
      </w:pPr>
      <w:bookmarkStart w:id="125" w:name="_09f9a3025580118a7649c0c5fbba599f"/>
      <w:r>
        <w:t>21</w:t>
      </w:r>
      <w:bookmarkEnd w:id="125"/>
      <w:r>
        <w:t xml:space="preserve"> Personalization - IGN ON - Memory Set Indicator Store 3</w:t>
      </w:r>
    </w:p>
    <w:p w14:paraId="5F8E9D30" w14:textId="77777777" w:rsidR="005E302E" w:rsidRDefault="005E302E" w:rsidP="005E302E">
      <w:pPr>
        <w:rPr>
          <w:rFonts w:cs="Arial"/>
        </w:rPr>
      </w:pPr>
      <w:r>
        <w:rPr>
          <w:rFonts w:cs="Arial"/>
        </w:rPr>
        <w:t>When then 'Notify Audio' function receives 'Memory_Set_Indicator_Status' as 'Store 1' or 'Store 2' then the 'Notify Audio' function shall notify the user with an audible alert</w:t>
      </w:r>
    </w:p>
    <w:p w14:paraId="7D312AAD"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2D8C910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F32CB"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21</w:t>
            </w:r>
          </w:p>
        </w:tc>
      </w:tr>
      <w:tr w:rsidR="005E302E" w:rsidRPr="00FD127C" w14:paraId="30AE53F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A3A57D"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062E3" w14:textId="77777777" w:rsidR="005E302E" w:rsidRDefault="005E302E" w:rsidP="00812550"/>
        </w:tc>
      </w:tr>
      <w:tr w:rsidR="005E302E" w:rsidRPr="00FD127C" w14:paraId="284892C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7F8BC"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DFB25" w14:textId="77777777" w:rsidR="005E302E" w:rsidRDefault="005E302E" w:rsidP="00812550"/>
        </w:tc>
      </w:tr>
      <w:tr w:rsidR="005E302E" w:rsidRPr="00FD127C" w14:paraId="28D21CF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3E26B"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1DB97" w14:textId="77777777" w:rsidR="005E302E" w:rsidRDefault="005E302E" w:rsidP="00812550"/>
        </w:tc>
      </w:tr>
      <w:tr w:rsidR="005E302E" w:rsidRPr="00FD127C" w14:paraId="5815EF6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D992E"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A39B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46684"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D8B4D" w14:textId="77777777" w:rsidR="005E302E" w:rsidRDefault="005E302E" w:rsidP="00812550"/>
        </w:tc>
      </w:tr>
      <w:tr w:rsidR="005E302E" w:rsidRPr="00FD127C" w14:paraId="78AB97D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E0182"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CAFD1"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51CBBB"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18080" w14:textId="77777777" w:rsidR="005E302E" w:rsidRDefault="005E302E" w:rsidP="00812550"/>
        </w:tc>
      </w:tr>
      <w:tr w:rsidR="005E302E" w:rsidRPr="00FD127C" w14:paraId="46E5E4F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D5F95"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78CBCB"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EFD77"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EAC7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A991C"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09F24" w14:textId="77777777" w:rsidR="005E302E" w:rsidRDefault="005E302E" w:rsidP="00812550"/>
        </w:tc>
      </w:tr>
      <w:tr w:rsidR="005E302E" w:rsidRPr="00FD127C" w14:paraId="493F8FF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8ED7F6" w14:textId="77777777" w:rsidR="005E302E" w:rsidRPr="00FD127C" w:rsidRDefault="002E13E1" w:rsidP="00812550">
            <w:pPr>
              <w:rPr>
                <w:rFonts w:cs="Arial"/>
                <w:bCs/>
                <w:color w:val="808080" w:themeColor="background1" w:themeShade="80"/>
                <w:sz w:val="16"/>
                <w:szCs w:val="14"/>
              </w:rPr>
            </w:pPr>
            <w:hyperlink r:id="rId159"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FE398"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CAEF00"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83D792" w14:textId="77777777" w:rsidR="005E302E" w:rsidRDefault="005E302E" w:rsidP="005E302E"/>
    <w:p w14:paraId="2AF1BCC7" w14:textId="77777777" w:rsidR="005E302E" w:rsidRPr="0017445F" w:rsidRDefault="005E302E" w:rsidP="005E302E">
      <w:pPr>
        <w:pStyle w:val="RERequirement"/>
        <w:shd w:val="clear" w:color="auto" w:fill="F2F2F2" w:themeFill="background1" w:themeFillShade="F2"/>
      </w:pPr>
      <w:bookmarkStart w:id="126" w:name="_028057b345c23e7c1c183e39c12cf9c4"/>
      <w:r>
        <w:t>22</w:t>
      </w:r>
      <w:bookmarkEnd w:id="126"/>
      <w:r>
        <w:t xml:space="preserve"> Personalization - Memory Set Indicator Cease Waiting 1</w:t>
      </w:r>
    </w:p>
    <w:p w14:paraId="16E3F5BD" w14:textId="77777777" w:rsidR="005E302E" w:rsidRDefault="005E302E" w:rsidP="005E302E">
      <w:pPr>
        <w:rPr>
          <w:rFonts w:cs="Arial"/>
        </w:rPr>
      </w:pPr>
      <w:r>
        <w:rPr>
          <w:rFonts w:cs="Arial"/>
        </w:rPr>
        <w:t>While the 'Provide Memory Input Status' function is in Wait Mode when Set Selection Period elapses then the 'Provide Memory Input Status' function shall exit Waiting Mode</w:t>
      </w:r>
    </w:p>
    <w:p w14:paraId="42570629"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4F79DC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43D12"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22</w:t>
            </w:r>
          </w:p>
        </w:tc>
      </w:tr>
      <w:tr w:rsidR="005E302E" w:rsidRPr="00FD127C" w14:paraId="40C3DEC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CA4A5"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5477A" w14:textId="77777777" w:rsidR="005E302E" w:rsidRDefault="005E302E" w:rsidP="00812550"/>
        </w:tc>
      </w:tr>
      <w:tr w:rsidR="005E302E" w:rsidRPr="00FD127C" w14:paraId="16D7BE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462866"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89C0E" w14:textId="77777777" w:rsidR="005E302E" w:rsidRDefault="005E302E" w:rsidP="00812550"/>
        </w:tc>
      </w:tr>
      <w:tr w:rsidR="005E302E" w:rsidRPr="00FD127C" w14:paraId="426363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2E55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471EE" w14:textId="77777777" w:rsidR="005E302E" w:rsidRDefault="005E302E" w:rsidP="00812550"/>
        </w:tc>
      </w:tr>
      <w:tr w:rsidR="005E302E" w:rsidRPr="00FD127C" w14:paraId="433C2C5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65746"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F14C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4E371E"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A565B8" w14:textId="77777777" w:rsidR="005E302E" w:rsidRDefault="005E302E" w:rsidP="00812550"/>
        </w:tc>
      </w:tr>
      <w:tr w:rsidR="005E302E" w:rsidRPr="00FD127C" w14:paraId="2F3AE44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EFAF8"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6F00B9"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378942B" wp14:editId="73D92796">
                  <wp:extent cx="152400" cy="152400"/>
                  <wp:effectExtent l="0" t="0" r="0" b="0"/>
                  <wp:docPr id="60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Feature_Req_19 Personalization - Memory Set Indicator Cease Waiting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B59CD"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30E7D6" w14:textId="77777777" w:rsidR="005E302E" w:rsidRDefault="005E302E" w:rsidP="00812550"/>
        </w:tc>
      </w:tr>
      <w:tr w:rsidR="005E302E" w:rsidRPr="00FD127C" w14:paraId="2315ABA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4EC23"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F3BADB"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4299D"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D715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31903"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635736" w14:textId="77777777" w:rsidR="005E302E" w:rsidRDefault="005E302E" w:rsidP="00812550"/>
        </w:tc>
      </w:tr>
      <w:tr w:rsidR="005E302E" w:rsidRPr="00FD127C" w14:paraId="76ED06B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660061" w14:textId="77777777" w:rsidR="005E302E" w:rsidRPr="00FD127C" w:rsidRDefault="002E13E1" w:rsidP="00812550">
            <w:pPr>
              <w:rPr>
                <w:rFonts w:cs="Arial"/>
                <w:bCs/>
                <w:color w:val="808080" w:themeColor="background1" w:themeShade="80"/>
                <w:sz w:val="16"/>
                <w:szCs w:val="14"/>
              </w:rPr>
            </w:pPr>
            <w:hyperlink r:id="rId160"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94842"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5B63C"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27A279" w14:textId="77777777" w:rsidR="005E302E" w:rsidRDefault="005E302E" w:rsidP="005E302E"/>
    <w:p w14:paraId="5190EFDF" w14:textId="77777777" w:rsidR="005E302E" w:rsidRPr="0017445F" w:rsidRDefault="005E302E" w:rsidP="005E302E">
      <w:pPr>
        <w:pStyle w:val="RERequirement"/>
        <w:shd w:val="clear" w:color="auto" w:fill="F2F2F2" w:themeFill="background1" w:themeFillShade="F2"/>
      </w:pPr>
      <w:bookmarkStart w:id="127" w:name="_4407ec97fde2e266e755175974f25855"/>
      <w:r>
        <w:t>26</w:t>
      </w:r>
      <w:bookmarkEnd w:id="127"/>
      <w:r>
        <w:t xml:space="preserve"> Personalization - Memory Set Indicator Second Trigger 1</w:t>
      </w:r>
    </w:p>
    <w:p w14:paraId="404F17DA" w14:textId="77777777" w:rsidR="005E302E" w:rsidRDefault="005E302E" w:rsidP="005E302E">
      <w:pPr>
        <w:rPr>
          <w:rFonts w:cs="Arial"/>
        </w:rPr>
      </w:pPr>
      <w:r>
        <w:rPr>
          <w:rFonts w:cs="Arial"/>
        </w:rPr>
        <w:t xml:space="preserve">While the 'Provide Memory Input Status' function is in Wait Mode for additional 'User_Input' when it receives 'User_Input' as 'Set' then the 'Provide Memory Input Status' function shall exit Wait Mode </w:t>
      </w:r>
    </w:p>
    <w:p w14:paraId="3552D7DE"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30902D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30390A"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26</w:t>
            </w:r>
          </w:p>
        </w:tc>
      </w:tr>
      <w:tr w:rsidR="005E302E" w:rsidRPr="00FD127C" w14:paraId="532F7C8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F7DAD"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521D4" w14:textId="77777777" w:rsidR="005E302E" w:rsidRDefault="005E302E" w:rsidP="00812550"/>
        </w:tc>
      </w:tr>
      <w:tr w:rsidR="005E302E" w:rsidRPr="00FD127C" w14:paraId="7EC46A1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96849"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2B487" w14:textId="77777777" w:rsidR="005E302E" w:rsidRDefault="005E302E" w:rsidP="00812550"/>
        </w:tc>
      </w:tr>
      <w:tr w:rsidR="005E302E" w:rsidRPr="00FD127C" w14:paraId="7F034F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80140"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4D3EF" w14:textId="77777777" w:rsidR="005E302E" w:rsidRDefault="005E302E" w:rsidP="00812550"/>
        </w:tc>
      </w:tr>
      <w:tr w:rsidR="005E302E" w:rsidRPr="00FD127C" w14:paraId="110FB4B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E9B68"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CA9F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504F20"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870E3" w14:textId="77777777" w:rsidR="005E302E" w:rsidRDefault="005E302E" w:rsidP="00812550"/>
        </w:tc>
      </w:tr>
      <w:tr w:rsidR="005E302E" w:rsidRPr="00FD127C" w14:paraId="31340E3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5B5AA"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71006"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CD089F8" wp14:editId="1749DF44">
                  <wp:extent cx="152400" cy="152400"/>
                  <wp:effectExtent l="0" t="0" r="0" b="0"/>
                  <wp:docPr id="60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Feature_Req_20 Personalization - Memory Set Indicator Second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DEAB24"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872AC" w14:textId="77777777" w:rsidR="005E302E" w:rsidRDefault="005E302E" w:rsidP="00812550"/>
        </w:tc>
      </w:tr>
      <w:tr w:rsidR="005E302E" w:rsidRPr="00FD127C" w14:paraId="2613C34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25D1A"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8A715C"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B91C5"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3E0A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4E0EFA"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18262" w14:textId="77777777" w:rsidR="005E302E" w:rsidRDefault="005E302E" w:rsidP="00812550"/>
        </w:tc>
      </w:tr>
      <w:tr w:rsidR="005E302E" w:rsidRPr="00FD127C" w14:paraId="5B77A65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37D7FB" w14:textId="77777777" w:rsidR="005E302E" w:rsidRPr="00FD127C" w:rsidRDefault="002E13E1" w:rsidP="00812550">
            <w:pPr>
              <w:rPr>
                <w:rFonts w:cs="Arial"/>
                <w:bCs/>
                <w:color w:val="808080" w:themeColor="background1" w:themeShade="80"/>
                <w:sz w:val="16"/>
                <w:szCs w:val="14"/>
              </w:rPr>
            </w:pPr>
            <w:hyperlink r:id="rId161"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599D0"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CAB466"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361A8D" w14:textId="77777777" w:rsidR="005E302E" w:rsidRDefault="005E302E" w:rsidP="005E302E"/>
    <w:p w14:paraId="6EA541C0" w14:textId="77777777" w:rsidR="005E302E" w:rsidRPr="0017445F" w:rsidRDefault="005E302E" w:rsidP="005E302E">
      <w:pPr>
        <w:pStyle w:val="RERequirement"/>
        <w:shd w:val="clear" w:color="auto" w:fill="F2F2F2" w:themeFill="background1" w:themeFillShade="F2"/>
      </w:pPr>
      <w:r>
        <w:t>28 Personalization - Memory Set Illuminate 1</w:t>
      </w:r>
    </w:p>
    <w:p w14:paraId="54D85B3C" w14:textId="77777777" w:rsidR="005E302E" w:rsidRDefault="005E302E" w:rsidP="005E302E">
      <w:pPr>
        <w:rPr>
          <w:rFonts w:cs="Arial"/>
        </w:rPr>
      </w:pPr>
      <w:r>
        <w:rPr>
          <w:rFonts w:cs="Arial"/>
        </w:rPr>
        <w:t>While the 'Notify of Memory Set Indicator Status' function receives 'Memory_Set_Indicator_Status' as 'Active' then the 'Notify of Memory Set Indicator Status' function shall illuminate the Set Indicator until the 'Notify of Memory Set Indicator Status' function receives 'Memory_Set_Indicator_Status' as 'Inactive'</w:t>
      </w:r>
    </w:p>
    <w:p w14:paraId="0B30E9A3"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371D857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FC7B6"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28</w:t>
            </w:r>
          </w:p>
        </w:tc>
      </w:tr>
      <w:tr w:rsidR="005E302E" w:rsidRPr="00FD127C" w14:paraId="070C0C1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69CF9"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0B567" w14:textId="77777777" w:rsidR="005E302E" w:rsidRDefault="005E302E" w:rsidP="00812550"/>
        </w:tc>
      </w:tr>
      <w:tr w:rsidR="005E302E" w:rsidRPr="00FD127C" w14:paraId="7B6B803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76B8B"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5BA5F" w14:textId="77777777" w:rsidR="005E302E" w:rsidRDefault="005E302E" w:rsidP="00812550"/>
        </w:tc>
      </w:tr>
      <w:tr w:rsidR="005E302E" w:rsidRPr="00FD127C" w14:paraId="6D39A86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19BAF"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E784B" w14:textId="77777777" w:rsidR="005E302E" w:rsidRDefault="005E302E" w:rsidP="00812550"/>
        </w:tc>
      </w:tr>
      <w:tr w:rsidR="005E302E" w:rsidRPr="00FD127C" w14:paraId="470A41E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EDC2C" w14:textId="77777777" w:rsidR="005E302E" w:rsidRPr="00FD127C" w:rsidRDefault="005E302E"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172F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3D4DB"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9A3B6" w14:textId="77777777" w:rsidR="005E302E" w:rsidRDefault="005E302E" w:rsidP="00812550"/>
        </w:tc>
      </w:tr>
      <w:tr w:rsidR="005E302E" w:rsidRPr="00FD127C" w14:paraId="1110F1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F0B04"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678F6"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806E409" wp14:editId="0B66E6D1">
                  <wp:extent cx="152400" cy="152400"/>
                  <wp:effectExtent l="0" t="0" r="0" b="0"/>
                  <wp:docPr id="60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Feature_Req_21 Personalization - Memory Set Illuminate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B4D68"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57907" w14:textId="77777777" w:rsidR="005E302E" w:rsidRDefault="005E302E" w:rsidP="00812550"/>
        </w:tc>
      </w:tr>
      <w:tr w:rsidR="005E302E" w:rsidRPr="00FD127C" w14:paraId="4D0DB80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EAAC5"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EA1B1D"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EEF50"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FD0B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6D1AD"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26A17C" w14:textId="77777777" w:rsidR="005E302E" w:rsidRDefault="005E302E" w:rsidP="00812550"/>
        </w:tc>
      </w:tr>
      <w:tr w:rsidR="005E302E" w:rsidRPr="00FD127C" w14:paraId="6DB40CA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5A0EA2" w14:textId="77777777" w:rsidR="005E302E" w:rsidRPr="00FD127C" w:rsidRDefault="002E13E1" w:rsidP="00812550">
            <w:pPr>
              <w:rPr>
                <w:rFonts w:cs="Arial"/>
                <w:bCs/>
                <w:color w:val="808080" w:themeColor="background1" w:themeShade="80"/>
                <w:sz w:val="16"/>
                <w:szCs w:val="14"/>
              </w:rPr>
            </w:pPr>
            <w:hyperlink r:id="rId162"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01CC3"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8C62B8"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572EE7" w14:textId="77777777" w:rsidR="005E302E" w:rsidRDefault="005E302E" w:rsidP="005E302E"/>
    <w:p w14:paraId="3EAF16AE" w14:textId="77777777" w:rsidR="005E302E" w:rsidRPr="0017445F" w:rsidRDefault="005E302E" w:rsidP="005E302E">
      <w:pPr>
        <w:pStyle w:val="RERequirement"/>
        <w:shd w:val="clear" w:color="auto" w:fill="F2F2F2" w:themeFill="background1" w:themeFillShade="F2"/>
      </w:pPr>
      <w:r>
        <w:t>29 Personalization – Memory Set Illuminate 2</w:t>
      </w:r>
    </w:p>
    <w:p w14:paraId="5E05E4FB" w14:textId="77777777" w:rsidR="005E302E" w:rsidRDefault="005E302E" w:rsidP="005E302E">
      <w:pPr>
        <w:rPr>
          <w:rFonts w:cs="Arial"/>
        </w:rPr>
      </w:pPr>
      <w:r>
        <w:rPr>
          <w:rFonts w:cs="Arial"/>
        </w:rPr>
        <w:t>While the 'Notify of Memory Set Indicator Status' function receives 'Memory_Set_Indicator_Status' as 'Inactive' then the 'Notify of Memory Set Indicator Status' function shall cease illuminating the Set Indicator</w:t>
      </w:r>
    </w:p>
    <w:p w14:paraId="232E4DDF"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87E9A6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E31F0"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29</w:t>
            </w:r>
          </w:p>
        </w:tc>
      </w:tr>
      <w:tr w:rsidR="005E302E" w:rsidRPr="00FD127C" w14:paraId="3191C0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74A6C"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EF09E" w14:textId="77777777" w:rsidR="005E302E" w:rsidRDefault="005E302E" w:rsidP="00812550"/>
        </w:tc>
      </w:tr>
      <w:tr w:rsidR="005E302E" w:rsidRPr="00FD127C" w14:paraId="0A551F8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FC1B4"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6D9FA" w14:textId="77777777" w:rsidR="005E302E" w:rsidRDefault="005E302E" w:rsidP="00812550"/>
        </w:tc>
      </w:tr>
      <w:tr w:rsidR="005E302E" w:rsidRPr="00FD127C" w14:paraId="771C4F5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6E0AB"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5F887" w14:textId="77777777" w:rsidR="005E302E" w:rsidRDefault="005E302E" w:rsidP="00812550"/>
        </w:tc>
      </w:tr>
      <w:tr w:rsidR="005E302E" w:rsidRPr="00FD127C" w14:paraId="555C539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CF049"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AEA2D"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368908"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3B2BA" w14:textId="77777777" w:rsidR="005E302E" w:rsidRDefault="005E302E" w:rsidP="00812550"/>
        </w:tc>
      </w:tr>
      <w:tr w:rsidR="005E302E" w:rsidRPr="00FD127C" w14:paraId="4AF9F3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0001A"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0D862"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4A19DE"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CF338F" w14:textId="77777777" w:rsidR="005E302E" w:rsidRDefault="005E302E" w:rsidP="00812550"/>
        </w:tc>
      </w:tr>
      <w:tr w:rsidR="005E302E" w:rsidRPr="00FD127C" w14:paraId="4CF3F2B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0ACFB"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C9151E"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BE429"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CBE9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180AC2"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189E6" w14:textId="77777777" w:rsidR="005E302E" w:rsidRDefault="005E302E" w:rsidP="00812550"/>
        </w:tc>
      </w:tr>
      <w:tr w:rsidR="005E302E" w:rsidRPr="00FD127C" w14:paraId="4CACC68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B3AFEC" w14:textId="77777777" w:rsidR="005E302E" w:rsidRPr="00FD127C" w:rsidRDefault="002E13E1" w:rsidP="00812550">
            <w:pPr>
              <w:rPr>
                <w:rFonts w:cs="Arial"/>
                <w:bCs/>
                <w:color w:val="808080" w:themeColor="background1" w:themeShade="80"/>
                <w:sz w:val="16"/>
                <w:szCs w:val="14"/>
              </w:rPr>
            </w:pPr>
            <w:hyperlink r:id="rId163"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70CF39"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A730F"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48750C" w14:textId="77777777" w:rsidR="005E302E" w:rsidRDefault="005E302E" w:rsidP="005E302E"/>
    <w:p w14:paraId="45BEFE96" w14:textId="77777777" w:rsidR="005E302E" w:rsidRPr="0017445F" w:rsidRDefault="005E302E" w:rsidP="005E302E">
      <w:pPr>
        <w:pStyle w:val="RERequirement"/>
        <w:shd w:val="clear" w:color="auto" w:fill="F2F2F2" w:themeFill="background1" w:themeFillShade="F2"/>
      </w:pPr>
      <w:bookmarkStart w:id="128" w:name="_c6d87ef89e1858641904ed9149763652"/>
      <w:r>
        <w:t>30</w:t>
      </w:r>
      <w:bookmarkEnd w:id="128"/>
      <w:r>
        <w:t xml:space="preserve"> Personalization - Memory Switch Input 1</w:t>
      </w:r>
    </w:p>
    <w:p w14:paraId="4B39A74B" w14:textId="77777777" w:rsidR="005E302E" w:rsidRDefault="005E302E" w:rsidP="005E302E">
      <w:pPr>
        <w:rPr>
          <w:rFonts w:cs="Arial"/>
        </w:rPr>
      </w:pPr>
      <w:r>
        <w:rPr>
          <w:rFonts w:cs="Arial"/>
        </w:rPr>
        <w:t>While the 'Provide Memory Input Status' function receives 'User_Input' then the 'Provide Memory Input Status' function shall output 'Memory_Input_Status'</w:t>
      </w:r>
    </w:p>
    <w:p w14:paraId="7DD3CA2D"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3980DA7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009B2"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30</w:t>
            </w:r>
          </w:p>
        </w:tc>
      </w:tr>
      <w:tr w:rsidR="005E302E" w:rsidRPr="00FD127C" w14:paraId="6F9FA5A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ACBAC"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44C4B" w14:textId="77777777" w:rsidR="005E302E" w:rsidRDefault="005E302E" w:rsidP="00812550"/>
        </w:tc>
      </w:tr>
      <w:tr w:rsidR="005E302E" w:rsidRPr="00FD127C" w14:paraId="1CFDB69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39BD0"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D5CCB" w14:textId="77777777" w:rsidR="005E302E" w:rsidRDefault="005E302E" w:rsidP="00812550"/>
        </w:tc>
      </w:tr>
      <w:tr w:rsidR="005E302E" w:rsidRPr="00FD127C" w14:paraId="5D79E1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33080"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87053" w14:textId="77777777" w:rsidR="005E302E" w:rsidRDefault="005E302E" w:rsidP="00812550"/>
        </w:tc>
      </w:tr>
      <w:tr w:rsidR="005E302E" w:rsidRPr="00FD127C" w14:paraId="7EE428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E01E2"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B079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F8A3F"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74A8E" w14:textId="77777777" w:rsidR="005E302E" w:rsidRDefault="005E302E" w:rsidP="00812550"/>
        </w:tc>
      </w:tr>
      <w:tr w:rsidR="005E302E" w:rsidRPr="00FD127C" w14:paraId="36C33EA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79EEC"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88E9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2FBF1"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8124E" w14:textId="77777777" w:rsidR="005E302E" w:rsidRDefault="005E302E" w:rsidP="00812550"/>
        </w:tc>
      </w:tr>
      <w:tr w:rsidR="005E302E" w:rsidRPr="00FD127C" w14:paraId="19CDE68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7AAD7"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1E4F5"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93F61"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144CD"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96123"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04E70" w14:textId="77777777" w:rsidR="005E302E" w:rsidRDefault="005E302E" w:rsidP="00812550"/>
        </w:tc>
      </w:tr>
      <w:tr w:rsidR="005E302E" w:rsidRPr="00FD127C" w14:paraId="56109D5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1243C2" w14:textId="77777777" w:rsidR="005E302E" w:rsidRPr="00FD127C" w:rsidRDefault="002E13E1" w:rsidP="00812550">
            <w:pPr>
              <w:rPr>
                <w:rFonts w:cs="Arial"/>
                <w:bCs/>
                <w:color w:val="808080" w:themeColor="background1" w:themeShade="80"/>
                <w:sz w:val="16"/>
                <w:szCs w:val="14"/>
              </w:rPr>
            </w:pPr>
            <w:hyperlink r:id="rId164"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BE141C"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65D92"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717470" w14:textId="77777777" w:rsidR="005E302E" w:rsidRDefault="005E302E" w:rsidP="005E302E"/>
    <w:p w14:paraId="598CD85C" w14:textId="77777777" w:rsidR="005E302E" w:rsidRPr="0017445F" w:rsidRDefault="005E302E" w:rsidP="005E302E">
      <w:pPr>
        <w:pStyle w:val="RERequirement"/>
        <w:shd w:val="clear" w:color="auto" w:fill="F2F2F2" w:themeFill="background1" w:themeFillShade="F2"/>
      </w:pPr>
      <w:r>
        <w:t xml:space="preserve">103 Diagnostics - Technician 1 </w:t>
      </w:r>
    </w:p>
    <w:p w14:paraId="0B551BF0" w14:textId="77777777" w:rsidR="005E302E" w:rsidRDefault="005E302E" w:rsidP="005E302E">
      <w:pPr>
        <w:rPr>
          <w:rFonts w:cs="Arial"/>
        </w:rPr>
      </w:pPr>
      <w:r>
        <w:rPr>
          <w:rFonts w:cs="Arial"/>
        </w:rPr>
        <w:t>When receiving a request to write from the Diagnostics System while in Diagnostic Mode the Classic Memory Settings System shall apply the request</w:t>
      </w:r>
    </w:p>
    <w:p w14:paraId="5B1D89D9"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60AEDB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3E2480"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5E302E" w:rsidRPr="00FD127C" w14:paraId="4ED2E3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F17B8"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DC030" w14:textId="77777777" w:rsidR="005E302E" w:rsidRDefault="005E302E" w:rsidP="00812550"/>
        </w:tc>
      </w:tr>
      <w:tr w:rsidR="005E302E" w:rsidRPr="00FD127C" w14:paraId="6744707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22B5D"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6457B" w14:textId="77777777" w:rsidR="005E302E" w:rsidRDefault="005E302E" w:rsidP="00812550"/>
        </w:tc>
      </w:tr>
      <w:tr w:rsidR="005E302E" w:rsidRPr="00FD127C" w14:paraId="431D894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9AD3C7"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B57A1" w14:textId="77777777" w:rsidR="005E302E" w:rsidRDefault="005E302E" w:rsidP="00812550"/>
        </w:tc>
      </w:tr>
      <w:tr w:rsidR="005E302E" w:rsidRPr="00FD127C" w14:paraId="0430CFD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7BE02"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1376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A85599"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E891DE" w14:textId="77777777" w:rsidR="005E302E" w:rsidRDefault="005E302E" w:rsidP="00812550"/>
        </w:tc>
      </w:tr>
      <w:tr w:rsidR="005E302E" w:rsidRPr="00FD127C" w14:paraId="07194C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20494"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698AD"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5B1A696" wp14:editId="0B5086FC">
                  <wp:extent cx="152400" cy="152400"/>
                  <wp:effectExtent l="0" t="0" r="0" b="0"/>
                  <wp:docPr id="60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C08CD"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A8627" w14:textId="77777777" w:rsidR="005E302E" w:rsidRDefault="005E302E" w:rsidP="00812550"/>
        </w:tc>
      </w:tr>
      <w:tr w:rsidR="005E302E" w:rsidRPr="00FD127C" w14:paraId="06CCB38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10069"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C99F34"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ED4677"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4FC0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5663E"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A0403A" w14:textId="77777777" w:rsidR="005E302E" w:rsidRDefault="005E302E" w:rsidP="00812550"/>
        </w:tc>
      </w:tr>
      <w:tr w:rsidR="005E302E" w:rsidRPr="00FD127C" w14:paraId="28C61AA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1046AA" w14:textId="77777777" w:rsidR="005E302E" w:rsidRPr="00FD127C" w:rsidRDefault="002E13E1" w:rsidP="00812550">
            <w:pPr>
              <w:rPr>
                <w:rFonts w:cs="Arial"/>
                <w:bCs/>
                <w:color w:val="808080" w:themeColor="background1" w:themeShade="80"/>
                <w:sz w:val="16"/>
                <w:szCs w:val="14"/>
              </w:rPr>
            </w:pPr>
            <w:hyperlink r:id="rId165"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73D4ED"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BC7AF7"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F9C9CB" w14:textId="77777777" w:rsidR="005E302E" w:rsidRDefault="005E302E" w:rsidP="005E302E"/>
    <w:p w14:paraId="53BF4903" w14:textId="77777777" w:rsidR="005E302E" w:rsidRPr="0017445F" w:rsidRDefault="005E302E" w:rsidP="005E302E">
      <w:pPr>
        <w:pStyle w:val="RERequirement"/>
        <w:shd w:val="clear" w:color="auto" w:fill="F2F2F2" w:themeFill="background1" w:themeFillShade="F2"/>
      </w:pPr>
      <w:r>
        <w:t>104 Diagnostics - Technician 2</w:t>
      </w:r>
    </w:p>
    <w:p w14:paraId="6C60D0E1" w14:textId="77777777" w:rsidR="005E302E" w:rsidRDefault="005E302E" w:rsidP="005E302E">
      <w:pPr>
        <w:rPr>
          <w:rFonts w:cs="Arial"/>
        </w:rPr>
      </w:pPr>
      <w:r>
        <w:rPr>
          <w:rFonts w:cs="Arial"/>
        </w:rPr>
        <w:t>When receiving a request to write from the Diagnostics System while in Diagnostic Mode the Easy Entry Easy Exit System shall apply the request</w:t>
      </w:r>
    </w:p>
    <w:p w14:paraId="593A2AF1"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910E26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E4C46"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5E302E" w:rsidRPr="00FD127C" w14:paraId="695C665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AACD6"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56DA6" w14:textId="77777777" w:rsidR="005E302E" w:rsidRDefault="005E302E" w:rsidP="00812550"/>
        </w:tc>
      </w:tr>
      <w:tr w:rsidR="005E302E" w:rsidRPr="00FD127C" w14:paraId="0405612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E6315"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BE9CE" w14:textId="77777777" w:rsidR="005E302E" w:rsidRDefault="005E302E" w:rsidP="00812550"/>
        </w:tc>
      </w:tr>
      <w:tr w:rsidR="005E302E" w:rsidRPr="00FD127C" w14:paraId="04C4A14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BC19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DD9AE" w14:textId="77777777" w:rsidR="005E302E" w:rsidRDefault="005E302E" w:rsidP="00812550"/>
        </w:tc>
      </w:tr>
      <w:tr w:rsidR="005E302E" w:rsidRPr="00FD127C" w14:paraId="614AF0E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D16EA"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4BFDD"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14540"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A520F" w14:textId="77777777" w:rsidR="005E302E" w:rsidRDefault="005E302E" w:rsidP="00812550"/>
        </w:tc>
      </w:tr>
      <w:tr w:rsidR="005E302E" w:rsidRPr="00FD127C" w14:paraId="2DA0093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98805"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3EC13"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B5737C2" wp14:editId="4C02C885">
                  <wp:extent cx="152400" cy="152400"/>
                  <wp:effectExtent l="0" t="0" r="0" b="0"/>
                  <wp:docPr id="60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7480F2"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3C16B" w14:textId="77777777" w:rsidR="005E302E" w:rsidRDefault="005E302E" w:rsidP="00812550"/>
        </w:tc>
      </w:tr>
      <w:tr w:rsidR="005E302E" w:rsidRPr="00FD127C" w14:paraId="35C2FA7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ECA5D"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F638E3"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133E8"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1242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4899E"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034B7" w14:textId="77777777" w:rsidR="005E302E" w:rsidRDefault="005E302E" w:rsidP="00812550"/>
        </w:tc>
      </w:tr>
      <w:tr w:rsidR="005E302E" w:rsidRPr="00FD127C" w14:paraId="227744D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0E901A" w14:textId="77777777" w:rsidR="005E302E" w:rsidRPr="00FD127C" w:rsidRDefault="002E13E1" w:rsidP="00812550">
            <w:pPr>
              <w:rPr>
                <w:rFonts w:cs="Arial"/>
                <w:bCs/>
                <w:color w:val="808080" w:themeColor="background1" w:themeShade="80"/>
                <w:sz w:val="16"/>
                <w:szCs w:val="14"/>
              </w:rPr>
            </w:pPr>
            <w:hyperlink r:id="rId166"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B0120"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26EDA2"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9959B4" w14:textId="77777777" w:rsidR="005E302E" w:rsidRDefault="005E302E" w:rsidP="005E302E"/>
    <w:p w14:paraId="1A13278F" w14:textId="77777777" w:rsidR="005E302E" w:rsidRPr="0017445F" w:rsidRDefault="005E302E" w:rsidP="005E302E">
      <w:pPr>
        <w:pStyle w:val="RERequirement"/>
        <w:shd w:val="clear" w:color="auto" w:fill="F2F2F2" w:themeFill="background1" w:themeFillShade="F2"/>
      </w:pPr>
      <w:r>
        <w:t>105 Diagnostics - Technician 3</w:t>
      </w:r>
    </w:p>
    <w:p w14:paraId="6BE15244" w14:textId="77777777" w:rsidR="005E302E" w:rsidRDefault="005E302E" w:rsidP="005E302E">
      <w:pPr>
        <w:rPr>
          <w:rFonts w:cs="Arial"/>
        </w:rPr>
      </w:pPr>
      <w:r>
        <w:rPr>
          <w:rFonts w:cs="Arial"/>
        </w:rPr>
        <w:t>When receiving a request to read from the Diagnostics System while in Diagnostic Mode the Classic Memory Settings System shall send the requested data</w:t>
      </w:r>
    </w:p>
    <w:p w14:paraId="3E1DF92F"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060518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D4AEE"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5E302E" w:rsidRPr="00FD127C" w14:paraId="53DF9A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52D77"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E249E" w14:textId="77777777" w:rsidR="005E302E" w:rsidRDefault="005E302E" w:rsidP="00812550"/>
        </w:tc>
      </w:tr>
      <w:tr w:rsidR="005E302E" w:rsidRPr="00FD127C" w14:paraId="6CE8AA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47C559"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AD135" w14:textId="77777777" w:rsidR="005E302E" w:rsidRDefault="005E302E" w:rsidP="00812550"/>
        </w:tc>
      </w:tr>
      <w:tr w:rsidR="005E302E" w:rsidRPr="00FD127C" w14:paraId="612BA07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43906"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C6CEE" w14:textId="77777777" w:rsidR="005E302E" w:rsidRDefault="005E302E" w:rsidP="00812550"/>
        </w:tc>
      </w:tr>
      <w:tr w:rsidR="005E302E" w:rsidRPr="00FD127C" w14:paraId="03A6750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7729B"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496C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9FEEF"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85BCBC" w14:textId="77777777" w:rsidR="005E302E" w:rsidRDefault="005E302E" w:rsidP="00812550"/>
        </w:tc>
      </w:tr>
      <w:tr w:rsidR="005E302E" w:rsidRPr="00FD127C" w14:paraId="6A3855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55E33"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B8246"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1D37541" wp14:editId="4845F769">
                  <wp:extent cx="152400" cy="152400"/>
                  <wp:effectExtent l="0" t="0" r="0" b="0"/>
                  <wp:docPr id="61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196AA"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DCC6D" w14:textId="77777777" w:rsidR="005E302E" w:rsidRDefault="005E302E" w:rsidP="00812550"/>
        </w:tc>
      </w:tr>
      <w:tr w:rsidR="005E302E" w:rsidRPr="00FD127C" w14:paraId="24123E7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8888D"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0B3D99"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6EF25"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1531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E059C"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9DA23" w14:textId="77777777" w:rsidR="005E302E" w:rsidRDefault="005E302E" w:rsidP="00812550"/>
        </w:tc>
      </w:tr>
      <w:tr w:rsidR="005E302E" w:rsidRPr="00FD127C" w14:paraId="5ACA233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F3D411" w14:textId="77777777" w:rsidR="005E302E" w:rsidRPr="00FD127C" w:rsidRDefault="002E13E1" w:rsidP="00812550">
            <w:pPr>
              <w:rPr>
                <w:rFonts w:cs="Arial"/>
                <w:bCs/>
                <w:color w:val="808080" w:themeColor="background1" w:themeShade="80"/>
                <w:sz w:val="16"/>
                <w:szCs w:val="14"/>
              </w:rPr>
            </w:pPr>
            <w:hyperlink r:id="rId167"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1B72C9"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0F3DFE"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B61568" w14:textId="77777777" w:rsidR="005E302E" w:rsidRDefault="005E302E" w:rsidP="005E302E"/>
    <w:p w14:paraId="3F5FE623" w14:textId="77777777" w:rsidR="005E302E" w:rsidRPr="0017445F" w:rsidRDefault="005E302E" w:rsidP="005E302E">
      <w:pPr>
        <w:pStyle w:val="RERequirement"/>
        <w:shd w:val="clear" w:color="auto" w:fill="F2F2F2" w:themeFill="background1" w:themeFillShade="F2"/>
      </w:pPr>
      <w:r>
        <w:t>106 Diagnostics - Technician 4</w:t>
      </w:r>
    </w:p>
    <w:p w14:paraId="5D0C9EC3" w14:textId="77777777" w:rsidR="005E302E" w:rsidRDefault="005E302E" w:rsidP="005E302E">
      <w:pPr>
        <w:rPr>
          <w:rFonts w:cs="Arial"/>
        </w:rPr>
      </w:pPr>
      <w:r>
        <w:rPr>
          <w:rFonts w:cs="Arial"/>
        </w:rPr>
        <w:t>When receiving a request to read from the Diagnostics System while in Diagnostic Mode the Easy Entry Easy Exit System shall send the requested data</w:t>
      </w:r>
    </w:p>
    <w:p w14:paraId="483374B5"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2194D74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123BC"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5E302E" w:rsidRPr="00FD127C" w14:paraId="38BA9C0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3EC40"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B4033" w14:textId="77777777" w:rsidR="005E302E" w:rsidRDefault="005E302E" w:rsidP="00812550"/>
        </w:tc>
      </w:tr>
      <w:tr w:rsidR="005E302E" w:rsidRPr="00FD127C" w14:paraId="3F7EE69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1690D"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7F8C1" w14:textId="77777777" w:rsidR="005E302E" w:rsidRDefault="005E302E" w:rsidP="00812550"/>
        </w:tc>
      </w:tr>
      <w:tr w:rsidR="005E302E" w:rsidRPr="00FD127C" w14:paraId="0C7238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03C7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B86E1" w14:textId="77777777" w:rsidR="005E302E" w:rsidRDefault="005E302E" w:rsidP="00812550"/>
        </w:tc>
      </w:tr>
      <w:tr w:rsidR="005E302E" w:rsidRPr="00FD127C" w14:paraId="028BBBE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58557"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9266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144345"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58AD3" w14:textId="77777777" w:rsidR="005E302E" w:rsidRDefault="005E302E" w:rsidP="00812550"/>
        </w:tc>
      </w:tr>
      <w:tr w:rsidR="005E302E" w:rsidRPr="00FD127C" w14:paraId="24ECE7B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4ABD7"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13AEA"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F3144D8" wp14:editId="602AFA2B">
                  <wp:extent cx="152400" cy="152400"/>
                  <wp:effectExtent l="0" t="0" r="0" b="0"/>
                  <wp:docPr id="61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DEB63"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2C20A3" w14:textId="77777777" w:rsidR="005E302E" w:rsidRDefault="005E302E" w:rsidP="00812550"/>
        </w:tc>
      </w:tr>
      <w:tr w:rsidR="005E302E" w:rsidRPr="00FD127C" w14:paraId="653987D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2B498"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5705E2"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980B2"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B2574"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87F20"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1BA01" w14:textId="77777777" w:rsidR="005E302E" w:rsidRDefault="005E302E" w:rsidP="00812550"/>
        </w:tc>
      </w:tr>
      <w:tr w:rsidR="005E302E" w:rsidRPr="00FD127C" w14:paraId="1BF65E2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1DF868" w14:textId="77777777" w:rsidR="005E302E" w:rsidRPr="00FD127C" w:rsidRDefault="002E13E1" w:rsidP="00812550">
            <w:pPr>
              <w:rPr>
                <w:rFonts w:cs="Arial"/>
                <w:bCs/>
                <w:color w:val="808080" w:themeColor="background1" w:themeShade="80"/>
                <w:sz w:val="16"/>
                <w:szCs w:val="14"/>
              </w:rPr>
            </w:pPr>
            <w:hyperlink r:id="rId168"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FA6CA"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3E7AB5"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87B7E4" w14:textId="77777777" w:rsidR="005E302E" w:rsidRDefault="005E302E" w:rsidP="005E302E"/>
    <w:p w14:paraId="52A693F9" w14:textId="77777777" w:rsidR="005E302E" w:rsidRDefault="005E302E" w:rsidP="005E302E">
      <w:pPr>
        <w:pStyle w:val="Heading5"/>
      </w:pPr>
      <w:r>
        <w:t>Error Handling</w:t>
      </w:r>
    </w:p>
    <w:p w14:paraId="5B8791BF" w14:textId="77777777" w:rsidR="005E302E" w:rsidRDefault="005E302E" w:rsidP="005E302E"/>
    <w:p w14:paraId="7AEF2181" w14:textId="77777777" w:rsidR="005E302E" w:rsidRDefault="005E302E" w:rsidP="005E302E">
      <w:pPr>
        <w:rPr>
          <w:color w:val="A6A6A6" w:themeColor="background1" w:themeShade="A6"/>
        </w:rPr>
      </w:pPr>
      <w:r>
        <w:rPr>
          <w:color w:val="A6A6A6" w:themeColor="background1" w:themeShade="A6"/>
        </w:rPr>
        <w:t>No Error Handling Requirements specified.</w:t>
      </w:r>
    </w:p>
    <w:p w14:paraId="42E538E4" w14:textId="77777777" w:rsidR="005E302E" w:rsidRDefault="005E302E" w:rsidP="005E302E">
      <w:pPr>
        <w:pStyle w:val="Heading4"/>
      </w:pPr>
      <w:r>
        <w:t>Non-Functional Requirements</w:t>
      </w:r>
    </w:p>
    <w:p w14:paraId="6EC45360" w14:textId="77777777" w:rsidR="005E302E" w:rsidRDefault="005E302E" w:rsidP="005E302E"/>
    <w:p w14:paraId="7CBF6DD3" w14:textId="77777777" w:rsidR="005E302E" w:rsidRPr="0017445F" w:rsidRDefault="005E302E" w:rsidP="005E302E">
      <w:pPr>
        <w:pStyle w:val="RERequirement"/>
        <w:shd w:val="clear" w:color="auto" w:fill="F2F2F2" w:themeFill="background1" w:themeFillShade="F2"/>
      </w:pPr>
      <w:bookmarkStart w:id="129" w:name="_cfa5c75ee87aecf261649351269384a5"/>
      <w:r>
        <w:t>23</w:t>
      </w:r>
      <w:bookmarkEnd w:id="129"/>
      <w:r>
        <w:t xml:space="preserve"> Personalization - Set Selection Period Duration 1</w:t>
      </w:r>
    </w:p>
    <w:p w14:paraId="56E543D8" w14:textId="77777777" w:rsidR="005E302E" w:rsidRDefault="005E302E" w:rsidP="005E302E">
      <w:pPr>
        <w:rPr>
          <w:rFonts w:cs="Arial"/>
        </w:rPr>
      </w:pPr>
      <w:r>
        <w:rPr>
          <w:rFonts w:cs="Arial"/>
        </w:rPr>
        <w:t>Set Selection Period is a configurable parameter with a default duration of 5 seconds</w:t>
      </w:r>
    </w:p>
    <w:p w14:paraId="3468899D"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67C3F53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42534"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23</w:t>
            </w:r>
          </w:p>
        </w:tc>
      </w:tr>
      <w:tr w:rsidR="005E302E" w:rsidRPr="00FD127C" w14:paraId="23BCC84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2F0BB"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A2726" w14:textId="77777777" w:rsidR="005E302E" w:rsidRDefault="005E302E" w:rsidP="00812550"/>
        </w:tc>
      </w:tr>
      <w:tr w:rsidR="005E302E" w:rsidRPr="00FD127C" w14:paraId="212728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5B2B60"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BB978" w14:textId="77777777" w:rsidR="005E302E" w:rsidRDefault="005E302E" w:rsidP="00812550"/>
        </w:tc>
      </w:tr>
      <w:tr w:rsidR="005E302E" w:rsidRPr="00FD127C" w14:paraId="587F42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02299"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C3162" w14:textId="77777777" w:rsidR="005E302E" w:rsidRDefault="005E302E" w:rsidP="00812550"/>
        </w:tc>
      </w:tr>
      <w:tr w:rsidR="005E302E" w:rsidRPr="00FD127C" w14:paraId="7579ECB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1A162"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8FDE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13D78"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FE110" w14:textId="77777777" w:rsidR="005E302E" w:rsidRDefault="005E302E" w:rsidP="00812550"/>
        </w:tc>
      </w:tr>
      <w:tr w:rsidR="005E302E" w:rsidRPr="00FD127C" w14:paraId="1B8E24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A1FE2"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61C5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AC78B"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65FC56" w14:textId="77777777" w:rsidR="005E302E" w:rsidRDefault="005E302E" w:rsidP="00812550"/>
        </w:tc>
      </w:tr>
      <w:tr w:rsidR="005E302E" w:rsidRPr="00FD127C" w14:paraId="3B6983B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45B06"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4D265"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81EAC"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D65E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4A47D3"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24762" w14:textId="77777777" w:rsidR="005E302E" w:rsidRDefault="005E302E" w:rsidP="00812550"/>
        </w:tc>
      </w:tr>
      <w:tr w:rsidR="005E302E" w:rsidRPr="00FD127C" w14:paraId="3DF7303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EF1344" w14:textId="77777777" w:rsidR="005E302E" w:rsidRPr="00FD127C" w:rsidRDefault="002E13E1" w:rsidP="00812550">
            <w:pPr>
              <w:rPr>
                <w:rFonts w:cs="Arial"/>
                <w:bCs/>
                <w:color w:val="808080" w:themeColor="background1" w:themeShade="80"/>
                <w:sz w:val="16"/>
                <w:szCs w:val="14"/>
              </w:rPr>
            </w:pPr>
            <w:hyperlink r:id="rId169"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C30759"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FDAD89"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00B652" w14:textId="77777777" w:rsidR="005E302E" w:rsidRDefault="005E302E" w:rsidP="005E302E"/>
    <w:p w14:paraId="695F3E8E" w14:textId="77777777" w:rsidR="005E302E" w:rsidRPr="0017445F" w:rsidRDefault="005E302E" w:rsidP="005E302E">
      <w:pPr>
        <w:pStyle w:val="RERequirement"/>
        <w:shd w:val="clear" w:color="auto" w:fill="F2F2F2" w:themeFill="background1" w:themeFillShade="F2"/>
      </w:pPr>
      <w:bookmarkStart w:id="130" w:name="_91ad6cde159bf9710bfba2bc1bedb37b"/>
      <w:r>
        <w:t>32</w:t>
      </w:r>
      <w:bookmarkEnd w:id="130"/>
      <w:r>
        <w:t xml:space="preserve"> Personalization - Memory Selection Period</w:t>
      </w:r>
    </w:p>
    <w:p w14:paraId="05EFB477" w14:textId="77777777" w:rsidR="005E302E" w:rsidRDefault="005E302E" w:rsidP="005E302E">
      <w:pPr>
        <w:rPr>
          <w:rFonts w:cs="Arial"/>
        </w:rPr>
      </w:pPr>
      <w:r>
        <w:rPr>
          <w:rFonts w:cs="Arial"/>
        </w:rPr>
        <w:t>Memory Selection Period is a configurable parameter with a default duration of 1.5 seconds</w:t>
      </w:r>
    </w:p>
    <w:p w14:paraId="57EAFBC4"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075E2C0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9736E"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32</w:t>
            </w:r>
          </w:p>
        </w:tc>
      </w:tr>
      <w:tr w:rsidR="005E302E" w:rsidRPr="00FD127C" w14:paraId="548B60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B3C0B"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B3A61" w14:textId="77777777" w:rsidR="005E302E" w:rsidRDefault="005E302E" w:rsidP="00812550"/>
        </w:tc>
      </w:tr>
      <w:tr w:rsidR="005E302E" w:rsidRPr="00FD127C" w14:paraId="582C4D6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3B560"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1E789" w14:textId="77777777" w:rsidR="005E302E" w:rsidRDefault="005E302E" w:rsidP="00812550"/>
        </w:tc>
      </w:tr>
      <w:tr w:rsidR="005E302E" w:rsidRPr="00FD127C" w14:paraId="0231095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383ED"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8E474" w14:textId="77777777" w:rsidR="005E302E" w:rsidRDefault="005E302E" w:rsidP="00812550"/>
        </w:tc>
      </w:tr>
      <w:tr w:rsidR="005E302E" w:rsidRPr="00FD127C" w14:paraId="1701CE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F0D5E"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097AE"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7D875"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37F012" w14:textId="77777777" w:rsidR="005E302E" w:rsidRDefault="005E302E" w:rsidP="00812550"/>
        </w:tc>
      </w:tr>
      <w:tr w:rsidR="005E302E" w:rsidRPr="00FD127C" w14:paraId="6A4ECA8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0C822" w14:textId="77777777" w:rsidR="005E302E" w:rsidRPr="00FD127C" w:rsidRDefault="005E302E" w:rsidP="00812550">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A8404"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741C2"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25AB6" w14:textId="77777777" w:rsidR="005E302E" w:rsidRDefault="005E302E" w:rsidP="00812550"/>
        </w:tc>
      </w:tr>
      <w:tr w:rsidR="005E302E" w:rsidRPr="00FD127C" w14:paraId="22E3D0D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CE27A"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495410"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AB976"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9C0EE"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B34DD"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F7EA49" w14:textId="77777777" w:rsidR="005E302E" w:rsidRDefault="005E302E" w:rsidP="00812550"/>
        </w:tc>
      </w:tr>
      <w:tr w:rsidR="005E302E" w:rsidRPr="00FD127C" w14:paraId="2AB9A3F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D02F56" w14:textId="77777777" w:rsidR="005E302E" w:rsidRPr="00FD127C" w:rsidRDefault="002E13E1" w:rsidP="00812550">
            <w:pPr>
              <w:rPr>
                <w:rFonts w:cs="Arial"/>
                <w:bCs/>
                <w:color w:val="808080" w:themeColor="background1" w:themeShade="80"/>
                <w:sz w:val="16"/>
                <w:szCs w:val="14"/>
              </w:rPr>
            </w:pPr>
            <w:hyperlink r:id="rId170"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4BE8D"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FEE591"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D36491" w14:textId="77777777" w:rsidR="005E302E" w:rsidRDefault="005E302E" w:rsidP="005E302E"/>
    <w:p w14:paraId="7EC5DD7F" w14:textId="77777777" w:rsidR="005E302E" w:rsidRDefault="005E302E" w:rsidP="005E302E">
      <w:pPr>
        <w:pStyle w:val="Heading4"/>
      </w:pPr>
      <w:r>
        <w:t>Functional Safety Requirements</w:t>
      </w:r>
    </w:p>
    <w:p w14:paraId="07CF54A4" w14:textId="77777777" w:rsidR="005E302E" w:rsidRDefault="005E302E" w:rsidP="005E302E">
      <w:pPr>
        <w:rPr>
          <w:highlight w:val="yellow"/>
        </w:rPr>
      </w:pPr>
    </w:p>
    <w:p w14:paraId="37EEC2AA" w14:textId="77777777" w:rsidR="005E302E" w:rsidRDefault="005E302E" w:rsidP="005E302E">
      <w:pPr>
        <w:rPr>
          <w:color w:val="A6A6A6" w:themeColor="background1" w:themeShade="A6"/>
        </w:rPr>
      </w:pPr>
      <w:r>
        <w:rPr>
          <w:color w:val="A6A6A6" w:themeColor="background1" w:themeShade="A6"/>
        </w:rPr>
        <w:t>No Functional Safety Requirements specified.</w:t>
      </w:r>
    </w:p>
    <w:p w14:paraId="5DAEB83E" w14:textId="77777777" w:rsidR="005E302E" w:rsidRDefault="005E302E" w:rsidP="005E302E">
      <w:pPr>
        <w:pStyle w:val="Heading5"/>
      </w:pPr>
      <w:r>
        <w:t>ASIL Decomposition of Functional Safety Requirements</w:t>
      </w:r>
    </w:p>
    <w:p w14:paraId="12DEFD1D" w14:textId="77777777" w:rsidR="005E302E" w:rsidRDefault="005E302E" w:rsidP="005E302E">
      <w:pPr>
        <w:pStyle w:val="NoSpacing"/>
      </w:pPr>
    </w:p>
    <w:p w14:paraId="0FA10C2B" w14:textId="77777777" w:rsidR="005E302E" w:rsidRDefault="005E302E" w:rsidP="005E302E">
      <w:pPr>
        <w:pStyle w:val="NoSpacing"/>
      </w:pPr>
    </w:p>
    <w:p w14:paraId="305C7DCD" w14:textId="77777777" w:rsidR="005E302E" w:rsidRDefault="005E302E" w:rsidP="005E302E">
      <w:pPr>
        <w:pStyle w:val="NoSpacing"/>
        <w:rPr>
          <w:color w:val="A6A6A6" w:themeColor="background1" w:themeShade="A6"/>
        </w:rPr>
      </w:pPr>
      <w:r>
        <w:rPr>
          <w:color w:val="A6A6A6" w:themeColor="background1" w:themeShade="A6"/>
        </w:rPr>
        <w:t>No Functional Safety Requirements with ASIL Decompositions specified.</w:t>
      </w:r>
    </w:p>
    <w:p w14:paraId="6752F371" w14:textId="77777777" w:rsidR="005E302E" w:rsidRDefault="005E302E" w:rsidP="005E302E">
      <w:pPr>
        <w:pStyle w:val="Heading4"/>
      </w:pPr>
      <w:r>
        <w:t>Other Requirements</w:t>
      </w:r>
    </w:p>
    <w:p w14:paraId="74522B50" w14:textId="77777777" w:rsidR="005E302E" w:rsidRDefault="005E302E" w:rsidP="005E302E">
      <w:pPr>
        <w:pStyle w:val="Heading5"/>
      </w:pPr>
      <w:r>
        <w:t>Design Requirements</w:t>
      </w:r>
    </w:p>
    <w:p w14:paraId="0F54802C" w14:textId="77777777" w:rsidR="005E302E" w:rsidRDefault="005E302E" w:rsidP="005E302E"/>
    <w:p w14:paraId="37C5BEDF" w14:textId="6BCC2C72" w:rsidR="005E302E" w:rsidRDefault="005E302E" w:rsidP="005E302E">
      <w:pPr>
        <w:rPr>
          <w:color w:val="A6A6A6" w:themeColor="background1" w:themeShade="A6"/>
        </w:rPr>
      </w:pPr>
      <w:r>
        <w:rPr>
          <w:color w:val="A6A6A6" w:themeColor="background1" w:themeShade="A6"/>
        </w:rPr>
        <w:t>No Design Requirements specified.</w:t>
      </w:r>
    </w:p>
    <w:p w14:paraId="12D1EFAD" w14:textId="77777777" w:rsidR="005E302E" w:rsidRDefault="005E302E" w:rsidP="005E302E">
      <w:pPr>
        <w:rPr>
          <w:color w:val="A6A6A6" w:themeColor="background1" w:themeShade="A6"/>
        </w:rPr>
      </w:pPr>
    </w:p>
    <w:p w14:paraId="6D6018B9" w14:textId="77777777" w:rsidR="005E302E" w:rsidRDefault="005E302E" w:rsidP="005E302E">
      <w:pPr>
        <w:pStyle w:val="Heading2"/>
        <w:numPr>
          <w:ilvl w:val="1"/>
          <w:numId w:val="4"/>
        </w:numPr>
      </w:pPr>
      <w:r>
        <w:rPr>
          <w:noProof/>
        </w:rPr>
        <w:drawing>
          <wp:inline distT="0" distB="0" distL="0" distR="0" wp14:anchorId="200C26BF" wp14:editId="0D373ED6">
            <wp:extent cx="152400" cy="152400"/>
            <wp:effectExtent l="0" t="0" r="0" b="0"/>
            <wp:docPr id="31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31" w:name="_30c9983a5d2d5fc1d4c191bd0e106814"/>
      <w:r>
        <w:t>Move Pedals Position</w:t>
      </w:r>
      <w:bookmarkEnd w:id="131"/>
    </w:p>
    <w:p w14:paraId="1AA171DD" w14:textId="77777777" w:rsidR="005E302E" w:rsidRDefault="005E302E" w:rsidP="005E302E">
      <w:pPr>
        <w:pStyle w:val="Heading3"/>
      </w:pPr>
      <w:r>
        <w:t>Function Overview</w:t>
      </w:r>
    </w:p>
    <w:p w14:paraId="3E99DA1E" w14:textId="77777777" w:rsidR="005E302E" w:rsidRDefault="005E302E" w:rsidP="005E302E">
      <w:pPr>
        <w:pStyle w:val="Heading4"/>
      </w:pPr>
      <w:r>
        <w:t>Description</w:t>
      </w:r>
    </w:p>
    <w:p w14:paraId="2F517888" w14:textId="77777777" w:rsidR="005E302E" w:rsidRDefault="005E302E" w:rsidP="005E302E">
      <w:pPr>
        <w:contextualSpacing/>
      </w:pPr>
    </w:p>
    <w:p w14:paraId="6389C5C2" w14:textId="77777777" w:rsidR="005E302E" w:rsidRDefault="005E302E" w:rsidP="005E302E">
      <w:pPr>
        <w:contextualSpacing/>
      </w:pPr>
      <w:r>
        <w:t>Function is allocated to:</w:t>
      </w:r>
    </w:p>
    <w:p w14:paraId="377480D7" w14:textId="77777777" w:rsidR="005E302E" w:rsidRDefault="005E302E" w:rsidP="005E302E">
      <w:pPr>
        <w:pStyle w:val="ListParagraph"/>
        <w:numPr>
          <w:ilvl w:val="0"/>
          <w:numId w:val="13"/>
        </w:numPr>
        <w:contextualSpacing/>
      </w:pPr>
      <w:r>
        <w:rPr>
          <w:noProof/>
        </w:rPr>
        <w:drawing>
          <wp:inline distT="0" distB="0" distL="0" distR="0" wp14:anchorId="1B725C3B" wp14:editId="0D48F7A9">
            <wp:extent cx="152400" cy="152400"/>
            <wp:effectExtent l="0" t="0" r="0" b="0"/>
            <wp:docPr id="312"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Pedals System &lt;&lt;Logical&gt;&gt;</w:t>
      </w:r>
    </w:p>
    <w:p w14:paraId="0B7F7806" w14:textId="77777777" w:rsidR="005E302E" w:rsidRDefault="005E302E" w:rsidP="005E302E">
      <w:pPr>
        <w:pStyle w:val="ListParagraph"/>
        <w:numPr>
          <w:ilvl w:val="0"/>
          <w:numId w:val="13"/>
        </w:numPr>
        <w:contextualSpacing/>
      </w:pPr>
      <w:r>
        <w:rPr>
          <w:noProof/>
        </w:rPr>
        <w:drawing>
          <wp:inline distT="0" distB="0" distL="0" distR="0" wp14:anchorId="4351D906" wp14:editId="35FF91B9">
            <wp:extent cx="152400" cy="152400"/>
            <wp:effectExtent l="0" t="0" r="0" b="0"/>
            <wp:docPr id="31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342C2F55" w14:textId="77777777" w:rsidR="005E302E" w:rsidRDefault="005E302E" w:rsidP="005E302E">
      <w:pPr>
        <w:contextualSpacing/>
      </w:pPr>
    </w:p>
    <w:p w14:paraId="1E20AFB7" w14:textId="77777777" w:rsidR="005E302E" w:rsidRDefault="005E302E" w:rsidP="005E302E">
      <w:pPr>
        <w:contextualSpacing/>
      </w:pPr>
      <w:r w:rsidRPr="00A554C4">
        <w:t>(activity) The purpose of this function is to adjust the position of the pedals to a stored value. This is the final step of the Classic Memory recall process. This function receives the stored settings and applies them.</w:t>
      </w:r>
    </w:p>
    <w:p w14:paraId="6701BF2B" w14:textId="77777777" w:rsidR="005E302E" w:rsidRDefault="005E302E" w:rsidP="005E302E">
      <w:pPr>
        <w:pStyle w:val="Heading4"/>
      </w:pPr>
      <w:r>
        <w:t>Variants</w:t>
      </w:r>
    </w:p>
    <w:p w14:paraId="490FBD98" w14:textId="77777777" w:rsidR="005E302E" w:rsidRDefault="005E302E" w:rsidP="005E302E"/>
    <w:p w14:paraId="7BE95C69" w14:textId="77777777" w:rsidR="005E302E" w:rsidRPr="005067FC" w:rsidRDefault="005E302E" w:rsidP="005E302E">
      <w:pPr>
        <w:rPr>
          <w:i/>
          <w:color w:val="A6A6A6" w:themeColor="background1" w:themeShade="A6"/>
        </w:rPr>
      </w:pPr>
      <w:r w:rsidRPr="005067FC">
        <w:rPr>
          <w:i/>
          <w:color w:val="A6A6A6" w:themeColor="background1" w:themeShade="A6"/>
        </w:rPr>
        <w:t>Not supported by MagicDraw report generation.</w:t>
      </w:r>
    </w:p>
    <w:p w14:paraId="428B3370" w14:textId="77777777" w:rsidR="005E302E" w:rsidRDefault="005E302E" w:rsidP="005E302E">
      <w:pPr>
        <w:pStyle w:val="Heading4"/>
      </w:pPr>
      <w:r>
        <w:t>Input Requirements</w:t>
      </w:r>
    </w:p>
    <w:p w14:paraId="71411CF0" w14:textId="77777777" w:rsidR="005E302E" w:rsidRDefault="005E302E" w:rsidP="005E302E"/>
    <w:p w14:paraId="6A000770" w14:textId="77777777" w:rsidR="005E302E" w:rsidRPr="005067FC" w:rsidRDefault="005E302E" w:rsidP="005E302E">
      <w:pPr>
        <w:rPr>
          <w:i/>
          <w:color w:val="A6A6A6" w:themeColor="background1" w:themeShade="A6"/>
        </w:rPr>
      </w:pPr>
      <w:r w:rsidRPr="005067FC">
        <w:rPr>
          <w:i/>
          <w:color w:val="A6A6A6" w:themeColor="background1" w:themeShade="A6"/>
        </w:rPr>
        <w:t>Not supported by MagicDraw report generation.</w:t>
      </w:r>
    </w:p>
    <w:p w14:paraId="1E2A5564" w14:textId="77777777" w:rsidR="005E302E" w:rsidRDefault="005E302E" w:rsidP="005E302E">
      <w:pPr>
        <w:pStyle w:val="Heading4"/>
      </w:pPr>
      <w:r>
        <w:t>Assumptions</w:t>
      </w:r>
    </w:p>
    <w:p w14:paraId="591AA0EA" w14:textId="77777777" w:rsidR="005E302E" w:rsidRDefault="005E302E" w:rsidP="005E302E"/>
    <w:p w14:paraId="6D9C04B3" w14:textId="77777777" w:rsidR="005E302E" w:rsidRPr="00FF5F72" w:rsidRDefault="005E302E" w:rsidP="005E302E">
      <w:pPr>
        <w:rPr>
          <w:color w:val="A6A6A6" w:themeColor="background1" w:themeShade="A6"/>
        </w:rPr>
      </w:pPr>
      <w:r w:rsidRPr="00FF5F72">
        <w:rPr>
          <w:color w:val="A6A6A6" w:themeColor="background1" w:themeShade="A6"/>
        </w:rPr>
        <w:t>No assumptions specified for this function.</w:t>
      </w:r>
    </w:p>
    <w:p w14:paraId="156D431D" w14:textId="77777777" w:rsidR="005E302E" w:rsidRDefault="005E302E" w:rsidP="005E302E"/>
    <w:p w14:paraId="1BB45B39" w14:textId="77777777" w:rsidR="005E302E" w:rsidRDefault="005E302E" w:rsidP="005E302E">
      <w:pPr>
        <w:pStyle w:val="Heading4"/>
      </w:pPr>
      <w:r>
        <w:t>References</w:t>
      </w:r>
    </w:p>
    <w:p w14:paraId="711C4935" w14:textId="77777777" w:rsidR="005E302E" w:rsidRPr="00454CBE" w:rsidRDefault="005E302E" w:rsidP="005E302E">
      <w:pPr>
        <w:pStyle w:val="Heading5"/>
      </w:pPr>
      <w:r w:rsidRPr="00454CBE">
        <w:t xml:space="preserve">Ford </w:t>
      </w:r>
      <w:r>
        <w:t>D</w:t>
      </w:r>
      <w:r w:rsidRPr="00454CBE">
        <w:t>ocuments</w:t>
      </w:r>
    </w:p>
    <w:p w14:paraId="65317C99" w14:textId="77777777" w:rsidR="005E302E" w:rsidRDefault="005E302E" w:rsidP="005E302E">
      <w:pPr>
        <w:pStyle w:val="BodyText"/>
        <w:ind w:right="142"/>
        <w:jc w:val="both"/>
        <w:rPr>
          <w:rFonts w:cs="Arial"/>
        </w:rPr>
      </w:pPr>
      <w:r>
        <w:rPr>
          <w:rFonts w:cs="Arial"/>
        </w:rPr>
        <w:t>List here all Ford internal documents, which are directly related to the feature.</w:t>
      </w:r>
    </w:p>
    <w:p w14:paraId="3685EDA6" w14:textId="77777777" w:rsidR="005E302E" w:rsidRDefault="005E302E" w:rsidP="005E302E">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E302E" w:rsidRPr="007C20FA" w14:paraId="39BB793E" w14:textId="77777777" w:rsidTr="00812550">
        <w:trPr>
          <w:cantSplit/>
          <w:tblHeader/>
        </w:trPr>
        <w:tc>
          <w:tcPr>
            <w:tcW w:w="1418" w:type="dxa"/>
            <w:shd w:val="clear" w:color="auto" w:fill="E0E0E0"/>
          </w:tcPr>
          <w:p w14:paraId="4AFABAA4" w14:textId="77777777" w:rsidR="005E302E" w:rsidRPr="007C20FA" w:rsidRDefault="005E302E"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0FD70E68" w14:textId="77777777" w:rsidR="005E302E" w:rsidRPr="007C20FA" w:rsidRDefault="005E302E"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485063AD" w14:textId="77777777" w:rsidR="005E302E" w:rsidRPr="007C20FA" w:rsidRDefault="005E302E"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4F0CD105" w14:textId="77777777" w:rsidR="005E302E" w:rsidRPr="007C20FA" w:rsidRDefault="005E302E" w:rsidP="00812550">
            <w:pPr>
              <w:rPr>
                <w:rFonts w:ascii="Helvetica" w:hAnsi="Helvetica" w:cs="Helvetica"/>
                <w:b/>
              </w:rPr>
            </w:pPr>
            <w:r w:rsidRPr="007C20FA">
              <w:rPr>
                <w:rFonts w:ascii="Helvetica" w:hAnsi="Helvetica" w:cs="Helvetica"/>
                <w:b/>
              </w:rPr>
              <w:t>Revision</w:t>
            </w:r>
          </w:p>
        </w:tc>
      </w:tr>
      <w:tr w:rsidR="005E302E" w:rsidRPr="007C20FA" w14:paraId="158A3649" w14:textId="77777777" w:rsidTr="00812550">
        <w:trPr>
          <w:cantSplit/>
          <w:tblHeader/>
        </w:trPr>
        <w:tc>
          <w:tcPr>
            <w:tcW w:w="1418" w:type="dxa"/>
            <w:shd w:val="clear" w:color="auto" w:fill="FFFFFF" w:themeFill="background1"/>
          </w:tcPr>
          <w:p w14:paraId="682723DA" w14:textId="77777777" w:rsidR="005E302E" w:rsidRPr="005E40CF" w:rsidRDefault="005E302E" w:rsidP="00812550">
            <w:pPr>
              <w:rPr>
                <w:rFonts w:ascii="Helvetica" w:hAnsi="Helvetica" w:cs="Helvetica"/>
              </w:rPr>
            </w:pPr>
          </w:p>
        </w:tc>
        <w:tc>
          <w:tcPr>
            <w:tcW w:w="6237" w:type="dxa"/>
            <w:shd w:val="clear" w:color="auto" w:fill="FFFFFF" w:themeFill="background1"/>
          </w:tcPr>
          <w:p w14:paraId="4097445A" w14:textId="77777777" w:rsidR="005E302E" w:rsidRPr="005E40CF" w:rsidRDefault="005E302E" w:rsidP="00812550">
            <w:pPr>
              <w:rPr>
                <w:rFonts w:ascii="Helvetica" w:hAnsi="Helvetica" w:cs="Helvetica"/>
              </w:rPr>
            </w:pPr>
          </w:p>
        </w:tc>
        <w:tc>
          <w:tcPr>
            <w:tcW w:w="1418" w:type="dxa"/>
            <w:shd w:val="clear" w:color="auto" w:fill="FFFFFF" w:themeFill="background1"/>
          </w:tcPr>
          <w:p w14:paraId="06260897" w14:textId="77777777" w:rsidR="005E302E" w:rsidRPr="005E40CF" w:rsidRDefault="005E302E" w:rsidP="00812550">
            <w:pPr>
              <w:rPr>
                <w:rFonts w:ascii="Helvetica" w:hAnsi="Helvetica" w:cs="Helvetica"/>
              </w:rPr>
            </w:pPr>
          </w:p>
        </w:tc>
        <w:tc>
          <w:tcPr>
            <w:tcW w:w="1418" w:type="dxa"/>
            <w:shd w:val="clear" w:color="auto" w:fill="FFFFFF" w:themeFill="background1"/>
          </w:tcPr>
          <w:p w14:paraId="7C243ECD" w14:textId="77777777" w:rsidR="005E302E" w:rsidRPr="005E40CF" w:rsidRDefault="005E302E" w:rsidP="00812550">
            <w:pPr>
              <w:rPr>
                <w:rFonts w:ascii="Helvetica" w:hAnsi="Helvetica" w:cs="Helvetica"/>
              </w:rPr>
            </w:pPr>
          </w:p>
        </w:tc>
      </w:tr>
    </w:tbl>
    <w:p w14:paraId="72515314" w14:textId="77777777" w:rsidR="005E302E" w:rsidRPr="00360B1D" w:rsidRDefault="005E302E" w:rsidP="005E302E">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4ED07D3" w14:textId="77777777" w:rsidR="005E302E" w:rsidRPr="00FB7B3D" w:rsidRDefault="005E302E" w:rsidP="005E302E">
      <w:pPr>
        <w:pStyle w:val="Heading5"/>
      </w:pPr>
      <w:r w:rsidRPr="00454CBE">
        <w:t>External</w:t>
      </w:r>
      <w:r>
        <w:t xml:space="preserve"> Documents and P</w:t>
      </w:r>
      <w:r w:rsidRPr="00FB7B3D">
        <w:t>ublications</w:t>
      </w:r>
    </w:p>
    <w:p w14:paraId="0451F050" w14:textId="77777777" w:rsidR="005E302E" w:rsidRDefault="005E302E" w:rsidP="005E302E">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67CEB8D" w14:textId="77777777" w:rsidR="005E302E" w:rsidRDefault="005E302E" w:rsidP="005E302E">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E302E" w:rsidRPr="007C20FA" w14:paraId="04997C1B" w14:textId="77777777" w:rsidTr="00812550">
        <w:trPr>
          <w:cantSplit/>
          <w:tblHeader/>
        </w:trPr>
        <w:tc>
          <w:tcPr>
            <w:tcW w:w="1418" w:type="dxa"/>
            <w:shd w:val="clear" w:color="auto" w:fill="E0E0E0"/>
          </w:tcPr>
          <w:p w14:paraId="11656CCC" w14:textId="77777777" w:rsidR="005E302E" w:rsidRPr="007C20FA" w:rsidRDefault="005E302E"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7B0B8926" w14:textId="77777777" w:rsidR="005E302E" w:rsidRPr="007C20FA" w:rsidRDefault="005E302E" w:rsidP="00812550">
            <w:pPr>
              <w:rPr>
                <w:rFonts w:ascii="Helvetica" w:hAnsi="Helvetica" w:cs="Helvetica"/>
                <w:b/>
              </w:rPr>
            </w:pPr>
            <w:r>
              <w:rPr>
                <w:rFonts w:ascii="Helvetica" w:hAnsi="Helvetica" w:cs="Helvetica"/>
                <w:b/>
              </w:rPr>
              <w:t>Document / Publication</w:t>
            </w:r>
          </w:p>
        </w:tc>
      </w:tr>
      <w:tr w:rsidR="005E302E" w:rsidRPr="007C20FA" w14:paraId="4F57D651" w14:textId="77777777" w:rsidTr="00812550">
        <w:trPr>
          <w:cantSplit/>
          <w:tblHeader/>
        </w:trPr>
        <w:tc>
          <w:tcPr>
            <w:tcW w:w="1418" w:type="dxa"/>
            <w:shd w:val="clear" w:color="auto" w:fill="FFFFFF" w:themeFill="background1"/>
          </w:tcPr>
          <w:p w14:paraId="0F3AD0AF" w14:textId="77777777" w:rsidR="005E302E" w:rsidRPr="005E40CF" w:rsidRDefault="005E302E" w:rsidP="00812550">
            <w:pPr>
              <w:rPr>
                <w:rFonts w:ascii="Helvetica" w:hAnsi="Helvetica" w:cs="Helvetica"/>
              </w:rPr>
            </w:pPr>
          </w:p>
        </w:tc>
        <w:tc>
          <w:tcPr>
            <w:tcW w:w="9072" w:type="dxa"/>
            <w:shd w:val="clear" w:color="auto" w:fill="FFFFFF" w:themeFill="background1"/>
          </w:tcPr>
          <w:p w14:paraId="5E6477E1" w14:textId="77777777" w:rsidR="005E302E" w:rsidRPr="005E40CF" w:rsidRDefault="005E302E" w:rsidP="00812550">
            <w:pPr>
              <w:rPr>
                <w:rFonts w:ascii="Helvetica" w:hAnsi="Helvetica" w:cs="Helvetica"/>
              </w:rPr>
            </w:pPr>
          </w:p>
        </w:tc>
      </w:tr>
    </w:tbl>
    <w:p w14:paraId="77C5CA9F" w14:textId="77777777" w:rsidR="005E302E" w:rsidRDefault="005E302E" w:rsidP="005E302E">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9FB36DC" w14:textId="77777777" w:rsidR="005E302E" w:rsidRDefault="005E302E" w:rsidP="005E302E">
      <w:pPr>
        <w:pStyle w:val="Heading4"/>
      </w:pPr>
      <w:r>
        <w:t>Glossary</w:t>
      </w:r>
    </w:p>
    <w:p w14:paraId="357494ED" w14:textId="77777777" w:rsidR="005E302E" w:rsidRDefault="005E302E" w:rsidP="005E302E">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54821D71" w14:textId="77777777" w:rsidR="005E302E" w:rsidRDefault="005E302E" w:rsidP="005E302E">
      <w:pPr>
        <w:pStyle w:val="Heading3"/>
      </w:pPr>
      <w:r>
        <w:t>Function Scope</w:t>
      </w:r>
    </w:p>
    <w:p w14:paraId="1EB04D9F" w14:textId="77777777" w:rsidR="005E302E" w:rsidRPr="00A43B48" w:rsidRDefault="005E302E" w:rsidP="005E302E">
      <w:pPr>
        <w:contextualSpacing/>
      </w:pPr>
    </w:p>
    <w:p w14:paraId="6C9E90DF" w14:textId="77777777" w:rsidR="005E302E" w:rsidRDefault="005E302E" w:rsidP="005E302E">
      <w:pPr>
        <w:contextualSpacing/>
      </w:pPr>
      <w:r>
        <w:t xml:space="preserve">The </w:t>
      </w:r>
      <w:r>
        <w:rPr>
          <w:noProof/>
        </w:rPr>
        <w:drawing>
          <wp:inline distT="0" distB="0" distL="0" distR="0" wp14:anchorId="2886382E" wp14:editId="40260B9C">
            <wp:extent cx="152400" cy="152400"/>
            <wp:effectExtent l="0" t="0" r="0" b="0"/>
            <wp:docPr id="31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Move Pedals Position</w:t>
      </w:r>
      <w:r>
        <w:rPr>
          <w:b/>
        </w:rPr>
        <w:t>”</w:t>
      </w:r>
      <w:r>
        <w:t xml:space="preserve"> function is called by the following functions:</w:t>
      </w:r>
    </w:p>
    <w:p w14:paraId="1A289920" w14:textId="77777777" w:rsidR="005E302E" w:rsidRPr="00953D23" w:rsidRDefault="005E302E" w:rsidP="005E302E">
      <w:pPr>
        <w:pStyle w:val="ListParagraph"/>
        <w:numPr>
          <w:ilvl w:val="0"/>
          <w:numId w:val="12"/>
        </w:numPr>
        <w:contextualSpacing/>
      </w:pPr>
      <w:r>
        <w:rPr>
          <w:noProof/>
        </w:rPr>
        <w:drawing>
          <wp:inline distT="0" distB="0" distL="0" distR="0" wp14:anchorId="0E9843C8" wp14:editId="026CF68C">
            <wp:extent cx="152400" cy="152400"/>
            <wp:effectExtent l="0" t="0" r="0" b="0"/>
            <wp:docPr id="31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2287197F" w14:textId="77777777" w:rsidR="005E302E" w:rsidRPr="00953D23" w:rsidRDefault="005E302E" w:rsidP="005E302E">
      <w:pPr>
        <w:pStyle w:val="ListParagraph"/>
        <w:numPr>
          <w:ilvl w:val="0"/>
          <w:numId w:val="12"/>
        </w:numPr>
        <w:contextualSpacing/>
      </w:pPr>
      <w:r>
        <w:rPr>
          <w:noProof/>
        </w:rPr>
        <w:drawing>
          <wp:inline distT="0" distB="0" distL="0" distR="0" wp14:anchorId="293B16C0" wp14:editId="5AE49EF0">
            <wp:extent cx="152400" cy="152400"/>
            <wp:effectExtent l="0" t="0" r="0" b="0"/>
            <wp:docPr id="320"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f7387a14d7f8072406b34c4a066ab8b7" w:history="1">
        <w:r>
          <w:rPr>
            <w:rStyle w:val="Hyperlink"/>
          </w:rPr>
          <w:t>Recall Pedals Position</w:t>
        </w:r>
      </w:hyperlink>
      <w:r>
        <w:t>”</w:t>
      </w:r>
    </w:p>
    <w:p w14:paraId="33E9F1CF" w14:textId="77777777" w:rsidR="005E302E" w:rsidRPr="00393C96" w:rsidRDefault="005E302E" w:rsidP="005E302E">
      <w:pPr>
        <w:contextualSpacing/>
      </w:pPr>
    </w:p>
    <w:p w14:paraId="30EE4F6B" w14:textId="77777777" w:rsidR="005E302E" w:rsidRPr="006C2DE5" w:rsidRDefault="005E302E" w:rsidP="005E302E">
      <w:pPr>
        <w:rPr>
          <w:b/>
        </w:rPr>
      </w:pPr>
      <w:r w:rsidRPr="006C2DE5">
        <w:rPr>
          <w:b/>
        </w:rPr>
        <w:t>Description of “Classic Memory Functional Architecture” diagram</w:t>
      </w:r>
      <w:r>
        <w:rPr>
          <w:b/>
        </w:rPr>
        <w:t>:</w:t>
      </w:r>
    </w:p>
    <w:p w14:paraId="41697EB5" w14:textId="77777777" w:rsidR="005E302E" w:rsidRDefault="005E302E" w:rsidP="005E302E">
      <w:r>
        <w:t>This diagram contains all the functions required to Store and Recall the positional settings. This includes inputs and outputs to the user, other features, and external systems.</w:t>
      </w:r>
    </w:p>
    <w:p w14:paraId="072EC07F" w14:textId="77777777" w:rsidR="005E302E" w:rsidRDefault="005E302E" w:rsidP="005E302E"/>
    <w:p w14:paraId="279B7A57" w14:textId="77777777" w:rsidR="005E302E" w:rsidRDefault="005E302E" w:rsidP="005E302E">
      <w:pPr>
        <w:jc w:val="center"/>
      </w:pPr>
      <w:r>
        <w:rPr>
          <w:noProof/>
        </w:rPr>
        <w:drawing>
          <wp:inline distT="0" distB="0" distL="0" distR="0" wp14:anchorId="0FB25035" wp14:editId="46BBADC3">
            <wp:extent cx="6466204" cy="943828"/>
            <wp:effectExtent l="0" t="0" r="0" b="0"/>
            <wp:docPr id="32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12B129E9" w14:textId="77777777" w:rsidR="005E302E" w:rsidRPr="00294100" w:rsidRDefault="005E302E" w:rsidP="005E302E">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2905E7A2" wp14:editId="62940ADD">
            <wp:extent cx="152400" cy="152400"/>
            <wp:effectExtent l="0" t="0" r="0" b="0"/>
            <wp:docPr id="32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6471B865" wp14:editId="79BBDB0C">
            <wp:extent cx="152400" cy="152400"/>
            <wp:effectExtent l="0" t="0" r="0" b="0"/>
            <wp:docPr id="32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Move Pedals Position</w:t>
      </w:r>
      <w:r>
        <w:t>”</w:t>
      </w:r>
    </w:p>
    <w:p w14:paraId="31A17C01" w14:textId="77777777" w:rsidR="005E302E" w:rsidRDefault="005E302E" w:rsidP="005E302E">
      <w:pPr>
        <w:contextualSpacing/>
      </w:pPr>
    </w:p>
    <w:p w14:paraId="1B1EFA39" w14:textId="77777777" w:rsidR="005E302E" w:rsidRDefault="005E302E" w:rsidP="005E302E">
      <w:pPr>
        <w:pStyle w:val="Heading3"/>
      </w:pPr>
      <w:r>
        <w:t>Function Interfaces</w:t>
      </w:r>
    </w:p>
    <w:p w14:paraId="0E72179B" w14:textId="77777777" w:rsidR="005E302E" w:rsidRDefault="005E302E" w:rsidP="005E302E">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5E302E" w:rsidRPr="00E54DEA" w14:paraId="0C4C4898" w14:textId="77777777" w:rsidTr="00812550">
        <w:trPr>
          <w:trHeight w:val="260"/>
        </w:trPr>
        <w:tc>
          <w:tcPr>
            <w:tcW w:w="2695" w:type="dxa"/>
            <w:shd w:val="clear" w:color="auto" w:fill="D9D9D9" w:themeFill="background1" w:themeFillShade="D9"/>
            <w:noWrap/>
            <w:hideMark/>
          </w:tcPr>
          <w:p w14:paraId="4A003FF1" w14:textId="77777777" w:rsidR="005E302E" w:rsidRPr="00E54DEA" w:rsidRDefault="005E302E"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6A1E7F5" w14:textId="77777777" w:rsidR="005E302E" w:rsidRDefault="005E302E" w:rsidP="00812550">
            <w:pPr>
              <w:overflowPunct/>
              <w:autoSpaceDE/>
              <w:autoSpaceDN/>
              <w:adjustRightInd/>
              <w:textAlignment w:val="auto"/>
              <w:rPr>
                <w:rFonts w:cs="Arial"/>
                <w:b/>
                <w:bCs/>
                <w:color w:val="000000"/>
              </w:rPr>
            </w:pPr>
            <w:r>
              <w:rPr>
                <w:rFonts w:cs="Arial"/>
                <w:b/>
                <w:bCs/>
                <w:color w:val="000000"/>
              </w:rPr>
              <w:t>Description</w:t>
            </w:r>
          </w:p>
        </w:tc>
      </w:tr>
      <w:tr w:rsidR="005E302E" w:rsidRPr="003F473D" w14:paraId="53E75976" w14:textId="77777777" w:rsidTr="00812550">
        <w:trPr>
          <w:trHeight w:val="410"/>
        </w:trPr>
        <w:tc>
          <w:tcPr>
            <w:tcW w:w="2695" w:type="dxa"/>
            <w:noWrap/>
          </w:tcPr>
          <w:p w14:paraId="6589B799" w14:textId="77777777" w:rsidR="005E302E" w:rsidRDefault="005E302E" w:rsidP="00812550">
            <w:pPr>
              <w:contextualSpacing/>
              <w:rPr>
                <w:rFonts w:cs="Arial"/>
              </w:rPr>
            </w:pPr>
            <w:r w:rsidRPr="00275823">
              <w:rPr>
                <w:rFonts w:cs="Arial"/>
              </w:rPr>
              <w:t>Manual_Adjustment</w:t>
            </w:r>
          </w:p>
          <w:p w14:paraId="6F555440" w14:textId="77777777" w:rsidR="005E302E" w:rsidRDefault="005E302E" w:rsidP="00812550">
            <w:pPr>
              <w:contextualSpacing/>
              <w:rPr>
                <w:rFonts w:cs="Arial"/>
              </w:rPr>
            </w:pPr>
            <w:r>
              <w:rPr>
                <w:rFonts w:cs="Arial"/>
              </w:rPr>
              <w:t>Type:</w:t>
            </w:r>
          </w:p>
          <w:p w14:paraId="378E1C21"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36CF4BD4" wp14:editId="499CD038">
                  <wp:extent cx="152400" cy="152400"/>
                  <wp:effectExtent l="0" t="0" r="0" b="0"/>
                  <wp:docPr id="32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506" w:type="dxa"/>
          </w:tcPr>
          <w:p w14:paraId="61D9E1A6" w14:textId="77777777" w:rsidR="005E302E" w:rsidRDefault="005E302E" w:rsidP="00812550">
            <w:pPr>
              <w:rPr>
                <w:rFonts w:cs="Arial"/>
              </w:rPr>
            </w:pPr>
            <w:r>
              <w:rPr>
                <w:rFonts w:cs="Arial"/>
              </w:rPr>
              <w:t>Signal Description:</w:t>
            </w:r>
          </w:p>
          <w:p w14:paraId="7EB277F7" w14:textId="77777777" w:rsidR="005E302E" w:rsidRDefault="005E302E" w:rsidP="00812550">
            <w:pPr>
              <w:rPr>
                <w:rFonts w:cs="Arial"/>
              </w:rPr>
            </w:pPr>
            <w:r w:rsidRPr="00275823">
              <w:rPr>
                <w:rFonts w:cs="Arial"/>
              </w:rPr>
              <w:t>These values indicate when a memory controller system has determined that a manual adjustment occurred. Manual adjustments cause automatic movement to cancel.</w:t>
            </w:r>
          </w:p>
          <w:p w14:paraId="1FB136B1" w14:textId="77777777" w:rsidR="005E302E" w:rsidRDefault="005E302E" w:rsidP="00812550">
            <w:pPr>
              <w:rPr>
                <w:rFonts w:cs="Arial"/>
              </w:rPr>
            </w:pPr>
          </w:p>
          <w:p w14:paraId="6C8BF6CB" w14:textId="77777777" w:rsidR="005E302E" w:rsidRDefault="005E302E" w:rsidP="00812550">
            <w:pPr>
              <w:rPr>
                <w:rFonts w:cs="Arial"/>
              </w:rPr>
            </w:pPr>
            <w:r>
              <w:rPr>
                <w:rFonts w:cs="Arial"/>
              </w:rPr>
              <w:t>Usage in Function:</w:t>
            </w:r>
          </w:p>
          <w:p w14:paraId="5087C96C" w14:textId="77777777" w:rsidR="005E302E" w:rsidRDefault="005E302E" w:rsidP="00812550">
            <w:pPr>
              <w:rPr>
                <w:rFonts w:cs="Arial"/>
              </w:rPr>
            </w:pPr>
            <w:r>
              <w:rPr>
                <w:rFonts w:cs="Arial"/>
              </w:rPr>
              <w:t xml:space="preserve">Signal Description: </w:t>
            </w:r>
          </w:p>
          <w:p w14:paraId="044721DC" w14:textId="77777777" w:rsidR="005E302E" w:rsidRDefault="005E302E" w:rsidP="00812550">
            <w:pPr>
              <w:rPr>
                <w:rFonts w:cs="Arial"/>
              </w:rPr>
            </w:pPr>
            <w:r>
              <w:rPr>
                <w:rFonts w:cs="Arial"/>
              </w:rPr>
              <w:t>Indicates that positional system which has a memory controller system made a manual adjustment</w:t>
            </w:r>
          </w:p>
          <w:p w14:paraId="37EA9E6F" w14:textId="77777777" w:rsidR="005E302E" w:rsidRDefault="005E302E" w:rsidP="00812550">
            <w:pPr>
              <w:rPr>
                <w:rFonts w:cs="Arial"/>
              </w:rPr>
            </w:pPr>
          </w:p>
          <w:p w14:paraId="3ECCD3ED" w14:textId="77777777" w:rsidR="005E302E" w:rsidRPr="0046598F" w:rsidRDefault="005E302E" w:rsidP="00812550">
            <w:pPr>
              <w:rPr>
                <w:rFonts w:cs="Arial"/>
                <w:color w:val="000000"/>
              </w:rPr>
            </w:pPr>
            <w:r>
              <w:rPr>
                <w:rFonts w:cs="Arial"/>
                <w:color w:val="000000"/>
              </w:rPr>
              <w:t>Received from:</w:t>
            </w:r>
          </w:p>
          <w:p w14:paraId="52EB0F80" w14:textId="77777777" w:rsidR="005E302E" w:rsidRPr="00C8319B" w:rsidRDefault="005E302E" w:rsidP="00812550">
            <w:pPr>
              <w:pStyle w:val="ListParagraph"/>
              <w:numPr>
                <w:ilvl w:val="0"/>
                <w:numId w:val="12"/>
              </w:numPr>
              <w:rPr>
                <w:rFonts w:cs="Arial"/>
              </w:rPr>
            </w:pPr>
            <w:r>
              <w:rPr>
                <w:noProof/>
              </w:rPr>
              <w:drawing>
                <wp:inline distT="0" distB="0" distL="0" distR="0" wp14:anchorId="1FECC3C5" wp14:editId="591F24B9">
                  <wp:extent cx="152400" cy="152400"/>
                  <wp:effectExtent l="0" t="0" r="0" b="0"/>
                  <wp:docPr id="33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5064a21e54a3a0d4d89b02881b056d" w:history="1">
              <w:r>
                <w:rPr>
                  <w:rStyle w:val="Hyperlink"/>
                  <w:rFonts w:cs="Arial"/>
                </w:rPr>
                <w:t>Notify Mirrors Manual Adjustement</w:t>
              </w:r>
            </w:hyperlink>
          </w:p>
          <w:p w14:paraId="1EBE8AA0" w14:textId="77777777" w:rsidR="005E302E" w:rsidRPr="00C8319B" w:rsidRDefault="005E302E" w:rsidP="00812550">
            <w:pPr>
              <w:pStyle w:val="ListParagraph"/>
              <w:numPr>
                <w:ilvl w:val="0"/>
                <w:numId w:val="12"/>
              </w:numPr>
              <w:rPr>
                <w:rFonts w:cs="Arial"/>
              </w:rPr>
            </w:pPr>
            <w:r>
              <w:rPr>
                <w:noProof/>
              </w:rPr>
              <w:drawing>
                <wp:inline distT="0" distB="0" distL="0" distR="0" wp14:anchorId="1AD0A3FA" wp14:editId="512F6E55">
                  <wp:extent cx="152400" cy="152400"/>
                  <wp:effectExtent l="0" t="0" r="0" b="0"/>
                  <wp:docPr id="33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748e0c1a6b06a3f84e54e1a94b20c0" w:history="1">
              <w:r>
                <w:rPr>
                  <w:rStyle w:val="Hyperlink"/>
                  <w:rFonts w:cs="Arial"/>
                </w:rPr>
                <w:t>Notify Seat Manual Adjustment</w:t>
              </w:r>
            </w:hyperlink>
          </w:p>
          <w:p w14:paraId="0ED8EFE6" w14:textId="77777777" w:rsidR="005E302E" w:rsidRPr="00C8319B" w:rsidRDefault="005E302E" w:rsidP="00812550">
            <w:pPr>
              <w:pStyle w:val="ListParagraph"/>
              <w:numPr>
                <w:ilvl w:val="0"/>
                <w:numId w:val="12"/>
              </w:numPr>
              <w:rPr>
                <w:rFonts w:cs="Arial"/>
              </w:rPr>
            </w:pPr>
            <w:r>
              <w:rPr>
                <w:noProof/>
              </w:rPr>
              <w:drawing>
                <wp:inline distT="0" distB="0" distL="0" distR="0" wp14:anchorId="23A89BC8" wp14:editId="166D0686">
                  <wp:extent cx="152400" cy="152400"/>
                  <wp:effectExtent l="0" t="0" r="0" b="0"/>
                  <wp:docPr id="33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dab4bb3003934897d0daf2ef6f55bd" w:history="1">
              <w:r>
                <w:rPr>
                  <w:rStyle w:val="Hyperlink"/>
                  <w:rFonts w:cs="Arial"/>
                </w:rPr>
                <w:t>Notify Multicontour Seat Manual Adjustment</w:t>
              </w:r>
            </w:hyperlink>
          </w:p>
          <w:p w14:paraId="337800E1" w14:textId="77777777" w:rsidR="005E302E" w:rsidRPr="00C8319B" w:rsidRDefault="005E302E" w:rsidP="00812550">
            <w:pPr>
              <w:pStyle w:val="ListParagraph"/>
              <w:numPr>
                <w:ilvl w:val="0"/>
                <w:numId w:val="12"/>
              </w:numPr>
              <w:rPr>
                <w:rFonts w:cs="Arial"/>
              </w:rPr>
            </w:pPr>
            <w:r>
              <w:rPr>
                <w:noProof/>
              </w:rPr>
              <w:drawing>
                <wp:inline distT="0" distB="0" distL="0" distR="0" wp14:anchorId="6FA0055D" wp14:editId="68FAB3F3">
                  <wp:extent cx="152400" cy="152400"/>
                  <wp:effectExtent l="0" t="0" r="0" b="0"/>
                  <wp:docPr id="336"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45569eb16900cb7f7a12f694360d28" w:history="1">
              <w:r>
                <w:rPr>
                  <w:rStyle w:val="Hyperlink"/>
                  <w:rFonts w:cs="Arial"/>
                </w:rPr>
                <w:t>Notify Steering Manual Adjustment</w:t>
              </w:r>
            </w:hyperlink>
          </w:p>
          <w:p w14:paraId="1DC685AB" w14:textId="77777777" w:rsidR="005E302E" w:rsidRPr="00C8319B" w:rsidRDefault="005E302E" w:rsidP="00812550">
            <w:pPr>
              <w:pStyle w:val="ListParagraph"/>
              <w:numPr>
                <w:ilvl w:val="0"/>
                <w:numId w:val="12"/>
              </w:numPr>
              <w:rPr>
                <w:rFonts w:cs="Arial"/>
              </w:rPr>
            </w:pPr>
            <w:r>
              <w:rPr>
                <w:noProof/>
              </w:rPr>
              <w:drawing>
                <wp:inline distT="0" distB="0" distL="0" distR="0" wp14:anchorId="74D65228" wp14:editId="5D1AC36A">
                  <wp:extent cx="152400" cy="152400"/>
                  <wp:effectExtent l="0" t="0" r="0" b="0"/>
                  <wp:docPr id="33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e0fcab7b6c41996d04be8c4115019a" w:history="1">
              <w:r>
                <w:rPr>
                  <w:rStyle w:val="Hyperlink"/>
                  <w:rFonts w:cs="Arial"/>
                </w:rPr>
                <w:t>Notify AHUD Manual Adjustment</w:t>
              </w:r>
            </w:hyperlink>
          </w:p>
          <w:p w14:paraId="6402A100" w14:textId="77777777" w:rsidR="005E302E" w:rsidRPr="00C8319B" w:rsidRDefault="005E302E" w:rsidP="00812550">
            <w:pPr>
              <w:pStyle w:val="ListParagraph"/>
              <w:numPr>
                <w:ilvl w:val="0"/>
                <w:numId w:val="12"/>
              </w:numPr>
              <w:rPr>
                <w:rFonts w:cs="Arial"/>
              </w:rPr>
            </w:pPr>
            <w:r>
              <w:rPr>
                <w:noProof/>
              </w:rPr>
              <w:drawing>
                <wp:inline distT="0" distB="0" distL="0" distR="0" wp14:anchorId="66C78F26" wp14:editId="10CB9640">
                  <wp:extent cx="152400" cy="152400"/>
                  <wp:effectExtent l="0" t="0" r="0" b="0"/>
                  <wp:docPr id="34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8f975d999da1c093e83aa6fb182507" w:history="1">
              <w:r>
                <w:rPr>
                  <w:rStyle w:val="Hyperlink"/>
                  <w:rFonts w:cs="Arial"/>
                </w:rPr>
                <w:t>Notify Pedals Manual Adjustment</w:t>
              </w:r>
            </w:hyperlink>
          </w:p>
        </w:tc>
      </w:tr>
      <w:tr w:rsidR="005E302E" w:rsidRPr="003F473D" w14:paraId="7A1B68E0" w14:textId="77777777" w:rsidTr="00812550">
        <w:trPr>
          <w:trHeight w:val="410"/>
        </w:trPr>
        <w:tc>
          <w:tcPr>
            <w:tcW w:w="2695" w:type="dxa"/>
            <w:noWrap/>
          </w:tcPr>
          <w:p w14:paraId="6D5FE340" w14:textId="77777777" w:rsidR="005E302E" w:rsidRDefault="005E302E" w:rsidP="00812550">
            <w:pPr>
              <w:contextualSpacing/>
              <w:rPr>
                <w:rFonts w:cs="Arial"/>
              </w:rPr>
            </w:pPr>
            <w:r w:rsidRPr="00275823">
              <w:rPr>
                <w:rFonts w:cs="Arial"/>
              </w:rPr>
              <w:lastRenderedPageBreak/>
              <w:t>Current_Pedals_Settings</w:t>
            </w:r>
          </w:p>
          <w:p w14:paraId="129DF0DC" w14:textId="77777777" w:rsidR="005E302E" w:rsidRDefault="005E302E" w:rsidP="00812550">
            <w:pPr>
              <w:contextualSpacing/>
              <w:rPr>
                <w:rFonts w:cs="Arial"/>
              </w:rPr>
            </w:pPr>
            <w:r>
              <w:rPr>
                <w:rFonts w:cs="Arial"/>
              </w:rPr>
              <w:t>Type:</w:t>
            </w:r>
          </w:p>
          <w:p w14:paraId="502DDCE5"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D4FC8E0" wp14:editId="28DA18FC">
                  <wp:extent cx="152400" cy="152400"/>
                  <wp:effectExtent l="0" t="0" r="0" b="0"/>
                  <wp:docPr id="34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0A802725" w14:textId="77777777" w:rsidR="005E302E" w:rsidRDefault="005E302E" w:rsidP="00812550">
            <w:pPr>
              <w:rPr>
                <w:rFonts w:cs="Arial"/>
              </w:rPr>
            </w:pPr>
            <w:r>
              <w:rPr>
                <w:rFonts w:cs="Arial"/>
              </w:rPr>
              <w:t>Signal Description:</w:t>
            </w:r>
          </w:p>
          <w:p w14:paraId="716A63C5" w14:textId="77777777" w:rsidR="005E302E" w:rsidRDefault="005E302E" w:rsidP="00812550">
            <w:pPr>
              <w:rPr>
                <w:rFonts w:cs="Arial"/>
              </w:rPr>
            </w:pPr>
            <w:r w:rsidRPr="00275823">
              <w:rPr>
                <w:rFonts w:cs="Arial"/>
              </w:rPr>
              <w:t>These values indicate the actual settings being transferred. These can be stored settings to be recalled or current settings to be stored.</w:t>
            </w:r>
          </w:p>
          <w:p w14:paraId="198278A6" w14:textId="77777777" w:rsidR="005E302E" w:rsidRDefault="005E302E" w:rsidP="00812550">
            <w:pPr>
              <w:rPr>
                <w:rFonts w:cs="Arial"/>
              </w:rPr>
            </w:pPr>
          </w:p>
          <w:p w14:paraId="3D5B4A5A" w14:textId="77777777" w:rsidR="005E302E" w:rsidRDefault="005E302E" w:rsidP="00812550">
            <w:pPr>
              <w:rPr>
                <w:rFonts w:cs="Arial"/>
              </w:rPr>
            </w:pPr>
            <w:r>
              <w:rPr>
                <w:rFonts w:cs="Arial"/>
              </w:rPr>
              <w:t>Usage in Function:</w:t>
            </w:r>
          </w:p>
          <w:p w14:paraId="7240348F" w14:textId="77777777" w:rsidR="005E302E" w:rsidRDefault="005E302E" w:rsidP="00812550">
            <w:pPr>
              <w:rPr>
                <w:rFonts w:cs="Arial"/>
              </w:rPr>
            </w:pPr>
            <w:r>
              <w:rPr>
                <w:rFonts w:cs="Arial"/>
              </w:rPr>
              <w:t>Contains the current value of the Pedals</w:t>
            </w:r>
          </w:p>
          <w:p w14:paraId="242D584C" w14:textId="77777777" w:rsidR="005E302E" w:rsidRDefault="005E302E" w:rsidP="00812550">
            <w:pPr>
              <w:rPr>
                <w:rFonts w:cs="Arial"/>
              </w:rPr>
            </w:pPr>
          </w:p>
          <w:p w14:paraId="7AA1294F" w14:textId="77777777" w:rsidR="005E302E" w:rsidRPr="0046598F" w:rsidRDefault="005E302E" w:rsidP="00812550">
            <w:pPr>
              <w:rPr>
                <w:rFonts w:cs="Arial"/>
                <w:color w:val="000000"/>
              </w:rPr>
            </w:pPr>
            <w:r>
              <w:rPr>
                <w:rFonts w:cs="Arial"/>
                <w:color w:val="000000"/>
              </w:rPr>
              <w:t>Received from:</w:t>
            </w:r>
          </w:p>
          <w:p w14:paraId="13BAA367" w14:textId="77777777" w:rsidR="005E302E" w:rsidRPr="00C8319B" w:rsidRDefault="005E302E" w:rsidP="00812550">
            <w:pPr>
              <w:pStyle w:val="ListParagraph"/>
              <w:numPr>
                <w:ilvl w:val="0"/>
                <w:numId w:val="12"/>
              </w:numPr>
              <w:rPr>
                <w:rFonts w:cs="Arial"/>
              </w:rPr>
            </w:pPr>
            <w:r>
              <w:rPr>
                <w:noProof/>
              </w:rPr>
              <w:drawing>
                <wp:inline distT="0" distB="0" distL="0" distR="0" wp14:anchorId="51FD4CB2" wp14:editId="7D7417A3">
                  <wp:extent cx="152400" cy="152400"/>
                  <wp:effectExtent l="0" t="0" r="0" b="0"/>
                  <wp:docPr id="34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1455758f52fe6309c0528b6bf3f799f" w:history="1">
              <w:r>
                <w:rPr>
                  <w:rStyle w:val="Hyperlink"/>
                  <w:rFonts w:cs="Arial"/>
                </w:rPr>
                <w:t>Read Pedals Current Position</w:t>
              </w:r>
            </w:hyperlink>
          </w:p>
        </w:tc>
      </w:tr>
      <w:tr w:rsidR="005E302E" w:rsidRPr="003F473D" w14:paraId="7F0E9BC3" w14:textId="77777777" w:rsidTr="00812550">
        <w:trPr>
          <w:trHeight w:val="410"/>
        </w:trPr>
        <w:tc>
          <w:tcPr>
            <w:tcW w:w="2695" w:type="dxa"/>
            <w:noWrap/>
          </w:tcPr>
          <w:p w14:paraId="08935E00" w14:textId="77777777" w:rsidR="005E302E" w:rsidRDefault="005E302E" w:rsidP="00812550">
            <w:pPr>
              <w:contextualSpacing/>
              <w:rPr>
                <w:rFonts w:cs="Arial"/>
              </w:rPr>
            </w:pPr>
            <w:r w:rsidRPr="00275823">
              <w:rPr>
                <w:rFonts w:cs="Arial"/>
              </w:rPr>
              <w:t>Stored_Pedals_Settings</w:t>
            </w:r>
          </w:p>
          <w:p w14:paraId="1889ECF6" w14:textId="77777777" w:rsidR="005E302E" w:rsidRDefault="005E302E" w:rsidP="00812550">
            <w:pPr>
              <w:contextualSpacing/>
              <w:rPr>
                <w:rFonts w:cs="Arial"/>
              </w:rPr>
            </w:pPr>
            <w:r>
              <w:rPr>
                <w:rFonts w:cs="Arial"/>
              </w:rPr>
              <w:t>Type:</w:t>
            </w:r>
          </w:p>
          <w:p w14:paraId="7E544D5D" w14:textId="77777777" w:rsidR="005E302E" w:rsidRDefault="005E302E"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9BBB349" wp14:editId="60D9E716">
                  <wp:extent cx="152400" cy="152400"/>
                  <wp:effectExtent l="0" t="0" r="0" b="0"/>
                  <wp:docPr id="34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0328EB3D" w14:textId="77777777" w:rsidR="005E302E" w:rsidRDefault="005E302E" w:rsidP="00812550">
            <w:pPr>
              <w:rPr>
                <w:rFonts w:cs="Arial"/>
              </w:rPr>
            </w:pPr>
            <w:r>
              <w:rPr>
                <w:rFonts w:cs="Arial"/>
              </w:rPr>
              <w:t>Signal Description:</w:t>
            </w:r>
          </w:p>
          <w:p w14:paraId="53D53FC7" w14:textId="77777777" w:rsidR="005E302E" w:rsidRDefault="005E302E" w:rsidP="00812550">
            <w:pPr>
              <w:rPr>
                <w:rFonts w:cs="Arial"/>
              </w:rPr>
            </w:pPr>
            <w:r w:rsidRPr="00275823">
              <w:rPr>
                <w:rFonts w:cs="Arial"/>
              </w:rPr>
              <w:t>These values indicate the actual settings being transferred. These can be stored settings to be recalled or current settings to be stored.</w:t>
            </w:r>
          </w:p>
          <w:p w14:paraId="36FC8D1D" w14:textId="77777777" w:rsidR="005E302E" w:rsidRDefault="005E302E" w:rsidP="00812550">
            <w:pPr>
              <w:rPr>
                <w:rFonts w:cs="Arial"/>
              </w:rPr>
            </w:pPr>
          </w:p>
          <w:p w14:paraId="11BE5785" w14:textId="77777777" w:rsidR="005E302E" w:rsidRDefault="005E302E" w:rsidP="00812550">
            <w:pPr>
              <w:rPr>
                <w:rFonts w:cs="Arial"/>
              </w:rPr>
            </w:pPr>
            <w:r>
              <w:rPr>
                <w:rFonts w:cs="Arial"/>
              </w:rPr>
              <w:t>Usage in Function:</w:t>
            </w:r>
          </w:p>
          <w:p w14:paraId="4E3055D1" w14:textId="77777777" w:rsidR="005E302E" w:rsidRDefault="005E302E" w:rsidP="00812550">
            <w:pPr>
              <w:rPr>
                <w:rFonts w:cs="Arial"/>
              </w:rPr>
            </w:pPr>
            <w:r>
              <w:rPr>
                <w:rFonts w:cs="Arial"/>
              </w:rPr>
              <w:t xml:space="preserve">Signal Description: </w:t>
            </w:r>
          </w:p>
          <w:p w14:paraId="2F591E39" w14:textId="77777777" w:rsidR="005E302E" w:rsidRDefault="005E302E" w:rsidP="00812550">
            <w:pPr>
              <w:rPr>
                <w:rFonts w:cs="Arial"/>
              </w:rPr>
            </w:pPr>
            <w:r>
              <w:rPr>
                <w:rFonts w:cs="Arial"/>
              </w:rPr>
              <w:t>Contains the value that the current position will be updated to</w:t>
            </w:r>
          </w:p>
          <w:p w14:paraId="08E94EBF" w14:textId="77777777" w:rsidR="005E302E" w:rsidRDefault="005E302E" w:rsidP="00812550">
            <w:pPr>
              <w:rPr>
                <w:rFonts w:cs="Arial"/>
              </w:rPr>
            </w:pPr>
          </w:p>
          <w:p w14:paraId="797EA749" w14:textId="77777777" w:rsidR="005E302E" w:rsidRPr="0046598F" w:rsidRDefault="005E302E" w:rsidP="00812550">
            <w:pPr>
              <w:rPr>
                <w:rFonts w:cs="Arial"/>
                <w:color w:val="000000"/>
              </w:rPr>
            </w:pPr>
            <w:r>
              <w:rPr>
                <w:rFonts w:cs="Arial"/>
                <w:color w:val="000000"/>
              </w:rPr>
              <w:t>Received from:</w:t>
            </w:r>
          </w:p>
          <w:p w14:paraId="0AE49AAD" w14:textId="77777777" w:rsidR="005E302E" w:rsidRPr="00C8319B" w:rsidRDefault="005E302E" w:rsidP="00812550">
            <w:pPr>
              <w:pStyle w:val="ListParagraph"/>
              <w:numPr>
                <w:ilvl w:val="0"/>
                <w:numId w:val="12"/>
              </w:numPr>
              <w:rPr>
                <w:rFonts w:cs="Arial"/>
              </w:rPr>
            </w:pPr>
            <w:r>
              <w:rPr>
                <w:noProof/>
              </w:rPr>
              <w:drawing>
                <wp:inline distT="0" distB="0" distL="0" distR="0" wp14:anchorId="22832297" wp14:editId="1BD2CE67">
                  <wp:extent cx="152400" cy="152400"/>
                  <wp:effectExtent l="0" t="0" r="0" b="0"/>
                  <wp:docPr id="34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dd49d5866e903380c04289507fb52b" w:history="1">
              <w:r>
                <w:rPr>
                  <w:rStyle w:val="Hyperlink"/>
                  <w:rFonts w:cs="Arial"/>
                </w:rPr>
                <w:t>Read Pedals Stored Position</w:t>
              </w:r>
            </w:hyperlink>
          </w:p>
        </w:tc>
      </w:tr>
    </w:tbl>
    <w:p w14:paraId="6E7A7B87" w14:textId="77777777" w:rsidR="005E302E" w:rsidRDefault="005E302E" w:rsidP="005E302E">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5E302E" w:rsidRPr="00E54DEA" w14:paraId="372609E6" w14:textId="77777777" w:rsidTr="00812550">
        <w:trPr>
          <w:trHeight w:val="260"/>
        </w:trPr>
        <w:tc>
          <w:tcPr>
            <w:tcW w:w="2689" w:type="dxa"/>
            <w:shd w:val="clear" w:color="auto" w:fill="D9D9D9" w:themeFill="background1" w:themeFillShade="D9"/>
            <w:noWrap/>
            <w:hideMark/>
          </w:tcPr>
          <w:p w14:paraId="6BE1D543" w14:textId="77777777" w:rsidR="005E302E" w:rsidRPr="00E54DEA" w:rsidRDefault="005E302E"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1BF68D8" w14:textId="77777777" w:rsidR="005E302E" w:rsidRPr="00E54DEA" w:rsidRDefault="005E302E" w:rsidP="00812550">
            <w:pPr>
              <w:overflowPunct/>
              <w:autoSpaceDE/>
              <w:autoSpaceDN/>
              <w:adjustRightInd/>
              <w:textAlignment w:val="auto"/>
              <w:rPr>
                <w:rFonts w:cs="Arial"/>
                <w:b/>
                <w:bCs/>
                <w:color w:val="000000"/>
              </w:rPr>
            </w:pPr>
            <w:r>
              <w:rPr>
                <w:rFonts w:cs="Arial"/>
                <w:b/>
                <w:bCs/>
                <w:color w:val="000000"/>
              </w:rPr>
              <w:t>Description</w:t>
            </w:r>
          </w:p>
        </w:tc>
      </w:tr>
      <w:tr w:rsidR="005E302E" w:rsidRPr="003F473D" w14:paraId="163453BC" w14:textId="77777777" w:rsidTr="00812550">
        <w:trPr>
          <w:trHeight w:val="410"/>
        </w:trPr>
        <w:tc>
          <w:tcPr>
            <w:tcW w:w="2689" w:type="dxa"/>
            <w:noWrap/>
          </w:tcPr>
          <w:p w14:paraId="495697D1" w14:textId="77777777" w:rsidR="005E302E" w:rsidRDefault="005E302E" w:rsidP="00812550">
            <w:pPr>
              <w:contextualSpacing/>
              <w:rPr>
                <w:rFonts w:cs="Arial"/>
              </w:rPr>
            </w:pPr>
            <w:r>
              <w:rPr>
                <w:rFonts w:cs="Arial"/>
              </w:rPr>
              <w:t>Pedals_Settings</w:t>
            </w:r>
          </w:p>
          <w:p w14:paraId="1A0B0FE9" w14:textId="77777777" w:rsidR="005E302E" w:rsidRDefault="005E302E" w:rsidP="00812550">
            <w:pPr>
              <w:contextualSpacing/>
              <w:rPr>
                <w:rFonts w:cs="Arial"/>
              </w:rPr>
            </w:pPr>
            <w:r>
              <w:rPr>
                <w:rFonts w:cs="Arial"/>
              </w:rPr>
              <w:t>Type:</w:t>
            </w:r>
          </w:p>
          <w:p w14:paraId="356E0F19" w14:textId="77777777" w:rsidR="005E302E" w:rsidRDefault="005E302E" w:rsidP="00812550">
            <w:pPr>
              <w:contextualSpacing/>
              <w:rPr>
                <w:rFonts w:cs="Arial"/>
              </w:rPr>
            </w:pPr>
            <w:r>
              <w:rPr>
                <w:noProof/>
              </w:rPr>
              <w:drawing>
                <wp:inline distT="0" distB="0" distL="0" distR="0" wp14:anchorId="01450D34" wp14:editId="511837D1">
                  <wp:extent cx="152400" cy="152400"/>
                  <wp:effectExtent l="0" t="0" r="0" b="0"/>
                  <wp:docPr id="35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bac5a6621a87c2a81367de6ca56eedb" w:history="1">
              <w:r>
                <w:rPr>
                  <w:rStyle w:val="Hyperlink"/>
                  <w:rFonts w:cs="Arial"/>
                </w:rPr>
                <w:t>Pedals Movement</w:t>
              </w:r>
            </w:hyperlink>
          </w:p>
        </w:tc>
        <w:tc>
          <w:tcPr>
            <w:tcW w:w="7512" w:type="dxa"/>
            <w:noWrap/>
          </w:tcPr>
          <w:p w14:paraId="5A46076D" w14:textId="77777777" w:rsidR="005E302E" w:rsidRPr="00275823" w:rsidRDefault="005E302E" w:rsidP="00812550">
            <w:pPr>
              <w:rPr>
                <w:rFonts w:cs="Arial"/>
                <w:color w:val="000000"/>
              </w:rPr>
            </w:pPr>
            <w:r>
              <w:rPr>
                <w:rFonts w:cs="Arial"/>
                <w:color w:val="000000"/>
              </w:rPr>
              <w:t>Sent to:</w:t>
            </w:r>
          </w:p>
          <w:p w14:paraId="4B97B62A" w14:textId="77777777" w:rsidR="005E302E" w:rsidRPr="0046598F" w:rsidRDefault="005E302E" w:rsidP="00812550">
            <w:pPr>
              <w:pStyle w:val="ListParagraph"/>
              <w:numPr>
                <w:ilvl w:val="0"/>
                <w:numId w:val="12"/>
              </w:numPr>
              <w:rPr>
                <w:rFonts w:cs="Arial"/>
                <w:color w:val="000000"/>
              </w:rPr>
            </w:pPr>
            <w:r>
              <w:rPr>
                <w:noProof/>
              </w:rPr>
              <w:drawing>
                <wp:inline distT="0" distB="0" distL="0" distR="0" wp14:anchorId="2922220C" wp14:editId="1D80F27D">
                  <wp:extent cx="152400" cy="152400"/>
                  <wp:effectExtent l="0" t="0" r="0" b="0"/>
                  <wp:docPr id="35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707D0B0A" w14:textId="77777777" w:rsidR="005E302E" w:rsidRDefault="005E302E" w:rsidP="005E302E">
      <w:pPr>
        <w:pStyle w:val="Heading4"/>
      </w:pPr>
      <w:r>
        <w:t>Logical</w:t>
      </w:r>
      <w:r w:rsidRPr="00F15706">
        <w:t xml:space="preserve"> Parameters</w:t>
      </w:r>
    </w:p>
    <w:p w14:paraId="081D843C" w14:textId="77777777" w:rsidR="005E302E" w:rsidRDefault="005E302E" w:rsidP="005E302E"/>
    <w:p w14:paraId="6F66A02D" w14:textId="77777777" w:rsidR="005E302E" w:rsidRDefault="005E302E" w:rsidP="005E302E">
      <w:r w:rsidRPr="005067FC">
        <w:rPr>
          <w:i/>
          <w:color w:val="A6A6A6" w:themeColor="background1" w:themeShade="A6"/>
        </w:rPr>
        <w:t>Not supported by MagicDraw report generation.</w:t>
      </w:r>
    </w:p>
    <w:p w14:paraId="4F1BC8E5" w14:textId="77777777" w:rsidR="005E302E" w:rsidRDefault="005E302E" w:rsidP="005E302E">
      <w:pPr>
        <w:pStyle w:val="Heading3"/>
      </w:pPr>
      <w:r>
        <w:t>Function Modeling</w:t>
      </w:r>
    </w:p>
    <w:p w14:paraId="77F6DE6B" w14:textId="77777777" w:rsidR="005E302E" w:rsidRPr="00C75AE5" w:rsidRDefault="005E302E" w:rsidP="005E302E"/>
    <w:p w14:paraId="54BF97EB" w14:textId="77777777" w:rsidR="005E302E" w:rsidRDefault="005E302E" w:rsidP="005E302E">
      <w:pPr>
        <w:pStyle w:val="Heading4"/>
        <w:numPr>
          <w:ilvl w:val="3"/>
          <w:numId w:val="4"/>
        </w:numPr>
      </w:pPr>
      <w:r>
        <w:t>Use Cases</w:t>
      </w:r>
    </w:p>
    <w:p w14:paraId="553405AF" w14:textId="77777777" w:rsidR="005E302E" w:rsidRDefault="005E302E" w:rsidP="005E302E"/>
    <w:p w14:paraId="47CAF951" w14:textId="77777777" w:rsidR="005E302E" w:rsidRPr="005067FC" w:rsidRDefault="005E302E" w:rsidP="005E302E">
      <w:pPr>
        <w:rPr>
          <w:i/>
          <w:color w:val="A6A6A6" w:themeColor="background1" w:themeShade="A6"/>
        </w:rPr>
      </w:pPr>
      <w:r w:rsidRPr="005067FC">
        <w:rPr>
          <w:i/>
          <w:color w:val="A6A6A6" w:themeColor="background1" w:themeShade="A6"/>
        </w:rPr>
        <w:t>Not supported by MagicDraw report generation.</w:t>
      </w:r>
    </w:p>
    <w:p w14:paraId="50CB8419" w14:textId="77777777" w:rsidR="005E302E" w:rsidRDefault="005E302E" w:rsidP="005E302E">
      <w:pPr>
        <w:pStyle w:val="Heading4"/>
        <w:numPr>
          <w:ilvl w:val="3"/>
          <w:numId w:val="4"/>
        </w:numPr>
      </w:pPr>
      <w:r>
        <w:t>State Charts / Activity Diagrams / Sequence Diagrams / Decision Tables</w:t>
      </w:r>
    </w:p>
    <w:p w14:paraId="2A978D99" w14:textId="77777777" w:rsidR="005E302E" w:rsidRDefault="005E302E" w:rsidP="005E302E"/>
    <w:p w14:paraId="131FEA3F" w14:textId="77777777" w:rsidR="005E302E" w:rsidRDefault="005E302E" w:rsidP="005E302E">
      <w:pPr>
        <w:contextualSpacing/>
        <w:jc w:val="center"/>
      </w:pPr>
      <w:r>
        <w:rPr>
          <w:noProof/>
        </w:rPr>
        <w:lastRenderedPageBreak/>
        <w:drawing>
          <wp:inline distT="0" distB="0" distL="0" distR="0" wp14:anchorId="76E36DDD" wp14:editId="0DFAA9EE">
            <wp:extent cx="6466205" cy="3440432"/>
            <wp:effectExtent l="0" t="0" r="0" b="0"/>
            <wp:docPr id="354" name="Picture -836657004.png" descr="-83665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836657004.png"/>
                    <pic:cNvPicPr/>
                  </pic:nvPicPr>
                  <pic:blipFill>
                    <a:blip r:embed="rId171" cstate="print"/>
                    <a:stretch>
                      <a:fillRect/>
                    </a:stretch>
                  </pic:blipFill>
                  <pic:spPr>
                    <a:xfrm>
                      <a:off x="0" y="0"/>
                      <a:ext cx="6466205" cy="3440432"/>
                    </a:xfrm>
                    <a:prstGeom prst="rect">
                      <a:avLst/>
                    </a:prstGeom>
                  </pic:spPr>
                </pic:pic>
              </a:graphicData>
            </a:graphic>
          </wp:inline>
        </w:drawing>
      </w:r>
    </w:p>
    <w:p w14:paraId="4A6A2730" w14:textId="77777777" w:rsidR="005E302E" w:rsidRPr="00294100" w:rsidRDefault="005E302E" w:rsidP="005E302E">
      <w:pPr>
        <w:pStyle w:val="Caption"/>
      </w:pPr>
      <w:r w:rsidRPr="00BD03E8">
        <w:t xml:space="preserve">Figure </w:t>
      </w:r>
      <w:fldSimple w:instr=" SEQ Figure \* ARABIC ">
        <w:r>
          <w:rPr>
            <w:noProof/>
          </w:rPr>
          <w:t>3</w:t>
        </w:r>
      </w:fldSimple>
      <w:r w:rsidRPr="00BD03E8">
        <w:t>:</w:t>
      </w:r>
      <w:r>
        <w:t xml:space="preserve"> </w:t>
      </w:r>
      <w:r w:rsidRPr="00294100">
        <w:t>Move Pedals Position</w:t>
      </w:r>
    </w:p>
    <w:p w14:paraId="656E2E08" w14:textId="77777777" w:rsidR="005E302E" w:rsidRPr="000A30CD" w:rsidRDefault="005E302E" w:rsidP="005E302E"/>
    <w:p w14:paraId="4EE8E1B1" w14:textId="77777777" w:rsidR="005E302E" w:rsidRPr="00834E12" w:rsidRDefault="005E302E" w:rsidP="005E302E"/>
    <w:p w14:paraId="572715A5" w14:textId="77777777" w:rsidR="005E302E" w:rsidRDefault="005E302E" w:rsidP="005E302E">
      <w:pPr>
        <w:pStyle w:val="Heading3"/>
      </w:pPr>
      <w:r>
        <w:t>Function Requirements</w:t>
      </w:r>
    </w:p>
    <w:p w14:paraId="11764CB0" w14:textId="77777777" w:rsidR="005E302E" w:rsidRDefault="005E302E" w:rsidP="005E302E">
      <w:pPr>
        <w:pStyle w:val="Heading4"/>
      </w:pPr>
      <w:r>
        <w:t>Functional Requirements</w:t>
      </w:r>
    </w:p>
    <w:p w14:paraId="0268A514" w14:textId="77777777" w:rsidR="005E302E" w:rsidRDefault="005E302E" w:rsidP="005E302E">
      <w:pPr>
        <w:pStyle w:val="Heading5"/>
      </w:pPr>
      <w:r>
        <w:t>Normal Operation</w:t>
      </w:r>
    </w:p>
    <w:p w14:paraId="03919908" w14:textId="77777777" w:rsidR="005E302E" w:rsidRDefault="005E302E" w:rsidP="005E302E"/>
    <w:p w14:paraId="03A87432" w14:textId="77777777" w:rsidR="005E302E" w:rsidRPr="0017445F" w:rsidRDefault="005E302E" w:rsidP="005E302E">
      <w:pPr>
        <w:pStyle w:val="RERequirement"/>
        <w:shd w:val="clear" w:color="auto" w:fill="F2F2F2" w:themeFill="background1" w:themeFillShade="F2"/>
      </w:pPr>
      <w:r>
        <w:t>10 Personalization - Classic Memory Recall Methods 3</w:t>
      </w:r>
    </w:p>
    <w:p w14:paraId="707E53AE" w14:textId="77777777" w:rsidR="005E302E" w:rsidRDefault="005E302E" w:rsidP="005E302E">
      <w:pPr>
        <w:rPr>
          <w:rFonts w:cs="Arial"/>
        </w:rPr>
      </w:pPr>
      <w:r>
        <w:rPr>
          <w:rFonts w:cs="Arial"/>
        </w:rPr>
        <w:t>"When the function reading the stored setting for a memory controller system obtains the stored setting then it shall output the stored setting to the corresponding move functions</w:t>
      </w:r>
    </w:p>
    <w:p w14:paraId="395D2DA1" w14:textId="77777777" w:rsidR="005E302E" w:rsidRDefault="005E302E" w:rsidP="005E302E">
      <w:pPr>
        <w:rPr>
          <w:rFonts w:cs="Arial"/>
        </w:rPr>
      </w:pPr>
      <w:r>
        <w:rPr>
          <w:rFonts w:cs="Arial"/>
        </w:rPr>
        <w:t>- Move Mirrors Position</w:t>
      </w:r>
    </w:p>
    <w:p w14:paraId="46AC5055" w14:textId="77777777" w:rsidR="005E302E" w:rsidRDefault="005E302E" w:rsidP="005E302E">
      <w:pPr>
        <w:rPr>
          <w:rFonts w:cs="Arial"/>
        </w:rPr>
      </w:pPr>
      <w:r>
        <w:rPr>
          <w:rFonts w:cs="Arial"/>
        </w:rPr>
        <w:t>- Move Seat Position</w:t>
      </w:r>
    </w:p>
    <w:p w14:paraId="5B92945C" w14:textId="77777777" w:rsidR="005E302E" w:rsidRDefault="005E302E" w:rsidP="005E302E">
      <w:pPr>
        <w:rPr>
          <w:rFonts w:cs="Arial"/>
        </w:rPr>
      </w:pPr>
      <w:r>
        <w:rPr>
          <w:rFonts w:cs="Arial"/>
        </w:rPr>
        <w:t>- Move Steering Position</w:t>
      </w:r>
    </w:p>
    <w:p w14:paraId="21527234" w14:textId="77777777" w:rsidR="005E302E" w:rsidRDefault="005E302E" w:rsidP="005E302E">
      <w:pPr>
        <w:rPr>
          <w:rFonts w:cs="Arial"/>
        </w:rPr>
      </w:pPr>
      <w:r>
        <w:rPr>
          <w:rFonts w:cs="Arial"/>
        </w:rPr>
        <w:t>- Move Pedals Position</w:t>
      </w:r>
    </w:p>
    <w:p w14:paraId="72F3F421" w14:textId="77777777" w:rsidR="005E302E" w:rsidRDefault="005E302E" w:rsidP="005E302E">
      <w:pPr>
        <w:rPr>
          <w:rFonts w:cs="Arial"/>
        </w:rPr>
      </w:pPr>
      <w:r>
        <w:rPr>
          <w:rFonts w:cs="Arial"/>
        </w:rPr>
        <w:t>- Adjust AHUD Brightness"</w:t>
      </w:r>
    </w:p>
    <w:p w14:paraId="13E97B85"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5C4452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45596"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w:t>
            </w:r>
          </w:p>
        </w:tc>
      </w:tr>
      <w:tr w:rsidR="005E302E" w:rsidRPr="00FD127C" w14:paraId="122E9CD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D546A"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C3449" w14:textId="77777777" w:rsidR="005E302E" w:rsidRDefault="005E302E" w:rsidP="00812550"/>
        </w:tc>
      </w:tr>
      <w:tr w:rsidR="005E302E" w:rsidRPr="00FD127C" w14:paraId="2B6133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32F5C"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C94B2" w14:textId="77777777" w:rsidR="005E302E" w:rsidRDefault="005E302E" w:rsidP="00812550"/>
        </w:tc>
      </w:tr>
      <w:tr w:rsidR="005E302E" w:rsidRPr="00FD127C" w14:paraId="44E12B1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2CF76"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DC812" w14:textId="77777777" w:rsidR="005E302E" w:rsidRDefault="005E302E" w:rsidP="00812550"/>
        </w:tc>
      </w:tr>
      <w:tr w:rsidR="005E302E" w:rsidRPr="00FD127C" w14:paraId="2DB646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ECEF3"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5FF9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B305A"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AC723" w14:textId="77777777" w:rsidR="005E302E" w:rsidRDefault="005E302E" w:rsidP="00812550"/>
        </w:tc>
      </w:tr>
      <w:tr w:rsidR="005E302E" w:rsidRPr="00FD127C" w14:paraId="5572BD0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7E291"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BA5E6"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83E7F"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27516" w14:textId="77777777" w:rsidR="005E302E" w:rsidRDefault="005E302E" w:rsidP="00812550"/>
        </w:tc>
      </w:tr>
      <w:tr w:rsidR="005E302E" w:rsidRPr="00FD127C" w14:paraId="0F7948D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9E4C6"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5A3AC0"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CA1C7"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73AD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83080"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990EA" w14:textId="77777777" w:rsidR="005E302E" w:rsidRDefault="005E302E" w:rsidP="00812550"/>
        </w:tc>
      </w:tr>
      <w:tr w:rsidR="005E302E" w:rsidRPr="00FD127C" w14:paraId="0017FAD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ECF052" w14:textId="77777777" w:rsidR="005E302E" w:rsidRPr="00FD127C" w:rsidRDefault="002E13E1" w:rsidP="00812550">
            <w:pPr>
              <w:rPr>
                <w:rFonts w:cs="Arial"/>
                <w:bCs/>
                <w:color w:val="808080" w:themeColor="background1" w:themeShade="80"/>
                <w:sz w:val="16"/>
                <w:szCs w:val="14"/>
              </w:rPr>
            </w:pPr>
            <w:hyperlink r:id="rId172"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C4FCF"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1E7FC1"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FFAB8E" w14:textId="77777777" w:rsidR="005E302E" w:rsidRDefault="005E302E" w:rsidP="005E302E"/>
    <w:p w14:paraId="15653411" w14:textId="77777777" w:rsidR="005E302E" w:rsidRPr="0017445F" w:rsidRDefault="005E302E" w:rsidP="005E302E">
      <w:pPr>
        <w:pStyle w:val="RERequirement"/>
        <w:shd w:val="clear" w:color="auto" w:fill="F2F2F2" w:themeFill="background1" w:themeFillShade="F2"/>
      </w:pPr>
      <w:r>
        <w:t>13 Personalization - Recall Cancels Automatic Movement 1</w:t>
      </w:r>
    </w:p>
    <w:p w14:paraId="668B2A3E" w14:textId="77777777" w:rsidR="005E302E" w:rsidRDefault="005E302E" w:rsidP="005E302E">
      <w:pPr>
        <w:rPr>
          <w:rFonts w:cs="Arial"/>
        </w:rPr>
      </w:pPr>
      <w:r>
        <w:rPr>
          <w:rFonts w:cs="Arial"/>
        </w:rPr>
        <w:t>"While moving to a saved position (recall) when a new saved position (recall) is received then the following functions shall cease the current movement (recall) and process the new movement (recall)</w:t>
      </w:r>
    </w:p>
    <w:p w14:paraId="03E083F7" w14:textId="77777777" w:rsidR="005E302E" w:rsidRDefault="005E302E" w:rsidP="005E302E">
      <w:pPr>
        <w:rPr>
          <w:rFonts w:cs="Arial"/>
        </w:rPr>
      </w:pPr>
      <w:r>
        <w:rPr>
          <w:rFonts w:cs="Arial"/>
        </w:rPr>
        <w:t>- 'Move Mirrors Position' function</w:t>
      </w:r>
    </w:p>
    <w:p w14:paraId="57333C5F" w14:textId="77777777" w:rsidR="005E302E" w:rsidRDefault="005E302E" w:rsidP="005E302E">
      <w:pPr>
        <w:rPr>
          <w:rFonts w:cs="Arial"/>
        </w:rPr>
      </w:pPr>
      <w:r>
        <w:rPr>
          <w:rFonts w:cs="Arial"/>
        </w:rPr>
        <w:t>- 'Move Seat Position' function</w:t>
      </w:r>
    </w:p>
    <w:p w14:paraId="639FF7B4" w14:textId="77777777" w:rsidR="005E302E" w:rsidRDefault="005E302E" w:rsidP="005E302E">
      <w:pPr>
        <w:rPr>
          <w:rFonts w:cs="Arial"/>
        </w:rPr>
      </w:pPr>
      <w:r>
        <w:rPr>
          <w:rFonts w:cs="Arial"/>
        </w:rPr>
        <w:lastRenderedPageBreak/>
        <w:t>- 'Move Steering Position' function</w:t>
      </w:r>
    </w:p>
    <w:p w14:paraId="0AEEA383" w14:textId="77777777" w:rsidR="005E302E" w:rsidRDefault="005E302E" w:rsidP="005E302E">
      <w:pPr>
        <w:rPr>
          <w:rFonts w:cs="Arial"/>
        </w:rPr>
      </w:pPr>
      <w:r>
        <w:rPr>
          <w:rFonts w:cs="Arial"/>
        </w:rPr>
        <w:t>- 'Move Pedals Position' function</w:t>
      </w:r>
    </w:p>
    <w:p w14:paraId="00039A62" w14:textId="77777777" w:rsidR="005E302E" w:rsidRDefault="005E302E" w:rsidP="005E302E">
      <w:pPr>
        <w:rPr>
          <w:rFonts w:cs="Arial"/>
        </w:rPr>
      </w:pPr>
      <w:r>
        <w:rPr>
          <w:rFonts w:cs="Arial"/>
        </w:rPr>
        <w:t>- 'Adjust AHUD Brightness' function"</w:t>
      </w:r>
    </w:p>
    <w:p w14:paraId="25464126"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4F9F247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E1458"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13</w:t>
            </w:r>
          </w:p>
        </w:tc>
      </w:tr>
      <w:tr w:rsidR="005E302E" w:rsidRPr="00FD127C" w14:paraId="53CB20C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78732"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A58BC" w14:textId="77777777" w:rsidR="005E302E" w:rsidRDefault="005E302E" w:rsidP="00812550"/>
        </w:tc>
      </w:tr>
      <w:tr w:rsidR="005E302E" w:rsidRPr="00FD127C" w14:paraId="0C87B1D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45AB7"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8E6B6" w14:textId="77777777" w:rsidR="005E302E" w:rsidRDefault="005E302E" w:rsidP="00812550"/>
        </w:tc>
      </w:tr>
      <w:tr w:rsidR="005E302E" w:rsidRPr="00FD127C" w14:paraId="1D2A53E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EDAF3"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2858D" w14:textId="77777777" w:rsidR="005E302E" w:rsidRDefault="005E302E" w:rsidP="00812550"/>
        </w:tc>
      </w:tr>
      <w:tr w:rsidR="005E302E" w:rsidRPr="00FD127C" w14:paraId="3EBE64C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2A5E7"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383F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EA1D5A"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4ED3F" w14:textId="77777777" w:rsidR="005E302E" w:rsidRDefault="005E302E" w:rsidP="00812550"/>
        </w:tc>
      </w:tr>
      <w:tr w:rsidR="005E302E" w:rsidRPr="00FD127C" w14:paraId="3CDE88E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CE66F"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0F662"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455BFA3" wp14:editId="48A5C88D">
                  <wp:extent cx="152400" cy="152400"/>
                  <wp:effectExtent l="0" t="0" r="0" b="0"/>
                  <wp:docPr id="35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8E112"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F56B8" w14:textId="77777777" w:rsidR="005E302E" w:rsidRDefault="005E302E" w:rsidP="00812550"/>
        </w:tc>
      </w:tr>
      <w:tr w:rsidR="005E302E" w:rsidRPr="00FD127C" w14:paraId="6F3386D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66793"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303697"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AFD93"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EA52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2B537"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0ED5F9" w14:textId="77777777" w:rsidR="005E302E" w:rsidRDefault="005E302E" w:rsidP="00812550"/>
        </w:tc>
      </w:tr>
      <w:tr w:rsidR="005E302E" w:rsidRPr="00FD127C" w14:paraId="3D2962D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CA1BEA" w14:textId="77777777" w:rsidR="005E302E" w:rsidRPr="00FD127C" w:rsidRDefault="002E13E1" w:rsidP="00812550">
            <w:pPr>
              <w:rPr>
                <w:rFonts w:cs="Arial"/>
                <w:bCs/>
                <w:color w:val="808080" w:themeColor="background1" w:themeShade="80"/>
                <w:sz w:val="16"/>
                <w:szCs w:val="14"/>
              </w:rPr>
            </w:pPr>
            <w:hyperlink r:id="rId173"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9DA013"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2B7FD"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C29F15" w14:textId="77777777" w:rsidR="005E302E" w:rsidRDefault="005E302E" w:rsidP="005E302E"/>
    <w:p w14:paraId="005DF0ED" w14:textId="77777777" w:rsidR="005E302E" w:rsidRPr="0017445F" w:rsidRDefault="005E302E" w:rsidP="005E302E">
      <w:pPr>
        <w:pStyle w:val="RERequirement"/>
        <w:shd w:val="clear" w:color="auto" w:fill="F2F2F2" w:themeFill="background1" w:themeFillShade="F2"/>
      </w:pPr>
      <w:r>
        <w:t>14 Personalization - Manual Move Cancels Automatic Movement 1</w:t>
      </w:r>
    </w:p>
    <w:p w14:paraId="2EF07729" w14:textId="77777777" w:rsidR="005E302E" w:rsidRDefault="005E302E" w:rsidP="005E302E">
      <w:pPr>
        <w:rPr>
          <w:rFonts w:cs="Arial"/>
        </w:rPr>
      </w:pPr>
      <w:r>
        <w:rPr>
          <w:rFonts w:cs="Arial"/>
        </w:rPr>
        <w:t>"When the following functions determine their respective commodity was manually adjusted then the following functions shall set their output as 'Active'</w:t>
      </w:r>
    </w:p>
    <w:p w14:paraId="5A18292D" w14:textId="77777777" w:rsidR="005E302E" w:rsidRDefault="005E302E" w:rsidP="005E302E">
      <w:pPr>
        <w:rPr>
          <w:rFonts w:cs="Arial"/>
        </w:rPr>
      </w:pPr>
      <w:r>
        <w:rPr>
          <w:rFonts w:cs="Arial"/>
        </w:rPr>
        <w:t>- 'Notify Mirrors Manual Adjustment' function</w:t>
      </w:r>
    </w:p>
    <w:p w14:paraId="6BF07DEF" w14:textId="77777777" w:rsidR="005E302E" w:rsidRDefault="005E302E" w:rsidP="005E302E">
      <w:pPr>
        <w:rPr>
          <w:rFonts w:cs="Arial"/>
        </w:rPr>
      </w:pPr>
      <w:r>
        <w:rPr>
          <w:rFonts w:cs="Arial"/>
        </w:rPr>
        <w:t>- 'Notify Seat Manual Adjustment' function</w:t>
      </w:r>
    </w:p>
    <w:p w14:paraId="041C2AD2" w14:textId="77777777" w:rsidR="005E302E" w:rsidRDefault="005E302E" w:rsidP="005E302E">
      <w:pPr>
        <w:rPr>
          <w:rFonts w:cs="Arial"/>
        </w:rPr>
      </w:pPr>
      <w:r>
        <w:rPr>
          <w:rFonts w:cs="Arial"/>
        </w:rPr>
        <w:t>- 'Notify Multicontour Seat Manual Adjustment' function</w:t>
      </w:r>
    </w:p>
    <w:p w14:paraId="47A36A78" w14:textId="77777777" w:rsidR="005E302E" w:rsidRDefault="005E302E" w:rsidP="005E302E">
      <w:pPr>
        <w:rPr>
          <w:rFonts w:cs="Arial"/>
        </w:rPr>
      </w:pPr>
      <w:r>
        <w:rPr>
          <w:rFonts w:cs="Arial"/>
        </w:rPr>
        <w:t>- 'Notify Steering Manual Adjustment' function</w:t>
      </w:r>
    </w:p>
    <w:p w14:paraId="63384F90" w14:textId="77777777" w:rsidR="005E302E" w:rsidRDefault="005E302E" w:rsidP="005E302E">
      <w:pPr>
        <w:rPr>
          <w:rFonts w:cs="Arial"/>
        </w:rPr>
      </w:pPr>
      <w:r>
        <w:rPr>
          <w:rFonts w:cs="Arial"/>
        </w:rPr>
        <w:t>- 'Notify Pedals Manual Adjustment' function</w:t>
      </w:r>
    </w:p>
    <w:p w14:paraId="02513C94" w14:textId="77777777" w:rsidR="005E302E" w:rsidRDefault="005E302E" w:rsidP="005E302E">
      <w:pPr>
        <w:rPr>
          <w:rFonts w:cs="Arial"/>
        </w:rPr>
      </w:pPr>
      <w:r>
        <w:rPr>
          <w:rFonts w:cs="Arial"/>
        </w:rPr>
        <w:t>- 'Notify AHUD Manual Adjustment' function"</w:t>
      </w:r>
    </w:p>
    <w:p w14:paraId="018DB783"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21E91A9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5C37B"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14</w:t>
            </w:r>
          </w:p>
        </w:tc>
      </w:tr>
      <w:tr w:rsidR="005E302E" w:rsidRPr="00FD127C" w14:paraId="6E0664C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D3862"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8C18F" w14:textId="77777777" w:rsidR="005E302E" w:rsidRDefault="005E302E" w:rsidP="00812550"/>
        </w:tc>
      </w:tr>
      <w:tr w:rsidR="005E302E" w:rsidRPr="00FD127C" w14:paraId="7B06106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3FB29"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70C77" w14:textId="77777777" w:rsidR="005E302E" w:rsidRDefault="005E302E" w:rsidP="00812550"/>
        </w:tc>
      </w:tr>
      <w:tr w:rsidR="005E302E" w:rsidRPr="00FD127C" w14:paraId="57F4A13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F9A08"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4E652" w14:textId="77777777" w:rsidR="005E302E" w:rsidRDefault="005E302E" w:rsidP="00812550"/>
        </w:tc>
      </w:tr>
      <w:tr w:rsidR="005E302E" w:rsidRPr="00FD127C" w14:paraId="2A4966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9BB7B"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A4B3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4DF56"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8DC54" w14:textId="77777777" w:rsidR="005E302E" w:rsidRDefault="005E302E" w:rsidP="00812550"/>
        </w:tc>
      </w:tr>
      <w:tr w:rsidR="005E302E" w:rsidRPr="00FD127C" w14:paraId="3A46D48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FCF24"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A8073"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B0B9820" wp14:editId="26D7C15E">
                  <wp:extent cx="152400" cy="152400"/>
                  <wp:effectExtent l="0" t="0" r="0" b="0"/>
                  <wp:docPr id="35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EBCF5"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B3BC2C" w14:textId="77777777" w:rsidR="005E302E" w:rsidRDefault="005E302E" w:rsidP="00812550"/>
        </w:tc>
      </w:tr>
      <w:tr w:rsidR="005E302E" w:rsidRPr="00FD127C" w14:paraId="788BE89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4124A"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4E7328"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489F1"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CB62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584BD"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1F68A" w14:textId="77777777" w:rsidR="005E302E" w:rsidRDefault="005E302E" w:rsidP="00812550"/>
        </w:tc>
      </w:tr>
      <w:tr w:rsidR="005E302E" w:rsidRPr="00FD127C" w14:paraId="3DF619C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66EE9B" w14:textId="77777777" w:rsidR="005E302E" w:rsidRPr="00FD127C" w:rsidRDefault="002E13E1" w:rsidP="00812550">
            <w:pPr>
              <w:rPr>
                <w:rFonts w:cs="Arial"/>
                <w:bCs/>
                <w:color w:val="808080" w:themeColor="background1" w:themeShade="80"/>
                <w:sz w:val="16"/>
                <w:szCs w:val="14"/>
              </w:rPr>
            </w:pPr>
            <w:hyperlink r:id="rId174"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C6CA0"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40186F"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482E74" w14:textId="77777777" w:rsidR="005E302E" w:rsidRDefault="005E302E" w:rsidP="005E302E"/>
    <w:p w14:paraId="5D2AEA56" w14:textId="77777777" w:rsidR="005E302E" w:rsidRPr="0017445F" w:rsidRDefault="005E302E" w:rsidP="005E302E">
      <w:pPr>
        <w:pStyle w:val="RERequirement"/>
        <w:shd w:val="clear" w:color="auto" w:fill="F2F2F2" w:themeFill="background1" w:themeFillShade="F2"/>
      </w:pPr>
      <w:r>
        <w:t>15 Personalization - Manual Move Cancels Automatic Movement 2</w:t>
      </w:r>
    </w:p>
    <w:p w14:paraId="526CC90C" w14:textId="77777777" w:rsidR="005E302E" w:rsidRDefault="005E302E" w:rsidP="005E302E">
      <w:pPr>
        <w:rPr>
          <w:rFonts w:cs="Arial"/>
        </w:rPr>
      </w:pPr>
      <w:r>
        <w:rPr>
          <w:rFonts w:cs="Arial"/>
        </w:rPr>
        <w:t>"While processing a Classic Memory recall when the following functions are notifiied of any manual adjustment as 'Active' then the following functions shall cease the current recall</w:t>
      </w:r>
    </w:p>
    <w:p w14:paraId="3269A91A" w14:textId="77777777" w:rsidR="005E302E" w:rsidRDefault="005E302E" w:rsidP="005E302E">
      <w:pPr>
        <w:rPr>
          <w:rFonts w:cs="Arial"/>
        </w:rPr>
      </w:pPr>
      <w:r>
        <w:rPr>
          <w:rFonts w:cs="Arial"/>
        </w:rPr>
        <w:t>- 'Move Mirrors Position' function</w:t>
      </w:r>
    </w:p>
    <w:p w14:paraId="1A8918D3" w14:textId="77777777" w:rsidR="005E302E" w:rsidRDefault="005E302E" w:rsidP="005E302E">
      <w:pPr>
        <w:rPr>
          <w:rFonts w:cs="Arial"/>
        </w:rPr>
      </w:pPr>
      <w:r>
        <w:rPr>
          <w:rFonts w:cs="Arial"/>
        </w:rPr>
        <w:t>- 'Move Seat Position' function</w:t>
      </w:r>
    </w:p>
    <w:p w14:paraId="188A09FB" w14:textId="77777777" w:rsidR="005E302E" w:rsidRDefault="005E302E" w:rsidP="005E302E">
      <w:pPr>
        <w:rPr>
          <w:rFonts w:cs="Arial"/>
        </w:rPr>
      </w:pPr>
      <w:r>
        <w:rPr>
          <w:rFonts w:cs="Arial"/>
        </w:rPr>
        <w:t>- 'Move Steering Position' function</w:t>
      </w:r>
    </w:p>
    <w:p w14:paraId="02ADA5EC" w14:textId="77777777" w:rsidR="005E302E" w:rsidRDefault="005E302E" w:rsidP="005E302E">
      <w:pPr>
        <w:rPr>
          <w:rFonts w:cs="Arial"/>
        </w:rPr>
      </w:pPr>
      <w:r>
        <w:rPr>
          <w:rFonts w:cs="Arial"/>
        </w:rPr>
        <w:t>- 'Move Pedals Position' function</w:t>
      </w:r>
    </w:p>
    <w:p w14:paraId="5AC30A00" w14:textId="77777777" w:rsidR="005E302E" w:rsidRDefault="005E302E" w:rsidP="005E302E">
      <w:pPr>
        <w:rPr>
          <w:rFonts w:cs="Arial"/>
        </w:rPr>
      </w:pPr>
      <w:r>
        <w:rPr>
          <w:rFonts w:cs="Arial"/>
        </w:rPr>
        <w:t>- 'Adjust AHUD Brightness' function"</w:t>
      </w:r>
    </w:p>
    <w:p w14:paraId="076395D8"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2AAB840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842E8"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15</w:t>
            </w:r>
          </w:p>
        </w:tc>
      </w:tr>
      <w:tr w:rsidR="005E302E" w:rsidRPr="00FD127C" w14:paraId="1C0875D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55199"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80584" w14:textId="77777777" w:rsidR="005E302E" w:rsidRDefault="005E302E" w:rsidP="00812550"/>
        </w:tc>
      </w:tr>
      <w:tr w:rsidR="005E302E" w:rsidRPr="00FD127C" w14:paraId="248FE9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E821E"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282C7" w14:textId="77777777" w:rsidR="005E302E" w:rsidRDefault="005E302E" w:rsidP="00812550"/>
        </w:tc>
      </w:tr>
      <w:tr w:rsidR="005E302E" w:rsidRPr="00FD127C" w14:paraId="63B4F46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C318F"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6061B" w14:textId="77777777" w:rsidR="005E302E" w:rsidRDefault="005E302E" w:rsidP="00812550"/>
        </w:tc>
      </w:tr>
      <w:tr w:rsidR="005E302E" w:rsidRPr="00FD127C" w14:paraId="38AE11B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0EEE8"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A0BCE"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93A94A"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25259" w14:textId="77777777" w:rsidR="005E302E" w:rsidRDefault="005E302E" w:rsidP="00812550"/>
        </w:tc>
      </w:tr>
      <w:tr w:rsidR="005E302E" w:rsidRPr="00FD127C" w14:paraId="241BC7B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9D320"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536F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2A4806"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19BAB1" w14:textId="77777777" w:rsidR="005E302E" w:rsidRDefault="005E302E" w:rsidP="00812550"/>
        </w:tc>
      </w:tr>
      <w:tr w:rsidR="005E302E" w:rsidRPr="00FD127C" w14:paraId="514BD3F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A29F2"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B82106"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7C389"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54F3C"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DA349"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E1657" w14:textId="77777777" w:rsidR="005E302E" w:rsidRDefault="005E302E" w:rsidP="00812550"/>
        </w:tc>
      </w:tr>
      <w:tr w:rsidR="005E302E" w:rsidRPr="00FD127C" w14:paraId="7524CC5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0F3B5D" w14:textId="77777777" w:rsidR="005E302E" w:rsidRPr="00FD127C" w:rsidRDefault="002E13E1" w:rsidP="00812550">
            <w:pPr>
              <w:rPr>
                <w:rFonts w:cs="Arial"/>
                <w:bCs/>
                <w:color w:val="808080" w:themeColor="background1" w:themeShade="80"/>
                <w:sz w:val="16"/>
                <w:szCs w:val="14"/>
              </w:rPr>
            </w:pPr>
            <w:hyperlink r:id="rId175"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654511"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74E55"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C05863" w14:textId="77777777" w:rsidR="005E302E" w:rsidRDefault="005E302E" w:rsidP="005E302E"/>
    <w:p w14:paraId="310B90BA" w14:textId="77777777" w:rsidR="005E302E" w:rsidRPr="0017445F" w:rsidRDefault="005E302E" w:rsidP="005E302E">
      <w:pPr>
        <w:pStyle w:val="RERequirement"/>
        <w:shd w:val="clear" w:color="auto" w:fill="F2F2F2" w:themeFill="background1" w:themeFillShade="F2"/>
      </w:pPr>
      <w:r>
        <w:t>40 Recall Prevention - Compare Data 1</w:t>
      </w:r>
    </w:p>
    <w:p w14:paraId="23BC0358" w14:textId="77777777" w:rsidR="005E302E" w:rsidRDefault="005E302E" w:rsidP="005E302E">
      <w:pPr>
        <w:rPr>
          <w:rFonts w:cs="Arial"/>
        </w:rPr>
      </w:pPr>
      <w:r>
        <w:rPr>
          <w:rFonts w:cs="Arial"/>
        </w:rPr>
        <w:t>"When receiving the stored setting the following functions shall compare the stored setting to the current setting</w:t>
      </w:r>
    </w:p>
    <w:p w14:paraId="7ED8FD4A" w14:textId="77777777" w:rsidR="005E302E" w:rsidRDefault="005E302E" w:rsidP="005E302E">
      <w:pPr>
        <w:rPr>
          <w:rFonts w:cs="Arial"/>
        </w:rPr>
      </w:pPr>
      <w:r>
        <w:rPr>
          <w:rFonts w:cs="Arial"/>
        </w:rPr>
        <w:t>- Move Mirrors Position</w:t>
      </w:r>
    </w:p>
    <w:p w14:paraId="6579F42B" w14:textId="77777777" w:rsidR="005E302E" w:rsidRDefault="005E302E" w:rsidP="005E302E">
      <w:pPr>
        <w:rPr>
          <w:rFonts w:cs="Arial"/>
        </w:rPr>
      </w:pPr>
      <w:r>
        <w:rPr>
          <w:rFonts w:cs="Arial"/>
        </w:rPr>
        <w:t>- Move Seat Position</w:t>
      </w:r>
    </w:p>
    <w:p w14:paraId="1299123B" w14:textId="77777777" w:rsidR="005E302E" w:rsidRDefault="005E302E" w:rsidP="005E302E">
      <w:pPr>
        <w:rPr>
          <w:rFonts w:cs="Arial"/>
        </w:rPr>
      </w:pPr>
      <w:r>
        <w:rPr>
          <w:rFonts w:cs="Arial"/>
        </w:rPr>
        <w:t>- Move Steering Position</w:t>
      </w:r>
    </w:p>
    <w:p w14:paraId="155D1789" w14:textId="77777777" w:rsidR="005E302E" w:rsidRDefault="005E302E" w:rsidP="005E302E">
      <w:pPr>
        <w:rPr>
          <w:rFonts w:cs="Arial"/>
        </w:rPr>
      </w:pPr>
      <w:r>
        <w:rPr>
          <w:rFonts w:cs="Arial"/>
        </w:rPr>
        <w:lastRenderedPageBreak/>
        <w:t>- Move Pedals Position</w:t>
      </w:r>
    </w:p>
    <w:p w14:paraId="2F5C9BCB" w14:textId="77777777" w:rsidR="005E302E" w:rsidRDefault="005E302E" w:rsidP="005E302E">
      <w:pPr>
        <w:rPr>
          <w:rFonts w:cs="Arial"/>
        </w:rPr>
      </w:pPr>
      <w:r>
        <w:rPr>
          <w:rFonts w:cs="Arial"/>
        </w:rPr>
        <w:t>- Move AHUD Brightness"</w:t>
      </w:r>
    </w:p>
    <w:p w14:paraId="0ED176FE"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565991D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EA340"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40</w:t>
            </w:r>
          </w:p>
        </w:tc>
      </w:tr>
      <w:tr w:rsidR="005E302E" w:rsidRPr="00FD127C" w14:paraId="5CAB6FD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C9270"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AA868" w14:textId="77777777" w:rsidR="005E302E" w:rsidRDefault="005E302E" w:rsidP="00812550"/>
        </w:tc>
      </w:tr>
      <w:tr w:rsidR="005E302E" w:rsidRPr="00FD127C" w14:paraId="500734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DEDE2"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BD716" w14:textId="77777777" w:rsidR="005E302E" w:rsidRDefault="005E302E" w:rsidP="00812550"/>
        </w:tc>
      </w:tr>
      <w:tr w:rsidR="005E302E" w:rsidRPr="00FD127C" w14:paraId="62EFD6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A722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948EF" w14:textId="77777777" w:rsidR="005E302E" w:rsidRDefault="005E302E" w:rsidP="00812550"/>
        </w:tc>
      </w:tr>
      <w:tr w:rsidR="005E302E" w:rsidRPr="00FD127C" w14:paraId="3334F1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CCE73"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8CC72"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813DE"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F1F69" w14:textId="77777777" w:rsidR="005E302E" w:rsidRDefault="005E302E" w:rsidP="00812550"/>
        </w:tc>
      </w:tr>
      <w:tr w:rsidR="005E302E" w:rsidRPr="00FD127C" w14:paraId="3E2319E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E2310"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3CF17"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9C7A9F"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191AB9" w14:textId="77777777" w:rsidR="005E302E" w:rsidRDefault="005E302E" w:rsidP="00812550"/>
        </w:tc>
      </w:tr>
      <w:tr w:rsidR="005E302E" w:rsidRPr="00FD127C" w14:paraId="3664140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48B14"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785CE7"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0CD34"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D2213"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1191B"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CF15C" w14:textId="77777777" w:rsidR="005E302E" w:rsidRDefault="005E302E" w:rsidP="00812550"/>
        </w:tc>
      </w:tr>
      <w:tr w:rsidR="005E302E" w:rsidRPr="00FD127C" w14:paraId="068D805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609CC5" w14:textId="77777777" w:rsidR="005E302E" w:rsidRPr="00FD127C" w:rsidRDefault="002E13E1" w:rsidP="00812550">
            <w:pPr>
              <w:rPr>
                <w:rFonts w:cs="Arial"/>
                <w:bCs/>
                <w:color w:val="808080" w:themeColor="background1" w:themeShade="80"/>
                <w:sz w:val="16"/>
                <w:szCs w:val="14"/>
              </w:rPr>
            </w:pPr>
            <w:hyperlink r:id="rId176"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6AF7B2"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D6877"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822F2C" w14:textId="77777777" w:rsidR="005E302E" w:rsidRDefault="005E302E" w:rsidP="005E302E"/>
    <w:p w14:paraId="06589E74" w14:textId="77777777" w:rsidR="005E302E" w:rsidRPr="0017445F" w:rsidRDefault="005E302E" w:rsidP="005E302E">
      <w:pPr>
        <w:pStyle w:val="RERequirement"/>
        <w:shd w:val="clear" w:color="auto" w:fill="F2F2F2" w:themeFill="background1" w:themeFillShade="F2"/>
      </w:pPr>
      <w:r>
        <w:t>41 Recall Prevention - Matching Data 1</w:t>
      </w:r>
    </w:p>
    <w:p w14:paraId="10C3782C" w14:textId="77777777" w:rsidR="005E302E" w:rsidRDefault="005E302E" w:rsidP="005E302E">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35E5F405" w14:textId="77777777" w:rsidR="005E302E" w:rsidRDefault="005E302E" w:rsidP="005E302E">
      <w:pPr>
        <w:rPr>
          <w:rFonts w:cs="Arial"/>
        </w:rPr>
      </w:pPr>
      <w:r>
        <w:rPr>
          <w:rFonts w:cs="Arial"/>
        </w:rPr>
        <w:t>- Move Mirrors Position</w:t>
      </w:r>
    </w:p>
    <w:p w14:paraId="51CF3AF5" w14:textId="77777777" w:rsidR="005E302E" w:rsidRDefault="005E302E" w:rsidP="005E302E">
      <w:pPr>
        <w:rPr>
          <w:rFonts w:cs="Arial"/>
        </w:rPr>
      </w:pPr>
      <w:r>
        <w:rPr>
          <w:rFonts w:cs="Arial"/>
        </w:rPr>
        <w:t>- Move Seat Position</w:t>
      </w:r>
    </w:p>
    <w:p w14:paraId="1615AC5D" w14:textId="77777777" w:rsidR="005E302E" w:rsidRDefault="005E302E" w:rsidP="005E302E">
      <w:pPr>
        <w:rPr>
          <w:rFonts w:cs="Arial"/>
        </w:rPr>
      </w:pPr>
      <w:r>
        <w:rPr>
          <w:rFonts w:cs="Arial"/>
        </w:rPr>
        <w:t>- Move Steering Position</w:t>
      </w:r>
    </w:p>
    <w:p w14:paraId="588219B7" w14:textId="77777777" w:rsidR="005E302E" w:rsidRDefault="005E302E" w:rsidP="005E302E">
      <w:pPr>
        <w:rPr>
          <w:rFonts w:cs="Arial"/>
        </w:rPr>
      </w:pPr>
      <w:r>
        <w:rPr>
          <w:rFonts w:cs="Arial"/>
        </w:rPr>
        <w:t>- Move Pedals Position</w:t>
      </w:r>
    </w:p>
    <w:p w14:paraId="12216896" w14:textId="77777777" w:rsidR="005E302E" w:rsidRDefault="005E302E" w:rsidP="005E302E">
      <w:pPr>
        <w:rPr>
          <w:rFonts w:cs="Arial"/>
        </w:rPr>
      </w:pPr>
      <w:r>
        <w:rPr>
          <w:rFonts w:cs="Arial"/>
        </w:rPr>
        <w:t>- Move AHUD Brightness"</w:t>
      </w:r>
    </w:p>
    <w:p w14:paraId="26B5F392"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2485881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E00E8"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41</w:t>
            </w:r>
          </w:p>
        </w:tc>
      </w:tr>
      <w:tr w:rsidR="005E302E" w:rsidRPr="00FD127C" w14:paraId="6E3A6E9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2C2F5"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DFA5D" w14:textId="77777777" w:rsidR="005E302E" w:rsidRDefault="005E302E" w:rsidP="00812550"/>
        </w:tc>
      </w:tr>
      <w:tr w:rsidR="005E302E" w:rsidRPr="00FD127C" w14:paraId="4DA1DBB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18885"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F4548" w14:textId="77777777" w:rsidR="005E302E" w:rsidRDefault="005E302E" w:rsidP="00812550"/>
        </w:tc>
      </w:tr>
      <w:tr w:rsidR="005E302E" w:rsidRPr="00FD127C" w14:paraId="7B07F5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78972"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0C58F" w14:textId="77777777" w:rsidR="005E302E" w:rsidRDefault="005E302E" w:rsidP="00812550"/>
        </w:tc>
      </w:tr>
      <w:tr w:rsidR="005E302E" w:rsidRPr="00FD127C" w14:paraId="2101201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E9DA6"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2E7B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FF513"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39D084" w14:textId="77777777" w:rsidR="005E302E" w:rsidRDefault="005E302E" w:rsidP="00812550"/>
        </w:tc>
      </w:tr>
      <w:tr w:rsidR="005E302E" w:rsidRPr="00FD127C" w14:paraId="70BC741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9A8F0"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2E611"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0DCB6"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01759" w14:textId="77777777" w:rsidR="005E302E" w:rsidRDefault="005E302E" w:rsidP="00812550"/>
        </w:tc>
      </w:tr>
      <w:tr w:rsidR="005E302E" w:rsidRPr="00FD127C" w14:paraId="2C4AA58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E907E"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B9E840"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F94C0"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A57C1"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53DF6"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76DEB5" w14:textId="77777777" w:rsidR="005E302E" w:rsidRDefault="005E302E" w:rsidP="00812550"/>
        </w:tc>
      </w:tr>
      <w:tr w:rsidR="005E302E" w:rsidRPr="00FD127C" w14:paraId="5A1937F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BC71AC" w14:textId="77777777" w:rsidR="005E302E" w:rsidRPr="00FD127C" w:rsidRDefault="002E13E1" w:rsidP="00812550">
            <w:pPr>
              <w:rPr>
                <w:rFonts w:cs="Arial"/>
                <w:bCs/>
                <w:color w:val="808080" w:themeColor="background1" w:themeShade="80"/>
                <w:sz w:val="16"/>
                <w:szCs w:val="14"/>
              </w:rPr>
            </w:pPr>
            <w:hyperlink r:id="rId177"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1C094"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25D997"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83FA56" w14:textId="77777777" w:rsidR="005E302E" w:rsidRDefault="005E302E" w:rsidP="005E302E"/>
    <w:p w14:paraId="26276A4B" w14:textId="77777777" w:rsidR="005E302E" w:rsidRPr="0017445F" w:rsidRDefault="005E302E" w:rsidP="005E302E">
      <w:pPr>
        <w:pStyle w:val="RERequirement"/>
        <w:shd w:val="clear" w:color="auto" w:fill="F2F2F2" w:themeFill="background1" w:themeFillShade="F2"/>
      </w:pPr>
      <w:r>
        <w:t xml:space="preserve">103 Diagnostics - Technician 1 </w:t>
      </w:r>
    </w:p>
    <w:p w14:paraId="512589CD" w14:textId="77777777" w:rsidR="005E302E" w:rsidRDefault="005E302E" w:rsidP="005E302E">
      <w:pPr>
        <w:rPr>
          <w:rFonts w:cs="Arial"/>
        </w:rPr>
      </w:pPr>
      <w:r>
        <w:rPr>
          <w:rFonts w:cs="Arial"/>
        </w:rPr>
        <w:t>When receiving a request to write from the Diagnostics System while in Diagnostic Mode the Classic Memory Settings System shall apply the request</w:t>
      </w:r>
    </w:p>
    <w:p w14:paraId="28244D0C"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5FD47FA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C9B74"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5E302E" w:rsidRPr="00FD127C" w14:paraId="20C5BC0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28461"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D8576" w14:textId="77777777" w:rsidR="005E302E" w:rsidRDefault="005E302E" w:rsidP="00812550"/>
        </w:tc>
      </w:tr>
      <w:tr w:rsidR="005E302E" w:rsidRPr="00FD127C" w14:paraId="5E42D3D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B79A3"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6504A" w14:textId="77777777" w:rsidR="005E302E" w:rsidRDefault="005E302E" w:rsidP="00812550"/>
        </w:tc>
      </w:tr>
      <w:tr w:rsidR="005E302E" w:rsidRPr="00FD127C" w14:paraId="12F81DC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5B858"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DEE9E" w14:textId="77777777" w:rsidR="005E302E" w:rsidRDefault="005E302E" w:rsidP="00812550"/>
        </w:tc>
      </w:tr>
      <w:tr w:rsidR="005E302E" w:rsidRPr="00FD127C" w14:paraId="6B5E773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A66C7"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5CF2F"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A37B0"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706D9" w14:textId="77777777" w:rsidR="005E302E" w:rsidRDefault="005E302E" w:rsidP="00812550"/>
        </w:tc>
      </w:tr>
      <w:tr w:rsidR="005E302E" w:rsidRPr="00FD127C" w14:paraId="19DBC10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15925"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5AF32"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E220066" wp14:editId="39762D4F">
                  <wp:extent cx="152400" cy="152400"/>
                  <wp:effectExtent l="0" t="0" r="0" b="0"/>
                  <wp:docPr id="36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EC0F8"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DBF95" w14:textId="77777777" w:rsidR="005E302E" w:rsidRDefault="005E302E" w:rsidP="00812550"/>
        </w:tc>
      </w:tr>
      <w:tr w:rsidR="005E302E" w:rsidRPr="00FD127C" w14:paraId="60EF957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7D8DF"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979B82"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5A26B"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4B4B2"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4D1A0"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DAD379" w14:textId="77777777" w:rsidR="005E302E" w:rsidRDefault="005E302E" w:rsidP="00812550"/>
        </w:tc>
      </w:tr>
      <w:tr w:rsidR="005E302E" w:rsidRPr="00FD127C" w14:paraId="72228B9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4594CD" w14:textId="77777777" w:rsidR="005E302E" w:rsidRPr="00FD127C" w:rsidRDefault="002E13E1" w:rsidP="00812550">
            <w:pPr>
              <w:rPr>
                <w:rFonts w:cs="Arial"/>
                <w:bCs/>
                <w:color w:val="808080" w:themeColor="background1" w:themeShade="80"/>
                <w:sz w:val="16"/>
                <w:szCs w:val="14"/>
              </w:rPr>
            </w:pPr>
            <w:hyperlink r:id="rId178"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A5A83"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F057D"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50F685" w14:textId="77777777" w:rsidR="005E302E" w:rsidRDefault="005E302E" w:rsidP="005E302E"/>
    <w:p w14:paraId="670E12AC" w14:textId="77777777" w:rsidR="005E302E" w:rsidRPr="0017445F" w:rsidRDefault="005E302E" w:rsidP="005E302E">
      <w:pPr>
        <w:pStyle w:val="RERequirement"/>
        <w:shd w:val="clear" w:color="auto" w:fill="F2F2F2" w:themeFill="background1" w:themeFillShade="F2"/>
      </w:pPr>
      <w:r>
        <w:t>104 Diagnostics - Technician 2</w:t>
      </w:r>
    </w:p>
    <w:p w14:paraId="21EF3FD4" w14:textId="77777777" w:rsidR="005E302E" w:rsidRDefault="005E302E" w:rsidP="005E302E">
      <w:pPr>
        <w:rPr>
          <w:rFonts w:cs="Arial"/>
        </w:rPr>
      </w:pPr>
      <w:r>
        <w:rPr>
          <w:rFonts w:cs="Arial"/>
        </w:rPr>
        <w:t>When receiving a request to write from the Diagnostics System while in Diagnostic Mode the Easy Entry Easy Exit System shall apply the request</w:t>
      </w:r>
    </w:p>
    <w:p w14:paraId="72707EB4"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51E0D16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9C5A9"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5E302E" w:rsidRPr="00FD127C" w14:paraId="6BF406A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EB45D"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A19FE" w14:textId="77777777" w:rsidR="005E302E" w:rsidRDefault="005E302E" w:rsidP="00812550"/>
        </w:tc>
      </w:tr>
      <w:tr w:rsidR="005E302E" w:rsidRPr="00FD127C" w14:paraId="7F45638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12026"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B0AAD" w14:textId="77777777" w:rsidR="005E302E" w:rsidRDefault="005E302E" w:rsidP="00812550"/>
        </w:tc>
      </w:tr>
      <w:tr w:rsidR="005E302E" w:rsidRPr="00FD127C" w14:paraId="31D308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7A289"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324AE" w14:textId="77777777" w:rsidR="005E302E" w:rsidRDefault="005E302E" w:rsidP="00812550"/>
        </w:tc>
      </w:tr>
      <w:tr w:rsidR="005E302E" w:rsidRPr="00FD127C" w14:paraId="2840F6C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9F3D2"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B679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24E24"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1CBB0E" w14:textId="77777777" w:rsidR="005E302E" w:rsidRDefault="005E302E" w:rsidP="00812550"/>
        </w:tc>
      </w:tr>
      <w:tr w:rsidR="005E302E" w:rsidRPr="00FD127C" w14:paraId="2279D1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72ED1"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BE68F"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5B50AE4" wp14:editId="0D6F827B">
                  <wp:extent cx="152400" cy="152400"/>
                  <wp:effectExtent l="0" t="0" r="0" b="0"/>
                  <wp:docPr id="36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8E599"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FCFCC5" w14:textId="77777777" w:rsidR="005E302E" w:rsidRDefault="005E302E" w:rsidP="00812550"/>
        </w:tc>
      </w:tr>
      <w:tr w:rsidR="005E302E" w:rsidRPr="00FD127C" w14:paraId="6B56309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35354"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80A179"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F5E46"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06990"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E93C1"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70FCD" w14:textId="77777777" w:rsidR="005E302E" w:rsidRDefault="005E302E" w:rsidP="00812550"/>
        </w:tc>
      </w:tr>
      <w:tr w:rsidR="005E302E" w:rsidRPr="00FD127C" w14:paraId="186AD26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94150F" w14:textId="77777777" w:rsidR="005E302E" w:rsidRPr="00FD127C" w:rsidRDefault="002E13E1" w:rsidP="00812550">
            <w:pPr>
              <w:rPr>
                <w:rFonts w:cs="Arial"/>
                <w:bCs/>
                <w:color w:val="808080" w:themeColor="background1" w:themeShade="80"/>
                <w:sz w:val="16"/>
                <w:szCs w:val="14"/>
              </w:rPr>
            </w:pPr>
            <w:hyperlink r:id="rId179"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F8BD70"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83520"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15D790" w14:textId="77777777" w:rsidR="005E302E" w:rsidRDefault="005E302E" w:rsidP="005E302E"/>
    <w:p w14:paraId="41FB809C" w14:textId="77777777" w:rsidR="005E302E" w:rsidRPr="0017445F" w:rsidRDefault="005E302E" w:rsidP="005E302E">
      <w:pPr>
        <w:pStyle w:val="RERequirement"/>
        <w:shd w:val="clear" w:color="auto" w:fill="F2F2F2" w:themeFill="background1" w:themeFillShade="F2"/>
      </w:pPr>
      <w:r>
        <w:lastRenderedPageBreak/>
        <w:t>105 Diagnostics - Technician 3</w:t>
      </w:r>
    </w:p>
    <w:p w14:paraId="6881BD95" w14:textId="77777777" w:rsidR="005E302E" w:rsidRDefault="005E302E" w:rsidP="005E302E">
      <w:pPr>
        <w:rPr>
          <w:rFonts w:cs="Arial"/>
        </w:rPr>
      </w:pPr>
      <w:r>
        <w:rPr>
          <w:rFonts w:cs="Arial"/>
        </w:rPr>
        <w:t>When receiving a request to read from the Diagnostics System while in Diagnostic Mode the Classic Memory Settings System shall send the requested data</w:t>
      </w:r>
    </w:p>
    <w:p w14:paraId="5452DFF5"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1F9E107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6AA40"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5E302E" w:rsidRPr="00FD127C" w14:paraId="486A755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AC6C7"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88B73" w14:textId="77777777" w:rsidR="005E302E" w:rsidRDefault="005E302E" w:rsidP="00812550"/>
        </w:tc>
      </w:tr>
      <w:tr w:rsidR="005E302E" w:rsidRPr="00FD127C" w14:paraId="0EBB666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59901"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B7D87" w14:textId="77777777" w:rsidR="005E302E" w:rsidRDefault="005E302E" w:rsidP="00812550"/>
        </w:tc>
      </w:tr>
      <w:tr w:rsidR="005E302E" w:rsidRPr="00FD127C" w14:paraId="6B2731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56141"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0C58A" w14:textId="77777777" w:rsidR="005E302E" w:rsidRDefault="005E302E" w:rsidP="00812550"/>
        </w:tc>
      </w:tr>
      <w:tr w:rsidR="005E302E" w:rsidRPr="00FD127C" w14:paraId="42C1495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4AFB5"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5A9AB"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7AC2B6"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CA5CC" w14:textId="77777777" w:rsidR="005E302E" w:rsidRDefault="005E302E" w:rsidP="00812550"/>
        </w:tc>
      </w:tr>
      <w:tr w:rsidR="005E302E" w:rsidRPr="00FD127C" w14:paraId="7222FC7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689D6"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28F50"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9ED5E43" wp14:editId="7245DEF1">
                  <wp:extent cx="152400" cy="152400"/>
                  <wp:effectExtent l="0" t="0" r="0" b="0"/>
                  <wp:docPr id="36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C0CF38"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A8B69" w14:textId="77777777" w:rsidR="005E302E" w:rsidRDefault="005E302E" w:rsidP="00812550"/>
        </w:tc>
      </w:tr>
      <w:tr w:rsidR="005E302E" w:rsidRPr="00FD127C" w14:paraId="4BAB0B2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CE382"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F0D090"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DF216"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D24AA"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44C1A"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839B7" w14:textId="77777777" w:rsidR="005E302E" w:rsidRDefault="005E302E" w:rsidP="00812550"/>
        </w:tc>
      </w:tr>
      <w:tr w:rsidR="005E302E" w:rsidRPr="00FD127C" w14:paraId="6BDAFD9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6CF2B" w14:textId="77777777" w:rsidR="005E302E" w:rsidRPr="00FD127C" w:rsidRDefault="002E13E1" w:rsidP="00812550">
            <w:pPr>
              <w:rPr>
                <w:rFonts w:cs="Arial"/>
                <w:bCs/>
                <w:color w:val="808080" w:themeColor="background1" w:themeShade="80"/>
                <w:sz w:val="16"/>
                <w:szCs w:val="14"/>
              </w:rPr>
            </w:pPr>
            <w:hyperlink r:id="rId180"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D6B12F"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584EFD"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3EDD0C" w14:textId="77777777" w:rsidR="005E302E" w:rsidRDefault="005E302E" w:rsidP="005E302E"/>
    <w:p w14:paraId="45B2FDE2" w14:textId="77777777" w:rsidR="005E302E" w:rsidRPr="0017445F" w:rsidRDefault="005E302E" w:rsidP="005E302E">
      <w:pPr>
        <w:pStyle w:val="RERequirement"/>
        <w:shd w:val="clear" w:color="auto" w:fill="F2F2F2" w:themeFill="background1" w:themeFillShade="F2"/>
      </w:pPr>
      <w:r>
        <w:t>106 Diagnostics - Technician 4</w:t>
      </w:r>
    </w:p>
    <w:p w14:paraId="7EC2AFD9" w14:textId="77777777" w:rsidR="005E302E" w:rsidRDefault="005E302E" w:rsidP="005E302E">
      <w:pPr>
        <w:rPr>
          <w:rFonts w:cs="Arial"/>
        </w:rPr>
      </w:pPr>
      <w:r>
        <w:rPr>
          <w:rFonts w:cs="Arial"/>
        </w:rPr>
        <w:t>When receiving a request to read from the Diagnostics System while in Diagnostic Mode the Easy Entry Easy Exit System shall send the requested data</w:t>
      </w:r>
    </w:p>
    <w:p w14:paraId="0DE1157D" w14:textId="77777777" w:rsidR="005E302E" w:rsidRPr="00C66B68" w:rsidRDefault="005E302E" w:rsidP="005E302E">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E302E" w:rsidRPr="00FD127C" w14:paraId="60AEE08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02276B" w14:textId="77777777" w:rsidR="005E302E" w:rsidRPr="00FD127C" w:rsidRDefault="005E302E"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5E302E" w:rsidRPr="00FD127C" w14:paraId="0C8FC5E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87EC6" w14:textId="77777777" w:rsidR="005E302E" w:rsidRPr="00FD127C" w:rsidRDefault="005E302E"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442B5" w14:textId="77777777" w:rsidR="005E302E" w:rsidRDefault="005E302E" w:rsidP="00812550"/>
        </w:tc>
      </w:tr>
      <w:tr w:rsidR="005E302E" w:rsidRPr="00FD127C" w14:paraId="15BCA1E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A76EC9" w14:textId="77777777" w:rsidR="005E302E" w:rsidRPr="00FD127C" w:rsidRDefault="005E302E"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1B5E9" w14:textId="77777777" w:rsidR="005E302E" w:rsidRDefault="005E302E" w:rsidP="00812550"/>
        </w:tc>
      </w:tr>
      <w:tr w:rsidR="005E302E" w:rsidRPr="00FD127C" w14:paraId="6F0ADA3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9B3DC9" w14:textId="77777777" w:rsidR="005E302E" w:rsidRPr="00FD127C" w:rsidRDefault="005E302E"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E03F6" w14:textId="77777777" w:rsidR="005E302E" w:rsidRDefault="005E302E" w:rsidP="00812550"/>
        </w:tc>
      </w:tr>
      <w:tr w:rsidR="005E302E" w:rsidRPr="00FD127C" w14:paraId="7028A0C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18FB3" w14:textId="77777777" w:rsidR="005E302E" w:rsidRPr="00FD127C" w:rsidRDefault="005E302E"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29048"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5F438" w14:textId="77777777" w:rsidR="005E302E" w:rsidRPr="00FD127C" w:rsidRDefault="005E302E"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6EEED" w14:textId="77777777" w:rsidR="005E302E" w:rsidRDefault="005E302E" w:rsidP="00812550"/>
        </w:tc>
      </w:tr>
      <w:tr w:rsidR="005E302E" w:rsidRPr="00FD127C" w14:paraId="066439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C2830" w14:textId="77777777" w:rsidR="005E302E" w:rsidRPr="00FD127C" w:rsidRDefault="005E302E"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EA111" w14:textId="77777777" w:rsidR="005E302E" w:rsidRPr="00FD127C" w:rsidRDefault="005E302E"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D86C300" wp14:editId="35F3D627">
                  <wp:extent cx="152400" cy="152400"/>
                  <wp:effectExtent l="0" t="0" r="0" b="0"/>
                  <wp:docPr id="36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5C4AC" w14:textId="77777777" w:rsidR="005E302E" w:rsidRPr="00FD127C" w:rsidRDefault="005E302E"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16B680" w14:textId="77777777" w:rsidR="005E302E" w:rsidRDefault="005E302E" w:rsidP="00812550"/>
        </w:tc>
      </w:tr>
      <w:tr w:rsidR="005E302E" w:rsidRPr="00FD127C" w14:paraId="10FA111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6E88F" w14:textId="77777777" w:rsidR="005E302E" w:rsidRPr="00FD127C" w:rsidRDefault="005E302E"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448886" w14:textId="77777777" w:rsidR="005E302E" w:rsidRDefault="005E302E"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6369A" w14:textId="77777777" w:rsidR="005E302E" w:rsidRPr="00FD127C" w:rsidRDefault="005E302E"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97515" w14:textId="77777777" w:rsidR="005E302E" w:rsidRDefault="005E302E"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D76E2" w14:textId="77777777" w:rsidR="005E302E" w:rsidRPr="00FD127C" w:rsidRDefault="005E302E"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65DD3" w14:textId="77777777" w:rsidR="005E302E" w:rsidRDefault="005E302E" w:rsidP="00812550"/>
        </w:tc>
      </w:tr>
      <w:tr w:rsidR="005E302E" w:rsidRPr="00FD127C" w14:paraId="31DE005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6E63FD" w14:textId="77777777" w:rsidR="005E302E" w:rsidRPr="00FD127C" w:rsidRDefault="002E13E1" w:rsidP="00812550">
            <w:pPr>
              <w:rPr>
                <w:rFonts w:cs="Arial"/>
                <w:bCs/>
                <w:color w:val="808080" w:themeColor="background1" w:themeShade="80"/>
                <w:sz w:val="16"/>
                <w:szCs w:val="14"/>
              </w:rPr>
            </w:pPr>
            <w:hyperlink r:id="rId181" w:history="1">
              <w:r w:rsidR="005E302E" w:rsidRPr="00FD127C">
                <w:rPr>
                  <w:rStyle w:val="Hyperlink"/>
                  <w:rFonts w:cs="Arial"/>
                  <w:bCs/>
                  <w:sz w:val="16"/>
                  <w:szCs w:val="14"/>
                </w:rPr>
                <w:t>Req. Template</w:t>
              </w:r>
            </w:hyperlink>
            <w:r w:rsidR="005E302E"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EC96F" w14:textId="77777777" w:rsidR="005E302E" w:rsidRPr="00FD127C" w:rsidRDefault="005E302E"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29013" w14:textId="77777777" w:rsidR="005E302E" w:rsidRPr="00FD127C" w:rsidRDefault="005E302E"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C008D6" w14:textId="77777777" w:rsidR="005E302E" w:rsidRDefault="005E302E" w:rsidP="005E302E"/>
    <w:p w14:paraId="5E1FBD8D" w14:textId="77777777" w:rsidR="005E302E" w:rsidRDefault="005E302E" w:rsidP="005E302E">
      <w:pPr>
        <w:pStyle w:val="Heading5"/>
      </w:pPr>
      <w:r>
        <w:t>Error Handling</w:t>
      </w:r>
    </w:p>
    <w:p w14:paraId="02B7B2D4" w14:textId="77777777" w:rsidR="005E302E" w:rsidRDefault="005E302E" w:rsidP="005E302E"/>
    <w:p w14:paraId="5C541201" w14:textId="77777777" w:rsidR="005E302E" w:rsidRDefault="005E302E" w:rsidP="005E302E">
      <w:pPr>
        <w:rPr>
          <w:color w:val="A6A6A6" w:themeColor="background1" w:themeShade="A6"/>
        </w:rPr>
      </w:pPr>
      <w:r>
        <w:rPr>
          <w:color w:val="A6A6A6" w:themeColor="background1" w:themeShade="A6"/>
        </w:rPr>
        <w:t>No Error Handling Requirements specified.</w:t>
      </w:r>
    </w:p>
    <w:p w14:paraId="2043A9E7" w14:textId="77777777" w:rsidR="005E302E" w:rsidRDefault="005E302E" w:rsidP="005E302E">
      <w:pPr>
        <w:pStyle w:val="Heading4"/>
      </w:pPr>
      <w:r>
        <w:t>Non-Functional Requirements</w:t>
      </w:r>
    </w:p>
    <w:p w14:paraId="5ED9BEDC" w14:textId="77777777" w:rsidR="005E302E" w:rsidRDefault="005E302E" w:rsidP="005E302E"/>
    <w:p w14:paraId="627BE3BF" w14:textId="77777777" w:rsidR="005E302E" w:rsidRDefault="005E302E" w:rsidP="005E302E">
      <w:pPr>
        <w:rPr>
          <w:color w:val="A6A6A6" w:themeColor="background1" w:themeShade="A6"/>
        </w:rPr>
      </w:pPr>
      <w:r>
        <w:rPr>
          <w:color w:val="A6A6A6" w:themeColor="background1" w:themeShade="A6"/>
        </w:rPr>
        <w:t>No Non-Functional Requirements specified.</w:t>
      </w:r>
    </w:p>
    <w:p w14:paraId="45DD10D2" w14:textId="77777777" w:rsidR="005E302E" w:rsidRDefault="005E302E" w:rsidP="005E302E">
      <w:pPr>
        <w:pStyle w:val="Heading4"/>
      </w:pPr>
      <w:r>
        <w:t>Functional Safety Requirements</w:t>
      </w:r>
    </w:p>
    <w:p w14:paraId="4CDB1A7C" w14:textId="77777777" w:rsidR="005E302E" w:rsidRDefault="005E302E" w:rsidP="005E302E">
      <w:pPr>
        <w:rPr>
          <w:highlight w:val="yellow"/>
        </w:rPr>
      </w:pPr>
    </w:p>
    <w:p w14:paraId="0C93EADB" w14:textId="77777777" w:rsidR="005E302E" w:rsidRDefault="005E302E" w:rsidP="005E302E">
      <w:pPr>
        <w:rPr>
          <w:color w:val="A6A6A6" w:themeColor="background1" w:themeShade="A6"/>
        </w:rPr>
      </w:pPr>
      <w:r>
        <w:rPr>
          <w:color w:val="A6A6A6" w:themeColor="background1" w:themeShade="A6"/>
        </w:rPr>
        <w:t>No Functional Safety Requirements specified.</w:t>
      </w:r>
    </w:p>
    <w:p w14:paraId="21A584F0" w14:textId="77777777" w:rsidR="005E302E" w:rsidRDefault="005E302E" w:rsidP="005E302E">
      <w:pPr>
        <w:pStyle w:val="Heading5"/>
      </w:pPr>
      <w:r>
        <w:t>ASIL Decomposition of Functional Safety Requirements</w:t>
      </w:r>
    </w:p>
    <w:p w14:paraId="65E9B98F" w14:textId="77777777" w:rsidR="005E302E" w:rsidRDefault="005E302E" w:rsidP="005E302E">
      <w:pPr>
        <w:pStyle w:val="NoSpacing"/>
      </w:pPr>
    </w:p>
    <w:p w14:paraId="5280A300" w14:textId="77777777" w:rsidR="005E302E" w:rsidRDefault="005E302E" w:rsidP="005E302E">
      <w:pPr>
        <w:pStyle w:val="NoSpacing"/>
      </w:pPr>
    </w:p>
    <w:p w14:paraId="2BFA211A" w14:textId="77777777" w:rsidR="005E302E" w:rsidRDefault="005E302E" w:rsidP="005E302E">
      <w:pPr>
        <w:pStyle w:val="NoSpacing"/>
        <w:rPr>
          <w:color w:val="A6A6A6" w:themeColor="background1" w:themeShade="A6"/>
        </w:rPr>
      </w:pPr>
      <w:r>
        <w:rPr>
          <w:color w:val="A6A6A6" w:themeColor="background1" w:themeShade="A6"/>
        </w:rPr>
        <w:t>No Functional Safety Requirements with ASIL Decompositions specified.</w:t>
      </w:r>
    </w:p>
    <w:p w14:paraId="35D49DB7" w14:textId="77777777" w:rsidR="005E302E" w:rsidRDefault="005E302E" w:rsidP="005E302E">
      <w:pPr>
        <w:pStyle w:val="Heading4"/>
      </w:pPr>
      <w:r>
        <w:t>Other Requirements</w:t>
      </w:r>
    </w:p>
    <w:p w14:paraId="38B342F5" w14:textId="77777777" w:rsidR="005E302E" w:rsidRDefault="005E302E" w:rsidP="005E302E">
      <w:pPr>
        <w:pStyle w:val="Heading5"/>
      </w:pPr>
      <w:r>
        <w:t>Design Requirements</w:t>
      </w:r>
    </w:p>
    <w:p w14:paraId="501C83CD" w14:textId="77777777" w:rsidR="005E302E" w:rsidRDefault="005E302E" w:rsidP="005E302E"/>
    <w:p w14:paraId="70F91E4B" w14:textId="666B7972" w:rsidR="005E302E" w:rsidRDefault="005E302E" w:rsidP="005E302E">
      <w:pPr>
        <w:rPr>
          <w:color w:val="A6A6A6" w:themeColor="background1" w:themeShade="A6"/>
        </w:rPr>
      </w:pPr>
      <w:r>
        <w:rPr>
          <w:color w:val="A6A6A6" w:themeColor="background1" w:themeShade="A6"/>
        </w:rPr>
        <w:t>No Design Requirements specified.</w:t>
      </w:r>
    </w:p>
    <w:p w14:paraId="441EFE1A" w14:textId="77777777" w:rsidR="005E302E" w:rsidRDefault="005E302E" w:rsidP="005E302E">
      <w:pPr>
        <w:rPr>
          <w:color w:val="A6A6A6" w:themeColor="background1" w:themeShade="A6"/>
        </w:rPr>
      </w:pPr>
    </w:p>
    <w:p w14:paraId="62CF8DEF" w14:textId="5051215E" w:rsidR="009C1EEC" w:rsidRDefault="001F2408" w:rsidP="0015621A">
      <w:pPr>
        <w:pStyle w:val="Heading2"/>
        <w:numPr>
          <w:ilvl w:val="1"/>
          <w:numId w:val="4"/>
        </w:numPr>
      </w:pPr>
      <w:r>
        <w:rPr>
          <w:noProof/>
        </w:rPr>
        <w:lastRenderedPageBreak/>
        <w:drawing>
          <wp:inline distT="0" distB="0" distL="0" distR="0" wp14:anchorId="5379E5CB" wp14:editId="06718400">
            <wp:extent cx="152400" cy="152400"/>
            <wp:effectExtent l="0" t="0" r="0" b="0"/>
            <wp:docPr id="6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r w:rsidR="008E73AE">
        <w:t>Adjust AHUD Brightness</w:t>
      </w:r>
      <w:bookmarkEnd w:id="92"/>
    </w:p>
    <w:p w14:paraId="3D06E9EA" w14:textId="77777777" w:rsidR="0061785D" w:rsidRDefault="0061785D" w:rsidP="00783BCF">
      <w:pPr>
        <w:pStyle w:val="Heading3"/>
      </w:pPr>
      <w:bookmarkStart w:id="132" w:name="_Toc6466548"/>
      <w:r>
        <w:t xml:space="preserve">Function </w:t>
      </w:r>
      <w:r w:rsidR="00283752">
        <w:t>Overview</w:t>
      </w:r>
      <w:bookmarkEnd w:id="132"/>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16E1FBD7" wp14:editId="7687272B">
            <wp:extent cx="152400" cy="152400"/>
            <wp:effectExtent l="0" t="0" r="0" b="0"/>
            <wp:docPr id="7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HUD System</w:t>
      </w:r>
      <w:r>
        <w:t xml:space="preserve"> &lt;&lt;Logical&gt;&gt;</w:t>
      </w:r>
    </w:p>
    <w:p w14:paraId="45CF5FBA" w14:textId="77777777" w:rsidR="00AC0C92" w:rsidRDefault="00604AF5" w:rsidP="0061324D">
      <w:pPr>
        <w:pStyle w:val="ListParagraph"/>
        <w:numPr>
          <w:ilvl w:val="0"/>
          <w:numId w:val="13"/>
        </w:numPr>
        <w:contextualSpacing/>
      </w:pPr>
      <w:r>
        <w:rPr>
          <w:noProof/>
        </w:rPr>
        <w:drawing>
          <wp:inline distT="0" distB="0" distL="0" distR="0" wp14:anchorId="39F68213" wp14:editId="40E8EAA5">
            <wp:extent cx="152400" cy="152400"/>
            <wp:effectExtent l="0" t="0" r="0" b="0"/>
            <wp:docPr id="72"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The purpose of this function is to adjust the brightness of the AHUD to a stored value. This is the final step of the Classic Memory recall process. This function receives the stored settings and applies them.</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182"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133" w:name="_Toc420397667"/>
      <w:bookmarkStart w:id="134" w:name="_Toc216841808"/>
      <w:bookmarkStart w:id="135" w:name="_Toc211245114"/>
      <w:r>
        <w:t>References</w:t>
      </w:r>
      <w:bookmarkEnd w:id="133"/>
    </w:p>
    <w:p w14:paraId="596A037A" w14:textId="77777777" w:rsidR="00427220" w:rsidRPr="00454CBE" w:rsidRDefault="00427220" w:rsidP="00427220">
      <w:pPr>
        <w:pStyle w:val="Heading5"/>
      </w:pPr>
      <w:bookmarkStart w:id="136" w:name="_Toc420397668"/>
      <w:bookmarkStart w:id="137" w:name="_Toc216853727"/>
      <w:r w:rsidRPr="00454CBE">
        <w:t xml:space="preserve">Ford </w:t>
      </w:r>
      <w:r>
        <w:t>D</w:t>
      </w:r>
      <w:r w:rsidRPr="00454CBE">
        <w:t>ocuments</w:t>
      </w:r>
      <w:bookmarkEnd w:id="136"/>
      <w:bookmarkEnd w:id="137"/>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2BC71DF9" w:rsidR="005B7CFB" w:rsidRPr="00360B1D" w:rsidRDefault="005B7CFB" w:rsidP="005B7CFB">
      <w:pPr>
        <w:pStyle w:val="Caption"/>
        <w:rPr>
          <w:i/>
          <w:color w:val="7F7F7F" w:themeColor="text1" w:themeTint="80"/>
        </w:rPr>
      </w:pPr>
      <w:bookmarkStart w:id="138" w:name="_Toc468095642"/>
      <w:bookmarkStart w:id="139" w:name="_Toc6466571"/>
      <w:bookmarkStart w:id="140"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bookmarkEnd w:id="138"/>
      <w:r>
        <w:t xml:space="preserve"> </w:t>
      </w:r>
      <w:r w:rsidRPr="006D2E3B">
        <w:rPr>
          <w:b w:val="0"/>
          <w:i/>
          <w:color w:val="A6A6A6" w:themeColor="background1" w:themeShade="A6"/>
        </w:rPr>
        <w:t>(not specified in model)</w:t>
      </w:r>
      <w:bookmarkEnd w:id="139"/>
      <w:bookmarkEnd w:id="140"/>
    </w:p>
    <w:p w14:paraId="572299B8" w14:textId="77777777" w:rsidR="00427220" w:rsidRPr="00FB7B3D" w:rsidRDefault="00427220" w:rsidP="00427220">
      <w:pPr>
        <w:pStyle w:val="Heading5"/>
      </w:pPr>
      <w:bookmarkStart w:id="141" w:name="_Toc420397669"/>
      <w:bookmarkStart w:id="142" w:name="_Toc216853729"/>
      <w:bookmarkStart w:id="143" w:name="_Toc215652136"/>
      <w:r w:rsidRPr="00454CBE">
        <w:t>External</w:t>
      </w:r>
      <w:r>
        <w:t xml:space="preserve"> Documents and P</w:t>
      </w:r>
      <w:r w:rsidRPr="00FB7B3D">
        <w:t>ublications</w:t>
      </w:r>
      <w:bookmarkEnd w:id="134"/>
      <w:bookmarkEnd w:id="135"/>
      <w:bookmarkEnd w:id="141"/>
      <w:bookmarkEnd w:id="142"/>
      <w:bookmarkEnd w:id="143"/>
    </w:p>
    <w:p w14:paraId="656FFDC9" w14:textId="40D66018" w:rsidR="00427220" w:rsidRDefault="00427220" w:rsidP="00427220">
      <w:pPr>
        <w:pStyle w:val="BodyText"/>
        <w:ind w:right="142"/>
        <w:jc w:val="both"/>
        <w:rPr>
          <w:rFonts w:cs="Arial"/>
          <w:lang w:val="en-US"/>
        </w:rPr>
      </w:pPr>
      <w:bookmarkStart w:id="144"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83" w:history="1">
        <w:r w:rsidRPr="00316F4E">
          <w:rPr>
            <w:rStyle w:val="SubtleEmphasis"/>
            <w:color w:val="0000FF"/>
          </w:rPr>
          <w:t>IEEE Citation Reference</w:t>
        </w:r>
      </w:hyperlink>
      <w:r w:rsidRPr="00347A88">
        <w:rPr>
          <w:rStyle w:val="SubtleEmphasis"/>
        </w:rPr>
        <w:t xml:space="preserve"> on how to format a reference.</w:t>
      </w:r>
      <w:bookmarkEnd w:id="144"/>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6F543CE" w:rsidR="005B7CFB" w:rsidRDefault="005B7CFB" w:rsidP="005B7CFB">
      <w:pPr>
        <w:pStyle w:val="Caption"/>
        <w:rPr>
          <w:b w:val="0"/>
          <w:i/>
          <w:color w:val="7F7F7F" w:themeColor="text1" w:themeTint="80"/>
        </w:rPr>
      </w:pPr>
      <w:bookmarkStart w:id="145" w:name="_Toc468095643"/>
      <w:bookmarkStart w:id="146" w:name="_Toc529191301"/>
      <w:bookmarkStart w:id="147" w:name="_Toc6466573"/>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External documents and publications</w:t>
      </w:r>
      <w:bookmarkEnd w:id="145"/>
      <w:r w:rsidRPr="00DB1AC1">
        <w:t xml:space="preserve"> </w:t>
      </w:r>
      <w:r w:rsidRPr="006D2E3B">
        <w:rPr>
          <w:b w:val="0"/>
          <w:i/>
          <w:color w:val="A6A6A6" w:themeColor="background1" w:themeShade="A6"/>
        </w:rPr>
        <w:t>(not specified in model)</w:t>
      </w:r>
      <w:bookmarkEnd w:id="146"/>
      <w:bookmarkEnd w:id="147"/>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148" w:name="_Toc6466549"/>
      <w:r>
        <w:t>Function Scope</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48"/>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427E8A51" wp14:editId="0B8D1F1E">
            <wp:extent cx="152400" cy="152400"/>
            <wp:effectExtent l="0" t="0" r="0" b="0"/>
            <wp:docPr id="7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Adjust AHUD Brightness</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3FEF85A2" wp14:editId="62E6797B">
            <wp:extent cx="152400" cy="152400"/>
            <wp:effectExtent l="0" t="0" r="0" b="0"/>
            <wp:docPr id="7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F982E53" w14:textId="77777777" w:rsidR="00306D37" w:rsidRPr="00953D23" w:rsidRDefault="00306D37" w:rsidP="0061324D">
      <w:pPr>
        <w:pStyle w:val="ListParagraph"/>
        <w:numPr>
          <w:ilvl w:val="0"/>
          <w:numId w:val="12"/>
        </w:numPr>
        <w:contextualSpacing/>
      </w:pPr>
      <w:r>
        <w:rPr>
          <w:noProof/>
        </w:rPr>
        <w:drawing>
          <wp:inline distT="0" distB="0" distL="0" distR="0" wp14:anchorId="3ECF5786" wp14:editId="335D827A">
            <wp:extent cx="152400" cy="152400"/>
            <wp:effectExtent l="0" t="0" r="0" b="0"/>
            <wp:docPr id="78"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8cc36b9d27d6af62f11cb3f5f1d6f98" w:history="1">
        <w:r w:rsidR="00B66881">
          <w:rPr>
            <w:rStyle w:val="Hyperlink"/>
          </w:rPr>
          <w:t>Recall HUD Brightness</w:t>
        </w:r>
      </w:hyperlink>
      <w:r w:rsidR="0004480F">
        <w:t>”</w:t>
      </w:r>
    </w:p>
    <w:p w14:paraId="0013BB0A" w14:textId="77777777" w:rsidR="00393C96" w:rsidRPr="00393C96" w:rsidRDefault="00393C96" w:rsidP="00306D37">
      <w:pPr>
        <w:contextualSpacing/>
      </w:pPr>
    </w:p>
    <w:p w14:paraId="7222090F" w14:textId="6F382B8F" w:rsidR="006C2DE5" w:rsidRPr="006C2DE5" w:rsidRDefault="006C2DE5" w:rsidP="00306D37">
      <w:pPr>
        <w:rPr>
          <w:b/>
        </w:rPr>
      </w:pPr>
      <w:r w:rsidRPr="006C2DE5">
        <w:rPr>
          <w:b/>
        </w:rPr>
        <w:t>Description of “Classic Memory Functional Architecture” diagram</w:t>
      </w:r>
      <w:r>
        <w:rPr>
          <w:b/>
        </w:rPr>
        <w:t>:</w:t>
      </w:r>
    </w:p>
    <w:p w14:paraId="20B9DB12" w14:textId="22500F5F" w:rsidR="00306D37" w:rsidRDefault="00306D37" w:rsidP="00306D37">
      <w:r>
        <w:t>This diagram contains all the functions required to Store and Recall the positional settings. This includes inputs and outputs to the user, other features, and external systems.</w:t>
      </w: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25635126" wp14:editId="6E2CD593">
            <wp:extent cx="6466204" cy="943828"/>
            <wp:effectExtent l="0" t="0" r="0" b="0"/>
            <wp:docPr id="8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C1C738F" w14:textId="554C75E4" w:rsidR="00306D37" w:rsidRPr="00294100" w:rsidRDefault="00306D37" w:rsidP="00294100">
      <w:pPr>
        <w:pStyle w:val="Caption"/>
      </w:pPr>
      <w:bookmarkStart w:id="149" w:name="_Toc6466565"/>
      <w:r w:rsidRPr="00294100">
        <w:t xml:space="preserve">Figure </w:t>
      </w:r>
      <w:r w:rsidR="002E13E1">
        <w:fldChar w:fldCharType="begin"/>
      </w:r>
      <w:r w:rsidR="002E13E1">
        <w:instrText xml:space="preserve"> SEQ Figure \* ARABIC </w:instrText>
      </w:r>
      <w:r w:rsidR="002E13E1">
        <w:fldChar w:fldCharType="separate"/>
      </w:r>
      <w:r w:rsidR="00171070">
        <w:rPr>
          <w:noProof/>
        </w:rPr>
        <w:t>2</w:t>
      </w:r>
      <w:r w:rsidR="002E13E1">
        <w:rPr>
          <w:noProof/>
        </w:rPr>
        <w:fldChar w:fldCharType="end"/>
      </w:r>
      <w:r w:rsidRPr="00294100">
        <w:t xml:space="preserve">: Activity Diagram of </w:t>
      </w:r>
      <w:r>
        <w:rPr>
          <w:noProof/>
        </w:rPr>
        <w:drawing>
          <wp:inline distT="0" distB="0" distL="0" distR="0" wp14:anchorId="490A6023" wp14:editId="2E1702BF">
            <wp:extent cx="152400" cy="152400"/>
            <wp:effectExtent l="0" t="0" r="0" b="0"/>
            <wp:docPr id="8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43D11FAB" wp14:editId="48B8CB7F">
            <wp:extent cx="152400" cy="152400"/>
            <wp:effectExtent l="0" t="0" r="0" b="0"/>
            <wp:docPr id="8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Adjust AHUD Brightness</w:t>
      </w:r>
      <w:r w:rsidR="0004480F">
        <w:t>”</w:t>
      </w:r>
      <w:bookmarkEnd w:id="149"/>
    </w:p>
    <w:p w14:paraId="7A8A02B9" w14:textId="77777777" w:rsidR="00306D37" w:rsidRDefault="00306D37" w:rsidP="00306D37">
      <w:pPr>
        <w:contextualSpacing/>
      </w:pPr>
    </w:p>
    <w:p w14:paraId="285C9F19" w14:textId="6CED2263" w:rsidR="00F15706" w:rsidRDefault="00E60B64" w:rsidP="00783BCF">
      <w:pPr>
        <w:pStyle w:val="Heading3"/>
      </w:pPr>
      <w:bookmarkStart w:id="150" w:name="_Goal_G4:_Have"/>
      <w:bookmarkStart w:id="151" w:name="_Toc6466550"/>
      <w:bookmarkEnd w:id="150"/>
      <w:r>
        <w:t>Function Interfaces</w:t>
      </w:r>
      <w:bookmarkEnd w:id="151"/>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84"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Manual_Adjustment</w:t>
            </w:r>
          </w:p>
          <w:p w14:paraId="26BC99C2" w14:textId="77777777" w:rsidR="0029472F" w:rsidRDefault="00AA2FB2" w:rsidP="00275823">
            <w:pPr>
              <w:contextualSpacing/>
              <w:rPr>
                <w:rFonts w:cs="Arial"/>
              </w:rPr>
            </w:pPr>
            <w:r>
              <w:rPr>
                <w:rFonts w:cs="Arial"/>
              </w:rPr>
              <w:t>Type:</w:t>
            </w:r>
          </w:p>
          <w:p w14:paraId="2EEA3864" w14:textId="54ACBC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463A1F2" wp14:editId="2D48C6D0">
                  <wp:extent cx="152400" cy="152400"/>
                  <wp:effectExtent l="0" t="0" r="0" b="0"/>
                  <wp:docPr id="8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1fa449805054a24be6b401808b30324" w:history="1">
              <w:r w:rsidR="00704F04">
                <w:rPr>
                  <w:rStyle w:val="Hyperlink"/>
                  <w:rFonts w:cs="Arial"/>
                </w:rPr>
                <w:t>Manual Adjustment - Active/Inactive</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These values indicate when a memory controller system has determined that a manual adjustment occurred. Manual adjustments cause automatic movement to cancel.</w:t>
            </w:r>
          </w:p>
          <w:p w14:paraId="452C0BA9" w14:textId="77777777" w:rsidR="0029472F" w:rsidRDefault="0029472F" w:rsidP="0029472F">
            <w:pPr>
              <w:rPr>
                <w:rFonts w:cs="Arial"/>
              </w:rPr>
            </w:pPr>
          </w:p>
          <w:p w14:paraId="68C9FA10" w14:textId="29132A21" w:rsidR="0029472F" w:rsidRDefault="0029472F" w:rsidP="00F22E3C">
            <w:pPr>
              <w:rPr>
                <w:rFonts w:cs="Arial"/>
              </w:rPr>
            </w:pPr>
            <w:r>
              <w:rPr>
                <w:rFonts w:cs="Arial"/>
              </w:rPr>
              <w:t>Usage in Function:</w:t>
            </w:r>
          </w:p>
          <w:p w14:paraId="1C590B0F" w14:textId="4AC19548" w:rsidR="00C15577" w:rsidRDefault="00C15577" w:rsidP="00F22E3C">
            <w:pPr>
              <w:rPr>
                <w:rFonts w:cs="Arial"/>
              </w:rPr>
            </w:pPr>
            <w:r>
              <w:rPr>
                <w:rFonts w:cs="Arial"/>
              </w:rPr>
              <w:t xml:space="preserve">Signal Description: </w:t>
            </w:r>
          </w:p>
          <w:p w14:paraId="4C35F221" w14:textId="77777777" w:rsidR="00C15577" w:rsidRDefault="00C15577" w:rsidP="00F22E3C">
            <w:pPr>
              <w:rPr>
                <w:rFonts w:cs="Arial"/>
              </w:rPr>
            </w:pPr>
            <w:r>
              <w:rPr>
                <w:rFonts w:cs="Arial"/>
              </w:rPr>
              <w:t>Indicates that positional system which has a memory controller system made a manual adjustment</w:t>
            </w:r>
          </w:p>
          <w:p w14:paraId="745BF5BC" w14:textId="77777777" w:rsidR="007973B2" w:rsidRDefault="007973B2" w:rsidP="00F22E3C">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5BFFE3D1" wp14:editId="02D3A2FE">
                  <wp:extent cx="152400" cy="152400"/>
                  <wp:effectExtent l="0" t="0" r="0" b="0"/>
                  <wp:docPr id="8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a5064a21e54a3a0d4d89b02881b056d" w:history="1">
              <w:r w:rsidR="00FE73F2">
                <w:rPr>
                  <w:rStyle w:val="Hyperlink"/>
                  <w:rFonts w:cs="Arial"/>
                </w:rPr>
                <w:t>Notify Mirrors Manual Adjustement</w:t>
              </w:r>
            </w:hyperlink>
          </w:p>
          <w:p w14:paraId="4C96BCDF" w14:textId="77777777" w:rsidR="00275823" w:rsidRPr="00C8319B" w:rsidRDefault="00275823" w:rsidP="0061324D">
            <w:pPr>
              <w:pStyle w:val="ListParagraph"/>
              <w:numPr>
                <w:ilvl w:val="0"/>
                <w:numId w:val="12"/>
              </w:numPr>
              <w:rPr>
                <w:rFonts w:cs="Arial"/>
              </w:rPr>
            </w:pPr>
            <w:r>
              <w:rPr>
                <w:noProof/>
              </w:rPr>
              <w:drawing>
                <wp:inline distT="0" distB="0" distL="0" distR="0" wp14:anchorId="0C20AA7E" wp14:editId="5C394A70">
                  <wp:extent cx="152400" cy="152400"/>
                  <wp:effectExtent l="0" t="0" r="0" b="0"/>
                  <wp:docPr id="9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748e0c1a6b06a3f84e54e1a94b20c0" w:history="1">
              <w:r w:rsidR="00FE73F2">
                <w:rPr>
                  <w:rStyle w:val="Hyperlink"/>
                  <w:rFonts w:cs="Arial"/>
                </w:rPr>
                <w:t>Notify Seat Manual Adjustment</w:t>
              </w:r>
            </w:hyperlink>
          </w:p>
          <w:p w14:paraId="4DD88B88" w14:textId="77777777" w:rsidR="00275823" w:rsidRPr="00C8319B" w:rsidRDefault="00275823" w:rsidP="0061324D">
            <w:pPr>
              <w:pStyle w:val="ListParagraph"/>
              <w:numPr>
                <w:ilvl w:val="0"/>
                <w:numId w:val="12"/>
              </w:numPr>
              <w:rPr>
                <w:rFonts w:cs="Arial"/>
              </w:rPr>
            </w:pPr>
            <w:r>
              <w:rPr>
                <w:noProof/>
              </w:rPr>
              <w:drawing>
                <wp:inline distT="0" distB="0" distL="0" distR="0" wp14:anchorId="1CE99108" wp14:editId="476DAF1B">
                  <wp:extent cx="152400" cy="152400"/>
                  <wp:effectExtent l="0" t="0" r="0" b="0"/>
                  <wp:docPr id="9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dab4bb3003934897d0daf2ef6f55bd" w:history="1">
              <w:r w:rsidR="00FE73F2">
                <w:rPr>
                  <w:rStyle w:val="Hyperlink"/>
                  <w:rFonts w:cs="Arial"/>
                </w:rPr>
                <w:t>Notify Multicontour Seat Manual Adjustment</w:t>
              </w:r>
            </w:hyperlink>
          </w:p>
          <w:p w14:paraId="076DB60E" w14:textId="77777777" w:rsidR="00275823" w:rsidRPr="00C8319B" w:rsidRDefault="00275823" w:rsidP="0061324D">
            <w:pPr>
              <w:pStyle w:val="ListParagraph"/>
              <w:numPr>
                <w:ilvl w:val="0"/>
                <w:numId w:val="12"/>
              </w:numPr>
              <w:rPr>
                <w:rFonts w:cs="Arial"/>
              </w:rPr>
            </w:pPr>
            <w:r>
              <w:rPr>
                <w:noProof/>
              </w:rPr>
              <w:drawing>
                <wp:inline distT="0" distB="0" distL="0" distR="0" wp14:anchorId="55E3786C" wp14:editId="128FAA5E">
                  <wp:extent cx="152400" cy="152400"/>
                  <wp:effectExtent l="0" t="0" r="0" b="0"/>
                  <wp:docPr id="9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45569eb16900cb7f7a12f694360d28" w:history="1">
              <w:r w:rsidR="00FE73F2">
                <w:rPr>
                  <w:rStyle w:val="Hyperlink"/>
                  <w:rFonts w:cs="Arial"/>
                </w:rPr>
                <w:t>Notify Steering Manual Adjustment</w:t>
              </w:r>
            </w:hyperlink>
          </w:p>
          <w:p w14:paraId="16EDDBCE" w14:textId="77777777" w:rsidR="00275823" w:rsidRPr="00C8319B" w:rsidRDefault="00275823" w:rsidP="0061324D">
            <w:pPr>
              <w:pStyle w:val="ListParagraph"/>
              <w:numPr>
                <w:ilvl w:val="0"/>
                <w:numId w:val="12"/>
              </w:numPr>
              <w:rPr>
                <w:rFonts w:cs="Arial"/>
              </w:rPr>
            </w:pPr>
            <w:r>
              <w:rPr>
                <w:noProof/>
              </w:rPr>
              <w:drawing>
                <wp:inline distT="0" distB="0" distL="0" distR="0" wp14:anchorId="2C87978A" wp14:editId="68CD563B">
                  <wp:extent cx="152400" cy="152400"/>
                  <wp:effectExtent l="0" t="0" r="0" b="0"/>
                  <wp:docPr id="96"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e0fcab7b6c41996d04be8c4115019a" w:history="1">
              <w:r w:rsidR="00FE73F2">
                <w:rPr>
                  <w:rStyle w:val="Hyperlink"/>
                  <w:rFonts w:cs="Arial"/>
                </w:rPr>
                <w:t>Notify AHUD Manual Adjustment</w:t>
              </w:r>
            </w:hyperlink>
          </w:p>
          <w:p w14:paraId="3E162176" w14:textId="77777777" w:rsidR="00275823" w:rsidRPr="00C8319B" w:rsidRDefault="00275823" w:rsidP="0061324D">
            <w:pPr>
              <w:pStyle w:val="ListParagraph"/>
              <w:numPr>
                <w:ilvl w:val="0"/>
                <w:numId w:val="12"/>
              </w:numPr>
              <w:rPr>
                <w:rFonts w:cs="Arial"/>
              </w:rPr>
            </w:pPr>
            <w:r>
              <w:rPr>
                <w:noProof/>
              </w:rPr>
              <w:lastRenderedPageBreak/>
              <w:drawing>
                <wp:inline distT="0" distB="0" distL="0" distR="0" wp14:anchorId="2872121E" wp14:editId="3B2DC5F7">
                  <wp:extent cx="152400" cy="152400"/>
                  <wp:effectExtent l="0" t="0" r="0" b="0"/>
                  <wp:docPr id="9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8f975d999da1c093e83aa6fb182507" w:history="1">
              <w:r w:rsidR="00FE73F2">
                <w:rPr>
                  <w:rStyle w:val="Hyperlink"/>
                  <w:rFonts w:cs="Arial"/>
                </w:rPr>
                <w:t>Notify Pedals Manual Adjustment</w:t>
              </w:r>
            </w:hyperlink>
          </w:p>
        </w:tc>
      </w:tr>
      <w:tr w:rsidR="00A07A81" w:rsidRPr="003F473D" w14:paraId="7412197A" w14:textId="77777777" w:rsidTr="00331174">
        <w:trPr>
          <w:trHeight w:val="410"/>
        </w:trPr>
        <w:tc>
          <w:tcPr>
            <w:tcW w:w="2695" w:type="dxa"/>
            <w:noWrap/>
          </w:tcPr>
          <w:p w14:paraId="720E8B79" w14:textId="77777777" w:rsidR="00C15577" w:rsidRDefault="00C15577" w:rsidP="00275823">
            <w:pPr>
              <w:contextualSpacing/>
              <w:rPr>
                <w:rFonts w:cs="Arial"/>
              </w:rPr>
            </w:pPr>
            <w:r w:rsidRPr="00275823">
              <w:rPr>
                <w:rFonts w:cs="Arial"/>
              </w:rPr>
              <w:lastRenderedPageBreak/>
              <w:t>Stored_AHUD_Setting</w:t>
            </w:r>
          </w:p>
          <w:p w14:paraId="33099878" w14:textId="77777777" w:rsidR="0029472F" w:rsidRDefault="00AA2FB2" w:rsidP="00275823">
            <w:pPr>
              <w:contextualSpacing/>
              <w:rPr>
                <w:rFonts w:cs="Arial"/>
              </w:rPr>
            </w:pPr>
            <w:r>
              <w:rPr>
                <w:rFonts w:cs="Arial"/>
              </w:rPr>
              <w:t>Type:</w:t>
            </w:r>
          </w:p>
          <w:p w14:paraId="122B02A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6106FFE" wp14:editId="1FA54642">
                  <wp:extent cx="152400" cy="152400"/>
                  <wp:effectExtent l="0" t="0" r="0" b="0"/>
                  <wp:docPr id="10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cdc4bc0b49a7830582354e2fddf77fe" w:history="1">
              <w:r w:rsidR="00704F04">
                <w:rPr>
                  <w:rStyle w:val="Hyperlink"/>
                  <w:rFonts w:cs="Arial"/>
                </w:rPr>
                <w:t>Brightness</w:t>
              </w:r>
            </w:hyperlink>
          </w:p>
        </w:tc>
        <w:tc>
          <w:tcPr>
            <w:tcW w:w="7506" w:type="dxa"/>
          </w:tcPr>
          <w:p w14:paraId="17113F9F" w14:textId="77777777" w:rsidR="0029472F" w:rsidRDefault="0029472F" w:rsidP="0029472F">
            <w:pPr>
              <w:rPr>
                <w:rFonts w:cs="Arial"/>
              </w:rPr>
            </w:pPr>
            <w:r>
              <w:rPr>
                <w:rFonts w:cs="Arial"/>
              </w:rPr>
              <w:t>Signal Description:</w:t>
            </w:r>
          </w:p>
          <w:p w14:paraId="0BC27BC6" w14:textId="77777777" w:rsidR="0029472F" w:rsidRDefault="0029472F" w:rsidP="0029472F">
            <w:pPr>
              <w:rPr>
                <w:rFonts w:cs="Arial"/>
              </w:rPr>
            </w:pPr>
            <w:r w:rsidRPr="00275823">
              <w:rPr>
                <w:rFonts w:cs="Arial"/>
              </w:rPr>
              <w:t>These values indicate the actual settings being transferred. These can be stored settings to be recalled or current settings to be stored.</w:t>
            </w:r>
          </w:p>
          <w:p w14:paraId="3F131992" w14:textId="77777777" w:rsidR="0029472F" w:rsidRDefault="0029472F" w:rsidP="0029472F">
            <w:pPr>
              <w:rPr>
                <w:rFonts w:cs="Arial"/>
              </w:rPr>
            </w:pPr>
          </w:p>
          <w:p w14:paraId="5AC8CA2F" w14:textId="77777777" w:rsidR="0029472F" w:rsidRDefault="0029472F" w:rsidP="00F22E3C">
            <w:pPr>
              <w:rPr>
                <w:rFonts w:cs="Arial"/>
              </w:rPr>
            </w:pPr>
            <w:r>
              <w:rPr>
                <w:rFonts w:cs="Arial"/>
              </w:rPr>
              <w:t>Usage in Function:</w:t>
            </w:r>
          </w:p>
          <w:p w14:paraId="6401463D" w14:textId="77777777" w:rsidR="00C15577" w:rsidRDefault="00C15577" w:rsidP="00F22E3C">
            <w:pPr>
              <w:rPr>
                <w:rFonts w:cs="Arial"/>
              </w:rPr>
            </w:pPr>
            <w:r>
              <w:rPr>
                <w:rFonts w:cs="Arial"/>
              </w:rPr>
              <w:t xml:space="preserve">Signal Description: </w:t>
            </w:r>
          </w:p>
          <w:p w14:paraId="1FF071D9" w14:textId="77777777" w:rsidR="00C15577" w:rsidRDefault="00C15577" w:rsidP="00F22E3C">
            <w:pPr>
              <w:rPr>
                <w:rFonts w:cs="Arial"/>
              </w:rPr>
            </w:pPr>
            <w:r>
              <w:rPr>
                <w:rFonts w:cs="Arial"/>
              </w:rPr>
              <w:t>Contains the value that the current brightness will be updated to</w:t>
            </w:r>
          </w:p>
          <w:p w14:paraId="664C4395" w14:textId="77777777" w:rsidR="007973B2" w:rsidRDefault="007973B2" w:rsidP="00F22E3C">
            <w:pPr>
              <w:rPr>
                <w:rFonts w:cs="Arial"/>
              </w:rPr>
            </w:pPr>
          </w:p>
          <w:p w14:paraId="16C99C59" w14:textId="77777777" w:rsidR="0046598F" w:rsidRPr="0046598F" w:rsidRDefault="0046598F" w:rsidP="00275823">
            <w:pPr>
              <w:rPr>
                <w:rFonts w:cs="Arial"/>
                <w:color w:val="000000"/>
              </w:rPr>
            </w:pPr>
            <w:r>
              <w:rPr>
                <w:rFonts w:cs="Arial"/>
                <w:color w:val="000000"/>
              </w:rPr>
              <w:t>Received from:</w:t>
            </w:r>
          </w:p>
          <w:p w14:paraId="4F7FC76A" w14:textId="77777777" w:rsidR="00275823" w:rsidRPr="00C8319B" w:rsidRDefault="00275823" w:rsidP="0061324D">
            <w:pPr>
              <w:pStyle w:val="ListParagraph"/>
              <w:numPr>
                <w:ilvl w:val="0"/>
                <w:numId w:val="12"/>
              </w:numPr>
              <w:rPr>
                <w:rFonts w:cs="Arial"/>
              </w:rPr>
            </w:pPr>
            <w:r>
              <w:rPr>
                <w:noProof/>
              </w:rPr>
              <w:drawing>
                <wp:inline distT="0" distB="0" distL="0" distR="0" wp14:anchorId="2285036E" wp14:editId="63E1684D">
                  <wp:extent cx="152400" cy="152400"/>
                  <wp:effectExtent l="0" t="0" r="0" b="0"/>
                  <wp:docPr id="10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d42703dddbac67855db0366830170c" w:history="1">
              <w:r w:rsidR="00FE73F2">
                <w:rPr>
                  <w:rStyle w:val="Hyperlink"/>
                  <w:rFonts w:cs="Arial"/>
                </w:rPr>
                <w:t>Read AHUD Stored Brightness</w:t>
              </w:r>
            </w:hyperlink>
          </w:p>
        </w:tc>
      </w:tr>
      <w:tr w:rsidR="00A07A81" w:rsidRPr="003F473D" w14:paraId="3A4F59A2" w14:textId="77777777" w:rsidTr="00331174">
        <w:trPr>
          <w:trHeight w:val="410"/>
        </w:trPr>
        <w:tc>
          <w:tcPr>
            <w:tcW w:w="2695" w:type="dxa"/>
            <w:noWrap/>
          </w:tcPr>
          <w:p w14:paraId="756853B4" w14:textId="77777777" w:rsidR="00C15577" w:rsidRDefault="00C15577" w:rsidP="00275823">
            <w:pPr>
              <w:contextualSpacing/>
              <w:rPr>
                <w:rFonts w:cs="Arial"/>
              </w:rPr>
            </w:pPr>
            <w:r w:rsidRPr="00275823">
              <w:rPr>
                <w:rFonts w:cs="Arial"/>
              </w:rPr>
              <w:t>Current_AHUD_Setting</w:t>
            </w:r>
          </w:p>
          <w:p w14:paraId="3E60204B" w14:textId="77777777" w:rsidR="0029472F" w:rsidRDefault="00AA2FB2" w:rsidP="00275823">
            <w:pPr>
              <w:contextualSpacing/>
              <w:rPr>
                <w:rFonts w:cs="Arial"/>
              </w:rPr>
            </w:pPr>
            <w:r>
              <w:rPr>
                <w:rFonts w:cs="Arial"/>
              </w:rPr>
              <w:t>Type:</w:t>
            </w:r>
          </w:p>
          <w:p w14:paraId="08C3B97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96B4DE7" wp14:editId="04988165">
                  <wp:extent cx="152400" cy="152400"/>
                  <wp:effectExtent l="0" t="0" r="0" b="0"/>
                  <wp:docPr id="10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cdc4bc0b49a7830582354e2fddf77fe" w:history="1">
              <w:r w:rsidR="00704F04">
                <w:rPr>
                  <w:rStyle w:val="Hyperlink"/>
                  <w:rFonts w:cs="Arial"/>
                </w:rPr>
                <w:t>Brightness</w:t>
              </w:r>
            </w:hyperlink>
          </w:p>
        </w:tc>
        <w:tc>
          <w:tcPr>
            <w:tcW w:w="7506" w:type="dxa"/>
          </w:tcPr>
          <w:p w14:paraId="57AF9486" w14:textId="77777777" w:rsidR="0029472F" w:rsidRDefault="0029472F" w:rsidP="0029472F">
            <w:pPr>
              <w:rPr>
                <w:rFonts w:cs="Arial"/>
              </w:rPr>
            </w:pPr>
            <w:r>
              <w:rPr>
                <w:rFonts w:cs="Arial"/>
              </w:rPr>
              <w:t>Signal Description:</w:t>
            </w:r>
          </w:p>
          <w:p w14:paraId="05E1C7A7" w14:textId="77777777" w:rsidR="0029472F" w:rsidRDefault="0029472F" w:rsidP="0029472F">
            <w:pPr>
              <w:rPr>
                <w:rFonts w:cs="Arial"/>
              </w:rPr>
            </w:pPr>
            <w:r w:rsidRPr="00275823">
              <w:rPr>
                <w:rFonts w:cs="Arial"/>
              </w:rPr>
              <w:t>These values indicate the actual settings being transferred. These can be stored settings to be recalled or current settings to be stored.</w:t>
            </w:r>
          </w:p>
          <w:p w14:paraId="41B50585" w14:textId="77777777" w:rsidR="0029472F" w:rsidRDefault="0029472F" w:rsidP="0029472F">
            <w:pPr>
              <w:rPr>
                <w:rFonts w:cs="Arial"/>
              </w:rPr>
            </w:pPr>
          </w:p>
          <w:p w14:paraId="58A18D77" w14:textId="77777777" w:rsidR="0029472F" w:rsidRDefault="0029472F" w:rsidP="00F22E3C">
            <w:pPr>
              <w:rPr>
                <w:rFonts w:cs="Arial"/>
              </w:rPr>
            </w:pPr>
            <w:r>
              <w:rPr>
                <w:rFonts w:cs="Arial"/>
              </w:rPr>
              <w:t>Usage in Function:</w:t>
            </w:r>
          </w:p>
          <w:p w14:paraId="48BCF961" w14:textId="77777777" w:rsidR="00C15577" w:rsidRDefault="00C15577" w:rsidP="00F22E3C">
            <w:pPr>
              <w:rPr>
                <w:rFonts w:cs="Arial"/>
              </w:rPr>
            </w:pPr>
            <w:r>
              <w:rPr>
                <w:rFonts w:cs="Arial"/>
              </w:rPr>
              <w:t>Contains the current value of the AHUD Brightness</w:t>
            </w:r>
          </w:p>
          <w:p w14:paraId="14B7CE57" w14:textId="77777777" w:rsidR="007973B2" w:rsidRDefault="007973B2" w:rsidP="00F22E3C">
            <w:pPr>
              <w:rPr>
                <w:rFonts w:cs="Arial"/>
              </w:rPr>
            </w:pPr>
          </w:p>
          <w:p w14:paraId="6A7399BF" w14:textId="77777777" w:rsidR="0046598F" w:rsidRPr="0046598F" w:rsidRDefault="0046598F" w:rsidP="00275823">
            <w:pPr>
              <w:rPr>
                <w:rFonts w:cs="Arial"/>
                <w:color w:val="000000"/>
              </w:rPr>
            </w:pPr>
            <w:r>
              <w:rPr>
                <w:rFonts w:cs="Arial"/>
                <w:color w:val="000000"/>
              </w:rPr>
              <w:t>Received from:</w:t>
            </w:r>
          </w:p>
          <w:p w14:paraId="6FDE32CA" w14:textId="77777777" w:rsidR="00275823" w:rsidRPr="00C8319B" w:rsidRDefault="00275823" w:rsidP="0061324D">
            <w:pPr>
              <w:pStyle w:val="ListParagraph"/>
              <w:numPr>
                <w:ilvl w:val="0"/>
                <w:numId w:val="12"/>
              </w:numPr>
              <w:rPr>
                <w:rFonts w:cs="Arial"/>
              </w:rPr>
            </w:pPr>
            <w:r>
              <w:rPr>
                <w:noProof/>
              </w:rPr>
              <w:drawing>
                <wp:inline distT="0" distB="0" distL="0" distR="0" wp14:anchorId="69A8B770" wp14:editId="089222ED">
                  <wp:extent cx="152400" cy="152400"/>
                  <wp:effectExtent l="0" t="0" r="0" b="0"/>
                  <wp:docPr id="10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4d198fe359f2880b01e138571a2187f" w:history="1">
              <w:r w:rsidR="00FE73F2">
                <w:rPr>
                  <w:rStyle w:val="Hyperlink"/>
                  <w:rFonts w:cs="Arial"/>
                </w:rPr>
                <w:t>Read AHUD Current Brightness</w:t>
              </w:r>
            </w:hyperlink>
          </w:p>
        </w:tc>
      </w:tr>
    </w:tbl>
    <w:p w14:paraId="353FDC1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AHUD_Settings</w:t>
            </w:r>
          </w:p>
          <w:p w14:paraId="1763789E" w14:textId="77777777" w:rsidR="00D94B9F" w:rsidRDefault="00D94B9F" w:rsidP="00D94B9F">
            <w:pPr>
              <w:contextualSpacing/>
              <w:rPr>
                <w:rFonts w:cs="Arial"/>
              </w:rPr>
            </w:pPr>
            <w:r>
              <w:rPr>
                <w:rFonts w:cs="Arial"/>
              </w:rPr>
              <w:t>Type:</w:t>
            </w:r>
          </w:p>
          <w:p w14:paraId="238B3E3A" w14:textId="7A7EA235" w:rsidR="001C41D6" w:rsidRDefault="001C41D6" w:rsidP="001C41D6">
            <w:pPr>
              <w:contextualSpacing/>
              <w:rPr>
                <w:rFonts w:cs="Arial"/>
              </w:rPr>
            </w:pPr>
            <w:r>
              <w:rPr>
                <w:noProof/>
              </w:rPr>
              <w:drawing>
                <wp:inline distT="0" distB="0" distL="0" distR="0" wp14:anchorId="69528C67" wp14:editId="1EE12F00">
                  <wp:extent cx="152400" cy="152400"/>
                  <wp:effectExtent l="0" t="0" r="0" b="0"/>
                  <wp:docPr id="10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729b66a516b8b7e78f95cf9dd339e9d" w:history="1">
              <w:r>
                <w:rPr>
                  <w:rStyle w:val="Hyperlink"/>
                  <w:rFonts w:cs="Arial"/>
                </w:rPr>
                <w:t>AHUD Adjustment</w:t>
              </w:r>
            </w:hyperlink>
          </w:p>
        </w:tc>
        <w:tc>
          <w:tcPr>
            <w:tcW w:w="7512" w:type="dxa"/>
            <w:noWrap/>
          </w:tcPr>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3FD4D5D6" wp14:editId="631C4D7B">
                  <wp:extent cx="152400" cy="152400"/>
                  <wp:effectExtent l="0" t="0" r="0" b="0"/>
                  <wp:docPr id="11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206e0868e5c3f3f678a18569aee7c3b" w:history="1">
              <w:r w:rsidR="00FE73F2">
                <w:rPr>
                  <w:rStyle w:val="Hyperlink"/>
                  <w:rFonts w:cs="Arial"/>
                  <w:color w:val="000000"/>
                </w:rPr>
                <w:t>Receive Visual Status</w:t>
              </w:r>
            </w:hyperlink>
          </w:p>
        </w:tc>
      </w:tr>
    </w:tbl>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152" w:name="_Toc6466551"/>
      <w:r>
        <w:t>Function Modeling</w:t>
      </w:r>
      <w:bookmarkEnd w:id="152"/>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85"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lastRenderedPageBreak/>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86"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187"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188" w:history="1">
        <w:r w:rsidRPr="00EF5443">
          <w:rPr>
            <w:rStyle w:val="SubtleEmphasis"/>
            <w:color w:val="0000FF"/>
          </w:rPr>
          <w:t>RE Wiki – Activity Diagram</w:t>
        </w:r>
      </w:hyperlink>
      <w:r>
        <w:rPr>
          <w:rStyle w:val="SubtleEmphasis"/>
          <w:color w:val="0000FF"/>
        </w:rPr>
        <w:t xml:space="preserve">, </w:t>
      </w:r>
      <w:hyperlink r:id="rId189"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190" w:history="1">
        <w:r w:rsidRPr="00EF5443">
          <w:rPr>
            <w:rStyle w:val="SubtleEmphasis"/>
            <w:color w:val="0000FF"/>
          </w:rPr>
          <w:t>RE Wiki – Sequence Chart</w:t>
        </w:r>
      </w:hyperlink>
      <w:r>
        <w:rPr>
          <w:rStyle w:val="SubtleEmphasis"/>
          <w:color w:val="0000FF"/>
        </w:rPr>
        <w:t xml:space="preserve">, </w:t>
      </w:r>
      <w:hyperlink r:id="rId191" w:history="1">
        <w:r w:rsidRPr="001134B9">
          <w:rPr>
            <w:rStyle w:val="Hyperlink"/>
          </w:rPr>
          <w:t>SysML User Group – Sequence Diagram Basics</w:t>
        </w:r>
      </w:hyperlink>
    </w:p>
    <w:p w14:paraId="210FC1D6" w14:textId="77777777" w:rsidR="00E21515" w:rsidRDefault="00E21515" w:rsidP="002D15F6"/>
    <w:p w14:paraId="5E7D71E6" w14:textId="77777777" w:rsidR="00A7465B" w:rsidRDefault="00A7465B" w:rsidP="00A7465B">
      <w:pPr>
        <w:contextualSpacing/>
        <w:jc w:val="center"/>
      </w:pPr>
      <w:r>
        <w:rPr>
          <w:noProof/>
        </w:rPr>
        <w:drawing>
          <wp:inline distT="0" distB="0" distL="0" distR="0" wp14:anchorId="4FD54040" wp14:editId="430EA58D">
            <wp:extent cx="6466205" cy="3457508"/>
            <wp:effectExtent l="0" t="0" r="0" b="0"/>
            <wp:docPr id="112" name="Picture -459729349.png" descr="-459729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59729349.png"/>
                    <pic:cNvPicPr/>
                  </pic:nvPicPr>
                  <pic:blipFill>
                    <a:blip r:embed="rId192" cstate="print"/>
                    <a:stretch>
                      <a:fillRect/>
                    </a:stretch>
                  </pic:blipFill>
                  <pic:spPr>
                    <a:xfrm>
                      <a:off x="0" y="0"/>
                      <a:ext cx="6466205" cy="3457508"/>
                    </a:xfrm>
                    <a:prstGeom prst="rect">
                      <a:avLst/>
                    </a:prstGeom>
                  </pic:spPr>
                </pic:pic>
              </a:graphicData>
            </a:graphic>
          </wp:inline>
        </w:drawing>
      </w:r>
    </w:p>
    <w:p w14:paraId="1605F18A" w14:textId="56385C03" w:rsidR="000A30CD" w:rsidRPr="00294100" w:rsidRDefault="00A7465B" w:rsidP="000A30CD">
      <w:pPr>
        <w:pStyle w:val="Caption"/>
      </w:pPr>
      <w:bookmarkStart w:id="153" w:name="_Toc515373318"/>
      <w:bookmarkStart w:id="154" w:name="_Toc6466566"/>
      <w:r w:rsidRPr="00BD03E8">
        <w:t xml:space="preserve">Figure </w:t>
      </w:r>
      <w:r w:rsidR="002E13E1">
        <w:fldChar w:fldCharType="begin"/>
      </w:r>
      <w:r w:rsidR="002E13E1">
        <w:instrText xml:space="preserve"> SEQ Figure \* ARABIC </w:instrText>
      </w:r>
      <w:r w:rsidR="002E13E1">
        <w:fldChar w:fldCharType="separate"/>
      </w:r>
      <w:r w:rsidR="00171070">
        <w:rPr>
          <w:noProof/>
        </w:rPr>
        <w:t>3</w:t>
      </w:r>
      <w:r w:rsidR="002E13E1">
        <w:rPr>
          <w:noProof/>
        </w:rPr>
        <w:fldChar w:fldCharType="end"/>
      </w:r>
      <w:r w:rsidRPr="00BD03E8">
        <w:t>:</w:t>
      </w:r>
      <w:bookmarkEnd w:id="153"/>
      <w:r w:rsidR="00501DFF">
        <w:t xml:space="preserve"> </w:t>
      </w:r>
      <w:r w:rsidR="000A30CD" w:rsidRPr="00294100">
        <w:t>Adjust AHUD Brightness</w:t>
      </w:r>
      <w:bookmarkEnd w:id="154"/>
    </w:p>
    <w:p w14:paraId="09D37D1D" w14:textId="77777777" w:rsidR="000A30CD" w:rsidRPr="000A30CD" w:rsidRDefault="000A30CD" w:rsidP="000A30CD"/>
    <w:p w14:paraId="2050B6EE" w14:textId="77777777" w:rsidR="00A7465B" w:rsidRPr="00834E12" w:rsidRDefault="00A7465B" w:rsidP="00A7465B"/>
    <w:p w14:paraId="32198543" w14:textId="679594AB" w:rsidR="00F15706" w:rsidRDefault="00DA0800" w:rsidP="00822913">
      <w:pPr>
        <w:pStyle w:val="Heading3"/>
      </w:pPr>
      <w:bookmarkStart w:id="155" w:name="_Toc6466552"/>
      <w:r>
        <w:t>Function Requirements</w:t>
      </w:r>
      <w:bookmarkEnd w:id="155"/>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193"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156" w:name="_Toc417661290"/>
      <w:r>
        <w:t>Functional Requirements</w:t>
      </w:r>
      <w:bookmarkEnd w:id="156"/>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157" w:name="_Toc417661292"/>
      <w:r>
        <w:t>Normal Operation</w:t>
      </w:r>
      <w:bookmarkEnd w:id="157"/>
    </w:p>
    <w:p w14:paraId="54C4A3E5" w14:textId="42E49B80" w:rsidR="005961D3" w:rsidRDefault="005961D3" w:rsidP="00BB6A63"/>
    <w:p w14:paraId="0C62F0F4" w14:textId="7FE87795" w:rsidR="001F5E54" w:rsidRPr="0017445F" w:rsidRDefault="006E25A5" w:rsidP="001F5E54">
      <w:pPr>
        <w:pStyle w:val="RERequirement"/>
        <w:shd w:val="clear" w:color="auto" w:fill="F2F2F2" w:themeFill="background1" w:themeFillShade="F2"/>
      </w:pPr>
      <w:bookmarkStart w:id="158" w:name="_d79db828a185ea3a362249a6cedc0615"/>
      <w:r>
        <w:t>10</w:t>
      </w:r>
      <w:bookmarkEnd w:id="158"/>
      <w:r w:rsidR="00AE04B0">
        <w:t xml:space="preserve"> Personalization - Classic Memory Recall Methods 3</w:t>
      </w:r>
    </w:p>
    <w:p w14:paraId="4AC26D13" w14:textId="12693699" w:rsidR="001F5E54" w:rsidRDefault="00AE04B0" w:rsidP="001F5E54">
      <w:pPr>
        <w:rPr>
          <w:rFonts w:cs="Arial"/>
        </w:rPr>
      </w:pPr>
      <w:r>
        <w:rPr>
          <w:rFonts w:cs="Arial"/>
        </w:rPr>
        <w:t>"When the function reading the stored setting for a memory controller system obtains the stored setting then it shall output the stored setting to the corresponding move functions</w:t>
      </w:r>
    </w:p>
    <w:p w14:paraId="112E6536" w14:textId="77777777" w:rsidR="001F5E54" w:rsidRDefault="00AE04B0" w:rsidP="001F5E54">
      <w:pPr>
        <w:rPr>
          <w:rFonts w:cs="Arial"/>
        </w:rPr>
      </w:pPr>
      <w:r>
        <w:rPr>
          <w:rFonts w:cs="Arial"/>
        </w:rPr>
        <w:t>- Move Mirrors Position</w:t>
      </w:r>
    </w:p>
    <w:p w14:paraId="3BED756D" w14:textId="77777777" w:rsidR="001F5E54" w:rsidRDefault="00AE04B0" w:rsidP="001F5E54">
      <w:pPr>
        <w:rPr>
          <w:rFonts w:cs="Arial"/>
        </w:rPr>
      </w:pPr>
      <w:r>
        <w:rPr>
          <w:rFonts w:cs="Arial"/>
        </w:rPr>
        <w:t>- Move Seat Position</w:t>
      </w:r>
    </w:p>
    <w:p w14:paraId="1FBEA1E7" w14:textId="77777777" w:rsidR="001F5E54" w:rsidRDefault="00AE04B0" w:rsidP="001F5E54">
      <w:pPr>
        <w:rPr>
          <w:rFonts w:cs="Arial"/>
        </w:rPr>
      </w:pPr>
      <w:r>
        <w:rPr>
          <w:rFonts w:cs="Arial"/>
        </w:rPr>
        <w:t>- Move Steering Position</w:t>
      </w:r>
    </w:p>
    <w:p w14:paraId="6F55E372" w14:textId="77777777" w:rsidR="001F5E54" w:rsidRDefault="00AE04B0" w:rsidP="001F5E54">
      <w:pPr>
        <w:rPr>
          <w:rFonts w:cs="Arial"/>
        </w:rPr>
      </w:pPr>
      <w:r>
        <w:rPr>
          <w:rFonts w:cs="Arial"/>
        </w:rPr>
        <w:t>- Move Pedals Position</w:t>
      </w:r>
    </w:p>
    <w:p w14:paraId="4D038606" w14:textId="77777777" w:rsidR="001F5E54" w:rsidRDefault="00AE04B0" w:rsidP="001F5E54">
      <w:pPr>
        <w:rPr>
          <w:rFonts w:cs="Arial"/>
        </w:rPr>
      </w:pPr>
      <w:r>
        <w:rPr>
          <w:rFonts w:cs="Arial"/>
        </w:rPr>
        <w:t>- Adjust AHUD Brightness"</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96687" w14:textId="77777777" w:rsidR="00AD4A1F" w:rsidRDefault="00AD4A1F"/>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F146D" w14:textId="77777777" w:rsidR="00AD4A1F" w:rsidRDefault="00AD4A1F"/>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F42BC" w14:textId="77777777" w:rsidR="00AD4A1F" w:rsidRDefault="00AD4A1F"/>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FF56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702E2" w14:textId="77777777" w:rsidR="00AD4A1F" w:rsidRDefault="00AD4A1F"/>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658FE"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0C74B" w14:textId="77777777" w:rsidR="00AD4A1F" w:rsidRDefault="00AD4A1F"/>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A3282"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080CA"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99DDF" w14:textId="77777777" w:rsidR="00AD4A1F" w:rsidRDefault="00AD4A1F"/>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2E13E1"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5EFA61B5" w14:textId="77777777" w:rsidR="001F5E54" w:rsidRPr="0017445F" w:rsidRDefault="006E25A5" w:rsidP="001F5E54">
      <w:pPr>
        <w:pStyle w:val="RERequirement"/>
        <w:shd w:val="clear" w:color="auto" w:fill="F2F2F2" w:themeFill="background1" w:themeFillShade="F2"/>
      </w:pPr>
      <w:bookmarkStart w:id="159" w:name="_adfe09b52d935120420d64d1d888ec17"/>
      <w:r>
        <w:t>13</w:t>
      </w:r>
      <w:bookmarkEnd w:id="159"/>
      <w:r w:rsidR="00AE04B0">
        <w:t xml:space="preserve"> Personalization - Recall Cancels Automatic Movement 1</w:t>
      </w:r>
    </w:p>
    <w:p w14:paraId="46833399" w14:textId="77777777" w:rsidR="001F5E54" w:rsidRDefault="00AE04B0" w:rsidP="001F5E54">
      <w:pPr>
        <w:rPr>
          <w:rFonts w:cs="Arial"/>
        </w:rPr>
      </w:pPr>
      <w:r>
        <w:rPr>
          <w:rFonts w:cs="Arial"/>
        </w:rPr>
        <w:t>"While moving to a saved position (recall) when a new saved position (recall) is received then the following functions shall cease the current movement (recall) and process the new movement (recall)</w:t>
      </w:r>
    </w:p>
    <w:p w14:paraId="325F3C11" w14:textId="77777777" w:rsidR="001F5E54" w:rsidRDefault="00AE04B0" w:rsidP="001F5E54">
      <w:pPr>
        <w:rPr>
          <w:rFonts w:cs="Arial"/>
        </w:rPr>
      </w:pPr>
      <w:r>
        <w:rPr>
          <w:rFonts w:cs="Arial"/>
        </w:rPr>
        <w:t>- 'Move Mirrors Position' function</w:t>
      </w:r>
    </w:p>
    <w:p w14:paraId="0A901698" w14:textId="77777777" w:rsidR="001F5E54" w:rsidRDefault="00AE04B0" w:rsidP="001F5E54">
      <w:pPr>
        <w:rPr>
          <w:rFonts w:cs="Arial"/>
        </w:rPr>
      </w:pPr>
      <w:r>
        <w:rPr>
          <w:rFonts w:cs="Arial"/>
        </w:rPr>
        <w:t>- 'Move Seat Position' function</w:t>
      </w:r>
    </w:p>
    <w:p w14:paraId="54BF8475" w14:textId="77777777" w:rsidR="001F5E54" w:rsidRDefault="00AE04B0" w:rsidP="001F5E54">
      <w:pPr>
        <w:rPr>
          <w:rFonts w:cs="Arial"/>
        </w:rPr>
      </w:pPr>
      <w:r>
        <w:rPr>
          <w:rFonts w:cs="Arial"/>
        </w:rPr>
        <w:t>- 'Move Steering Position' function</w:t>
      </w:r>
    </w:p>
    <w:p w14:paraId="52496208" w14:textId="77777777" w:rsidR="001F5E54" w:rsidRDefault="00AE04B0" w:rsidP="001F5E54">
      <w:pPr>
        <w:rPr>
          <w:rFonts w:cs="Arial"/>
        </w:rPr>
      </w:pPr>
      <w:r>
        <w:rPr>
          <w:rFonts w:cs="Arial"/>
        </w:rPr>
        <w:t>- 'Move Pedals Position' function</w:t>
      </w:r>
    </w:p>
    <w:p w14:paraId="6442AB77" w14:textId="77777777" w:rsidR="001F5E54" w:rsidRDefault="00AE04B0" w:rsidP="001F5E54">
      <w:pPr>
        <w:rPr>
          <w:rFonts w:cs="Arial"/>
        </w:rPr>
      </w:pPr>
      <w:r>
        <w:rPr>
          <w:rFonts w:cs="Arial"/>
        </w:rPr>
        <w:t>- 'Adjust AHUD Brightness' function"</w:t>
      </w:r>
    </w:p>
    <w:p w14:paraId="6CB8D6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0F472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98AF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13</w:t>
            </w:r>
          </w:p>
        </w:tc>
      </w:tr>
      <w:tr w:rsidR="001F5E54" w:rsidRPr="00FD127C" w14:paraId="3D26CA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CA49E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10EEF" w14:textId="77777777" w:rsidR="00AD4A1F" w:rsidRDefault="00AD4A1F"/>
        </w:tc>
      </w:tr>
      <w:tr w:rsidR="001F5E54" w:rsidRPr="00FD127C" w14:paraId="493779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85A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A57CF" w14:textId="77777777" w:rsidR="00AD4A1F" w:rsidRDefault="00AD4A1F"/>
        </w:tc>
      </w:tr>
      <w:tr w:rsidR="001F5E54" w:rsidRPr="00FD127C" w14:paraId="233FCD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BE3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5ECF2" w14:textId="77777777" w:rsidR="00AD4A1F" w:rsidRDefault="00AD4A1F"/>
        </w:tc>
      </w:tr>
      <w:tr w:rsidR="001F5E54" w:rsidRPr="00FD127C" w14:paraId="040D6C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A27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D2C5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AE3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7C3C1" w14:textId="77777777" w:rsidR="00AD4A1F" w:rsidRDefault="00AD4A1F"/>
        </w:tc>
      </w:tr>
      <w:tr w:rsidR="001F5E54" w:rsidRPr="00FD127C" w14:paraId="79D241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602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F1E4F2" wp14:editId="11E8DFC6">
                  <wp:extent cx="152400" cy="152400"/>
                  <wp:effectExtent l="0" t="0" r="0" b="0"/>
                  <wp:docPr id="11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4D1D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8357F5" w14:textId="77777777" w:rsidR="00AD4A1F" w:rsidRDefault="00AD4A1F"/>
        </w:tc>
      </w:tr>
      <w:tr w:rsidR="001F5E54" w:rsidRPr="00FD127C" w14:paraId="755575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8C9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93708"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0F6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53A3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6445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79B16" w14:textId="77777777" w:rsidR="00AD4A1F" w:rsidRDefault="00AD4A1F"/>
        </w:tc>
      </w:tr>
      <w:tr w:rsidR="001F5E54" w:rsidRPr="00FD127C" w14:paraId="016A0E8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8F7FA0" w14:textId="77777777" w:rsidR="001F5E54" w:rsidRPr="00FD127C" w:rsidRDefault="002E13E1" w:rsidP="00A84EEF">
            <w:pPr>
              <w:rPr>
                <w:rFonts w:cs="Arial"/>
                <w:bCs/>
                <w:color w:val="808080" w:themeColor="background1" w:themeShade="80"/>
                <w:sz w:val="16"/>
                <w:szCs w:val="14"/>
              </w:rPr>
            </w:pPr>
            <w:hyperlink r:id="rId1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015F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83D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BCBA5E" w14:textId="77777777" w:rsidR="00315F1A" w:rsidRDefault="00315F1A" w:rsidP="00215698"/>
    <w:p w14:paraId="4F469A1D" w14:textId="77777777" w:rsidR="001F5E54" w:rsidRPr="0017445F" w:rsidRDefault="006E25A5" w:rsidP="001F5E54">
      <w:pPr>
        <w:pStyle w:val="RERequirement"/>
        <w:shd w:val="clear" w:color="auto" w:fill="F2F2F2" w:themeFill="background1" w:themeFillShade="F2"/>
      </w:pPr>
      <w:bookmarkStart w:id="160" w:name="_85cb2f60714debb0946a1a0a1b66a5b5"/>
      <w:r>
        <w:t>14</w:t>
      </w:r>
      <w:bookmarkEnd w:id="160"/>
      <w:r w:rsidR="00AE04B0">
        <w:t xml:space="preserve"> Personalization - Manual Move Cancels Automatic Movement 1</w:t>
      </w:r>
    </w:p>
    <w:p w14:paraId="62933A67" w14:textId="77777777" w:rsidR="001F5E54" w:rsidRDefault="00AE04B0" w:rsidP="001F5E54">
      <w:pPr>
        <w:rPr>
          <w:rFonts w:cs="Arial"/>
        </w:rPr>
      </w:pPr>
      <w:r>
        <w:rPr>
          <w:rFonts w:cs="Arial"/>
        </w:rPr>
        <w:t>"When the following functions determine their respective commodity was manually adjusted then the following functions shall set their output as 'Active'</w:t>
      </w:r>
    </w:p>
    <w:p w14:paraId="45346286" w14:textId="77777777" w:rsidR="001F5E54" w:rsidRDefault="00AE04B0" w:rsidP="001F5E54">
      <w:pPr>
        <w:rPr>
          <w:rFonts w:cs="Arial"/>
        </w:rPr>
      </w:pPr>
      <w:r>
        <w:rPr>
          <w:rFonts w:cs="Arial"/>
        </w:rPr>
        <w:t>- 'Notify Mirrors Manual Adjustment' function</w:t>
      </w:r>
    </w:p>
    <w:p w14:paraId="05B4981C" w14:textId="77777777" w:rsidR="001F5E54" w:rsidRDefault="00AE04B0" w:rsidP="001F5E54">
      <w:pPr>
        <w:rPr>
          <w:rFonts w:cs="Arial"/>
        </w:rPr>
      </w:pPr>
      <w:r>
        <w:rPr>
          <w:rFonts w:cs="Arial"/>
        </w:rPr>
        <w:t>- 'Notify Seat Manual Adjustment' function</w:t>
      </w:r>
    </w:p>
    <w:p w14:paraId="7C3C0D16" w14:textId="77777777" w:rsidR="001F5E54" w:rsidRDefault="00AE04B0" w:rsidP="001F5E54">
      <w:pPr>
        <w:rPr>
          <w:rFonts w:cs="Arial"/>
        </w:rPr>
      </w:pPr>
      <w:r>
        <w:rPr>
          <w:rFonts w:cs="Arial"/>
        </w:rPr>
        <w:t>- 'Notify Multicontour Seat Manual Adjustment' function</w:t>
      </w:r>
    </w:p>
    <w:p w14:paraId="26CEF78F" w14:textId="77777777" w:rsidR="001F5E54" w:rsidRDefault="00AE04B0" w:rsidP="001F5E54">
      <w:pPr>
        <w:rPr>
          <w:rFonts w:cs="Arial"/>
        </w:rPr>
      </w:pPr>
      <w:r>
        <w:rPr>
          <w:rFonts w:cs="Arial"/>
        </w:rPr>
        <w:t>- 'Notify Steering Manual Adjustment' function</w:t>
      </w:r>
    </w:p>
    <w:p w14:paraId="6CFBF872" w14:textId="77777777" w:rsidR="001F5E54" w:rsidRDefault="00AE04B0" w:rsidP="001F5E54">
      <w:pPr>
        <w:rPr>
          <w:rFonts w:cs="Arial"/>
        </w:rPr>
      </w:pPr>
      <w:r>
        <w:rPr>
          <w:rFonts w:cs="Arial"/>
        </w:rPr>
        <w:t>- 'Notify Pedals Manual Adjustment' function</w:t>
      </w:r>
    </w:p>
    <w:p w14:paraId="197722E8" w14:textId="77777777" w:rsidR="001F5E54" w:rsidRDefault="00AE04B0" w:rsidP="001F5E54">
      <w:pPr>
        <w:rPr>
          <w:rFonts w:cs="Arial"/>
        </w:rPr>
      </w:pPr>
      <w:r>
        <w:rPr>
          <w:rFonts w:cs="Arial"/>
        </w:rPr>
        <w:t>- 'Notify AHUD Manual Adjustment' function"</w:t>
      </w:r>
    </w:p>
    <w:p w14:paraId="0A82CA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BDC2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1DD9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14</w:t>
            </w:r>
          </w:p>
        </w:tc>
      </w:tr>
      <w:tr w:rsidR="001F5E54" w:rsidRPr="00FD127C" w14:paraId="580586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E2D0E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5D8A9" w14:textId="77777777" w:rsidR="00AD4A1F" w:rsidRDefault="00AD4A1F"/>
        </w:tc>
      </w:tr>
      <w:tr w:rsidR="001F5E54" w:rsidRPr="00FD127C" w14:paraId="363483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BF5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BD198" w14:textId="77777777" w:rsidR="00AD4A1F" w:rsidRDefault="00AD4A1F"/>
        </w:tc>
      </w:tr>
      <w:tr w:rsidR="001F5E54" w:rsidRPr="00FD127C" w14:paraId="59BAAC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41A2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B5BBA" w14:textId="77777777" w:rsidR="00AD4A1F" w:rsidRDefault="00AD4A1F"/>
        </w:tc>
      </w:tr>
      <w:tr w:rsidR="001F5E54" w:rsidRPr="00FD127C" w14:paraId="13D98F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8A6B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011A4"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1C10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962A17" w14:textId="77777777" w:rsidR="00AD4A1F" w:rsidRDefault="00AD4A1F"/>
        </w:tc>
      </w:tr>
      <w:tr w:rsidR="001F5E54" w:rsidRPr="00FD127C" w14:paraId="182B3D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C03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E507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DDD69D3" wp14:editId="223194A7">
                  <wp:extent cx="152400" cy="152400"/>
                  <wp:effectExtent l="0" t="0" r="0" b="0"/>
                  <wp:docPr id="11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2C59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4220D" w14:textId="77777777" w:rsidR="00AD4A1F" w:rsidRDefault="00AD4A1F"/>
        </w:tc>
      </w:tr>
      <w:tr w:rsidR="001F5E54" w:rsidRPr="00FD127C" w14:paraId="6305D60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18D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223B22"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3793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F1CF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6D0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2DA85" w14:textId="77777777" w:rsidR="00AD4A1F" w:rsidRDefault="00AD4A1F"/>
        </w:tc>
      </w:tr>
      <w:tr w:rsidR="001F5E54" w:rsidRPr="00FD127C" w14:paraId="7E0901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F12089" w14:textId="77777777" w:rsidR="001F5E54" w:rsidRPr="00FD127C" w:rsidRDefault="002E13E1"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7A1EF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035C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865D06" w14:textId="77777777" w:rsidR="00315F1A" w:rsidRDefault="00315F1A" w:rsidP="00215698"/>
    <w:p w14:paraId="4FAB7BFB" w14:textId="77777777" w:rsidR="001F5E54" w:rsidRPr="0017445F" w:rsidRDefault="006E25A5" w:rsidP="001F5E54">
      <w:pPr>
        <w:pStyle w:val="RERequirement"/>
        <w:shd w:val="clear" w:color="auto" w:fill="F2F2F2" w:themeFill="background1" w:themeFillShade="F2"/>
      </w:pPr>
      <w:bookmarkStart w:id="161" w:name="_73a2c4ca081ea87e5a7830f6bab3331c"/>
      <w:r>
        <w:t>15</w:t>
      </w:r>
      <w:bookmarkEnd w:id="161"/>
      <w:r w:rsidR="00AE04B0">
        <w:t xml:space="preserve"> Personalization - Manual Move Cancels Automatic Movement 2</w:t>
      </w:r>
    </w:p>
    <w:p w14:paraId="00C02CFF" w14:textId="77777777" w:rsidR="001F5E54" w:rsidRDefault="00AE04B0" w:rsidP="001F5E54">
      <w:pPr>
        <w:rPr>
          <w:rFonts w:cs="Arial"/>
        </w:rPr>
      </w:pPr>
      <w:r>
        <w:rPr>
          <w:rFonts w:cs="Arial"/>
        </w:rPr>
        <w:t>"While processing a Classic Memory recall when the following functions are notifiied of any manual adjustment as 'Active' then the following functions shall cease the current recall</w:t>
      </w:r>
    </w:p>
    <w:p w14:paraId="678AD9D2" w14:textId="77777777" w:rsidR="001F5E54" w:rsidRDefault="00AE04B0" w:rsidP="001F5E54">
      <w:pPr>
        <w:rPr>
          <w:rFonts w:cs="Arial"/>
        </w:rPr>
      </w:pPr>
      <w:r>
        <w:rPr>
          <w:rFonts w:cs="Arial"/>
        </w:rPr>
        <w:t>- 'Move Mirrors Position' function</w:t>
      </w:r>
    </w:p>
    <w:p w14:paraId="54D34D6B" w14:textId="77777777" w:rsidR="001F5E54" w:rsidRDefault="00AE04B0" w:rsidP="001F5E54">
      <w:pPr>
        <w:rPr>
          <w:rFonts w:cs="Arial"/>
        </w:rPr>
      </w:pPr>
      <w:r>
        <w:rPr>
          <w:rFonts w:cs="Arial"/>
        </w:rPr>
        <w:t>- 'Move Seat Position' function</w:t>
      </w:r>
    </w:p>
    <w:p w14:paraId="494DD80A" w14:textId="77777777" w:rsidR="001F5E54" w:rsidRDefault="00AE04B0" w:rsidP="001F5E54">
      <w:pPr>
        <w:rPr>
          <w:rFonts w:cs="Arial"/>
        </w:rPr>
      </w:pPr>
      <w:r>
        <w:rPr>
          <w:rFonts w:cs="Arial"/>
        </w:rPr>
        <w:t>- 'Move Steering Position' function</w:t>
      </w:r>
    </w:p>
    <w:p w14:paraId="4A65CD20" w14:textId="77777777" w:rsidR="001F5E54" w:rsidRDefault="00AE04B0" w:rsidP="001F5E54">
      <w:pPr>
        <w:rPr>
          <w:rFonts w:cs="Arial"/>
        </w:rPr>
      </w:pPr>
      <w:r>
        <w:rPr>
          <w:rFonts w:cs="Arial"/>
        </w:rPr>
        <w:t>- 'Move Pedals Position' function</w:t>
      </w:r>
    </w:p>
    <w:p w14:paraId="3E7B2821" w14:textId="77777777" w:rsidR="001F5E54" w:rsidRDefault="00AE04B0" w:rsidP="001F5E54">
      <w:pPr>
        <w:rPr>
          <w:rFonts w:cs="Arial"/>
        </w:rPr>
      </w:pPr>
      <w:r>
        <w:rPr>
          <w:rFonts w:cs="Arial"/>
        </w:rPr>
        <w:t>- 'Adjust AHUD Brightness' function"</w:t>
      </w:r>
    </w:p>
    <w:p w14:paraId="15BF5C3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EB36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1AF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15</w:t>
            </w:r>
          </w:p>
        </w:tc>
      </w:tr>
      <w:tr w:rsidR="001F5E54" w:rsidRPr="00FD127C" w14:paraId="7BE185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695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0441B" w14:textId="77777777" w:rsidR="00AD4A1F" w:rsidRDefault="00AD4A1F"/>
        </w:tc>
      </w:tr>
      <w:tr w:rsidR="001F5E54" w:rsidRPr="00FD127C" w14:paraId="0374C5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6894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C2142" w14:textId="77777777" w:rsidR="00AD4A1F" w:rsidRDefault="00AD4A1F"/>
        </w:tc>
      </w:tr>
      <w:tr w:rsidR="001F5E54" w:rsidRPr="00FD127C" w14:paraId="4B15D7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C025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229AE" w14:textId="77777777" w:rsidR="00AD4A1F" w:rsidRDefault="00AD4A1F"/>
        </w:tc>
      </w:tr>
      <w:tr w:rsidR="001F5E54" w:rsidRPr="00FD127C" w14:paraId="07D519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844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1558D"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ABEDA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C9A53E" w14:textId="77777777" w:rsidR="00AD4A1F" w:rsidRDefault="00AD4A1F"/>
        </w:tc>
      </w:tr>
      <w:tr w:rsidR="001F5E54" w:rsidRPr="00FD127C" w14:paraId="497F67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F7B59"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BBBE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389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916FEB" w14:textId="77777777" w:rsidR="00AD4A1F" w:rsidRDefault="00AD4A1F"/>
        </w:tc>
      </w:tr>
      <w:tr w:rsidR="001F5E54" w:rsidRPr="00FD127C" w14:paraId="21F8767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3F6D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E0C7CD"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E0A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0E96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6340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80D06" w14:textId="77777777" w:rsidR="00AD4A1F" w:rsidRDefault="00AD4A1F"/>
        </w:tc>
      </w:tr>
      <w:tr w:rsidR="001F5E54" w:rsidRPr="00FD127C" w14:paraId="0EA384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E5CAE2" w14:textId="77777777" w:rsidR="001F5E54" w:rsidRPr="00FD127C" w:rsidRDefault="002E13E1"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5328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8FD9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14C7D1" w14:textId="77777777" w:rsidR="00315F1A" w:rsidRDefault="00315F1A" w:rsidP="00215698"/>
    <w:p w14:paraId="6242647B" w14:textId="77777777" w:rsidR="001F5E54" w:rsidRPr="0017445F" w:rsidRDefault="006E25A5" w:rsidP="001F5E54">
      <w:pPr>
        <w:pStyle w:val="RERequirement"/>
        <w:shd w:val="clear" w:color="auto" w:fill="F2F2F2" w:themeFill="background1" w:themeFillShade="F2"/>
      </w:pPr>
      <w:bookmarkStart w:id="162" w:name="_8830c93f0ef629f3047e15645b8301b3"/>
      <w:r>
        <w:t>40</w:t>
      </w:r>
      <w:bookmarkEnd w:id="162"/>
      <w:r w:rsidR="00AE04B0">
        <w:t xml:space="preserve"> Recall Prevention - Compare Data 1</w:t>
      </w:r>
    </w:p>
    <w:p w14:paraId="2815AE6F" w14:textId="77777777" w:rsidR="001F5E54" w:rsidRDefault="00AE04B0" w:rsidP="001F5E54">
      <w:pPr>
        <w:rPr>
          <w:rFonts w:cs="Arial"/>
        </w:rPr>
      </w:pPr>
      <w:r>
        <w:rPr>
          <w:rFonts w:cs="Arial"/>
        </w:rPr>
        <w:t>"When receiving the stored setting the following functions shall compare the stored setting to the current setting</w:t>
      </w:r>
    </w:p>
    <w:p w14:paraId="62D19371" w14:textId="77777777" w:rsidR="001F5E54" w:rsidRDefault="00AE04B0" w:rsidP="001F5E54">
      <w:pPr>
        <w:rPr>
          <w:rFonts w:cs="Arial"/>
        </w:rPr>
      </w:pPr>
      <w:r>
        <w:rPr>
          <w:rFonts w:cs="Arial"/>
        </w:rPr>
        <w:t>- Move Mirrors Position</w:t>
      </w:r>
    </w:p>
    <w:p w14:paraId="1D123BF5" w14:textId="77777777" w:rsidR="001F5E54" w:rsidRDefault="00AE04B0" w:rsidP="001F5E54">
      <w:pPr>
        <w:rPr>
          <w:rFonts w:cs="Arial"/>
        </w:rPr>
      </w:pPr>
      <w:r>
        <w:rPr>
          <w:rFonts w:cs="Arial"/>
        </w:rPr>
        <w:t>- Move Seat Position</w:t>
      </w:r>
    </w:p>
    <w:p w14:paraId="5F92DAAD" w14:textId="77777777" w:rsidR="001F5E54" w:rsidRDefault="00AE04B0" w:rsidP="001F5E54">
      <w:pPr>
        <w:rPr>
          <w:rFonts w:cs="Arial"/>
        </w:rPr>
      </w:pPr>
      <w:r>
        <w:rPr>
          <w:rFonts w:cs="Arial"/>
        </w:rPr>
        <w:t>- Move Steering Position</w:t>
      </w:r>
    </w:p>
    <w:p w14:paraId="1FDC134A" w14:textId="77777777" w:rsidR="001F5E54" w:rsidRDefault="00AE04B0" w:rsidP="001F5E54">
      <w:pPr>
        <w:rPr>
          <w:rFonts w:cs="Arial"/>
        </w:rPr>
      </w:pPr>
      <w:r>
        <w:rPr>
          <w:rFonts w:cs="Arial"/>
        </w:rPr>
        <w:t>- Move Pedals Position</w:t>
      </w:r>
    </w:p>
    <w:p w14:paraId="58DCBBB3" w14:textId="77777777" w:rsidR="001F5E54" w:rsidRDefault="00AE04B0" w:rsidP="001F5E54">
      <w:pPr>
        <w:rPr>
          <w:rFonts w:cs="Arial"/>
        </w:rPr>
      </w:pPr>
      <w:r>
        <w:rPr>
          <w:rFonts w:cs="Arial"/>
        </w:rPr>
        <w:t>- Move AHUD Brightness"</w:t>
      </w:r>
    </w:p>
    <w:p w14:paraId="2719964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03CE6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A5CF0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40</w:t>
            </w:r>
          </w:p>
        </w:tc>
      </w:tr>
      <w:tr w:rsidR="001F5E54" w:rsidRPr="00FD127C" w14:paraId="7776AF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137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3C844" w14:textId="77777777" w:rsidR="00AD4A1F" w:rsidRDefault="00AD4A1F"/>
        </w:tc>
      </w:tr>
      <w:tr w:rsidR="001F5E54" w:rsidRPr="00FD127C" w14:paraId="0FA587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955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BCF88" w14:textId="77777777" w:rsidR="00AD4A1F" w:rsidRDefault="00AD4A1F"/>
        </w:tc>
      </w:tr>
      <w:tr w:rsidR="001F5E54" w:rsidRPr="00FD127C" w14:paraId="7C42E4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D2C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B3F93" w14:textId="77777777" w:rsidR="00AD4A1F" w:rsidRDefault="00AD4A1F"/>
        </w:tc>
      </w:tr>
      <w:tr w:rsidR="001F5E54" w:rsidRPr="00FD127C" w14:paraId="1385A8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37D9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37CEC"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C40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C49499" w14:textId="77777777" w:rsidR="00AD4A1F" w:rsidRDefault="00AD4A1F"/>
        </w:tc>
      </w:tr>
      <w:tr w:rsidR="001F5E54" w:rsidRPr="00FD127C" w14:paraId="4B2DB4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24E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096AF"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1A2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6A391" w14:textId="77777777" w:rsidR="00AD4A1F" w:rsidRDefault="00AD4A1F"/>
        </w:tc>
      </w:tr>
      <w:tr w:rsidR="001F5E54" w:rsidRPr="00FD127C" w14:paraId="602961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480F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B4CC04"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37D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28159"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8EA5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28C9F" w14:textId="77777777" w:rsidR="00AD4A1F" w:rsidRDefault="00AD4A1F"/>
        </w:tc>
      </w:tr>
      <w:tr w:rsidR="001F5E54" w:rsidRPr="00FD127C" w14:paraId="2DA40D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8A8000" w14:textId="77777777" w:rsidR="001F5E54" w:rsidRPr="00FD127C" w:rsidRDefault="002E13E1"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D5E6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BB6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94112C" w14:textId="77777777" w:rsidR="00315F1A" w:rsidRDefault="00315F1A" w:rsidP="00215698"/>
    <w:p w14:paraId="106379BD" w14:textId="77777777" w:rsidR="001F5E54" w:rsidRPr="0017445F" w:rsidRDefault="006E25A5" w:rsidP="001F5E54">
      <w:pPr>
        <w:pStyle w:val="RERequirement"/>
        <w:shd w:val="clear" w:color="auto" w:fill="F2F2F2" w:themeFill="background1" w:themeFillShade="F2"/>
      </w:pPr>
      <w:bookmarkStart w:id="163" w:name="_0461839160dde0b4638d0c502dfcd1b3"/>
      <w:r>
        <w:t>41</w:t>
      </w:r>
      <w:bookmarkEnd w:id="163"/>
      <w:r w:rsidR="00AE04B0">
        <w:t xml:space="preserve"> Recall Prevention - Matching Data 1</w:t>
      </w:r>
    </w:p>
    <w:p w14:paraId="5341F657" w14:textId="77777777" w:rsidR="001F5E54" w:rsidRDefault="00AE04B0" w:rsidP="001F5E54">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249447AA" w14:textId="77777777" w:rsidR="001F5E54" w:rsidRDefault="00AE04B0" w:rsidP="001F5E54">
      <w:pPr>
        <w:rPr>
          <w:rFonts w:cs="Arial"/>
        </w:rPr>
      </w:pPr>
      <w:r>
        <w:rPr>
          <w:rFonts w:cs="Arial"/>
        </w:rPr>
        <w:t>- Move Mirrors Position</w:t>
      </w:r>
    </w:p>
    <w:p w14:paraId="678E195A" w14:textId="77777777" w:rsidR="001F5E54" w:rsidRDefault="00AE04B0" w:rsidP="001F5E54">
      <w:pPr>
        <w:rPr>
          <w:rFonts w:cs="Arial"/>
        </w:rPr>
      </w:pPr>
      <w:r>
        <w:rPr>
          <w:rFonts w:cs="Arial"/>
        </w:rPr>
        <w:t>- Move Seat Position</w:t>
      </w:r>
    </w:p>
    <w:p w14:paraId="516F6E4E" w14:textId="77777777" w:rsidR="001F5E54" w:rsidRDefault="00AE04B0" w:rsidP="001F5E54">
      <w:pPr>
        <w:rPr>
          <w:rFonts w:cs="Arial"/>
        </w:rPr>
      </w:pPr>
      <w:r>
        <w:rPr>
          <w:rFonts w:cs="Arial"/>
        </w:rPr>
        <w:t>- Move Steering Position</w:t>
      </w:r>
    </w:p>
    <w:p w14:paraId="3AE793A8" w14:textId="77777777" w:rsidR="001F5E54" w:rsidRDefault="00AE04B0" w:rsidP="001F5E54">
      <w:pPr>
        <w:rPr>
          <w:rFonts w:cs="Arial"/>
        </w:rPr>
      </w:pPr>
      <w:r>
        <w:rPr>
          <w:rFonts w:cs="Arial"/>
        </w:rPr>
        <w:t>- Move Pedals Position</w:t>
      </w:r>
    </w:p>
    <w:p w14:paraId="61186E65" w14:textId="77777777" w:rsidR="001F5E54" w:rsidRDefault="00AE04B0" w:rsidP="001F5E54">
      <w:pPr>
        <w:rPr>
          <w:rFonts w:cs="Arial"/>
        </w:rPr>
      </w:pPr>
      <w:r>
        <w:rPr>
          <w:rFonts w:cs="Arial"/>
        </w:rPr>
        <w:t>- Move AHUD Brightness"</w:t>
      </w:r>
    </w:p>
    <w:p w14:paraId="014FF4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60CA6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E593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41</w:t>
            </w:r>
          </w:p>
        </w:tc>
      </w:tr>
      <w:tr w:rsidR="001F5E54" w:rsidRPr="00FD127C" w14:paraId="6B8C31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0A9F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4D0D3" w14:textId="77777777" w:rsidR="00AD4A1F" w:rsidRDefault="00AD4A1F"/>
        </w:tc>
      </w:tr>
      <w:tr w:rsidR="001F5E54" w:rsidRPr="00FD127C" w14:paraId="2840ED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4495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54E7C" w14:textId="77777777" w:rsidR="00AD4A1F" w:rsidRDefault="00AD4A1F"/>
        </w:tc>
      </w:tr>
      <w:tr w:rsidR="001F5E54" w:rsidRPr="00FD127C" w14:paraId="1B64E4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F839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87247" w14:textId="77777777" w:rsidR="00AD4A1F" w:rsidRDefault="00AD4A1F"/>
        </w:tc>
      </w:tr>
      <w:tr w:rsidR="001F5E54" w:rsidRPr="00FD127C" w14:paraId="1602E9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408B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E797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5C9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05F133" w14:textId="77777777" w:rsidR="00AD4A1F" w:rsidRDefault="00AD4A1F"/>
        </w:tc>
      </w:tr>
      <w:tr w:rsidR="001F5E54" w:rsidRPr="00FD127C" w14:paraId="0B9358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D40E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F3DC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31B1B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AA831" w14:textId="77777777" w:rsidR="00AD4A1F" w:rsidRDefault="00AD4A1F"/>
        </w:tc>
      </w:tr>
      <w:tr w:rsidR="001F5E54" w:rsidRPr="00FD127C" w14:paraId="6E7FE4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EC5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60FED"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D9E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F6F8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D5BD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D604B8" w14:textId="77777777" w:rsidR="00AD4A1F" w:rsidRDefault="00AD4A1F"/>
        </w:tc>
      </w:tr>
      <w:tr w:rsidR="001F5E54" w:rsidRPr="00FD127C" w14:paraId="6D1427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73C464" w14:textId="77777777" w:rsidR="001F5E54" w:rsidRPr="00FD127C" w:rsidRDefault="002E13E1"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2158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1D1A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29A556" w14:textId="77777777" w:rsidR="00315F1A" w:rsidRDefault="00315F1A" w:rsidP="00215698"/>
    <w:p w14:paraId="0DB8A8D7" w14:textId="77777777" w:rsidR="001F5E54" w:rsidRPr="0017445F" w:rsidRDefault="006E25A5" w:rsidP="001F5E54">
      <w:pPr>
        <w:pStyle w:val="RERequirement"/>
        <w:shd w:val="clear" w:color="auto" w:fill="F2F2F2" w:themeFill="background1" w:themeFillShade="F2"/>
      </w:pPr>
      <w:bookmarkStart w:id="164" w:name="_4759e0da89ca8a9c61e4d530791ed014"/>
      <w:r>
        <w:t>103</w:t>
      </w:r>
      <w:bookmarkEnd w:id="164"/>
      <w:r w:rsidR="00AE04B0">
        <w:t xml:space="preserve"> Diagnostics - Technician 1 </w:t>
      </w:r>
    </w:p>
    <w:p w14:paraId="0031F65C" w14:textId="77777777" w:rsidR="001F5E54" w:rsidRDefault="00AE04B0" w:rsidP="001F5E54">
      <w:pPr>
        <w:rPr>
          <w:rFonts w:cs="Arial"/>
        </w:rPr>
      </w:pPr>
      <w:r>
        <w:rPr>
          <w:rFonts w:cs="Arial"/>
        </w:rPr>
        <w:t>When receiving a request to write from the Diagnostics System while in Diagnostic Mode the Classic Memory Settings System shall apply the request</w:t>
      </w:r>
    </w:p>
    <w:p w14:paraId="17C4C80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4A0B6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A1B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4D0054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36E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815FD" w14:textId="77777777" w:rsidR="00AD4A1F" w:rsidRDefault="00AD4A1F"/>
        </w:tc>
      </w:tr>
      <w:tr w:rsidR="001F5E54" w:rsidRPr="00FD127C" w14:paraId="74F2C8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486D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5B6CE" w14:textId="77777777" w:rsidR="00AD4A1F" w:rsidRDefault="00AD4A1F"/>
        </w:tc>
      </w:tr>
      <w:tr w:rsidR="001F5E54" w:rsidRPr="00FD127C" w14:paraId="6D4C9E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D753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6D2AA" w14:textId="77777777" w:rsidR="00AD4A1F" w:rsidRDefault="00AD4A1F"/>
        </w:tc>
      </w:tr>
      <w:tr w:rsidR="001F5E54" w:rsidRPr="00FD127C" w14:paraId="461C5C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AE75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A2450"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FE8E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5D515" w14:textId="77777777" w:rsidR="00AD4A1F" w:rsidRDefault="00AD4A1F"/>
        </w:tc>
      </w:tr>
      <w:tr w:rsidR="001F5E54" w:rsidRPr="00FD127C" w14:paraId="4FAAC1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CB4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5B93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3208BB4" wp14:editId="729C6BB4">
                  <wp:extent cx="152400" cy="152400"/>
                  <wp:effectExtent l="0" t="0" r="0" b="0"/>
                  <wp:docPr id="11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F529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03C00" w14:textId="77777777" w:rsidR="00AD4A1F" w:rsidRDefault="00AD4A1F"/>
        </w:tc>
      </w:tr>
      <w:tr w:rsidR="001F5E54" w:rsidRPr="00FD127C" w14:paraId="021607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7EB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9B4B8E"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E6B3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3F4A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D4BB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E62EE" w14:textId="77777777" w:rsidR="00AD4A1F" w:rsidRDefault="00AD4A1F"/>
        </w:tc>
      </w:tr>
      <w:tr w:rsidR="001F5E54" w:rsidRPr="00FD127C" w14:paraId="21AA1C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36E872" w14:textId="77777777" w:rsidR="001F5E54" w:rsidRPr="00FD127C" w:rsidRDefault="002E13E1"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80192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5115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0722CB" w14:textId="77777777" w:rsidR="00315F1A" w:rsidRDefault="00315F1A" w:rsidP="00215698"/>
    <w:p w14:paraId="2ACE8DAE" w14:textId="77777777" w:rsidR="001F5E54" w:rsidRPr="0017445F" w:rsidRDefault="006E25A5" w:rsidP="001F5E54">
      <w:pPr>
        <w:pStyle w:val="RERequirement"/>
        <w:shd w:val="clear" w:color="auto" w:fill="F2F2F2" w:themeFill="background1" w:themeFillShade="F2"/>
      </w:pPr>
      <w:bookmarkStart w:id="165" w:name="_dead7f350a2fc190c48598e619bfc6ec"/>
      <w:r>
        <w:t>104</w:t>
      </w:r>
      <w:bookmarkEnd w:id="165"/>
      <w:r w:rsidR="00AE04B0">
        <w:t xml:space="preserve"> Diagnostics - Technician 2</w:t>
      </w:r>
    </w:p>
    <w:p w14:paraId="511E0E12" w14:textId="77777777" w:rsidR="001F5E54" w:rsidRDefault="00AE04B0" w:rsidP="001F5E54">
      <w:pPr>
        <w:rPr>
          <w:rFonts w:cs="Arial"/>
        </w:rPr>
      </w:pPr>
      <w:r>
        <w:rPr>
          <w:rFonts w:cs="Arial"/>
        </w:rPr>
        <w:t>When receiving a request to write from the Diagnostics System while in Diagnostic Mode the Easy Entry Easy Exit System shall apply the request</w:t>
      </w:r>
    </w:p>
    <w:p w14:paraId="090EBB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D0E0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6A9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104</w:t>
            </w:r>
          </w:p>
        </w:tc>
      </w:tr>
      <w:tr w:rsidR="001F5E54" w:rsidRPr="00FD127C" w14:paraId="5D801E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3643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918FB" w14:textId="77777777" w:rsidR="00AD4A1F" w:rsidRDefault="00AD4A1F"/>
        </w:tc>
      </w:tr>
      <w:tr w:rsidR="001F5E54" w:rsidRPr="00FD127C" w14:paraId="6EFE08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0F281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16B4C" w14:textId="77777777" w:rsidR="00AD4A1F" w:rsidRDefault="00AD4A1F"/>
        </w:tc>
      </w:tr>
      <w:tr w:rsidR="001F5E54" w:rsidRPr="00FD127C" w14:paraId="015BBC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7FB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CD4C8" w14:textId="77777777" w:rsidR="00AD4A1F" w:rsidRDefault="00AD4A1F"/>
        </w:tc>
      </w:tr>
      <w:tr w:rsidR="001F5E54" w:rsidRPr="00FD127C" w14:paraId="015030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6A42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4D91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F939F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2C22E" w14:textId="77777777" w:rsidR="00AD4A1F" w:rsidRDefault="00AD4A1F"/>
        </w:tc>
      </w:tr>
      <w:tr w:rsidR="001F5E54" w:rsidRPr="00FD127C" w14:paraId="1614CA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B585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907F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5DCC722" wp14:editId="31D04F2D">
                  <wp:extent cx="152400" cy="152400"/>
                  <wp:effectExtent l="0" t="0" r="0" b="0"/>
                  <wp:docPr id="12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2F4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94264" w14:textId="77777777" w:rsidR="00AD4A1F" w:rsidRDefault="00AD4A1F"/>
        </w:tc>
      </w:tr>
      <w:tr w:rsidR="001F5E54" w:rsidRPr="00FD127C" w14:paraId="2F9BD60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29D6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7C7A2B"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774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1F00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1DE1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2C066" w14:textId="77777777" w:rsidR="00AD4A1F" w:rsidRDefault="00AD4A1F"/>
        </w:tc>
      </w:tr>
      <w:tr w:rsidR="001F5E54" w:rsidRPr="00FD127C" w14:paraId="09F1FB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6DD31C" w14:textId="77777777" w:rsidR="001F5E54" w:rsidRPr="00FD127C" w:rsidRDefault="002E13E1"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489E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4AF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3E3B1A" w14:textId="77777777" w:rsidR="00315F1A" w:rsidRDefault="00315F1A" w:rsidP="00215698"/>
    <w:p w14:paraId="256E260B" w14:textId="77777777" w:rsidR="001F5E54" w:rsidRPr="0017445F" w:rsidRDefault="006E25A5" w:rsidP="001F5E54">
      <w:pPr>
        <w:pStyle w:val="RERequirement"/>
        <w:shd w:val="clear" w:color="auto" w:fill="F2F2F2" w:themeFill="background1" w:themeFillShade="F2"/>
      </w:pPr>
      <w:bookmarkStart w:id="166" w:name="_362bb2ec20927ee1c2a2e71b3eef7d7b"/>
      <w:r>
        <w:t>105</w:t>
      </w:r>
      <w:bookmarkEnd w:id="166"/>
      <w:r w:rsidR="00AE04B0">
        <w:t xml:space="preserve"> Diagnostics - Technician 3</w:t>
      </w:r>
    </w:p>
    <w:p w14:paraId="0DB6466C" w14:textId="77777777" w:rsidR="001F5E54" w:rsidRDefault="00AE04B0" w:rsidP="001F5E54">
      <w:pPr>
        <w:rPr>
          <w:rFonts w:cs="Arial"/>
        </w:rPr>
      </w:pPr>
      <w:r>
        <w:rPr>
          <w:rFonts w:cs="Arial"/>
        </w:rPr>
        <w:t>When receiving a request to read from the Diagnostics System while in Diagnostic Mode the Classic Memory Settings System shall send the requested data</w:t>
      </w:r>
    </w:p>
    <w:p w14:paraId="24B8493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06AEC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DDB4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010632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7AAE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34C63" w14:textId="77777777" w:rsidR="00AD4A1F" w:rsidRDefault="00AD4A1F"/>
        </w:tc>
      </w:tr>
      <w:tr w:rsidR="001F5E54" w:rsidRPr="00FD127C" w14:paraId="1F0B5E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9BA9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76A06" w14:textId="77777777" w:rsidR="00AD4A1F" w:rsidRDefault="00AD4A1F"/>
        </w:tc>
      </w:tr>
      <w:tr w:rsidR="001F5E54" w:rsidRPr="00FD127C" w14:paraId="4BABCA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7BA3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FAC24" w14:textId="77777777" w:rsidR="00AD4A1F" w:rsidRDefault="00AD4A1F"/>
        </w:tc>
      </w:tr>
      <w:tr w:rsidR="001F5E54" w:rsidRPr="00FD127C" w14:paraId="4B7359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5BF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E32DC"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1EF7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5CCEB8" w14:textId="77777777" w:rsidR="00AD4A1F" w:rsidRDefault="00AD4A1F"/>
        </w:tc>
      </w:tr>
      <w:tr w:rsidR="001F5E54" w:rsidRPr="00FD127C" w14:paraId="49D03A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D1D2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4556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7A3383" wp14:editId="2E16EAFA">
                  <wp:extent cx="152400" cy="152400"/>
                  <wp:effectExtent l="0" t="0" r="0" b="0"/>
                  <wp:docPr id="12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C5F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6F4F5" w14:textId="77777777" w:rsidR="00AD4A1F" w:rsidRDefault="00AD4A1F"/>
        </w:tc>
      </w:tr>
      <w:tr w:rsidR="001F5E54" w:rsidRPr="00FD127C" w14:paraId="6AFF3F1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E6B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40CEC"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0A1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C678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B89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E79300" w14:textId="77777777" w:rsidR="00AD4A1F" w:rsidRDefault="00AD4A1F"/>
        </w:tc>
      </w:tr>
      <w:tr w:rsidR="001F5E54" w:rsidRPr="00FD127C" w14:paraId="3201CFC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252CC0" w14:textId="77777777" w:rsidR="001F5E54" w:rsidRPr="00FD127C" w:rsidRDefault="002E13E1"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32AD4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E23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8CED26" w14:textId="77777777" w:rsidR="00315F1A" w:rsidRDefault="00315F1A" w:rsidP="00215698"/>
    <w:p w14:paraId="5B7274D7" w14:textId="77777777" w:rsidR="001F5E54" w:rsidRPr="0017445F" w:rsidRDefault="006E25A5" w:rsidP="001F5E54">
      <w:pPr>
        <w:pStyle w:val="RERequirement"/>
        <w:shd w:val="clear" w:color="auto" w:fill="F2F2F2" w:themeFill="background1" w:themeFillShade="F2"/>
      </w:pPr>
      <w:bookmarkStart w:id="167" w:name="_a7c204521a84372d0bb0b8af46947d8a"/>
      <w:r>
        <w:t>106</w:t>
      </w:r>
      <w:bookmarkEnd w:id="167"/>
      <w:r w:rsidR="00AE04B0">
        <w:t xml:space="preserve"> Diagnostics - Technician 4</w:t>
      </w:r>
    </w:p>
    <w:p w14:paraId="50F9321F" w14:textId="77777777" w:rsidR="001F5E54" w:rsidRDefault="00AE04B0" w:rsidP="001F5E54">
      <w:pPr>
        <w:rPr>
          <w:rFonts w:cs="Arial"/>
        </w:rPr>
      </w:pPr>
      <w:r>
        <w:rPr>
          <w:rFonts w:cs="Arial"/>
        </w:rPr>
        <w:t>When receiving a request to read from the Diagnostics System while in Diagnostic Mode the Easy Entry Easy Exit System shall send the requested data</w:t>
      </w:r>
    </w:p>
    <w:p w14:paraId="0304BD3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725EF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A797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2806A1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2E67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FC21E" w14:textId="77777777" w:rsidR="00AD4A1F" w:rsidRDefault="00AD4A1F"/>
        </w:tc>
      </w:tr>
      <w:tr w:rsidR="001F5E54" w:rsidRPr="00FD127C" w14:paraId="0693DB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C036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C6036" w14:textId="77777777" w:rsidR="00AD4A1F" w:rsidRDefault="00AD4A1F"/>
        </w:tc>
      </w:tr>
      <w:tr w:rsidR="001F5E54" w:rsidRPr="00FD127C" w14:paraId="5C9247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6D53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DE18B" w14:textId="77777777" w:rsidR="00AD4A1F" w:rsidRDefault="00AD4A1F"/>
        </w:tc>
      </w:tr>
      <w:tr w:rsidR="001F5E54" w:rsidRPr="00FD127C" w14:paraId="6F2066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D528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31E50"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7EE23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93B30" w14:textId="77777777" w:rsidR="00AD4A1F" w:rsidRDefault="00AD4A1F"/>
        </w:tc>
      </w:tr>
      <w:tr w:rsidR="001F5E54" w:rsidRPr="00FD127C" w14:paraId="3A37F9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469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06E3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41501D" wp14:editId="24AB3377">
                  <wp:extent cx="152400" cy="152400"/>
                  <wp:effectExtent l="0" t="0" r="0" b="0"/>
                  <wp:docPr id="12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6062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CCB82" w14:textId="77777777" w:rsidR="00AD4A1F" w:rsidRDefault="00AD4A1F"/>
        </w:tc>
      </w:tr>
      <w:tr w:rsidR="001F5E54" w:rsidRPr="00FD127C" w14:paraId="197E461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A2F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70409"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2AFF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4DF9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23CF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A95713" w14:textId="77777777" w:rsidR="00AD4A1F" w:rsidRDefault="00AD4A1F"/>
        </w:tc>
      </w:tr>
      <w:tr w:rsidR="001F5E54" w:rsidRPr="00FD127C" w14:paraId="7CFF583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541C5A" w14:textId="77777777" w:rsidR="001F5E54" w:rsidRPr="00FD127C" w:rsidRDefault="002E13E1"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D0786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A884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E784E6" w14:textId="77777777" w:rsidR="00315F1A" w:rsidRDefault="00315F1A" w:rsidP="00215698"/>
    <w:p w14:paraId="14897AC4" w14:textId="059B2564" w:rsidR="00F15706" w:rsidRDefault="00F15706" w:rsidP="00783BCF">
      <w:pPr>
        <w:pStyle w:val="Heading5"/>
      </w:pPr>
      <w:bookmarkStart w:id="168" w:name="_Toc417661294"/>
      <w:r>
        <w:t>Error Handling</w:t>
      </w:r>
      <w:bookmarkEnd w:id="168"/>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204"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205"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lastRenderedPageBreak/>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206" w:history="1">
        <w:r w:rsidRPr="008A4C8A">
          <w:rPr>
            <w:rStyle w:val="Hyperlink"/>
          </w:rPr>
          <w:t>Functional Safety Sharepoint</w:t>
        </w:r>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69" w:name="_PCL_Status_Monitor"/>
      <w:bookmarkStart w:id="170" w:name="_Power_Locks_Arbitrator"/>
      <w:bookmarkStart w:id="171" w:name="_PCL_Latch_Status"/>
      <w:bookmarkStart w:id="172" w:name="_Child_Lock_State"/>
      <w:bookmarkEnd w:id="169"/>
      <w:bookmarkEnd w:id="170"/>
      <w:bookmarkEnd w:id="171"/>
      <w:bookmarkEnd w:id="172"/>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670F6A08" w14:textId="77777777" w:rsidR="00373477" w:rsidRDefault="00373477" w:rsidP="00373477">
      <w:pPr>
        <w:pStyle w:val="Heading2"/>
        <w:numPr>
          <w:ilvl w:val="1"/>
          <w:numId w:val="4"/>
        </w:numPr>
      </w:pPr>
      <w:r>
        <w:rPr>
          <w:noProof/>
        </w:rPr>
        <w:drawing>
          <wp:inline distT="0" distB="0" distL="0" distR="0" wp14:anchorId="2AEA2250" wp14:editId="733323A3">
            <wp:extent cx="152400" cy="152400"/>
            <wp:effectExtent l="0" t="0" r="0" b="0"/>
            <wp:docPr id="130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73" w:name="_79b312ffc2b6e9273620cf59b4932f72"/>
      <w:r>
        <w:t>Request Store Position</w:t>
      </w:r>
      <w:bookmarkEnd w:id="173"/>
    </w:p>
    <w:p w14:paraId="5563A4B3" w14:textId="77777777" w:rsidR="00373477" w:rsidRDefault="00373477" w:rsidP="00373477">
      <w:pPr>
        <w:pStyle w:val="Heading3"/>
      </w:pPr>
      <w:r>
        <w:t>Function Overview</w:t>
      </w:r>
    </w:p>
    <w:p w14:paraId="6AB2412A" w14:textId="77777777" w:rsidR="00373477" w:rsidRDefault="00373477" w:rsidP="00373477">
      <w:pPr>
        <w:pStyle w:val="Heading4"/>
      </w:pPr>
      <w:r>
        <w:t>Description</w:t>
      </w:r>
    </w:p>
    <w:p w14:paraId="537AD5CD" w14:textId="77777777" w:rsidR="00373477" w:rsidRDefault="00373477" w:rsidP="00373477">
      <w:pPr>
        <w:contextualSpacing/>
      </w:pPr>
    </w:p>
    <w:p w14:paraId="2A6908BE" w14:textId="77777777" w:rsidR="00373477" w:rsidRDefault="00373477" w:rsidP="00373477">
      <w:pPr>
        <w:contextualSpacing/>
      </w:pPr>
      <w:r>
        <w:t>Function is allocated to:</w:t>
      </w:r>
    </w:p>
    <w:p w14:paraId="1A8130C0" w14:textId="77777777" w:rsidR="00373477" w:rsidRDefault="00373477" w:rsidP="00373477">
      <w:pPr>
        <w:pStyle w:val="ListParagraph"/>
        <w:numPr>
          <w:ilvl w:val="0"/>
          <w:numId w:val="13"/>
        </w:numPr>
        <w:contextualSpacing/>
      </w:pPr>
      <w:r>
        <w:rPr>
          <w:noProof/>
        </w:rPr>
        <w:drawing>
          <wp:inline distT="0" distB="0" distL="0" distR="0" wp14:anchorId="0BEB167C" wp14:editId="54CA46AC">
            <wp:extent cx="152400" cy="152400"/>
            <wp:effectExtent l="0" t="0" r="0" b="0"/>
            <wp:docPr id="1310"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6937F36A" w14:textId="77777777" w:rsidR="00373477" w:rsidRDefault="00373477" w:rsidP="00373477">
      <w:pPr>
        <w:pStyle w:val="ListParagraph"/>
        <w:numPr>
          <w:ilvl w:val="0"/>
          <w:numId w:val="13"/>
        </w:numPr>
        <w:contextualSpacing/>
      </w:pPr>
      <w:r>
        <w:rPr>
          <w:noProof/>
        </w:rPr>
        <w:drawing>
          <wp:inline distT="0" distB="0" distL="0" distR="0" wp14:anchorId="6F061417" wp14:editId="573DADDD">
            <wp:extent cx="152400" cy="152400"/>
            <wp:effectExtent l="0" t="0" r="0" b="0"/>
            <wp:docPr id="1312"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22821628" w14:textId="77777777" w:rsidR="00373477" w:rsidRDefault="00373477" w:rsidP="00373477">
      <w:pPr>
        <w:contextualSpacing/>
      </w:pPr>
    </w:p>
    <w:p w14:paraId="7398BE8A" w14:textId="77777777" w:rsidR="00373477" w:rsidRDefault="00373477" w:rsidP="00373477">
      <w:pPr>
        <w:contextualSpacing/>
      </w:pPr>
      <w:r w:rsidRPr="00A554C4">
        <w:t>The purpose of this function is to determine that the result of the user input is a store action. From this determination this function will then trigger a Classic Memory store. This store will retrieve current settings and store them to the user select profile.</w:t>
      </w:r>
    </w:p>
    <w:p w14:paraId="45D2B54F" w14:textId="77777777" w:rsidR="00373477" w:rsidRDefault="00373477" w:rsidP="00373477">
      <w:pPr>
        <w:pStyle w:val="Heading4"/>
      </w:pPr>
      <w:r>
        <w:t>Variants</w:t>
      </w:r>
    </w:p>
    <w:p w14:paraId="3F82773C" w14:textId="77777777" w:rsidR="00373477" w:rsidRDefault="00373477" w:rsidP="00373477"/>
    <w:p w14:paraId="0B2502FB" w14:textId="77777777" w:rsidR="00373477" w:rsidRPr="005067FC" w:rsidRDefault="00373477" w:rsidP="00373477">
      <w:pPr>
        <w:rPr>
          <w:i/>
          <w:color w:val="A6A6A6" w:themeColor="background1" w:themeShade="A6"/>
        </w:rPr>
      </w:pPr>
      <w:r w:rsidRPr="005067FC">
        <w:rPr>
          <w:i/>
          <w:color w:val="A6A6A6" w:themeColor="background1" w:themeShade="A6"/>
        </w:rPr>
        <w:t>Not supported by MagicDraw report generation.</w:t>
      </w:r>
    </w:p>
    <w:p w14:paraId="25F003EB" w14:textId="77777777" w:rsidR="00373477" w:rsidRDefault="00373477" w:rsidP="00373477">
      <w:pPr>
        <w:pStyle w:val="Heading4"/>
      </w:pPr>
      <w:r>
        <w:t>Input Requirements</w:t>
      </w:r>
    </w:p>
    <w:p w14:paraId="03D312B6" w14:textId="77777777" w:rsidR="00373477" w:rsidRDefault="00373477" w:rsidP="00373477"/>
    <w:p w14:paraId="53817668" w14:textId="77777777" w:rsidR="00373477" w:rsidRPr="005067FC" w:rsidRDefault="00373477" w:rsidP="00373477">
      <w:pPr>
        <w:rPr>
          <w:i/>
          <w:color w:val="A6A6A6" w:themeColor="background1" w:themeShade="A6"/>
        </w:rPr>
      </w:pPr>
      <w:r w:rsidRPr="005067FC">
        <w:rPr>
          <w:i/>
          <w:color w:val="A6A6A6" w:themeColor="background1" w:themeShade="A6"/>
        </w:rPr>
        <w:t>Not supported by MagicDraw report generation.</w:t>
      </w:r>
    </w:p>
    <w:p w14:paraId="28A846A7" w14:textId="77777777" w:rsidR="00373477" w:rsidRDefault="00373477" w:rsidP="00373477">
      <w:pPr>
        <w:pStyle w:val="Heading4"/>
      </w:pPr>
      <w:r>
        <w:t>Assumptions</w:t>
      </w:r>
    </w:p>
    <w:p w14:paraId="5AAB4A76" w14:textId="77777777" w:rsidR="00373477" w:rsidRDefault="00373477" w:rsidP="00373477"/>
    <w:p w14:paraId="785469E1" w14:textId="77777777" w:rsidR="00373477" w:rsidRPr="00FF5F72" w:rsidRDefault="00373477" w:rsidP="00373477">
      <w:pPr>
        <w:rPr>
          <w:color w:val="A6A6A6" w:themeColor="background1" w:themeShade="A6"/>
        </w:rPr>
      </w:pPr>
      <w:r w:rsidRPr="00FF5F72">
        <w:rPr>
          <w:color w:val="A6A6A6" w:themeColor="background1" w:themeShade="A6"/>
        </w:rPr>
        <w:t>No assumptions specified for this function.</w:t>
      </w:r>
    </w:p>
    <w:p w14:paraId="596ED4D9" w14:textId="77777777" w:rsidR="00373477" w:rsidRDefault="00373477" w:rsidP="00373477"/>
    <w:p w14:paraId="0BE86945" w14:textId="77777777" w:rsidR="00373477" w:rsidRDefault="00373477" w:rsidP="00373477">
      <w:pPr>
        <w:pStyle w:val="Heading4"/>
      </w:pPr>
      <w:r>
        <w:t>References</w:t>
      </w:r>
    </w:p>
    <w:p w14:paraId="6E1B26C6" w14:textId="77777777" w:rsidR="00373477" w:rsidRPr="00454CBE" w:rsidRDefault="00373477" w:rsidP="00373477">
      <w:pPr>
        <w:pStyle w:val="Heading5"/>
      </w:pPr>
      <w:r w:rsidRPr="00454CBE">
        <w:t xml:space="preserve">Ford </w:t>
      </w:r>
      <w:r>
        <w:t>D</w:t>
      </w:r>
      <w:r w:rsidRPr="00454CBE">
        <w:t>ocuments</w:t>
      </w:r>
    </w:p>
    <w:p w14:paraId="22AB684D" w14:textId="77777777" w:rsidR="00373477" w:rsidRDefault="00373477" w:rsidP="00373477">
      <w:pPr>
        <w:pStyle w:val="BodyText"/>
        <w:ind w:right="142"/>
        <w:jc w:val="both"/>
        <w:rPr>
          <w:rFonts w:cs="Arial"/>
        </w:rPr>
      </w:pPr>
      <w:r>
        <w:rPr>
          <w:rFonts w:cs="Arial"/>
        </w:rPr>
        <w:t>List here all Ford internal documents, which are directly related to the feature.</w:t>
      </w:r>
    </w:p>
    <w:p w14:paraId="24CD1AE1" w14:textId="77777777" w:rsidR="00373477" w:rsidRDefault="00373477" w:rsidP="0037347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373477" w:rsidRPr="007C20FA" w14:paraId="36D99D9A" w14:textId="77777777" w:rsidTr="00812550">
        <w:trPr>
          <w:cantSplit/>
          <w:tblHeader/>
        </w:trPr>
        <w:tc>
          <w:tcPr>
            <w:tcW w:w="1418" w:type="dxa"/>
            <w:shd w:val="clear" w:color="auto" w:fill="E0E0E0"/>
          </w:tcPr>
          <w:p w14:paraId="6B8CF976" w14:textId="77777777" w:rsidR="00373477" w:rsidRPr="007C20FA" w:rsidRDefault="00373477"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1A4B07E6" w14:textId="77777777" w:rsidR="00373477" w:rsidRPr="007C20FA" w:rsidRDefault="00373477"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4B7AC8E9" w14:textId="77777777" w:rsidR="00373477" w:rsidRPr="007C20FA" w:rsidRDefault="00373477"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407A81FD" w14:textId="77777777" w:rsidR="00373477" w:rsidRPr="007C20FA" w:rsidRDefault="00373477" w:rsidP="00812550">
            <w:pPr>
              <w:rPr>
                <w:rFonts w:ascii="Helvetica" w:hAnsi="Helvetica" w:cs="Helvetica"/>
                <w:b/>
              </w:rPr>
            </w:pPr>
            <w:r w:rsidRPr="007C20FA">
              <w:rPr>
                <w:rFonts w:ascii="Helvetica" w:hAnsi="Helvetica" w:cs="Helvetica"/>
                <w:b/>
              </w:rPr>
              <w:t>Revision</w:t>
            </w:r>
          </w:p>
        </w:tc>
      </w:tr>
      <w:tr w:rsidR="00373477" w:rsidRPr="007C20FA" w14:paraId="189BCCB0" w14:textId="77777777" w:rsidTr="00812550">
        <w:trPr>
          <w:cantSplit/>
          <w:tblHeader/>
        </w:trPr>
        <w:tc>
          <w:tcPr>
            <w:tcW w:w="1418" w:type="dxa"/>
            <w:shd w:val="clear" w:color="auto" w:fill="FFFFFF" w:themeFill="background1"/>
          </w:tcPr>
          <w:p w14:paraId="557FFCDA" w14:textId="77777777" w:rsidR="00373477" w:rsidRPr="005E40CF" w:rsidRDefault="00373477" w:rsidP="00812550">
            <w:pPr>
              <w:rPr>
                <w:rFonts w:ascii="Helvetica" w:hAnsi="Helvetica" w:cs="Helvetica"/>
              </w:rPr>
            </w:pPr>
          </w:p>
        </w:tc>
        <w:tc>
          <w:tcPr>
            <w:tcW w:w="6237" w:type="dxa"/>
            <w:shd w:val="clear" w:color="auto" w:fill="FFFFFF" w:themeFill="background1"/>
          </w:tcPr>
          <w:p w14:paraId="2A142438" w14:textId="77777777" w:rsidR="00373477" w:rsidRPr="005E40CF" w:rsidRDefault="00373477" w:rsidP="00812550">
            <w:pPr>
              <w:rPr>
                <w:rFonts w:ascii="Helvetica" w:hAnsi="Helvetica" w:cs="Helvetica"/>
              </w:rPr>
            </w:pPr>
          </w:p>
        </w:tc>
        <w:tc>
          <w:tcPr>
            <w:tcW w:w="1418" w:type="dxa"/>
            <w:shd w:val="clear" w:color="auto" w:fill="FFFFFF" w:themeFill="background1"/>
          </w:tcPr>
          <w:p w14:paraId="61BE36D5" w14:textId="77777777" w:rsidR="00373477" w:rsidRPr="005E40CF" w:rsidRDefault="00373477" w:rsidP="00812550">
            <w:pPr>
              <w:rPr>
                <w:rFonts w:ascii="Helvetica" w:hAnsi="Helvetica" w:cs="Helvetica"/>
              </w:rPr>
            </w:pPr>
          </w:p>
        </w:tc>
        <w:tc>
          <w:tcPr>
            <w:tcW w:w="1418" w:type="dxa"/>
            <w:shd w:val="clear" w:color="auto" w:fill="FFFFFF" w:themeFill="background1"/>
          </w:tcPr>
          <w:p w14:paraId="594A75F3" w14:textId="77777777" w:rsidR="00373477" w:rsidRPr="005E40CF" w:rsidRDefault="00373477" w:rsidP="00812550">
            <w:pPr>
              <w:rPr>
                <w:rFonts w:ascii="Helvetica" w:hAnsi="Helvetica" w:cs="Helvetica"/>
              </w:rPr>
            </w:pPr>
          </w:p>
        </w:tc>
      </w:tr>
    </w:tbl>
    <w:p w14:paraId="2C083483" w14:textId="77777777" w:rsidR="00373477" w:rsidRPr="00360B1D" w:rsidRDefault="00373477" w:rsidP="00373477">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1D33E62" w14:textId="77777777" w:rsidR="00373477" w:rsidRPr="00FB7B3D" w:rsidRDefault="00373477" w:rsidP="00373477">
      <w:pPr>
        <w:pStyle w:val="Heading5"/>
      </w:pPr>
      <w:r w:rsidRPr="00454CBE">
        <w:t>External</w:t>
      </w:r>
      <w:r>
        <w:t xml:space="preserve"> Documents and P</w:t>
      </w:r>
      <w:r w:rsidRPr="00FB7B3D">
        <w:t>ublications</w:t>
      </w:r>
    </w:p>
    <w:p w14:paraId="300D29AB" w14:textId="77777777" w:rsidR="00373477" w:rsidRDefault="00373477" w:rsidP="0037347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4044676" w14:textId="77777777" w:rsidR="00373477" w:rsidRDefault="00373477" w:rsidP="0037347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373477" w:rsidRPr="007C20FA" w14:paraId="6ABAD419" w14:textId="77777777" w:rsidTr="00812550">
        <w:trPr>
          <w:cantSplit/>
          <w:tblHeader/>
        </w:trPr>
        <w:tc>
          <w:tcPr>
            <w:tcW w:w="1418" w:type="dxa"/>
            <w:shd w:val="clear" w:color="auto" w:fill="E0E0E0"/>
          </w:tcPr>
          <w:p w14:paraId="330FDF54" w14:textId="77777777" w:rsidR="00373477" w:rsidRPr="007C20FA" w:rsidRDefault="00373477"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02F777C8" w14:textId="77777777" w:rsidR="00373477" w:rsidRPr="007C20FA" w:rsidRDefault="00373477" w:rsidP="00812550">
            <w:pPr>
              <w:rPr>
                <w:rFonts w:ascii="Helvetica" w:hAnsi="Helvetica" w:cs="Helvetica"/>
                <w:b/>
              </w:rPr>
            </w:pPr>
            <w:r>
              <w:rPr>
                <w:rFonts w:ascii="Helvetica" w:hAnsi="Helvetica" w:cs="Helvetica"/>
                <w:b/>
              </w:rPr>
              <w:t>Document / Publication</w:t>
            </w:r>
          </w:p>
        </w:tc>
      </w:tr>
      <w:tr w:rsidR="00373477" w:rsidRPr="007C20FA" w14:paraId="4727340F" w14:textId="77777777" w:rsidTr="00812550">
        <w:trPr>
          <w:cantSplit/>
          <w:tblHeader/>
        </w:trPr>
        <w:tc>
          <w:tcPr>
            <w:tcW w:w="1418" w:type="dxa"/>
            <w:shd w:val="clear" w:color="auto" w:fill="FFFFFF" w:themeFill="background1"/>
          </w:tcPr>
          <w:p w14:paraId="1C67B5E1" w14:textId="77777777" w:rsidR="00373477" w:rsidRPr="005E40CF" w:rsidRDefault="00373477" w:rsidP="00812550">
            <w:pPr>
              <w:rPr>
                <w:rFonts w:ascii="Helvetica" w:hAnsi="Helvetica" w:cs="Helvetica"/>
              </w:rPr>
            </w:pPr>
          </w:p>
        </w:tc>
        <w:tc>
          <w:tcPr>
            <w:tcW w:w="9072" w:type="dxa"/>
            <w:shd w:val="clear" w:color="auto" w:fill="FFFFFF" w:themeFill="background1"/>
          </w:tcPr>
          <w:p w14:paraId="51B92758" w14:textId="77777777" w:rsidR="00373477" w:rsidRPr="005E40CF" w:rsidRDefault="00373477" w:rsidP="00812550">
            <w:pPr>
              <w:rPr>
                <w:rFonts w:ascii="Helvetica" w:hAnsi="Helvetica" w:cs="Helvetica"/>
              </w:rPr>
            </w:pPr>
          </w:p>
        </w:tc>
      </w:tr>
    </w:tbl>
    <w:p w14:paraId="4604FC2A" w14:textId="77777777" w:rsidR="00373477" w:rsidRDefault="00373477" w:rsidP="0037347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84AB37F" w14:textId="77777777" w:rsidR="00373477" w:rsidRDefault="00373477" w:rsidP="00373477">
      <w:pPr>
        <w:pStyle w:val="Heading4"/>
      </w:pPr>
      <w:r>
        <w:t>Glossary</w:t>
      </w:r>
    </w:p>
    <w:p w14:paraId="74D4D99D" w14:textId="77777777" w:rsidR="00373477" w:rsidRDefault="00373477" w:rsidP="0037347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4AD4B02" w14:textId="77777777" w:rsidR="00373477" w:rsidRDefault="00373477" w:rsidP="00373477">
      <w:pPr>
        <w:pStyle w:val="Heading3"/>
      </w:pPr>
      <w:r>
        <w:t>Function Scope</w:t>
      </w:r>
    </w:p>
    <w:p w14:paraId="27233FA7" w14:textId="77777777" w:rsidR="00373477" w:rsidRPr="00A43B48" w:rsidRDefault="00373477" w:rsidP="00373477">
      <w:pPr>
        <w:contextualSpacing/>
      </w:pPr>
    </w:p>
    <w:p w14:paraId="0E4DBECA" w14:textId="77777777" w:rsidR="00373477" w:rsidRDefault="00373477" w:rsidP="00373477">
      <w:pPr>
        <w:contextualSpacing/>
      </w:pPr>
      <w:r>
        <w:t xml:space="preserve">The </w:t>
      </w:r>
      <w:r>
        <w:rPr>
          <w:noProof/>
        </w:rPr>
        <w:drawing>
          <wp:inline distT="0" distB="0" distL="0" distR="0" wp14:anchorId="7443ECB2" wp14:editId="6CDC5AB4">
            <wp:extent cx="152400" cy="152400"/>
            <wp:effectExtent l="0" t="0" r="0" b="0"/>
            <wp:docPr id="131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Request Store Position</w:t>
      </w:r>
      <w:r>
        <w:rPr>
          <w:b/>
        </w:rPr>
        <w:t>”</w:t>
      </w:r>
      <w:r>
        <w:t xml:space="preserve"> function is called by the following functions:</w:t>
      </w:r>
    </w:p>
    <w:p w14:paraId="579D0C0B" w14:textId="77777777" w:rsidR="00373477" w:rsidRPr="00953D23" w:rsidRDefault="00373477" w:rsidP="00373477">
      <w:pPr>
        <w:pStyle w:val="ListParagraph"/>
        <w:numPr>
          <w:ilvl w:val="0"/>
          <w:numId w:val="12"/>
        </w:numPr>
        <w:contextualSpacing/>
      </w:pPr>
      <w:r>
        <w:rPr>
          <w:noProof/>
        </w:rPr>
        <w:drawing>
          <wp:inline distT="0" distB="0" distL="0" distR="0" wp14:anchorId="5C9096E9" wp14:editId="31FA5BA9">
            <wp:extent cx="152400" cy="152400"/>
            <wp:effectExtent l="0" t="0" r="0" b="0"/>
            <wp:docPr id="131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3EE3F8D5" w14:textId="77777777" w:rsidR="00373477" w:rsidRPr="00953D23" w:rsidRDefault="00373477" w:rsidP="00373477">
      <w:pPr>
        <w:pStyle w:val="ListParagraph"/>
        <w:numPr>
          <w:ilvl w:val="0"/>
          <w:numId w:val="12"/>
        </w:numPr>
        <w:contextualSpacing/>
      </w:pPr>
      <w:r>
        <w:rPr>
          <w:noProof/>
        </w:rPr>
        <w:drawing>
          <wp:inline distT="0" distB="0" distL="0" distR="0" wp14:anchorId="6C9B3543" wp14:editId="19574780">
            <wp:extent cx="152400" cy="152400"/>
            <wp:effectExtent l="0" t="0" r="0" b="0"/>
            <wp:docPr id="1318"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26731458e775b7ca8eeb0b9caf1488e" w:history="1">
        <w:r>
          <w:rPr>
            <w:rStyle w:val="Hyperlink"/>
          </w:rPr>
          <w:t>Store Positional Settings</w:t>
        </w:r>
      </w:hyperlink>
      <w:r>
        <w:t>”</w:t>
      </w:r>
    </w:p>
    <w:p w14:paraId="4ACDE05D" w14:textId="77777777" w:rsidR="00373477" w:rsidRPr="00393C96" w:rsidRDefault="00373477" w:rsidP="00373477">
      <w:pPr>
        <w:contextualSpacing/>
      </w:pPr>
    </w:p>
    <w:p w14:paraId="57253995" w14:textId="77777777" w:rsidR="00373477" w:rsidRPr="006C2DE5" w:rsidRDefault="00373477" w:rsidP="00373477">
      <w:pPr>
        <w:rPr>
          <w:b/>
        </w:rPr>
      </w:pPr>
      <w:r w:rsidRPr="006C2DE5">
        <w:rPr>
          <w:b/>
        </w:rPr>
        <w:t>Description of “Classic Memory Functional Architecture” diagram</w:t>
      </w:r>
      <w:r>
        <w:rPr>
          <w:b/>
        </w:rPr>
        <w:t>:</w:t>
      </w:r>
    </w:p>
    <w:p w14:paraId="4A1EF540" w14:textId="77777777" w:rsidR="00373477" w:rsidRDefault="00373477" w:rsidP="00373477">
      <w:r>
        <w:t>This diagram contains all the functions required to Store and Recall the positional settings. This includes inputs and outputs to the user, other features, and external systems.</w:t>
      </w:r>
    </w:p>
    <w:p w14:paraId="20B37636" w14:textId="77777777" w:rsidR="00373477" w:rsidRDefault="00373477" w:rsidP="00373477"/>
    <w:p w14:paraId="1FCAC6EB" w14:textId="77777777" w:rsidR="00373477" w:rsidRDefault="00373477" w:rsidP="00373477">
      <w:pPr>
        <w:jc w:val="center"/>
      </w:pPr>
      <w:r>
        <w:rPr>
          <w:noProof/>
        </w:rPr>
        <w:drawing>
          <wp:inline distT="0" distB="0" distL="0" distR="0" wp14:anchorId="445EAC3A" wp14:editId="7F0205C8">
            <wp:extent cx="6466204" cy="943828"/>
            <wp:effectExtent l="0" t="0" r="0" b="0"/>
            <wp:docPr id="132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13DDBEB" w14:textId="77777777" w:rsidR="00373477" w:rsidRPr="00294100" w:rsidRDefault="00373477" w:rsidP="00373477">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0BA4CC43" wp14:editId="4C3CCA88">
            <wp:extent cx="152400" cy="152400"/>
            <wp:effectExtent l="0" t="0" r="0" b="0"/>
            <wp:docPr id="132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533292FB" wp14:editId="563D7D46">
            <wp:extent cx="152400" cy="152400"/>
            <wp:effectExtent l="0" t="0" r="0" b="0"/>
            <wp:docPr id="132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Request Store Position</w:t>
      </w:r>
      <w:r>
        <w:t>”</w:t>
      </w:r>
    </w:p>
    <w:p w14:paraId="7D2AA933" w14:textId="77777777" w:rsidR="00373477" w:rsidRDefault="00373477" w:rsidP="00373477">
      <w:pPr>
        <w:contextualSpacing/>
      </w:pPr>
    </w:p>
    <w:p w14:paraId="68A9F9C5" w14:textId="77777777" w:rsidR="00373477" w:rsidRDefault="00373477" w:rsidP="00373477">
      <w:pPr>
        <w:pStyle w:val="Heading3"/>
      </w:pPr>
      <w:r>
        <w:t>Function Interfaces</w:t>
      </w:r>
    </w:p>
    <w:p w14:paraId="5BDFD84D" w14:textId="77777777" w:rsidR="00373477" w:rsidRDefault="00373477" w:rsidP="0037347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373477" w:rsidRPr="00E54DEA" w14:paraId="1CB5EC2D" w14:textId="77777777" w:rsidTr="00812550">
        <w:trPr>
          <w:trHeight w:val="260"/>
        </w:trPr>
        <w:tc>
          <w:tcPr>
            <w:tcW w:w="2695" w:type="dxa"/>
            <w:shd w:val="clear" w:color="auto" w:fill="D9D9D9" w:themeFill="background1" w:themeFillShade="D9"/>
            <w:noWrap/>
            <w:hideMark/>
          </w:tcPr>
          <w:p w14:paraId="3579E4BB" w14:textId="77777777" w:rsidR="00373477" w:rsidRPr="00E54DEA" w:rsidRDefault="00373477"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0489CD9" w14:textId="77777777" w:rsidR="00373477" w:rsidRDefault="00373477" w:rsidP="00812550">
            <w:pPr>
              <w:overflowPunct/>
              <w:autoSpaceDE/>
              <w:autoSpaceDN/>
              <w:adjustRightInd/>
              <w:textAlignment w:val="auto"/>
              <w:rPr>
                <w:rFonts w:cs="Arial"/>
                <w:b/>
                <w:bCs/>
                <w:color w:val="000000"/>
              </w:rPr>
            </w:pPr>
            <w:r>
              <w:rPr>
                <w:rFonts w:cs="Arial"/>
                <w:b/>
                <w:bCs/>
                <w:color w:val="000000"/>
              </w:rPr>
              <w:t>Description</w:t>
            </w:r>
          </w:p>
        </w:tc>
      </w:tr>
      <w:tr w:rsidR="00373477" w:rsidRPr="003F473D" w14:paraId="3CE18CAD" w14:textId="77777777" w:rsidTr="00812550">
        <w:trPr>
          <w:trHeight w:val="410"/>
        </w:trPr>
        <w:tc>
          <w:tcPr>
            <w:tcW w:w="2695" w:type="dxa"/>
            <w:noWrap/>
          </w:tcPr>
          <w:p w14:paraId="0A324ECC" w14:textId="77777777" w:rsidR="00373477" w:rsidRDefault="00373477" w:rsidP="00812550">
            <w:pPr>
              <w:contextualSpacing/>
              <w:rPr>
                <w:rFonts w:cs="Arial"/>
              </w:rPr>
            </w:pPr>
            <w:r w:rsidRPr="00275823">
              <w:rPr>
                <w:rFonts w:cs="Arial"/>
              </w:rPr>
              <w:t>Auto_Save_Store</w:t>
            </w:r>
          </w:p>
          <w:p w14:paraId="4705906C" w14:textId="77777777" w:rsidR="00373477" w:rsidRDefault="00373477" w:rsidP="00812550">
            <w:pPr>
              <w:contextualSpacing/>
              <w:rPr>
                <w:rFonts w:cs="Arial"/>
              </w:rPr>
            </w:pPr>
            <w:r>
              <w:rPr>
                <w:rFonts w:cs="Arial"/>
              </w:rPr>
              <w:t>Type:</w:t>
            </w:r>
          </w:p>
          <w:p w14:paraId="3B824E6F"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FFBDB52" wp14:editId="4C199A0D">
                  <wp:extent cx="152400" cy="152400"/>
                  <wp:effectExtent l="0" t="0" r="0" b="0"/>
                  <wp:docPr id="132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337ba8d3ecabb2d9225d4686fa6bdd8" w:history="1">
              <w:r>
                <w:rPr>
                  <w:rStyle w:val="Hyperlink"/>
                  <w:rFonts w:cs="Arial"/>
                </w:rPr>
                <w:t>Auto Save Store - Pers/Inactive</w:t>
              </w:r>
            </w:hyperlink>
          </w:p>
        </w:tc>
        <w:tc>
          <w:tcPr>
            <w:tcW w:w="7506" w:type="dxa"/>
          </w:tcPr>
          <w:p w14:paraId="1107D1F1" w14:textId="77777777" w:rsidR="00373477" w:rsidRDefault="00373477" w:rsidP="00812550">
            <w:pPr>
              <w:rPr>
                <w:rFonts w:cs="Arial"/>
              </w:rPr>
            </w:pPr>
            <w:r>
              <w:rPr>
                <w:rFonts w:cs="Arial"/>
              </w:rPr>
              <w:t>Signal Description:</w:t>
            </w:r>
          </w:p>
          <w:p w14:paraId="740DC751" w14:textId="77777777" w:rsidR="00373477" w:rsidRDefault="00373477" w:rsidP="00812550">
            <w:pPr>
              <w:rPr>
                <w:rFonts w:cs="Arial"/>
              </w:rPr>
            </w:pPr>
            <w:r w:rsidRPr="00275823">
              <w:rPr>
                <w:rFonts w:cs="Arial"/>
              </w:rPr>
              <w:t>These values indicate when the Auto Save system has determined a Classic Memory store should occur. The value indicates which memory location the current settings should be stored to.</w:t>
            </w:r>
          </w:p>
          <w:p w14:paraId="4FA4542E" w14:textId="77777777" w:rsidR="00373477" w:rsidRDefault="00373477" w:rsidP="00812550">
            <w:pPr>
              <w:rPr>
                <w:rFonts w:cs="Arial"/>
              </w:rPr>
            </w:pPr>
          </w:p>
          <w:p w14:paraId="6E3E35F6" w14:textId="77777777" w:rsidR="00373477" w:rsidRDefault="00373477" w:rsidP="00812550">
            <w:pPr>
              <w:rPr>
                <w:rFonts w:cs="Arial"/>
              </w:rPr>
            </w:pPr>
            <w:r>
              <w:rPr>
                <w:rFonts w:cs="Arial"/>
              </w:rPr>
              <w:t>Usage in Function:</w:t>
            </w:r>
          </w:p>
          <w:p w14:paraId="63A9029F" w14:textId="77777777" w:rsidR="00373477" w:rsidRDefault="00373477" w:rsidP="00812550">
            <w:pPr>
              <w:rPr>
                <w:rFonts w:cs="Arial"/>
              </w:rPr>
            </w:pPr>
            <w:r>
              <w:rPr>
                <w:rFonts w:cs="Arial"/>
              </w:rPr>
              <w:t xml:space="preserve">Signal Description: </w:t>
            </w:r>
          </w:p>
          <w:p w14:paraId="65D66919" w14:textId="77777777" w:rsidR="00373477" w:rsidRDefault="00373477" w:rsidP="00812550">
            <w:pPr>
              <w:rPr>
                <w:rFonts w:cs="Arial"/>
              </w:rPr>
            </w:pPr>
            <w:r>
              <w:rPr>
                <w:rFonts w:cs="Arial"/>
              </w:rPr>
              <w:t>Indicates that Auto Save is requesting Classic Memory to update the active memory location (store)</w:t>
            </w:r>
          </w:p>
          <w:p w14:paraId="6D8ACE07" w14:textId="77777777" w:rsidR="00373477" w:rsidRDefault="00373477" w:rsidP="00812550">
            <w:pPr>
              <w:rPr>
                <w:rFonts w:cs="Arial"/>
              </w:rPr>
            </w:pPr>
          </w:p>
          <w:p w14:paraId="010EDC9B" w14:textId="77777777" w:rsidR="00373477" w:rsidRPr="0046598F" w:rsidRDefault="00373477" w:rsidP="00812550">
            <w:pPr>
              <w:rPr>
                <w:rFonts w:cs="Arial"/>
                <w:color w:val="000000"/>
              </w:rPr>
            </w:pPr>
            <w:r>
              <w:rPr>
                <w:rFonts w:cs="Arial"/>
                <w:color w:val="000000"/>
              </w:rPr>
              <w:t>Received from:</w:t>
            </w:r>
          </w:p>
          <w:p w14:paraId="3231D5BD" w14:textId="77777777" w:rsidR="00373477" w:rsidRPr="00C8319B" w:rsidRDefault="00373477" w:rsidP="00812550">
            <w:pPr>
              <w:pStyle w:val="ListParagraph"/>
              <w:numPr>
                <w:ilvl w:val="0"/>
                <w:numId w:val="12"/>
              </w:numPr>
              <w:rPr>
                <w:rFonts w:cs="Arial"/>
              </w:rPr>
            </w:pPr>
            <w:r>
              <w:rPr>
                <w:noProof/>
              </w:rPr>
              <w:drawing>
                <wp:inline distT="0" distB="0" distL="0" distR="0" wp14:anchorId="0D37C695" wp14:editId="2FC9FE26">
                  <wp:extent cx="152400" cy="152400"/>
                  <wp:effectExtent l="0" t="0" r="0" b="0"/>
                  <wp:docPr id="1328"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282443c469b0204182677ed4eeba363" w:history="1">
              <w:r>
                <w:rPr>
                  <w:rStyle w:val="Hyperlink"/>
                  <w:rFonts w:cs="Arial"/>
                </w:rPr>
                <w:t>Auto Save Store</w:t>
              </w:r>
            </w:hyperlink>
          </w:p>
        </w:tc>
      </w:tr>
      <w:tr w:rsidR="00373477" w:rsidRPr="003F473D" w14:paraId="56D64BF7" w14:textId="77777777" w:rsidTr="00812550">
        <w:trPr>
          <w:trHeight w:val="410"/>
        </w:trPr>
        <w:tc>
          <w:tcPr>
            <w:tcW w:w="2695" w:type="dxa"/>
            <w:noWrap/>
          </w:tcPr>
          <w:p w14:paraId="33DEA619" w14:textId="77777777" w:rsidR="00373477" w:rsidRDefault="00373477" w:rsidP="00812550">
            <w:pPr>
              <w:contextualSpacing/>
              <w:rPr>
                <w:rFonts w:cs="Arial"/>
              </w:rPr>
            </w:pPr>
            <w:r w:rsidRPr="00275823">
              <w:rPr>
                <w:rFonts w:cs="Arial"/>
              </w:rPr>
              <w:t>Memory_Input_Status</w:t>
            </w:r>
          </w:p>
          <w:p w14:paraId="7F96D5C2" w14:textId="77777777" w:rsidR="00373477" w:rsidRDefault="00373477" w:rsidP="00812550">
            <w:pPr>
              <w:contextualSpacing/>
              <w:rPr>
                <w:rFonts w:cs="Arial"/>
              </w:rPr>
            </w:pPr>
            <w:r>
              <w:rPr>
                <w:rFonts w:cs="Arial"/>
              </w:rPr>
              <w:t>Type:</w:t>
            </w:r>
          </w:p>
          <w:p w14:paraId="58937B05"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327BE3C" wp14:editId="56B9FA1C">
                  <wp:extent cx="152400" cy="152400"/>
                  <wp:effectExtent l="0" t="0" r="0" b="0"/>
                  <wp:docPr id="133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20ef989afa742d976553947f45ec206" w:history="1">
              <w:r>
                <w:rPr>
                  <w:rStyle w:val="Hyperlink"/>
                  <w:rFonts w:cs="Arial"/>
                </w:rPr>
                <w:t>Input Status - Recall/Set/Pers/None</w:t>
              </w:r>
            </w:hyperlink>
          </w:p>
        </w:tc>
        <w:tc>
          <w:tcPr>
            <w:tcW w:w="7506" w:type="dxa"/>
          </w:tcPr>
          <w:p w14:paraId="2CE35F49" w14:textId="77777777" w:rsidR="00373477" w:rsidRDefault="00373477" w:rsidP="00812550">
            <w:pPr>
              <w:rPr>
                <w:rFonts w:cs="Arial"/>
              </w:rPr>
            </w:pPr>
            <w:r>
              <w:rPr>
                <w:rFonts w:cs="Arial"/>
              </w:rPr>
              <w:t>Signal Description:</w:t>
            </w:r>
          </w:p>
          <w:p w14:paraId="29CB3FA6" w14:textId="77777777" w:rsidR="00373477" w:rsidRDefault="00373477" w:rsidP="00812550">
            <w:pPr>
              <w:rPr>
                <w:rFonts w:cs="Arial"/>
              </w:rPr>
            </w:pPr>
            <w:r w:rsidRPr="00275823">
              <w:rPr>
                <w:rFonts w:cs="Arial"/>
              </w:rPr>
              <w:t>These values indicate how the input from the user was perceived by the Classic Memory system. When Memory Set is selected then the input function will wait until a profile is selected before transmitting the information. Otherwise the input function relays the input from the user to the rest of the Classic Memory system.</w:t>
            </w:r>
          </w:p>
          <w:p w14:paraId="75558BC2" w14:textId="77777777" w:rsidR="00373477" w:rsidRDefault="00373477" w:rsidP="00812550">
            <w:pPr>
              <w:rPr>
                <w:rFonts w:cs="Arial"/>
              </w:rPr>
            </w:pPr>
          </w:p>
          <w:p w14:paraId="6DDF841D" w14:textId="77777777" w:rsidR="00373477" w:rsidRDefault="00373477" w:rsidP="00812550">
            <w:pPr>
              <w:rPr>
                <w:rFonts w:cs="Arial"/>
              </w:rPr>
            </w:pPr>
            <w:r>
              <w:rPr>
                <w:rFonts w:cs="Arial"/>
              </w:rPr>
              <w:t>Usage in Function:</w:t>
            </w:r>
          </w:p>
          <w:p w14:paraId="32DC4971" w14:textId="77777777" w:rsidR="00373477" w:rsidRDefault="00373477" w:rsidP="00812550">
            <w:pPr>
              <w:rPr>
                <w:rFonts w:cs="Arial"/>
              </w:rPr>
            </w:pPr>
            <w:r>
              <w:rPr>
                <w:rFonts w:cs="Arial"/>
              </w:rPr>
              <w:lastRenderedPageBreak/>
              <w:t>Contains the value of the Memory Input. Indicates if a memory location was selected. Additionally may indicated if a recall or store was selected.</w:t>
            </w:r>
          </w:p>
          <w:p w14:paraId="47FA4619" w14:textId="77777777" w:rsidR="00373477" w:rsidRDefault="00373477" w:rsidP="00812550">
            <w:pPr>
              <w:rPr>
                <w:rFonts w:cs="Arial"/>
              </w:rPr>
            </w:pPr>
          </w:p>
          <w:p w14:paraId="676002F3" w14:textId="77777777" w:rsidR="00373477" w:rsidRPr="0046598F" w:rsidRDefault="00373477" w:rsidP="00812550">
            <w:pPr>
              <w:rPr>
                <w:rFonts w:cs="Arial"/>
                <w:color w:val="000000"/>
              </w:rPr>
            </w:pPr>
            <w:r>
              <w:rPr>
                <w:rFonts w:cs="Arial"/>
                <w:color w:val="000000"/>
              </w:rPr>
              <w:t>Received from:</w:t>
            </w:r>
          </w:p>
          <w:p w14:paraId="695E0442" w14:textId="77777777" w:rsidR="00373477" w:rsidRPr="00C8319B" w:rsidRDefault="00373477" w:rsidP="00812550">
            <w:pPr>
              <w:pStyle w:val="ListParagraph"/>
              <w:numPr>
                <w:ilvl w:val="0"/>
                <w:numId w:val="12"/>
              </w:numPr>
              <w:rPr>
                <w:rFonts w:cs="Arial"/>
              </w:rPr>
            </w:pPr>
            <w:r>
              <w:rPr>
                <w:noProof/>
              </w:rPr>
              <w:drawing>
                <wp:inline distT="0" distB="0" distL="0" distR="0" wp14:anchorId="37BCD6D2" wp14:editId="6289F72D">
                  <wp:extent cx="152400" cy="152400"/>
                  <wp:effectExtent l="0" t="0" r="0" b="0"/>
                  <wp:docPr id="133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2c1b46e4b02bbb5a3754ff17940ba94" w:history="1">
              <w:r>
                <w:rPr>
                  <w:rStyle w:val="Hyperlink"/>
                  <w:rFonts w:cs="Arial"/>
                </w:rPr>
                <w:t>Provide Memory Input Status</w:t>
              </w:r>
            </w:hyperlink>
          </w:p>
        </w:tc>
      </w:tr>
      <w:tr w:rsidR="00373477" w:rsidRPr="003F473D" w14:paraId="47463CBF" w14:textId="77777777" w:rsidTr="00812550">
        <w:trPr>
          <w:trHeight w:val="410"/>
        </w:trPr>
        <w:tc>
          <w:tcPr>
            <w:tcW w:w="2695" w:type="dxa"/>
            <w:noWrap/>
          </w:tcPr>
          <w:p w14:paraId="762D2376" w14:textId="77777777" w:rsidR="00373477" w:rsidRDefault="00373477" w:rsidP="00812550">
            <w:pPr>
              <w:contextualSpacing/>
              <w:rPr>
                <w:rFonts w:cs="Arial"/>
              </w:rPr>
            </w:pPr>
            <w:r w:rsidRPr="00275823">
              <w:rPr>
                <w:rFonts w:cs="Arial"/>
              </w:rPr>
              <w:lastRenderedPageBreak/>
              <w:t>Feature_Configuration</w:t>
            </w:r>
          </w:p>
          <w:p w14:paraId="3CB652D0" w14:textId="77777777" w:rsidR="00373477" w:rsidRDefault="00373477" w:rsidP="00812550">
            <w:pPr>
              <w:contextualSpacing/>
              <w:rPr>
                <w:rFonts w:cs="Arial"/>
              </w:rPr>
            </w:pPr>
            <w:r>
              <w:rPr>
                <w:rFonts w:cs="Arial"/>
              </w:rPr>
              <w:t>Type:</w:t>
            </w:r>
          </w:p>
          <w:p w14:paraId="3993D399"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1DC5EB9" wp14:editId="5E2AD631">
                  <wp:extent cx="152400" cy="152400"/>
                  <wp:effectExtent l="0" t="0" r="0" b="0"/>
                  <wp:docPr id="133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3de54d9f2568c461838f4d46883bb62" w:history="1">
              <w:r>
                <w:rPr>
                  <w:rStyle w:val="Hyperlink"/>
                  <w:rFonts w:cs="Arial"/>
                </w:rPr>
                <w:t>Feature Configuration - Classic/Advanced</w:t>
              </w:r>
            </w:hyperlink>
          </w:p>
        </w:tc>
        <w:tc>
          <w:tcPr>
            <w:tcW w:w="7506" w:type="dxa"/>
          </w:tcPr>
          <w:p w14:paraId="77296CD8" w14:textId="77777777" w:rsidR="00373477" w:rsidRDefault="00373477" w:rsidP="00812550">
            <w:pPr>
              <w:rPr>
                <w:rFonts w:cs="Arial"/>
              </w:rPr>
            </w:pPr>
            <w:r>
              <w:rPr>
                <w:rFonts w:cs="Arial"/>
              </w:rPr>
              <w:t>Signal Description:</w:t>
            </w:r>
          </w:p>
          <w:p w14:paraId="0B4199A0" w14:textId="77777777" w:rsidR="00373477" w:rsidRDefault="00373477" w:rsidP="00812550">
            <w:pPr>
              <w:rPr>
                <w:rFonts w:cs="Arial"/>
              </w:rPr>
            </w:pPr>
            <w:r w:rsidRPr="00275823">
              <w:rPr>
                <w:rFonts w:cs="Arial"/>
              </w:rPr>
              <w:t>These values indicate whether the standard or variant configuration should be executed. The Advanced Classic Memory variant provides remote transmitter functionality and modified prompts.</w:t>
            </w:r>
          </w:p>
          <w:p w14:paraId="6EAF4C0A" w14:textId="77777777" w:rsidR="00373477" w:rsidRDefault="00373477" w:rsidP="00812550">
            <w:pPr>
              <w:rPr>
                <w:rFonts w:cs="Arial"/>
              </w:rPr>
            </w:pPr>
          </w:p>
          <w:p w14:paraId="56050F52" w14:textId="77777777" w:rsidR="00373477" w:rsidRDefault="00373477" w:rsidP="00812550">
            <w:pPr>
              <w:rPr>
                <w:rFonts w:cs="Arial"/>
              </w:rPr>
            </w:pPr>
            <w:r>
              <w:rPr>
                <w:rFonts w:cs="Arial"/>
              </w:rPr>
              <w:t>Usage in Function:</w:t>
            </w:r>
          </w:p>
          <w:p w14:paraId="1B29A804" w14:textId="77777777" w:rsidR="00373477" w:rsidRDefault="00373477" w:rsidP="00812550">
            <w:pPr>
              <w:rPr>
                <w:rFonts w:cs="Arial"/>
              </w:rPr>
            </w:pPr>
            <w:r>
              <w:rPr>
                <w:rFonts w:cs="Arial"/>
              </w:rPr>
              <w:t>Indicates the configuration of Classic Memory</w:t>
            </w:r>
          </w:p>
          <w:p w14:paraId="281F5229" w14:textId="77777777" w:rsidR="00373477" w:rsidRDefault="00373477" w:rsidP="00812550">
            <w:pPr>
              <w:rPr>
                <w:rFonts w:cs="Arial"/>
              </w:rPr>
            </w:pPr>
          </w:p>
          <w:p w14:paraId="549FA4EB" w14:textId="77777777" w:rsidR="00373477" w:rsidRPr="0046598F" w:rsidRDefault="00373477" w:rsidP="00812550">
            <w:pPr>
              <w:rPr>
                <w:rFonts w:cs="Arial"/>
                <w:color w:val="000000"/>
              </w:rPr>
            </w:pPr>
            <w:r>
              <w:rPr>
                <w:rFonts w:cs="Arial"/>
                <w:color w:val="000000"/>
              </w:rPr>
              <w:t>Received from:</w:t>
            </w:r>
          </w:p>
          <w:p w14:paraId="0B86A3CA" w14:textId="77777777" w:rsidR="00373477" w:rsidRPr="00C8319B" w:rsidRDefault="00373477" w:rsidP="00812550">
            <w:pPr>
              <w:pStyle w:val="ListParagraph"/>
              <w:numPr>
                <w:ilvl w:val="0"/>
                <w:numId w:val="12"/>
              </w:numPr>
              <w:rPr>
                <w:rFonts w:cs="Arial"/>
              </w:rPr>
            </w:pPr>
            <w:r>
              <w:rPr>
                <w:noProof/>
              </w:rPr>
              <w:drawing>
                <wp:inline distT="0" distB="0" distL="0" distR="0" wp14:anchorId="2C6800BA" wp14:editId="2CF09AC4">
                  <wp:extent cx="152400" cy="152400"/>
                  <wp:effectExtent l="0" t="0" r="0" b="0"/>
                  <wp:docPr id="133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10adbaea822a9166ecc441e65c6e5eb" w:history="1">
              <w:r>
                <w:rPr>
                  <w:rStyle w:val="Hyperlink"/>
                  <w:rFonts w:cs="Arial"/>
                </w:rPr>
                <w:t>Provide Feature Configuration</w:t>
              </w:r>
            </w:hyperlink>
          </w:p>
        </w:tc>
      </w:tr>
      <w:tr w:rsidR="00373477" w:rsidRPr="003F473D" w14:paraId="219245D8" w14:textId="77777777" w:rsidTr="00812550">
        <w:trPr>
          <w:trHeight w:val="410"/>
        </w:trPr>
        <w:tc>
          <w:tcPr>
            <w:tcW w:w="2695" w:type="dxa"/>
            <w:noWrap/>
          </w:tcPr>
          <w:p w14:paraId="6C954659" w14:textId="77777777" w:rsidR="00373477" w:rsidRDefault="00373477" w:rsidP="00812550">
            <w:pPr>
              <w:contextualSpacing/>
              <w:rPr>
                <w:rFonts w:cs="Arial"/>
              </w:rPr>
            </w:pPr>
            <w:r w:rsidRPr="00275823">
              <w:rPr>
                <w:rFonts w:cs="Arial"/>
              </w:rPr>
              <w:t>EM_Store</w:t>
            </w:r>
          </w:p>
          <w:p w14:paraId="35B8B1CE" w14:textId="77777777" w:rsidR="00373477" w:rsidRDefault="00373477" w:rsidP="00812550">
            <w:pPr>
              <w:contextualSpacing/>
              <w:rPr>
                <w:rFonts w:cs="Arial"/>
              </w:rPr>
            </w:pPr>
            <w:r>
              <w:rPr>
                <w:rFonts w:cs="Arial"/>
              </w:rPr>
              <w:t>Type:</w:t>
            </w:r>
          </w:p>
          <w:p w14:paraId="0989EDDA"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56E17B6" wp14:editId="0B90780A">
                  <wp:extent cx="152400" cy="152400"/>
                  <wp:effectExtent l="0" t="0" r="0" b="0"/>
                  <wp:docPr id="133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bf0fc56809d0526dcc868ab2b0853ff" w:history="1">
              <w:r>
                <w:rPr>
                  <w:rStyle w:val="Hyperlink"/>
                  <w:rFonts w:cs="Arial"/>
                </w:rPr>
                <w:t>Profile Association: Select Location - Associate/Inactive</w:t>
              </w:r>
            </w:hyperlink>
          </w:p>
        </w:tc>
        <w:tc>
          <w:tcPr>
            <w:tcW w:w="7506" w:type="dxa"/>
          </w:tcPr>
          <w:p w14:paraId="0B7678A6" w14:textId="77777777" w:rsidR="00373477" w:rsidRDefault="00373477" w:rsidP="00812550">
            <w:pPr>
              <w:rPr>
                <w:rFonts w:cs="Arial"/>
              </w:rPr>
            </w:pPr>
            <w:r>
              <w:rPr>
                <w:rFonts w:cs="Arial"/>
              </w:rPr>
              <w:t>Signal Description:</w:t>
            </w:r>
          </w:p>
          <w:p w14:paraId="5AFF3179" w14:textId="77777777" w:rsidR="00373477" w:rsidRDefault="00373477" w:rsidP="00812550">
            <w:pPr>
              <w:rPr>
                <w:rFonts w:cs="Arial"/>
              </w:rPr>
            </w:pPr>
            <w:r w:rsidRPr="00275823">
              <w:rPr>
                <w:rFonts w:cs="Arial"/>
              </w:rPr>
              <w:t>These values indicate when the Enhanced Memory system is creating a new profile. The Classic Memory system waits for the user to select (associate) a memory location.</w:t>
            </w:r>
          </w:p>
          <w:p w14:paraId="0B19DF81" w14:textId="77777777" w:rsidR="00373477" w:rsidRDefault="00373477" w:rsidP="00812550">
            <w:pPr>
              <w:rPr>
                <w:rFonts w:cs="Arial"/>
              </w:rPr>
            </w:pPr>
          </w:p>
          <w:p w14:paraId="7AA00498" w14:textId="77777777" w:rsidR="00373477" w:rsidRDefault="00373477" w:rsidP="00812550">
            <w:pPr>
              <w:rPr>
                <w:rFonts w:cs="Arial"/>
              </w:rPr>
            </w:pPr>
            <w:r>
              <w:rPr>
                <w:rFonts w:cs="Arial"/>
              </w:rPr>
              <w:t>Usage in Function:</w:t>
            </w:r>
          </w:p>
          <w:p w14:paraId="67DD25EA" w14:textId="77777777" w:rsidR="00373477" w:rsidRDefault="00373477" w:rsidP="00812550">
            <w:pPr>
              <w:rPr>
                <w:rFonts w:cs="Arial"/>
              </w:rPr>
            </w:pPr>
            <w:r>
              <w:rPr>
                <w:rFonts w:cs="Arial"/>
              </w:rPr>
              <w:t xml:space="preserve">Signal Description: </w:t>
            </w:r>
          </w:p>
          <w:p w14:paraId="2A047506" w14:textId="77777777" w:rsidR="00373477" w:rsidRDefault="00373477" w:rsidP="00812550">
            <w:pPr>
              <w:rPr>
                <w:rFonts w:cs="Arial"/>
              </w:rPr>
            </w:pPr>
            <w:r>
              <w:rPr>
                <w:rFonts w:cs="Arial"/>
              </w:rPr>
              <w:t>Enhanced Memory is indicating that Classic Memory should perform a special store</w:t>
            </w:r>
          </w:p>
          <w:p w14:paraId="080A3A0E" w14:textId="77777777" w:rsidR="00373477" w:rsidRDefault="00373477" w:rsidP="00812550">
            <w:pPr>
              <w:rPr>
                <w:rFonts w:cs="Arial"/>
              </w:rPr>
            </w:pPr>
          </w:p>
          <w:p w14:paraId="0B61DA85" w14:textId="77777777" w:rsidR="00373477" w:rsidRPr="0046598F" w:rsidRDefault="00373477" w:rsidP="00812550">
            <w:pPr>
              <w:rPr>
                <w:rFonts w:cs="Arial"/>
                <w:color w:val="000000"/>
              </w:rPr>
            </w:pPr>
            <w:r>
              <w:rPr>
                <w:rFonts w:cs="Arial"/>
                <w:color w:val="000000"/>
              </w:rPr>
              <w:t>Received from:</w:t>
            </w:r>
          </w:p>
          <w:p w14:paraId="4408D2F8" w14:textId="77777777" w:rsidR="00373477" w:rsidRPr="00C8319B" w:rsidRDefault="00373477" w:rsidP="00812550">
            <w:pPr>
              <w:pStyle w:val="ListParagraph"/>
              <w:numPr>
                <w:ilvl w:val="0"/>
                <w:numId w:val="12"/>
              </w:numPr>
              <w:rPr>
                <w:rFonts w:cs="Arial"/>
              </w:rPr>
            </w:pPr>
            <w:r>
              <w:rPr>
                <w:noProof/>
              </w:rPr>
              <w:drawing>
                <wp:inline distT="0" distB="0" distL="0" distR="0" wp14:anchorId="4059BFB8" wp14:editId="4E1CD680">
                  <wp:extent cx="152400" cy="152400"/>
                  <wp:effectExtent l="0" t="0" r="0" b="0"/>
                  <wp:docPr id="134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86c91deb39ef051290bede5e798f2c9" w:history="1">
              <w:r>
                <w:rPr>
                  <w:rStyle w:val="Hyperlink"/>
                  <w:rFonts w:cs="Arial"/>
                </w:rPr>
                <w:t>Create New Profile</w:t>
              </w:r>
            </w:hyperlink>
          </w:p>
        </w:tc>
      </w:tr>
      <w:tr w:rsidR="00373477" w:rsidRPr="003F473D" w14:paraId="1A29E268" w14:textId="77777777" w:rsidTr="00812550">
        <w:trPr>
          <w:trHeight w:val="410"/>
        </w:trPr>
        <w:tc>
          <w:tcPr>
            <w:tcW w:w="2695" w:type="dxa"/>
            <w:noWrap/>
          </w:tcPr>
          <w:p w14:paraId="038E2978" w14:textId="77777777" w:rsidR="00373477" w:rsidRDefault="00373477" w:rsidP="00812550">
            <w:pPr>
              <w:contextualSpacing/>
              <w:rPr>
                <w:rFonts w:cs="Arial"/>
              </w:rPr>
            </w:pPr>
            <w:r w:rsidRPr="00275823">
              <w:rPr>
                <w:rFonts w:cs="Arial"/>
              </w:rPr>
              <w:t>Restriction_Settings_Status</w:t>
            </w:r>
          </w:p>
          <w:p w14:paraId="7FD98455" w14:textId="77777777" w:rsidR="00373477" w:rsidRDefault="00373477" w:rsidP="00812550">
            <w:pPr>
              <w:contextualSpacing/>
              <w:rPr>
                <w:rFonts w:cs="Arial"/>
              </w:rPr>
            </w:pPr>
            <w:r>
              <w:rPr>
                <w:rFonts w:cs="Arial"/>
              </w:rPr>
              <w:t>Type:</w:t>
            </w:r>
          </w:p>
          <w:p w14:paraId="56B6A35E"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35DD27A" wp14:editId="01607455">
                  <wp:extent cx="152400" cy="152400"/>
                  <wp:effectExtent l="0" t="0" r="0" b="0"/>
                  <wp:docPr id="134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20435f49b3d31c1b13897707b3280be" w:history="1">
              <w:r>
                <w:rPr>
                  <w:rStyle w:val="Hyperlink"/>
                  <w:rFonts w:cs="Arial"/>
                </w:rPr>
                <w:t>Restriction Settings - Factory/Vehicle/Moveable/Non-Moveable</w:t>
              </w:r>
            </w:hyperlink>
          </w:p>
        </w:tc>
        <w:tc>
          <w:tcPr>
            <w:tcW w:w="7506" w:type="dxa"/>
          </w:tcPr>
          <w:p w14:paraId="37A63BF8" w14:textId="77777777" w:rsidR="00373477" w:rsidRDefault="00373477" w:rsidP="00812550">
            <w:pPr>
              <w:rPr>
                <w:rFonts w:cs="Arial"/>
              </w:rPr>
            </w:pPr>
            <w:r>
              <w:rPr>
                <w:rFonts w:cs="Arial"/>
              </w:rPr>
              <w:t>Signal Description:</w:t>
            </w:r>
          </w:p>
          <w:p w14:paraId="7F57655E" w14:textId="77777777" w:rsidR="00373477" w:rsidRDefault="00373477" w:rsidP="00812550">
            <w:pPr>
              <w:rPr>
                <w:rFonts w:cs="Arial"/>
              </w:rPr>
            </w:pPr>
            <w:r w:rsidRPr="00275823">
              <w:rPr>
                <w:rFonts w:cs="Arial"/>
              </w:rPr>
              <w:t xml:space="preserve">These values indicate which restrictions are applied to profiles. </w:t>
            </w:r>
          </w:p>
          <w:p w14:paraId="56D8C3E7" w14:textId="77777777" w:rsidR="00373477" w:rsidRDefault="00373477" w:rsidP="00812550">
            <w:pPr>
              <w:rPr>
                <w:rFonts w:cs="Arial"/>
              </w:rPr>
            </w:pPr>
          </w:p>
          <w:p w14:paraId="54E05F64" w14:textId="77777777" w:rsidR="00373477" w:rsidRDefault="00373477" w:rsidP="00812550">
            <w:pPr>
              <w:rPr>
                <w:rFonts w:cs="Arial"/>
              </w:rPr>
            </w:pPr>
            <w:r>
              <w:rPr>
                <w:rFonts w:cs="Arial"/>
              </w:rPr>
              <w:t>Usage in Function:</w:t>
            </w:r>
          </w:p>
          <w:p w14:paraId="3EB85D70" w14:textId="77777777" w:rsidR="00373477" w:rsidRDefault="00373477" w:rsidP="00812550">
            <w:pPr>
              <w:rPr>
                <w:rFonts w:cs="Arial"/>
              </w:rPr>
            </w:pPr>
            <w:r>
              <w:rPr>
                <w:rFonts w:cs="Arial"/>
              </w:rPr>
              <w:t>Contains the value for the Restriction Status. The Restriction Statuses limit profiles, stores, and recalls.</w:t>
            </w:r>
          </w:p>
          <w:p w14:paraId="41E570EC" w14:textId="77777777" w:rsidR="00373477" w:rsidRDefault="00373477" w:rsidP="00812550">
            <w:pPr>
              <w:rPr>
                <w:rFonts w:cs="Arial"/>
              </w:rPr>
            </w:pPr>
          </w:p>
        </w:tc>
      </w:tr>
      <w:tr w:rsidR="00373477" w:rsidRPr="003F473D" w14:paraId="0CDF0AB0" w14:textId="77777777" w:rsidTr="00812550">
        <w:trPr>
          <w:trHeight w:val="410"/>
        </w:trPr>
        <w:tc>
          <w:tcPr>
            <w:tcW w:w="2695" w:type="dxa"/>
            <w:noWrap/>
          </w:tcPr>
          <w:p w14:paraId="53DF6CFF" w14:textId="77777777" w:rsidR="00373477" w:rsidRDefault="00373477" w:rsidP="00812550">
            <w:pPr>
              <w:contextualSpacing/>
              <w:rPr>
                <w:rFonts w:cs="Arial"/>
              </w:rPr>
            </w:pPr>
            <w:r w:rsidRPr="00275823">
              <w:rPr>
                <w:rFonts w:cs="Arial"/>
              </w:rPr>
              <w:t>New_Profile_Store</w:t>
            </w:r>
          </w:p>
          <w:p w14:paraId="3D655BD6" w14:textId="77777777" w:rsidR="00373477" w:rsidRDefault="00373477" w:rsidP="00812550">
            <w:pPr>
              <w:contextualSpacing/>
              <w:rPr>
                <w:rFonts w:cs="Arial"/>
              </w:rPr>
            </w:pPr>
            <w:r>
              <w:rPr>
                <w:rFonts w:cs="Arial"/>
              </w:rPr>
              <w:t>Type:</w:t>
            </w:r>
          </w:p>
          <w:p w14:paraId="7480FB7A"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C5B8478" wp14:editId="0DF5D427">
                  <wp:extent cx="152400" cy="152400"/>
                  <wp:effectExtent l="0" t="0" r="0" b="0"/>
                  <wp:docPr id="134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03b74067ea4844047e718e14cb7fd62" w:history="1">
              <w:r>
                <w:rPr>
                  <w:rStyle w:val="Hyperlink"/>
                  <w:rFonts w:cs="Arial"/>
                </w:rPr>
                <w:t>New Profile Store - Associate 1-4/Inactive</w:t>
              </w:r>
            </w:hyperlink>
          </w:p>
        </w:tc>
        <w:tc>
          <w:tcPr>
            <w:tcW w:w="7506" w:type="dxa"/>
          </w:tcPr>
          <w:p w14:paraId="133C7640" w14:textId="77777777" w:rsidR="00373477" w:rsidRPr="0046598F" w:rsidRDefault="00373477" w:rsidP="00812550">
            <w:pPr>
              <w:rPr>
                <w:rFonts w:cs="Arial"/>
                <w:color w:val="000000"/>
              </w:rPr>
            </w:pPr>
            <w:r>
              <w:rPr>
                <w:rFonts w:cs="Arial"/>
                <w:color w:val="000000"/>
              </w:rPr>
              <w:t>Received from:</w:t>
            </w:r>
          </w:p>
          <w:p w14:paraId="119143B4" w14:textId="77777777" w:rsidR="00373477" w:rsidRPr="00C8319B" w:rsidRDefault="00373477" w:rsidP="00812550">
            <w:pPr>
              <w:pStyle w:val="ListParagraph"/>
              <w:numPr>
                <w:ilvl w:val="0"/>
                <w:numId w:val="12"/>
              </w:numPr>
              <w:rPr>
                <w:rFonts w:cs="Arial"/>
              </w:rPr>
            </w:pPr>
            <w:r>
              <w:rPr>
                <w:noProof/>
              </w:rPr>
              <w:drawing>
                <wp:inline distT="0" distB="0" distL="0" distR="0" wp14:anchorId="2AD8920B" wp14:editId="51677A79">
                  <wp:extent cx="152400" cy="152400"/>
                  <wp:effectExtent l="0" t="0" r="0" b="0"/>
                  <wp:docPr id="134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60ae8ac40955b60f57569a382fb20dc" w:history="1">
              <w:r>
                <w:rPr>
                  <w:rStyle w:val="Hyperlink"/>
                  <w:rFonts w:cs="Arial"/>
                </w:rPr>
                <w:t>EM_Store</w:t>
              </w:r>
            </w:hyperlink>
          </w:p>
        </w:tc>
      </w:tr>
    </w:tbl>
    <w:p w14:paraId="63A9C18D" w14:textId="77777777" w:rsidR="00373477" w:rsidRDefault="00373477" w:rsidP="0037347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373477" w:rsidRPr="00E54DEA" w14:paraId="72E15785" w14:textId="77777777" w:rsidTr="00812550">
        <w:trPr>
          <w:trHeight w:val="260"/>
        </w:trPr>
        <w:tc>
          <w:tcPr>
            <w:tcW w:w="2689" w:type="dxa"/>
            <w:shd w:val="clear" w:color="auto" w:fill="D9D9D9" w:themeFill="background1" w:themeFillShade="D9"/>
            <w:noWrap/>
            <w:hideMark/>
          </w:tcPr>
          <w:p w14:paraId="0273203C" w14:textId="77777777" w:rsidR="00373477" w:rsidRPr="00E54DEA" w:rsidRDefault="00373477"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5A84164" w14:textId="77777777" w:rsidR="00373477" w:rsidRPr="00E54DEA" w:rsidRDefault="00373477" w:rsidP="00812550">
            <w:pPr>
              <w:overflowPunct/>
              <w:autoSpaceDE/>
              <w:autoSpaceDN/>
              <w:adjustRightInd/>
              <w:textAlignment w:val="auto"/>
              <w:rPr>
                <w:rFonts w:cs="Arial"/>
                <w:b/>
                <w:bCs/>
                <w:color w:val="000000"/>
              </w:rPr>
            </w:pPr>
            <w:r>
              <w:rPr>
                <w:rFonts w:cs="Arial"/>
                <w:b/>
                <w:bCs/>
                <w:color w:val="000000"/>
              </w:rPr>
              <w:t>Description</w:t>
            </w:r>
          </w:p>
        </w:tc>
      </w:tr>
      <w:tr w:rsidR="00373477" w:rsidRPr="003F473D" w14:paraId="302C7B47" w14:textId="77777777" w:rsidTr="00812550">
        <w:trPr>
          <w:trHeight w:val="410"/>
        </w:trPr>
        <w:tc>
          <w:tcPr>
            <w:tcW w:w="2689" w:type="dxa"/>
            <w:noWrap/>
          </w:tcPr>
          <w:p w14:paraId="49E77104" w14:textId="77777777" w:rsidR="00373477" w:rsidRDefault="00373477" w:rsidP="00812550">
            <w:pPr>
              <w:contextualSpacing/>
              <w:rPr>
                <w:rFonts w:cs="Arial"/>
              </w:rPr>
            </w:pPr>
            <w:r>
              <w:rPr>
                <w:rFonts w:cs="Arial"/>
              </w:rPr>
              <w:t>Memory_Command</w:t>
            </w:r>
          </w:p>
          <w:p w14:paraId="4EE78F47" w14:textId="77777777" w:rsidR="00373477" w:rsidRDefault="00373477" w:rsidP="00812550">
            <w:pPr>
              <w:contextualSpacing/>
              <w:rPr>
                <w:rFonts w:cs="Arial"/>
              </w:rPr>
            </w:pPr>
            <w:r>
              <w:rPr>
                <w:rFonts w:cs="Arial"/>
              </w:rPr>
              <w:t>Type:</w:t>
            </w:r>
          </w:p>
          <w:p w14:paraId="2470750E" w14:textId="77777777" w:rsidR="00373477" w:rsidRDefault="00373477" w:rsidP="00812550">
            <w:pPr>
              <w:contextualSpacing/>
              <w:rPr>
                <w:rFonts w:cs="Arial"/>
              </w:rPr>
            </w:pPr>
            <w:r>
              <w:rPr>
                <w:noProof/>
              </w:rPr>
              <w:drawing>
                <wp:inline distT="0" distB="0" distL="0" distR="0" wp14:anchorId="09D262EE" wp14:editId="6729F84F">
                  <wp:extent cx="152400" cy="152400"/>
                  <wp:effectExtent l="0" t="0" r="0" b="0"/>
                  <wp:docPr id="134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3e0a1816f7bf9565c3c282c92469060" w:history="1">
              <w:r>
                <w:rPr>
                  <w:rStyle w:val="Hyperlink"/>
                  <w:rFonts w:cs="Arial"/>
                </w:rPr>
                <w:t>Memory Command - Store/Recall</w:t>
              </w:r>
            </w:hyperlink>
          </w:p>
        </w:tc>
        <w:tc>
          <w:tcPr>
            <w:tcW w:w="7512" w:type="dxa"/>
            <w:noWrap/>
          </w:tcPr>
          <w:p w14:paraId="094760E6" w14:textId="77777777" w:rsidR="00373477" w:rsidRDefault="00373477" w:rsidP="00812550">
            <w:pPr>
              <w:rPr>
                <w:rFonts w:cs="Arial"/>
              </w:rPr>
            </w:pPr>
            <w:r>
              <w:rPr>
                <w:rFonts w:cs="Arial"/>
              </w:rPr>
              <w:t>Signal Description:</w:t>
            </w:r>
          </w:p>
          <w:p w14:paraId="125CFD9F" w14:textId="77777777" w:rsidR="00373477" w:rsidRDefault="00373477" w:rsidP="00812550">
            <w:pPr>
              <w:rPr>
                <w:rFonts w:cs="Arial"/>
              </w:rPr>
            </w:pPr>
            <w:r>
              <w:rPr>
                <w:rFonts w:cs="Arial"/>
              </w:rPr>
              <w:t>These values indicate whether memory controller systems should perform a Classic Memory store or Classic Memory recall. The value indicates the memory location to be used in the operation.</w:t>
            </w:r>
          </w:p>
          <w:p w14:paraId="147A7ABB" w14:textId="77777777" w:rsidR="00373477" w:rsidRDefault="00373477" w:rsidP="00812550">
            <w:pPr>
              <w:rPr>
                <w:rFonts w:cs="Arial"/>
              </w:rPr>
            </w:pPr>
          </w:p>
          <w:p w14:paraId="39C313BA" w14:textId="77777777" w:rsidR="00373477" w:rsidRDefault="00373477" w:rsidP="00812550">
            <w:pPr>
              <w:rPr>
                <w:rFonts w:cs="Arial"/>
              </w:rPr>
            </w:pPr>
            <w:r>
              <w:rPr>
                <w:rFonts w:cs="Arial"/>
              </w:rPr>
              <w:t>Usage in Function:</w:t>
            </w:r>
          </w:p>
          <w:p w14:paraId="0BD89E77" w14:textId="77777777" w:rsidR="00373477" w:rsidRDefault="00373477" w:rsidP="00812550">
            <w:pPr>
              <w:rPr>
                <w:rFonts w:cs="Arial"/>
              </w:rPr>
            </w:pPr>
            <w:r>
              <w:rPr>
                <w:rFonts w:cs="Arial"/>
              </w:rPr>
              <w:t xml:space="preserve">Signal Description: </w:t>
            </w:r>
          </w:p>
          <w:p w14:paraId="1043F12F" w14:textId="77777777" w:rsidR="00373477" w:rsidRDefault="00373477" w:rsidP="00812550">
            <w:pPr>
              <w:rPr>
                <w:rFonts w:cs="Arial"/>
              </w:rPr>
            </w:pPr>
            <w:r>
              <w:rPr>
                <w:rFonts w:cs="Arial"/>
              </w:rPr>
              <w:t>Contains the value of the memory location to be affected. Indicates if the memory location should be recalled or updated (store).</w:t>
            </w:r>
          </w:p>
          <w:p w14:paraId="19884329" w14:textId="77777777" w:rsidR="00373477" w:rsidRDefault="00373477" w:rsidP="00812550">
            <w:pPr>
              <w:rPr>
                <w:rFonts w:cs="Arial"/>
              </w:rPr>
            </w:pPr>
          </w:p>
          <w:p w14:paraId="1B854062" w14:textId="77777777" w:rsidR="00373477" w:rsidRPr="00275823" w:rsidRDefault="00373477" w:rsidP="00812550">
            <w:pPr>
              <w:rPr>
                <w:rFonts w:cs="Arial"/>
                <w:color w:val="000000"/>
              </w:rPr>
            </w:pPr>
            <w:r>
              <w:rPr>
                <w:rFonts w:cs="Arial"/>
                <w:color w:val="000000"/>
              </w:rPr>
              <w:t>Sent to:</w:t>
            </w:r>
          </w:p>
          <w:p w14:paraId="6203A3D3"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5027E336" wp14:editId="254479C4">
                  <wp:extent cx="152400" cy="152400"/>
                  <wp:effectExtent l="0" t="0" r="0" b="0"/>
                  <wp:docPr id="135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2bd985d79dd703f8c73c3d6af1fe20" w:history="1">
              <w:r>
                <w:rPr>
                  <w:rStyle w:val="Hyperlink"/>
                  <w:rFonts w:cs="Arial"/>
                  <w:color w:val="000000"/>
                </w:rPr>
                <w:t>Display HMI</w:t>
              </w:r>
            </w:hyperlink>
          </w:p>
          <w:p w14:paraId="40B0C6A5"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4F00244D" wp14:editId="537D7E7B">
                  <wp:extent cx="152400" cy="152400"/>
                  <wp:effectExtent l="0" t="0" r="0" b="0"/>
                  <wp:docPr id="135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483b50ef14f94302240d617cb48e8af" w:history="1">
              <w:r>
                <w:rPr>
                  <w:rStyle w:val="Hyperlink"/>
                  <w:rFonts w:cs="Arial"/>
                  <w:color w:val="000000"/>
                </w:rPr>
                <w:t>Store Multicontour Seat</w:t>
              </w:r>
            </w:hyperlink>
          </w:p>
          <w:p w14:paraId="58C17E7B"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106A0CBA" wp14:editId="4F76FF74">
                  <wp:extent cx="152400" cy="152400"/>
                  <wp:effectExtent l="0" t="0" r="0" b="0"/>
                  <wp:docPr id="135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ba9d10ad2cd625e9ac033ae836b3e1" w:history="1">
              <w:r>
                <w:rPr>
                  <w:rStyle w:val="Hyperlink"/>
                  <w:rFonts w:cs="Arial"/>
                  <w:color w:val="000000"/>
                </w:rPr>
                <w:t>Read Mirrors Current Position</w:t>
              </w:r>
            </w:hyperlink>
          </w:p>
          <w:p w14:paraId="121E2D06"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2332F4B6" wp14:editId="74E2AF59">
                  <wp:extent cx="152400" cy="152400"/>
                  <wp:effectExtent l="0" t="0" r="0" b="0"/>
                  <wp:docPr id="135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1455758f52fe6309c0528b6bf3f799f" w:history="1">
              <w:r>
                <w:rPr>
                  <w:rStyle w:val="Hyperlink"/>
                  <w:rFonts w:cs="Arial"/>
                  <w:color w:val="000000"/>
                </w:rPr>
                <w:t>Read Pedals Current Position</w:t>
              </w:r>
            </w:hyperlink>
          </w:p>
          <w:p w14:paraId="2AB1E7B8"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376DE33E" wp14:editId="0DB38962">
                  <wp:extent cx="152400" cy="152400"/>
                  <wp:effectExtent l="0" t="0" r="0" b="0"/>
                  <wp:docPr id="135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4d198fe359f2880b01e138571a2187f" w:history="1">
              <w:r>
                <w:rPr>
                  <w:rStyle w:val="Hyperlink"/>
                  <w:rFonts w:cs="Arial"/>
                  <w:color w:val="000000"/>
                </w:rPr>
                <w:t>Read AHUD Current Brightness</w:t>
              </w:r>
            </w:hyperlink>
          </w:p>
          <w:p w14:paraId="06133B97"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3BAA2F7F" wp14:editId="0AECEC23">
                  <wp:extent cx="152400" cy="152400"/>
                  <wp:effectExtent l="0" t="0" r="0" b="0"/>
                  <wp:docPr id="136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64261cb368363ca39065c79073ced6c" w:history="1">
              <w:r>
                <w:rPr>
                  <w:rStyle w:val="Hyperlink"/>
                  <w:rFonts w:cs="Arial"/>
                  <w:color w:val="000000"/>
                </w:rPr>
                <w:t>Read Seat Current Position</w:t>
              </w:r>
            </w:hyperlink>
          </w:p>
          <w:p w14:paraId="2AE1B6BF" w14:textId="77777777" w:rsidR="00373477" w:rsidRPr="0046598F" w:rsidRDefault="00373477" w:rsidP="00812550">
            <w:pPr>
              <w:pStyle w:val="ListParagraph"/>
              <w:numPr>
                <w:ilvl w:val="0"/>
                <w:numId w:val="12"/>
              </w:numPr>
              <w:rPr>
                <w:rFonts w:cs="Arial"/>
                <w:color w:val="000000"/>
              </w:rPr>
            </w:pPr>
            <w:r>
              <w:rPr>
                <w:noProof/>
              </w:rPr>
              <w:lastRenderedPageBreak/>
              <w:drawing>
                <wp:inline distT="0" distB="0" distL="0" distR="0" wp14:anchorId="3E2BBBC1" wp14:editId="2ECEA811">
                  <wp:extent cx="152400" cy="152400"/>
                  <wp:effectExtent l="0" t="0" r="0" b="0"/>
                  <wp:docPr id="136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83e435067ac6c42cf0e26f4c4a89e32" w:history="1">
              <w:r>
                <w:rPr>
                  <w:rStyle w:val="Hyperlink"/>
                  <w:rFonts w:cs="Arial"/>
                  <w:color w:val="000000"/>
                </w:rPr>
                <w:t>Read Steering Current Position</w:t>
              </w:r>
            </w:hyperlink>
          </w:p>
        </w:tc>
      </w:tr>
      <w:tr w:rsidR="00373477" w:rsidRPr="003F473D" w14:paraId="0EF2F34D" w14:textId="77777777" w:rsidTr="00812550">
        <w:trPr>
          <w:trHeight w:val="410"/>
        </w:trPr>
        <w:tc>
          <w:tcPr>
            <w:tcW w:w="2689" w:type="dxa"/>
            <w:noWrap/>
          </w:tcPr>
          <w:p w14:paraId="35822DFB" w14:textId="77777777" w:rsidR="00373477" w:rsidRDefault="00373477" w:rsidP="00812550">
            <w:pPr>
              <w:contextualSpacing/>
              <w:rPr>
                <w:rFonts w:cs="Arial"/>
              </w:rPr>
            </w:pPr>
            <w:r>
              <w:rPr>
                <w:rFonts w:cs="Arial"/>
              </w:rPr>
              <w:lastRenderedPageBreak/>
              <w:t>Store_Status</w:t>
            </w:r>
          </w:p>
          <w:p w14:paraId="5E2AD232" w14:textId="77777777" w:rsidR="00373477" w:rsidRDefault="00373477" w:rsidP="00812550">
            <w:pPr>
              <w:contextualSpacing/>
              <w:rPr>
                <w:rFonts w:cs="Arial"/>
              </w:rPr>
            </w:pPr>
            <w:r>
              <w:rPr>
                <w:rFonts w:cs="Arial"/>
              </w:rPr>
              <w:t>Type:</w:t>
            </w:r>
          </w:p>
          <w:p w14:paraId="2BCEA41A" w14:textId="77777777" w:rsidR="00373477" w:rsidRDefault="00373477" w:rsidP="00812550">
            <w:pPr>
              <w:contextualSpacing/>
              <w:rPr>
                <w:rFonts w:cs="Arial"/>
              </w:rPr>
            </w:pPr>
            <w:r>
              <w:rPr>
                <w:noProof/>
              </w:rPr>
              <w:drawing>
                <wp:inline distT="0" distB="0" distL="0" distR="0" wp14:anchorId="49125C8E" wp14:editId="60759F42">
                  <wp:extent cx="152400" cy="152400"/>
                  <wp:effectExtent l="0" t="0" r="0" b="0"/>
                  <wp:docPr id="136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81d0a51bc2dcf3836d15be113d5c664" w:history="1">
              <w:r>
                <w:rPr>
                  <w:rStyle w:val="Hyperlink"/>
                  <w:rFonts w:cs="Arial"/>
                </w:rPr>
                <w:t>Store Status - Active/Inactive</w:t>
              </w:r>
            </w:hyperlink>
          </w:p>
        </w:tc>
        <w:tc>
          <w:tcPr>
            <w:tcW w:w="7512" w:type="dxa"/>
            <w:noWrap/>
          </w:tcPr>
          <w:p w14:paraId="317A4E6A" w14:textId="77777777" w:rsidR="00373477" w:rsidRPr="00275823" w:rsidRDefault="00373477" w:rsidP="00812550">
            <w:pPr>
              <w:rPr>
                <w:rFonts w:cs="Arial"/>
                <w:color w:val="000000"/>
              </w:rPr>
            </w:pPr>
            <w:r>
              <w:rPr>
                <w:rFonts w:cs="Arial"/>
                <w:color w:val="000000"/>
              </w:rPr>
              <w:t>Sent to:</w:t>
            </w:r>
          </w:p>
          <w:p w14:paraId="3C1F1199"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1B6B817E" wp14:editId="06538270">
                  <wp:extent cx="152400" cy="152400"/>
                  <wp:effectExtent l="0" t="0" r="0" b="0"/>
                  <wp:docPr id="136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f07d92d8e390e898b10ffcd221efe8" w:history="1">
              <w:r>
                <w:rPr>
                  <w:rStyle w:val="Hyperlink"/>
                  <w:rFonts w:cs="Arial"/>
                  <w:color w:val="000000"/>
                </w:rPr>
                <w:t>Associate Remote Transmitter</w:t>
              </w:r>
            </w:hyperlink>
          </w:p>
        </w:tc>
      </w:tr>
      <w:tr w:rsidR="00373477" w:rsidRPr="003F473D" w14:paraId="1518B06A" w14:textId="77777777" w:rsidTr="00812550">
        <w:trPr>
          <w:trHeight w:val="410"/>
        </w:trPr>
        <w:tc>
          <w:tcPr>
            <w:tcW w:w="2689" w:type="dxa"/>
            <w:noWrap/>
          </w:tcPr>
          <w:p w14:paraId="196C86D9" w14:textId="77777777" w:rsidR="00373477" w:rsidRDefault="00373477" w:rsidP="00812550">
            <w:pPr>
              <w:contextualSpacing/>
              <w:rPr>
                <w:rFonts w:cs="Arial"/>
              </w:rPr>
            </w:pPr>
            <w:r>
              <w:rPr>
                <w:rFonts w:cs="Arial"/>
              </w:rPr>
              <w:t>ACM_Prompt_Status</w:t>
            </w:r>
          </w:p>
        </w:tc>
        <w:tc>
          <w:tcPr>
            <w:tcW w:w="7512" w:type="dxa"/>
            <w:noWrap/>
          </w:tcPr>
          <w:p w14:paraId="737DFD4F" w14:textId="77777777" w:rsidR="00373477" w:rsidRPr="00275823" w:rsidRDefault="00373477" w:rsidP="00812550">
            <w:pPr>
              <w:rPr>
                <w:rFonts w:cs="Arial"/>
                <w:color w:val="000000"/>
              </w:rPr>
            </w:pPr>
            <w:r>
              <w:rPr>
                <w:rFonts w:cs="Arial"/>
                <w:color w:val="000000"/>
              </w:rPr>
              <w:t>Sent to:</w:t>
            </w:r>
          </w:p>
          <w:p w14:paraId="436BAEAB"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4CBFB6FD" wp14:editId="71DBD981">
                  <wp:extent cx="152400" cy="152400"/>
                  <wp:effectExtent l="0" t="0" r="0" b="0"/>
                  <wp:docPr id="1368"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2bd985d79dd703f8c73c3d6af1fe20" w:history="1">
              <w:r>
                <w:rPr>
                  <w:rStyle w:val="Hyperlink"/>
                  <w:rFonts w:cs="Arial"/>
                  <w:color w:val="000000"/>
                </w:rPr>
                <w:t>Display HMI</w:t>
              </w:r>
            </w:hyperlink>
          </w:p>
        </w:tc>
      </w:tr>
      <w:tr w:rsidR="00373477" w:rsidRPr="003F473D" w14:paraId="47402B01" w14:textId="77777777" w:rsidTr="00812550">
        <w:trPr>
          <w:trHeight w:val="410"/>
        </w:trPr>
        <w:tc>
          <w:tcPr>
            <w:tcW w:w="2689" w:type="dxa"/>
            <w:noWrap/>
          </w:tcPr>
          <w:p w14:paraId="6F348143" w14:textId="77777777" w:rsidR="00373477" w:rsidRDefault="00373477" w:rsidP="00812550">
            <w:pPr>
              <w:contextualSpacing/>
              <w:rPr>
                <w:rFonts w:cs="Arial"/>
              </w:rPr>
            </w:pPr>
            <w:r>
              <w:rPr>
                <w:rFonts w:cs="Arial"/>
              </w:rPr>
              <w:t>Chime_Status</w:t>
            </w:r>
          </w:p>
          <w:p w14:paraId="4C4FCE5E" w14:textId="77777777" w:rsidR="00373477" w:rsidRDefault="00373477" w:rsidP="00812550">
            <w:pPr>
              <w:contextualSpacing/>
              <w:rPr>
                <w:rFonts w:cs="Arial"/>
              </w:rPr>
            </w:pPr>
            <w:r>
              <w:rPr>
                <w:rFonts w:cs="Arial"/>
              </w:rPr>
              <w:t>Type:</w:t>
            </w:r>
          </w:p>
          <w:p w14:paraId="2CACBCB3" w14:textId="77777777" w:rsidR="00373477" w:rsidRDefault="00373477" w:rsidP="00812550">
            <w:pPr>
              <w:contextualSpacing/>
              <w:rPr>
                <w:rFonts w:cs="Arial"/>
              </w:rPr>
            </w:pPr>
            <w:r>
              <w:rPr>
                <w:noProof/>
              </w:rPr>
              <w:drawing>
                <wp:inline distT="0" distB="0" distL="0" distR="0" wp14:anchorId="1A3422A6" wp14:editId="5D220CA6">
                  <wp:extent cx="152400" cy="152400"/>
                  <wp:effectExtent l="0" t="0" r="0" b="0"/>
                  <wp:docPr id="137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7b82d4e1f16433e6d22c1b558a30db16" w:history="1">
              <w:r>
                <w:rPr>
                  <w:rStyle w:val="Hyperlink"/>
                  <w:rFonts w:cs="Arial"/>
                </w:rPr>
                <w:t>Set Indicator Status - Active/Inactive</w:t>
              </w:r>
            </w:hyperlink>
          </w:p>
        </w:tc>
        <w:tc>
          <w:tcPr>
            <w:tcW w:w="7512" w:type="dxa"/>
            <w:noWrap/>
          </w:tcPr>
          <w:p w14:paraId="79CFDC9D" w14:textId="77777777" w:rsidR="00373477" w:rsidRDefault="00373477" w:rsidP="00812550">
            <w:pPr>
              <w:rPr>
                <w:rFonts w:cs="Arial"/>
              </w:rPr>
            </w:pPr>
            <w:r>
              <w:rPr>
                <w:rFonts w:cs="Arial"/>
              </w:rPr>
              <w:t>Signal Description:</w:t>
            </w:r>
          </w:p>
          <w:p w14:paraId="364F7F14" w14:textId="77777777" w:rsidR="00373477" w:rsidRDefault="00373477" w:rsidP="00812550">
            <w:pPr>
              <w:rPr>
                <w:rFonts w:cs="Arial"/>
              </w:rPr>
            </w:pPr>
            <w:r>
              <w:rPr>
                <w:rFonts w:cs="Arial"/>
              </w:rPr>
              <w:t>These values indicate when Memory Set is active. When active the indicator will notify the user for the duration that Memory Set is active.</w:t>
            </w:r>
          </w:p>
          <w:p w14:paraId="22CAE87A" w14:textId="77777777" w:rsidR="00373477" w:rsidRDefault="00373477" w:rsidP="00812550">
            <w:pPr>
              <w:rPr>
                <w:rFonts w:cs="Arial"/>
              </w:rPr>
            </w:pPr>
          </w:p>
          <w:p w14:paraId="5D454B5D" w14:textId="77777777" w:rsidR="00373477" w:rsidRPr="00275823" w:rsidRDefault="00373477" w:rsidP="00812550">
            <w:pPr>
              <w:rPr>
                <w:rFonts w:cs="Arial"/>
                <w:color w:val="000000"/>
              </w:rPr>
            </w:pPr>
            <w:r>
              <w:rPr>
                <w:rFonts w:cs="Arial"/>
                <w:color w:val="000000"/>
              </w:rPr>
              <w:t>Sent to:</w:t>
            </w:r>
          </w:p>
          <w:p w14:paraId="46690DB8"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7E4C2E0B" wp14:editId="4B8F51DC">
                  <wp:extent cx="152400" cy="152400"/>
                  <wp:effectExtent l="0" t="0" r="0" b="0"/>
                  <wp:docPr id="137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2abaf50a4f207be1c77e2db8f78b871" w:history="1">
              <w:r>
                <w:rPr>
                  <w:rStyle w:val="Hyperlink"/>
                  <w:rFonts w:cs="Arial"/>
                  <w:color w:val="000000"/>
                </w:rPr>
                <w:t>Notify Audio</w:t>
              </w:r>
            </w:hyperlink>
          </w:p>
        </w:tc>
      </w:tr>
      <w:tr w:rsidR="00373477" w:rsidRPr="003F473D" w14:paraId="6BD77C77" w14:textId="77777777" w:rsidTr="00812550">
        <w:trPr>
          <w:trHeight w:val="410"/>
        </w:trPr>
        <w:tc>
          <w:tcPr>
            <w:tcW w:w="2689" w:type="dxa"/>
            <w:noWrap/>
          </w:tcPr>
          <w:p w14:paraId="03BE9311" w14:textId="77777777" w:rsidR="00373477" w:rsidRDefault="00373477" w:rsidP="00812550">
            <w:pPr>
              <w:contextualSpacing/>
              <w:rPr>
                <w:rFonts w:cs="Arial"/>
              </w:rPr>
            </w:pPr>
            <w:r>
              <w:rPr>
                <w:rFonts w:cs="Arial"/>
              </w:rPr>
              <w:t>CM_Association</w:t>
            </w:r>
          </w:p>
          <w:p w14:paraId="411CB483" w14:textId="77777777" w:rsidR="00373477" w:rsidRDefault="00373477" w:rsidP="00812550">
            <w:pPr>
              <w:contextualSpacing/>
              <w:rPr>
                <w:rFonts w:cs="Arial"/>
              </w:rPr>
            </w:pPr>
            <w:r>
              <w:rPr>
                <w:rFonts w:cs="Arial"/>
              </w:rPr>
              <w:t>Type:</w:t>
            </w:r>
          </w:p>
          <w:p w14:paraId="0545EE6B" w14:textId="77777777" w:rsidR="00373477" w:rsidRDefault="00373477" w:rsidP="00812550">
            <w:pPr>
              <w:contextualSpacing/>
              <w:rPr>
                <w:rFonts w:cs="Arial"/>
              </w:rPr>
            </w:pPr>
            <w:r>
              <w:rPr>
                <w:noProof/>
              </w:rPr>
              <w:drawing>
                <wp:inline distT="0" distB="0" distL="0" distR="0" wp14:anchorId="5444341F" wp14:editId="579062E0">
                  <wp:extent cx="152400" cy="152400"/>
                  <wp:effectExtent l="0" t="0" r="0" b="0"/>
                  <wp:docPr id="137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d5eee09327e345f78e345f38730fd59c" w:history="1">
              <w:r>
                <w:rPr>
                  <w:rStyle w:val="Hyperlink"/>
                  <w:rFonts w:cs="Arial"/>
                </w:rPr>
                <w:t>Profile Association - Pers/Inactive</w:t>
              </w:r>
            </w:hyperlink>
          </w:p>
        </w:tc>
        <w:tc>
          <w:tcPr>
            <w:tcW w:w="7512" w:type="dxa"/>
            <w:noWrap/>
          </w:tcPr>
          <w:p w14:paraId="66D836C4" w14:textId="77777777" w:rsidR="00373477" w:rsidRDefault="00373477" w:rsidP="00812550">
            <w:pPr>
              <w:rPr>
                <w:rFonts w:cs="Arial"/>
              </w:rPr>
            </w:pPr>
            <w:r>
              <w:rPr>
                <w:rFonts w:cs="Arial"/>
              </w:rPr>
              <w:t>Signal Description:</w:t>
            </w:r>
          </w:p>
          <w:p w14:paraId="0FB9EA60" w14:textId="77777777" w:rsidR="00373477" w:rsidRDefault="00373477" w:rsidP="00812550">
            <w:pPr>
              <w:rPr>
                <w:rFonts w:cs="Arial"/>
              </w:rPr>
            </w:pPr>
            <w:r>
              <w:rPr>
                <w:rFonts w:cs="Arial"/>
              </w:rPr>
              <w:t>These values indicate which memory location the user selected to use for their new profile.</w:t>
            </w:r>
          </w:p>
          <w:p w14:paraId="6A61314D" w14:textId="77777777" w:rsidR="00373477" w:rsidRDefault="00373477" w:rsidP="00812550">
            <w:pPr>
              <w:rPr>
                <w:rFonts w:cs="Arial"/>
              </w:rPr>
            </w:pPr>
          </w:p>
          <w:p w14:paraId="2DAD3B4E" w14:textId="77777777" w:rsidR="00373477" w:rsidRDefault="00373477" w:rsidP="00812550">
            <w:pPr>
              <w:rPr>
                <w:rFonts w:cs="Arial"/>
              </w:rPr>
            </w:pPr>
            <w:r>
              <w:rPr>
                <w:rFonts w:cs="Arial"/>
              </w:rPr>
              <w:t>Usage in Function:</w:t>
            </w:r>
          </w:p>
          <w:p w14:paraId="69C8DB20" w14:textId="77777777" w:rsidR="00373477" w:rsidRDefault="00373477" w:rsidP="00812550">
            <w:pPr>
              <w:rPr>
                <w:rFonts w:cs="Arial"/>
              </w:rPr>
            </w:pPr>
            <w:r>
              <w:rPr>
                <w:rFonts w:cs="Arial"/>
              </w:rPr>
              <w:t>Indicates that Classic Memory is doing a store</w:t>
            </w:r>
          </w:p>
          <w:p w14:paraId="598B58E1" w14:textId="77777777" w:rsidR="00373477" w:rsidRDefault="00373477" w:rsidP="00812550">
            <w:pPr>
              <w:rPr>
                <w:rFonts w:cs="Arial"/>
              </w:rPr>
            </w:pPr>
          </w:p>
          <w:p w14:paraId="51DD8C0D" w14:textId="77777777" w:rsidR="00373477" w:rsidRPr="00275823" w:rsidRDefault="00373477" w:rsidP="00812550">
            <w:pPr>
              <w:rPr>
                <w:rFonts w:cs="Arial"/>
                <w:color w:val="000000"/>
              </w:rPr>
            </w:pPr>
            <w:r>
              <w:rPr>
                <w:rFonts w:cs="Arial"/>
                <w:color w:val="000000"/>
              </w:rPr>
              <w:t>Sent to:</w:t>
            </w:r>
          </w:p>
          <w:p w14:paraId="3B52A02C"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592E0E81" wp14:editId="56EF509D">
                  <wp:extent cx="152400" cy="152400"/>
                  <wp:effectExtent l="0" t="0" r="0" b="0"/>
                  <wp:docPr id="137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60ae8ac40955b60f57569a382fb20dc" w:history="1">
              <w:r>
                <w:rPr>
                  <w:rStyle w:val="Hyperlink"/>
                  <w:rFonts w:cs="Arial"/>
                  <w:color w:val="000000"/>
                </w:rPr>
                <w:t>EM_Store</w:t>
              </w:r>
            </w:hyperlink>
          </w:p>
        </w:tc>
      </w:tr>
    </w:tbl>
    <w:p w14:paraId="44CEE22F" w14:textId="77777777" w:rsidR="00373477" w:rsidRDefault="00373477" w:rsidP="00373477">
      <w:pPr>
        <w:pStyle w:val="Heading4"/>
      </w:pPr>
      <w:r>
        <w:t>Logical</w:t>
      </w:r>
      <w:r w:rsidRPr="00F15706">
        <w:t xml:space="preserve"> Parameters</w:t>
      </w:r>
    </w:p>
    <w:p w14:paraId="4FC7EFC7" w14:textId="77777777" w:rsidR="00373477" w:rsidRDefault="00373477" w:rsidP="00373477"/>
    <w:p w14:paraId="444682CE" w14:textId="77777777" w:rsidR="00373477" w:rsidRDefault="00373477" w:rsidP="00373477">
      <w:r w:rsidRPr="005067FC">
        <w:rPr>
          <w:i/>
          <w:color w:val="A6A6A6" w:themeColor="background1" w:themeShade="A6"/>
        </w:rPr>
        <w:t>Not supported by MagicDraw report generation.</w:t>
      </w:r>
    </w:p>
    <w:p w14:paraId="6014E6AF" w14:textId="77777777" w:rsidR="00373477" w:rsidRDefault="00373477" w:rsidP="00373477">
      <w:pPr>
        <w:pStyle w:val="Heading3"/>
      </w:pPr>
      <w:r>
        <w:t>Function Modeling</w:t>
      </w:r>
    </w:p>
    <w:p w14:paraId="1CE2BD37" w14:textId="77777777" w:rsidR="00373477" w:rsidRPr="00C75AE5" w:rsidRDefault="00373477" w:rsidP="00373477"/>
    <w:p w14:paraId="4181A133" w14:textId="77777777" w:rsidR="00373477" w:rsidRDefault="00373477" w:rsidP="00373477">
      <w:pPr>
        <w:pStyle w:val="Heading4"/>
        <w:numPr>
          <w:ilvl w:val="3"/>
          <w:numId w:val="4"/>
        </w:numPr>
      </w:pPr>
      <w:r>
        <w:t>Use Cases</w:t>
      </w:r>
    </w:p>
    <w:p w14:paraId="2512008A" w14:textId="77777777" w:rsidR="00373477" w:rsidRDefault="00373477" w:rsidP="00373477"/>
    <w:p w14:paraId="3EAB6DE6" w14:textId="77777777" w:rsidR="00373477" w:rsidRPr="005067FC" w:rsidRDefault="00373477" w:rsidP="00373477">
      <w:pPr>
        <w:rPr>
          <w:i/>
          <w:color w:val="A6A6A6" w:themeColor="background1" w:themeShade="A6"/>
        </w:rPr>
      </w:pPr>
      <w:r w:rsidRPr="005067FC">
        <w:rPr>
          <w:i/>
          <w:color w:val="A6A6A6" w:themeColor="background1" w:themeShade="A6"/>
        </w:rPr>
        <w:t>Not supported by MagicDraw report generation.</w:t>
      </w:r>
    </w:p>
    <w:p w14:paraId="51A3DA22" w14:textId="77777777" w:rsidR="00373477" w:rsidRDefault="00373477" w:rsidP="00373477">
      <w:pPr>
        <w:pStyle w:val="Heading4"/>
        <w:numPr>
          <w:ilvl w:val="3"/>
          <w:numId w:val="4"/>
        </w:numPr>
      </w:pPr>
      <w:r>
        <w:t>State Charts / Activity Diagrams / Sequence Diagrams / Decision Tables</w:t>
      </w:r>
    </w:p>
    <w:p w14:paraId="15F4326E" w14:textId="77777777" w:rsidR="00373477" w:rsidRDefault="00373477" w:rsidP="00373477"/>
    <w:p w14:paraId="543F64E6" w14:textId="77777777" w:rsidR="00373477" w:rsidRDefault="00373477" w:rsidP="00373477">
      <w:pPr>
        <w:contextualSpacing/>
        <w:jc w:val="center"/>
      </w:pPr>
      <w:r>
        <w:rPr>
          <w:noProof/>
        </w:rPr>
        <w:lastRenderedPageBreak/>
        <w:drawing>
          <wp:inline distT="0" distB="0" distL="0" distR="0" wp14:anchorId="35F48A80" wp14:editId="017226D2">
            <wp:extent cx="6466205" cy="3561161"/>
            <wp:effectExtent l="0" t="0" r="0" b="0"/>
            <wp:docPr id="1378" name="Picture -340523186.png" descr="-340523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340523186.png"/>
                    <pic:cNvPicPr/>
                  </pic:nvPicPr>
                  <pic:blipFill>
                    <a:blip r:embed="rId207" cstate="print"/>
                    <a:stretch>
                      <a:fillRect/>
                    </a:stretch>
                  </pic:blipFill>
                  <pic:spPr>
                    <a:xfrm>
                      <a:off x="0" y="0"/>
                      <a:ext cx="6466205" cy="3561161"/>
                    </a:xfrm>
                    <a:prstGeom prst="rect">
                      <a:avLst/>
                    </a:prstGeom>
                  </pic:spPr>
                </pic:pic>
              </a:graphicData>
            </a:graphic>
          </wp:inline>
        </w:drawing>
      </w:r>
    </w:p>
    <w:p w14:paraId="1F0EBB93" w14:textId="77777777" w:rsidR="00373477" w:rsidRPr="00294100" w:rsidRDefault="00373477" w:rsidP="00373477">
      <w:pPr>
        <w:pStyle w:val="Caption"/>
      </w:pPr>
      <w:r w:rsidRPr="00BD03E8">
        <w:t xml:space="preserve">Figure </w:t>
      </w:r>
      <w:fldSimple w:instr=" SEQ Figure \* ARABIC ">
        <w:r>
          <w:rPr>
            <w:noProof/>
          </w:rPr>
          <w:t>3</w:t>
        </w:r>
      </w:fldSimple>
      <w:r w:rsidRPr="00BD03E8">
        <w:t>:</w:t>
      </w:r>
      <w:r>
        <w:t xml:space="preserve"> </w:t>
      </w:r>
      <w:r w:rsidRPr="00294100">
        <w:t>EM Store</w:t>
      </w:r>
    </w:p>
    <w:p w14:paraId="133EBF16" w14:textId="77777777" w:rsidR="00373477" w:rsidRPr="000A30CD" w:rsidRDefault="00373477" w:rsidP="00373477"/>
    <w:p w14:paraId="693569CF" w14:textId="77777777" w:rsidR="00373477" w:rsidRPr="00834E12" w:rsidRDefault="00373477" w:rsidP="00373477"/>
    <w:p w14:paraId="41291A98" w14:textId="77777777" w:rsidR="00373477" w:rsidRDefault="00373477" w:rsidP="00373477">
      <w:pPr>
        <w:contextualSpacing/>
        <w:jc w:val="center"/>
      </w:pPr>
      <w:r>
        <w:rPr>
          <w:noProof/>
        </w:rPr>
        <w:drawing>
          <wp:inline distT="0" distB="0" distL="0" distR="0" wp14:anchorId="1348035C" wp14:editId="4CB59552">
            <wp:extent cx="6466205" cy="3087808"/>
            <wp:effectExtent l="0" t="0" r="0" b="0"/>
            <wp:docPr id="1380" name="Picture 1989328796.png" descr="1989328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989328796.png"/>
                    <pic:cNvPicPr/>
                  </pic:nvPicPr>
                  <pic:blipFill>
                    <a:blip r:embed="rId208" cstate="print"/>
                    <a:stretch>
                      <a:fillRect/>
                    </a:stretch>
                  </pic:blipFill>
                  <pic:spPr>
                    <a:xfrm>
                      <a:off x="0" y="0"/>
                      <a:ext cx="6466205" cy="3087808"/>
                    </a:xfrm>
                    <a:prstGeom prst="rect">
                      <a:avLst/>
                    </a:prstGeom>
                  </pic:spPr>
                </pic:pic>
              </a:graphicData>
            </a:graphic>
          </wp:inline>
        </w:drawing>
      </w:r>
    </w:p>
    <w:p w14:paraId="60EDFE60" w14:textId="77777777" w:rsidR="00373477" w:rsidRPr="00294100" w:rsidRDefault="00373477" w:rsidP="00373477">
      <w:pPr>
        <w:pStyle w:val="Caption"/>
      </w:pPr>
      <w:r w:rsidRPr="00BD03E8">
        <w:t xml:space="preserve">Figure </w:t>
      </w:r>
      <w:fldSimple w:instr=" SEQ Figure \* ARABIC ">
        <w:r>
          <w:rPr>
            <w:noProof/>
          </w:rPr>
          <w:t>3</w:t>
        </w:r>
      </w:fldSimple>
      <w:r w:rsidRPr="00BD03E8">
        <w:t>:</w:t>
      </w:r>
      <w:r>
        <w:t xml:space="preserve"> </w:t>
      </w:r>
      <w:r w:rsidRPr="00294100">
        <w:t>Request Store Position</w:t>
      </w:r>
    </w:p>
    <w:p w14:paraId="25449BD1" w14:textId="77777777" w:rsidR="00373477" w:rsidRPr="000A30CD" w:rsidRDefault="00373477" w:rsidP="00373477"/>
    <w:p w14:paraId="541A6CD4" w14:textId="77777777" w:rsidR="00373477" w:rsidRPr="00834E12" w:rsidRDefault="00373477" w:rsidP="00373477"/>
    <w:p w14:paraId="14CDDAEF" w14:textId="77777777" w:rsidR="00373477" w:rsidRDefault="00373477" w:rsidP="00373477">
      <w:pPr>
        <w:pStyle w:val="Heading3"/>
      </w:pPr>
      <w:r>
        <w:lastRenderedPageBreak/>
        <w:t>Function Requirements</w:t>
      </w:r>
    </w:p>
    <w:p w14:paraId="3854B51A" w14:textId="77777777" w:rsidR="00373477" w:rsidRDefault="00373477" w:rsidP="00373477">
      <w:pPr>
        <w:pStyle w:val="Heading4"/>
      </w:pPr>
      <w:r>
        <w:t>Functional Requirements</w:t>
      </w:r>
    </w:p>
    <w:p w14:paraId="24B47BB7" w14:textId="77777777" w:rsidR="00373477" w:rsidRDefault="00373477" w:rsidP="00373477">
      <w:pPr>
        <w:pStyle w:val="Heading5"/>
      </w:pPr>
      <w:r>
        <w:t>Normal Operation</w:t>
      </w:r>
    </w:p>
    <w:p w14:paraId="3AFAEA15" w14:textId="77777777" w:rsidR="00373477" w:rsidRDefault="00373477" w:rsidP="00373477"/>
    <w:p w14:paraId="46F2EFDC" w14:textId="77777777" w:rsidR="00373477" w:rsidRPr="0017445F" w:rsidRDefault="00373477" w:rsidP="00373477">
      <w:pPr>
        <w:pStyle w:val="RERequirement"/>
        <w:shd w:val="clear" w:color="auto" w:fill="F2F2F2" w:themeFill="background1" w:themeFillShade="F2"/>
      </w:pPr>
      <w:bookmarkStart w:id="174" w:name="_f4d1999dead23f917995a25dc90d0d0c"/>
      <w:r>
        <w:t>1</w:t>
      </w:r>
      <w:bookmarkEnd w:id="174"/>
      <w:r>
        <w:t xml:space="preserve"> RKE Automatic Trigger 1</w:t>
      </w:r>
    </w:p>
    <w:p w14:paraId="70E8A8A8" w14:textId="77777777" w:rsidR="00373477" w:rsidRDefault="00373477" w:rsidP="00373477">
      <w:pPr>
        <w:rPr>
          <w:rFonts w:cs="Arial"/>
        </w:rPr>
      </w:pPr>
      <w:r>
        <w:rPr>
          <w:rFonts w:cs="Arial"/>
        </w:rPr>
        <w:t>"While</w:t>
      </w:r>
    </w:p>
    <w:p w14:paraId="289B17CA" w14:textId="77777777" w:rsidR="00373477" w:rsidRDefault="00373477" w:rsidP="00373477">
      <w:pPr>
        <w:rPr>
          <w:rFonts w:cs="Arial"/>
        </w:rPr>
      </w:pPr>
      <w:r>
        <w:rPr>
          <w:rFonts w:cs="Arial"/>
        </w:rPr>
        <w:t>- 'Provide Feature Configuration' is 'Advanced Classic Memory'</w:t>
      </w:r>
    </w:p>
    <w:p w14:paraId="60EC6371" w14:textId="77777777" w:rsidR="00373477" w:rsidRDefault="00373477" w:rsidP="00373477">
      <w:pPr>
        <w:rPr>
          <w:rFonts w:cs="Arial"/>
        </w:rPr>
      </w:pPr>
      <w:r>
        <w:rPr>
          <w:rFonts w:cs="Arial"/>
        </w:rPr>
        <w:t>- There is no remote transmitter associated to the memory location being stored</w:t>
      </w:r>
    </w:p>
    <w:p w14:paraId="67AFD5B1" w14:textId="77777777" w:rsidR="00373477" w:rsidRDefault="00373477" w:rsidP="00373477">
      <w:pPr>
        <w:rPr>
          <w:rFonts w:cs="Arial"/>
        </w:rPr>
      </w:pPr>
      <w:r>
        <w:rPr>
          <w:rFonts w:cs="Arial"/>
        </w:rPr>
        <w:t>When the 'Request Store Position' function triggers a Classic Memory store then the 'Request Store Position' function shall</w:t>
      </w:r>
    </w:p>
    <w:p w14:paraId="5FA5D9DD" w14:textId="77777777" w:rsidR="00373477" w:rsidRDefault="00373477" w:rsidP="00373477">
      <w:pPr>
        <w:rPr>
          <w:rFonts w:cs="Arial"/>
        </w:rPr>
      </w:pPr>
      <w:r>
        <w:rPr>
          <w:rFonts w:cs="Arial"/>
        </w:rPr>
        <w:t>- Output 'Memory_Command' as 'Store' to the memory location indicated in 'Memory_Input_Status'</w:t>
      </w:r>
    </w:p>
    <w:p w14:paraId="78A3E912" w14:textId="77777777" w:rsidR="00373477" w:rsidRDefault="00373477" w:rsidP="00373477">
      <w:pPr>
        <w:rPr>
          <w:rFonts w:cs="Arial"/>
        </w:rPr>
      </w:pPr>
      <w:r>
        <w:rPr>
          <w:rFonts w:cs="Arial"/>
        </w:rPr>
        <w:t>- Output 'ACM Prompt_Status' as 'Store' + the number of the profile stored too + 'RKE Help'</w:t>
      </w:r>
    </w:p>
    <w:p w14:paraId="4331460F" w14:textId="77777777" w:rsidR="00373477" w:rsidRDefault="00373477" w:rsidP="00373477">
      <w:pPr>
        <w:rPr>
          <w:rFonts w:cs="Arial"/>
        </w:rPr>
      </w:pPr>
      <w:r>
        <w:rPr>
          <w:rFonts w:cs="Arial"/>
        </w:rPr>
        <w:t>- Output 'Chime_Status' as 'Chime'</w:t>
      </w:r>
    </w:p>
    <w:p w14:paraId="5459844A" w14:textId="77777777" w:rsidR="00373477" w:rsidRDefault="00373477" w:rsidP="00373477">
      <w:pPr>
        <w:rPr>
          <w:rFonts w:cs="Arial"/>
        </w:rPr>
      </w:pPr>
      <w:r>
        <w:rPr>
          <w:rFonts w:cs="Arial"/>
        </w:rPr>
        <w:t>- Enter Wait Mode for a valid remote transmitter signal"</w:t>
      </w:r>
    </w:p>
    <w:p w14:paraId="0934F8BB"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63B027E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6DC59"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w:t>
            </w:r>
          </w:p>
        </w:tc>
      </w:tr>
      <w:tr w:rsidR="00373477" w:rsidRPr="00FD127C" w14:paraId="2CB1587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F8E159"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A1842" w14:textId="77777777" w:rsidR="00373477" w:rsidRDefault="00373477" w:rsidP="00812550"/>
        </w:tc>
      </w:tr>
      <w:tr w:rsidR="00373477" w:rsidRPr="00FD127C" w14:paraId="3418013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AD74C"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235D6" w14:textId="77777777" w:rsidR="00373477" w:rsidRDefault="00373477" w:rsidP="00812550"/>
        </w:tc>
      </w:tr>
      <w:tr w:rsidR="00373477" w:rsidRPr="00FD127C" w14:paraId="02B01D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2CCAF"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3102B" w14:textId="77777777" w:rsidR="00373477" w:rsidRDefault="00373477" w:rsidP="00812550"/>
        </w:tc>
      </w:tr>
      <w:tr w:rsidR="00373477" w:rsidRPr="00FD127C" w14:paraId="45FEC59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98CB2"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7541F"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2F05E"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C2E72" w14:textId="77777777" w:rsidR="00373477" w:rsidRDefault="00373477" w:rsidP="00812550"/>
        </w:tc>
      </w:tr>
      <w:tr w:rsidR="00373477" w:rsidRPr="00FD127C" w14:paraId="31D94D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0487D"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9DA8B"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D2E5945" wp14:editId="26239292">
                  <wp:extent cx="152400" cy="152400"/>
                  <wp:effectExtent l="0" t="0" r="0" b="0"/>
                  <wp:docPr id="138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Feature_Req_1 RKE Automatic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E1FF5A"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0E1F73" w14:textId="77777777" w:rsidR="00373477" w:rsidRDefault="00373477" w:rsidP="00812550"/>
        </w:tc>
      </w:tr>
      <w:tr w:rsidR="00373477" w:rsidRPr="00FD127C" w14:paraId="3AE40FE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BEB1D"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27A9E0"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CD769"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0933C"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D5891"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2B5838" w14:textId="77777777" w:rsidR="00373477" w:rsidRDefault="00373477" w:rsidP="00812550"/>
        </w:tc>
      </w:tr>
      <w:tr w:rsidR="00373477" w:rsidRPr="00FD127C" w14:paraId="0228DA9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42A855" w14:textId="77777777" w:rsidR="00373477" w:rsidRPr="00FD127C" w:rsidRDefault="002E13E1" w:rsidP="00812550">
            <w:pPr>
              <w:rPr>
                <w:rFonts w:cs="Arial"/>
                <w:bCs/>
                <w:color w:val="808080" w:themeColor="background1" w:themeShade="80"/>
                <w:sz w:val="16"/>
                <w:szCs w:val="14"/>
              </w:rPr>
            </w:pPr>
            <w:hyperlink r:id="rId209"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0A8D5"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99D90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566091" w14:textId="77777777" w:rsidR="00373477" w:rsidRDefault="00373477" w:rsidP="00373477"/>
    <w:p w14:paraId="30C37DBC" w14:textId="77777777" w:rsidR="00373477" w:rsidRPr="0017445F" w:rsidRDefault="00373477" w:rsidP="00373477">
      <w:pPr>
        <w:pStyle w:val="RERequirement"/>
        <w:shd w:val="clear" w:color="auto" w:fill="F2F2F2" w:themeFill="background1" w:themeFillShade="F2"/>
      </w:pPr>
      <w:bookmarkStart w:id="175" w:name="_7707f06e5e7a3d06d6a79e3c3d3dbc30"/>
      <w:r>
        <w:t>2</w:t>
      </w:r>
      <w:bookmarkEnd w:id="175"/>
      <w:r>
        <w:t xml:space="preserve"> RKE Manual  Trigger 1</w:t>
      </w:r>
    </w:p>
    <w:p w14:paraId="56BB64CB" w14:textId="77777777" w:rsidR="00373477" w:rsidRDefault="00373477" w:rsidP="00373477">
      <w:pPr>
        <w:rPr>
          <w:rFonts w:cs="Arial"/>
        </w:rPr>
      </w:pPr>
      <w:r>
        <w:rPr>
          <w:rFonts w:cs="Arial"/>
        </w:rPr>
        <w:t>"While</w:t>
      </w:r>
    </w:p>
    <w:p w14:paraId="6E16B53B" w14:textId="77777777" w:rsidR="00373477" w:rsidRDefault="00373477" w:rsidP="00373477">
      <w:pPr>
        <w:rPr>
          <w:rFonts w:cs="Arial"/>
        </w:rPr>
      </w:pPr>
      <w:r>
        <w:rPr>
          <w:rFonts w:cs="Arial"/>
        </w:rPr>
        <w:t>- 'Provide Feature Configuration' is 'Advanced Classic Memory'</w:t>
      </w:r>
    </w:p>
    <w:p w14:paraId="78339171" w14:textId="77777777" w:rsidR="00373477" w:rsidRDefault="00373477" w:rsidP="00373477">
      <w:pPr>
        <w:rPr>
          <w:rFonts w:cs="Arial"/>
        </w:rPr>
      </w:pPr>
      <w:r>
        <w:rPr>
          <w:rFonts w:cs="Arial"/>
        </w:rPr>
        <w:t>- There is at least one remote transmitter associated to the memory location being stored</w:t>
      </w:r>
    </w:p>
    <w:p w14:paraId="6D5F8360" w14:textId="77777777" w:rsidR="00373477" w:rsidRDefault="00373477" w:rsidP="00373477">
      <w:pPr>
        <w:rPr>
          <w:rFonts w:cs="Arial"/>
        </w:rPr>
      </w:pPr>
      <w:r>
        <w:rPr>
          <w:rFonts w:cs="Arial"/>
        </w:rPr>
        <w:t>When the 'Request Store Position' function triggers a Classic Memory store then the 'Request Store Position' function shall</w:t>
      </w:r>
    </w:p>
    <w:p w14:paraId="043FE64D" w14:textId="77777777" w:rsidR="00373477" w:rsidRDefault="00373477" w:rsidP="00373477">
      <w:pPr>
        <w:rPr>
          <w:rFonts w:cs="Arial"/>
        </w:rPr>
      </w:pPr>
      <w:r>
        <w:rPr>
          <w:rFonts w:cs="Arial"/>
        </w:rPr>
        <w:t>- Output 'Memory_Command' as 'Store' to the memory location indicated in 'Memory_Input_Status'</w:t>
      </w:r>
    </w:p>
    <w:p w14:paraId="2272C528" w14:textId="77777777" w:rsidR="00373477" w:rsidRDefault="00373477" w:rsidP="00373477">
      <w:pPr>
        <w:rPr>
          <w:rFonts w:cs="Arial"/>
        </w:rPr>
      </w:pPr>
      <w:r>
        <w:rPr>
          <w:rFonts w:cs="Arial"/>
        </w:rPr>
        <w:t>- Output 'ACM Prompt_Status' as 'Store' + the number of the profile stored too</w:t>
      </w:r>
    </w:p>
    <w:p w14:paraId="28025750" w14:textId="77777777" w:rsidR="00373477" w:rsidRDefault="00373477" w:rsidP="00373477">
      <w:pPr>
        <w:rPr>
          <w:rFonts w:cs="Arial"/>
        </w:rPr>
      </w:pPr>
      <w:r>
        <w:rPr>
          <w:rFonts w:cs="Arial"/>
        </w:rPr>
        <w:t>- Enter Wait Mode for a valid remote transmitter signal"</w:t>
      </w:r>
    </w:p>
    <w:p w14:paraId="7CDC7259"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3301019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BBBD1"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2</w:t>
            </w:r>
          </w:p>
        </w:tc>
      </w:tr>
      <w:tr w:rsidR="00373477" w:rsidRPr="00FD127C" w14:paraId="1D7E9D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6CE54"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64980" w14:textId="77777777" w:rsidR="00373477" w:rsidRDefault="00373477" w:rsidP="00812550"/>
        </w:tc>
      </w:tr>
      <w:tr w:rsidR="00373477" w:rsidRPr="00FD127C" w14:paraId="1945B17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558BC"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9DBE5" w14:textId="77777777" w:rsidR="00373477" w:rsidRDefault="00373477" w:rsidP="00812550"/>
        </w:tc>
      </w:tr>
      <w:tr w:rsidR="00373477" w:rsidRPr="00FD127C" w14:paraId="0A7C66A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6E553"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85DA0" w14:textId="77777777" w:rsidR="00373477" w:rsidRDefault="00373477" w:rsidP="00812550"/>
        </w:tc>
      </w:tr>
      <w:tr w:rsidR="00373477" w:rsidRPr="00FD127C" w14:paraId="766410A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A7F2A"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D4E9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C5D89"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CF51B" w14:textId="77777777" w:rsidR="00373477" w:rsidRDefault="00373477" w:rsidP="00812550"/>
        </w:tc>
      </w:tr>
      <w:tr w:rsidR="00373477" w:rsidRPr="00FD127C" w14:paraId="59B9BD4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0D76C"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53FF3"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DBAB119" wp14:editId="3E28DF8D">
                  <wp:extent cx="152400" cy="152400"/>
                  <wp:effectExtent l="0" t="0" r="0" b="0"/>
                  <wp:docPr id="138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 RKE Manual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30E8A"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31A5FE" w14:textId="77777777" w:rsidR="00373477" w:rsidRDefault="00373477" w:rsidP="00812550"/>
        </w:tc>
      </w:tr>
      <w:tr w:rsidR="00373477" w:rsidRPr="00FD127C" w14:paraId="11EE426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FACAE"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B05F29"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F7A78"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4A078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F1617"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F409B" w14:textId="77777777" w:rsidR="00373477" w:rsidRDefault="00373477" w:rsidP="00812550"/>
        </w:tc>
      </w:tr>
      <w:tr w:rsidR="00373477" w:rsidRPr="00FD127C" w14:paraId="2C9AE94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75C620" w14:textId="77777777" w:rsidR="00373477" w:rsidRPr="00FD127C" w:rsidRDefault="002E13E1" w:rsidP="00812550">
            <w:pPr>
              <w:rPr>
                <w:rFonts w:cs="Arial"/>
                <w:bCs/>
                <w:color w:val="808080" w:themeColor="background1" w:themeShade="80"/>
                <w:sz w:val="16"/>
                <w:szCs w:val="14"/>
              </w:rPr>
            </w:pPr>
            <w:hyperlink r:id="rId210"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EA49F"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E5049"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F3D382" w14:textId="77777777" w:rsidR="00373477" w:rsidRDefault="00373477" w:rsidP="00373477"/>
    <w:p w14:paraId="1E05FB18" w14:textId="77777777" w:rsidR="00373477" w:rsidRPr="0017445F" w:rsidRDefault="00373477" w:rsidP="00373477">
      <w:pPr>
        <w:pStyle w:val="RERequirement"/>
        <w:shd w:val="clear" w:color="auto" w:fill="F2F2F2" w:themeFill="background1" w:themeFillShade="F2"/>
      </w:pPr>
      <w:bookmarkStart w:id="176" w:name="_1624abbdbb3c52dadd223656a0228dc8"/>
      <w:r>
        <w:t>5</w:t>
      </w:r>
      <w:bookmarkEnd w:id="176"/>
      <w:r>
        <w:t xml:space="preserve"> RKE Incomplete - Cease Waiting 1</w:t>
      </w:r>
    </w:p>
    <w:p w14:paraId="667E8B87" w14:textId="77777777" w:rsidR="00373477" w:rsidRDefault="00373477" w:rsidP="00373477">
      <w:pPr>
        <w:rPr>
          <w:rFonts w:cs="Arial"/>
        </w:rPr>
      </w:pPr>
      <w:r>
        <w:rPr>
          <w:rFonts w:cs="Arial"/>
        </w:rPr>
        <w:t>"While the 'Request Store Position' function is in Wait Mode for a valid remote transmitter signal when Transmitter Wait Period elapses then the 'Request Store Position' function shall</w:t>
      </w:r>
    </w:p>
    <w:p w14:paraId="1FBBA2A5" w14:textId="77777777" w:rsidR="00373477" w:rsidRDefault="00373477" w:rsidP="00373477">
      <w:pPr>
        <w:rPr>
          <w:rFonts w:cs="Arial"/>
        </w:rPr>
      </w:pPr>
      <w:r>
        <w:rPr>
          <w:rFonts w:cs="Arial"/>
        </w:rPr>
        <w:t>- Exit Wait Mode"</w:t>
      </w:r>
    </w:p>
    <w:p w14:paraId="7C5B5D4B"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055F671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6FFC7"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w:t>
            </w:r>
          </w:p>
        </w:tc>
      </w:tr>
      <w:tr w:rsidR="00373477" w:rsidRPr="00FD127C" w14:paraId="5746982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373A4"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82594" w14:textId="77777777" w:rsidR="00373477" w:rsidRDefault="00373477" w:rsidP="00812550"/>
        </w:tc>
      </w:tr>
      <w:tr w:rsidR="00373477" w:rsidRPr="00FD127C" w14:paraId="310793F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7CD89"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4D18B" w14:textId="77777777" w:rsidR="00373477" w:rsidRDefault="00373477" w:rsidP="00812550"/>
        </w:tc>
      </w:tr>
      <w:tr w:rsidR="00373477" w:rsidRPr="00FD127C" w14:paraId="0959C06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55097"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1781D" w14:textId="77777777" w:rsidR="00373477" w:rsidRDefault="00373477" w:rsidP="00812550"/>
        </w:tc>
      </w:tr>
      <w:tr w:rsidR="00373477" w:rsidRPr="00FD127C" w14:paraId="463A0D5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747BF"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84ECB"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838482"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7F42FE" w14:textId="77777777" w:rsidR="00373477" w:rsidRDefault="00373477" w:rsidP="00812550"/>
        </w:tc>
      </w:tr>
      <w:tr w:rsidR="00373477" w:rsidRPr="00FD127C" w14:paraId="5F8405C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DF727"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F7060"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1150B66" wp14:editId="5F632676">
                  <wp:extent cx="152400" cy="152400"/>
                  <wp:effectExtent l="0" t="0" r="0" b="0"/>
                  <wp:docPr id="138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 RKE Incomplete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A71194"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A3A86" w14:textId="77777777" w:rsidR="00373477" w:rsidRDefault="00373477" w:rsidP="00812550"/>
        </w:tc>
      </w:tr>
      <w:tr w:rsidR="00373477" w:rsidRPr="00FD127C" w14:paraId="084F2C5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DF6EF" w14:textId="77777777" w:rsidR="00373477" w:rsidRPr="00FD127C" w:rsidRDefault="00373477"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571AA5"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61464"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92242"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542754"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7583D5" w14:textId="77777777" w:rsidR="00373477" w:rsidRDefault="00373477" w:rsidP="00812550"/>
        </w:tc>
      </w:tr>
      <w:tr w:rsidR="00373477" w:rsidRPr="00FD127C" w14:paraId="2EBF8BA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64D4A7" w14:textId="77777777" w:rsidR="00373477" w:rsidRPr="00FD127C" w:rsidRDefault="002E13E1" w:rsidP="00812550">
            <w:pPr>
              <w:rPr>
                <w:rFonts w:cs="Arial"/>
                <w:bCs/>
                <w:color w:val="808080" w:themeColor="background1" w:themeShade="80"/>
                <w:sz w:val="16"/>
                <w:szCs w:val="14"/>
              </w:rPr>
            </w:pPr>
            <w:hyperlink r:id="rId211"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3EFCB6"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19720"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5C73A3" w14:textId="77777777" w:rsidR="00373477" w:rsidRDefault="00373477" w:rsidP="00373477"/>
    <w:p w14:paraId="46CCE704" w14:textId="77777777" w:rsidR="00373477" w:rsidRPr="0017445F" w:rsidRDefault="00373477" w:rsidP="00373477">
      <w:pPr>
        <w:pStyle w:val="RERequirement"/>
        <w:shd w:val="clear" w:color="auto" w:fill="F2F2F2" w:themeFill="background1" w:themeFillShade="F2"/>
      </w:pPr>
      <w:bookmarkStart w:id="177" w:name="_c3093f3063d332a15c3642de441267b5"/>
      <w:r>
        <w:t>31</w:t>
      </w:r>
      <w:bookmarkEnd w:id="177"/>
      <w:r>
        <w:t xml:space="preserve"> Personalization - Manual Memory Trigger 1</w:t>
      </w:r>
    </w:p>
    <w:p w14:paraId="3DC76423" w14:textId="77777777" w:rsidR="00373477" w:rsidRDefault="00373477" w:rsidP="00373477">
      <w:pPr>
        <w:rPr>
          <w:rFonts w:cs="Arial"/>
        </w:rPr>
      </w:pPr>
      <w:r>
        <w:rPr>
          <w:rFonts w:cs="Arial"/>
        </w:rPr>
        <w:t>When the 'Request Store Position' function receives 'Memory_Input_Status' as 'Pers 1', 'Pers 2', 'Pers 2', or 'Pers 4' for Memory Selection Period then the 'Request Store Position' function shall trigger a Classic Memory store</w:t>
      </w:r>
    </w:p>
    <w:p w14:paraId="25596AD5"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09CE1AE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4383B"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31</w:t>
            </w:r>
          </w:p>
        </w:tc>
      </w:tr>
      <w:tr w:rsidR="00373477" w:rsidRPr="00FD127C" w14:paraId="4EBE8D6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A15DC"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576E2" w14:textId="77777777" w:rsidR="00373477" w:rsidRDefault="00373477" w:rsidP="00812550"/>
        </w:tc>
      </w:tr>
      <w:tr w:rsidR="00373477" w:rsidRPr="00FD127C" w14:paraId="2EB1BA4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435EF6"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F0C8F" w14:textId="77777777" w:rsidR="00373477" w:rsidRDefault="00373477" w:rsidP="00812550"/>
        </w:tc>
      </w:tr>
      <w:tr w:rsidR="00373477" w:rsidRPr="00FD127C" w14:paraId="5C873B7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3A741"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45FAE" w14:textId="77777777" w:rsidR="00373477" w:rsidRDefault="00373477" w:rsidP="00812550"/>
        </w:tc>
      </w:tr>
      <w:tr w:rsidR="00373477" w:rsidRPr="00FD127C" w14:paraId="6A78847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08F2E"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1C0D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CFA583"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D6F6D" w14:textId="77777777" w:rsidR="00373477" w:rsidRDefault="00373477" w:rsidP="00812550"/>
        </w:tc>
      </w:tr>
      <w:tr w:rsidR="00373477" w:rsidRPr="00FD127C" w14:paraId="29A0052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E70DE"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CD1DD"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BBD44"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289319" w14:textId="77777777" w:rsidR="00373477" w:rsidRDefault="00373477" w:rsidP="00812550"/>
        </w:tc>
      </w:tr>
      <w:tr w:rsidR="00373477" w:rsidRPr="00FD127C" w14:paraId="72F41FC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3095A"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BAAD84"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F897B"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9F612"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1E7D4"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7A14E" w14:textId="77777777" w:rsidR="00373477" w:rsidRDefault="00373477" w:rsidP="00812550"/>
        </w:tc>
      </w:tr>
      <w:tr w:rsidR="00373477" w:rsidRPr="00FD127C" w14:paraId="4C37F08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72F0AE" w14:textId="77777777" w:rsidR="00373477" w:rsidRPr="00FD127C" w:rsidRDefault="002E13E1" w:rsidP="00812550">
            <w:pPr>
              <w:rPr>
                <w:rFonts w:cs="Arial"/>
                <w:bCs/>
                <w:color w:val="808080" w:themeColor="background1" w:themeShade="80"/>
                <w:sz w:val="16"/>
                <w:szCs w:val="14"/>
              </w:rPr>
            </w:pPr>
            <w:hyperlink r:id="rId212"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87F44A"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B393B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14868D" w14:textId="77777777" w:rsidR="00373477" w:rsidRDefault="00373477" w:rsidP="00373477"/>
    <w:p w14:paraId="437A9894" w14:textId="77777777" w:rsidR="00373477" w:rsidRPr="0017445F" w:rsidRDefault="00373477" w:rsidP="00373477">
      <w:pPr>
        <w:pStyle w:val="RERequirement"/>
        <w:shd w:val="clear" w:color="auto" w:fill="F2F2F2" w:themeFill="background1" w:themeFillShade="F2"/>
      </w:pPr>
      <w:bookmarkStart w:id="178" w:name="_e49df33ede757b8b6219b9909caf082f"/>
      <w:r>
        <w:t>33</w:t>
      </w:r>
      <w:bookmarkEnd w:id="178"/>
      <w:r>
        <w:t xml:space="preserve"> Personalization - Memory Store 1</w:t>
      </w:r>
    </w:p>
    <w:p w14:paraId="513C38EF" w14:textId="77777777" w:rsidR="00373477" w:rsidRDefault="00373477" w:rsidP="00373477">
      <w:pPr>
        <w:rPr>
          <w:rFonts w:cs="Arial"/>
        </w:rPr>
      </w:pPr>
      <w:r>
        <w:rPr>
          <w:rFonts w:cs="Arial"/>
        </w:rPr>
        <w:t>When the 'Request Store Position' function triggers a Classic Memory store then it shall output 'Memory_Command' as 'Store' + the memory location indicated in 'Memory_Input_Status'</w:t>
      </w:r>
    </w:p>
    <w:p w14:paraId="0E611A7E"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0944AF9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21C4E"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33</w:t>
            </w:r>
          </w:p>
        </w:tc>
      </w:tr>
      <w:tr w:rsidR="00373477" w:rsidRPr="00FD127C" w14:paraId="53B360A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0B967"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568D4" w14:textId="77777777" w:rsidR="00373477" w:rsidRDefault="00373477" w:rsidP="00812550"/>
        </w:tc>
      </w:tr>
      <w:tr w:rsidR="00373477" w:rsidRPr="00FD127C" w14:paraId="19CC550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F1BF7"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0A8E6" w14:textId="77777777" w:rsidR="00373477" w:rsidRDefault="00373477" w:rsidP="00812550"/>
        </w:tc>
      </w:tr>
      <w:tr w:rsidR="00373477" w:rsidRPr="00FD127C" w14:paraId="27F6B6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790DD"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D5085" w14:textId="77777777" w:rsidR="00373477" w:rsidRDefault="00373477" w:rsidP="00812550"/>
        </w:tc>
      </w:tr>
      <w:tr w:rsidR="00373477" w:rsidRPr="00FD127C" w14:paraId="5D0D24A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021C1"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BBAEF"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2F4A27"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3C8026" w14:textId="77777777" w:rsidR="00373477" w:rsidRDefault="00373477" w:rsidP="00812550"/>
        </w:tc>
      </w:tr>
      <w:tr w:rsidR="00373477" w:rsidRPr="00FD127C" w14:paraId="5B8E33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49F6B"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4A9E8"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9C777F9" wp14:editId="74527601">
                  <wp:extent cx="152400" cy="152400"/>
                  <wp:effectExtent l="0" t="0" r="0" b="0"/>
                  <wp:docPr id="138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17018B"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330A6" w14:textId="77777777" w:rsidR="00373477" w:rsidRDefault="00373477" w:rsidP="00812550"/>
        </w:tc>
      </w:tr>
      <w:tr w:rsidR="00373477" w:rsidRPr="00FD127C" w14:paraId="3373011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DCED1"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D41327"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F6FF2"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67A4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D7D5D"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F1987" w14:textId="77777777" w:rsidR="00373477" w:rsidRDefault="00373477" w:rsidP="00812550"/>
        </w:tc>
      </w:tr>
      <w:tr w:rsidR="00373477" w:rsidRPr="00FD127C" w14:paraId="3EA9C57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FEDB20" w14:textId="77777777" w:rsidR="00373477" w:rsidRPr="00FD127C" w:rsidRDefault="002E13E1" w:rsidP="00812550">
            <w:pPr>
              <w:rPr>
                <w:rFonts w:cs="Arial"/>
                <w:bCs/>
                <w:color w:val="808080" w:themeColor="background1" w:themeShade="80"/>
                <w:sz w:val="16"/>
                <w:szCs w:val="14"/>
              </w:rPr>
            </w:pPr>
            <w:hyperlink r:id="rId213"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2944CD"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412EB5"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098635" w14:textId="77777777" w:rsidR="00373477" w:rsidRDefault="00373477" w:rsidP="00373477"/>
    <w:p w14:paraId="126E4B2A" w14:textId="77777777" w:rsidR="00373477" w:rsidRPr="0017445F" w:rsidRDefault="00373477" w:rsidP="00373477">
      <w:pPr>
        <w:pStyle w:val="RERequirement"/>
        <w:shd w:val="clear" w:color="auto" w:fill="F2F2F2" w:themeFill="background1" w:themeFillShade="F2"/>
      </w:pPr>
      <w:bookmarkStart w:id="179" w:name="_ced1102c96360820a30dd3aa38801a24"/>
      <w:r>
        <w:t>35</w:t>
      </w:r>
      <w:bookmarkEnd w:id="179"/>
      <w:r>
        <w:t xml:space="preserve"> Personalization - Memory Store 3</w:t>
      </w:r>
    </w:p>
    <w:p w14:paraId="2C464EAB" w14:textId="77777777" w:rsidR="00373477" w:rsidRDefault="00373477" w:rsidP="00373477">
      <w:pPr>
        <w:rPr>
          <w:rFonts w:cs="Arial"/>
        </w:rPr>
      </w:pPr>
      <w:r>
        <w:rPr>
          <w:rFonts w:cs="Arial"/>
        </w:rPr>
        <w:t>"When the following functions receive 'Memory_Command' as 'Store' then the following functions shall read the current settings of any available positional memory axis</w:t>
      </w:r>
    </w:p>
    <w:p w14:paraId="2044C9BE" w14:textId="77777777" w:rsidR="00373477" w:rsidRDefault="00373477" w:rsidP="00373477">
      <w:pPr>
        <w:rPr>
          <w:rFonts w:cs="Arial"/>
        </w:rPr>
      </w:pPr>
      <w:r>
        <w:rPr>
          <w:rFonts w:cs="Arial"/>
        </w:rPr>
        <w:t>- Read Mirrors Current Position</w:t>
      </w:r>
    </w:p>
    <w:p w14:paraId="09FC4CC7" w14:textId="77777777" w:rsidR="00373477" w:rsidRDefault="00373477" w:rsidP="00373477">
      <w:pPr>
        <w:rPr>
          <w:rFonts w:cs="Arial"/>
        </w:rPr>
      </w:pPr>
      <w:r>
        <w:rPr>
          <w:rFonts w:cs="Arial"/>
        </w:rPr>
        <w:t>- Read Seat Current Position</w:t>
      </w:r>
    </w:p>
    <w:p w14:paraId="2F1A1E19" w14:textId="77777777" w:rsidR="00373477" w:rsidRDefault="00373477" w:rsidP="00373477">
      <w:pPr>
        <w:rPr>
          <w:rFonts w:cs="Arial"/>
        </w:rPr>
      </w:pPr>
      <w:r>
        <w:rPr>
          <w:rFonts w:cs="Arial"/>
        </w:rPr>
        <w:t>- Read Steering Current Position</w:t>
      </w:r>
    </w:p>
    <w:p w14:paraId="18017A94" w14:textId="77777777" w:rsidR="00373477" w:rsidRDefault="00373477" w:rsidP="00373477">
      <w:pPr>
        <w:rPr>
          <w:rFonts w:cs="Arial"/>
        </w:rPr>
      </w:pPr>
      <w:r>
        <w:rPr>
          <w:rFonts w:cs="Arial"/>
        </w:rPr>
        <w:t>- Read Pedals Current Position</w:t>
      </w:r>
    </w:p>
    <w:p w14:paraId="0BC83CE9" w14:textId="77777777" w:rsidR="00373477" w:rsidRDefault="00373477" w:rsidP="00373477">
      <w:pPr>
        <w:rPr>
          <w:rFonts w:cs="Arial"/>
        </w:rPr>
      </w:pPr>
      <w:r>
        <w:rPr>
          <w:rFonts w:cs="Arial"/>
        </w:rPr>
        <w:t>- Read AHUD Current Brightness"</w:t>
      </w:r>
    </w:p>
    <w:p w14:paraId="1BD57284"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46AD15F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6EA72"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35</w:t>
            </w:r>
          </w:p>
        </w:tc>
      </w:tr>
      <w:tr w:rsidR="00373477" w:rsidRPr="00FD127C" w14:paraId="08AD3D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09CEA"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0A455" w14:textId="77777777" w:rsidR="00373477" w:rsidRDefault="00373477" w:rsidP="00812550"/>
        </w:tc>
      </w:tr>
      <w:tr w:rsidR="00373477" w:rsidRPr="00FD127C" w14:paraId="528483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58671"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3843A" w14:textId="77777777" w:rsidR="00373477" w:rsidRDefault="00373477" w:rsidP="00812550"/>
        </w:tc>
      </w:tr>
      <w:tr w:rsidR="00373477" w:rsidRPr="00FD127C" w14:paraId="48702AB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7BA4C"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2DC09" w14:textId="77777777" w:rsidR="00373477" w:rsidRDefault="00373477" w:rsidP="00812550"/>
        </w:tc>
      </w:tr>
      <w:tr w:rsidR="00373477" w:rsidRPr="00FD127C" w14:paraId="5AF3D46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3D2CD"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AC2E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44693"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45EC0" w14:textId="77777777" w:rsidR="00373477" w:rsidRDefault="00373477" w:rsidP="00812550"/>
        </w:tc>
      </w:tr>
      <w:tr w:rsidR="00373477" w:rsidRPr="00FD127C" w14:paraId="3F7F5CC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929FF"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CF1A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0F8196"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B433D" w14:textId="77777777" w:rsidR="00373477" w:rsidRDefault="00373477" w:rsidP="00812550"/>
        </w:tc>
      </w:tr>
      <w:tr w:rsidR="00373477" w:rsidRPr="00FD127C" w14:paraId="4741D04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7A53A"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2A4E80"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279AF"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3321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4D459"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C3452D" w14:textId="77777777" w:rsidR="00373477" w:rsidRDefault="00373477" w:rsidP="00812550"/>
        </w:tc>
      </w:tr>
      <w:tr w:rsidR="00373477" w:rsidRPr="00FD127C" w14:paraId="7D4535B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E0E4AD" w14:textId="77777777" w:rsidR="00373477" w:rsidRPr="00FD127C" w:rsidRDefault="002E13E1" w:rsidP="00812550">
            <w:pPr>
              <w:rPr>
                <w:rFonts w:cs="Arial"/>
                <w:bCs/>
                <w:color w:val="808080" w:themeColor="background1" w:themeShade="80"/>
                <w:sz w:val="16"/>
                <w:szCs w:val="14"/>
              </w:rPr>
            </w:pPr>
            <w:hyperlink r:id="rId214"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B19E5C"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4FD45"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2A1AF9" w14:textId="77777777" w:rsidR="00373477" w:rsidRDefault="00373477" w:rsidP="00373477"/>
    <w:p w14:paraId="6159A18A" w14:textId="77777777" w:rsidR="00373477" w:rsidRPr="0017445F" w:rsidRDefault="00373477" w:rsidP="00373477">
      <w:pPr>
        <w:pStyle w:val="RERequirement"/>
        <w:shd w:val="clear" w:color="auto" w:fill="F2F2F2" w:themeFill="background1" w:themeFillShade="F2"/>
      </w:pPr>
      <w:bookmarkStart w:id="180" w:name="_d501e7045cfddf1435c6fa03c21698c4"/>
      <w:r>
        <w:t>36</w:t>
      </w:r>
      <w:bookmarkEnd w:id="180"/>
      <w:r>
        <w:t xml:space="preserve"> Personalization - Memory Store 4</w:t>
      </w:r>
    </w:p>
    <w:p w14:paraId="4697183A" w14:textId="77777777" w:rsidR="00373477" w:rsidRDefault="00373477" w:rsidP="00373477">
      <w:pPr>
        <w:rPr>
          <w:rFonts w:cs="Arial"/>
        </w:rPr>
      </w:pPr>
      <w:r>
        <w:rPr>
          <w:rFonts w:cs="Arial"/>
        </w:rPr>
        <w:t>"When the following functions complete reading the current settings then the following functions shall output the current settings and 'Profile' as the memory location indicated in 'Memory_Command'</w:t>
      </w:r>
    </w:p>
    <w:p w14:paraId="2D8954E5" w14:textId="77777777" w:rsidR="00373477" w:rsidRDefault="00373477" w:rsidP="00373477">
      <w:pPr>
        <w:rPr>
          <w:rFonts w:cs="Arial"/>
        </w:rPr>
      </w:pPr>
      <w:r>
        <w:rPr>
          <w:rFonts w:cs="Arial"/>
        </w:rPr>
        <w:t>- Read Seat Current Position</w:t>
      </w:r>
    </w:p>
    <w:p w14:paraId="088A9748" w14:textId="77777777" w:rsidR="00373477" w:rsidRDefault="00373477" w:rsidP="00373477">
      <w:pPr>
        <w:rPr>
          <w:rFonts w:cs="Arial"/>
        </w:rPr>
      </w:pPr>
      <w:r>
        <w:rPr>
          <w:rFonts w:cs="Arial"/>
        </w:rPr>
        <w:t>- Read Steering Current Position</w:t>
      </w:r>
    </w:p>
    <w:p w14:paraId="47DA6093" w14:textId="77777777" w:rsidR="00373477" w:rsidRDefault="00373477" w:rsidP="00373477">
      <w:pPr>
        <w:rPr>
          <w:rFonts w:cs="Arial"/>
        </w:rPr>
      </w:pPr>
      <w:r>
        <w:rPr>
          <w:rFonts w:cs="Arial"/>
        </w:rPr>
        <w:t>- Read Pedals Current Position</w:t>
      </w:r>
    </w:p>
    <w:p w14:paraId="1FB7C2D1" w14:textId="77777777" w:rsidR="00373477" w:rsidRDefault="00373477" w:rsidP="00373477">
      <w:pPr>
        <w:rPr>
          <w:rFonts w:cs="Arial"/>
        </w:rPr>
      </w:pPr>
      <w:r>
        <w:rPr>
          <w:rFonts w:cs="Arial"/>
        </w:rPr>
        <w:t>- Read AHUD Current Brightness"</w:t>
      </w:r>
    </w:p>
    <w:p w14:paraId="67B9967A"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7719061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EBC42"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Requirement ID: 36</w:t>
            </w:r>
          </w:p>
        </w:tc>
      </w:tr>
      <w:tr w:rsidR="00373477" w:rsidRPr="00FD127C" w14:paraId="77B10A8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AAF11"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AE070" w14:textId="77777777" w:rsidR="00373477" w:rsidRDefault="00373477" w:rsidP="00812550"/>
        </w:tc>
      </w:tr>
      <w:tr w:rsidR="00373477" w:rsidRPr="00FD127C" w14:paraId="40C925C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EE58E0"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47640" w14:textId="77777777" w:rsidR="00373477" w:rsidRDefault="00373477" w:rsidP="00812550"/>
        </w:tc>
      </w:tr>
      <w:tr w:rsidR="00373477" w:rsidRPr="00FD127C" w14:paraId="0A9A1F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C1E48"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2B72D" w14:textId="77777777" w:rsidR="00373477" w:rsidRDefault="00373477" w:rsidP="00812550"/>
        </w:tc>
      </w:tr>
      <w:tr w:rsidR="00373477" w:rsidRPr="00FD127C" w14:paraId="76DAAC7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654F9"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6C380"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6E6B0"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C919B" w14:textId="77777777" w:rsidR="00373477" w:rsidRDefault="00373477" w:rsidP="00812550"/>
        </w:tc>
      </w:tr>
      <w:tr w:rsidR="00373477" w:rsidRPr="00FD127C" w14:paraId="71E52B7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7442C"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F180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9F91E"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6EAA9" w14:textId="77777777" w:rsidR="00373477" w:rsidRDefault="00373477" w:rsidP="00812550"/>
        </w:tc>
      </w:tr>
      <w:tr w:rsidR="00373477" w:rsidRPr="00FD127C" w14:paraId="02E1A28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228EE"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A94073"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A5DB6"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9D21B"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E181F"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02D95" w14:textId="77777777" w:rsidR="00373477" w:rsidRDefault="00373477" w:rsidP="00812550"/>
        </w:tc>
      </w:tr>
      <w:tr w:rsidR="00373477" w:rsidRPr="00FD127C" w14:paraId="5D69574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257A2D" w14:textId="77777777" w:rsidR="00373477" w:rsidRPr="00FD127C" w:rsidRDefault="002E13E1" w:rsidP="00812550">
            <w:pPr>
              <w:rPr>
                <w:rFonts w:cs="Arial"/>
                <w:bCs/>
                <w:color w:val="808080" w:themeColor="background1" w:themeShade="80"/>
                <w:sz w:val="16"/>
                <w:szCs w:val="14"/>
              </w:rPr>
            </w:pPr>
            <w:hyperlink r:id="rId215"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CD55C"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20011"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45329B" w14:textId="77777777" w:rsidR="00373477" w:rsidRDefault="00373477" w:rsidP="00373477"/>
    <w:p w14:paraId="52B31D8E" w14:textId="77777777" w:rsidR="00373477" w:rsidRPr="0017445F" w:rsidRDefault="00373477" w:rsidP="00373477">
      <w:pPr>
        <w:pStyle w:val="RERequirement"/>
        <w:shd w:val="clear" w:color="auto" w:fill="F2F2F2" w:themeFill="background1" w:themeFillShade="F2"/>
      </w:pPr>
      <w:bookmarkStart w:id="181" w:name="_5e266b78236b22a67dd90ee1113c2825"/>
      <w:r>
        <w:t>52</w:t>
      </w:r>
      <w:bookmarkEnd w:id="181"/>
      <w:r>
        <w:t xml:space="preserve"> Driver Profile Creation - Enter Button Association Mode</w:t>
      </w:r>
    </w:p>
    <w:p w14:paraId="3C81A1BC" w14:textId="77777777" w:rsidR="00373477" w:rsidRDefault="00373477" w:rsidP="00373477">
      <w:pPr>
        <w:rPr>
          <w:rFonts w:cs="Arial"/>
        </w:rPr>
      </w:pPr>
      <w:r>
        <w:rPr>
          <w:rFonts w:cs="Arial"/>
        </w:rPr>
        <w:t>When the 'Request Store Position' function receives 'Button Association Mode' as 'Associate' then the 'Request Store Position' function shall enter Wait Mode for association selection</w:t>
      </w:r>
    </w:p>
    <w:p w14:paraId="54267845"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671D603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0DA23"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52</w:t>
            </w:r>
          </w:p>
        </w:tc>
      </w:tr>
      <w:tr w:rsidR="00373477" w:rsidRPr="00FD127C" w14:paraId="102F2B2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0B5E1"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E76C4" w14:textId="77777777" w:rsidR="00373477" w:rsidRDefault="00373477" w:rsidP="00812550"/>
        </w:tc>
      </w:tr>
      <w:tr w:rsidR="00373477" w:rsidRPr="00FD127C" w14:paraId="670E3D3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63001"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C9E36" w14:textId="77777777" w:rsidR="00373477" w:rsidRDefault="00373477" w:rsidP="00812550"/>
        </w:tc>
      </w:tr>
      <w:tr w:rsidR="00373477" w:rsidRPr="00FD127C" w14:paraId="1CE1B1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FE271"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ED302" w14:textId="77777777" w:rsidR="00373477" w:rsidRDefault="00373477" w:rsidP="00812550"/>
        </w:tc>
      </w:tr>
      <w:tr w:rsidR="00373477" w:rsidRPr="00FD127C" w14:paraId="1B882FA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35512"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35F10"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B2EC9C"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C09FF" w14:textId="77777777" w:rsidR="00373477" w:rsidRDefault="00373477" w:rsidP="00812550"/>
        </w:tc>
      </w:tr>
      <w:tr w:rsidR="00373477" w:rsidRPr="00FD127C" w14:paraId="3A8AB33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85C4D"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9D8E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A20097"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FD53F5" w14:textId="77777777" w:rsidR="00373477" w:rsidRDefault="00373477" w:rsidP="00812550"/>
        </w:tc>
      </w:tr>
      <w:tr w:rsidR="00373477" w:rsidRPr="00FD127C" w14:paraId="52E1E04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97328"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93B83F"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02653"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B0509"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CFDAB"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3C42F7" w14:textId="77777777" w:rsidR="00373477" w:rsidRDefault="00373477" w:rsidP="00812550"/>
        </w:tc>
      </w:tr>
      <w:tr w:rsidR="00373477" w:rsidRPr="00FD127C" w14:paraId="17DEF1E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653EC9" w14:textId="77777777" w:rsidR="00373477" w:rsidRPr="00FD127C" w:rsidRDefault="002E13E1" w:rsidP="00812550">
            <w:pPr>
              <w:rPr>
                <w:rFonts w:cs="Arial"/>
                <w:bCs/>
                <w:color w:val="808080" w:themeColor="background1" w:themeShade="80"/>
                <w:sz w:val="16"/>
                <w:szCs w:val="14"/>
              </w:rPr>
            </w:pPr>
            <w:hyperlink r:id="rId216"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2673B2"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142DD"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F2E7AF" w14:textId="77777777" w:rsidR="00373477" w:rsidRDefault="00373477" w:rsidP="00373477"/>
    <w:p w14:paraId="27AF0A54" w14:textId="77777777" w:rsidR="00373477" w:rsidRPr="0017445F" w:rsidRDefault="00373477" w:rsidP="00373477">
      <w:pPr>
        <w:pStyle w:val="RERequirement"/>
        <w:shd w:val="clear" w:color="auto" w:fill="F2F2F2" w:themeFill="background1" w:themeFillShade="F2"/>
      </w:pPr>
      <w:bookmarkStart w:id="182" w:name="_757dd9f5d3369345563c1ecf705cf288"/>
      <w:r>
        <w:t>53</w:t>
      </w:r>
      <w:bookmarkEnd w:id="182"/>
      <w:r>
        <w:t xml:space="preserve"> Driver Profile Creation - Exit Button Association Mode</w:t>
      </w:r>
    </w:p>
    <w:p w14:paraId="012C059F" w14:textId="77777777" w:rsidR="00373477" w:rsidRDefault="00373477" w:rsidP="00373477">
      <w:pPr>
        <w:rPr>
          <w:rFonts w:cs="Arial"/>
        </w:rPr>
      </w:pPr>
      <w:r>
        <w:rPr>
          <w:rFonts w:cs="Arial"/>
        </w:rPr>
        <w:t>When the 'Request Store Position' function receives 'Button Association Mode' as 'Inactive' then the 'Request Store Position' function shall enter Wait Mode for association selection</w:t>
      </w:r>
    </w:p>
    <w:p w14:paraId="10E054B8"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7EB4786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ED3EA"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53</w:t>
            </w:r>
          </w:p>
        </w:tc>
      </w:tr>
      <w:tr w:rsidR="00373477" w:rsidRPr="00FD127C" w14:paraId="23D08FE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C1F68"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DD77B" w14:textId="77777777" w:rsidR="00373477" w:rsidRDefault="00373477" w:rsidP="00812550"/>
        </w:tc>
      </w:tr>
      <w:tr w:rsidR="00373477" w:rsidRPr="00FD127C" w14:paraId="3531BF2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C90DE"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E5E3B" w14:textId="77777777" w:rsidR="00373477" w:rsidRDefault="00373477" w:rsidP="00812550"/>
        </w:tc>
      </w:tr>
      <w:tr w:rsidR="00373477" w:rsidRPr="00FD127C" w14:paraId="610A3EA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ED3BE"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E100B" w14:textId="77777777" w:rsidR="00373477" w:rsidRDefault="00373477" w:rsidP="00812550"/>
        </w:tc>
      </w:tr>
      <w:tr w:rsidR="00373477" w:rsidRPr="00FD127C" w14:paraId="1C832C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35407"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B80F0"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E3C59"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DEEEA" w14:textId="77777777" w:rsidR="00373477" w:rsidRDefault="00373477" w:rsidP="00812550"/>
        </w:tc>
      </w:tr>
      <w:tr w:rsidR="00373477" w:rsidRPr="00FD127C" w14:paraId="320DF7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0D0C5"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61493"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FFA63"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A5572C" w14:textId="77777777" w:rsidR="00373477" w:rsidRDefault="00373477" w:rsidP="00812550"/>
        </w:tc>
      </w:tr>
      <w:tr w:rsidR="00373477" w:rsidRPr="00FD127C" w14:paraId="77CA740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D31D4"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FD7140"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E78EC"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1B2F3"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AFD7A"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BB0C0F" w14:textId="77777777" w:rsidR="00373477" w:rsidRDefault="00373477" w:rsidP="00812550"/>
        </w:tc>
      </w:tr>
      <w:tr w:rsidR="00373477" w:rsidRPr="00FD127C" w14:paraId="1DA6F2B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D18BC1" w14:textId="77777777" w:rsidR="00373477" w:rsidRPr="00FD127C" w:rsidRDefault="002E13E1" w:rsidP="00812550">
            <w:pPr>
              <w:rPr>
                <w:rFonts w:cs="Arial"/>
                <w:bCs/>
                <w:color w:val="808080" w:themeColor="background1" w:themeShade="80"/>
                <w:sz w:val="16"/>
                <w:szCs w:val="14"/>
              </w:rPr>
            </w:pPr>
            <w:hyperlink r:id="rId217"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B3DE8"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2E278"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BAC14F" w14:textId="77777777" w:rsidR="00373477" w:rsidRDefault="00373477" w:rsidP="00373477"/>
    <w:p w14:paraId="1F96B138" w14:textId="77777777" w:rsidR="00373477" w:rsidRPr="0017445F" w:rsidRDefault="00373477" w:rsidP="00373477">
      <w:pPr>
        <w:pStyle w:val="RERequirement"/>
        <w:shd w:val="clear" w:color="auto" w:fill="F2F2F2" w:themeFill="background1" w:themeFillShade="F2"/>
      </w:pPr>
      <w:bookmarkStart w:id="183" w:name="_a0c3ebeb25ccd3fc21ee063346cabef4"/>
      <w:r>
        <w:t>54</w:t>
      </w:r>
      <w:bookmarkEnd w:id="183"/>
      <w:r>
        <w:t xml:space="preserve"> Driver Profile Creation - Cease Waiting 1</w:t>
      </w:r>
    </w:p>
    <w:p w14:paraId="731969B0" w14:textId="77777777" w:rsidR="00373477" w:rsidRDefault="00373477" w:rsidP="00373477">
      <w:pPr>
        <w:rPr>
          <w:rFonts w:cs="Arial"/>
        </w:rPr>
      </w:pPr>
      <w:r>
        <w:rPr>
          <w:rFonts w:cs="Arial"/>
        </w:rPr>
        <w:t>While the 'Request Store Position' function is in Wait Mode for association selection and Association Selection Period elapses then the 'Request Store Position' function shall exit Waiting Mode</w:t>
      </w:r>
    </w:p>
    <w:p w14:paraId="30F8758E"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33E980C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C2A2B9"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54</w:t>
            </w:r>
          </w:p>
        </w:tc>
      </w:tr>
      <w:tr w:rsidR="00373477" w:rsidRPr="00FD127C" w14:paraId="0B38222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D3505"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7D08A" w14:textId="77777777" w:rsidR="00373477" w:rsidRDefault="00373477" w:rsidP="00812550"/>
        </w:tc>
      </w:tr>
      <w:tr w:rsidR="00373477" w:rsidRPr="00FD127C" w14:paraId="0FC5D70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36B8B"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17582" w14:textId="77777777" w:rsidR="00373477" w:rsidRDefault="00373477" w:rsidP="00812550"/>
        </w:tc>
      </w:tr>
      <w:tr w:rsidR="00373477" w:rsidRPr="00FD127C" w14:paraId="1B2AC49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77A2B"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68DCC" w14:textId="77777777" w:rsidR="00373477" w:rsidRDefault="00373477" w:rsidP="00812550"/>
        </w:tc>
      </w:tr>
      <w:tr w:rsidR="00373477" w:rsidRPr="00FD127C" w14:paraId="04563FD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3D973"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9E466"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BEBCD"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21401" w14:textId="77777777" w:rsidR="00373477" w:rsidRDefault="00373477" w:rsidP="00812550"/>
        </w:tc>
      </w:tr>
      <w:tr w:rsidR="00373477" w:rsidRPr="00FD127C" w14:paraId="51C28A7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C980F"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2800B"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A85E998" wp14:editId="1E5F2EFB">
                  <wp:extent cx="152400" cy="152400"/>
                  <wp:effectExtent l="0" t="0" r="0" b="0"/>
                  <wp:docPr id="139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Feature_Req_28 Driver Profile Creation - Cease Waiting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B704EE"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4FD9E" w14:textId="77777777" w:rsidR="00373477" w:rsidRDefault="00373477" w:rsidP="00812550"/>
        </w:tc>
      </w:tr>
      <w:tr w:rsidR="00373477" w:rsidRPr="00FD127C" w14:paraId="1274A08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6B892"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237B80"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5BBC3"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0EEA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022BC"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14443" w14:textId="77777777" w:rsidR="00373477" w:rsidRDefault="00373477" w:rsidP="00812550"/>
        </w:tc>
      </w:tr>
      <w:tr w:rsidR="00373477" w:rsidRPr="00FD127C" w14:paraId="673C703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3E0008" w14:textId="77777777" w:rsidR="00373477" w:rsidRPr="00FD127C" w:rsidRDefault="002E13E1" w:rsidP="00812550">
            <w:pPr>
              <w:rPr>
                <w:rFonts w:cs="Arial"/>
                <w:bCs/>
                <w:color w:val="808080" w:themeColor="background1" w:themeShade="80"/>
                <w:sz w:val="16"/>
                <w:szCs w:val="14"/>
              </w:rPr>
            </w:pPr>
            <w:hyperlink r:id="rId218"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3E8DB"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58EB01"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A9A235" w14:textId="77777777" w:rsidR="00373477" w:rsidRDefault="00373477" w:rsidP="00373477"/>
    <w:p w14:paraId="4AC095E2" w14:textId="77777777" w:rsidR="00373477" w:rsidRPr="0017445F" w:rsidRDefault="00373477" w:rsidP="00373477">
      <w:pPr>
        <w:pStyle w:val="RERequirement"/>
        <w:shd w:val="clear" w:color="auto" w:fill="F2F2F2" w:themeFill="background1" w:themeFillShade="F2"/>
      </w:pPr>
      <w:bookmarkStart w:id="184" w:name="_b503230a26798d555026ed02a97e6642"/>
      <w:r>
        <w:t>56</w:t>
      </w:r>
      <w:bookmarkEnd w:id="184"/>
      <w:r>
        <w:t xml:space="preserve"> Driver Profile Creation - Store 1</w:t>
      </w:r>
    </w:p>
    <w:p w14:paraId="5942D5A4" w14:textId="77777777" w:rsidR="00373477" w:rsidRDefault="00373477" w:rsidP="00373477">
      <w:pPr>
        <w:rPr>
          <w:rFonts w:cs="Arial"/>
        </w:rPr>
      </w:pPr>
      <w:r>
        <w:rPr>
          <w:rFonts w:cs="Arial"/>
        </w:rPr>
        <w:t xml:space="preserve">While the 'Request Store Position' function is in Wait Mode for association selection when 'Memory_Input_Status' as 'Pers 1', 'Pers 2', 'Pers 3', or 'Pers 4' is received then the 'Request Store Position' function shall output 'Classic Memory Association' as the memory location indicated in 'Memory_Input_Status' </w:t>
      </w:r>
    </w:p>
    <w:p w14:paraId="740AECE9"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577CF77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2F9BE8"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56</w:t>
            </w:r>
          </w:p>
        </w:tc>
      </w:tr>
      <w:tr w:rsidR="00373477" w:rsidRPr="00FD127C" w14:paraId="508E51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E3E15"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0B220" w14:textId="77777777" w:rsidR="00373477" w:rsidRDefault="00373477" w:rsidP="00812550"/>
        </w:tc>
      </w:tr>
      <w:tr w:rsidR="00373477" w:rsidRPr="00FD127C" w14:paraId="794645D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056CC" w14:textId="77777777" w:rsidR="00373477" w:rsidRPr="00FD127C" w:rsidRDefault="00373477" w:rsidP="00812550">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EB9B0" w14:textId="77777777" w:rsidR="00373477" w:rsidRDefault="00373477" w:rsidP="00812550"/>
        </w:tc>
      </w:tr>
      <w:tr w:rsidR="00373477" w:rsidRPr="00FD127C" w14:paraId="545ACEC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32094"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599D1" w14:textId="77777777" w:rsidR="00373477" w:rsidRDefault="00373477" w:rsidP="00812550"/>
        </w:tc>
      </w:tr>
      <w:tr w:rsidR="00373477" w:rsidRPr="00FD127C" w14:paraId="46DB39F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B78B1"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1F452"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D6B558"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7DCB7" w14:textId="77777777" w:rsidR="00373477" w:rsidRDefault="00373477" w:rsidP="00812550"/>
        </w:tc>
      </w:tr>
      <w:tr w:rsidR="00373477" w:rsidRPr="00FD127C" w14:paraId="4DB86B6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B7845"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1CA1A"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49A26F4" wp14:editId="68D53B53">
                  <wp:extent cx="152400" cy="152400"/>
                  <wp:effectExtent l="0" t="0" r="0" b="0"/>
                  <wp:docPr id="139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Feature_Req_27 Driver Profile Creation -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33BE3"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DD3147" w14:textId="77777777" w:rsidR="00373477" w:rsidRDefault="00373477" w:rsidP="00812550"/>
        </w:tc>
      </w:tr>
      <w:tr w:rsidR="00373477" w:rsidRPr="00FD127C" w14:paraId="3C49768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C2202"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B1824B"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02960"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00F3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4521A"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E6DDB" w14:textId="77777777" w:rsidR="00373477" w:rsidRDefault="00373477" w:rsidP="00812550"/>
        </w:tc>
      </w:tr>
      <w:tr w:rsidR="00373477" w:rsidRPr="00FD127C" w14:paraId="74BD01E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4D835" w14:textId="77777777" w:rsidR="00373477" w:rsidRPr="00FD127C" w:rsidRDefault="002E13E1" w:rsidP="00812550">
            <w:pPr>
              <w:rPr>
                <w:rFonts w:cs="Arial"/>
                <w:bCs/>
                <w:color w:val="808080" w:themeColor="background1" w:themeShade="80"/>
                <w:sz w:val="16"/>
                <w:szCs w:val="14"/>
              </w:rPr>
            </w:pPr>
            <w:hyperlink r:id="rId219"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F747CF"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8AD93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FEE7B8" w14:textId="77777777" w:rsidR="00373477" w:rsidRDefault="00373477" w:rsidP="00373477"/>
    <w:p w14:paraId="7B0C276D" w14:textId="77777777" w:rsidR="00373477" w:rsidRPr="0017445F" w:rsidRDefault="00373477" w:rsidP="00373477">
      <w:pPr>
        <w:pStyle w:val="RERequirement"/>
        <w:shd w:val="clear" w:color="auto" w:fill="F2F2F2" w:themeFill="background1" w:themeFillShade="F2"/>
      </w:pPr>
      <w:bookmarkStart w:id="185" w:name="_b64371e79f44a60788d5c8b9f15b4c74"/>
      <w:r>
        <w:t>57</w:t>
      </w:r>
      <w:bookmarkEnd w:id="185"/>
      <w:r>
        <w:t xml:space="preserve"> Auto Save Feature Store 1</w:t>
      </w:r>
    </w:p>
    <w:p w14:paraId="1C517989" w14:textId="77777777" w:rsidR="00373477" w:rsidRDefault="00373477" w:rsidP="00373477">
      <w:pPr>
        <w:rPr>
          <w:rFonts w:cs="Arial"/>
        </w:rPr>
      </w:pPr>
      <w:r>
        <w:rPr>
          <w:rFonts w:cs="Arial"/>
        </w:rPr>
        <w:t>When the 'Request Store Position' function receives 'Auto_Save_Store' as 'Store' then the 'Request Store Position' function shall trigger a Classic Memory store for the current profile</w:t>
      </w:r>
    </w:p>
    <w:p w14:paraId="7CB036D6"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71FE57D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4A72E"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57</w:t>
            </w:r>
          </w:p>
        </w:tc>
      </w:tr>
      <w:tr w:rsidR="00373477" w:rsidRPr="00FD127C" w14:paraId="637E433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DB66A"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BE78A" w14:textId="77777777" w:rsidR="00373477" w:rsidRDefault="00373477" w:rsidP="00812550"/>
        </w:tc>
      </w:tr>
      <w:tr w:rsidR="00373477" w:rsidRPr="00FD127C" w14:paraId="4F41E9A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67E82"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04208" w14:textId="77777777" w:rsidR="00373477" w:rsidRDefault="00373477" w:rsidP="00812550"/>
        </w:tc>
      </w:tr>
      <w:tr w:rsidR="00373477" w:rsidRPr="00FD127C" w14:paraId="7B8006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E513D"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F5E42" w14:textId="77777777" w:rsidR="00373477" w:rsidRDefault="00373477" w:rsidP="00812550"/>
        </w:tc>
      </w:tr>
      <w:tr w:rsidR="00373477" w:rsidRPr="00FD127C" w14:paraId="7A6F9B1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C3E75"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5103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8B84EA"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6DFAB" w14:textId="77777777" w:rsidR="00373477" w:rsidRDefault="00373477" w:rsidP="00812550"/>
        </w:tc>
      </w:tr>
      <w:tr w:rsidR="00373477" w:rsidRPr="00FD127C" w14:paraId="2C261C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D470D"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B9011"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751D371" wp14:editId="79296C4A">
                  <wp:extent cx="152400" cy="152400"/>
                  <wp:effectExtent l="0" t="0" r="0" b="0"/>
                  <wp:docPr id="13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Feature_Req_30 Auto Save Feature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92CDEC"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28006" w14:textId="77777777" w:rsidR="00373477" w:rsidRDefault="00373477" w:rsidP="00812550"/>
        </w:tc>
      </w:tr>
      <w:tr w:rsidR="00373477" w:rsidRPr="00FD127C" w14:paraId="653F683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EAE25"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DB9A16"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2ECE7"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70228"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A80C2"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0A9693" w14:textId="77777777" w:rsidR="00373477" w:rsidRDefault="00373477" w:rsidP="00812550"/>
        </w:tc>
      </w:tr>
      <w:tr w:rsidR="00373477" w:rsidRPr="00FD127C" w14:paraId="3A87F69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8E8FAD" w14:textId="77777777" w:rsidR="00373477" w:rsidRPr="00FD127C" w:rsidRDefault="002E13E1" w:rsidP="00812550">
            <w:pPr>
              <w:rPr>
                <w:rFonts w:cs="Arial"/>
                <w:bCs/>
                <w:color w:val="808080" w:themeColor="background1" w:themeShade="80"/>
                <w:sz w:val="16"/>
                <w:szCs w:val="14"/>
              </w:rPr>
            </w:pPr>
            <w:hyperlink r:id="rId220"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ABD70"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B22025"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0C062E" w14:textId="77777777" w:rsidR="00373477" w:rsidRDefault="00373477" w:rsidP="00373477"/>
    <w:p w14:paraId="2155C7D6" w14:textId="77777777" w:rsidR="00373477" w:rsidRPr="0017445F" w:rsidRDefault="00373477" w:rsidP="00373477">
      <w:pPr>
        <w:pStyle w:val="RERequirement"/>
        <w:shd w:val="clear" w:color="auto" w:fill="F2F2F2" w:themeFill="background1" w:themeFillShade="F2"/>
      </w:pPr>
      <w:r>
        <w:t>59 Classic Memory Restriction Settings - Factory Setting 1</w:t>
      </w:r>
    </w:p>
    <w:p w14:paraId="72E02E43" w14:textId="77777777" w:rsidR="00373477" w:rsidRDefault="00373477" w:rsidP="00373477">
      <w:pPr>
        <w:rPr>
          <w:rFonts w:cs="Arial"/>
        </w:rPr>
      </w:pPr>
      <w:r>
        <w:rPr>
          <w:rFonts w:cs="Arial"/>
        </w:rPr>
        <w:t>When the 'Request Store Position' function receives 'Restriction Setting Status' as 'Factory' then the 'Request Store Position' function shall set all memory locations to Default Profile</w:t>
      </w:r>
    </w:p>
    <w:p w14:paraId="1D5BB229"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49EDCDE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E7F12"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59</w:t>
            </w:r>
          </w:p>
        </w:tc>
      </w:tr>
      <w:tr w:rsidR="00373477" w:rsidRPr="00FD127C" w14:paraId="501BF30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FD946"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F3688" w14:textId="77777777" w:rsidR="00373477" w:rsidRDefault="00373477" w:rsidP="00812550"/>
        </w:tc>
      </w:tr>
      <w:tr w:rsidR="00373477" w:rsidRPr="00FD127C" w14:paraId="0830E1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6EB25"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7CC99" w14:textId="77777777" w:rsidR="00373477" w:rsidRDefault="00373477" w:rsidP="00812550"/>
        </w:tc>
      </w:tr>
      <w:tr w:rsidR="00373477" w:rsidRPr="00FD127C" w14:paraId="5D11E77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6BB45"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B1783" w14:textId="77777777" w:rsidR="00373477" w:rsidRDefault="00373477" w:rsidP="00812550"/>
        </w:tc>
      </w:tr>
      <w:tr w:rsidR="00373477" w:rsidRPr="00FD127C" w14:paraId="0D0E23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88E6E"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CC429"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E4D8F"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239C0" w14:textId="77777777" w:rsidR="00373477" w:rsidRDefault="00373477" w:rsidP="00812550"/>
        </w:tc>
      </w:tr>
      <w:tr w:rsidR="00373477" w:rsidRPr="00FD127C" w14:paraId="4CAFC13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9ABC0"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EDC7C"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52C55B5" wp14:editId="50E0E049">
                  <wp:extent cx="152400" cy="152400"/>
                  <wp:effectExtent l="0" t="0" r="0" b="0"/>
                  <wp:docPr id="139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Feature_Req_34 Classic Memory Restriction Settings - Factory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8D6514"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6B768D" w14:textId="77777777" w:rsidR="00373477" w:rsidRDefault="00373477" w:rsidP="00812550"/>
        </w:tc>
      </w:tr>
      <w:tr w:rsidR="00373477" w:rsidRPr="00FD127C" w14:paraId="42E01E2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4F59D"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9F4135"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5586F"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E6D6B"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88C92"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E589B1" w14:textId="77777777" w:rsidR="00373477" w:rsidRDefault="00373477" w:rsidP="00812550"/>
        </w:tc>
      </w:tr>
      <w:tr w:rsidR="00373477" w:rsidRPr="00FD127C" w14:paraId="1655DFC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F253C7" w14:textId="77777777" w:rsidR="00373477" w:rsidRPr="00FD127C" w:rsidRDefault="002E13E1" w:rsidP="00812550">
            <w:pPr>
              <w:rPr>
                <w:rFonts w:cs="Arial"/>
                <w:bCs/>
                <w:color w:val="808080" w:themeColor="background1" w:themeShade="80"/>
                <w:sz w:val="16"/>
                <w:szCs w:val="14"/>
              </w:rPr>
            </w:pPr>
            <w:hyperlink r:id="rId221"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84D24F"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4F272"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767908" w14:textId="77777777" w:rsidR="00373477" w:rsidRDefault="00373477" w:rsidP="00373477"/>
    <w:p w14:paraId="170E1A66" w14:textId="77777777" w:rsidR="00373477" w:rsidRPr="0017445F" w:rsidRDefault="00373477" w:rsidP="00373477">
      <w:pPr>
        <w:pStyle w:val="RERequirement"/>
        <w:shd w:val="clear" w:color="auto" w:fill="F2F2F2" w:themeFill="background1" w:themeFillShade="F2"/>
      </w:pPr>
      <w:r>
        <w:t>60 Classic Memory Restriction Settings - Factory Setting 2</w:t>
      </w:r>
    </w:p>
    <w:p w14:paraId="13178383" w14:textId="77777777" w:rsidR="00373477" w:rsidRDefault="00373477" w:rsidP="00373477">
      <w:pPr>
        <w:rPr>
          <w:rFonts w:cs="Arial"/>
        </w:rPr>
      </w:pPr>
      <w:r>
        <w:rPr>
          <w:rFonts w:cs="Arial"/>
        </w:rPr>
        <w:t>While a profile is a Default Profile the 'Request Store Position' function shall inhibit the trigger of a Classic Memory store for that profile</w:t>
      </w:r>
    </w:p>
    <w:p w14:paraId="081D04DF"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198C5D0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08F0A"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60</w:t>
            </w:r>
          </w:p>
        </w:tc>
      </w:tr>
      <w:tr w:rsidR="00373477" w:rsidRPr="00FD127C" w14:paraId="7E457EC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9D30C"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256B8" w14:textId="77777777" w:rsidR="00373477" w:rsidRDefault="00373477" w:rsidP="00812550"/>
        </w:tc>
      </w:tr>
      <w:tr w:rsidR="00373477" w:rsidRPr="00FD127C" w14:paraId="106FB23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D5908"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D5F59" w14:textId="77777777" w:rsidR="00373477" w:rsidRDefault="00373477" w:rsidP="00812550"/>
        </w:tc>
      </w:tr>
      <w:tr w:rsidR="00373477" w:rsidRPr="00FD127C" w14:paraId="7EBA08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41257"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055D8" w14:textId="77777777" w:rsidR="00373477" w:rsidRDefault="00373477" w:rsidP="00812550"/>
        </w:tc>
      </w:tr>
      <w:tr w:rsidR="00373477" w:rsidRPr="00FD127C" w14:paraId="6BA4883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159D3"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FBF1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34546"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257FCC" w14:textId="77777777" w:rsidR="00373477" w:rsidRDefault="00373477" w:rsidP="00812550"/>
        </w:tc>
      </w:tr>
      <w:tr w:rsidR="00373477" w:rsidRPr="00FD127C" w14:paraId="45EAFA2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A1D97"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1DF68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6AC1A"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51107" w14:textId="77777777" w:rsidR="00373477" w:rsidRDefault="00373477" w:rsidP="00812550"/>
        </w:tc>
      </w:tr>
      <w:tr w:rsidR="00373477" w:rsidRPr="00FD127C" w14:paraId="0DCC3C1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AB3DB"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22D0AA"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C107B"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108F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0B940"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FB2D3" w14:textId="77777777" w:rsidR="00373477" w:rsidRDefault="00373477" w:rsidP="00812550"/>
        </w:tc>
      </w:tr>
      <w:tr w:rsidR="00373477" w:rsidRPr="00FD127C" w14:paraId="42C931F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2B214A" w14:textId="77777777" w:rsidR="00373477" w:rsidRPr="00FD127C" w:rsidRDefault="002E13E1" w:rsidP="00812550">
            <w:pPr>
              <w:rPr>
                <w:rFonts w:cs="Arial"/>
                <w:bCs/>
                <w:color w:val="808080" w:themeColor="background1" w:themeShade="80"/>
                <w:sz w:val="16"/>
                <w:szCs w:val="14"/>
              </w:rPr>
            </w:pPr>
            <w:hyperlink r:id="rId222"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8FE47"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2FE74C"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8EA507" w14:textId="77777777" w:rsidR="00373477" w:rsidRDefault="00373477" w:rsidP="00373477"/>
    <w:p w14:paraId="6A5DBE47" w14:textId="77777777" w:rsidR="00373477" w:rsidRPr="0017445F" w:rsidRDefault="00373477" w:rsidP="00373477">
      <w:pPr>
        <w:pStyle w:val="RERequirement"/>
        <w:shd w:val="clear" w:color="auto" w:fill="F2F2F2" w:themeFill="background1" w:themeFillShade="F2"/>
      </w:pPr>
      <w:r>
        <w:t>61 Classic Memory Restriction Settings - Vehicle Setting 1</w:t>
      </w:r>
    </w:p>
    <w:p w14:paraId="2959A799" w14:textId="77777777" w:rsidR="00373477" w:rsidRDefault="00373477" w:rsidP="00373477">
      <w:pPr>
        <w:rPr>
          <w:rFonts w:cs="Arial"/>
        </w:rPr>
      </w:pPr>
      <w:r>
        <w:rPr>
          <w:rFonts w:cs="Arial"/>
        </w:rPr>
        <w:t>When the 'Request Store Position' function receives 'Restriction Setting Status' as 'Vehicle' then the 'Request Store Position' function shall set all memory locations to Vehicle Profile</w:t>
      </w:r>
    </w:p>
    <w:p w14:paraId="6F7F7172"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595FBF2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300C97"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61</w:t>
            </w:r>
          </w:p>
        </w:tc>
      </w:tr>
      <w:tr w:rsidR="00373477" w:rsidRPr="00FD127C" w14:paraId="35E31D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5A4F2"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5A6F7" w14:textId="77777777" w:rsidR="00373477" w:rsidRDefault="00373477" w:rsidP="00812550"/>
        </w:tc>
      </w:tr>
      <w:tr w:rsidR="00373477" w:rsidRPr="00FD127C" w14:paraId="2FA5EF2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C0A27"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E5F2C" w14:textId="77777777" w:rsidR="00373477" w:rsidRDefault="00373477" w:rsidP="00812550"/>
        </w:tc>
      </w:tr>
      <w:tr w:rsidR="00373477" w:rsidRPr="00FD127C" w14:paraId="1EF10C5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39E28"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71DDA" w14:textId="77777777" w:rsidR="00373477" w:rsidRDefault="00373477" w:rsidP="00812550"/>
        </w:tc>
      </w:tr>
      <w:tr w:rsidR="00373477" w:rsidRPr="00FD127C" w14:paraId="5AC28C7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7223EB" w14:textId="77777777" w:rsidR="00373477" w:rsidRPr="00FD127C" w:rsidRDefault="00373477"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8B37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9551C"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F3098F" w14:textId="77777777" w:rsidR="00373477" w:rsidRDefault="00373477" w:rsidP="00812550"/>
        </w:tc>
      </w:tr>
      <w:tr w:rsidR="00373477" w:rsidRPr="00FD127C" w14:paraId="0AD8E22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47392"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291E9"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E09410F" wp14:editId="2411D5E9">
                  <wp:extent cx="152400" cy="152400"/>
                  <wp:effectExtent l="0" t="0" r="0" b="0"/>
                  <wp:docPr id="139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Feature_Req_35 Classic Memory Restriction Settings - Vehicle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448AD0"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8E0815" w14:textId="77777777" w:rsidR="00373477" w:rsidRDefault="00373477" w:rsidP="00812550"/>
        </w:tc>
      </w:tr>
      <w:tr w:rsidR="00373477" w:rsidRPr="00FD127C" w14:paraId="4162F6C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8A173"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0683DA"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D428B"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ED48B"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CB0AF"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321C3" w14:textId="77777777" w:rsidR="00373477" w:rsidRDefault="00373477" w:rsidP="00812550"/>
        </w:tc>
      </w:tr>
      <w:tr w:rsidR="00373477" w:rsidRPr="00FD127C" w14:paraId="61ABCF3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A302D3" w14:textId="77777777" w:rsidR="00373477" w:rsidRPr="00FD127C" w:rsidRDefault="002E13E1" w:rsidP="00812550">
            <w:pPr>
              <w:rPr>
                <w:rFonts w:cs="Arial"/>
                <w:bCs/>
                <w:color w:val="808080" w:themeColor="background1" w:themeShade="80"/>
                <w:sz w:val="16"/>
                <w:szCs w:val="14"/>
              </w:rPr>
            </w:pPr>
            <w:hyperlink r:id="rId223"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FFECA"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CE76AE"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3A7C28" w14:textId="77777777" w:rsidR="00373477" w:rsidRDefault="00373477" w:rsidP="00373477"/>
    <w:p w14:paraId="39B9BCF5" w14:textId="77777777" w:rsidR="00373477" w:rsidRPr="0017445F" w:rsidRDefault="00373477" w:rsidP="00373477">
      <w:pPr>
        <w:pStyle w:val="RERequirement"/>
        <w:shd w:val="clear" w:color="auto" w:fill="F2F2F2" w:themeFill="background1" w:themeFillShade="F2"/>
      </w:pPr>
      <w:r>
        <w:t>62 Classic Memory Restriction Settings - Vehicle Setting 2</w:t>
      </w:r>
    </w:p>
    <w:p w14:paraId="2592E636" w14:textId="77777777" w:rsidR="00373477" w:rsidRDefault="00373477" w:rsidP="00373477">
      <w:pPr>
        <w:rPr>
          <w:rFonts w:cs="Arial"/>
        </w:rPr>
      </w:pPr>
      <w:r>
        <w:rPr>
          <w:rFonts w:cs="Arial"/>
        </w:rPr>
        <w:t>While a profile is a Vehicle Profile when a Classic Memory store triggers then the 'Request Store Position' function shall trigger a Classic Memory store for all Vehicle Profiles</w:t>
      </w:r>
    </w:p>
    <w:p w14:paraId="0F966BFA"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10DF752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B91ECE"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62</w:t>
            </w:r>
          </w:p>
        </w:tc>
      </w:tr>
      <w:tr w:rsidR="00373477" w:rsidRPr="00FD127C" w14:paraId="1FF3EC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EAC2A"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FB447" w14:textId="77777777" w:rsidR="00373477" w:rsidRDefault="00373477" w:rsidP="00812550"/>
        </w:tc>
      </w:tr>
      <w:tr w:rsidR="00373477" w:rsidRPr="00FD127C" w14:paraId="738F419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A6283"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21CFF" w14:textId="77777777" w:rsidR="00373477" w:rsidRDefault="00373477" w:rsidP="00812550"/>
        </w:tc>
      </w:tr>
      <w:tr w:rsidR="00373477" w:rsidRPr="00FD127C" w14:paraId="7011C78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35D32"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B3B61" w14:textId="77777777" w:rsidR="00373477" w:rsidRDefault="00373477" w:rsidP="00812550"/>
        </w:tc>
      </w:tr>
      <w:tr w:rsidR="00373477" w:rsidRPr="00FD127C" w14:paraId="22FA01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FCD2B"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EF01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CA959"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987C2" w14:textId="77777777" w:rsidR="00373477" w:rsidRDefault="00373477" w:rsidP="00812550"/>
        </w:tc>
      </w:tr>
      <w:tr w:rsidR="00373477" w:rsidRPr="00FD127C" w14:paraId="00A667C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41DFD"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F712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534A5"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81765C" w14:textId="77777777" w:rsidR="00373477" w:rsidRDefault="00373477" w:rsidP="00812550"/>
        </w:tc>
      </w:tr>
      <w:tr w:rsidR="00373477" w:rsidRPr="00FD127C" w14:paraId="25BF232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864FC"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76DEA9"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8A078"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0FE16"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07619"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F6A55" w14:textId="77777777" w:rsidR="00373477" w:rsidRDefault="00373477" w:rsidP="00812550"/>
        </w:tc>
      </w:tr>
      <w:tr w:rsidR="00373477" w:rsidRPr="00FD127C" w14:paraId="209E754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B3AA8A" w14:textId="77777777" w:rsidR="00373477" w:rsidRPr="00FD127C" w:rsidRDefault="002E13E1" w:rsidP="00812550">
            <w:pPr>
              <w:rPr>
                <w:rFonts w:cs="Arial"/>
                <w:bCs/>
                <w:color w:val="808080" w:themeColor="background1" w:themeShade="80"/>
                <w:sz w:val="16"/>
                <w:szCs w:val="14"/>
              </w:rPr>
            </w:pPr>
            <w:hyperlink r:id="rId224"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A24C24"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500361"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062B36" w14:textId="77777777" w:rsidR="00373477" w:rsidRDefault="00373477" w:rsidP="00373477"/>
    <w:p w14:paraId="59B4B193" w14:textId="77777777" w:rsidR="00373477" w:rsidRPr="0017445F" w:rsidRDefault="00373477" w:rsidP="00373477">
      <w:pPr>
        <w:pStyle w:val="RERequirement"/>
        <w:shd w:val="clear" w:color="auto" w:fill="F2F2F2" w:themeFill="background1" w:themeFillShade="F2"/>
      </w:pPr>
      <w:r>
        <w:t>63 Classic Memory Restriction Settings - Moveable Person Setting 1</w:t>
      </w:r>
    </w:p>
    <w:p w14:paraId="040D3118" w14:textId="77777777" w:rsidR="00373477" w:rsidRDefault="00373477" w:rsidP="00373477">
      <w:pPr>
        <w:rPr>
          <w:rFonts w:cs="Arial"/>
        </w:rPr>
      </w:pPr>
      <w:r>
        <w:rPr>
          <w:rFonts w:cs="Arial"/>
        </w:rPr>
        <w:t>When the 'Request Store Position' function receives 'Restriction Setting Status' as 'Moveable_Person' then the 'Request Store Position' function shall set all memory locations to Moveable_Person Profile</w:t>
      </w:r>
    </w:p>
    <w:p w14:paraId="09210D49"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38FD7A8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075966"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63</w:t>
            </w:r>
          </w:p>
        </w:tc>
      </w:tr>
      <w:tr w:rsidR="00373477" w:rsidRPr="00FD127C" w14:paraId="79F9722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1F956"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73AD9" w14:textId="77777777" w:rsidR="00373477" w:rsidRDefault="00373477" w:rsidP="00812550"/>
        </w:tc>
      </w:tr>
      <w:tr w:rsidR="00373477" w:rsidRPr="00FD127C" w14:paraId="47D2D2D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DC591"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145E2" w14:textId="77777777" w:rsidR="00373477" w:rsidRDefault="00373477" w:rsidP="00812550"/>
        </w:tc>
      </w:tr>
      <w:tr w:rsidR="00373477" w:rsidRPr="00FD127C" w14:paraId="0843CB2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F0626"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BD8AA" w14:textId="77777777" w:rsidR="00373477" w:rsidRDefault="00373477" w:rsidP="00812550"/>
        </w:tc>
      </w:tr>
      <w:tr w:rsidR="00373477" w:rsidRPr="00FD127C" w14:paraId="563C3C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53F08"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FE1A9"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E0DC5F"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30966" w14:textId="77777777" w:rsidR="00373477" w:rsidRDefault="00373477" w:rsidP="00812550"/>
        </w:tc>
      </w:tr>
      <w:tr w:rsidR="00373477" w:rsidRPr="00FD127C" w14:paraId="715AD16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EB942"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60A6A"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B480FFA" wp14:editId="7699DCD5">
                  <wp:extent cx="152400" cy="152400"/>
                  <wp:effectExtent l="0" t="0" r="0" b="0"/>
                  <wp:docPr id="140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Feature_Req_36 Classic Memory Restriction Settings - 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A84DD"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47CB9B" w14:textId="77777777" w:rsidR="00373477" w:rsidRDefault="00373477" w:rsidP="00812550"/>
        </w:tc>
      </w:tr>
      <w:tr w:rsidR="00373477" w:rsidRPr="00FD127C" w14:paraId="6089F33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10D73"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0DE04D"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2B68E"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20B2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1A48A"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21AC5" w14:textId="77777777" w:rsidR="00373477" w:rsidRDefault="00373477" w:rsidP="00812550"/>
        </w:tc>
      </w:tr>
      <w:tr w:rsidR="00373477" w:rsidRPr="00FD127C" w14:paraId="390D288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43BA47" w14:textId="77777777" w:rsidR="00373477" w:rsidRPr="00FD127C" w:rsidRDefault="002E13E1" w:rsidP="00812550">
            <w:pPr>
              <w:rPr>
                <w:rFonts w:cs="Arial"/>
                <w:bCs/>
                <w:color w:val="808080" w:themeColor="background1" w:themeShade="80"/>
                <w:sz w:val="16"/>
                <w:szCs w:val="14"/>
              </w:rPr>
            </w:pPr>
            <w:hyperlink r:id="rId225"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4E0BF5"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DB1DD"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D79FB3" w14:textId="77777777" w:rsidR="00373477" w:rsidRDefault="00373477" w:rsidP="00373477"/>
    <w:p w14:paraId="131670C5" w14:textId="77777777" w:rsidR="00373477" w:rsidRPr="0017445F" w:rsidRDefault="00373477" w:rsidP="00373477">
      <w:pPr>
        <w:pStyle w:val="RERequirement"/>
        <w:shd w:val="clear" w:color="auto" w:fill="F2F2F2" w:themeFill="background1" w:themeFillShade="F2"/>
      </w:pPr>
      <w:r>
        <w:t>64 Classic Memory Restriction Settings - Non-Moveable Person Setting 1</w:t>
      </w:r>
    </w:p>
    <w:p w14:paraId="5EF0E7C4" w14:textId="77777777" w:rsidR="00373477" w:rsidRDefault="00373477" w:rsidP="00373477">
      <w:pPr>
        <w:rPr>
          <w:rFonts w:cs="Arial"/>
        </w:rPr>
      </w:pPr>
      <w:r>
        <w:rPr>
          <w:rFonts w:cs="Arial"/>
        </w:rPr>
        <w:t>When the 'Request Store Position' function receives 'Restriction Setting Status' as 'Non_Moveable_Person' then the 'Request Store Position' function shall set all memory locations to Non_Moveable_Person Profile</w:t>
      </w:r>
    </w:p>
    <w:p w14:paraId="5AF83EDD"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46F20D5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09D60"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64</w:t>
            </w:r>
          </w:p>
        </w:tc>
      </w:tr>
      <w:tr w:rsidR="00373477" w:rsidRPr="00FD127C" w14:paraId="5AC0C3E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7B068"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7623F" w14:textId="77777777" w:rsidR="00373477" w:rsidRDefault="00373477" w:rsidP="00812550"/>
        </w:tc>
      </w:tr>
      <w:tr w:rsidR="00373477" w:rsidRPr="00FD127C" w14:paraId="675FCA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287DE3"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248CE" w14:textId="77777777" w:rsidR="00373477" w:rsidRDefault="00373477" w:rsidP="00812550"/>
        </w:tc>
      </w:tr>
      <w:tr w:rsidR="00373477" w:rsidRPr="00FD127C" w14:paraId="39A1BAC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564ED"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DD42D" w14:textId="77777777" w:rsidR="00373477" w:rsidRDefault="00373477" w:rsidP="00812550"/>
        </w:tc>
      </w:tr>
      <w:tr w:rsidR="00373477" w:rsidRPr="00FD127C" w14:paraId="22476F5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67A59"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061F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A9B43"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3606F" w14:textId="77777777" w:rsidR="00373477" w:rsidRDefault="00373477" w:rsidP="00812550"/>
        </w:tc>
      </w:tr>
      <w:tr w:rsidR="00373477" w:rsidRPr="00FD127C" w14:paraId="35EA080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767D3"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6CFDC"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7B9D09E" wp14:editId="7E84ECF9">
                  <wp:extent cx="152400" cy="152400"/>
                  <wp:effectExtent l="0" t="0" r="0" b="0"/>
                  <wp:docPr id="140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Feature_Req_37 Classic Memory Restriction Settings - Non-Moveable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10C53"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C2D172" w14:textId="77777777" w:rsidR="00373477" w:rsidRDefault="00373477" w:rsidP="00812550"/>
        </w:tc>
      </w:tr>
      <w:tr w:rsidR="00373477" w:rsidRPr="00FD127C" w14:paraId="41FC87E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22FD5"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1E8EC"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1B154"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CA64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43C590"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F0200" w14:textId="77777777" w:rsidR="00373477" w:rsidRDefault="00373477" w:rsidP="00812550"/>
        </w:tc>
      </w:tr>
      <w:tr w:rsidR="00373477" w:rsidRPr="00FD127C" w14:paraId="0F7EBE8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F76558" w14:textId="77777777" w:rsidR="00373477" w:rsidRPr="00FD127C" w:rsidRDefault="002E13E1" w:rsidP="00812550">
            <w:pPr>
              <w:rPr>
                <w:rFonts w:cs="Arial"/>
                <w:bCs/>
                <w:color w:val="808080" w:themeColor="background1" w:themeShade="80"/>
                <w:sz w:val="16"/>
                <w:szCs w:val="14"/>
              </w:rPr>
            </w:pPr>
            <w:hyperlink r:id="rId226"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F79712"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6B468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6128ED" w14:textId="77777777" w:rsidR="00373477" w:rsidRDefault="00373477" w:rsidP="00373477"/>
    <w:p w14:paraId="066BCFB0" w14:textId="77777777" w:rsidR="00373477" w:rsidRPr="0017445F" w:rsidRDefault="00373477" w:rsidP="00373477">
      <w:pPr>
        <w:pStyle w:val="RERequirement"/>
        <w:shd w:val="clear" w:color="auto" w:fill="F2F2F2" w:themeFill="background1" w:themeFillShade="F2"/>
      </w:pPr>
      <w:r>
        <w:t xml:space="preserve">65 Classic Memory Restriction Settings - Non-Moveable Person Setting 2 </w:t>
      </w:r>
    </w:p>
    <w:p w14:paraId="710B4044" w14:textId="77777777" w:rsidR="00373477" w:rsidRDefault="00373477" w:rsidP="00373477">
      <w:pPr>
        <w:rPr>
          <w:rFonts w:cs="Arial"/>
        </w:rPr>
      </w:pPr>
      <w:r>
        <w:rPr>
          <w:rFonts w:cs="Arial"/>
        </w:rPr>
        <w:t>While a profile is a Non_Moveable_Person Profile the 'Request Store Position' function shall inhibit the the transfer of setting from that profile to an external storage location and vice versa</w:t>
      </w:r>
    </w:p>
    <w:p w14:paraId="57AD6CC9"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4D54BB0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32D11"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65</w:t>
            </w:r>
          </w:p>
        </w:tc>
      </w:tr>
      <w:tr w:rsidR="00373477" w:rsidRPr="00FD127C" w14:paraId="7F8F7BE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874FB"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C8ECF" w14:textId="77777777" w:rsidR="00373477" w:rsidRDefault="00373477" w:rsidP="00812550"/>
        </w:tc>
      </w:tr>
      <w:tr w:rsidR="00373477" w:rsidRPr="00FD127C" w14:paraId="061AE73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24668"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3E1D2" w14:textId="77777777" w:rsidR="00373477" w:rsidRDefault="00373477" w:rsidP="00812550"/>
        </w:tc>
      </w:tr>
      <w:tr w:rsidR="00373477" w:rsidRPr="00FD127C" w14:paraId="3ED6532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41B97"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3530F" w14:textId="77777777" w:rsidR="00373477" w:rsidRDefault="00373477" w:rsidP="00812550"/>
        </w:tc>
      </w:tr>
      <w:tr w:rsidR="00373477" w:rsidRPr="00FD127C" w14:paraId="288285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1880A" w14:textId="77777777" w:rsidR="00373477" w:rsidRPr="00FD127C" w:rsidRDefault="00373477"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CC54B"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F9AA09"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CE24D" w14:textId="77777777" w:rsidR="00373477" w:rsidRDefault="00373477" w:rsidP="00812550"/>
        </w:tc>
      </w:tr>
      <w:tr w:rsidR="00373477" w:rsidRPr="00FD127C" w14:paraId="4DE151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0D94E"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D4240"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384F0"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FD668" w14:textId="77777777" w:rsidR="00373477" w:rsidRDefault="00373477" w:rsidP="00812550"/>
        </w:tc>
      </w:tr>
      <w:tr w:rsidR="00373477" w:rsidRPr="00FD127C" w14:paraId="4088A76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56127"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CFB84"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9FBCD"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DC343"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68A860"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1025D9" w14:textId="77777777" w:rsidR="00373477" w:rsidRDefault="00373477" w:rsidP="00812550"/>
        </w:tc>
      </w:tr>
      <w:tr w:rsidR="00373477" w:rsidRPr="00FD127C" w14:paraId="1E21458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8C309B" w14:textId="77777777" w:rsidR="00373477" w:rsidRPr="00FD127C" w:rsidRDefault="002E13E1" w:rsidP="00812550">
            <w:pPr>
              <w:rPr>
                <w:rFonts w:cs="Arial"/>
                <w:bCs/>
                <w:color w:val="808080" w:themeColor="background1" w:themeShade="80"/>
                <w:sz w:val="16"/>
                <w:szCs w:val="14"/>
              </w:rPr>
            </w:pPr>
            <w:hyperlink r:id="rId227"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18EA2"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9E55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761C78" w14:textId="77777777" w:rsidR="00373477" w:rsidRDefault="00373477" w:rsidP="00373477"/>
    <w:p w14:paraId="372F172A" w14:textId="77777777" w:rsidR="00373477" w:rsidRPr="0017445F" w:rsidRDefault="00373477" w:rsidP="00373477">
      <w:pPr>
        <w:pStyle w:val="RERequirement"/>
        <w:shd w:val="clear" w:color="auto" w:fill="F2F2F2" w:themeFill="background1" w:themeFillShade="F2"/>
      </w:pPr>
      <w:r>
        <w:t xml:space="preserve">103 Diagnostics - Technician 1 </w:t>
      </w:r>
    </w:p>
    <w:p w14:paraId="24986B92" w14:textId="77777777" w:rsidR="00373477" w:rsidRDefault="00373477" w:rsidP="00373477">
      <w:pPr>
        <w:rPr>
          <w:rFonts w:cs="Arial"/>
        </w:rPr>
      </w:pPr>
      <w:r>
        <w:rPr>
          <w:rFonts w:cs="Arial"/>
        </w:rPr>
        <w:t>When receiving a request to write from the Diagnostics System while in Diagnostic Mode the Classic Memory Settings System shall apply the request</w:t>
      </w:r>
    </w:p>
    <w:p w14:paraId="06637431"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6A286C8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D3F76"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373477" w:rsidRPr="00FD127C" w14:paraId="6393305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86F01"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74BC9" w14:textId="77777777" w:rsidR="00373477" w:rsidRDefault="00373477" w:rsidP="00812550"/>
        </w:tc>
      </w:tr>
      <w:tr w:rsidR="00373477" w:rsidRPr="00FD127C" w14:paraId="5C35DE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35187"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B778B" w14:textId="77777777" w:rsidR="00373477" w:rsidRDefault="00373477" w:rsidP="00812550"/>
        </w:tc>
      </w:tr>
      <w:tr w:rsidR="00373477" w:rsidRPr="00FD127C" w14:paraId="43C72D4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A4C69"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21909" w14:textId="77777777" w:rsidR="00373477" w:rsidRDefault="00373477" w:rsidP="00812550"/>
        </w:tc>
      </w:tr>
      <w:tr w:rsidR="00373477" w:rsidRPr="00FD127C" w14:paraId="55D4B67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11A24"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4C200"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35B8E"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C4376" w14:textId="77777777" w:rsidR="00373477" w:rsidRDefault="00373477" w:rsidP="00812550"/>
        </w:tc>
      </w:tr>
      <w:tr w:rsidR="00373477" w:rsidRPr="00FD127C" w14:paraId="1E0A3D0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9FB8E"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4531F"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C8419C5" wp14:editId="02DD8A97">
                  <wp:extent cx="152400" cy="152400"/>
                  <wp:effectExtent l="0" t="0" r="0" b="0"/>
                  <wp:docPr id="140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5B29E"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B20F85" w14:textId="77777777" w:rsidR="00373477" w:rsidRDefault="00373477" w:rsidP="00812550"/>
        </w:tc>
      </w:tr>
      <w:tr w:rsidR="00373477" w:rsidRPr="00FD127C" w14:paraId="499042C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41BF9"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41DE8C"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37873"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0BA9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2A1B3"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21304" w14:textId="77777777" w:rsidR="00373477" w:rsidRDefault="00373477" w:rsidP="00812550"/>
        </w:tc>
      </w:tr>
      <w:tr w:rsidR="00373477" w:rsidRPr="00FD127C" w14:paraId="191A091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5E2987" w14:textId="77777777" w:rsidR="00373477" w:rsidRPr="00FD127C" w:rsidRDefault="002E13E1" w:rsidP="00812550">
            <w:pPr>
              <w:rPr>
                <w:rFonts w:cs="Arial"/>
                <w:bCs/>
                <w:color w:val="808080" w:themeColor="background1" w:themeShade="80"/>
                <w:sz w:val="16"/>
                <w:szCs w:val="14"/>
              </w:rPr>
            </w:pPr>
            <w:hyperlink r:id="rId228"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BEF18"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C03765"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DA8FE5" w14:textId="77777777" w:rsidR="00373477" w:rsidRDefault="00373477" w:rsidP="00373477"/>
    <w:p w14:paraId="59CEF8F1" w14:textId="77777777" w:rsidR="00373477" w:rsidRPr="0017445F" w:rsidRDefault="00373477" w:rsidP="00373477">
      <w:pPr>
        <w:pStyle w:val="RERequirement"/>
        <w:shd w:val="clear" w:color="auto" w:fill="F2F2F2" w:themeFill="background1" w:themeFillShade="F2"/>
      </w:pPr>
      <w:r>
        <w:t>104 Diagnostics - Technician 2</w:t>
      </w:r>
    </w:p>
    <w:p w14:paraId="74310A97" w14:textId="77777777" w:rsidR="00373477" w:rsidRDefault="00373477" w:rsidP="00373477">
      <w:pPr>
        <w:rPr>
          <w:rFonts w:cs="Arial"/>
        </w:rPr>
      </w:pPr>
      <w:r>
        <w:rPr>
          <w:rFonts w:cs="Arial"/>
        </w:rPr>
        <w:t>When receiving a request to write from the Diagnostics System while in Diagnostic Mode the Easy Entry Easy Exit System shall apply the request</w:t>
      </w:r>
    </w:p>
    <w:p w14:paraId="18704948"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7B865B5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7FD8A"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373477" w:rsidRPr="00FD127C" w14:paraId="58274D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A1780"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48B0D" w14:textId="77777777" w:rsidR="00373477" w:rsidRDefault="00373477" w:rsidP="00812550"/>
        </w:tc>
      </w:tr>
      <w:tr w:rsidR="00373477" w:rsidRPr="00FD127C" w14:paraId="2C9B9B9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0E11A"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899A8" w14:textId="77777777" w:rsidR="00373477" w:rsidRDefault="00373477" w:rsidP="00812550"/>
        </w:tc>
      </w:tr>
      <w:tr w:rsidR="00373477" w:rsidRPr="00FD127C" w14:paraId="26993E2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C0C33"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CEA67" w14:textId="77777777" w:rsidR="00373477" w:rsidRDefault="00373477" w:rsidP="00812550"/>
        </w:tc>
      </w:tr>
      <w:tr w:rsidR="00373477" w:rsidRPr="00FD127C" w14:paraId="177F5C7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1EB47"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BFAD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27068"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0F1403" w14:textId="77777777" w:rsidR="00373477" w:rsidRDefault="00373477" w:rsidP="00812550"/>
        </w:tc>
      </w:tr>
      <w:tr w:rsidR="00373477" w:rsidRPr="00FD127C" w14:paraId="398D251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BA6AB"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59948"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81A652D" wp14:editId="77A82A2A">
                  <wp:extent cx="152400" cy="152400"/>
                  <wp:effectExtent l="0" t="0" r="0" b="0"/>
                  <wp:docPr id="140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D62A9D"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2D7924" w14:textId="77777777" w:rsidR="00373477" w:rsidRDefault="00373477" w:rsidP="00812550"/>
        </w:tc>
      </w:tr>
      <w:tr w:rsidR="00373477" w:rsidRPr="00FD127C" w14:paraId="368C0D4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469A5"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5E909"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9CF1F"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B8B5D"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1E43FB"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2BBD1" w14:textId="77777777" w:rsidR="00373477" w:rsidRDefault="00373477" w:rsidP="00812550"/>
        </w:tc>
      </w:tr>
      <w:tr w:rsidR="00373477" w:rsidRPr="00FD127C" w14:paraId="78E3964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E63A28" w14:textId="77777777" w:rsidR="00373477" w:rsidRPr="00FD127C" w:rsidRDefault="002E13E1" w:rsidP="00812550">
            <w:pPr>
              <w:rPr>
                <w:rFonts w:cs="Arial"/>
                <w:bCs/>
                <w:color w:val="808080" w:themeColor="background1" w:themeShade="80"/>
                <w:sz w:val="16"/>
                <w:szCs w:val="14"/>
              </w:rPr>
            </w:pPr>
            <w:hyperlink r:id="rId229"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1D072"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67CEE"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09A14C" w14:textId="77777777" w:rsidR="00373477" w:rsidRDefault="00373477" w:rsidP="00373477"/>
    <w:p w14:paraId="627DC9BB" w14:textId="77777777" w:rsidR="00373477" w:rsidRPr="0017445F" w:rsidRDefault="00373477" w:rsidP="00373477">
      <w:pPr>
        <w:pStyle w:val="RERequirement"/>
        <w:shd w:val="clear" w:color="auto" w:fill="F2F2F2" w:themeFill="background1" w:themeFillShade="F2"/>
      </w:pPr>
      <w:r>
        <w:t>105 Diagnostics - Technician 3</w:t>
      </w:r>
    </w:p>
    <w:p w14:paraId="0EB10512" w14:textId="77777777" w:rsidR="00373477" w:rsidRDefault="00373477" w:rsidP="00373477">
      <w:pPr>
        <w:rPr>
          <w:rFonts w:cs="Arial"/>
        </w:rPr>
      </w:pPr>
      <w:r>
        <w:rPr>
          <w:rFonts w:cs="Arial"/>
        </w:rPr>
        <w:t>When receiving a request to read from the Diagnostics System while in Diagnostic Mode the Classic Memory Settings System shall send the requested data</w:t>
      </w:r>
    </w:p>
    <w:p w14:paraId="381C39DD"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37096AD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E4A136"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373477" w:rsidRPr="00FD127C" w14:paraId="2FC7C23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55661"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FCCFD" w14:textId="77777777" w:rsidR="00373477" w:rsidRDefault="00373477" w:rsidP="00812550"/>
        </w:tc>
      </w:tr>
      <w:tr w:rsidR="00373477" w:rsidRPr="00FD127C" w14:paraId="43AF2A7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730D61"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501B3" w14:textId="77777777" w:rsidR="00373477" w:rsidRDefault="00373477" w:rsidP="00812550"/>
        </w:tc>
      </w:tr>
      <w:tr w:rsidR="00373477" w:rsidRPr="00FD127C" w14:paraId="0CF4252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CC311"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4209E" w14:textId="77777777" w:rsidR="00373477" w:rsidRDefault="00373477" w:rsidP="00812550"/>
        </w:tc>
      </w:tr>
      <w:tr w:rsidR="00373477" w:rsidRPr="00FD127C" w14:paraId="657BC3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1A475"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ECFD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7E21E"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FA542A" w14:textId="77777777" w:rsidR="00373477" w:rsidRDefault="00373477" w:rsidP="00812550"/>
        </w:tc>
      </w:tr>
      <w:tr w:rsidR="00373477" w:rsidRPr="00FD127C" w14:paraId="18E51C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86907"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20E4D"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96694A6" wp14:editId="3F615130">
                  <wp:extent cx="152400" cy="152400"/>
                  <wp:effectExtent l="0" t="0" r="0" b="0"/>
                  <wp:docPr id="140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B9B3B"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EF8A1" w14:textId="77777777" w:rsidR="00373477" w:rsidRDefault="00373477" w:rsidP="00812550"/>
        </w:tc>
      </w:tr>
      <w:tr w:rsidR="00373477" w:rsidRPr="00FD127C" w14:paraId="3287711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B40FD"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78F84A"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9E236"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7F55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C5F55"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81E6FE" w14:textId="77777777" w:rsidR="00373477" w:rsidRDefault="00373477" w:rsidP="00812550"/>
        </w:tc>
      </w:tr>
      <w:tr w:rsidR="00373477" w:rsidRPr="00FD127C" w14:paraId="3D51F4B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098E5E" w14:textId="77777777" w:rsidR="00373477" w:rsidRPr="00FD127C" w:rsidRDefault="002E13E1" w:rsidP="00812550">
            <w:pPr>
              <w:rPr>
                <w:rFonts w:cs="Arial"/>
                <w:bCs/>
                <w:color w:val="808080" w:themeColor="background1" w:themeShade="80"/>
                <w:sz w:val="16"/>
                <w:szCs w:val="14"/>
              </w:rPr>
            </w:pPr>
            <w:hyperlink r:id="rId230"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A762EC"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AC91B"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24E2A6" w14:textId="77777777" w:rsidR="00373477" w:rsidRDefault="00373477" w:rsidP="00373477"/>
    <w:p w14:paraId="7E17C48E" w14:textId="77777777" w:rsidR="00373477" w:rsidRPr="0017445F" w:rsidRDefault="00373477" w:rsidP="00373477">
      <w:pPr>
        <w:pStyle w:val="RERequirement"/>
        <w:shd w:val="clear" w:color="auto" w:fill="F2F2F2" w:themeFill="background1" w:themeFillShade="F2"/>
      </w:pPr>
      <w:r>
        <w:t>106 Diagnostics - Technician 4</w:t>
      </w:r>
    </w:p>
    <w:p w14:paraId="70DC7C03" w14:textId="77777777" w:rsidR="00373477" w:rsidRDefault="00373477" w:rsidP="00373477">
      <w:pPr>
        <w:rPr>
          <w:rFonts w:cs="Arial"/>
        </w:rPr>
      </w:pPr>
      <w:r>
        <w:rPr>
          <w:rFonts w:cs="Arial"/>
        </w:rPr>
        <w:t>When receiving a request to read from the Diagnostics System while in Diagnostic Mode the Easy Entry Easy Exit System shall send the requested data</w:t>
      </w:r>
    </w:p>
    <w:p w14:paraId="558E65D1"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31241AC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4DDF6"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373477" w:rsidRPr="00FD127C" w14:paraId="268CDC9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253504"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FAEAD" w14:textId="77777777" w:rsidR="00373477" w:rsidRDefault="00373477" w:rsidP="00812550"/>
        </w:tc>
      </w:tr>
      <w:tr w:rsidR="00373477" w:rsidRPr="00FD127C" w14:paraId="3DD1944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874F7"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BD9DB" w14:textId="77777777" w:rsidR="00373477" w:rsidRDefault="00373477" w:rsidP="00812550"/>
        </w:tc>
      </w:tr>
      <w:tr w:rsidR="00373477" w:rsidRPr="00FD127C" w14:paraId="3DA5735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15875"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B47FB" w14:textId="77777777" w:rsidR="00373477" w:rsidRDefault="00373477" w:rsidP="00812550"/>
        </w:tc>
      </w:tr>
      <w:tr w:rsidR="00373477" w:rsidRPr="00FD127C" w14:paraId="4F634C5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61CD5"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CDD8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5AC507"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458099" w14:textId="77777777" w:rsidR="00373477" w:rsidRDefault="00373477" w:rsidP="00812550"/>
        </w:tc>
      </w:tr>
      <w:tr w:rsidR="00373477" w:rsidRPr="00FD127C" w14:paraId="667DA3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5835F"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DA974"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37470B6" wp14:editId="7514BA86">
                  <wp:extent cx="152400" cy="152400"/>
                  <wp:effectExtent l="0" t="0" r="0" b="0"/>
                  <wp:docPr id="141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9AAE18"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59839" w14:textId="77777777" w:rsidR="00373477" w:rsidRDefault="00373477" w:rsidP="00812550"/>
        </w:tc>
      </w:tr>
      <w:tr w:rsidR="00373477" w:rsidRPr="00FD127C" w14:paraId="35BF6D2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24BFC"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9F230"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D0E27"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4CB8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0E052"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A814E" w14:textId="77777777" w:rsidR="00373477" w:rsidRDefault="00373477" w:rsidP="00812550"/>
        </w:tc>
      </w:tr>
      <w:tr w:rsidR="00373477" w:rsidRPr="00FD127C" w14:paraId="4A7DF2F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CBF0AD" w14:textId="77777777" w:rsidR="00373477" w:rsidRPr="00FD127C" w:rsidRDefault="002E13E1" w:rsidP="00812550">
            <w:pPr>
              <w:rPr>
                <w:rFonts w:cs="Arial"/>
                <w:bCs/>
                <w:color w:val="808080" w:themeColor="background1" w:themeShade="80"/>
                <w:sz w:val="16"/>
                <w:szCs w:val="14"/>
              </w:rPr>
            </w:pPr>
            <w:hyperlink r:id="rId231"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CDF76"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7577B4"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DE6E2E" w14:textId="77777777" w:rsidR="00373477" w:rsidRDefault="00373477" w:rsidP="00373477"/>
    <w:p w14:paraId="5C35B7FF" w14:textId="77777777" w:rsidR="00373477" w:rsidRDefault="00373477" w:rsidP="00373477">
      <w:pPr>
        <w:pStyle w:val="Heading5"/>
      </w:pPr>
      <w:r>
        <w:t>Error Handling</w:t>
      </w:r>
    </w:p>
    <w:p w14:paraId="13E090F3" w14:textId="77777777" w:rsidR="00373477" w:rsidRDefault="00373477" w:rsidP="00373477"/>
    <w:p w14:paraId="29256F8E" w14:textId="77777777" w:rsidR="00373477" w:rsidRDefault="00373477" w:rsidP="00373477">
      <w:pPr>
        <w:rPr>
          <w:color w:val="A6A6A6" w:themeColor="background1" w:themeShade="A6"/>
        </w:rPr>
      </w:pPr>
      <w:r>
        <w:rPr>
          <w:color w:val="A6A6A6" w:themeColor="background1" w:themeShade="A6"/>
        </w:rPr>
        <w:t>No Error Handling Requirements specified.</w:t>
      </w:r>
    </w:p>
    <w:p w14:paraId="1C3553AF" w14:textId="77777777" w:rsidR="00373477" w:rsidRDefault="00373477" w:rsidP="00373477">
      <w:pPr>
        <w:pStyle w:val="Heading4"/>
      </w:pPr>
      <w:r>
        <w:t>Non-Functional Requirements</w:t>
      </w:r>
    </w:p>
    <w:p w14:paraId="44D823C9" w14:textId="77777777" w:rsidR="00373477" w:rsidRDefault="00373477" w:rsidP="00373477"/>
    <w:p w14:paraId="32E1AD3D" w14:textId="77777777" w:rsidR="00373477" w:rsidRPr="0017445F" w:rsidRDefault="00373477" w:rsidP="00373477">
      <w:pPr>
        <w:pStyle w:val="RERequirement"/>
        <w:shd w:val="clear" w:color="auto" w:fill="F2F2F2" w:themeFill="background1" w:themeFillShade="F2"/>
      </w:pPr>
      <w:r>
        <w:t>6 Transmitter Wait Period 1</w:t>
      </w:r>
    </w:p>
    <w:p w14:paraId="16BFC11F" w14:textId="77777777" w:rsidR="00373477" w:rsidRDefault="00373477" w:rsidP="00373477">
      <w:pPr>
        <w:rPr>
          <w:rFonts w:cs="Arial"/>
        </w:rPr>
      </w:pPr>
      <w:r>
        <w:rPr>
          <w:rFonts w:cs="Arial"/>
        </w:rPr>
        <w:t>Transmitter Wait Period is a configurable parameter with a default time of 10 seconds</w:t>
      </w:r>
    </w:p>
    <w:p w14:paraId="5560926F"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19D8F36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E93CC"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6</w:t>
            </w:r>
          </w:p>
        </w:tc>
      </w:tr>
      <w:tr w:rsidR="00373477" w:rsidRPr="00FD127C" w14:paraId="1293DA2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E2DF4"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5AF53" w14:textId="77777777" w:rsidR="00373477" w:rsidRDefault="00373477" w:rsidP="00812550"/>
        </w:tc>
      </w:tr>
      <w:tr w:rsidR="00373477" w:rsidRPr="00FD127C" w14:paraId="47BD14D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492DC"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2DE76" w14:textId="77777777" w:rsidR="00373477" w:rsidRDefault="00373477" w:rsidP="00812550"/>
        </w:tc>
      </w:tr>
      <w:tr w:rsidR="00373477" w:rsidRPr="00FD127C" w14:paraId="12B3772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5F40B"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025B6" w14:textId="77777777" w:rsidR="00373477" w:rsidRDefault="00373477" w:rsidP="00812550"/>
        </w:tc>
      </w:tr>
      <w:tr w:rsidR="00373477" w:rsidRPr="00FD127C" w14:paraId="7E292C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0052B"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2F3D9"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1B2A3"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ED2C8" w14:textId="77777777" w:rsidR="00373477" w:rsidRDefault="00373477" w:rsidP="00812550"/>
        </w:tc>
      </w:tr>
      <w:tr w:rsidR="00373477" w:rsidRPr="00FD127C" w14:paraId="05A704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A0B0B"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64F08"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2BBEE"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03AA8" w14:textId="77777777" w:rsidR="00373477" w:rsidRDefault="00373477" w:rsidP="00812550"/>
        </w:tc>
      </w:tr>
      <w:tr w:rsidR="00373477" w:rsidRPr="00FD127C" w14:paraId="6DAD5AC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137FD"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DCACF"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A6899"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BAA18"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945F2"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5D059E" w14:textId="77777777" w:rsidR="00373477" w:rsidRDefault="00373477" w:rsidP="00812550"/>
        </w:tc>
      </w:tr>
      <w:tr w:rsidR="00373477" w:rsidRPr="00FD127C" w14:paraId="28D67E0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80A970" w14:textId="77777777" w:rsidR="00373477" w:rsidRPr="00FD127C" w:rsidRDefault="002E13E1" w:rsidP="00812550">
            <w:pPr>
              <w:rPr>
                <w:rFonts w:cs="Arial"/>
                <w:bCs/>
                <w:color w:val="808080" w:themeColor="background1" w:themeShade="80"/>
                <w:sz w:val="16"/>
                <w:szCs w:val="14"/>
              </w:rPr>
            </w:pPr>
            <w:hyperlink r:id="rId232"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0EE0E"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E943A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AE545F" w14:textId="77777777" w:rsidR="00373477" w:rsidRDefault="00373477" w:rsidP="00373477"/>
    <w:p w14:paraId="05E79B54" w14:textId="77777777" w:rsidR="00373477" w:rsidRPr="0017445F" w:rsidRDefault="00373477" w:rsidP="00373477">
      <w:pPr>
        <w:pStyle w:val="RERequirement"/>
        <w:shd w:val="clear" w:color="auto" w:fill="F2F2F2" w:themeFill="background1" w:themeFillShade="F2"/>
      </w:pPr>
      <w:r>
        <w:t>32 Personalization - Memory Selection Period</w:t>
      </w:r>
    </w:p>
    <w:p w14:paraId="213E9EB0" w14:textId="77777777" w:rsidR="00373477" w:rsidRDefault="00373477" w:rsidP="00373477">
      <w:pPr>
        <w:rPr>
          <w:rFonts w:cs="Arial"/>
        </w:rPr>
      </w:pPr>
      <w:r>
        <w:rPr>
          <w:rFonts w:cs="Arial"/>
        </w:rPr>
        <w:t>Memory Selection Period is a configurable parameter with a default duration of 1.5 seconds</w:t>
      </w:r>
    </w:p>
    <w:p w14:paraId="7A5A901D"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5FEE780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7A1FE"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32</w:t>
            </w:r>
          </w:p>
        </w:tc>
      </w:tr>
      <w:tr w:rsidR="00373477" w:rsidRPr="00FD127C" w14:paraId="26F01EE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0380E"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346CF" w14:textId="77777777" w:rsidR="00373477" w:rsidRDefault="00373477" w:rsidP="00812550"/>
        </w:tc>
      </w:tr>
      <w:tr w:rsidR="00373477" w:rsidRPr="00FD127C" w14:paraId="5CAB8FE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D99F8"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89F14" w14:textId="77777777" w:rsidR="00373477" w:rsidRDefault="00373477" w:rsidP="00812550"/>
        </w:tc>
      </w:tr>
      <w:tr w:rsidR="00373477" w:rsidRPr="00FD127C" w14:paraId="0C264F1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BFE90"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1A0E6" w14:textId="77777777" w:rsidR="00373477" w:rsidRDefault="00373477" w:rsidP="00812550"/>
        </w:tc>
      </w:tr>
      <w:tr w:rsidR="00373477" w:rsidRPr="00FD127C" w14:paraId="08EB685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47C98"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CB44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3BDDB4"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53627" w14:textId="77777777" w:rsidR="00373477" w:rsidRDefault="00373477" w:rsidP="00812550"/>
        </w:tc>
      </w:tr>
      <w:tr w:rsidR="00373477" w:rsidRPr="00FD127C" w14:paraId="3B256F7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F645E"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8A46E9"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F2D8B"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2D941" w14:textId="77777777" w:rsidR="00373477" w:rsidRDefault="00373477" w:rsidP="00812550"/>
        </w:tc>
      </w:tr>
      <w:tr w:rsidR="00373477" w:rsidRPr="00FD127C" w14:paraId="48ECE3D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16AA4"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D4E394"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B81FB"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62C2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900A8"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1AE5C0" w14:textId="77777777" w:rsidR="00373477" w:rsidRDefault="00373477" w:rsidP="00812550"/>
        </w:tc>
      </w:tr>
      <w:tr w:rsidR="00373477" w:rsidRPr="00FD127C" w14:paraId="1F6F90C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EDC14A" w14:textId="77777777" w:rsidR="00373477" w:rsidRPr="00FD127C" w:rsidRDefault="002E13E1" w:rsidP="00812550">
            <w:pPr>
              <w:rPr>
                <w:rFonts w:cs="Arial"/>
                <w:bCs/>
                <w:color w:val="808080" w:themeColor="background1" w:themeShade="80"/>
                <w:sz w:val="16"/>
                <w:szCs w:val="14"/>
              </w:rPr>
            </w:pPr>
            <w:hyperlink r:id="rId233"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1D1C55"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4CAAA"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131FC1" w14:textId="77777777" w:rsidR="00373477" w:rsidRDefault="00373477" w:rsidP="00373477"/>
    <w:p w14:paraId="76B5FEAF" w14:textId="77777777" w:rsidR="00373477" w:rsidRPr="0017445F" w:rsidRDefault="00373477" w:rsidP="00373477">
      <w:pPr>
        <w:pStyle w:val="RERequirement"/>
        <w:shd w:val="clear" w:color="auto" w:fill="F2F2F2" w:themeFill="background1" w:themeFillShade="F2"/>
      </w:pPr>
      <w:bookmarkStart w:id="186" w:name="_98a84670f5e7439f4151cfe53498c30f"/>
      <w:r>
        <w:t>55</w:t>
      </w:r>
      <w:bookmarkEnd w:id="186"/>
      <w:r>
        <w:t xml:space="preserve"> Driver Profile Creation - Associate Selection Time 1</w:t>
      </w:r>
    </w:p>
    <w:p w14:paraId="3EF87C08" w14:textId="77777777" w:rsidR="00373477" w:rsidRDefault="00373477" w:rsidP="00373477">
      <w:pPr>
        <w:rPr>
          <w:rFonts w:cs="Arial"/>
        </w:rPr>
      </w:pPr>
      <w:r>
        <w:rPr>
          <w:rFonts w:cs="Arial"/>
        </w:rPr>
        <w:t>Association Selection Period is a configurable parameter with a default duration of 70 seconds</w:t>
      </w:r>
    </w:p>
    <w:p w14:paraId="5DBB0D81"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233EF23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1FC74"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55</w:t>
            </w:r>
          </w:p>
        </w:tc>
      </w:tr>
      <w:tr w:rsidR="00373477" w:rsidRPr="00FD127C" w14:paraId="5CEB57C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FF0FE"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D0A27" w14:textId="77777777" w:rsidR="00373477" w:rsidRDefault="00373477" w:rsidP="00812550"/>
        </w:tc>
      </w:tr>
      <w:tr w:rsidR="00373477" w:rsidRPr="00FD127C" w14:paraId="7AF519C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925BEF"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DAAFA" w14:textId="77777777" w:rsidR="00373477" w:rsidRDefault="00373477" w:rsidP="00812550"/>
        </w:tc>
      </w:tr>
      <w:tr w:rsidR="00373477" w:rsidRPr="00FD127C" w14:paraId="3A2A440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AC2C8"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F4440" w14:textId="77777777" w:rsidR="00373477" w:rsidRDefault="00373477" w:rsidP="00812550"/>
        </w:tc>
      </w:tr>
      <w:tr w:rsidR="00373477" w:rsidRPr="00FD127C" w14:paraId="06AB97F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0DF9F"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F7BC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C50CB"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8461E0" w14:textId="77777777" w:rsidR="00373477" w:rsidRDefault="00373477" w:rsidP="00812550"/>
        </w:tc>
      </w:tr>
      <w:tr w:rsidR="00373477" w:rsidRPr="00FD127C" w14:paraId="07825D3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153B6"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578C8"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780AE"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303587" w14:textId="77777777" w:rsidR="00373477" w:rsidRDefault="00373477" w:rsidP="00812550"/>
        </w:tc>
      </w:tr>
      <w:tr w:rsidR="00373477" w:rsidRPr="00FD127C" w14:paraId="1E89010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F4F91"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C2AD2"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37628"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8BB65"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9C384"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E9723" w14:textId="77777777" w:rsidR="00373477" w:rsidRDefault="00373477" w:rsidP="00812550"/>
        </w:tc>
      </w:tr>
      <w:tr w:rsidR="00373477" w:rsidRPr="00FD127C" w14:paraId="59F8B60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F9C8FC" w14:textId="77777777" w:rsidR="00373477" w:rsidRPr="00FD127C" w:rsidRDefault="002E13E1" w:rsidP="00812550">
            <w:pPr>
              <w:rPr>
                <w:rFonts w:cs="Arial"/>
                <w:bCs/>
                <w:color w:val="808080" w:themeColor="background1" w:themeShade="80"/>
                <w:sz w:val="16"/>
                <w:szCs w:val="14"/>
              </w:rPr>
            </w:pPr>
            <w:hyperlink r:id="rId234"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A011AF"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351E0"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6CC2A0" w14:textId="77777777" w:rsidR="00373477" w:rsidRDefault="00373477" w:rsidP="00373477"/>
    <w:p w14:paraId="28734CEB" w14:textId="77777777" w:rsidR="00373477" w:rsidRDefault="00373477" w:rsidP="00373477">
      <w:pPr>
        <w:pStyle w:val="Heading4"/>
      </w:pPr>
      <w:r>
        <w:t>Functional Safety Requirements</w:t>
      </w:r>
    </w:p>
    <w:p w14:paraId="6A5A9036" w14:textId="77777777" w:rsidR="00373477" w:rsidRDefault="00373477" w:rsidP="00373477">
      <w:pPr>
        <w:rPr>
          <w:highlight w:val="yellow"/>
        </w:rPr>
      </w:pPr>
    </w:p>
    <w:p w14:paraId="2F5B5457" w14:textId="77777777" w:rsidR="00373477" w:rsidRDefault="00373477" w:rsidP="00373477">
      <w:pPr>
        <w:rPr>
          <w:color w:val="A6A6A6" w:themeColor="background1" w:themeShade="A6"/>
        </w:rPr>
      </w:pPr>
      <w:r>
        <w:rPr>
          <w:color w:val="A6A6A6" w:themeColor="background1" w:themeShade="A6"/>
        </w:rPr>
        <w:t>No Functional Safety Requirements specified.</w:t>
      </w:r>
    </w:p>
    <w:p w14:paraId="5DBF5696" w14:textId="77777777" w:rsidR="00373477" w:rsidRDefault="00373477" w:rsidP="00373477">
      <w:pPr>
        <w:pStyle w:val="Heading5"/>
      </w:pPr>
      <w:r>
        <w:t>ASIL Decomposition of Functional Safety Requirements</w:t>
      </w:r>
    </w:p>
    <w:p w14:paraId="10698F30" w14:textId="77777777" w:rsidR="00373477" w:rsidRDefault="00373477" w:rsidP="00373477">
      <w:pPr>
        <w:pStyle w:val="NoSpacing"/>
      </w:pPr>
    </w:p>
    <w:p w14:paraId="3CA6DDFC" w14:textId="77777777" w:rsidR="00373477" w:rsidRDefault="00373477" w:rsidP="00373477">
      <w:pPr>
        <w:pStyle w:val="NoSpacing"/>
      </w:pPr>
    </w:p>
    <w:p w14:paraId="689ED334" w14:textId="77777777" w:rsidR="00373477" w:rsidRDefault="00373477" w:rsidP="00373477">
      <w:pPr>
        <w:pStyle w:val="NoSpacing"/>
        <w:rPr>
          <w:color w:val="A6A6A6" w:themeColor="background1" w:themeShade="A6"/>
        </w:rPr>
      </w:pPr>
      <w:r>
        <w:rPr>
          <w:color w:val="A6A6A6" w:themeColor="background1" w:themeShade="A6"/>
        </w:rPr>
        <w:t>No Functional Safety Requirements with ASIL Decompositions specified.</w:t>
      </w:r>
    </w:p>
    <w:p w14:paraId="301956BF" w14:textId="77777777" w:rsidR="00373477" w:rsidRDefault="00373477" w:rsidP="00373477">
      <w:pPr>
        <w:pStyle w:val="Heading4"/>
      </w:pPr>
      <w:r>
        <w:lastRenderedPageBreak/>
        <w:t>Other Requirements</w:t>
      </w:r>
    </w:p>
    <w:p w14:paraId="5721A398" w14:textId="77777777" w:rsidR="00373477" w:rsidRDefault="00373477" w:rsidP="00373477">
      <w:pPr>
        <w:pStyle w:val="Heading5"/>
      </w:pPr>
      <w:r>
        <w:t>Design Requirements</w:t>
      </w:r>
    </w:p>
    <w:p w14:paraId="408DDFA0" w14:textId="77777777" w:rsidR="00373477" w:rsidRDefault="00373477" w:rsidP="00373477"/>
    <w:p w14:paraId="1DC8DC10" w14:textId="77777777" w:rsidR="00373477" w:rsidRDefault="00373477" w:rsidP="00373477">
      <w:pPr>
        <w:rPr>
          <w:color w:val="A6A6A6" w:themeColor="background1" w:themeShade="A6"/>
        </w:rPr>
      </w:pPr>
      <w:r>
        <w:rPr>
          <w:color w:val="A6A6A6" w:themeColor="background1" w:themeShade="A6"/>
        </w:rPr>
        <w:t>No Design Requirements specified.</w:t>
      </w:r>
    </w:p>
    <w:p w14:paraId="3DAF0A9C" w14:textId="77777777" w:rsidR="00373477" w:rsidRDefault="00373477" w:rsidP="00373477">
      <w:pPr>
        <w:pStyle w:val="Heading4"/>
      </w:pPr>
      <w:r>
        <w:t>Uncategorized Requirements</w:t>
      </w:r>
    </w:p>
    <w:p w14:paraId="7F36D05E" w14:textId="77777777" w:rsidR="00373477" w:rsidRDefault="00373477" w:rsidP="00373477"/>
    <w:p w14:paraId="74E4B436" w14:textId="77777777" w:rsidR="00373477" w:rsidRPr="0017445F" w:rsidRDefault="00373477" w:rsidP="00373477">
      <w:pPr>
        <w:pStyle w:val="RERequirement"/>
        <w:shd w:val="clear" w:color="auto" w:fill="F2F2F2" w:themeFill="background1" w:themeFillShade="F2"/>
      </w:pPr>
      <w:r>
        <w:t>58 Classic Memory Restriction Settings - Settings 1</w:t>
      </w:r>
    </w:p>
    <w:p w14:paraId="04E26472" w14:textId="77777777" w:rsidR="00373477" w:rsidRDefault="00373477" w:rsidP="00373477">
      <w:pPr>
        <w:rPr>
          <w:rFonts w:cs="Arial"/>
        </w:rPr>
      </w:pPr>
      <w:r>
        <w:rPr>
          <w:rFonts w:cs="Arial"/>
        </w:rPr>
        <w:t>"The valid Restriction Settings for the Classic Memory feature are:</w:t>
      </w:r>
    </w:p>
    <w:p w14:paraId="7C342162" w14:textId="77777777" w:rsidR="00373477" w:rsidRDefault="00373477" w:rsidP="00373477">
      <w:pPr>
        <w:rPr>
          <w:rFonts w:cs="Arial"/>
        </w:rPr>
      </w:pPr>
      <w:r>
        <w:rPr>
          <w:rFonts w:cs="Arial"/>
        </w:rPr>
        <w:t>- Factory</w:t>
      </w:r>
    </w:p>
    <w:p w14:paraId="76F1A0BD" w14:textId="77777777" w:rsidR="00373477" w:rsidRDefault="00373477" w:rsidP="00373477">
      <w:pPr>
        <w:rPr>
          <w:rFonts w:cs="Arial"/>
        </w:rPr>
      </w:pPr>
      <w:r>
        <w:rPr>
          <w:rFonts w:cs="Arial"/>
        </w:rPr>
        <w:t>- Vehicle</w:t>
      </w:r>
    </w:p>
    <w:p w14:paraId="2EB0617B" w14:textId="77777777" w:rsidR="00373477" w:rsidRDefault="00373477" w:rsidP="00373477">
      <w:pPr>
        <w:rPr>
          <w:rFonts w:cs="Arial"/>
        </w:rPr>
      </w:pPr>
      <w:r>
        <w:rPr>
          <w:rFonts w:cs="Arial"/>
        </w:rPr>
        <w:t>- Moveable_Person</w:t>
      </w:r>
    </w:p>
    <w:p w14:paraId="3F987809" w14:textId="77777777" w:rsidR="00373477" w:rsidRDefault="00373477" w:rsidP="00373477">
      <w:pPr>
        <w:rPr>
          <w:rFonts w:cs="Arial"/>
        </w:rPr>
      </w:pPr>
      <w:r>
        <w:rPr>
          <w:rFonts w:cs="Arial"/>
        </w:rPr>
        <w:t>- Non_Moveable_Person"</w:t>
      </w:r>
    </w:p>
    <w:p w14:paraId="5741CEA1"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404222B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0DCC5"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58</w:t>
            </w:r>
          </w:p>
        </w:tc>
      </w:tr>
      <w:tr w:rsidR="00373477" w:rsidRPr="00FD127C" w14:paraId="6A3BD68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ACCAD"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AEEE7" w14:textId="77777777" w:rsidR="00373477" w:rsidRDefault="00373477" w:rsidP="00812550"/>
        </w:tc>
      </w:tr>
      <w:tr w:rsidR="00373477" w:rsidRPr="00FD127C" w14:paraId="4B9551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1E53E"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43A17" w14:textId="77777777" w:rsidR="00373477" w:rsidRDefault="00373477" w:rsidP="00812550"/>
        </w:tc>
      </w:tr>
      <w:tr w:rsidR="00373477" w:rsidRPr="00FD127C" w14:paraId="4F84304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5ABB1"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8849B" w14:textId="77777777" w:rsidR="00373477" w:rsidRDefault="00373477" w:rsidP="00812550"/>
        </w:tc>
      </w:tr>
      <w:tr w:rsidR="00373477" w:rsidRPr="00FD127C" w14:paraId="36837E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E2629"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AB61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390106"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92D81" w14:textId="77777777" w:rsidR="00373477" w:rsidRDefault="00373477" w:rsidP="00812550"/>
        </w:tc>
      </w:tr>
      <w:tr w:rsidR="00373477" w:rsidRPr="00FD127C" w14:paraId="1845BC8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9E69D"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10B32"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744A0AA" wp14:editId="5ED46882">
                  <wp:extent cx="152400" cy="152400"/>
                  <wp:effectExtent l="0" t="0" r="0" b="0"/>
                  <wp:docPr id="141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Feature_Req_33 Classic Memory Restriction Settings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7683C"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66B54A" w14:textId="77777777" w:rsidR="00373477" w:rsidRDefault="00373477" w:rsidP="00812550"/>
        </w:tc>
      </w:tr>
      <w:tr w:rsidR="00373477" w:rsidRPr="00FD127C" w14:paraId="0AE5DDA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DC555"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681C42"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0C34E"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14B13"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9D32D"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370C75" w14:textId="77777777" w:rsidR="00373477" w:rsidRDefault="00373477" w:rsidP="00812550"/>
        </w:tc>
      </w:tr>
      <w:tr w:rsidR="00373477" w:rsidRPr="00FD127C" w14:paraId="026614F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7591A9" w14:textId="77777777" w:rsidR="00373477" w:rsidRPr="00FD127C" w:rsidRDefault="002E13E1" w:rsidP="00812550">
            <w:pPr>
              <w:rPr>
                <w:rFonts w:cs="Arial"/>
                <w:bCs/>
                <w:color w:val="808080" w:themeColor="background1" w:themeShade="80"/>
                <w:sz w:val="16"/>
                <w:szCs w:val="14"/>
              </w:rPr>
            </w:pPr>
            <w:hyperlink r:id="rId235"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61BE23"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C811F7"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3FE2BD" w14:textId="15BA1966" w:rsidR="00373477" w:rsidRDefault="00373477" w:rsidP="00373477"/>
    <w:p w14:paraId="1F6D0D30" w14:textId="77777777" w:rsidR="00373477" w:rsidRDefault="00373477" w:rsidP="00373477"/>
    <w:p w14:paraId="0F105926" w14:textId="77777777" w:rsidR="00373477" w:rsidRDefault="00373477" w:rsidP="00373477">
      <w:pPr>
        <w:pStyle w:val="Heading2"/>
        <w:numPr>
          <w:ilvl w:val="1"/>
          <w:numId w:val="4"/>
        </w:numPr>
      </w:pPr>
      <w:r>
        <w:rPr>
          <w:noProof/>
        </w:rPr>
        <w:drawing>
          <wp:inline distT="0" distB="0" distL="0" distR="0" wp14:anchorId="6D0857D6" wp14:editId="741E9590">
            <wp:extent cx="152400" cy="152400"/>
            <wp:effectExtent l="0" t="0" r="0" b="0"/>
            <wp:docPr id="71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87" w:name="_10ba9d10ad2cd625e9ac033ae836b3e1"/>
      <w:r>
        <w:t>Read Mirrors Current Position</w:t>
      </w:r>
      <w:bookmarkEnd w:id="187"/>
    </w:p>
    <w:p w14:paraId="0138BC75" w14:textId="77777777" w:rsidR="00373477" w:rsidRDefault="00373477" w:rsidP="00373477">
      <w:pPr>
        <w:pStyle w:val="Heading3"/>
      </w:pPr>
      <w:r>
        <w:t>Function Overview</w:t>
      </w:r>
    </w:p>
    <w:p w14:paraId="78A28A13" w14:textId="77777777" w:rsidR="00373477" w:rsidRDefault="00373477" w:rsidP="00373477">
      <w:pPr>
        <w:pStyle w:val="Heading4"/>
      </w:pPr>
      <w:r>
        <w:t>Description</w:t>
      </w:r>
    </w:p>
    <w:p w14:paraId="0E97F63D" w14:textId="77777777" w:rsidR="00373477" w:rsidRDefault="00373477" w:rsidP="00373477">
      <w:pPr>
        <w:contextualSpacing/>
      </w:pPr>
    </w:p>
    <w:p w14:paraId="76CE406C" w14:textId="77777777" w:rsidR="00373477" w:rsidRDefault="00373477" w:rsidP="00373477">
      <w:pPr>
        <w:contextualSpacing/>
      </w:pPr>
      <w:r>
        <w:t>Function is allocated to:</w:t>
      </w:r>
    </w:p>
    <w:p w14:paraId="618A6D43" w14:textId="77777777" w:rsidR="00373477" w:rsidRDefault="00373477" w:rsidP="00373477">
      <w:pPr>
        <w:pStyle w:val="ListParagraph"/>
        <w:numPr>
          <w:ilvl w:val="0"/>
          <w:numId w:val="13"/>
        </w:numPr>
        <w:contextualSpacing/>
      </w:pPr>
      <w:r>
        <w:rPr>
          <w:noProof/>
        </w:rPr>
        <w:drawing>
          <wp:inline distT="0" distB="0" distL="0" distR="0" wp14:anchorId="545CBA02" wp14:editId="0458D2F2">
            <wp:extent cx="152400" cy="152400"/>
            <wp:effectExtent l="0" t="0" r="0" b="0"/>
            <wp:docPr id="712"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168E9143" w14:textId="77777777" w:rsidR="00373477" w:rsidRDefault="00373477" w:rsidP="00373477">
      <w:pPr>
        <w:pStyle w:val="ListParagraph"/>
        <w:numPr>
          <w:ilvl w:val="0"/>
          <w:numId w:val="13"/>
        </w:numPr>
        <w:contextualSpacing/>
      </w:pPr>
      <w:r>
        <w:rPr>
          <w:noProof/>
        </w:rPr>
        <w:drawing>
          <wp:inline distT="0" distB="0" distL="0" distR="0" wp14:anchorId="5EA136D3" wp14:editId="69C11D3C">
            <wp:extent cx="152400" cy="152400"/>
            <wp:effectExtent l="0" t="0" r="0" b="0"/>
            <wp:docPr id="71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Door System &lt;&lt;Logical&gt;&gt;</w:t>
      </w:r>
    </w:p>
    <w:p w14:paraId="76677CB8" w14:textId="77777777" w:rsidR="00373477" w:rsidRDefault="00373477" w:rsidP="00373477">
      <w:pPr>
        <w:contextualSpacing/>
      </w:pPr>
    </w:p>
    <w:p w14:paraId="7B28A6AF" w14:textId="77777777" w:rsidR="00373477" w:rsidRDefault="00373477" w:rsidP="00373477">
      <w:pPr>
        <w:contextualSpacing/>
      </w:pPr>
      <w:r w:rsidRPr="00A554C4">
        <w:t>The purpose of this function is to obtain the current value of the mirror positions. This function also identifies a profile that the settings should be stored to.</w:t>
      </w:r>
    </w:p>
    <w:p w14:paraId="618F93EA" w14:textId="77777777" w:rsidR="00373477" w:rsidRDefault="00373477" w:rsidP="00373477">
      <w:pPr>
        <w:pStyle w:val="Heading4"/>
      </w:pPr>
      <w:r>
        <w:t>Variants</w:t>
      </w:r>
    </w:p>
    <w:p w14:paraId="5C2A5A16" w14:textId="77777777" w:rsidR="00373477" w:rsidRDefault="00373477" w:rsidP="00373477"/>
    <w:p w14:paraId="5FCEF547" w14:textId="77777777" w:rsidR="00373477" w:rsidRPr="005067FC" w:rsidRDefault="00373477" w:rsidP="00373477">
      <w:pPr>
        <w:rPr>
          <w:i/>
          <w:color w:val="A6A6A6" w:themeColor="background1" w:themeShade="A6"/>
        </w:rPr>
      </w:pPr>
      <w:r w:rsidRPr="005067FC">
        <w:rPr>
          <w:i/>
          <w:color w:val="A6A6A6" w:themeColor="background1" w:themeShade="A6"/>
        </w:rPr>
        <w:t>Not supported by MagicDraw report generation.</w:t>
      </w:r>
    </w:p>
    <w:p w14:paraId="21A4853A" w14:textId="77777777" w:rsidR="00373477" w:rsidRDefault="00373477" w:rsidP="00373477">
      <w:pPr>
        <w:pStyle w:val="Heading4"/>
      </w:pPr>
      <w:r>
        <w:t>Input Requirements</w:t>
      </w:r>
    </w:p>
    <w:p w14:paraId="3F97D325" w14:textId="77777777" w:rsidR="00373477" w:rsidRDefault="00373477" w:rsidP="00373477"/>
    <w:p w14:paraId="3E8BFA73" w14:textId="77777777" w:rsidR="00373477" w:rsidRPr="005067FC" w:rsidRDefault="00373477" w:rsidP="00373477">
      <w:pPr>
        <w:rPr>
          <w:i/>
          <w:color w:val="A6A6A6" w:themeColor="background1" w:themeShade="A6"/>
        </w:rPr>
      </w:pPr>
      <w:r w:rsidRPr="005067FC">
        <w:rPr>
          <w:i/>
          <w:color w:val="A6A6A6" w:themeColor="background1" w:themeShade="A6"/>
        </w:rPr>
        <w:t>Not supported by MagicDraw report generation.</w:t>
      </w:r>
    </w:p>
    <w:p w14:paraId="1B13D69C" w14:textId="77777777" w:rsidR="00373477" w:rsidRDefault="00373477" w:rsidP="00373477">
      <w:pPr>
        <w:pStyle w:val="Heading4"/>
      </w:pPr>
      <w:r>
        <w:t>Assumptions</w:t>
      </w:r>
    </w:p>
    <w:p w14:paraId="631CE76D" w14:textId="77777777" w:rsidR="00373477" w:rsidRDefault="00373477" w:rsidP="00373477"/>
    <w:p w14:paraId="66E728BF" w14:textId="77777777" w:rsidR="00373477" w:rsidRPr="00FF5F72" w:rsidRDefault="00373477" w:rsidP="00373477">
      <w:pPr>
        <w:rPr>
          <w:color w:val="A6A6A6" w:themeColor="background1" w:themeShade="A6"/>
        </w:rPr>
      </w:pPr>
      <w:r w:rsidRPr="00FF5F72">
        <w:rPr>
          <w:color w:val="A6A6A6" w:themeColor="background1" w:themeShade="A6"/>
        </w:rPr>
        <w:t>No assumptions specified for this function.</w:t>
      </w:r>
    </w:p>
    <w:p w14:paraId="4D1313A8" w14:textId="77777777" w:rsidR="00373477" w:rsidRDefault="00373477" w:rsidP="00373477"/>
    <w:p w14:paraId="6FE5FFED" w14:textId="77777777" w:rsidR="00373477" w:rsidRDefault="00373477" w:rsidP="00373477">
      <w:pPr>
        <w:pStyle w:val="Heading4"/>
      </w:pPr>
      <w:r>
        <w:lastRenderedPageBreak/>
        <w:t>References</w:t>
      </w:r>
    </w:p>
    <w:p w14:paraId="65981684" w14:textId="77777777" w:rsidR="00373477" w:rsidRPr="00454CBE" w:rsidRDefault="00373477" w:rsidP="00373477">
      <w:pPr>
        <w:pStyle w:val="Heading5"/>
      </w:pPr>
      <w:r w:rsidRPr="00454CBE">
        <w:t xml:space="preserve">Ford </w:t>
      </w:r>
      <w:r>
        <w:t>D</w:t>
      </w:r>
      <w:r w:rsidRPr="00454CBE">
        <w:t>ocuments</w:t>
      </w:r>
    </w:p>
    <w:p w14:paraId="16A4A3B1" w14:textId="77777777" w:rsidR="00373477" w:rsidRDefault="00373477" w:rsidP="00373477">
      <w:pPr>
        <w:pStyle w:val="BodyText"/>
        <w:ind w:right="142"/>
        <w:jc w:val="both"/>
        <w:rPr>
          <w:rFonts w:cs="Arial"/>
        </w:rPr>
      </w:pPr>
      <w:r>
        <w:rPr>
          <w:rFonts w:cs="Arial"/>
        </w:rPr>
        <w:t>List here all Ford internal documents, which are directly related to the feature.</w:t>
      </w:r>
    </w:p>
    <w:p w14:paraId="452879B1" w14:textId="77777777" w:rsidR="00373477" w:rsidRDefault="00373477" w:rsidP="0037347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373477" w:rsidRPr="007C20FA" w14:paraId="6C699B19" w14:textId="77777777" w:rsidTr="00812550">
        <w:trPr>
          <w:cantSplit/>
          <w:tblHeader/>
        </w:trPr>
        <w:tc>
          <w:tcPr>
            <w:tcW w:w="1418" w:type="dxa"/>
            <w:shd w:val="clear" w:color="auto" w:fill="E0E0E0"/>
          </w:tcPr>
          <w:p w14:paraId="3CD16493" w14:textId="77777777" w:rsidR="00373477" w:rsidRPr="007C20FA" w:rsidRDefault="00373477"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480C3D1C" w14:textId="77777777" w:rsidR="00373477" w:rsidRPr="007C20FA" w:rsidRDefault="00373477"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18912F9E" w14:textId="77777777" w:rsidR="00373477" w:rsidRPr="007C20FA" w:rsidRDefault="00373477"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14DC8F13" w14:textId="77777777" w:rsidR="00373477" w:rsidRPr="007C20FA" w:rsidRDefault="00373477" w:rsidP="00812550">
            <w:pPr>
              <w:rPr>
                <w:rFonts w:ascii="Helvetica" w:hAnsi="Helvetica" w:cs="Helvetica"/>
                <w:b/>
              </w:rPr>
            </w:pPr>
            <w:r w:rsidRPr="007C20FA">
              <w:rPr>
                <w:rFonts w:ascii="Helvetica" w:hAnsi="Helvetica" w:cs="Helvetica"/>
                <w:b/>
              </w:rPr>
              <w:t>Revision</w:t>
            </w:r>
          </w:p>
        </w:tc>
      </w:tr>
      <w:tr w:rsidR="00373477" w:rsidRPr="007C20FA" w14:paraId="0D4CD131" w14:textId="77777777" w:rsidTr="00812550">
        <w:trPr>
          <w:cantSplit/>
          <w:tblHeader/>
        </w:trPr>
        <w:tc>
          <w:tcPr>
            <w:tcW w:w="1418" w:type="dxa"/>
            <w:shd w:val="clear" w:color="auto" w:fill="FFFFFF" w:themeFill="background1"/>
          </w:tcPr>
          <w:p w14:paraId="2A700E10" w14:textId="77777777" w:rsidR="00373477" w:rsidRPr="005E40CF" w:rsidRDefault="00373477" w:rsidP="00812550">
            <w:pPr>
              <w:rPr>
                <w:rFonts w:ascii="Helvetica" w:hAnsi="Helvetica" w:cs="Helvetica"/>
              </w:rPr>
            </w:pPr>
          </w:p>
        </w:tc>
        <w:tc>
          <w:tcPr>
            <w:tcW w:w="6237" w:type="dxa"/>
            <w:shd w:val="clear" w:color="auto" w:fill="FFFFFF" w:themeFill="background1"/>
          </w:tcPr>
          <w:p w14:paraId="27D83895" w14:textId="77777777" w:rsidR="00373477" w:rsidRPr="005E40CF" w:rsidRDefault="00373477" w:rsidP="00812550">
            <w:pPr>
              <w:rPr>
                <w:rFonts w:ascii="Helvetica" w:hAnsi="Helvetica" w:cs="Helvetica"/>
              </w:rPr>
            </w:pPr>
          </w:p>
        </w:tc>
        <w:tc>
          <w:tcPr>
            <w:tcW w:w="1418" w:type="dxa"/>
            <w:shd w:val="clear" w:color="auto" w:fill="FFFFFF" w:themeFill="background1"/>
          </w:tcPr>
          <w:p w14:paraId="2CFF6B85" w14:textId="77777777" w:rsidR="00373477" w:rsidRPr="005E40CF" w:rsidRDefault="00373477" w:rsidP="00812550">
            <w:pPr>
              <w:rPr>
                <w:rFonts w:ascii="Helvetica" w:hAnsi="Helvetica" w:cs="Helvetica"/>
              </w:rPr>
            </w:pPr>
          </w:p>
        </w:tc>
        <w:tc>
          <w:tcPr>
            <w:tcW w:w="1418" w:type="dxa"/>
            <w:shd w:val="clear" w:color="auto" w:fill="FFFFFF" w:themeFill="background1"/>
          </w:tcPr>
          <w:p w14:paraId="5DCC9A6B" w14:textId="77777777" w:rsidR="00373477" w:rsidRPr="005E40CF" w:rsidRDefault="00373477" w:rsidP="00812550">
            <w:pPr>
              <w:rPr>
                <w:rFonts w:ascii="Helvetica" w:hAnsi="Helvetica" w:cs="Helvetica"/>
              </w:rPr>
            </w:pPr>
          </w:p>
        </w:tc>
      </w:tr>
    </w:tbl>
    <w:p w14:paraId="570201DE" w14:textId="77777777" w:rsidR="00373477" w:rsidRPr="00360B1D" w:rsidRDefault="00373477" w:rsidP="0037347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30E7CEA" w14:textId="77777777" w:rsidR="00373477" w:rsidRPr="00FB7B3D" w:rsidRDefault="00373477" w:rsidP="00373477">
      <w:pPr>
        <w:pStyle w:val="Heading5"/>
      </w:pPr>
      <w:r w:rsidRPr="00454CBE">
        <w:t>External</w:t>
      </w:r>
      <w:r>
        <w:t xml:space="preserve"> Documents and P</w:t>
      </w:r>
      <w:r w:rsidRPr="00FB7B3D">
        <w:t>ublications</w:t>
      </w:r>
    </w:p>
    <w:p w14:paraId="5DDAD9A0" w14:textId="77777777" w:rsidR="00373477" w:rsidRDefault="00373477" w:rsidP="0037347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FDBA6F2" w14:textId="77777777" w:rsidR="00373477" w:rsidRDefault="00373477" w:rsidP="0037347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373477" w:rsidRPr="007C20FA" w14:paraId="1E720763" w14:textId="77777777" w:rsidTr="00812550">
        <w:trPr>
          <w:cantSplit/>
          <w:tblHeader/>
        </w:trPr>
        <w:tc>
          <w:tcPr>
            <w:tcW w:w="1418" w:type="dxa"/>
            <w:shd w:val="clear" w:color="auto" w:fill="E0E0E0"/>
          </w:tcPr>
          <w:p w14:paraId="18A057E6" w14:textId="77777777" w:rsidR="00373477" w:rsidRPr="007C20FA" w:rsidRDefault="00373477"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5A58DF0E" w14:textId="77777777" w:rsidR="00373477" w:rsidRPr="007C20FA" w:rsidRDefault="00373477" w:rsidP="00812550">
            <w:pPr>
              <w:rPr>
                <w:rFonts w:ascii="Helvetica" w:hAnsi="Helvetica" w:cs="Helvetica"/>
                <w:b/>
              </w:rPr>
            </w:pPr>
            <w:r>
              <w:rPr>
                <w:rFonts w:ascii="Helvetica" w:hAnsi="Helvetica" w:cs="Helvetica"/>
                <w:b/>
              </w:rPr>
              <w:t>Document / Publication</w:t>
            </w:r>
          </w:p>
        </w:tc>
      </w:tr>
      <w:tr w:rsidR="00373477" w:rsidRPr="007C20FA" w14:paraId="45543079" w14:textId="77777777" w:rsidTr="00812550">
        <w:trPr>
          <w:cantSplit/>
          <w:tblHeader/>
        </w:trPr>
        <w:tc>
          <w:tcPr>
            <w:tcW w:w="1418" w:type="dxa"/>
            <w:shd w:val="clear" w:color="auto" w:fill="FFFFFF" w:themeFill="background1"/>
          </w:tcPr>
          <w:p w14:paraId="179218A4" w14:textId="77777777" w:rsidR="00373477" w:rsidRPr="005E40CF" w:rsidRDefault="00373477" w:rsidP="00812550">
            <w:pPr>
              <w:rPr>
                <w:rFonts w:ascii="Helvetica" w:hAnsi="Helvetica" w:cs="Helvetica"/>
              </w:rPr>
            </w:pPr>
          </w:p>
        </w:tc>
        <w:tc>
          <w:tcPr>
            <w:tcW w:w="9072" w:type="dxa"/>
            <w:shd w:val="clear" w:color="auto" w:fill="FFFFFF" w:themeFill="background1"/>
          </w:tcPr>
          <w:p w14:paraId="5AC7FD7B" w14:textId="77777777" w:rsidR="00373477" w:rsidRPr="005E40CF" w:rsidRDefault="00373477" w:rsidP="00812550">
            <w:pPr>
              <w:rPr>
                <w:rFonts w:ascii="Helvetica" w:hAnsi="Helvetica" w:cs="Helvetica"/>
              </w:rPr>
            </w:pPr>
          </w:p>
        </w:tc>
      </w:tr>
    </w:tbl>
    <w:p w14:paraId="49D47529" w14:textId="77777777" w:rsidR="00373477" w:rsidRDefault="00373477" w:rsidP="0037347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69F929D" w14:textId="77777777" w:rsidR="00373477" w:rsidRDefault="00373477" w:rsidP="00373477">
      <w:pPr>
        <w:pStyle w:val="Heading4"/>
      </w:pPr>
      <w:r>
        <w:t>Glossary</w:t>
      </w:r>
    </w:p>
    <w:p w14:paraId="62C88060" w14:textId="77777777" w:rsidR="00373477" w:rsidRDefault="00373477" w:rsidP="0037347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0F1E015" w14:textId="77777777" w:rsidR="00373477" w:rsidRDefault="00373477" w:rsidP="00373477">
      <w:pPr>
        <w:pStyle w:val="Heading3"/>
      </w:pPr>
      <w:r>
        <w:t>Function Scope</w:t>
      </w:r>
    </w:p>
    <w:p w14:paraId="1A2E4D1D" w14:textId="77777777" w:rsidR="00373477" w:rsidRPr="00A43B48" w:rsidRDefault="00373477" w:rsidP="00373477">
      <w:pPr>
        <w:contextualSpacing/>
      </w:pPr>
    </w:p>
    <w:p w14:paraId="7D510FF2" w14:textId="77777777" w:rsidR="00373477" w:rsidRDefault="00373477" w:rsidP="00373477">
      <w:pPr>
        <w:contextualSpacing/>
      </w:pPr>
      <w:r>
        <w:t xml:space="preserve">The </w:t>
      </w:r>
      <w:r>
        <w:rPr>
          <w:noProof/>
        </w:rPr>
        <w:drawing>
          <wp:inline distT="0" distB="0" distL="0" distR="0" wp14:anchorId="308B65CF" wp14:editId="6ECD75F6">
            <wp:extent cx="152400" cy="152400"/>
            <wp:effectExtent l="0" t="0" r="0" b="0"/>
            <wp:docPr id="71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Mirrors Current Position</w:t>
      </w:r>
      <w:r>
        <w:rPr>
          <w:b/>
        </w:rPr>
        <w:t>”</w:t>
      </w:r>
      <w:r>
        <w:t xml:space="preserve"> function is called by the following functions:</w:t>
      </w:r>
    </w:p>
    <w:p w14:paraId="29DDC2E2" w14:textId="77777777" w:rsidR="00373477" w:rsidRPr="00953D23" w:rsidRDefault="00373477" w:rsidP="00373477">
      <w:pPr>
        <w:pStyle w:val="ListParagraph"/>
        <w:numPr>
          <w:ilvl w:val="0"/>
          <w:numId w:val="12"/>
        </w:numPr>
        <w:contextualSpacing/>
      </w:pPr>
      <w:r>
        <w:rPr>
          <w:noProof/>
        </w:rPr>
        <w:drawing>
          <wp:inline distT="0" distB="0" distL="0" distR="0" wp14:anchorId="5B334E4F" wp14:editId="5A5014EC">
            <wp:extent cx="152400" cy="152400"/>
            <wp:effectExtent l="0" t="0" r="0" b="0"/>
            <wp:docPr id="71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3B8A1744" w14:textId="77777777" w:rsidR="00373477" w:rsidRPr="00953D23" w:rsidRDefault="00373477" w:rsidP="00373477">
      <w:pPr>
        <w:pStyle w:val="ListParagraph"/>
        <w:numPr>
          <w:ilvl w:val="0"/>
          <w:numId w:val="12"/>
        </w:numPr>
        <w:contextualSpacing/>
      </w:pPr>
      <w:r>
        <w:rPr>
          <w:noProof/>
        </w:rPr>
        <w:drawing>
          <wp:inline distT="0" distB="0" distL="0" distR="0" wp14:anchorId="4D3F94F9" wp14:editId="1B42FC3C">
            <wp:extent cx="152400" cy="152400"/>
            <wp:effectExtent l="0" t="0" r="0" b="0"/>
            <wp:docPr id="720"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8b6939f0d8523df5614dbc6df024deda" w:history="1">
        <w:r>
          <w:rPr>
            <w:rStyle w:val="Hyperlink"/>
          </w:rPr>
          <w:t>Current Side Mirrors Position</w:t>
        </w:r>
      </w:hyperlink>
      <w:r>
        <w:t>”</w:t>
      </w:r>
    </w:p>
    <w:p w14:paraId="3BAB6A43" w14:textId="77777777" w:rsidR="00373477" w:rsidRPr="00393C96" w:rsidRDefault="00373477" w:rsidP="00373477">
      <w:pPr>
        <w:contextualSpacing/>
      </w:pPr>
    </w:p>
    <w:p w14:paraId="3A186F05" w14:textId="77777777" w:rsidR="00373477" w:rsidRPr="006C2DE5" w:rsidRDefault="00373477" w:rsidP="00373477">
      <w:pPr>
        <w:rPr>
          <w:b/>
        </w:rPr>
      </w:pPr>
      <w:r w:rsidRPr="006C2DE5">
        <w:rPr>
          <w:b/>
        </w:rPr>
        <w:t>Description of “Classic Memory Functional Architecture” diagram</w:t>
      </w:r>
      <w:r>
        <w:rPr>
          <w:b/>
        </w:rPr>
        <w:t>:</w:t>
      </w:r>
    </w:p>
    <w:p w14:paraId="5667F51F" w14:textId="77777777" w:rsidR="00373477" w:rsidRDefault="00373477" w:rsidP="00373477">
      <w:r>
        <w:t>This diagram contains all the functions required to Store and Recall the positional settings. This includes inputs and outputs to the user, other features, and external systems.</w:t>
      </w:r>
    </w:p>
    <w:p w14:paraId="6D338C16" w14:textId="77777777" w:rsidR="00373477" w:rsidRDefault="00373477" w:rsidP="00373477"/>
    <w:p w14:paraId="6D92226C" w14:textId="77777777" w:rsidR="00373477" w:rsidRDefault="00373477" w:rsidP="00373477">
      <w:pPr>
        <w:jc w:val="center"/>
      </w:pPr>
      <w:r>
        <w:rPr>
          <w:noProof/>
        </w:rPr>
        <w:drawing>
          <wp:inline distT="0" distB="0" distL="0" distR="0" wp14:anchorId="73D35339" wp14:editId="0D2CB236">
            <wp:extent cx="6466204" cy="943828"/>
            <wp:effectExtent l="0" t="0" r="0" b="0"/>
            <wp:docPr id="72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1A3F81F2" w14:textId="77777777" w:rsidR="00373477" w:rsidRPr="00294100" w:rsidRDefault="00373477" w:rsidP="00373477">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06BD88E1" wp14:editId="3038C940">
            <wp:extent cx="152400" cy="152400"/>
            <wp:effectExtent l="0" t="0" r="0" b="0"/>
            <wp:docPr id="72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0D8D67DB" wp14:editId="04D5FA9A">
            <wp:extent cx="152400" cy="152400"/>
            <wp:effectExtent l="0" t="0" r="0" b="0"/>
            <wp:docPr id="72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Mirrors Current Position</w:t>
      </w:r>
      <w:r>
        <w:t>”</w:t>
      </w:r>
    </w:p>
    <w:p w14:paraId="1168EC5F" w14:textId="77777777" w:rsidR="00373477" w:rsidRDefault="00373477" w:rsidP="00373477">
      <w:pPr>
        <w:contextualSpacing/>
      </w:pPr>
    </w:p>
    <w:p w14:paraId="0140A89F" w14:textId="77777777" w:rsidR="00373477" w:rsidRDefault="00373477" w:rsidP="00373477">
      <w:pPr>
        <w:pStyle w:val="Heading3"/>
      </w:pPr>
      <w:r>
        <w:t>Function Interfaces</w:t>
      </w:r>
    </w:p>
    <w:p w14:paraId="28918067" w14:textId="77777777" w:rsidR="00373477" w:rsidRDefault="00373477" w:rsidP="0037347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373477" w:rsidRPr="00E54DEA" w14:paraId="38E6E3E8" w14:textId="77777777" w:rsidTr="00812550">
        <w:trPr>
          <w:trHeight w:val="260"/>
        </w:trPr>
        <w:tc>
          <w:tcPr>
            <w:tcW w:w="2695" w:type="dxa"/>
            <w:shd w:val="clear" w:color="auto" w:fill="D9D9D9" w:themeFill="background1" w:themeFillShade="D9"/>
            <w:noWrap/>
            <w:hideMark/>
          </w:tcPr>
          <w:p w14:paraId="70F7C270" w14:textId="77777777" w:rsidR="00373477" w:rsidRPr="00E54DEA" w:rsidRDefault="00373477"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BEB31EB" w14:textId="77777777" w:rsidR="00373477" w:rsidRDefault="00373477" w:rsidP="00812550">
            <w:pPr>
              <w:overflowPunct/>
              <w:autoSpaceDE/>
              <w:autoSpaceDN/>
              <w:adjustRightInd/>
              <w:textAlignment w:val="auto"/>
              <w:rPr>
                <w:rFonts w:cs="Arial"/>
                <w:b/>
                <w:bCs/>
                <w:color w:val="000000"/>
              </w:rPr>
            </w:pPr>
            <w:r>
              <w:rPr>
                <w:rFonts w:cs="Arial"/>
                <w:b/>
                <w:bCs/>
                <w:color w:val="000000"/>
              </w:rPr>
              <w:t>Description</w:t>
            </w:r>
          </w:p>
        </w:tc>
      </w:tr>
      <w:tr w:rsidR="00373477" w:rsidRPr="003F473D" w14:paraId="02C42426" w14:textId="77777777" w:rsidTr="00812550">
        <w:trPr>
          <w:trHeight w:val="410"/>
        </w:trPr>
        <w:tc>
          <w:tcPr>
            <w:tcW w:w="2695" w:type="dxa"/>
            <w:noWrap/>
          </w:tcPr>
          <w:p w14:paraId="0CC2058A" w14:textId="77777777" w:rsidR="00373477" w:rsidRDefault="00373477" w:rsidP="00812550">
            <w:pPr>
              <w:contextualSpacing/>
              <w:rPr>
                <w:rFonts w:cs="Arial"/>
              </w:rPr>
            </w:pPr>
            <w:r w:rsidRPr="00275823">
              <w:rPr>
                <w:rFonts w:cs="Arial"/>
              </w:rPr>
              <w:t>Memory_Command</w:t>
            </w:r>
          </w:p>
          <w:p w14:paraId="0A5B32D6" w14:textId="77777777" w:rsidR="00373477" w:rsidRDefault="00373477" w:rsidP="00812550">
            <w:pPr>
              <w:contextualSpacing/>
              <w:rPr>
                <w:rFonts w:cs="Arial"/>
              </w:rPr>
            </w:pPr>
            <w:r>
              <w:rPr>
                <w:rFonts w:cs="Arial"/>
              </w:rPr>
              <w:t>Type:</w:t>
            </w:r>
          </w:p>
          <w:p w14:paraId="67B9FBF4"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1FFBA8B5" wp14:editId="1483FB87">
                  <wp:extent cx="152400" cy="152400"/>
                  <wp:effectExtent l="0" t="0" r="0" b="0"/>
                  <wp:docPr id="72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6503B307" w14:textId="77777777" w:rsidR="00373477" w:rsidRDefault="00373477" w:rsidP="00812550">
            <w:pPr>
              <w:rPr>
                <w:rFonts w:cs="Arial"/>
              </w:rPr>
            </w:pPr>
            <w:r>
              <w:rPr>
                <w:rFonts w:cs="Arial"/>
              </w:rPr>
              <w:t>Signal Description:</w:t>
            </w:r>
          </w:p>
          <w:p w14:paraId="59F80941" w14:textId="77777777" w:rsidR="00373477" w:rsidRDefault="00373477"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1B87EA2B" w14:textId="77777777" w:rsidR="00373477" w:rsidRDefault="00373477" w:rsidP="00812550">
            <w:pPr>
              <w:rPr>
                <w:rFonts w:cs="Arial"/>
              </w:rPr>
            </w:pPr>
          </w:p>
          <w:p w14:paraId="482F2825" w14:textId="77777777" w:rsidR="00373477" w:rsidRDefault="00373477" w:rsidP="00812550">
            <w:pPr>
              <w:rPr>
                <w:rFonts w:cs="Arial"/>
              </w:rPr>
            </w:pPr>
            <w:r>
              <w:rPr>
                <w:rFonts w:cs="Arial"/>
              </w:rPr>
              <w:t>Usage in Function:</w:t>
            </w:r>
          </w:p>
          <w:p w14:paraId="5423F9F1" w14:textId="77777777" w:rsidR="00373477" w:rsidRDefault="00373477" w:rsidP="00812550">
            <w:pPr>
              <w:rPr>
                <w:rFonts w:cs="Arial"/>
              </w:rPr>
            </w:pPr>
            <w:r>
              <w:rPr>
                <w:rFonts w:cs="Arial"/>
              </w:rPr>
              <w:t xml:space="preserve">Signal Description: </w:t>
            </w:r>
          </w:p>
          <w:p w14:paraId="03387EFA" w14:textId="77777777" w:rsidR="00373477" w:rsidRDefault="00373477" w:rsidP="00812550">
            <w:pPr>
              <w:rPr>
                <w:rFonts w:cs="Arial"/>
              </w:rPr>
            </w:pPr>
            <w:r>
              <w:rPr>
                <w:rFonts w:cs="Arial"/>
              </w:rPr>
              <w:t>Indicates to the function that is should read the current values of the Mirrors Position</w:t>
            </w:r>
          </w:p>
          <w:p w14:paraId="296BE9EE" w14:textId="77777777" w:rsidR="00373477" w:rsidRDefault="00373477" w:rsidP="00812550">
            <w:pPr>
              <w:rPr>
                <w:rFonts w:cs="Arial"/>
              </w:rPr>
            </w:pPr>
          </w:p>
          <w:p w14:paraId="2BFA1047" w14:textId="77777777" w:rsidR="00373477" w:rsidRPr="0046598F" w:rsidRDefault="00373477" w:rsidP="00812550">
            <w:pPr>
              <w:rPr>
                <w:rFonts w:cs="Arial"/>
                <w:color w:val="000000"/>
              </w:rPr>
            </w:pPr>
            <w:r>
              <w:rPr>
                <w:rFonts w:cs="Arial"/>
                <w:color w:val="000000"/>
              </w:rPr>
              <w:t>Received from:</w:t>
            </w:r>
          </w:p>
          <w:p w14:paraId="334F42D8" w14:textId="77777777" w:rsidR="00373477" w:rsidRPr="00C8319B" w:rsidRDefault="00373477" w:rsidP="00812550">
            <w:pPr>
              <w:pStyle w:val="ListParagraph"/>
              <w:numPr>
                <w:ilvl w:val="0"/>
                <w:numId w:val="12"/>
              </w:numPr>
              <w:rPr>
                <w:rFonts w:cs="Arial"/>
              </w:rPr>
            </w:pPr>
            <w:r>
              <w:rPr>
                <w:noProof/>
              </w:rPr>
              <w:lastRenderedPageBreak/>
              <w:drawing>
                <wp:inline distT="0" distB="0" distL="0" distR="0" wp14:anchorId="2655205E" wp14:editId="2AC78413">
                  <wp:extent cx="152400" cy="152400"/>
                  <wp:effectExtent l="0" t="0" r="0" b="0"/>
                  <wp:docPr id="73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r w:rsidR="00373477" w:rsidRPr="003F473D" w14:paraId="42288D27" w14:textId="77777777" w:rsidTr="00812550">
        <w:trPr>
          <w:trHeight w:val="410"/>
        </w:trPr>
        <w:tc>
          <w:tcPr>
            <w:tcW w:w="2695" w:type="dxa"/>
            <w:noWrap/>
          </w:tcPr>
          <w:p w14:paraId="39AB8AD0" w14:textId="77777777" w:rsidR="00373477" w:rsidRDefault="00373477" w:rsidP="00812550">
            <w:pPr>
              <w:contextualSpacing/>
              <w:rPr>
                <w:rFonts w:cs="Arial"/>
              </w:rPr>
            </w:pPr>
            <w:r w:rsidRPr="00275823">
              <w:rPr>
                <w:rFonts w:cs="Arial"/>
              </w:rPr>
              <w:lastRenderedPageBreak/>
              <w:t>Actual_Mirrors_Settings</w:t>
            </w:r>
          </w:p>
          <w:p w14:paraId="04F93292" w14:textId="77777777" w:rsidR="00373477" w:rsidRDefault="00373477" w:rsidP="00812550">
            <w:pPr>
              <w:contextualSpacing/>
              <w:rPr>
                <w:rFonts w:cs="Arial"/>
              </w:rPr>
            </w:pPr>
            <w:r>
              <w:rPr>
                <w:rFonts w:cs="Arial"/>
              </w:rPr>
              <w:t>Type:</w:t>
            </w:r>
          </w:p>
          <w:p w14:paraId="6715CFD2" w14:textId="77777777" w:rsidR="00373477" w:rsidRDefault="00373477"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322A325" wp14:editId="22D99EE8">
                  <wp:extent cx="152400" cy="152400"/>
                  <wp:effectExtent l="0" t="0" r="0" b="0"/>
                  <wp:docPr id="73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4AD2A1C0" w14:textId="77777777" w:rsidR="00373477" w:rsidRDefault="00373477" w:rsidP="00812550">
            <w:pPr>
              <w:rPr>
                <w:rFonts w:cs="Arial"/>
              </w:rPr>
            </w:pPr>
            <w:r>
              <w:rPr>
                <w:rFonts w:cs="Arial"/>
              </w:rPr>
              <w:t>Signal Description:</w:t>
            </w:r>
          </w:p>
          <w:p w14:paraId="0D942343" w14:textId="77777777" w:rsidR="00373477" w:rsidRDefault="00373477" w:rsidP="00812550">
            <w:pPr>
              <w:rPr>
                <w:rFonts w:cs="Arial"/>
              </w:rPr>
            </w:pPr>
            <w:r w:rsidRPr="00275823">
              <w:rPr>
                <w:rFonts w:cs="Arial"/>
              </w:rPr>
              <w:t>These values indicate the actual settings being transferred. These can be stored settings to be recalled or current settings to be stored.</w:t>
            </w:r>
          </w:p>
          <w:p w14:paraId="07197305" w14:textId="77777777" w:rsidR="00373477" w:rsidRDefault="00373477" w:rsidP="00812550">
            <w:pPr>
              <w:rPr>
                <w:rFonts w:cs="Arial"/>
              </w:rPr>
            </w:pPr>
          </w:p>
          <w:p w14:paraId="765E4AB3" w14:textId="77777777" w:rsidR="00373477" w:rsidRDefault="00373477" w:rsidP="00812550">
            <w:pPr>
              <w:rPr>
                <w:rFonts w:cs="Arial"/>
              </w:rPr>
            </w:pPr>
            <w:r>
              <w:rPr>
                <w:rFonts w:cs="Arial"/>
              </w:rPr>
              <w:t>Usage in Function:</w:t>
            </w:r>
          </w:p>
          <w:p w14:paraId="1A64A499" w14:textId="77777777" w:rsidR="00373477" w:rsidRDefault="00373477" w:rsidP="00812550">
            <w:pPr>
              <w:rPr>
                <w:rFonts w:cs="Arial"/>
              </w:rPr>
            </w:pPr>
            <w:r>
              <w:rPr>
                <w:rFonts w:cs="Arial"/>
              </w:rPr>
              <w:t>Contains the actual value of the side mirrors position</w:t>
            </w:r>
          </w:p>
          <w:p w14:paraId="220B46E5" w14:textId="77777777" w:rsidR="00373477" w:rsidRDefault="00373477" w:rsidP="00812550">
            <w:pPr>
              <w:rPr>
                <w:rFonts w:cs="Arial"/>
              </w:rPr>
            </w:pPr>
          </w:p>
          <w:p w14:paraId="25AB7358" w14:textId="77777777" w:rsidR="00373477" w:rsidRPr="0046598F" w:rsidRDefault="00373477" w:rsidP="00812550">
            <w:pPr>
              <w:rPr>
                <w:rFonts w:cs="Arial"/>
                <w:color w:val="000000"/>
              </w:rPr>
            </w:pPr>
            <w:r>
              <w:rPr>
                <w:rFonts w:cs="Arial"/>
                <w:color w:val="000000"/>
              </w:rPr>
              <w:t>Received from:</w:t>
            </w:r>
          </w:p>
          <w:p w14:paraId="3D74BAA1" w14:textId="77777777" w:rsidR="00373477" w:rsidRPr="00C8319B" w:rsidRDefault="00373477" w:rsidP="00812550">
            <w:pPr>
              <w:pStyle w:val="ListParagraph"/>
              <w:numPr>
                <w:ilvl w:val="0"/>
                <w:numId w:val="12"/>
              </w:numPr>
              <w:rPr>
                <w:rFonts w:cs="Arial"/>
              </w:rPr>
            </w:pPr>
            <w:r>
              <w:rPr>
                <w:noProof/>
              </w:rPr>
              <w:drawing>
                <wp:inline distT="0" distB="0" distL="0" distR="0" wp14:anchorId="11B1E34E" wp14:editId="7069E393">
                  <wp:extent cx="152400" cy="152400"/>
                  <wp:effectExtent l="0" t="0" r="0" b="0"/>
                  <wp:docPr id="73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afe5430b573de4d72e51151d04e49fb" w:history="1">
              <w:r>
                <w:rPr>
                  <w:rStyle w:val="Hyperlink"/>
                  <w:rFonts w:cs="Arial"/>
                </w:rPr>
                <w:t>Provide Actual Side Mirrors Settings</w:t>
              </w:r>
            </w:hyperlink>
          </w:p>
        </w:tc>
      </w:tr>
    </w:tbl>
    <w:p w14:paraId="28BBE2C4" w14:textId="77777777" w:rsidR="00373477" w:rsidRDefault="00373477" w:rsidP="0037347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373477" w:rsidRPr="00E54DEA" w14:paraId="514DEC56" w14:textId="77777777" w:rsidTr="00812550">
        <w:trPr>
          <w:trHeight w:val="260"/>
        </w:trPr>
        <w:tc>
          <w:tcPr>
            <w:tcW w:w="2689" w:type="dxa"/>
            <w:shd w:val="clear" w:color="auto" w:fill="D9D9D9" w:themeFill="background1" w:themeFillShade="D9"/>
            <w:noWrap/>
            <w:hideMark/>
          </w:tcPr>
          <w:p w14:paraId="4AF74BA0" w14:textId="77777777" w:rsidR="00373477" w:rsidRPr="00E54DEA" w:rsidRDefault="00373477"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C1D0B7A" w14:textId="77777777" w:rsidR="00373477" w:rsidRPr="00E54DEA" w:rsidRDefault="00373477" w:rsidP="00812550">
            <w:pPr>
              <w:overflowPunct/>
              <w:autoSpaceDE/>
              <w:autoSpaceDN/>
              <w:adjustRightInd/>
              <w:textAlignment w:val="auto"/>
              <w:rPr>
                <w:rFonts w:cs="Arial"/>
                <w:b/>
                <w:bCs/>
                <w:color w:val="000000"/>
              </w:rPr>
            </w:pPr>
            <w:r>
              <w:rPr>
                <w:rFonts w:cs="Arial"/>
                <w:b/>
                <w:bCs/>
                <w:color w:val="000000"/>
              </w:rPr>
              <w:t>Description</w:t>
            </w:r>
          </w:p>
        </w:tc>
      </w:tr>
      <w:tr w:rsidR="00373477" w:rsidRPr="003F473D" w14:paraId="5C4BD0BD" w14:textId="77777777" w:rsidTr="00812550">
        <w:trPr>
          <w:trHeight w:val="410"/>
        </w:trPr>
        <w:tc>
          <w:tcPr>
            <w:tcW w:w="2689" w:type="dxa"/>
            <w:noWrap/>
          </w:tcPr>
          <w:p w14:paraId="35706EBE" w14:textId="77777777" w:rsidR="00373477" w:rsidRDefault="00373477" w:rsidP="00812550">
            <w:pPr>
              <w:contextualSpacing/>
              <w:rPr>
                <w:rFonts w:cs="Arial"/>
              </w:rPr>
            </w:pPr>
            <w:r>
              <w:rPr>
                <w:rFonts w:cs="Arial"/>
              </w:rPr>
              <w:t>Profile</w:t>
            </w:r>
          </w:p>
          <w:p w14:paraId="35553E26" w14:textId="77777777" w:rsidR="00373477" w:rsidRDefault="00373477" w:rsidP="00812550">
            <w:pPr>
              <w:contextualSpacing/>
              <w:rPr>
                <w:rFonts w:cs="Arial"/>
              </w:rPr>
            </w:pPr>
            <w:r>
              <w:rPr>
                <w:rFonts w:cs="Arial"/>
              </w:rPr>
              <w:t>Type:</w:t>
            </w:r>
          </w:p>
          <w:p w14:paraId="223E0A74" w14:textId="77777777" w:rsidR="00373477" w:rsidRDefault="00373477" w:rsidP="00812550">
            <w:pPr>
              <w:contextualSpacing/>
              <w:rPr>
                <w:rFonts w:cs="Arial"/>
              </w:rPr>
            </w:pPr>
            <w:r>
              <w:rPr>
                <w:noProof/>
              </w:rPr>
              <w:drawing>
                <wp:inline distT="0" distB="0" distL="0" distR="0" wp14:anchorId="294C801B" wp14:editId="76DB4F77">
                  <wp:extent cx="152400" cy="152400"/>
                  <wp:effectExtent l="0" t="0" r="0" b="0"/>
                  <wp:docPr id="73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4123C507" w14:textId="77777777" w:rsidR="00373477" w:rsidRDefault="00373477" w:rsidP="00812550">
            <w:pPr>
              <w:rPr>
                <w:rFonts w:cs="Arial"/>
              </w:rPr>
            </w:pPr>
            <w:r>
              <w:rPr>
                <w:rFonts w:cs="Arial"/>
              </w:rPr>
              <w:t>Signal Description:</w:t>
            </w:r>
          </w:p>
          <w:p w14:paraId="144A82ED" w14:textId="77777777" w:rsidR="00373477" w:rsidRDefault="00373477" w:rsidP="00812550">
            <w:pPr>
              <w:rPr>
                <w:rFonts w:cs="Arial"/>
              </w:rPr>
            </w:pPr>
            <w:r>
              <w:rPr>
                <w:rFonts w:cs="Arial"/>
              </w:rPr>
              <w:t>These values indicate which memory location to use for the accompanying operation being execute.</w:t>
            </w:r>
          </w:p>
          <w:p w14:paraId="098D685C" w14:textId="77777777" w:rsidR="00373477" w:rsidRDefault="00373477" w:rsidP="00812550">
            <w:pPr>
              <w:rPr>
                <w:rFonts w:cs="Arial"/>
              </w:rPr>
            </w:pPr>
          </w:p>
          <w:p w14:paraId="10E955FC" w14:textId="77777777" w:rsidR="00373477" w:rsidRDefault="00373477" w:rsidP="00812550">
            <w:pPr>
              <w:rPr>
                <w:rFonts w:cs="Arial"/>
              </w:rPr>
            </w:pPr>
            <w:r>
              <w:rPr>
                <w:rFonts w:cs="Arial"/>
              </w:rPr>
              <w:t>Usage in Function:</w:t>
            </w:r>
          </w:p>
          <w:p w14:paraId="62945FBD" w14:textId="77777777" w:rsidR="00373477" w:rsidRDefault="00373477" w:rsidP="00812550">
            <w:pPr>
              <w:rPr>
                <w:rFonts w:cs="Arial"/>
              </w:rPr>
            </w:pPr>
            <w:r>
              <w:rPr>
                <w:rFonts w:cs="Arial"/>
              </w:rPr>
              <w:t xml:space="preserve">Signal Description: </w:t>
            </w:r>
          </w:p>
          <w:p w14:paraId="7129C287" w14:textId="77777777" w:rsidR="00373477" w:rsidRDefault="00373477" w:rsidP="00812550">
            <w:pPr>
              <w:rPr>
                <w:rFonts w:cs="Arial"/>
              </w:rPr>
            </w:pPr>
            <w:r>
              <w:rPr>
                <w:rFonts w:cs="Arial"/>
              </w:rPr>
              <w:t>Contains the memory location to be used in the settings update</w:t>
            </w:r>
          </w:p>
          <w:p w14:paraId="6A18B252" w14:textId="77777777" w:rsidR="00373477" w:rsidRDefault="00373477" w:rsidP="00812550">
            <w:pPr>
              <w:rPr>
                <w:rFonts w:cs="Arial"/>
              </w:rPr>
            </w:pPr>
          </w:p>
          <w:p w14:paraId="507DE89A" w14:textId="77777777" w:rsidR="00373477" w:rsidRPr="00275823" w:rsidRDefault="00373477" w:rsidP="00812550">
            <w:pPr>
              <w:rPr>
                <w:rFonts w:cs="Arial"/>
                <w:color w:val="000000"/>
              </w:rPr>
            </w:pPr>
            <w:r>
              <w:rPr>
                <w:rFonts w:cs="Arial"/>
                <w:color w:val="000000"/>
              </w:rPr>
              <w:t>Sent to:</w:t>
            </w:r>
          </w:p>
          <w:p w14:paraId="09513C9B"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56848942" wp14:editId="35927AB9">
                  <wp:extent cx="152400" cy="152400"/>
                  <wp:effectExtent l="0" t="0" r="0" b="0"/>
                  <wp:docPr id="73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0C8EC5ED"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4F7AEB90" wp14:editId="39ABE3C8">
                  <wp:extent cx="152400" cy="152400"/>
                  <wp:effectExtent l="0" t="0" r="0" b="0"/>
                  <wp:docPr id="74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8f7e0612deb61ce88f4ff56944cbd5a" w:history="1">
              <w:r>
                <w:rPr>
                  <w:rStyle w:val="Hyperlink"/>
                  <w:rFonts w:cs="Arial"/>
                  <w:color w:val="000000"/>
                </w:rPr>
                <w:t>Store Mirrors Position</w:t>
              </w:r>
            </w:hyperlink>
          </w:p>
        </w:tc>
      </w:tr>
      <w:tr w:rsidR="00373477" w:rsidRPr="003F473D" w14:paraId="170A2218" w14:textId="77777777" w:rsidTr="00812550">
        <w:trPr>
          <w:trHeight w:val="410"/>
        </w:trPr>
        <w:tc>
          <w:tcPr>
            <w:tcW w:w="2689" w:type="dxa"/>
            <w:noWrap/>
          </w:tcPr>
          <w:p w14:paraId="6393D2FA" w14:textId="77777777" w:rsidR="00373477" w:rsidRDefault="00373477" w:rsidP="00812550">
            <w:pPr>
              <w:contextualSpacing/>
              <w:rPr>
                <w:rFonts w:cs="Arial"/>
              </w:rPr>
            </w:pPr>
            <w:r>
              <w:rPr>
                <w:rFonts w:cs="Arial"/>
              </w:rPr>
              <w:t>Current_Mirrors_Settings</w:t>
            </w:r>
          </w:p>
          <w:p w14:paraId="3911A560" w14:textId="77777777" w:rsidR="00373477" w:rsidRDefault="00373477" w:rsidP="00812550">
            <w:pPr>
              <w:contextualSpacing/>
              <w:rPr>
                <w:rFonts w:cs="Arial"/>
              </w:rPr>
            </w:pPr>
            <w:r>
              <w:rPr>
                <w:rFonts w:cs="Arial"/>
              </w:rPr>
              <w:t>Type:</w:t>
            </w:r>
          </w:p>
          <w:p w14:paraId="75022492" w14:textId="77777777" w:rsidR="00373477" w:rsidRDefault="00373477" w:rsidP="00812550">
            <w:pPr>
              <w:contextualSpacing/>
              <w:rPr>
                <w:rFonts w:cs="Arial"/>
              </w:rPr>
            </w:pPr>
            <w:r>
              <w:rPr>
                <w:noProof/>
              </w:rPr>
              <w:drawing>
                <wp:inline distT="0" distB="0" distL="0" distR="0" wp14:anchorId="124E3BC9" wp14:editId="5E585679">
                  <wp:extent cx="152400" cy="152400"/>
                  <wp:effectExtent l="0" t="0" r="0" b="0"/>
                  <wp:docPr id="74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6E41E6ED" w14:textId="77777777" w:rsidR="00373477" w:rsidRDefault="00373477" w:rsidP="00812550">
            <w:pPr>
              <w:rPr>
                <w:rFonts w:cs="Arial"/>
              </w:rPr>
            </w:pPr>
            <w:r>
              <w:rPr>
                <w:rFonts w:cs="Arial"/>
              </w:rPr>
              <w:t>Signal Description:</w:t>
            </w:r>
          </w:p>
          <w:p w14:paraId="714515E5" w14:textId="77777777" w:rsidR="00373477" w:rsidRDefault="00373477" w:rsidP="00812550">
            <w:pPr>
              <w:rPr>
                <w:rFonts w:cs="Arial"/>
              </w:rPr>
            </w:pPr>
            <w:r>
              <w:rPr>
                <w:rFonts w:cs="Arial"/>
              </w:rPr>
              <w:t>These values indicate the actual settings being transferred. These can be stored settings to be recalled or current settings to be stored.</w:t>
            </w:r>
          </w:p>
          <w:p w14:paraId="0265DF84" w14:textId="77777777" w:rsidR="00373477" w:rsidRDefault="00373477" w:rsidP="00812550">
            <w:pPr>
              <w:rPr>
                <w:rFonts w:cs="Arial"/>
              </w:rPr>
            </w:pPr>
          </w:p>
          <w:p w14:paraId="193C7F08" w14:textId="77777777" w:rsidR="00373477" w:rsidRDefault="00373477" w:rsidP="00812550">
            <w:pPr>
              <w:rPr>
                <w:rFonts w:cs="Arial"/>
              </w:rPr>
            </w:pPr>
            <w:r>
              <w:rPr>
                <w:rFonts w:cs="Arial"/>
              </w:rPr>
              <w:t>Usage in Function:</w:t>
            </w:r>
          </w:p>
          <w:p w14:paraId="40E2129A" w14:textId="77777777" w:rsidR="00373477" w:rsidRDefault="00373477" w:rsidP="00812550">
            <w:pPr>
              <w:rPr>
                <w:rFonts w:cs="Arial"/>
              </w:rPr>
            </w:pPr>
            <w:r>
              <w:rPr>
                <w:rFonts w:cs="Arial"/>
              </w:rPr>
              <w:t>Contains the current value of the Mirror Positions</w:t>
            </w:r>
          </w:p>
          <w:p w14:paraId="3BF06D5F" w14:textId="77777777" w:rsidR="00373477" w:rsidRDefault="00373477" w:rsidP="00812550">
            <w:pPr>
              <w:rPr>
                <w:rFonts w:cs="Arial"/>
              </w:rPr>
            </w:pPr>
          </w:p>
          <w:p w14:paraId="11A09DAC" w14:textId="77777777" w:rsidR="00373477" w:rsidRPr="00275823" w:rsidRDefault="00373477" w:rsidP="00812550">
            <w:pPr>
              <w:rPr>
                <w:rFonts w:cs="Arial"/>
                <w:color w:val="000000"/>
              </w:rPr>
            </w:pPr>
            <w:r>
              <w:rPr>
                <w:rFonts w:cs="Arial"/>
                <w:color w:val="000000"/>
              </w:rPr>
              <w:t>Sent to:</w:t>
            </w:r>
          </w:p>
          <w:p w14:paraId="59CD7FE3"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7DFA5298" wp14:editId="073F8DFA">
                  <wp:extent cx="152400" cy="152400"/>
                  <wp:effectExtent l="0" t="0" r="0" b="0"/>
                  <wp:docPr id="74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3BB00E58"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2C3673EF" wp14:editId="400A4F92">
                  <wp:extent cx="152400" cy="152400"/>
                  <wp:effectExtent l="0" t="0" r="0" b="0"/>
                  <wp:docPr id="74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8f7e0612deb61ce88f4ff56944cbd5a" w:history="1">
              <w:r>
                <w:rPr>
                  <w:rStyle w:val="Hyperlink"/>
                  <w:rFonts w:cs="Arial"/>
                  <w:color w:val="000000"/>
                </w:rPr>
                <w:t>Store Mirrors Position</w:t>
              </w:r>
            </w:hyperlink>
          </w:p>
          <w:p w14:paraId="6C230881" w14:textId="77777777" w:rsidR="00373477" w:rsidRPr="0046598F" w:rsidRDefault="00373477" w:rsidP="00812550">
            <w:pPr>
              <w:pStyle w:val="ListParagraph"/>
              <w:numPr>
                <w:ilvl w:val="0"/>
                <w:numId w:val="12"/>
              </w:numPr>
              <w:rPr>
                <w:rFonts w:cs="Arial"/>
                <w:color w:val="000000"/>
              </w:rPr>
            </w:pPr>
            <w:r>
              <w:rPr>
                <w:noProof/>
              </w:rPr>
              <w:drawing>
                <wp:inline distT="0" distB="0" distL="0" distR="0" wp14:anchorId="669B7345" wp14:editId="74A21919">
                  <wp:extent cx="152400" cy="152400"/>
                  <wp:effectExtent l="0" t="0" r="0" b="0"/>
                  <wp:docPr id="74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e112ef5fc9531796ea3c8dbdce0cbb6" w:history="1">
              <w:r>
                <w:rPr>
                  <w:rStyle w:val="Hyperlink"/>
                  <w:rFonts w:cs="Arial"/>
                  <w:color w:val="000000"/>
                </w:rPr>
                <w:t>Move Mirrors Position</w:t>
              </w:r>
            </w:hyperlink>
          </w:p>
        </w:tc>
      </w:tr>
    </w:tbl>
    <w:p w14:paraId="7ACAB57A" w14:textId="77777777" w:rsidR="00373477" w:rsidRDefault="00373477" w:rsidP="00373477">
      <w:pPr>
        <w:pStyle w:val="Heading4"/>
      </w:pPr>
      <w:r>
        <w:t>Logical</w:t>
      </w:r>
      <w:r w:rsidRPr="00F15706">
        <w:t xml:space="preserve"> Parameters</w:t>
      </w:r>
    </w:p>
    <w:p w14:paraId="4DA10374" w14:textId="77777777" w:rsidR="00373477" w:rsidRDefault="00373477" w:rsidP="00373477"/>
    <w:p w14:paraId="350E55FA" w14:textId="77777777" w:rsidR="00373477" w:rsidRDefault="00373477" w:rsidP="00373477">
      <w:r w:rsidRPr="005067FC">
        <w:rPr>
          <w:i/>
          <w:color w:val="A6A6A6" w:themeColor="background1" w:themeShade="A6"/>
        </w:rPr>
        <w:t>Not supported by MagicDraw report generation.</w:t>
      </w:r>
    </w:p>
    <w:p w14:paraId="020533B0" w14:textId="77777777" w:rsidR="00373477" w:rsidRDefault="00373477" w:rsidP="00373477">
      <w:pPr>
        <w:pStyle w:val="Heading3"/>
      </w:pPr>
      <w:r>
        <w:t>Function Modeling</w:t>
      </w:r>
    </w:p>
    <w:p w14:paraId="1C9C8E94" w14:textId="77777777" w:rsidR="00373477" w:rsidRPr="00C75AE5" w:rsidRDefault="00373477" w:rsidP="00373477"/>
    <w:p w14:paraId="3D167A9E" w14:textId="77777777" w:rsidR="00373477" w:rsidRDefault="00373477" w:rsidP="00373477">
      <w:pPr>
        <w:pStyle w:val="Heading4"/>
        <w:numPr>
          <w:ilvl w:val="3"/>
          <w:numId w:val="4"/>
        </w:numPr>
      </w:pPr>
      <w:r>
        <w:t>Use Cases</w:t>
      </w:r>
    </w:p>
    <w:p w14:paraId="226AC861" w14:textId="77777777" w:rsidR="00373477" w:rsidRDefault="00373477" w:rsidP="00373477"/>
    <w:p w14:paraId="759607ED" w14:textId="77777777" w:rsidR="00373477" w:rsidRPr="005067FC" w:rsidRDefault="00373477" w:rsidP="00373477">
      <w:pPr>
        <w:rPr>
          <w:i/>
          <w:color w:val="A6A6A6" w:themeColor="background1" w:themeShade="A6"/>
        </w:rPr>
      </w:pPr>
      <w:r w:rsidRPr="005067FC">
        <w:rPr>
          <w:i/>
          <w:color w:val="A6A6A6" w:themeColor="background1" w:themeShade="A6"/>
        </w:rPr>
        <w:t>Not supported by MagicDraw report generation.</w:t>
      </w:r>
    </w:p>
    <w:p w14:paraId="17BB155F" w14:textId="77777777" w:rsidR="00373477" w:rsidRDefault="00373477" w:rsidP="00373477">
      <w:pPr>
        <w:pStyle w:val="Heading4"/>
        <w:numPr>
          <w:ilvl w:val="3"/>
          <w:numId w:val="4"/>
        </w:numPr>
      </w:pPr>
      <w:r>
        <w:t>State Charts / Activity Diagrams / Sequence Diagrams / Decision Tables</w:t>
      </w:r>
    </w:p>
    <w:p w14:paraId="7F2FA42A" w14:textId="77777777" w:rsidR="00373477" w:rsidRDefault="00373477" w:rsidP="00373477"/>
    <w:p w14:paraId="61B9EA79" w14:textId="77777777" w:rsidR="00373477" w:rsidRDefault="00373477" w:rsidP="00373477">
      <w:pPr>
        <w:contextualSpacing/>
        <w:jc w:val="center"/>
      </w:pPr>
      <w:r>
        <w:rPr>
          <w:noProof/>
        </w:rPr>
        <w:lastRenderedPageBreak/>
        <w:drawing>
          <wp:inline distT="0" distB="0" distL="0" distR="0" wp14:anchorId="09A9B7AA" wp14:editId="4EF7B7AB">
            <wp:extent cx="6466205" cy="3803650"/>
            <wp:effectExtent l="0" t="0" r="0" b="0"/>
            <wp:docPr id="750" name="Picture 521356440.png" descr="521356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521356440.png"/>
                    <pic:cNvPicPr/>
                  </pic:nvPicPr>
                  <pic:blipFill>
                    <a:blip r:embed="rId236" cstate="print"/>
                    <a:stretch>
                      <a:fillRect/>
                    </a:stretch>
                  </pic:blipFill>
                  <pic:spPr>
                    <a:xfrm>
                      <a:off x="0" y="0"/>
                      <a:ext cx="6466205" cy="3803650"/>
                    </a:xfrm>
                    <a:prstGeom prst="rect">
                      <a:avLst/>
                    </a:prstGeom>
                  </pic:spPr>
                </pic:pic>
              </a:graphicData>
            </a:graphic>
          </wp:inline>
        </w:drawing>
      </w:r>
    </w:p>
    <w:p w14:paraId="346510AE" w14:textId="77777777" w:rsidR="00373477" w:rsidRPr="00294100" w:rsidRDefault="00373477" w:rsidP="00373477">
      <w:pPr>
        <w:pStyle w:val="Caption"/>
      </w:pPr>
      <w:r w:rsidRPr="00BD03E8">
        <w:t xml:space="preserve">Figure </w:t>
      </w:r>
      <w:fldSimple w:instr=" SEQ Figure \* ARABIC ">
        <w:r>
          <w:rPr>
            <w:noProof/>
          </w:rPr>
          <w:t>3</w:t>
        </w:r>
      </w:fldSimple>
      <w:r w:rsidRPr="00BD03E8">
        <w:t>:</w:t>
      </w:r>
      <w:r>
        <w:t xml:space="preserve"> </w:t>
      </w:r>
      <w:r w:rsidRPr="00294100">
        <w:t>Read Mirrors Current Position</w:t>
      </w:r>
    </w:p>
    <w:p w14:paraId="243DAC31" w14:textId="77777777" w:rsidR="00373477" w:rsidRPr="000A30CD" w:rsidRDefault="00373477" w:rsidP="00373477"/>
    <w:p w14:paraId="6D03AA7E" w14:textId="77777777" w:rsidR="00373477" w:rsidRPr="00834E12" w:rsidRDefault="00373477" w:rsidP="00373477"/>
    <w:p w14:paraId="40B083AF" w14:textId="77777777" w:rsidR="00373477" w:rsidRDefault="00373477" w:rsidP="00373477">
      <w:pPr>
        <w:pStyle w:val="Heading3"/>
      </w:pPr>
      <w:r>
        <w:t>Function Requirements</w:t>
      </w:r>
    </w:p>
    <w:p w14:paraId="4EB8973B" w14:textId="77777777" w:rsidR="00373477" w:rsidRDefault="00373477" w:rsidP="00373477">
      <w:pPr>
        <w:pStyle w:val="Heading4"/>
      </w:pPr>
      <w:r>
        <w:t>Functional Requirements</w:t>
      </w:r>
    </w:p>
    <w:p w14:paraId="1A8E974A" w14:textId="77777777" w:rsidR="00373477" w:rsidRDefault="00373477" w:rsidP="00373477">
      <w:pPr>
        <w:pStyle w:val="Heading5"/>
      </w:pPr>
      <w:r>
        <w:t>Normal Operation</w:t>
      </w:r>
    </w:p>
    <w:p w14:paraId="6B4EB817" w14:textId="77777777" w:rsidR="00373477" w:rsidRDefault="00373477" w:rsidP="00373477"/>
    <w:p w14:paraId="45F92BC3" w14:textId="77777777" w:rsidR="00373477" w:rsidRPr="0017445F" w:rsidRDefault="00373477" w:rsidP="00373477">
      <w:pPr>
        <w:pStyle w:val="RERequirement"/>
        <w:shd w:val="clear" w:color="auto" w:fill="F2F2F2" w:themeFill="background1" w:themeFillShade="F2"/>
      </w:pPr>
      <w:r>
        <w:t>34 Personalization - Memory Store 2</w:t>
      </w:r>
    </w:p>
    <w:p w14:paraId="0310B6C7" w14:textId="77777777" w:rsidR="00373477" w:rsidRDefault="00373477" w:rsidP="00373477">
      <w:pPr>
        <w:rPr>
          <w:rFonts w:cs="Arial"/>
        </w:rPr>
      </w:pPr>
      <w:r>
        <w:rPr>
          <w:rFonts w:cs="Arial"/>
        </w:rPr>
        <w:t>When the 'Display HMI' function receives 'Memory Command' as 'Store + the memory location' then the 'Display HMI' function shall display a Classic Memory store prompt to the user indicating which profile successfully stored</w:t>
      </w:r>
    </w:p>
    <w:p w14:paraId="3340A917"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6B0008C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3A50F"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34</w:t>
            </w:r>
          </w:p>
        </w:tc>
      </w:tr>
      <w:tr w:rsidR="00373477" w:rsidRPr="00FD127C" w14:paraId="2644BA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E0D23"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AFD4F" w14:textId="77777777" w:rsidR="00373477" w:rsidRDefault="00373477" w:rsidP="00812550"/>
        </w:tc>
      </w:tr>
      <w:tr w:rsidR="00373477" w:rsidRPr="00FD127C" w14:paraId="6A91255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F5B63"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1A3AF" w14:textId="77777777" w:rsidR="00373477" w:rsidRDefault="00373477" w:rsidP="00812550"/>
        </w:tc>
      </w:tr>
      <w:tr w:rsidR="00373477" w:rsidRPr="00FD127C" w14:paraId="59F56B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1B632"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77C39" w14:textId="77777777" w:rsidR="00373477" w:rsidRDefault="00373477" w:rsidP="00812550"/>
        </w:tc>
      </w:tr>
      <w:tr w:rsidR="00373477" w:rsidRPr="00FD127C" w14:paraId="236DAB2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24596"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45273"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BE024"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82A129" w14:textId="77777777" w:rsidR="00373477" w:rsidRDefault="00373477" w:rsidP="00812550"/>
        </w:tc>
      </w:tr>
      <w:tr w:rsidR="00373477" w:rsidRPr="00FD127C" w14:paraId="6B3901D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C3B1B"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45446"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1D6A1"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37FC1" w14:textId="77777777" w:rsidR="00373477" w:rsidRDefault="00373477" w:rsidP="00812550"/>
        </w:tc>
      </w:tr>
      <w:tr w:rsidR="00373477" w:rsidRPr="00FD127C" w14:paraId="5F4DDAF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7FF75"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DFCC1A"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5B573"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EB281"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2BB68"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5C55A1" w14:textId="77777777" w:rsidR="00373477" w:rsidRDefault="00373477" w:rsidP="00812550"/>
        </w:tc>
      </w:tr>
      <w:tr w:rsidR="00373477" w:rsidRPr="00FD127C" w14:paraId="157EF56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D597D5" w14:textId="77777777" w:rsidR="00373477" w:rsidRPr="00FD127C" w:rsidRDefault="002E13E1" w:rsidP="00812550">
            <w:pPr>
              <w:rPr>
                <w:rFonts w:cs="Arial"/>
                <w:bCs/>
                <w:color w:val="808080" w:themeColor="background1" w:themeShade="80"/>
                <w:sz w:val="16"/>
                <w:szCs w:val="14"/>
              </w:rPr>
            </w:pPr>
            <w:hyperlink r:id="rId237"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2EB460"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A933A"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9A633D" w14:textId="77777777" w:rsidR="00373477" w:rsidRDefault="00373477" w:rsidP="00373477"/>
    <w:p w14:paraId="37DDF2AD" w14:textId="77777777" w:rsidR="00373477" w:rsidRPr="0017445F" w:rsidRDefault="00373477" w:rsidP="00373477">
      <w:pPr>
        <w:pStyle w:val="RERequirement"/>
        <w:shd w:val="clear" w:color="auto" w:fill="F2F2F2" w:themeFill="background1" w:themeFillShade="F2"/>
      </w:pPr>
      <w:r>
        <w:t>39 Personalization - Memory Store and Personal Portable Profile</w:t>
      </w:r>
    </w:p>
    <w:p w14:paraId="58B3B6AE" w14:textId="77777777" w:rsidR="00373477" w:rsidRDefault="00373477" w:rsidP="00373477">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01741744" w14:textId="77777777" w:rsidR="00373477" w:rsidRDefault="00373477" w:rsidP="00373477">
      <w:pPr>
        <w:rPr>
          <w:rFonts w:cs="Arial"/>
        </w:rPr>
      </w:pPr>
      <w:r>
        <w:rPr>
          <w:rFonts w:cs="Arial"/>
        </w:rPr>
        <w:t>- Read Mirrors Current Position</w:t>
      </w:r>
    </w:p>
    <w:p w14:paraId="5DAD4E50" w14:textId="77777777" w:rsidR="00373477" w:rsidRDefault="00373477" w:rsidP="00373477">
      <w:pPr>
        <w:rPr>
          <w:rFonts w:cs="Arial"/>
        </w:rPr>
      </w:pPr>
      <w:r>
        <w:rPr>
          <w:rFonts w:cs="Arial"/>
        </w:rPr>
        <w:t>- Read Seat Current Position</w:t>
      </w:r>
    </w:p>
    <w:p w14:paraId="5CA23F42" w14:textId="77777777" w:rsidR="00373477" w:rsidRDefault="00373477" w:rsidP="00373477">
      <w:pPr>
        <w:rPr>
          <w:rFonts w:cs="Arial"/>
        </w:rPr>
      </w:pPr>
      <w:r>
        <w:rPr>
          <w:rFonts w:cs="Arial"/>
        </w:rPr>
        <w:t>- Read Steering Current Position</w:t>
      </w:r>
    </w:p>
    <w:p w14:paraId="5761B75E" w14:textId="77777777" w:rsidR="00373477" w:rsidRDefault="00373477" w:rsidP="00373477">
      <w:pPr>
        <w:rPr>
          <w:rFonts w:cs="Arial"/>
        </w:rPr>
      </w:pPr>
      <w:r>
        <w:rPr>
          <w:rFonts w:cs="Arial"/>
        </w:rPr>
        <w:t>- Read Pedals Current Position</w:t>
      </w:r>
    </w:p>
    <w:p w14:paraId="5AC47CAB" w14:textId="77777777" w:rsidR="00373477" w:rsidRDefault="00373477" w:rsidP="00373477">
      <w:pPr>
        <w:rPr>
          <w:rFonts w:cs="Arial"/>
        </w:rPr>
      </w:pPr>
      <w:r>
        <w:rPr>
          <w:rFonts w:cs="Arial"/>
        </w:rPr>
        <w:lastRenderedPageBreak/>
        <w:t>- Read AHUD Current Brightness"</w:t>
      </w:r>
    </w:p>
    <w:p w14:paraId="3EEF9F10"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2479EA6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5F4B8"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373477" w:rsidRPr="00FD127C" w14:paraId="48812F8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1FD54"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07B25" w14:textId="77777777" w:rsidR="00373477" w:rsidRDefault="00373477" w:rsidP="00812550"/>
        </w:tc>
      </w:tr>
      <w:tr w:rsidR="00373477" w:rsidRPr="00FD127C" w14:paraId="6064EA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A30C1"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D319B" w14:textId="77777777" w:rsidR="00373477" w:rsidRDefault="00373477" w:rsidP="00812550"/>
        </w:tc>
      </w:tr>
      <w:tr w:rsidR="00373477" w:rsidRPr="00FD127C" w14:paraId="0BD1BB8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10FCC"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7BD9B" w14:textId="77777777" w:rsidR="00373477" w:rsidRDefault="00373477" w:rsidP="00812550"/>
        </w:tc>
      </w:tr>
      <w:tr w:rsidR="00373477" w:rsidRPr="00FD127C" w14:paraId="527A393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2EF53"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4041D"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CEB8E1"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7829A" w14:textId="77777777" w:rsidR="00373477" w:rsidRDefault="00373477" w:rsidP="00812550"/>
        </w:tc>
      </w:tr>
      <w:tr w:rsidR="00373477" w:rsidRPr="00FD127C" w14:paraId="665B4B4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2DD8F"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A8F37"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04DFCD5" wp14:editId="1AE92576">
                  <wp:extent cx="152400" cy="152400"/>
                  <wp:effectExtent l="0" t="0" r="0" b="0"/>
                  <wp:docPr id="75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509C6"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4ADC5" w14:textId="77777777" w:rsidR="00373477" w:rsidRDefault="00373477" w:rsidP="00812550"/>
        </w:tc>
      </w:tr>
      <w:tr w:rsidR="00373477" w:rsidRPr="00FD127C" w14:paraId="2547DE4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41EDD"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00DAFA"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D88BB"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3349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569B6"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05317A" w14:textId="77777777" w:rsidR="00373477" w:rsidRDefault="00373477" w:rsidP="00812550"/>
        </w:tc>
      </w:tr>
      <w:tr w:rsidR="00373477" w:rsidRPr="00FD127C" w14:paraId="7F8AC42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2806AA" w14:textId="77777777" w:rsidR="00373477" w:rsidRPr="00FD127C" w:rsidRDefault="002E13E1" w:rsidP="00812550">
            <w:pPr>
              <w:rPr>
                <w:rFonts w:cs="Arial"/>
                <w:bCs/>
                <w:color w:val="808080" w:themeColor="background1" w:themeShade="80"/>
                <w:sz w:val="16"/>
                <w:szCs w:val="14"/>
              </w:rPr>
            </w:pPr>
            <w:hyperlink r:id="rId238"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9487AB"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571C7"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93AC04" w14:textId="77777777" w:rsidR="00373477" w:rsidRDefault="00373477" w:rsidP="00373477"/>
    <w:p w14:paraId="013AD093" w14:textId="77777777" w:rsidR="00373477" w:rsidRPr="0017445F" w:rsidRDefault="00373477" w:rsidP="00373477">
      <w:pPr>
        <w:pStyle w:val="RERequirement"/>
        <w:shd w:val="clear" w:color="auto" w:fill="F2F2F2" w:themeFill="background1" w:themeFillShade="F2"/>
      </w:pPr>
      <w:r>
        <w:t xml:space="preserve">103 Diagnostics - Technician 1 </w:t>
      </w:r>
    </w:p>
    <w:p w14:paraId="486056F1" w14:textId="77777777" w:rsidR="00373477" w:rsidRDefault="00373477" w:rsidP="00373477">
      <w:pPr>
        <w:rPr>
          <w:rFonts w:cs="Arial"/>
        </w:rPr>
      </w:pPr>
      <w:r>
        <w:rPr>
          <w:rFonts w:cs="Arial"/>
        </w:rPr>
        <w:t>When receiving a request to write from the Diagnostics System while in Diagnostic Mode the Classic Memory Settings System shall apply the request</w:t>
      </w:r>
    </w:p>
    <w:p w14:paraId="32F43697"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52B7B6D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F1865"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373477" w:rsidRPr="00FD127C" w14:paraId="0B23B8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EB311"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88645" w14:textId="77777777" w:rsidR="00373477" w:rsidRDefault="00373477" w:rsidP="00812550"/>
        </w:tc>
      </w:tr>
      <w:tr w:rsidR="00373477" w:rsidRPr="00FD127C" w14:paraId="149D6E6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B7E2A"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41102" w14:textId="77777777" w:rsidR="00373477" w:rsidRDefault="00373477" w:rsidP="00812550"/>
        </w:tc>
      </w:tr>
      <w:tr w:rsidR="00373477" w:rsidRPr="00FD127C" w14:paraId="6FC44E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0C50C"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B44B95" w14:textId="77777777" w:rsidR="00373477" w:rsidRDefault="00373477" w:rsidP="00812550"/>
        </w:tc>
      </w:tr>
      <w:tr w:rsidR="00373477" w:rsidRPr="00FD127C" w14:paraId="20CFE9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4ED0C"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6C8C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1C8A6"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B44EB" w14:textId="77777777" w:rsidR="00373477" w:rsidRDefault="00373477" w:rsidP="00812550"/>
        </w:tc>
      </w:tr>
      <w:tr w:rsidR="00373477" w:rsidRPr="00FD127C" w14:paraId="3CF9F19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F9B90"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FDF3F"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D4EEE8A" wp14:editId="582219B2">
                  <wp:extent cx="152400" cy="152400"/>
                  <wp:effectExtent l="0" t="0" r="0" b="0"/>
                  <wp:docPr id="75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43800"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50FBF" w14:textId="77777777" w:rsidR="00373477" w:rsidRDefault="00373477" w:rsidP="00812550"/>
        </w:tc>
      </w:tr>
      <w:tr w:rsidR="00373477" w:rsidRPr="00FD127C" w14:paraId="7DBF16A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7356E"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9A08B"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0B756"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6129D"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50FF8"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224508" w14:textId="77777777" w:rsidR="00373477" w:rsidRDefault="00373477" w:rsidP="00812550"/>
        </w:tc>
      </w:tr>
      <w:tr w:rsidR="00373477" w:rsidRPr="00FD127C" w14:paraId="1F86156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D3F4BC" w14:textId="77777777" w:rsidR="00373477" w:rsidRPr="00FD127C" w:rsidRDefault="002E13E1" w:rsidP="00812550">
            <w:pPr>
              <w:rPr>
                <w:rFonts w:cs="Arial"/>
                <w:bCs/>
                <w:color w:val="808080" w:themeColor="background1" w:themeShade="80"/>
                <w:sz w:val="16"/>
                <w:szCs w:val="14"/>
              </w:rPr>
            </w:pPr>
            <w:hyperlink r:id="rId239"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08679"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38FF3"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EFC5C4" w14:textId="77777777" w:rsidR="00373477" w:rsidRDefault="00373477" w:rsidP="00373477"/>
    <w:p w14:paraId="0A82D6A2" w14:textId="77777777" w:rsidR="00373477" w:rsidRPr="0017445F" w:rsidRDefault="00373477" w:rsidP="00373477">
      <w:pPr>
        <w:pStyle w:val="RERequirement"/>
        <w:shd w:val="clear" w:color="auto" w:fill="F2F2F2" w:themeFill="background1" w:themeFillShade="F2"/>
      </w:pPr>
      <w:r>
        <w:t>104 Diagnostics - Technician 2</w:t>
      </w:r>
    </w:p>
    <w:p w14:paraId="5870C404" w14:textId="77777777" w:rsidR="00373477" w:rsidRDefault="00373477" w:rsidP="00373477">
      <w:pPr>
        <w:rPr>
          <w:rFonts w:cs="Arial"/>
        </w:rPr>
      </w:pPr>
      <w:r>
        <w:rPr>
          <w:rFonts w:cs="Arial"/>
        </w:rPr>
        <w:t>When receiving a request to write from the Diagnostics System while in Diagnostic Mode the Easy Entry Easy Exit System shall apply the request</w:t>
      </w:r>
    </w:p>
    <w:p w14:paraId="791CAC02"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001F54F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FD1C5"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373477" w:rsidRPr="00FD127C" w14:paraId="1C2EBF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AB4B6"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37A12" w14:textId="77777777" w:rsidR="00373477" w:rsidRDefault="00373477" w:rsidP="00812550"/>
        </w:tc>
      </w:tr>
      <w:tr w:rsidR="00373477" w:rsidRPr="00FD127C" w14:paraId="7777B6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756D7"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B47A1" w14:textId="77777777" w:rsidR="00373477" w:rsidRDefault="00373477" w:rsidP="00812550"/>
        </w:tc>
      </w:tr>
      <w:tr w:rsidR="00373477" w:rsidRPr="00FD127C" w14:paraId="58B34F0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21205"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A14F8" w14:textId="77777777" w:rsidR="00373477" w:rsidRDefault="00373477" w:rsidP="00812550"/>
        </w:tc>
      </w:tr>
      <w:tr w:rsidR="00373477" w:rsidRPr="00FD127C" w14:paraId="158DE5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C8135"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5C62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2F1E88"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31DDF" w14:textId="77777777" w:rsidR="00373477" w:rsidRDefault="00373477" w:rsidP="00812550"/>
        </w:tc>
      </w:tr>
      <w:tr w:rsidR="00373477" w:rsidRPr="00FD127C" w14:paraId="0D0A87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58D55"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BE095"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F409B5B" wp14:editId="5C94B5CB">
                  <wp:extent cx="152400" cy="152400"/>
                  <wp:effectExtent l="0" t="0" r="0" b="0"/>
                  <wp:docPr id="75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535A6A"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08DBF" w14:textId="77777777" w:rsidR="00373477" w:rsidRDefault="00373477" w:rsidP="00812550"/>
        </w:tc>
      </w:tr>
      <w:tr w:rsidR="00373477" w:rsidRPr="00FD127C" w14:paraId="2B285FB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935F0"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67304C"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4B3F8"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8FB33"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99FA8"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EB87C" w14:textId="77777777" w:rsidR="00373477" w:rsidRDefault="00373477" w:rsidP="00812550"/>
        </w:tc>
      </w:tr>
      <w:tr w:rsidR="00373477" w:rsidRPr="00FD127C" w14:paraId="3891FA2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EBB954" w14:textId="77777777" w:rsidR="00373477" w:rsidRPr="00FD127C" w:rsidRDefault="002E13E1" w:rsidP="00812550">
            <w:pPr>
              <w:rPr>
                <w:rFonts w:cs="Arial"/>
                <w:bCs/>
                <w:color w:val="808080" w:themeColor="background1" w:themeShade="80"/>
                <w:sz w:val="16"/>
                <w:szCs w:val="14"/>
              </w:rPr>
            </w:pPr>
            <w:hyperlink r:id="rId240"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1B5EA"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1CA925"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36CB56" w14:textId="77777777" w:rsidR="00373477" w:rsidRDefault="00373477" w:rsidP="00373477"/>
    <w:p w14:paraId="78239747" w14:textId="77777777" w:rsidR="00373477" w:rsidRPr="0017445F" w:rsidRDefault="00373477" w:rsidP="00373477">
      <w:pPr>
        <w:pStyle w:val="RERequirement"/>
        <w:shd w:val="clear" w:color="auto" w:fill="F2F2F2" w:themeFill="background1" w:themeFillShade="F2"/>
      </w:pPr>
      <w:r>
        <w:t>105 Diagnostics - Technician 3</w:t>
      </w:r>
    </w:p>
    <w:p w14:paraId="086F745C" w14:textId="77777777" w:rsidR="00373477" w:rsidRDefault="00373477" w:rsidP="00373477">
      <w:pPr>
        <w:rPr>
          <w:rFonts w:cs="Arial"/>
        </w:rPr>
      </w:pPr>
      <w:r>
        <w:rPr>
          <w:rFonts w:cs="Arial"/>
        </w:rPr>
        <w:t>When receiving a request to read from the Diagnostics System while in Diagnostic Mode the Classic Memory Settings System shall send the requested data</w:t>
      </w:r>
    </w:p>
    <w:p w14:paraId="36CFA0C0"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55B0DBA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6A97C"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373477" w:rsidRPr="00FD127C" w14:paraId="47444C3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E86FAF" w14:textId="77777777" w:rsidR="00373477" w:rsidRPr="00FD127C" w:rsidRDefault="00373477"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185BB" w14:textId="77777777" w:rsidR="00373477" w:rsidRDefault="00373477" w:rsidP="00812550"/>
        </w:tc>
      </w:tr>
      <w:tr w:rsidR="00373477" w:rsidRPr="00FD127C" w14:paraId="212FF39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BFE58"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94A31" w14:textId="77777777" w:rsidR="00373477" w:rsidRDefault="00373477" w:rsidP="00812550"/>
        </w:tc>
      </w:tr>
      <w:tr w:rsidR="00373477" w:rsidRPr="00FD127C" w14:paraId="680BA70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0039A"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7036F" w14:textId="77777777" w:rsidR="00373477" w:rsidRDefault="00373477" w:rsidP="00812550"/>
        </w:tc>
      </w:tr>
      <w:tr w:rsidR="00373477" w:rsidRPr="00FD127C" w14:paraId="528D4D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341A9"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AB7E0"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CF128"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C4AC6" w14:textId="77777777" w:rsidR="00373477" w:rsidRDefault="00373477" w:rsidP="00812550"/>
        </w:tc>
      </w:tr>
      <w:tr w:rsidR="00373477" w:rsidRPr="00FD127C" w14:paraId="79C976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37048"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741EF"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00F0E61" wp14:editId="6CA76CB6">
                  <wp:extent cx="152400" cy="152400"/>
                  <wp:effectExtent l="0" t="0" r="0" b="0"/>
                  <wp:docPr id="75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96E7B"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01383" w14:textId="77777777" w:rsidR="00373477" w:rsidRDefault="00373477" w:rsidP="00812550"/>
        </w:tc>
      </w:tr>
      <w:tr w:rsidR="00373477" w:rsidRPr="00FD127C" w14:paraId="79B429B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724D8"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D4FE8"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F3E2A"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0A4A7"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97AE0"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0BC5E8" w14:textId="77777777" w:rsidR="00373477" w:rsidRDefault="00373477" w:rsidP="00812550"/>
        </w:tc>
      </w:tr>
      <w:tr w:rsidR="00373477" w:rsidRPr="00FD127C" w14:paraId="5614813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B19340" w14:textId="77777777" w:rsidR="00373477" w:rsidRPr="00FD127C" w:rsidRDefault="002E13E1" w:rsidP="00812550">
            <w:pPr>
              <w:rPr>
                <w:rFonts w:cs="Arial"/>
                <w:bCs/>
                <w:color w:val="808080" w:themeColor="background1" w:themeShade="80"/>
                <w:sz w:val="16"/>
                <w:szCs w:val="14"/>
              </w:rPr>
            </w:pPr>
            <w:hyperlink r:id="rId241"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6AA73D"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E9059"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AE27D8" w14:textId="77777777" w:rsidR="00373477" w:rsidRDefault="00373477" w:rsidP="00373477"/>
    <w:p w14:paraId="133B75E5" w14:textId="77777777" w:rsidR="00373477" w:rsidRPr="0017445F" w:rsidRDefault="00373477" w:rsidP="00373477">
      <w:pPr>
        <w:pStyle w:val="RERequirement"/>
        <w:shd w:val="clear" w:color="auto" w:fill="F2F2F2" w:themeFill="background1" w:themeFillShade="F2"/>
      </w:pPr>
      <w:r>
        <w:t>106 Diagnostics - Technician 4</w:t>
      </w:r>
    </w:p>
    <w:p w14:paraId="6B267F5F" w14:textId="77777777" w:rsidR="00373477" w:rsidRDefault="00373477" w:rsidP="00373477">
      <w:pPr>
        <w:rPr>
          <w:rFonts w:cs="Arial"/>
        </w:rPr>
      </w:pPr>
      <w:r>
        <w:rPr>
          <w:rFonts w:cs="Arial"/>
        </w:rPr>
        <w:t>When receiving a request to read from the Diagnostics System while in Diagnostic Mode the Easy Entry Easy Exit System shall send the requested data</w:t>
      </w:r>
    </w:p>
    <w:p w14:paraId="3EF14DA8" w14:textId="77777777" w:rsidR="00373477" w:rsidRPr="00C66B68" w:rsidRDefault="00373477" w:rsidP="0037347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73477" w:rsidRPr="00FD127C" w14:paraId="2147DEA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D0078" w14:textId="77777777" w:rsidR="00373477" w:rsidRPr="00FD127C" w:rsidRDefault="00373477"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373477" w:rsidRPr="00FD127C" w14:paraId="4F7AA7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56516" w14:textId="77777777" w:rsidR="00373477" w:rsidRPr="00FD127C" w:rsidRDefault="00373477" w:rsidP="00812550">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73F493" w14:textId="77777777" w:rsidR="00373477" w:rsidRDefault="00373477" w:rsidP="00812550"/>
        </w:tc>
      </w:tr>
      <w:tr w:rsidR="00373477" w:rsidRPr="00FD127C" w14:paraId="42E4631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0B1B5" w14:textId="77777777" w:rsidR="00373477" w:rsidRPr="00FD127C" w:rsidRDefault="00373477"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2E3641" w14:textId="77777777" w:rsidR="00373477" w:rsidRDefault="00373477" w:rsidP="00812550"/>
        </w:tc>
      </w:tr>
      <w:tr w:rsidR="00373477" w:rsidRPr="00FD127C" w14:paraId="458BB25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A060D" w14:textId="77777777" w:rsidR="00373477" w:rsidRPr="00FD127C" w:rsidRDefault="00373477"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7105D" w14:textId="77777777" w:rsidR="00373477" w:rsidRDefault="00373477" w:rsidP="00812550"/>
        </w:tc>
      </w:tr>
      <w:tr w:rsidR="00373477" w:rsidRPr="00FD127C" w14:paraId="22FCED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5F61F" w14:textId="77777777" w:rsidR="00373477" w:rsidRPr="00FD127C" w:rsidRDefault="00373477"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FCB6A"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B9EA4" w14:textId="77777777" w:rsidR="00373477" w:rsidRPr="00FD127C" w:rsidRDefault="00373477"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1BA18" w14:textId="77777777" w:rsidR="00373477" w:rsidRDefault="00373477" w:rsidP="00812550"/>
        </w:tc>
      </w:tr>
      <w:tr w:rsidR="00373477" w:rsidRPr="00FD127C" w14:paraId="04E8E97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6BBD7" w14:textId="77777777" w:rsidR="00373477" w:rsidRPr="00FD127C" w:rsidRDefault="00373477"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11027" w14:textId="77777777" w:rsidR="00373477" w:rsidRPr="00FD127C" w:rsidRDefault="00373477"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E027B46" wp14:editId="704021B1">
                  <wp:extent cx="152400" cy="152400"/>
                  <wp:effectExtent l="0" t="0" r="0" b="0"/>
                  <wp:docPr id="76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D59B56" w14:textId="77777777" w:rsidR="00373477" w:rsidRPr="00FD127C" w:rsidRDefault="00373477"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B4ECB0" w14:textId="77777777" w:rsidR="00373477" w:rsidRDefault="00373477" w:rsidP="00812550"/>
        </w:tc>
      </w:tr>
      <w:tr w:rsidR="00373477" w:rsidRPr="00FD127C" w14:paraId="57FACFB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23A2C" w14:textId="77777777" w:rsidR="00373477" w:rsidRPr="00FD127C" w:rsidRDefault="00373477"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8E9B0D" w14:textId="77777777" w:rsidR="00373477" w:rsidRDefault="00373477"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F1F4F" w14:textId="77777777" w:rsidR="00373477" w:rsidRPr="00FD127C" w:rsidRDefault="00373477"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0EE84" w14:textId="77777777" w:rsidR="00373477" w:rsidRDefault="00373477"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B2F79" w14:textId="77777777" w:rsidR="00373477" w:rsidRPr="00FD127C" w:rsidRDefault="00373477"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8EF8D" w14:textId="77777777" w:rsidR="00373477" w:rsidRDefault="00373477" w:rsidP="00812550"/>
        </w:tc>
      </w:tr>
      <w:tr w:rsidR="00373477" w:rsidRPr="00FD127C" w14:paraId="38D17BE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FF4AA4" w14:textId="77777777" w:rsidR="00373477" w:rsidRPr="00FD127C" w:rsidRDefault="002E13E1" w:rsidP="00812550">
            <w:pPr>
              <w:rPr>
                <w:rFonts w:cs="Arial"/>
                <w:bCs/>
                <w:color w:val="808080" w:themeColor="background1" w:themeShade="80"/>
                <w:sz w:val="16"/>
                <w:szCs w:val="14"/>
              </w:rPr>
            </w:pPr>
            <w:hyperlink r:id="rId242" w:history="1">
              <w:r w:rsidR="00373477" w:rsidRPr="00FD127C">
                <w:rPr>
                  <w:rStyle w:val="Hyperlink"/>
                  <w:rFonts w:cs="Arial"/>
                  <w:bCs/>
                  <w:sz w:val="16"/>
                  <w:szCs w:val="14"/>
                </w:rPr>
                <w:t>Req. Template</w:t>
              </w:r>
            </w:hyperlink>
            <w:r w:rsidR="0037347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F4109" w14:textId="77777777" w:rsidR="00373477" w:rsidRPr="00FD127C" w:rsidRDefault="00373477"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CEA65F" w14:textId="77777777" w:rsidR="00373477" w:rsidRPr="00FD127C" w:rsidRDefault="00373477"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8A39C2" w14:textId="77777777" w:rsidR="00373477" w:rsidRDefault="00373477" w:rsidP="00373477"/>
    <w:p w14:paraId="6CD6AB34" w14:textId="77777777" w:rsidR="00373477" w:rsidRDefault="00373477" w:rsidP="00373477">
      <w:pPr>
        <w:pStyle w:val="Heading5"/>
      </w:pPr>
      <w:r>
        <w:t>Error Handling</w:t>
      </w:r>
    </w:p>
    <w:p w14:paraId="0272E108" w14:textId="77777777" w:rsidR="00373477" w:rsidRDefault="00373477" w:rsidP="00373477"/>
    <w:p w14:paraId="0C2F9C31" w14:textId="77777777" w:rsidR="00373477" w:rsidRDefault="00373477" w:rsidP="00373477">
      <w:pPr>
        <w:rPr>
          <w:color w:val="A6A6A6" w:themeColor="background1" w:themeShade="A6"/>
        </w:rPr>
      </w:pPr>
      <w:r>
        <w:rPr>
          <w:color w:val="A6A6A6" w:themeColor="background1" w:themeShade="A6"/>
        </w:rPr>
        <w:t>No Error Handling Requirements specified.</w:t>
      </w:r>
    </w:p>
    <w:p w14:paraId="1987C4B2" w14:textId="77777777" w:rsidR="00373477" w:rsidRDefault="00373477" w:rsidP="00373477">
      <w:pPr>
        <w:pStyle w:val="Heading4"/>
      </w:pPr>
      <w:r>
        <w:t>Non-Functional Requirements</w:t>
      </w:r>
    </w:p>
    <w:p w14:paraId="08919050" w14:textId="77777777" w:rsidR="00373477" w:rsidRDefault="00373477" w:rsidP="00373477"/>
    <w:p w14:paraId="535A055F" w14:textId="77777777" w:rsidR="00373477" w:rsidRDefault="00373477" w:rsidP="00373477">
      <w:pPr>
        <w:rPr>
          <w:color w:val="A6A6A6" w:themeColor="background1" w:themeShade="A6"/>
        </w:rPr>
      </w:pPr>
      <w:r>
        <w:rPr>
          <w:color w:val="A6A6A6" w:themeColor="background1" w:themeShade="A6"/>
        </w:rPr>
        <w:t>No Non-Functional Requirements specified.</w:t>
      </w:r>
    </w:p>
    <w:p w14:paraId="3F8CE777" w14:textId="77777777" w:rsidR="00373477" w:rsidRDefault="00373477" w:rsidP="00373477">
      <w:pPr>
        <w:pStyle w:val="Heading4"/>
      </w:pPr>
      <w:r>
        <w:t>Functional Safety Requirements</w:t>
      </w:r>
    </w:p>
    <w:p w14:paraId="1B988937" w14:textId="77777777" w:rsidR="00373477" w:rsidRDefault="00373477" w:rsidP="00373477">
      <w:pPr>
        <w:rPr>
          <w:highlight w:val="yellow"/>
        </w:rPr>
      </w:pPr>
    </w:p>
    <w:p w14:paraId="45D4B34F" w14:textId="77777777" w:rsidR="00373477" w:rsidRDefault="00373477" w:rsidP="00373477">
      <w:pPr>
        <w:rPr>
          <w:color w:val="A6A6A6" w:themeColor="background1" w:themeShade="A6"/>
        </w:rPr>
      </w:pPr>
      <w:r>
        <w:rPr>
          <w:color w:val="A6A6A6" w:themeColor="background1" w:themeShade="A6"/>
        </w:rPr>
        <w:t>No Functional Safety Requirements specified.</w:t>
      </w:r>
    </w:p>
    <w:p w14:paraId="0BEFBD9C" w14:textId="77777777" w:rsidR="00373477" w:rsidRDefault="00373477" w:rsidP="00373477">
      <w:pPr>
        <w:pStyle w:val="Heading5"/>
      </w:pPr>
      <w:r>
        <w:t>ASIL Decomposition of Functional Safety Requirements</w:t>
      </w:r>
    </w:p>
    <w:p w14:paraId="0749D055" w14:textId="77777777" w:rsidR="00373477" w:rsidRDefault="00373477" w:rsidP="00373477">
      <w:pPr>
        <w:pStyle w:val="NoSpacing"/>
      </w:pPr>
    </w:p>
    <w:p w14:paraId="35CA0B5F" w14:textId="77777777" w:rsidR="00373477" w:rsidRDefault="00373477" w:rsidP="00373477">
      <w:pPr>
        <w:pStyle w:val="NoSpacing"/>
      </w:pPr>
    </w:p>
    <w:p w14:paraId="232301B9" w14:textId="77777777" w:rsidR="00373477" w:rsidRDefault="00373477" w:rsidP="00373477">
      <w:pPr>
        <w:pStyle w:val="NoSpacing"/>
        <w:rPr>
          <w:color w:val="A6A6A6" w:themeColor="background1" w:themeShade="A6"/>
        </w:rPr>
      </w:pPr>
      <w:r>
        <w:rPr>
          <w:color w:val="A6A6A6" w:themeColor="background1" w:themeShade="A6"/>
        </w:rPr>
        <w:t>No Functional Safety Requirements with ASIL Decompositions specified.</w:t>
      </w:r>
    </w:p>
    <w:p w14:paraId="1105D141" w14:textId="77777777" w:rsidR="00373477" w:rsidRDefault="00373477" w:rsidP="00373477">
      <w:pPr>
        <w:pStyle w:val="Heading4"/>
      </w:pPr>
      <w:r>
        <w:t>Other Requirements</w:t>
      </w:r>
    </w:p>
    <w:p w14:paraId="27396330" w14:textId="77777777" w:rsidR="00373477" w:rsidRDefault="00373477" w:rsidP="00373477">
      <w:pPr>
        <w:pStyle w:val="Heading5"/>
      </w:pPr>
      <w:r>
        <w:t>Design Requirements</w:t>
      </w:r>
    </w:p>
    <w:p w14:paraId="5F9EE13B" w14:textId="77777777" w:rsidR="00373477" w:rsidRDefault="00373477" w:rsidP="00373477"/>
    <w:p w14:paraId="6D33887F" w14:textId="6759677A" w:rsidR="00373477" w:rsidRDefault="00373477" w:rsidP="00373477">
      <w:pPr>
        <w:rPr>
          <w:color w:val="A6A6A6" w:themeColor="background1" w:themeShade="A6"/>
        </w:rPr>
      </w:pPr>
      <w:r>
        <w:rPr>
          <w:color w:val="A6A6A6" w:themeColor="background1" w:themeShade="A6"/>
        </w:rPr>
        <w:t>No Design Requirements specified.</w:t>
      </w:r>
    </w:p>
    <w:p w14:paraId="6BE3ADFA" w14:textId="77777777" w:rsidR="00373477" w:rsidRDefault="00373477" w:rsidP="00373477">
      <w:pPr>
        <w:rPr>
          <w:color w:val="A6A6A6" w:themeColor="background1" w:themeShade="A6"/>
        </w:rPr>
      </w:pPr>
    </w:p>
    <w:p w14:paraId="5E13B14A" w14:textId="77777777" w:rsidR="007D1B63" w:rsidRDefault="007D1B63" w:rsidP="007D1B63">
      <w:pPr>
        <w:pStyle w:val="Heading2"/>
        <w:numPr>
          <w:ilvl w:val="1"/>
          <w:numId w:val="4"/>
        </w:numPr>
      </w:pPr>
      <w:r>
        <w:rPr>
          <w:noProof/>
        </w:rPr>
        <w:drawing>
          <wp:inline distT="0" distB="0" distL="0" distR="0" wp14:anchorId="2EF8C1F0" wp14:editId="1834EB42">
            <wp:extent cx="152400" cy="152400"/>
            <wp:effectExtent l="0" t="0" r="0" b="0"/>
            <wp:docPr id="90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88" w:name="_e64261cb368363ca39065c79073ced6c"/>
      <w:r>
        <w:t>Read Seat Current Position</w:t>
      </w:r>
      <w:bookmarkEnd w:id="188"/>
    </w:p>
    <w:p w14:paraId="34853EFF" w14:textId="77777777" w:rsidR="007D1B63" w:rsidRDefault="007D1B63" w:rsidP="007D1B63">
      <w:pPr>
        <w:pStyle w:val="Heading3"/>
      </w:pPr>
      <w:r>
        <w:t>Function Overview</w:t>
      </w:r>
    </w:p>
    <w:p w14:paraId="76CE9D24" w14:textId="77777777" w:rsidR="007D1B63" w:rsidRDefault="007D1B63" w:rsidP="007D1B63">
      <w:pPr>
        <w:pStyle w:val="Heading4"/>
      </w:pPr>
      <w:r>
        <w:t>Description</w:t>
      </w:r>
    </w:p>
    <w:p w14:paraId="6F6F6C7B" w14:textId="77777777" w:rsidR="007D1B63" w:rsidRDefault="007D1B63" w:rsidP="007D1B63">
      <w:pPr>
        <w:contextualSpacing/>
      </w:pPr>
    </w:p>
    <w:p w14:paraId="20A19502" w14:textId="77777777" w:rsidR="007D1B63" w:rsidRDefault="007D1B63" w:rsidP="007D1B63">
      <w:pPr>
        <w:contextualSpacing/>
      </w:pPr>
      <w:r>
        <w:t>Function is allocated to:</w:t>
      </w:r>
    </w:p>
    <w:p w14:paraId="71DE3DF9" w14:textId="77777777" w:rsidR="007D1B63" w:rsidRDefault="007D1B63" w:rsidP="007D1B63">
      <w:pPr>
        <w:pStyle w:val="ListParagraph"/>
        <w:numPr>
          <w:ilvl w:val="0"/>
          <w:numId w:val="13"/>
        </w:numPr>
        <w:contextualSpacing/>
      </w:pPr>
      <w:r>
        <w:rPr>
          <w:noProof/>
        </w:rPr>
        <w:drawing>
          <wp:inline distT="0" distB="0" distL="0" distR="0" wp14:anchorId="4131F900" wp14:editId="352A4D6B">
            <wp:extent cx="152400" cy="152400"/>
            <wp:effectExtent l="0" t="0" r="0" b="0"/>
            <wp:docPr id="90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Seat System &lt;&lt;Logical&gt;&gt;</w:t>
      </w:r>
    </w:p>
    <w:p w14:paraId="75FC67E6" w14:textId="77777777" w:rsidR="007D1B63" w:rsidRDefault="007D1B63" w:rsidP="007D1B63">
      <w:pPr>
        <w:pStyle w:val="ListParagraph"/>
        <w:numPr>
          <w:ilvl w:val="0"/>
          <w:numId w:val="13"/>
        </w:numPr>
        <w:contextualSpacing/>
      </w:pPr>
      <w:r>
        <w:rPr>
          <w:noProof/>
        </w:rPr>
        <w:drawing>
          <wp:inline distT="0" distB="0" distL="0" distR="0" wp14:anchorId="32E8C23C" wp14:editId="267052C3">
            <wp:extent cx="152400" cy="152400"/>
            <wp:effectExtent l="0" t="0" r="0" b="0"/>
            <wp:docPr id="90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6F2AD8DD" w14:textId="77777777" w:rsidR="007D1B63" w:rsidRDefault="007D1B63" w:rsidP="007D1B63">
      <w:pPr>
        <w:contextualSpacing/>
      </w:pPr>
    </w:p>
    <w:p w14:paraId="59CE8F4B" w14:textId="77777777" w:rsidR="007D1B63" w:rsidRDefault="007D1B63" w:rsidP="007D1B63">
      <w:pPr>
        <w:contextualSpacing/>
      </w:pPr>
      <w:r w:rsidRPr="00A554C4">
        <w:t>The purpose of this function is to obtain the current value of the seat positions. This function also identifies a profile that settings should be stored to.</w:t>
      </w:r>
    </w:p>
    <w:p w14:paraId="645C1792" w14:textId="77777777" w:rsidR="007D1B63" w:rsidRDefault="007D1B63" w:rsidP="007D1B63">
      <w:pPr>
        <w:pStyle w:val="Heading4"/>
      </w:pPr>
      <w:r>
        <w:t>Variants</w:t>
      </w:r>
    </w:p>
    <w:p w14:paraId="3C012863" w14:textId="77777777" w:rsidR="007D1B63" w:rsidRDefault="007D1B63" w:rsidP="007D1B63"/>
    <w:p w14:paraId="13772A78" w14:textId="77777777" w:rsidR="007D1B63" w:rsidRPr="005067FC" w:rsidRDefault="007D1B63" w:rsidP="007D1B63">
      <w:pPr>
        <w:rPr>
          <w:i/>
          <w:color w:val="A6A6A6" w:themeColor="background1" w:themeShade="A6"/>
        </w:rPr>
      </w:pPr>
      <w:r w:rsidRPr="005067FC">
        <w:rPr>
          <w:i/>
          <w:color w:val="A6A6A6" w:themeColor="background1" w:themeShade="A6"/>
        </w:rPr>
        <w:t>Not supported by MagicDraw report generation.</w:t>
      </w:r>
    </w:p>
    <w:p w14:paraId="5DA50287" w14:textId="77777777" w:rsidR="007D1B63" w:rsidRDefault="007D1B63" w:rsidP="007D1B63">
      <w:pPr>
        <w:pStyle w:val="Heading4"/>
      </w:pPr>
      <w:r>
        <w:t>Input Requirements</w:t>
      </w:r>
    </w:p>
    <w:p w14:paraId="1E5ED315" w14:textId="77777777" w:rsidR="007D1B63" w:rsidRDefault="007D1B63" w:rsidP="007D1B63"/>
    <w:p w14:paraId="36D47E88" w14:textId="77777777" w:rsidR="007D1B63" w:rsidRPr="005067FC" w:rsidRDefault="007D1B63" w:rsidP="007D1B63">
      <w:pPr>
        <w:rPr>
          <w:i/>
          <w:color w:val="A6A6A6" w:themeColor="background1" w:themeShade="A6"/>
        </w:rPr>
      </w:pPr>
      <w:r w:rsidRPr="005067FC">
        <w:rPr>
          <w:i/>
          <w:color w:val="A6A6A6" w:themeColor="background1" w:themeShade="A6"/>
        </w:rPr>
        <w:t>Not supported by MagicDraw report generation.</w:t>
      </w:r>
    </w:p>
    <w:p w14:paraId="11070033" w14:textId="77777777" w:rsidR="007D1B63" w:rsidRDefault="007D1B63" w:rsidP="007D1B63">
      <w:pPr>
        <w:pStyle w:val="Heading4"/>
      </w:pPr>
      <w:r>
        <w:lastRenderedPageBreak/>
        <w:t>Assumptions</w:t>
      </w:r>
    </w:p>
    <w:p w14:paraId="549F615E" w14:textId="77777777" w:rsidR="007D1B63" w:rsidRDefault="007D1B63" w:rsidP="007D1B63"/>
    <w:p w14:paraId="01673FE0" w14:textId="77777777" w:rsidR="007D1B63" w:rsidRPr="00FF5F72" w:rsidRDefault="007D1B63" w:rsidP="007D1B63">
      <w:pPr>
        <w:rPr>
          <w:color w:val="A6A6A6" w:themeColor="background1" w:themeShade="A6"/>
        </w:rPr>
      </w:pPr>
      <w:r w:rsidRPr="00FF5F72">
        <w:rPr>
          <w:color w:val="A6A6A6" w:themeColor="background1" w:themeShade="A6"/>
        </w:rPr>
        <w:t>No assumptions specified for this function.</w:t>
      </w:r>
    </w:p>
    <w:p w14:paraId="710A16FD" w14:textId="77777777" w:rsidR="007D1B63" w:rsidRDefault="007D1B63" w:rsidP="007D1B63"/>
    <w:p w14:paraId="2B20E4F8" w14:textId="77777777" w:rsidR="007D1B63" w:rsidRDefault="007D1B63" w:rsidP="007D1B63">
      <w:pPr>
        <w:pStyle w:val="Heading4"/>
      </w:pPr>
      <w:r>
        <w:t>References</w:t>
      </w:r>
    </w:p>
    <w:p w14:paraId="27FCC341" w14:textId="77777777" w:rsidR="007D1B63" w:rsidRPr="00454CBE" w:rsidRDefault="007D1B63" w:rsidP="007D1B63">
      <w:pPr>
        <w:pStyle w:val="Heading5"/>
      </w:pPr>
      <w:r w:rsidRPr="00454CBE">
        <w:t xml:space="preserve">Ford </w:t>
      </w:r>
      <w:r>
        <w:t>D</w:t>
      </w:r>
      <w:r w:rsidRPr="00454CBE">
        <w:t>ocuments</w:t>
      </w:r>
    </w:p>
    <w:p w14:paraId="26DB6131" w14:textId="77777777" w:rsidR="007D1B63" w:rsidRDefault="007D1B63" w:rsidP="007D1B63">
      <w:pPr>
        <w:pStyle w:val="BodyText"/>
        <w:ind w:right="142"/>
        <w:jc w:val="both"/>
        <w:rPr>
          <w:rFonts w:cs="Arial"/>
        </w:rPr>
      </w:pPr>
      <w:r>
        <w:rPr>
          <w:rFonts w:cs="Arial"/>
        </w:rPr>
        <w:t>List here all Ford internal documents, which are directly related to the feature.</w:t>
      </w:r>
    </w:p>
    <w:p w14:paraId="492C60B4" w14:textId="77777777" w:rsidR="007D1B63" w:rsidRDefault="007D1B63" w:rsidP="007D1B63">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7D1B63" w:rsidRPr="007C20FA" w14:paraId="79EA364E" w14:textId="77777777" w:rsidTr="00812550">
        <w:trPr>
          <w:cantSplit/>
          <w:tblHeader/>
        </w:trPr>
        <w:tc>
          <w:tcPr>
            <w:tcW w:w="1418" w:type="dxa"/>
            <w:shd w:val="clear" w:color="auto" w:fill="E0E0E0"/>
          </w:tcPr>
          <w:p w14:paraId="4686B34E" w14:textId="77777777" w:rsidR="007D1B63" w:rsidRPr="007C20FA" w:rsidRDefault="007D1B63"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38998FFA" w14:textId="77777777" w:rsidR="007D1B63" w:rsidRPr="007C20FA" w:rsidRDefault="007D1B63"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76353F16" w14:textId="77777777" w:rsidR="007D1B63" w:rsidRPr="007C20FA" w:rsidRDefault="007D1B63"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73C223F4" w14:textId="77777777" w:rsidR="007D1B63" w:rsidRPr="007C20FA" w:rsidRDefault="007D1B63" w:rsidP="00812550">
            <w:pPr>
              <w:rPr>
                <w:rFonts w:ascii="Helvetica" w:hAnsi="Helvetica" w:cs="Helvetica"/>
                <w:b/>
              </w:rPr>
            </w:pPr>
            <w:r w:rsidRPr="007C20FA">
              <w:rPr>
                <w:rFonts w:ascii="Helvetica" w:hAnsi="Helvetica" w:cs="Helvetica"/>
                <w:b/>
              </w:rPr>
              <w:t>Revision</w:t>
            </w:r>
          </w:p>
        </w:tc>
      </w:tr>
      <w:tr w:rsidR="007D1B63" w:rsidRPr="007C20FA" w14:paraId="51471770" w14:textId="77777777" w:rsidTr="00812550">
        <w:trPr>
          <w:cantSplit/>
          <w:tblHeader/>
        </w:trPr>
        <w:tc>
          <w:tcPr>
            <w:tcW w:w="1418" w:type="dxa"/>
            <w:shd w:val="clear" w:color="auto" w:fill="FFFFFF" w:themeFill="background1"/>
          </w:tcPr>
          <w:p w14:paraId="2932597B" w14:textId="77777777" w:rsidR="007D1B63" w:rsidRPr="005E40CF" w:rsidRDefault="007D1B63" w:rsidP="00812550">
            <w:pPr>
              <w:rPr>
                <w:rFonts w:ascii="Helvetica" w:hAnsi="Helvetica" w:cs="Helvetica"/>
              </w:rPr>
            </w:pPr>
          </w:p>
        </w:tc>
        <w:tc>
          <w:tcPr>
            <w:tcW w:w="6237" w:type="dxa"/>
            <w:shd w:val="clear" w:color="auto" w:fill="FFFFFF" w:themeFill="background1"/>
          </w:tcPr>
          <w:p w14:paraId="0B9F8300" w14:textId="77777777" w:rsidR="007D1B63" w:rsidRPr="005E40CF" w:rsidRDefault="007D1B63" w:rsidP="00812550">
            <w:pPr>
              <w:rPr>
                <w:rFonts w:ascii="Helvetica" w:hAnsi="Helvetica" w:cs="Helvetica"/>
              </w:rPr>
            </w:pPr>
          </w:p>
        </w:tc>
        <w:tc>
          <w:tcPr>
            <w:tcW w:w="1418" w:type="dxa"/>
            <w:shd w:val="clear" w:color="auto" w:fill="FFFFFF" w:themeFill="background1"/>
          </w:tcPr>
          <w:p w14:paraId="01715D23" w14:textId="77777777" w:rsidR="007D1B63" w:rsidRPr="005E40CF" w:rsidRDefault="007D1B63" w:rsidP="00812550">
            <w:pPr>
              <w:rPr>
                <w:rFonts w:ascii="Helvetica" w:hAnsi="Helvetica" w:cs="Helvetica"/>
              </w:rPr>
            </w:pPr>
          </w:p>
        </w:tc>
        <w:tc>
          <w:tcPr>
            <w:tcW w:w="1418" w:type="dxa"/>
            <w:shd w:val="clear" w:color="auto" w:fill="FFFFFF" w:themeFill="background1"/>
          </w:tcPr>
          <w:p w14:paraId="750EBBC9" w14:textId="77777777" w:rsidR="007D1B63" w:rsidRPr="005E40CF" w:rsidRDefault="007D1B63" w:rsidP="00812550">
            <w:pPr>
              <w:rPr>
                <w:rFonts w:ascii="Helvetica" w:hAnsi="Helvetica" w:cs="Helvetica"/>
              </w:rPr>
            </w:pPr>
          </w:p>
        </w:tc>
      </w:tr>
    </w:tbl>
    <w:p w14:paraId="2F5B0E03" w14:textId="77777777" w:rsidR="007D1B63" w:rsidRPr="00360B1D" w:rsidRDefault="007D1B63" w:rsidP="007D1B63">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3355943" w14:textId="77777777" w:rsidR="007D1B63" w:rsidRPr="00FB7B3D" w:rsidRDefault="007D1B63" w:rsidP="007D1B63">
      <w:pPr>
        <w:pStyle w:val="Heading5"/>
      </w:pPr>
      <w:r w:rsidRPr="00454CBE">
        <w:t>External</w:t>
      </w:r>
      <w:r>
        <w:t xml:space="preserve"> Documents and P</w:t>
      </w:r>
      <w:r w:rsidRPr="00FB7B3D">
        <w:t>ublications</w:t>
      </w:r>
    </w:p>
    <w:p w14:paraId="40AE46D1" w14:textId="77777777" w:rsidR="007D1B63" w:rsidRDefault="007D1B63" w:rsidP="007D1B63">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8DF93D8" w14:textId="77777777" w:rsidR="007D1B63" w:rsidRDefault="007D1B63" w:rsidP="007D1B63">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7D1B63" w:rsidRPr="007C20FA" w14:paraId="4AAE7C48" w14:textId="77777777" w:rsidTr="00812550">
        <w:trPr>
          <w:cantSplit/>
          <w:tblHeader/>
        </w:trPr>
        <w:tc>
          <w:tcPr>
            <w:tcW w:w="1418" w:type="dxa"/>
            <w:shd w:val="clear" w:color="auto" w:fill="E0E0E0"/>
          </w:tcPr>
          <w:p w14:paraId="3437B018" w14:textId="77777777" w:rsidR="007D1B63" w:rsidRPr="007C20FA" w:rsidRDefault="007D1B63"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576B4E7A" w14:textId="77777777" w:rsidR="007D1B63" w:rsidRPr="007C20FA" w:rsidRDefault="007D1B63" w:rsidP="00812550">
            <w:pPr>
              <w:rPr>
                <w:rFonts w:ascii="Helvetica" w:hAnsi="Helvetica" w:cs="Helvetica"/>
                <w:b/>
              </w:rPr>
            </w:pPr>
            <w:r>
              <w:rPr>
                <w:rFonts w:ascii="Helvetica" w:hAnsi="Helvetica" w:cs="Helvetica"/>
                <w:b/>
              </w:rPr>
              <w:t>Document / Publication</w:t>
            </w:r>
          </w:p>
        </w:tc>
      </w:tr>
      <w:tr w:rsidR="007D1B63" w:rsidRPr="007C20FA" w14:paraId="44A5D78E" w14:textId="77777777" w:rsidTr="00812550">
        <w:trPr>
          <w:cantSplit/>
          <w:tblHeader/>
        </w:trPr>
        <w:tc>
          <w:tcPr>
            <w:tcW w:w="1418" w:type="dxa"/>
            <w:shd w:val="clear" w:color="auto" w:fill="FFFFFF" w:themeFill="background1"/>
          </w:tcPr>
          <w:p w14:paraId="22E2A775" w14:textId="77777777" w:rsidR="007D1B63" w:rsidRPr="005E40CF" w:rsidRDefault="007D1B63" w:rsidP="00812550">
            <w:pPr>
              <w:rPr>
                <w:rFonts w:ascii="Helvetica" w:hAnsi="Helvetica" w:cs="Helvetica"/>
              </w:rPr>
            </w:pPr>
          </w:p>
        </w:tc>
        <w:tc>
          <w:tcPr>
            <w:tcW w:w="9072" w:type="dxa"/>
            <w:shd w:val="clear" w:color="auto" w:fill="FFFFFF" w:themeFill="background1"/>
          </w:tcPr>
          <w:p w14:paraId="6C3EEA0D" w14:textId="77777777" w:rsidR="007D1B63" w:rsidRPr="005E40CF" w:rsidRDefault="007D1B63" w:rsidP="00812550">
            <w:pPr>
              <w:rPr>
                <w:rFonts w:ascii="Helvetica" w:hAnsi="Helvetica" w:cs="Helvetica"/>
              </w:rPr>
            </w:pPr>
          </w:p>
        </w:tc>
      </w:tr>
    </w:tbl>
    <w:p w14:paraId="294B2C8B" w14:textId="77777777" w:rsidR="007D1B63" w:rsidRDefault="007D1B63" w:rsidP="007D1B63">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3F88EB0" w14:textId="77777777" w:rsidR="007D1B63" w:rsidRDefault="007D1B63" w:rsidP="007D1B63">
      <w:pPr>
        <w:pStyle w:val="Heading4"/>
      </w:pPr>
      <w:r>
        <w:t>Glossary</w:t>
      </w:r>
    </w:p>
    <w:p w14:paraId="3186C6A3" w14:textId="77777777" w:rsidR="007D1B63" w:rsidRDefault="007D1B63" w:rsidP="007D1B63">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1A7F26BF" w14:textId="77777777" w:rsidR="007D1B63" w:rsidRDefault="007D1B63" w:rsidP="007D1B63">
      <w:pPr>
        <w:pStyle w:val="Heading3"/>
      </w:pPr>
      <w:r>
        <w:t>Function Scope</w:t>
      </w:r>
    </w:p>
    <w:p w14:paraId="1AFE2476" w14:textId="77777777" w:rsidR="007D1B63" w:rsidRPr="00A43B48" w:rsidRDefault="007D1B63" w:rsidP="007D1B63">
      <w:pPr>
        <w:contextualSpacing/>
      </w:pPr>
    </w:p>
    <w:p w14:paraId="22C989C0" w14:textId="77777777" w:rsidR="007D1B63" w:rsidRDefault="007D1B63" w:rsidP="007D1B63">
      <w:pPr>
        <w:contextualSpacing/>
      </w:pPr>
      <w:r>
        <w:t xml:space="preserve">The </w:t>
      </w:r>
      <w:r>
        <w:rPr>
          <w:noProof/>
        </w:rPr>
        <w:drawing>
          <wp:inline distT="0" distB="0" distL="0" distR="0" wp14:anchorId="3E23C9F2" wp14:editId="7E073136">
            <wp:extent cx="152400" cy="152400"/>
            <wp:effectExtent l="0" t="0" r="0" b="0"/>
            <wp:docPr id="90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Seat Current Position</w:t>
      </w:r>
      <w:r>
        <w:rPr>
          <w:b/>
        </w:rPr>
        <w:t>”</w:t>
      </w:r>
      <w:r>
        <w:t xml:space="preserve"> function is called by the following functions:</w:t>
      </w:r>
    </w:p>
    <w:p w14:paraId="28B65E26" w14:textId="77777777" w:rsidR="007D1B63" w:rsidRPr="00953D23" w:rsidRDefault="007D1B63" w:rsidP="007D1B63">
      <w:pPr>
        <w:pStyle w:val="ListParagraph"/>
        <w:numPr>
          <w:ilvl w:val="0"/>
          <w:numId w:val="12"/>
        </w:numPr>
        <w:contextualSpacing/>
      </w:pPr>
      <w:r>
        <w:rPr>
          <w:noProof/>
        </w:rPr>
        <w:drawing>
          <wp:inline distT="0" distB="0" distL="0" distR="0" wp14:anchorId="74F7DED3" wp14:editId="642C2861">
            <wp:extent cx="152400" cy="152400"/>
            <wp:effectExtent l="0" t="0" r="0" b="0"/>
            <wp:docPr id="91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774691A5" w14:textId="77777777" w:rsidR="007D1B63" w:rsidRPr="00953D23" w:rsidRDefault="007D1B63" w:rsidP="007D1B63">
      <w:pPr>
        <w:pStyle w:val="ListParagraph"/>
        <w:numPr>
          <w:ilvl w:val="0"/>
          <w:numId w:val="12"/>
        </w:numPr>
        <w:contextualSpacing/>
      </w:pPr>
      <w:r>
        <w:rPr>
          <w:noProof/>
        </w:rPr>
        <w:drawing>
          <wp:inline distT="0" distB="0" distL="0" distR="0" wp14:anchorId="0D160874" wp14:editId="214EFD3E">
            <wp:extent cx="152400" cy="152400"/>
            <wp:effectExtent l="0" t="0" r="0" b="0"/>
            <wp:docPr id="912"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e79c6587742e0cdc10a358cd34274499" w:history="1">
        <w:r>
          <w:rPr>
            <w:rStyle w:val="Hyperlink"/>
          </w:rPr>
          <w:t>Current Seat Position</w:t>
        </w:r>
      </w:hyperlink>
      <w:r>
        <w:t>”</w:t>
      </w:r>
    </w:p>
    <w:p w14:paraId="694E6FD5" w14:textId="77777777" w:rsidR="007D1B63" w:rsidRPr="00393C96" w:rsidRDefault="007D1B63" w:rsidP="007D1B63">
      <w:pPr>
        <w:contextualSpacing/>
      </w:pPr>
    </w:p>
    <w:p w14:paraId="01253931" w14:textId="77777777" w:rsidR="007D1B63" w:rsidRPr="006C2DE5" w:rsidRDefault="007D1B63" w:rsidP="007D1B63">
      <w:pPr>
        <w:rPr>
          <w:b/>
        </w:rPr>
      </w:pPr>
      <w:r w:rsidRPr="006C2DE5">
        <w:rPr>
          <w:b/>
        </w:rPr>
        <w:t>Description of “Classic Memory Functional Architecture” diagram</w:t>
      </w:r>
      <w:r>
        <w:rPr>
          <w:b/>
        </w:rPr>
        <w:t>:</w:t>
      </w:r>
    </w:p>
    <w:p w14:paraId="0C0FB51E" w14:textId="77777777" w:rsidR="007D1B63" w:rsidRDefault="007D1B63" w:rsidP="007D1B63">
      <w:r>
        <w:t>This diagram contains all the functions required to Store and Recall the positional settings. This includes inputs and outputs to the user, other features, and external systems.</w:t>
      </w:r>
    </w:p>
    <w:p w14:paraId="51A3E8BC" w14:textId="77777777" w:rsidR="007D1B63" w:rsidRDefault="007D1B63" w:rsidP="007D1B63"/>
    <w:p w14:paraId="1824596A" w14:textId="77777777" w:rsidR="007D1B63" w:rsidRDefault="007D1B63" w:rsidP="007D1B63">
      <w:pPr>
        <w:jc w:val="center"/>
      </w:pPr>
      <w:r>
        <w:rPr>
          <w:noProof/>
        </w:rPr>
        <w:drawing>
          <wp:inline distT="0" distB="0" distL="0" distR="0" wp14:anchorId="6E5608B7" wp14:editId="75994279">
            <wp:extent cx="6466204" cy="943828"/>
            <wp:effectExtent l="0" t="0" r="0" b="0"/>
            <wp:docPr id="91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58702E3" w14:textId="77777777" w:rsidR="007D1B63" w:rsidRPr="00294100" w:rsidRDefault="007D1B63" w:rsidP="007D1B63">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13980EAD" wp14:editId="4B77B9EB">
            <wp:extent cx="152400" cy="152400"/>
            <wp:effectExtent l="0" t="0" r="0" b="0"/>
            <wp:docPr id="91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4B24599E" wp14:editId="4C8ED5CB">
            <wp:extent cx="152400" cy="152400"/>
            <wp:effectExtent l="0" t="0" r="0" b="0"/>
            <wp:docPr id="91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Seat Current Position</w:t>
      </w:r>
      <w:r>
        <w:t>”</w:t>
      </w:r>
    </w:p>
    <w:p w14:paraId="67868DF6" w14:textId="77777777" w:rsidR="007D1B63" w:rsidRDefault="007D1B63" w:rsidP="007D1B63">
      <w:pPr>
        <w:contextualSpacing/>
      </w:pPr>
    </w:p>
    <w:p w14:paraId="30010BDB" w14:textId="77777777" w:rsidR="007D1B63" w:rsidRDefault="007D1B63" w:rsidP="007D1B63">
      <w:pPr>
        <w:pStyle w:val="Heading3"/>
      </w:pPr>
      <w:r>
        <w:t>Function Interfaces</w:t>
      </w:r>
    </w:p>
    <w:p w14:paraId="3330A335" w14:textId="77777777" w:rsidR="007D1B63" w:rsidRDefault="007D1B63" w:rsidP="007D1B63">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7D1B63" w:rsidRPr="00E54DEA" w14:paraId="58B42C33" w14:textId="77777777" w:rsidTr="00812550">
        <w:trPr>
          <w:trHeight w:val="260"/>
        </w:trPr>
        <w:tc>
          <w:tcPr>
            <w:tcW w:w="2695" w:type="dxa"/>
            <w:shd w:val="clear" w:color="auto" w:fill="D9D9D9" w:themeFill="background1" w:themeFillShade="D9"/>
            <w:noWrap/>
            <w:hideMark/>
          </w:tcPr>
          <w:p w14:paraId="6BF1E924" w14:textId="77777777" w:rsidR="007D1B63" w:rsidRPr="00E54DEA" w:rsidRDefault="007D1B63"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A89EF75" w14:textId="77777777" w:rsidR="007D1B63" w:rsidRDefault="007D1B63" w:rsidP="00812550">
            <w:pPr>
              <w:overflowPunct/>
              <w:autoSpaceDE/>
              <w:autoSpaceDN/>
              <w:adjustRightInd/>
              <w:textAlignment w:val="auto"/>
              <w:rPr>
                <w:rFonts w:cs="Arial"/>
                <w:b/>
                <w:bCs/>
                <w:color w:val="000000"/>
              </w:rPr>
            </w:pPr>
            <w:r>
              <w:rPr>
                <w:rFonts w:cs="Arial"/>
                <w:b/>
                <w:bCs/>
                <w:color w:val="000000"/>
              </w:rPr>
              <w:t>Description</w:t>
            </w:r>
          </w:p>
        </w:tc>
      </w:tr>
      <w:tr w:rsidR="007D1B63" w:rsidRPr="003F473D" w14:paraId="5CC46297" w14:textId="77777777" w:rsidTr="00812550">
        <w:trPr>
          <w:trHeight w:val="410"/>
        </w:trPr>
        <w:tc>
          <w:tcPr>
            <w:tcW w:w="2695" w:type="dxa"/>
            <w:noWrap/>
          </w:tcPr>
          <w:p w14:paraId="1310926C" w14:textId="77777777" w:rsidR="007D1B63" w:rsidRDefault="007D1B63" w:rsidP="00812550">
            <w:pPr>
              <w:contextualSpacing/>
              <w:rPr>
                <w:rFonts w:cs="Arial"/>
              </w:rPr>
            </w:pPr>
            <w:r w:rsidRPr="00275823">
              <w:rPr>
                <w:rFonts w:cs="Arial"/>
              </w:rPr>
              <w:t>Actual_Seat_Setting</w:t>
            </w:r>
          </w:p>
          <w:p w14:paraId="7DCDF04E" w14:textId="77777777" w:rsidR="007D1B63" w:rsidRDefault="007D1B63" w:rsidP="00812550">
            <w:pPr>
              <w:contextualSpacing/>
              <w:rPr>
                <w:rFonts w:cs="Arial"/>
              </w:rPr>
            </w:pPr>
            <w:r>
              <w:rPr>
                <w:rFonts w:cs="Arial"/>
              </w:rPr>
              <w:t>Type:</w:t>
            </w:r>
          </w:p>
          <w:p w14:paraId="6088CD94" w14:textId="77777777" w:rsidR="007D1B63" w:rsidRDefault="007D1B63"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1EACACF5" wp14:editId="6173EF2B">
                  <wp:extent cx="152400" cy="152400"/>
                  <wp:effectExtent l="0" t="0" r="0" b="0"/>
                  <wp:docPr id="92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7B43A0AC" w14:textId="77777777" w:rsidR="007D1B63" w:rsidRDefault="007D1B63" w:rsidP="00812550">
            <w:pPr>
              <w:rPr>
                <w:rFonts w:cs="Arial"/>
              </w:rPr>
            </w:pPr>
            <w:r>
              <w:rPr>
                <w:rFonts w:cs="Arial"/>
              </w:rPr>
              <w:t>Signal Description:</w:t>
            </w:r>
          </w:p>
          <w:p w14:paraId="6C77D4A0" w14:textId="77777777" w:rsidR="007D1B63" w:rsidRDefault="007D1B63" w:rsidP="00812550">
            <w:pPr>
              <w:rPr>
                <w:rFonts w:cs="Arial"/>
              </w:rPr>
            </w:pPr>
            <w:r w:rsidRPr="00275823">
              <w:rPr>
                <w:rFonts w:cs="Arial"/>
              </w:rPr>
              <w:t>These values indicate the actual settings being transferred. These can be stored settings to be recalled or current settings to be stored.</w:t>
            </w:r>
          </w:p>
          <w:p w14:paraId="4C24FEED" w14:textId="77777777" w:rsidR="007D1B63" w:rsidRDefault="007D1B63" w:rsidP="00812550">
            <w:pPr>
              <w:rPr>
                <w:rFonts w:cs="Arial"/>
              </w:rPr>
            </w:pPr>
          </w:p>
          <w:p w14:paraId="4254AD3A" w14:textId="77777777" w:rsidR="007D1B63" w:rsidRDefault="007D1B63" w:rsidP="00812550">
            <w:pPr>
              <w:rPr>
                <w:rFonts w:cs="Arial"/>
              </w:rPr>
            </w:pPr>
            <w:r>
              <w:rPr>
                <w:rFonts w:cs="Arial"/>
              </w:rPr>
              <w:t>Usage in Function:</w:t>
            </w:r>
          </w:p>
          <w:p w14:paraId="45866FD3" w14:textId="77777777" w:rsidR="007D1B63" w:rsidRDefault="007D1B63" w:rsidP="00812550">
            <w:pPr>
              <w:rPr>
                <w:rFonts w:cs="Arial"/>
              </w:rPr>
            </w:pPr>
            <w:r>
              <w:rPr>
                <w:rFonts w:cs="Arial"/>
              </w:rPr>
              <w:t>Contains the actual value of the driver seat position</w:t>
            </w:r>
          </w:p>
          <w:p w14:paraId="517CBEC1" w14:textId="77777777" w:rsidR="007D1B63" w:rsidRDefault="007D1B63" w:rsidP="00812550">
            <w:pPr>
              <w:rPr>
                <w:rFonts w:cs="Arial"/>
              </w:rPr>
            </w:pPr>
          </w:p>
          <w:p w14:paraId="39AEC86E" w14:textId="77777777" w:rsidR="007D1B63" w:rsidRPr="0046598F" w:rsidRDefault="007D1B63" w:rsidP="00812550">
            <w:pPr>
              <w:rPr>
                <w:rFonts w:cs="Arial"/>
                <w:color w:val="000000"/>
              </w:rPr>
            </w:pPr>
            <w:r>
              <w:rPr>
                <w:rFonts w:cs="Arial"/>
                <w:color w:val="000000"/>
              </w:rPr>
              <w:t>Received from:</w:t>
            </w:r>
          </w:p>
          <w:p w14:paraId="014C0765" w14:textId="77777777" w:rsidR="007D1B63" w:rsidRPr="00C8319B" w:rsidRDefault="007D1B63" w:rsidP="00812550">
            <w:pPr>
              <w:pStyle w:val="ListParagraph"/>
              <w:numPr>
                <w:ilvl w:val="0"/>
                <w:numId w:val="12"/>
              </w:numPr>
              <w:rPr>
                <w:rFonts w:cs="Arial"/>
              </w:rPr>
            </w:pPr>
            <w:r>
              <w:rPr>
                <w:noProof/>
              </w:rPr>
              <w:drawing>
                <wp:inline distT="0" distB="0" distL="0" distR="0" wp14:anchorId="37AB3F5B" wp14:editId="3FAA4DC4">
                  <wp:extent cx="152400" cy="152400"/>
                  <wp:effectExtent l="0" t="0" r="0" b="0"/>
                  <wp:docPr id="92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34b108e03b7bce2969e3d99fc2e9eac" w:history="1">
              <w:r>
                <w:rPr>
                  <w:rStyle w:val="Hyperlink"/>
                  <w:rFonts w:cs="Arial"/>
                </w:rPr>
                <w:t>Provide Actual Seat Settings</w:t>
              </w:r>
            </w:hyperlink>
          </w:p>
        </w:tc>
      </w:tr>
      <w:tr w:rsidR="007D1B63" w:rsidRPr="003F473D" w14:paraId="7E144ADD" w14:textId="77777777" w:rsidTr="00812550">
        <w:trPr>
          <w:trHeight w:val="410"/>
        </w:trPr>
        <w:tc>
          <w:tcPr>
            <w:tcW w:w="2695" w:type="dxa"/>
            <w:noWrap/>
          </w:tcPr>
          <w:p w14:paraId="75071DD6" w14:textId="77777777" w:rsidR="007D1B63" w:rsidRDefault="007D1B63" w:rsidP="00812550">
            <w:pPr>
              <w:contextualSpacing/>
              <w:rPr>
                <w:rFonts w:cs="Arial"/>
              </w:rPr>
            </w:pPr>
            <w:r w:rsidRPr="00275823">
              <w:rPr>
                <w:rFonts w:cs="Arial"/>
              </w:rPr>
              <w:lastRenderedPageBreak/>
              <w:t>Memory_Command</w:t>
            </w:r>
          </w:p>
          <w:p w14:paraId="2D107E06" w14:textId="77777777" w:rsidR="007D1B63" w:rsidRDefault="007D1B63" w:rsidP="00812550">
            <w:pPr>
              <w:contextualSpacing/>
              <w:rPr>
                <w:rFonts w:cs="Arial"/>
              </w:rPr>
            </w:pPr>
            <w:r>
              <w:rPr>
                <w:rFonts w:cs="Arial"/>
              </w:rPr>
              <w:t>Type:</w:t>
            </w:r>
          </w:p>
          <w:p w14:paraId="6CBF7994" w14:textId="77777777" w:rsidR="007D1B63" w:rsidRDefault="007D1B63"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3762B87" wp14:editId="67708CEB">
                  <wp:extent cx="152400" cy="152400"/>
                  <wp:effectExtent l="0" t="0" r="0" b="0"/>
                  <wp:docPr id="92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08A814F6" w14:textId="77777777" w:rsidR="007D1B63" w:rsidRDefault="007D1B63" w:rsidP="00812550">
            <w:pPr>
              <w:rPr>
                <w:rFonts w:cs="Arial"/>
              </w:rPr>
            </w:pPr>
            <w:r>
              <w:rPr>
                <w:rFonts w:cs="Arial"/>
              </w:rPr>
              <w:t>Signal Description:</w:t>
            </w:r>
          </w:p>
          <w:p w14:paraId="3338CDF3" w14:textId="77777777" w:rsidR="007D1B63" w:rsidRDefault="007D1B63"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2541C00A" w14:textId="77777777" w:rsidR="007D1B63" w:rsidRDefault="007D1B63" w:rsidP="00812550">
            <w:pPr>
              <w:rPr>
                <w:rFonts w:cs="Arial"/>
              </w:rPr>
            </w:pPr>
          </w:p>
          <w:p w14:paraId="66711486" w14:textId="77777777" w:rsidR="007D1B63" w:rsidRDefault="007D1B63" w:rsidP="00812550">
            <w:pPr>
              <w:rPr>
                <w:rFonts w:cs="Arial"/>
              </w:rPr>
            </w:pPr>
            <w:r>
              <w:rPr>
                <w:rFonts w:cs="Arial"/>
              </w:rPr>
              <w:t>Usage in Function:</w:t>
            </w:r>
          </w:p>
          <w:p w14:paraId="1B2D512B" w14:textId="77777777" w:rsidR="007D1B63" w:rsidRDefault="007D1B63" w:rsidP="00812550">
            <w:pPr>
              <w:rPr>
                <w:rFonts w:cs="Arial"/>
              </w:rPr>
            </w:pPr>
            <w:r>
              <w:rPr>
                <w:rFonts w:cs="Arial"/>
              </w:rPr>
              <w:t xml:space="preserve">Signal Description: </w:t>
            </w:r>
          </w:p>
          <w:p w14:paraId="348F9518" w14:textId="77777777" w:rsidR="007D1B63" w:rsidRDefault="007D1B63" w:rsidP="00812550">
            <w:pPr>
              <w:rPr>
                <w:rFonts w:cs="Arial"/>
              </w:rPr>
            </w:pPr>
            <w:r>
              <w:rPr>
                <w:rFonts w:cs="Arial"/>
              </w:rPr>
              <w:t>Indicates to the function that is should read the current values of the Seat</w:t>
            </w:r>
          </w:p>
          <w:p w14:paraId="03579596" w14:textId="77777777" w:rsidR="007D1B63" w:rsidRDefault="007D1B63" w:rsidP="00812550">
            <w:pPr>
              <w:rPr>
                <w:rFonts w:cs="Arial"/>
              </w:rPr>
            </w:pPr>
          </w:p>
          <w:p w14:paraId="52124321" w14:textId="77777777" w:rsidR="007D1B63" w:rsidRPr="0046598F" w:rsidRDefault="007D1B63" w:rsidP="00812550">
            <w:pPr>
              <w:rPr>
                <w:rFonts w:cs="Arial"/>
                <w:color w:val="000000"/>
              </w:rPr>
            </w:pPr>
            <w:r>
              <w:rPr>
                <w:rFonts w:cs="Arial"/>
                <w:color w:val="000000"/>
              </w:rPr>
              <w:t>Received from:</w:t>
            </w:r>
          </w:p>
          <w:p w14:paraId="21A62634" w14:textId="77777777" w:rsidR="007D1B63" w:rsidRPr="00C8319B" w:rsidRDefault="007D1B63" w:rsidP="00812550">
            <w:pPr>
              <w:pStyle w:val="ListParagraph"/>
              <w:numPr>
                <w:ilvl w:val="0"/>
                <w:numId w:val="12"/>
              </w:numPr>
              <w:rPr>
                <w:rFonts w:cs="Arial"/>
              </w:rPr>
            </w:pPr>
            <w:r>
              <w:rPr>
                <w:noProof/>
              </w:rPr>
              <w:drawing>
                <wp:inline distT="0" distB="0" distL="0" distR="0" wp14:anchorId="63DAFA05" wp14:editId="62B68C2C">
                  <wp:extent cx="152400" cy="152400"/>
                  <wp:effectExtent l="0" t="0" r="0" b="0"/>
                  <wp:docPr id="92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bl>
    <w:p w14:paraId="6B890668" w14:textId="77777777" w:rsidR="007D1B63" w:rsidRDefault="007D1B63" w:rsidP="007D1B63">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7D1B63" w:rsidRPr="00E54DEA" w14:paraId="1C5F59B8" w14:textId="77777777" w:rsidTr="00812550">
        <w:trPr>
          <w:trHeight w:val="260"/>
        </w:trPr>
        <w:tc>
          <w:tcPr>
            <w:tcW w:w="2689" w:type="dxa"/>
            <w:shd w:val="clear" w:color="auto" w:fill="D9D9D9" w:themeFill="background1" w:themeFillShade="D9"/>
            <w:noWrap/>
            <w:hideMark/>
          </w:tcPr>
          <w:p w14:paraId="02C7A305" w14:textId="77777777" w:rsidR="007D1B63" w:rsidRPr="00E54DEA" w:rsidRDefault="007D1B63"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FC5A533" w14:textId="77777777" w:rsidR="007D1B63" w:rsidRPr="00E54DEA" w:rsidRDefault="007D1B63" w:rsidP="00812550">
            <w:pPr>
              <w:overflowPunct/>
              <w:autoSpaceDE/>
              <w:autoSpaceDN/>
              <w:adjustRightInd/>
              <w:textAlignment w:val="auto"/>
              <w:rPr>
                <w:rFonts w:cs="Arial"/>
                <w:b/>
                <w:bCs/>
                <w:color w:val="000000"/>
              </w:rPr>
            </w:pPr>
            <w:r>
              <w:rPr>
                <w:rFonts w:cs="Arial"/>
                <w:b/>
                <w:bCs/>
                <w:color w:val="000000"/>
              </w:rPr>
              <w:t>Description</w:t>
            </w:r>
          </w:p>
        </w:tc>
      </w:tr>
      <w:tr w:rsidR="007D1B63" w:rsidRPr="003F473D" w14:paraId="4CCD737E" w14:textId="77777777" w:rsidTr="00812550">
        <w:trPr>
          <w:trHeight w:val="410"/>
        </w:trPr>
        <w:tc>
          <w:tcPr>
            <w:tcW w:w="2689" w:type="dxa"/>
            <w:noWrap/>
          </w:tcPr>
          <w:p w14:paraId="11019734" w14:textId="77777777" w:rsidR="007D1B63" w:rsidRDefault="007D1B63" w:rsidP="00812550">
            <w:pPr>
              <w:contextualSpacing/>
              <w:rPr>
                <w:rFonts w:cs="Arial"/>
              </w:rPr>
            </w:pPr>
            <w:r>
              <w:rPr>
                <w:rFonts w:cs="Arial"/>
              </w:rPr>
              <w:t>Profile</w:t>
            </w:r>
          </w:p>
          <w:p w14:paraId="05125194" w14:textId="77777777" w:rsidR="007D1B63" w:rsidRDefault="007D1B63" w:rsidP="00812550">
            <w:pPr>
              <w:contextualSpacing/>
              <w:rPr>
                <w:rFonts w:cs="Arial"/>
              </w:rPr>
            </w:pPr>
            <w:r>
              <w:rPr>
                <w:rFonts w:cs="Arial"/>
              </w:rPr>
              <w:t>Type:</w:t>
            </w:r>
          </w:p>
          <w:p w14:paraId="2AD04A46" w14:textId="77777777" w:rsidR="007D1B63" w:rsidRDefault="007D1B63" w:rsidP="00812550">
            <w:pPr>
              <w:contextualSpacing/>
              <w:rPr>
                <w:rFonts w:cs="Arial"/>
              </w:rPr>
            </w:pPr>
            <w:r>
              <w:rPr>
                <w:noProof/>
              </w:rPr>
              <w:drawing>
                <wp:inline distT="0" distB="0" distL="0" distR="0" wp14:anchorId="102C6594" wp14:editId="1241A055">
                  <wp:extent cx="152400" cy="152400"/>
                  <wp:effectExtent l="0" t="0" r="0" b="0"/>
                  <wp:docPr id="92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13BE190D" w14:textId="77777777" w:rsidR="007D1B63" w:rsidRDefault="007D1B63" w:rsidP="00812550">
            <w:pPr>
              <w:rPr>
                <w:rFonts w:cs="Arial"/>
              </w:rPr>
            </w:pPr>
            <w:r>
              <w:rPr>
                <w:rFonts w:cs="Arial"/>
              </w:rPr>
              <w:t>Signal Description:</w:t>
            </w:r>
          </w:p>
          <w:p w14:paraId="7ED3D558" w14:textId="77777777" w:rsidR="007D1B63" w:rsidRDefault="007D1B63" w:rsidP="00812550">
            <w:pPr>
              <w:rPr>
                <w:rFonts w:cs="Arial"/>
              </w:rPr>
            </w:pPr>
            <w:r>
              <w:rPr>
                <w:rFonts w:cs="Arial"/>
              </w:rPr>
              <w:t>These values indicate which memory location to use for the accompanying operation being execute.</w:t>
            </w:r>
          </w:p>
          <w:p w14:paraId="1FAC9811" w14:textId="77777777" w:rsidR="007D1B63" w:rsidRDefault="007D1B63" w:rsidP="00812550">
            <w:pPr>
              <w:rPr>
                <w:rFonts w:cs="Arial"/>
              </w:rPr>
            </w:pPr>
          </w:p>
          <w:p w14:paraId="3B528AD5" w14:textId="77777777" w:rsidR="007D1B63" w:rsidRDefault="007D1B63" w:rsidP="00812550">
            <w:pPr>
              <w:rPr>
                <w:rFonts w:cs="Arial"/>
              </w:rPr>
            </w:pPr>
            <w:r>
              <w:rPr>
                <w:rFonts w:cs="Arial"/>
              </w:rPr>
              <w:t>Usage in Function:</w:t>
            </w:r>
          </w:p>
          <w:p w14:paraId="68A4F23B" w14:textId="77777777" w:rsidR="007D1B63" w:rsidRDefault="007D1B63" w:rsidP="00812550">
            <w:pPr>
              <w:rPr>
                <w:rFonts w:cs="Arial"/>
              </w:rPr>
            </w:pPr>
            <w:r>
              <w:rPr>
                <w:rFonts w:cs="Arial"/>
              </w:rPr>
              <w:t xml:space="preserve">Signal Description: </w:t>
            </w:r>
          </w:p>
          <w:p w14:paraId="1AEDAE02" w14:textId="77777777" w:rsidR="007D1B63" w:rsidRDefault="007D1B63" w:rsidP="00812550">
            <w:pPr>
              <w:rPr>
                <w:rFonts w:cs="Arial"/>
              </w:rPr>
            </w:pPr>
            <w:r>
              <w:rPr>
                <w:rFonts w:cs="Arial"/>
              </w:rPr>
              <w:t>Contains the memory location to be used in the settings update</w:t>
            </w:r>
          </w:p>
          <w:p w14:paraId="2B393DC6" w14:textId="77777777" w:rsidR="007D1B63" w:rsidRDefault="007D1B63" w:rsidP="00812550">
            <w:pPr>
              <w:rPr>
                <w:rFonts w:cs="Arial"/>
              </w:rPr>
            </w:pPr>
          </w:p>
          <w:p w14:paraId="4E038D80" w14:textId="77777777" w:rsidR="007D1B63" w:rsidRPr="00275823" w:rsidRDefault="007D1B63" w:rsidP="00812550">
            <w:pPr>
              <w:rPr>
                <w:rFonts w:cs="Arial"/>
                <w:color w:val="000000"/>
              </w:rPr>
            </w:pPr>
            <w:r>
              <w:rPr>
                <w:rFonts w:cs="Arial"/>
                <w:color w:val="000000"/>
              </w:rPr>
              <w:t>Sent to:</w:t>
            </w:r>
          </w:p>
          <w:p w14:paraId="795846A8" w14:textId="77777777" w:rsidR="007D1B63" w:rsidRPr="0046598F" w:rsidRDefault="007D1B63" w:rsidP="00812550">
            <w:pPr>
              <w:pStyle w:val="ListParagraph"/>
              <w:numPr>
                <w:ilvl w:val="0"/>
                <w:numId w:val="12"/>
              </w:numPr>
              <w:rPr>
                <w:rFonts w:cs="Arial"/>
                <w:color w:val="000000"/>
              </w:rPr>
            </w:pPr>
            <w:r>
              <w:rPr>
                <w:noProof/>
              </w:rPr>
              <w:drawing>
                <wp:inline distT="0" distB="0" distL="0" distR="0" wp14:anchorId="7AB08DE1" wp14:editId="623FE8FF">
                  <wp:extent cx="152400" cy="152400"/>
                  <wp:effectExtent l="0" t="0" r="0" b="0"/>
                  <wp:docPr id="93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4A9B8F18" w14:textId="77777777" w:rsidR="007D1B63" w:rsidRPr="0046598F" w:rsidRDefault="007D1B63" w:rsidP="00812550">
            <w:pPr>
              <w:pStyle w:val="ListParagraph"/>
              <w:numPr>
                <w:ilvl w:val="0"/>
                <w:numId w:val="12"/>
              </w:numPr>
              <w:rPr>
                <w:rFonts w:cs="Arial"/>
                <w:color w:val="000000"/>
              </w:rPr>
            </w:pPr>
            <w:r>
              <w:rPr>
                <w:noProof/>
              </w:rPr>
              <w:drawing>
                <wp:inline distT="0" distB="0" distL="0" distR="0" wp14:anchorId="48DA6D02" wp14:editId="7E94AE8E">
                  <wp:extent cx="152400" cy="152400"/>
                  <wp:effectExtent l="0" t="0" r="0" b="0"/>
                  <wp:docPr id="93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78477339e8812ab41299d700ed4fa8" w:history="1">
              <w:r>
                <w:rPr>
                  <w:rStyle w:val="Hyperlink"/>
                  <w:rFonts w:cs="Arial"/>
                  <w:color w:val="000000"/>
                </w:rPr>
                <w:t>Store Seat Position</w:t>
              </w:r>
            </w:hyperlink>
          </w:p>
        </w:tc>
      </w:tr>
      <w:tr w:rsidR="007D1B63" w:rsidRPr="003F473D" w14:paraId="0D68DEB0" w14:textId="77777777" w:rsidTr="00812550">
        <w:trPr>
          <w:trHeight w:val="410"/>
        </w:trPr>
        <w:tc>
          <w:tcPr>
            <w:tcW w:w="2689" w:type="dxa"/>
            <w:noWrap/>
          </w:tcPr>
          <w:p w14:paraId="00D49892" w14:textId="77777777" w:rsidR="007D1B63" w:rsidRDefault="007D1B63" w:rsidP="00812550">
            <w:pPr>
              <w:contextualSpacing/>
              <w:rPr>
                <w:rFonts w:cs="Arial"/>
              </w:rPr>
            </w:pPr>
            <w:r>
              <w:rPr>
                <w:rFonts w:cs="Arial"/>
              </w:rPr>
              <w:t>Current_Seat_Setting</w:t>
            </w:r>
          </w:p>
          <w:p w14:paraId="76EDCCD0" w14:textId="77777777" w:rsidR="007D1B63" w:rsidRDefault="007D1B63" w:rsidP="00812550">
            <w:pPr>
              <w:contextualSpacing/>
              <w:rPr>
                <w:rFonts w:cs="Arial"/>
              </w:rPr>
            </w:pPr>
            <w:r>
              <w:rPr>
                <w:rFonts w:cs="Arial"/>
              </w:rPr>
              <w:t>Type:</w:t>
            </w:r>
          </w:p>
          <w:p w14:paraId="1BD7351D" w14:textId="77777777" w:rsidR="007D1B63" w:rsidRDefault="007D1B63" w:rsidP="00812550">
            <w:pPr>
              <w:contextualSpacing/>
              <w:rPr>
                <w:rFonts w:cs="Arial"/>
              </w:rPr>
            </w:pPr>
            <w:r>
              <w:rPr>
                <w:noProof/>
              </w:rPr>
              <w:drawing>
                <wp:inline distT="0" distB="0" distL="0" distR="0" wp14:anchorId="28F96CB5" wp14:editId="03CC1D9F">
                  <wp:extent cx="152400" cy="152400"/>
                  <wp:effectExtent l="0" t="0" r="0" b="0"/>
                  <wp:docPr id="93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2A1D479E" w14:textId="77777777" w:rsidR="007D1B63" w:rsidRDefault="007D1B63" w:rsidP="00812550">
            <w:pPr>
              <w:rPr>
                <w:rFonts w:cs="Arial"/>
              </w:rPr>
            </w:pPr>
            <w:r>
              <w:rPr>
                <w:rFonts w:cs="Arial"/>
              </w:rPr>
              <w:t>Signal Description:</w:t>
            </w:r>
          </w:p>
          <w:p w14:paraId="40514713" w14:textId="77777777" w:rsidR="007D1B63" w:rsidRDefault="007D1B63" w:rsidP="00812550">
            <w:pPr>
              <w:rPr>
                <w:rFonts w:cs="Arial"/>
              </w:rPr>
            </w:pPr>
            <w:r>
              <w:rPr>
                <w:rFonts w:cs="Arial"/>
              </w:rPr>
              <w:t>These values indicate the actual settings being transferred. These can be stored settings to be recalled or current settings to be stored.</w:t>
            </w:r>
          </w:p>
          <w:p w14:paraId="0920731B" w14:textId="77777777" w:rsidR="007D1B63" w:rsidRDefault="007D1B63" w:rsidP="00812550">
            <w:pPr>
              <w:rPr>
                <w:rFonts w:cs="Arial"/>
              </w:rPr>
            </w:pPr>
          </w:p>
          <w:p w14:paraId="3CEC860F" w14:textId="77777777" w:rsidR="007D1B63" w:rsidRDefault="007D1B63" w:rsidP="00812550">
            <w:pPr>
              <w:rPr>
                <w:rFonts w:cs="Arial"/>
              </w:rPr>
            </w:pPr>
            <w:r>
              <w:rPr>
                <w:rFonts w:cs="Arial"/>
              </w:rPr>
              <w:t>Usage in Function:</w:t>
            </w:r>
          </w:p>
          <w:p w14:paraId="58DFD094" w14:textId="77777777" w:rsidR="007D1B63" w:rsidRDefault="007D1B63" w:rsidP="00812550">
            <w:pPr>
              <w:rPr>
                <w:rFonts w:cs="Arial"/>
              </w:rPr>
            </w:pPr>
            <w:r>
              <w:rPr>
                <w:rFonts w:cs="Arial"/>
              </w:rPr>
              <w:t xml:space="preserve">Signal Description: </w:t>
            </w:r>
          </w:p>
          <w:p w14:paraId="1D51A385" w14:textId="77777777" w:rsidR="007D1B63" w:rsidRDefault="007D1B63" w:rsidP="00812550">
            <w:pPr>
              <w:rPr>
                <w:rFonts w:cs="Arial"/>
              </w:rPr>
            </w:pPr>
            <w:r>
              <w:rPr>
                <w:rFonts w:cs="Arial"/>
              </w:rPr>
              <w:t>Contains the current values of the Seat</w:t>
            </w:r>
          </w:p>
          <w:p w14:paraId="5FFAF26A" w14:textId="77777777" w:rsidR="007D1B63" w:rsidRDefault="007D1B63" w:rsidP="00812550">
            <w:pPr>
              <w:rPr>
                <w:rFonts w:cs="Arial"/>
              </w:rPr>
            </w:pPr>
          </w:p>
          <w:p w14:paraId="3932C930" w14:textId="77777777" w:rsidR="007D1B63" w:rsidRPr="00275823" w:rsidRDefault="007D1B63" w:rsidP="00812550">
            <w:pPr>
              <w:rPr>
                <w:rFonts w:cs="Arial"/>
                <w:color w:val="000000"/>
              </w:rPr>
            </w:pPr>
            <w:r>
              <w:rPr>
                <w:rFonts w:cs="Arial"/>
                <w:color w:val="000000"/>
              </w:rPr>
              <w:t>Sent to:</w:t>
            </w:r>
          </w:p>
          <w:p w14:paraId="6C5D19DD" w14:textId="77777777" w:rsidR="007D1B63" w:rsidRPr="0046598F" w:rsidRDefault="007D1B63" w:rsidP="00812550">
            <w:pPr>
              <w:pStyle w:val="ListParagraph"/>
              <w:numPr>
                <w:ilvl w:val="0"/>
                <w:numId w:val="12"/>
              </w:numPr>
              <w:rPr>
                <w:rFonts w:cs="Arial"/>
                <w:color w:val="000000"/>
              </w:rPr>
            </w:pPr>
            <w:r>
              <w:rPr>
                <w:noProof/>
              </w:rPr>
              <w:drawing>
                <wp:inline distT="0" distB="0" distL="0" distR="0" wp14:anchorId="48990346" wp14:editId="311F7C35">
                  <wp:extent cx="152400" cy="152400"/>
                  <wp:effectExtent l="0" t="0" r="0" b="0"/>
                  <wp:docPr id="93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4AB634E9" w14:textId="77777777" w:rsidR="007D1B63" w:rsidRPr="0046598F" w:rsidRDefault="007D1B63" w:rsidP="00812550">
            <w:pPr>
              <w:pStyle w:val="ListParagraph"/>
              <w:numPr>
                <w:ilvl w:val="0"/>
                <w:numId w:val="12"/>
              </w:numPr>
              <w:rPr>
                <w:rFonts w:cs="Arial"/>
                <w:color w:val="000000"/>
              </w:rPr>
            </w:pPr>
            <w:r>
              <w:rPr>
                <w:noProof/>
              </w:rPr>
              <w:drawing>
                <wp:inline distT="0" distB="0" distL="0" distR="0" wp14:anchorId="1FECC6B0" wp14:editId="598F01B6">
                  <wp:extent cx="152400" cy="152400"/>
                  <wp:effectExtent l="0" t="0" r="0" b="0"/>
                  <wp:docPr id="93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a8331ebe8c4fb15f71e29723708a732" w:history="1">
              <w:r>
                <w:rPr>
                  <w:rStyle w:val="Hyperlink"/>
                  <w:rFonts w:cs="Arial"/>
                  <w:color w:val="000000"/>
                </w:rPr>
                <w:t>Move Seat Position</w:t>
              </w:r>
            </w:hyperlink>
          </w:p>
          <w:p w14:paraId="4B18B1C6" w14:textId="77777777" w:rsidR="007D1B63" w:rsidRPr="0046598F" w:rsidRDefault="007D1B63" w:rsidP="00812550">
            <w:pPr>
              <w:pStyle w:val="ListParagraph"/>
              <w:numPr>
                <w:ilvl w:val="0"/>
                <w:numId w:val="12"/>
              </w:numPr>
              <w:rPr>
                <w:rFonts w:cs="Arial"/>
                <w:color w:val="000000"/>
              </w:rPr>
            </w:pPr>
            <w:r>
              <w:rPr>
                <w:noProof/>
              </w:rPr>
              <w:drawing>
                <wp:inline distT="0" distB="0" distL="0" distR="0" wp14:anchorId="5E4190A9" wp14:editId="145792AB">
                  <wp:extent cx="152400" cy="152400"/>
                  <wp:effectExtent l="0" t="0" r="0" b="0"/>
                  <wp:docPr id="94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78477339e8812ab41299d700ed4fa8" w:history="1">
              <w:r>
                <w:rPr>
                  <w:rStyle w:val="Hyperlink"/>
                  <w:rFonts w:cs="Arial"/>
                  <w:color w:val="000000"/>
                </w:rPr>
                <w:t>Store Seat Position</w:t>
              </w:r>
            </w:hyperlink>
          </w:p>
        </w:tc>
      </w:tr>
    </w:tbl>
    <w:p w14:paraId="0B33ACAE" w14:textId="77777777" w:rsidR="007D1B63" w:rsidRDefault="007D1B63" w:rsidP="007D1B63">
      <w:pPr>
        <w:pStyle w:val="Heading4"/>
      </w:pPr>
      <w:r>
        <w:t>Logical</w:t>
      </w:r>
      <w:r w:rsidRPr="00F15706">
        <w:t xml:space="preserve"> Parameters</w:t>
      </w:r>
    </w:p>
    <w:p w14:paraId="58743F2A" w14:textId="77777777" w:rsidR="007D1B63" w:rsidRDefault="007D1B63" w:rsidP="007D1B63"/>
    <w:p w14:paraId="7EA811AF" w14:textId="77777777" w:rsidR="007D1B63" w:rsidRDefault="007D1B63" w:rsidP="007D1B63">
      <w:r w:rsidRPr="005067FC">
        <w:rPr>
          <w:i/>
          <w:color w:val="A6A6A6" w:themeColor="background1" w:themeShade="A6"/>
        </w:rPr>
        <w:t>Not supported by MagicDraw report generation.</w:t>
      </w:r>
    </w:p>
    <w:p w14:paraId="10BB6834" w14:textId="77777777" w:rsidR="007D1B63" w:rsidRDefault="007D1B63" w:rsidP="007D1B63">
      <w:pPr>
        <w:pStyle w:val="Heading3"/>
      </w:pPr>
      <w:r>
        <w:t>Function Modeling</w:t>
      </w:r>
    </w:p>
    <w:p w14:paraId="00994FA9" w14:textId="77777777" w:rsidR="007D1B63" w:rsidRPr="00C75AE5" w:rsidRDefault="007D1B63" w:rsidP="007D1B63"/>
    <w:p w14:paraId="1491C5C9" w14:textId="77777777" w:rsidR="007D1B63" w:rsidRDefault="007D1B63" w:rsidP="007D1B63">
      <w:pPr>
        <w:pStyle w:val="Heading4"/>
        <w:numPr>
          <w:ilvl w:val="3"/>
          <w:numId w:val="4"/>
        </w:numPr>
      </w:pPr>
      <w:r>
        <w:t>Use Cases</w:t>
      </w:r>
    </w:p>
    <w:p w14:paraId="375D7D1F" w14:textId="77777777" w:rsidR="007D1B63" w:rsidRDefault="007D1B63" w:rsidP="007D1B63"/>
    <w:p w14:paraId="1895F015" w14:textId="77777777" w:rsidR="007D1B63" w:rsidRPr="005067FC" w:rsidRDefault="007D1B63" w:rsidP="007D1B63">
      <w:pPr>
        <w:rPr>
          <w:i/>
          <w:color w:val="A6A6A6" w:themeColor="background1" w:themeShade="A6"/>
        </w:rPr>
      </w:pPr>
      <w:r w:rsidRPr="005067FC">
        <w:rPr>
          <w:i/>
          <w:color w:val="A6A6A6" w:themeColor="background1" w:themeShade="A6"/>
        </w:rPr>
        <w:t>Not supported by MagicDraw report generation.</w:t>
      </w:r>
    </w:p>
    <w:p w14:paraId="4B28214E" w14:textId="77777777" w:rsidR="007D1B63" w:rsidRDefault="007D1B63" w:rsidP="007D1B63">
      <w:pPr>
        <w:pStyle w:val="Heading4"/>
        <w:numPr>
          <w:ilvl w:val="3"/>
          <w:numId w:val="4"/>
        </w:numPr>
      </w:pPr>
      <w:r>
        <w:t>State Charts / Activity Diagrams / Sequence Diagrams / Decision Tables</w:t>
      </w:r>
    </w:p>
    <w:p w14:paraId="5D9298B5" w14:textId="77777777" w:rsidR="007D1B63" w:rsidRDefault="007D1B63" w:rsidP="007D1B63"/>
    <w:p w14:paraId="5BF93CC2" w14:textId="77777777" w:rsidR="007D1B63" w:rsidRDefault="007D1B63" w:rsidP="007D1B63">
      <w:pPr>
        <w:contextualSpacing/>
        <w:jc w:val="center"/>
      </w:pPr>
      <w:r>
        <w:rPr>
          <w:noProof/>
        </w:rPr>
        <w:lastRenderedPageBreak/>
        <w:drawing>
          <wp:inline distT="0" distB="0" distL="0" distR="0" wp14:anchorId="7EA2537A" wp14:editId="346979B7">
            <wp:extent cx="6466205" cy="4123764"/>
            <wp:effectExtent l="0" t="0" r="0" b="0"/>
            <wp:docPr id="942" name="Picture 637834818.png" descr="637834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637834818.png"/>
                    <pic:cNvPicPr/>
                  </pic:nvPicPr>
                  <pic:blipFill>
                    <a:blip r:embed="rId243" cstate="print"/>
                    <a:stretch>
                      <a:fillRect/>
                    </a:stretch>
                  </pic:blipFill>
                  <pic:spPr>
                    <a:xfrm>
                      <a:off x="0" y="0"/>
                      <a:ext cx="6466205" cy="4123764"/>
                    </a:xfrm>
                    <a:prstGeom prst="rect">
                      <a:avLst/>
                    </a:prstGeom>
                  </pic:spPr>
                </pic:pic>
              </a:graphicData>
            </a:graphic>
          </wp:inline>
        </w:drawing>
      </w:r>
    </w:p>
    <w:p w14:paraId="039CB2A0" w14:textId="77777777" w:rsidR="007D1B63" w:rsidRPr="00294100" w:rsidRDefault="007D1B63" w:rsidP="007D1B63">
      <w:pPr>
        <w:pStyle w:val="Caption"/>
      </w:pPr>
      <w:r w:rsidRPr="00BD03E8">
        <w:t xml:space="preserve">Figure </w:t>
      </w:r>
      <w:fldSimple w:instr=" SEQ Figure \* ARABIC ">
        <w:r>
          <w:rPr>
            <w:noProof/>
          </w:rPr>
          <w:t>3</w:t>
        </w:r>
      </w:fldSimple>
      <w:r w:rsidRPr="00BD03E8">
        <w:t>:</w:t>
      </w:r>
      <w:r>
        <w:t xml:space="preserve"> </w:t>
      </w:r>
      <w:r w:rsidRPr="00294100">
        <w:t>Read Seat Current Position</w:t>
      </w:r>
    </w:p>
    <w:p w14:paraId="2D7D56EE" w14:textId="77777777" w:rsidR="007D1B63" w:rsidRPr="000A30CD" w:rsidRDefault="007D1B63" w:rsidP="007D1B63"/>
    <w:p w14:paraId="3C7CA1C8" w14:textId="77777777" w:rsidR="007D1B63" w:rsidRPr="00834E12" w:rsidRDefault="007D1B63" w:rsidP="007D1B63"/>
    <w:p w14:paraId="14574DC6" w14:textId="77777777" w:rsidR="007D1B63" w:rsidRDefault="007D1B63" w:rsidP="007D1B63">
      <w:pPr>
        <w:pStyle w:val="Heading3"/>
      </w:pPr>
      <w:r>
        <w:t>Function Requirements</w:t>
      </w:r>
    </w:p>
    <w:p w14:paraId="744F6FC8" w14:textId="77777777" w:rsidR="007D1B63" w:rsidRDefault="007D1B63" w:rsidP="007D1B63">
      <w:pPr>
        <w:pStyle w:val="Heading4"/>
      </w:pPr>
      <w:r>
        <w:t>Functional Requirements</w:t>
      </w:r>
    </w:p>
    <w:p w14:paraId="2680371B" w14:textId="77777777" w:rsidR="007D1B63" w:rsidRDefault="007D1B63" w:rsidP="007D1B63">
      <w:pPr>
        <w:pStyle w:val="Heading5"/>
      </w:pPr>
      <w:r>
        <w:t>Normal Operation</w:t>
      </w:r>
    </w:p>
    <w:p w14:paraId="1FCECC92" w14:textId="77777777" w:rsidR="007D1B63" w:rsidRDefault="007D1B63" w:rsidP="007D1B63"/>
    <w:p w14:paraId="5B8AB4A2" w14:textId="77777777" w:rsidR="007D1B63" w:rsidRPr="0017445F" w:rsidRDefault="007D1B63" w:rsidP="007D1B63">
      <w:pPr>
        <w:pStyle w:val="RERequirement"/>
        <w:shd w:val="clear" w:color="auto" w:fill="F2F2F2" w:themeFill="background1" w:themeFillShade="F2"/>
      </w:pPr>
      <w:r>
        <w:t>34 Personalization - Memory Store 2</w:t>
      </w:r>
    </w:p>
    <w:p w14:paraId="7340A282" w14:textId="77777777" w:rsidR="007D1B63" w:rsidRDefault="007D1B63" w:rsidP="007D1B63">
      <w:pPr>
        <w:rPr>
          <w:rFonts w:cs="Arial"/>
        </w:rPr>
      </w:pPr>
      <w:r>
        <w:rPr>
          <w:rFonts w:cs="Arial"/>
        </w:rPr>
        <w:t>When the 'Display HMI' function receives 'Memory Command' as 'Store + the memory location' then the 'Display HMI' function shall display a Classic Memory store prompt to the user indicating which profile successfully stored</w:t>
      </w:r>
    </w:p>
    <w:p w14:paraId="11A75881" w14:textId="77777777" w:rsidR="007D1B63" w:rsidRPr="00C66B68" w:rsidRDefault="007D1B63" w:rsidP="007D1B6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7D1B63" w:rsidRPr="00FD127C" w14:paraId="48A1CBC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B0954" w14:textId="77777777" w:rsidR="007D1B63" w:rsidRPr="00FD127C" w:rsidRDefault="007D1B63"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34</w:t>
            </w:r>
          </w:p>
        </w:tc>
      </w:tr>
      <w:tr w:rsidR="007D1B63" w:rsidRPr="00FD127C" w14:paraId="2F278B0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2AF11" w14:textId="77777777" w:rsidR="007D1B63" w:rsidRPr="00FD127C" w:rsidRDefault="007D1B63"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2CDA2" w14:textId="77777777" w:rsidR="007D1B63" w:rsidRDefault="007D1B63" w:rsidP="00812550"/>
        </w:tc>
      </w:tr>
      <w:tr w:rsidR="007D1B63" w:rsidRPr="00FD127C" w14:paraId="62EC18B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0C9D53" w14:textId="77777777" w:rsidR="007D1B63" w:rsidRPr="00FD127C" w:rsidRDefault="007D1B63"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C4B93" w14:textId="77777777" w:rsidR="007D1B63" w:rsidRDefault="007D1B63" w:rsidP="00812550"/>
        </w:tc>
      </w:tr>
      <w:tr w:rsidR="007D1B63" w:rsidRPr="00FD127C" w14:paraId="6F44F8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E4921" w14:textId="77777777" w:rsidR="007D1B63" w:rsidRPr="00FD127C" w:rsidRDefault="007D1B63"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8467E" w14:textId="77777777" w:rsidR="007D1B63" w:rsidRDefault="007D1B63" w:rsidP="00812550"/>
        </w:tc>
      </w:tr>
      <w:tr w:rsidR="007D1B63" w:rsidRPr="00FD127C" w14:paraId="164FE7D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F726A" w14:textId="77777777" w:rsidR="007D1B63" w:rsidRPr="00FD127C" w:rsidRDefault="007D1B63"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533D6"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25EBA" w14:textId="77777777" w:rsidR="007D1B63" w:rsidRPr="00FD127C" w:rsidRDefault="007D1B63"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68D212" w14:textId="77777777" w:rsidR="007D1B63" w:rsidRDefault="007D1B63" w:rsidP="00812550"/>
        </w:tc>
      </w:tr>
      <w:tr w:rsidR="007D1B63" w:rsidRPr="00FD127C" w14:paraId="62B5997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DDAC8" w14:textId="77777777" w:rsidR="007D1B63" w:rsidRPr="00FD127C" w:rsidRDefault="007D1B63"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EDC90"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032BD" w14:textId="77777777" w:rsidR="007D1B63" w:rsidRPr="00FD127C" w:rsidRDefault="007D1B63"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75FDF" w14:textId="77777777" w:rsidR="007D1B63" w:rsidRDefault="007D1B63" w:rsidP="00812550"/>
        </w:tc>
      </w:tr>
      <w:tr w:rsidR="007D1B63" w:rsidRPr="00FD127C" w14:paraId="70E0679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D77EB" w14:textId="77777777" w:rsidR="007D1B63" w:rsidRPr="00FD127C" w:rsidRDefault="007D1B63"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7E5EB8" w14:textId="77777777" w:rsidR="007D1B63" w:rsidRDefault="007D1B63"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4857F" w14:textId="77777777" w:rsidR="007D1B63" w:rsidRPr="00FD127C" w:rsidRDefault="007D1B63"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22C02"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F1E85" w14:textId="77777777" w:rsidR="007D1B63" w:rsidRPr="00FD127C" w:rsidRDefault="007D1B63"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A2AD54" w14:textId="77777777" w:rsidR="007D1B63" w:rsidRDefault="007D1B63" w:rsidP="00812550"/>
        </w:tc>
      </w:tr>
      <w:tr w:rsidR="007D1B63" w:rsidRPr="00FD127C" w14:paraId="4D3D4A0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F4458E" w14:textId="77777777" w:rsidR="007D1B63" w:rsidRPr="00FD127C" w:rsidRDefault="002E13E1" w:rsidP="00812550">
            <w:pPr>
              <w:rPr>
                <w:rFonts w:cs="Arial"/>
                <w:bCs/>
                <w:color w:val="808080" w:themeColor="background1" w:themeShade="80"/>
                <w:sz w:val="16"/>
                <w:szCs w:val="14"/>
              </w:rPr>
            </w:pPr>
            <w:hyperlink r:id="rId244" w:history="1">
              <w:r w:rsidR="007D1B63" w:rsidRPr="00FD127C">
                <w:rPr>
                  <w:rStyle w:val="Hyperlink"/>
                  <w:rFonts w:cs="Arial"/>
                  <w:bCs/>
                  <w:sz w:val="16"/>
                  <w:szCs w:val="14"/>
                </w:rPr>
                <w:t>Req. Template</w:t>
              </w:r>
            </w:hyperlink>
            <w:r w:rsidR="007D1B6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1D5019" w14:textId="77777777" w:rsidR="007D1B63" w:rsidRPr="00FD127C" w:rsidRDefault="007D1B63"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69E22" w14:textId="77777777" w:rsidR="007D1B63" w:rsidRPr="00FD127C" w:rsidRDefault="007D1B63"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4DD9EA" w14:textId="77777777" w:rsidR="007D1B63" w:rsidRDefault="007D1B63" w:rsidP="007D1B63"/>
    <w:p w14:paraId="1CADCB03" w14:textId="77777777" w:rsidR="007D1B63" w:rsidRPr="0017445F" w:rsidRDefault="007D1B63" w:rsidP="007D1B63">
      <w:pPr>
        <w:pStyle w:val="RERequirement"/>
        <w:shd w:val="clear" w:color="auto" w:fill="F2F2F2" w:themeFill="background1" w:themeFillShade="F2"/>
      </w:pPr>
      <w:r>
        <w:t>39 Personalization - Memory Store and Personal Portable Profile</w:t>
      </w:r>
    </w:p>
    <w:p w14:paraId="5252063C" w14:textId="77777777" w:rsidR="007D1B63" w:rsidRDefault="007D1B63" w:rsidP="007D1B63">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2FC604F6" w14:textId="77777777" w:rsidR="007D1B63" w:rsidRDefault="007D1B63" w:rsidP="007D1B63">
      <w:pPr>
        <w:rPr>
          <w:rFonts w:cs="Arial"/>
        </w:rPr>
      </w:pPr>
      <w:r>
        <w:rPr>
          <w:rFonts w:cs="Arial"/>
        </w:rPr>
        <w:t>- Read Mirrors Current Position</w:t>
      </w:r>
    </w:p>
    <w:p w14:paraId="5AB9310D" w14:textId="77777777" w:rsidR="007D1B63" w:rsidRDefault="007D1B63" w:rsidP="007D1B63">
      <w:pPr>
        <w:rPr>
          <w:rFonts w:cs="Arial"/>
        </w:rPr>
      </w:pPr>
      <w:r>
        <w:rPr>
          <w:rFonts w:cs="Arial"/>
        </w:rPr>
        <w:t>- Read Seat Current Position</w:t>
      </w:r>
    </w:p>
    <w:p w14:paraId="0D9B97D7" w14:textId="77777777" w:rsidR="007D1B63" w:rsidRDefault="007D1B63" w:rsidP="007D1B63">
      <w:pPr>
        <w:rPr>
          <w:rFonts w:cs="Arial"/>
        </w:rPr>
      </w:pPr>
      <w:r>
        <w:rPr>
          <w:rFonts w:cs="Arial"/>
        </w:rPr>
        <w:lastRenderedPageBreak/>
        <w:t>- Read Steering Current Position</w:t>
      </w:r>
    </w:p>
    <w:p w14:paraId="251CDDF6" w14:textId="77777777" w:rsidR="007D1B63" w:rsidRDefault="007D1B63" w:rsidP="007D1B63">
      <w:pPr>
        <w:rPr>
          <w:rFonts w:cs="Arial"/>
        </w:rPr>
      </w:pPr>
      <w:r>
        <w:rPr>
          <w:rFonts w:cs="Arial"/>
        </w:rPr>
        <w:t>- Read Pedals Current Position</w:t>
      </w:r>
    </w:p>
    <w:p w14:paraId="5F7BEB73" w14:textId="77777777" w:rsidR="007D1B63" w:rsidRDefault="007D1B63" w:rsidP="007D1B63">
      <w:pPr>
        <w:rPr>
          <w:rFonts w:cs="Arial"/>
        </w:rPr>
      </w:pPr>
      <w:r>
        <w:rPr>
          <w:rFonts w:cs="Arial"/>
        </w:rPr>
        <w:t>- Read AHUD Current Brightness"</w:t>
      </w:r>
    </w:p>
    <w:p w14:paraId="300486C0" w14:textId="77777777" w:rsidR="007D1B63" w:rsidRPr="00C66B68" w:rsidRDefault="007D1B63" w:rsidP="007D1B6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7D1B63" w:rsidRPr="00FD127C" w14:paraId="29DEDC7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243C6" w14:textId="77777777" w:rsidR="007D1B63" w:rsidRPr="00FD127C" w:rsidRDefault="007D1B63"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7D1B63" w:rsidRPr="00FD127C" w14:paraId="692F32A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CC3C1" w14:textId="77777777" w:rsidR="007D1B63" w:rsidRPr="00FD127C" w:rsidRDefault="007D1B63"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EACFD" w14:textId="77777777" w:rsidR="007D1B63" w:rsidRDefault="007D1B63" w:rsidP="00812550"/>
        </w:tc>
      </w:tr>
      <w:tr w:rsidR="007D1B63" w:rsidRPr="00FD127C" w14:paraId="17FCA6D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6710E" w14:textId="77777777" w:rsidR="007D1B63" w:rsidRPr="00FD127C" w:rsidRDefault="007D1B63"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BF7C2" w14:textId="77777777" w:rsidR="007D1B63" w:rsidRDefault="007D1B63" w:rsidP="00812550"/>
        </w:tc>
      </w:tr>
      <w:tr w:rsidR="007D1B63" w:rsidRPr="00FD127C" w14:paraId="50CCE6F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A60DF" w14:textId="77777777" w:rsidR="007D1B63" w:rsidRPr="00FD127C" w:rsidRDefault="007D1B63"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33D22" w14:textId="77777777" w:rsidR="007D1B63" w:rsidRDefault="007D1B63" w:rsidP="00812550"/>
        </w:tc>
      </w:tr>
      <w:tr w:rsidR="007D1B63" w:rsidRPr="00FD127C" w14:paraId="1917F3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5729C" w14:textId="77777777" w:rsidR="007D1B63" w:rsidRPr="00FD127C" w:rsidRDefault="007D1B63"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AC58E"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9AE3A" w14:textId="77777777" w:rsidR="007D1B63" w:rsidRPr="00FD127C" w:rsidRDefault="007D1B63"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DD883" w14:textId="77777777" w:rsidR="007D1B63" w:rsidRDefault="007D1B63" w:rsidP="00812550"/>
        </w:tc>
      </w:tr>
      <w:tr w:rsidR="007D1B63" w:rsidRPr="00FD127C" w14:paraId="22DD9FA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85460" w14:textId="77777777" w:rsidR="007D1B63" w:rsidRPr="00FD127C" w:rsidRDefault="007D1B63"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9B805" w14:textId="77777777" w:rsidR="007D1B63" w:rsidRPr="00FD127C" w:rsidRDefault="007D1B63"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D6F27D6" wp14:editId="3C582C16">
                  <wp:extent cx="152400" cy="152400"/>
                  <wp:effectExtent l="0" t="0" r="0" b="0"/>
                  <wp:docPr id="94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58D27" w14:textId="77777777" w:rsidR="007D1B63" w:rsidRPr="00FD127C" w:rsidRDefault="007D1B63"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D4FC3E" w14:textId="77777777" w:rsidR="007D1B63" w:rsidRDefault="007D1B63" w:rsidP="00812550"/>
        </w:tc>
      </w:tr>
      <w:tr w:rsidR="007D1B63" w:rsidRPr="00FD127C" w14:paraId="5067960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2AE4C" w14:textId="77777777" w:rsidR="007D1B63" w:rsidRPr="00FD127C" w:rsidRDefault="007D1B63"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257147" w14:textId="77777777" w:rsidR="007D1B63" w:rsidRDefault="007D1B63"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77834" w14:textId="77777777" w:rsidR="007D1B63" w:rsidRPr="00FD127C" w:rsidRDefault="007D1B63"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B1A56"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3E3EF7" w14:textId="77777777" w:rsidR="007D1B63" w:rsidRPr="00FD127C" w:rsidRDefault="007D1B63"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26EF6" w14:textId="77777777" w:rsidR="007D1B63" w:rsidRDefault="007D1B63" w:rsidP="00812550"/>
        </w:tc>
      </w:tr>
      <w:tr w:rsidR="007D1B63" w:rsidRPr="00FD127C" w14:paraId="34A514F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F463E4" w14:textId="77777777" w:rsidR="007D1B63" w:rsidRPr="00FD127C" w:rsidRDefault="002E13E1" w:rsidP="00812550">
            <w:pPr>
              <w:rPr>
                <w:rFonts w:cs="Arial"/>
                <w:bCs/>
                <w:color w:val="808080" w:themeColor="background1" w:themeShade="80"/>
                <w:sz w:val="16"/>
                <w:szCs w:val="14"/>
              </w:rPr>
            </w:pPr>
            <w:hyperlink r:id="rId245" w:history="1">
              <w:r w:rsidR="007D1B63" w:rsidRPr="00FD127C">
                <w:rPr>
                  <w:rStyle w:val="Hyperlink"/>
                  <w:rFonts w:cs="Arial"/>
                  <w:bCs/>
                  <w:sz w:val="16"/>
                  <w:szCs w:val="14"/>
                </w:rPr>
                <w:t>Req. Template</w:t>
              </w:r>
            </w:hyperlink>
            <w:r w:rsidR="007D1B6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8DC46" w14:textId="77777777" w:rsidR="007D1B63" w:rsidRPr="00FD127C" w:rsidRDefault="007D1B63"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736FB" w14:textId="77777777" w:rsidR="007D1B63" w:rsidRPr="00FD127C" w:rsidRDefault="007D1B63"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2178FB" w14:textId="77777777" w:rsidR="007D1B63" w:rsidRDefault="007D1B63" w:rsidP="007D1B63"/>
    <w:p w14:paraId="6B2B12B1" w14:textId="77777777" w:rsidR="007D1B63" w:rsidRPr="0017445F" w:rsidRDefault="007D1B63" w:rsidP="007D1B63">
      <w:pPr>
        <w:pStyle w:val="RERequirement"/>
        <w:shd w:val="clear" w:color="auto" w:fill="F2F2F2" w:themeFill="background1" w:themeFillShade="F2"/>
      </w:pPr>
      <w:r>
        <w:t xml:space="preserve">103 Diagnostics - Technician 1 </w:t>
      </w:r>
    </w:p>
    <w:p w14:paraId="6E790483" w14:textId="77777777" w:rsidR="007D1B63" w:rsidRDefault="007D1B63" w:rsidP="007D1B63">
      <w:pPr>
        <w:rPr>
          <w:rFonts w:cs="Arial"/>
        </w:rPr>
      </w:pPr>
      <w:r>
        <w:rPr>
          <w:rFonts w:cs="Arial"/>
        </w:rPr>
        <w:t>When receiving a request to write from the Diagnostics System while in Diagnostic Mode the Classic Memory Settings System shall apply the request</w:t>
      </w:r>
    </w:p>
    <w:p w14:paraId="33AF0B4E" w14:textId="77777777" w:rsidR="007D1B63" w:rsidRPr="00C66B68" w:rsidRDefault="007D1B63" w:rsidP="007D1B6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7D1B63" w:rsidRPr="00FD127C" w14:paraId="18597F7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17099" w14:textId="77777777" w:rsidR="007D1B63" w:rsidRPr="00FD127C" w:rsidRDefault="007D1B63"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7D1B63" w:rsidRPr="00FD127C" w14:paraId="142276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ACE12" w14:textId="77777777" w:rsidR="007D1B63" w:rsidRPr="00FD127C" w:rsidRDefault="007D1B63"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04EF9" w14:textId="77777777" w:rsidR="007D1B63" w:rsidRDefault="007D1B63" w:rsidP="00812550"/>
        </w:tc>
      </w:tr>
      <w:tr w:rsidR="007D1B63" w:rsidRPr="00FD127C" w14:paraId="4A5FC25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25465B" w14:textId="77777777" w:rsidR="007D1B63" w:rsidRPr="00FD127C" w:rsidRDefault="007D1B63"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8CAFA" w14:textId="77777777" w:rsidR="007D1B63" w:rsidRDefault="007D1B63" w:rsidP="00812550"/>
        </w:tc>
      </w:tr>
      <w:tr w:rsidR="007D1B63" w:rsidRPr="00FD127C" w14:paraId="6C383B4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E9409" w14:textId="77777777" w:rsidR="007D1B63" w:rsidRPr="00FD127C" w:rsidRDefault="007D1B63"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20BB8" w14:textId="77777777" w:rsidR="007D1B63" w:rsidRDefault="007D1B63" w:rsidP="00812550"/>
        </w:tc>
      </w:tr>
      <w:tr w:rsidR="007D1B63" w:rsidRPr="00FD127C" w14:paraId="626792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6FDCB" w14:textId="77777777" w:rsidR="007D1B63" w:rsidRPr="00FD127C" w:rsidRDefault="007D1B63"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32DFC"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880333" w14:textId="77777777" w:rsidR="007D1B63" w:rsidRPr="00FD127C" w:rsidRDefault="007D1B63"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F8FAC" w14:textId="77777777" w:rsidR="007D1B63" w:rsidRDefault="007D1B63" w:rsidP="00812550"/>
        </w:tc>
      </w:tr>
      <w:tr w:rsidR="007D1B63" w:rsidRPr="00FD127C" w14:paraId="3141F2B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1C9FD" w14:textId="77777777" w:rsidR="007D1B63" w:rsidRPr="00FD127C" w:rsidRDefault="007D1B63"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EC707" w14:textId="77777777" w:rsidR="007D1B63" w:rsidRPr="00FD127C" w:rsidRDefault="007D1B63"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DA01EB0" wp14:editId="22C5FF7C">
                  <wp:extent cx="152400" cy="152400"/>
                  <wp:effectExtent l="0" t="0" r="0" b="0"/>
                  <wp:docPr id="94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62265" w14:textId="77777777" w:rsidR="007D1B63" w:rsidRPr="00FD127C" w:rsidRDefault="007D1B63"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26824" w14:textId="77777777" w:rsidR="007D1B63" w:rsidRDefault="007D1B63" w:rsidP="00812550"/>
        </w:tc>
      </w:tr>
      <w:tr w:rsidR="007D1B63" w:rsidRPr="00FD127C" w14:paraId="3274E285"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819F6" w14:textId="77777777" w:rsidR="007D1B63" w:rsidRPr="00FD127C" w:rsidRDefault="007D1B63"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8CBE8" w14:textId="77777777" w:rsidR="007D1B63" w:rsidRDefault="007D1B63"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35F72" w14:textId="77777777" w:rsidR="007D1B63" w:rsidRPr="00FD127C" w:rsidRDefault="007D1B63"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15BED"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705FD2" w14:textId="77777777" w:rsidR="007D1B63" w:rsidRPr="00FD127C" w:rsidRDefault="007D1B63"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18FB7E" w14:textId="77777777" w:rsidR="007D1B63" w:rsidRDefault="007D1B63" w:rsidP="00812550"/>
        </w:tc>
      </w:tr>
      <w:tr w:rsidR="007D1B63" w:rsidRPr="00FD127C" w14:paraId="6A72280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22E8AD" w14:textId="77777777" w:rsidR="007D1B63" w:rsidRPr="00FD127C" w:rsidRDefault="002E13E1" w:rsidP="00812550">
            <w:pPr>
              <w:rPr>
                <w:rFonts w:cs="Arial"/>
                <w:bCs/>
                <w:color w:val="808080" w:themeColor="background1" w:themeShade="80"/>
                <w:sz w:val="16"/>
                <w:szCs w:val="14"/>
              </w:rPr>
            </w:pPr>
            <w:hyperlink r:id="rId246" w:history="1">
              <w:r w:rsidR="007D1B63" w:rsidRPr="00FD127C">
                <w:rPr>
                  <w:rStyle w:val="Hyperlink"/>
                  <w:rFonts w:cs="Arial"/>
                  <w:bCs/>
                  <w:sz w:val="16"/>
                  <w:szCs w:val="14"/>
                </w:rPr>
                <w:t>Req. Template</w:t>
              </w:r>
            </w:hyperlink>
            <w:r w:rsidR="007D1B6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44FEF3" w14:textId="77777777" w:rsidR="007D1B63" w:rsidRPr="00FD127C" w:rsidRDefault="007D1B63"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F5A2C6" w14:textId="77777777" w:rsidR="007D1B63" w:rsidRPr="00FD127C" w:rsidRDefault="007D1B63"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763A75" w14:textId="77777777" w:rsidR="007D1B63" w:rsidRDefault="007D1B63" w:rsidP="007D1B63"/>
    <w:p w14:paraId="2AAD7C5D" w14:textId="77777777" w:rsidR="007D1B63" w:rsidRPr="0017445F" w:rsidRDefault="007D1B63" w:rsidP="007D1B63">
      <w:pPr>
        <w:pStyle w:val="RERequirement"/>
        <w:shd w:val="clear" w:color="auto" w:fill="F2F2F2" w:themeFill="background1" w:themeFillShade="F2"/>
      </w:pPr>
      <w:r>
        <w:t>104 Diagnostics - Technician 2</w:t>
      </w:r>
    </w:p>
    <w:p w14:paraId="5C88B7CD" w14:textId="77777777" w:rsidR="007D1B63" w:rsidRDefault="007D1B63" w:rsidP="007D1B63">
      <w:pPr>
        <w:rPr>
          <w:rFonts w:cs="Arial"/>
        </w:rPr>
      </w:pPr>
      <w:r>
        <w:rPr>
          <w:rFonts w:cs="Arial"/>
        </w:rPr>
        <w:t>When receiving a request to write from the Diagnostics System while in Diagnostic Mode the Easy Entry Easy Exit System shall apply the request</w:t>
      </w:r>
    </w:p>
    <w:p w14:paraId="04002046" w14:textId="77777777" w:rsidR="007D1B63" w:rsidRPr="00C66B68" w:rsidRDefault="007D1B63" w:rsidP="007D1B6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7D1B63" w:rsidRPr="00FD127C" w14:paraId="7DF9B70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2C705" w14:textId="77777777" w:rsidR="007D1B63" w:rsidRPr="00FD127C" w:rsidRDefault="007D1B63"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7D1B63" w:rsidRPr="00FD127C" w14:paraId="04A2075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F4176" w14:textId="77777777" w:rsidR="007D1B63" w:rsidRPr="00FD127C" w:rsidRDefault="007D1B63"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F3571" w14:textId="77777777" w:rsidR="007D1B63" w:rsidRDefault="007D1B63" w:rsidP="00812550"/>
        </w:tc>
      </w:tr>
      <w:tr w:rsidR="007D1B63" w:rsidRPr="00FD127C" w14:paraId="6BDAE62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085E5" w14:textId="77777777" w:rsidR="007D1B63" w:rsidRPr="00FD127C" w:rsidRDefault="007D1B63"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D949B" w14:textId="77777777" w:rsidR="007D1B63" w:rsidRDefault="007D1B63" w:rsidP="00812550"/>
        </w:tc>
      </w:tr>
      <w:tr w:rsidR="007D1B63" w:rsidRPr="00FD127C" w14:paraId="42649A2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C834B" w14:textId="77777777" w:rsidR="007D1B63" w:rsidRPr="00FD127C" w:rsidRDefault="007D1B63"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5AA57" w14:textId="77777777" w:rsidR="007D1B63" w:rsidRDefault="007D1B63" w:rsidP="00812550"/>
        </w:tc>
      </w:tr>
      <w:tr w:rsidR="007D1B63" w:rsidRPr="00FD127C" w14:paraId="6F3360A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9CB9E" w14:textId="77777777" w:rsidR="007D1B63" w:rsidRPr="00FD127C" w:rsidRDefault="007D1B63"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527E4"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83836" w14:textId="77777777" w:rsidR="007D1B63" w:rsidRPr="00FD127C" w:rsidRDefault="007D1B63"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1360E" w14:textId="77777777" w:rsidR="007D1B63" w:rsidRDefault="007D1B63" w:rsidP="00812550"/>
        </w:tc>
      </w:tr>
      <w:tr w:rsidR="007D1B63" w:rsidRPr="00FD127C" w14:paraId="37451BE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0790F" w14:textId="77777777" w:rsidR="007D1B63" w:rsidRPr="00FD127C" w:rsidRDefault="007D1B63"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0F9E9" w14:textId="77777777" w:rsidR="007D1B63" w:rsidRPr="00FD127C" w:rsidRDefault="007D1B63"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0E6FEB5" wp14:editId="58C6243E">
                  <wp:extent cx="152400" cy="152400"/>
                  <wp:effectExtent l="0" t="0" r="0" b="0"/>
                  <wp:docPr id="94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021BC" w14:textId="77777777" w:rsidR="007D1B63" w:rsidRPr="00FD127C" w:rsidRDefault="007D1B63"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AE4B8" w14:textId="77777777" w:rsidR="007D1B63" w:rsidRDefault="007D1B63" w:rsidP="00812550"/>
        </w:tc>
      </w:tr>
      <w:tr w:rsidR="007D1B63" w:rsidRPr="00FD127C" w14:paraId="3645824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4BEABE" w14:textId="77777777" w:rsidR="007D1B63" w:rsidRPr="00FD127C" w:rsidRDefault="007D1B63"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970F7" w14:textId="77777777" w:rsidR="007D1B63" w:rsidRDefault="007D1B63"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F639C" w14:textId="77777777" w:rsidR="007D1B63" w:rsidRPr="00FD127C" w:rsidRDefault="007D1B63"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D3422"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55DBBC" w14:textId="77777777" w:rsidR="007D1B63" w:rsidRPr="00FD127C" w:rsidRDefault="007D1B63"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DB9DE7" w14:textId="77777777" w:rsidR="007D1B63" w:rsidRDefault="007D1B63" w:rsidP="00812550"/>
        </w:tc>
      </w:tr>
      <w:tr w:rsidR="007D1B63" w:rsidRPr="00FD127C" w14:paraId="13B14E7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A2E190" w14:textId="77777777" w:rsidR="007D1B63" w:rsidRPr="00FD127C" w:rsidRDefault="002E13E1" w:rsidP="00812550">
            <w:pPr>
              <w:rPr>
                <w:rFonts w:cs="Arial"/>
                <w:bCs/>
                <w:color w:val="808080" w:themeColor="background1" w:themeShade="80"/>
                <w:sz w:val="16"/>
                <w:szCs w:val="14"/>
              </w:rPr>
            </w:pPr>
            <w:hyperlink r:id="rId247" w:history="1">
              <w:r w:rsidR="007D1B63" w:rsidRPr="00FD127C">
                <w:rPr>
                  <w:rStyle w:val="Hyperlink"/>
                  <w:rFonts w:cs="Arial"/>
                  <w:bCs/>
                  <w:sz w:val="16"/>
                  <w:szCs w:val="14"/>
                </w:rPr>
                <w:t>Req. Template</w:t>
              </w:r>
            </w:hyperlink>
            <w:r w:rsidR="007D1B6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42502" w14:textId="77777777" w:rsidR="007D1B63" w:rsidRPr="00FD127C" w:rsidRDefault="007D1B63"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FC9372" w14:textId="77777777" w:rsidR="007D1B63" w:rsidRPr="00FD127C" w:rsidRDefault="007D1B63"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1BDABD" w14:textId="77777777" w:rsidR="007D1B63" w:rsidRDefault="007D1B63" w:rsidP="007D1B63"/>
    <w:p w14:paraId="0BA33E49" w14:textId="77777777" w:rsidR="007D1B63" w:rsidRPr="0017445F" w:rsidRDefault="007D1B63" w:rsidP="007D1B63">
      <w:pPr>
        <w:pStyle w:val="RERequirement"/>
        <w:shd w:val="clear" w:color="auto" w:fill="F2F2F2" w:themeFill="background1" w:themeFillShade="F2"/>
      </w:pPr>
      <w:r>
        <w:t>105 Diagnostics - Technician 3</w:t>
      </w:r>
    </w:p>
    <w:p w14:paraId="10991DC9" w14:textId="77777777" w:rsidR="007D1B63" w:rsidRDefault="007D1B63" w:rsidP="007D1B63">
      <w:pPr>
        <w:rPr>
          <w:rFonts w:cs="Arial"/>
        </w:rPr>
      </w:pPr>
      <w:r>
        <w:rPr>
          <w:rFonts w:cs="Arial"/>
        </w:rPr>
        <w:t>When receiving a request to read from the Diagnostics System while in Diagnostic Mode the Classic Memory Settings System shall send the requested data</w:t>
      </w:r>
    </w:p>
    <w:p w14:paraId="5D186263" w14:textId="77777777" w:rsidR="007D1B63" w:rsidRPr="00C66B68" w:rsidRDefault="007D1B63" w:rsidP="007D1B6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7D1B63" w:rsidRPr="00FD127C" w14:paraId="4990348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35CEA" w14:textId="77777777" w:rsidR="007D1B63" w:rsidRPr="00FD127C" w:rsidRDefault="007D1B63"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7D1B63" w:rsidRPr="00FD127C" w14:paraId="642BF8F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3C0FBC" w14:textId="77777777" w:rsidR="007D1B63" w:rsidRPr="00FD127C" w:rsidRDefault="007D1B63"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48054" w14:textId="77777777" w:rsidR="007D1B63" w:rsidRDefault="007D1B63" w:rsidP="00812550"/>
        </w:tc>
      </w:tr>
      <w:tr w:rsidR="007D1B63" w:rsidRPr="00FD127C" w14:paraId="79190C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B35DD" w14:textId="77777777" w:rsidR="007D1B63" w:rsidRPr="00FD127C" w:rsidRDefault="007D1B63"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E04C1" w14:textId="77777777" w:rsidR="007D1B63" w:rsidRDefault="007D1B63" w:rsidP="00812550"/>
        </w:tc>
      </w:tr>
      <w:tr w:rsidR="007D1B63" w:rsidRPr="00FD127C" w14:paraId="550682A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8E56D" w14:textId="77777777" w:rsidR="007D1B63" w:rsidRPr="00FD127C" w:rsidRDefault="007D1B63"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65BA4" w14:textId="77777777" w:rsidR="007D1B63" w:rsidRDefault="007D1B63" w:rsidP="00812550"/>
        </w:tc>
      </w:tr>
      <w:tr w:rsidR="007D1B63" w:rsidRPr="00FD127C" w14:paraId="0C9D69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E7BCE" w14:textId="77777777" w:rsidR="007D1B63" w:rsidRPr="00FD127C" w:rsidRDefault="007D1B63"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090D0"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04285" w14:textId="77777777" w:rsidR="007D1B63" w:rsidRPr="00FD127C" w:rsidRDefault="007D1B63"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B4C2AF" w14:textId="77777777" w:rsidR="007D1B63" w:rsidRDefault="007D1B63" w:rsidP="00812550"/>
        </w:tc>
      </w:tr>
      <w:tr w:rsidR="007D1B63" w:rsidRPr="00FD127C" w14:paraId="7693D63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D6B85" w14:textId="77777777" w:rsidR="007D1B63" w:rsidRPr="00FD127C" w:rsidRDefault="007D1B63"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277CE" w14:textId="77777777" w:rsidR="007D1B63" w:rsidRPr="00FD127C" w:rsidRDefault="007D1B63"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4694B18" wp14:editId="1672B921">
                  <wp:extent cx="152400" cy="152400"/>
                  <wp:effectExtent l="0" t="0" r="0" b="0"/>
                  <wp:docPr id="95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6ACCEF" w14:textId="77777777" w:rsidR="007D1B63" w:rsidRPr="00FD127C" w:rsidRDefault="007D1B63"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4E863" w14:textId="77777777" w:rsidR="007D1B63" w:rsidRDefault="007D1B63" w:rsidP="00812550"/>
        </w:tc>
      </w:tr>
      <w:tr w:rsidR="007D1B63" w:rsidRPr="00FD127C" w14:paraId="57E9FB9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EA573" w14:textId="77777777" w:rsidR="007D1B63" w:rsidRPr="00FD127C" w:rsidRDefault="007D1B63"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DE4C0" w14:textId="77777777" w:rsidR="007D1B63" w:rsidRDefault="007D1B63"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D6786" w14:textId="77777777" w:rsidR="007D1B63" w:rsidRPr="00FD127C" w:rsidRDefault="007D1B63"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96E59"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B3109" w14:textId="77777777" w:rsidR="007D1B63" w:rsidRPr="00FD127C" w:rsidRDefault="007D1B63"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504E8" w14:textId="77777777" w:rsidR="007D1B63" w:rsidRDefault="007D1B63" w:rsidP="00812550"/>
        </w:tc>
      </w:tr>
      <w:tr w:rsidR="007D1B63" w:rsidRPr="00FD127C" w14:paraId="03FA58F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64C7DC" w14:textId="77777777" w:rsidR="007D1B63" w:rsidRPr="00FD127C" w:rsidRDefault="002E13E1" w:rsidP="00812550">
            <w:pPr>
              <w:rPr>
                <w:rFonts w:cs="Arial"/>
                <w:bCs/>
                <w:color w:val="808080" w:themeColor="background1" w:themeShade="80"/>
                <w:sz w:val="16"/>
                <w:szCs w:val="14"/>
              </w:rPr>
            </w:pPr>
            <w:hyperlink r:id="rId248" w:history="1">
              <w:r w:rsidR="007D1B63" w:rsidRPr="00FD127C">
                <w:rPr>
                  <w:rStyle w:val="Hyperlink"/>
                  <w:rFonts w:cs="Arial"/>
                  <w:bCs/>
                  <w:sz w:val="16"/>
                  <w:szCs w:val="14"/>
                </w:rPr>
                <w:t>Req. Template</w:t>
              </w:r>
            </w:hyperlink>
            <w:r w:rsidR="007D1B6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542920" w14:textId="77777777" w:rsidR="007D1B63" w:rsidRPr="00FD127C" w:rsidRDefault="007D1B63"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A812C" w14:textId="77777777" w:rsidR="007D1B63" w:rsidRPr="00FD127C" w:rsidRDefault="007D1B63"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32D504" w14:textId="77777777" w:rsidR="007D1B63" w:rsidRDefault="007D1B63" w:rsidP="007D1B63"/>
    <w:p w14:paraId="5722CE86" w14:textId="77777777" w:rsidR="007D1B63" w:rsidRPr="0017445F" w:rsidRDefault="007D1B63" w:rsidP="007D1B63">
      <w:pPr>
        <w:pStyle w:val="RERequirement"/>
        <w:shd w:val="clear" w:color="auto" w:fill="F2F2F2" w:themeFill="background1" w:themeFillShade="F2"/>
      </w:pPr>
      <w:r>
        <w:t>106 Diagnostics - Technician 4</w:t>
      </w:r>
    </w:p>
    <w:p w14:paraId="6D59BCE0" w14:textId="77777777" w:rsidR="007D1B63" w:rsidRDefault="007D1B63" w:rsidP="007D1B63">
      <w:pPr>
        <w:rPr>
          <w:rFonts w:cs="Arial"/>
        </w:rPr>
      </w:pPr>
      <w:r>
        <w:rPr>
          <w:rFonts w:cs="Arial"/>
        </w:rPr>
        <w:t>When receiving a request to read from the Diagnostics System while in Diagnostic Mode the Easy Entry Easy Exit System shall send the requested data</w:t>
      </w:r>
    </w:p>
    <w:p w14:paraId="26AFC12E" w14:textId="77777777" w:rsidR="007D1B63" w:rsidRPr="00C66B68" w:rsidRDefault="007D1B63" w:rsidP="007D1B63">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7D1B63" w:rsidRPr="00FD127C" w14:paraId="7FAD058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2D974" w14:textId="77777777" w:rsidR="007D1B63" w:rsidRPr="00FD127C" w:rsidRDefault="007D1B63"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7D1B63" w:rsidRPr="00FD127C" w14:paraId="541A995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972A5" w14:textId="77777777" w:rsidR="007D1B63" w:rsidRPr="00FD127C" w:rsidRDefault="007D1B63"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FE7C1" w14:textId="77777777" w:rsidR="007D1B63" w:rsidRDefault="007D1B63" w:rsidP="00812550"/>
        </w:tc>
      </w:tr>
      <w:tr w:rsidR="007D1B63" w:rsidRPr="00FD127C" w14:paraId="0F26A07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9DB0D" w14:textId="77777777" w:rsidR="007D1B63" w:rsidRPr="00FD127C" w:rsidRDefault="007D1B63"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554E5" w14:textId="77777777" w:rsidR="007D1B63" w:rsidRDefault="007D1B63" w:rsidP="00812550"/>
        </w:tc>
      </w:tr>
      <w:tr w:rsidR="007D1B63" w:rsidRPr="00FD127C" w14:paraId="7E701F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7F0AB" w14:textId="77777777" w:rsidR="007D1B63" w:rsidRPr="00FD127C" w:rsidRDefault="007D1B63"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8A35D" w14:textId="77777777" w:rsidR="007D1B63" w:rsidRDefault="007D1B63" w:rsidP="00812550"/>
        </w:tc>
      </w:tr>
      <w:tr w:rsidR="007D1B63" w:rsidRPr="00FD127C" w14:paraId="0503327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236CC" w14:textId="77777777" w:rsidR="007D1B63" w:rsidRPr="00FD127C" w:rsidRDefault="007D1B63"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CEB60"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EB5B6" w14:textId="77777777" w:rsidR="007D1B63" w:rsidRPr="00FD127C" w:rsidRDefault="007D1B63"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E006D" w14:textId="77777777" w:rsidR="007D1B63" w:rsidRDefault="007D1B63" w:rsidP="00812550"/>
        </w:tc>
      </w:tr>
      <w:tr w:rsidR="007D1B63" w:rsidRPr="00FD127C" w14:paraId="563F93F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2A82F" w14:textId="77777777" w:rsidR="007D1B63" w:rsidRPr="00FD127C" w:rsidRDefault="007D1B63"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B076F" w14:textId="77777777" w:rsidR="007D1B63" w:rsidRPr="00FD127C" w:rsidRDefault="007D1B63"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A34DF8F" wp14:editId="6971501B">
                  <wp:extent cx="152400" cy="152400"/>
                  <wp:effectExtent l="0" t="0" r="0" b="0"/>
                  <wp:docPr id="95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8930E6" w14:textId="77777777" w:rsidR="007D1B63" w:rsidRPr="00FD127C" w:rsidRDefault="007D1B63"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5BFE6" w14:textId="77777777" w:rsidR="007D1B63" w:rsidRDefault="007D1B63" w:rsidP="00812550"/>
        </w:tc>
      </w:tr>
      <w:tr w:rsidR="007D1B63" w:rsidRPr="00FD127C" w14:paraId="7FD1A8F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BB05C" w14:textId="77777777" w:rsidR="007D1B63" w:rsidRPr="00FD127C" w:rsidRDefault="007D1B63"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9A685" w14:textId="77777777" w:rsidR="007D1B63" w:rsidRDefault="007D1B63"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601C7" w14:textId="77777777" w:rsidR="007D1B63" w:rsidRPr="00FD127C" w:rsidRDefault="007D1B63"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EF162" w14:textId="77777777" w:rsidR="007D1B63" w:rsidRDefault="007D1B63"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EF805" w14:textId="77777777" w:rsidR="007D1B63" w:rsidRPr="00FD127C" w:rsidRDefault="007D1B63"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FDB33A" w14:textId="77777777" w:rsidR="007D1B63" w:rsidRDefault="007D1B63" w:rsidP="00812550"/>
        </w:tc>
      </w:tr>
      <w:tr w:rsidR="007D1B63" w:rsidRPr="00FD127C" w14:paraId="2BD11E5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4CC17C" w14:textId="77777777" w:rsidR="007D1B63" w:rsidRPr="00FD127C" w:rsidRDefault="002E13E1" w:rsidP="00812550">
            <w:pPr>
              <w:rPr>
                <w:rFonts w:cs="Arial"/>
                <w:bCs/>
                <w:color w:val="808080" w:themeColor="background1" w:themeShade="80"/>
                <w:sz w:val="16"/>
                <w:szCs w:val="14"/>
              </w:rPr>
            </w:pPr>
            <w:hyperlink r:id="rId249" w:history="1">
              <w:r w:rsidR="007D1B63" w:rsidRPr="00FD127C">
                <w:rPr>
                  <w:rStyle w:val="Hyperlink"/>
                  <w:rFonts w:cs="Arial"/>
                  <w:bCs/>
                  <w:sz w:val="16"/>
                  <w:szCs w:val="14"/>
                </w:rPr>
                <w:t>Req. Template</w:t>
              </w:r>
            </w:hyperlink>
            <w:r w:rsidR="007D1B63"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A7884B" w14:textId="77777777" w:rsidR="007D1B63" w:rsidRPr="00FD127C" w:rsidRDefault="007D1B63"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45B58" w14:textId="77777777" w:rsidR="007D1B63" w:rsidRPr="00FD127C" w:rsidRDefault="007D1B63"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8650C5" w14:textId="77777777" w:rsidR="007D1B63" w:rsidRDefault="007D1B63" w:rsidP="007D1B63"/>
    <w:p w14:paraId="0BD54287" w14:textId="77777777" w:rsidR="007D1B63" w:rsidRDefault="007D1B63" w:rsidP="007D1B63">
      <w:pPr>
        <w:pStyle w:val="Heading5"/>
      </w:pPr>
      <w:r>
        <w:t>Error Handling</w:t>
      </w:r>
    </w:p>
    <w:p w14:paraId="0F65E7EC" w14:textId="77777777" w:rsidR="007D1B63" w:rsidRDefault="007D1B63" w:rsidP="007D1B63"/>
    <w:p w14:paraId="537F0906" w14:textId="77777777" w:rsidR="007D1B63" w:rsidRDefault="007D1B63" w:rsidP="007D1B63">
      <w:pPr>
        <w:rPr>
          <w:color w:val="A6A6A6" w:themeColor="background1" w:themeShade="A6"/>
        </w:rPr>
      </w:pPr>
      <w:r>
        <w:rPr>
          <w:color w:val="A6A6A6" w:themeColor="background1" w:themeShade="A6"/>
        </w:rPr>
        <w:t>No Error Handling Requirements specified.</w:t>
      </w:r>
    </w:p>
    <w:p w14:paraId="4B89FF2D" w14:textId="77777777" w:rsidR="007D1B63" w:rsidRDefault="007D1B63" w:rsidP="007D1B63">
      <w:pPr>
        <w:pStyle w:val="Heading4"/>
      </w:pPr>
      <w:r>
        <w:t>Non-Functional Requirements</w:t>
      </w:r>
    </w:p>
    <w:p w14:paraId="080F2C94" w14:textId="77777777" w:rsidR="007D1B63" w:rsidRDefault="007D1B63" w:rsidP="007D1B63"/>
    <w:p w14:paraId="492DEB54" w14:textId="77777777" w:rsidR="007D1B63" w:rsidRDefault="007D1B63" w:rsidP="007D1B63">
      <w:pPr>
        <w:rPr>
          <w:color w:val="A6A6A6" w:themeColor="background1" w:themeShade="A6"/>
        </w:rPr>
      </w:pPr>
      <w:r>
        <w:rPr>
          <w:color w:val="A6A6A6" w:themeColor="background1" w:themeShade="A6"/>
        </w:rPr>
        <w:t>No Non-Functional Requirements specified.</w:t>
      </w:r>
    </w:p>
    <w:p w14:paraId="01A9CCE3" w14:textId="77777777" w:rsidR="007D1B63" w:rsidRDefault="007D1B63" w:rsidP="007D1B63">
      <w:pPr>
        <w:pStyle w:val="Heading4"/>
      </w:pPr>
      <w:r>
        <w:t>Functional Safety Requirements</w:t>
      </w:r>
    </w:p>
    <w:p w14:paraId="6A25CBFF" w14:textId="77777777" w:rsidR="007D1B63" w:rsidRDefault="007D1B63" w:rsidP="007D1B63">
      <w:pPr>
        <w:rPr>
          <w:highlight w:val="yellow"/>
        </w:rPr>
      </w:pPr>
    </w:p>
    <w:p w14:paraId="470FE3EF" w14:textId="77777777" w:rsidR="007D1B63" w:rsidRDefault="007D1B63" w:rsidP="007D1B63">
      <w:pPr>
        <w:rPr>
          <w:color w:val="A6A6A6" w:themeColor="background1" w:themeShade="A6"/>
        </w:rPr>
      </w:pPr>
      <w:r>
        <w:rPr>
          <w:color w:val="A6A6A6" w:themeColor="background1" w:themeShade="A6"/>
        </w:rPr>
        <w:t>No Functional Safety Requirements specified.</w:t>
      </w:r>
    </w:p>
    <w:p w14:paraId="47A81526" w14:textId="77777777" w:rsidR="007D1B63" w:rsidRDefault="007D1B63" w:rsidP="007D1B63">
      <w:pPr>
        <w:pStyle w:val="Heading5"/>
      </w:pPr>
      <w:r>
        <w:t>ASIL Decomposition of Functional Safety Requirements</w:t>
      </w:r>
    </w:p>
    <w:p w14:paraId="16403E08" w14:textId="77777777" w:rsidR="007D1B63" w:rsidRDefault="007D1B63" w:rsidP="007D1B63">
      <w:pPr>
        <w:pStyle w:val="NoSpacing"/>
      </w:pPr>
    </w:p>
    <w:p w14:paraId="3998699C" w14:textId="77777777" w:rsidR="007D1B63" w:rsidRDefault="007D1B63" w:rsidP="007D1B63">
      <w:pPr>
        <w:pStyle w:val="NoSpacing"/>
      </w:pPr>
    </w:p>
    <w:p w14:paraId="2718620F" w14:textId="77777777" w:rsidR="007D1B63" w:rsidRDefault="007D1B63" w:rsidP="007D1B63">
      <w:pPr>
        <w:pStyle w:val="NoSpacing"/>
        <w:rPr>
          <w:color w:val="A6A6A6" w:themeColor="background1" w:themeShade="A6"/>
        </w:rPr>
      </w:pPr>
      <w:r>
        <w:rPr>
          <w:color w:val="A6A6A6" w:themeColor="background1" w:themeShade="A6"/>
        </w:rPr>
        <w:t>No Functional Safety Requirements with ASIL Decompositions specified.</w:t>
      </w:r>
    </w:p>
    <w:p w14:paraId="6D76B1DD" w14:textId="77777777" w:rsidR="007D1B63" w:rsidRDefault="007D1B63" w:rsidP="007D1B63">
      <w:pPr>
        <w:pStyle w:val="Heading4"/>
      </w:pPr>
      <w:r>
        <w:t>Other Requirements</w:t>
      </w:r>
    </w:p>
    <w:p w14:paraId="7D925202" w14:textId="77777777" w:rsidR="007D1B63" w:rsidRDefault="007D1B63" w:rsidP="007D1B63">
      <w:pPr>
        <w:pStyle w:val="Heading5"/>
      </w:pPr>
      <w:r>
        <w:t>Design Requirements</w:t>
      </w:r>
    </w:p>
    <w:p w14:paraId="71611820" w14:textId="77777777" w:rsidR="007D1B63" w:rsidRDefault="007D1B63" w:rsidP="007D1B63"/>
    <w:p w14:paraId="34E77824" w14:textId="3B1B0FE0" w:rsidR="007D1B63" w:rsidRDefault="007D1B63" w:rsidP="007D1B63">
      <w:pPr>
        <w:rPr>
          <w:color w:val="A6A6A6" w:themeColor="background1" w:themeShade="A6"/>
        </w:rPr>
      </w:pPr>
      <w:r>
        <w:rPr>
          <w:color w:val="A6A6A6" w:themeColor="background1" w:themeShade="A6"/>
        </w:rPr>
        <w:t>No Design Requirements specified.</w:t>
      </w:r>
    </w:p>
    <w:p w14:paraId="183CC5B7" w14:textId="77777777" w:rsidR="007D1B63" w:rsidRDefault="007D1B63" w:rsidP="007D1B63">
      <w:pPr>
        <w:rPr>
          <w:color w:val="A6A6A6" w:themeColor="background1" w:themeShade="A6"/>
        </w:rPr>
      </w:pPr>
    </w:p>
    <w:p w14:paraId="35CBCB78" w14:textId="77777777" w:rsidR="00EE03FB" w:rsidRDefault="00EE03FB" w:rsidP="00EE03FB">
      <w:pPr>
        <w:pStyle w:val="Heading2"/>
        <w:numPr>
          <w:ilvl w:val="1"/>
          <w:numId w:val="4"/>
        </w:numPr>
      </w:pPr>
      <w:r>
        <w:rPr>
          <w:noProof/>
        </w:rPr>
        <w:drawing>
          <wp:inline distT="0" distB="0" distL="0" distR="0" wp14:anchorId="72A9C11C" wp14:editId="7562481A">
            <wp:extent cx="152400" cy="152400"/>
            <wp:effectExtent l="0" t="0" r="0" b="0"/>
            <wp:docPr id="100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89" w:name="_f83e435067ac6c42cf0e26f4c4a89e32"/>
      <w:r>
        <w:t>Read Steering Current Position</w:t>
      </w:r>
      <w:bookmarkEnd w:id="189"/>
    </w:p>
    <w:p w14:paraId="664989A4" w14:textId="77777777" w:rsidR="00EE03FB" w:rsidRDefault="00EE03FB" w:rsidP="00EE03FB">
      <w:pPr>
        <w:pStyle w:val="Heading3"/>
      </w:pPr>
      <w:r>
        <w:t>Function Overview</w:t>
      </w:r>
    </w:p>
    <w:p w14:paraId="2E324A9F" w14:textId="77777777" w:rsidR="00EE03FB" w:rsidRDefault="00EE03FB" w:rsidP="00EE03FB">
      <w:pPr>
        <w:pStyle w:val="Heading4"/>
      </w:pPr>
      <w:r>
        <w:t>Description</w:t>
      </w:r>
    </w:p>
    <w:p w14:paraId="5A657AC5" w14:textId="77777777" w:rsidR="00EE03FB" w:rsidRDefault="00EE03FB" w:rsidP="00EE03FB">
      <w:pPr>
        <w:contextualSpacing/>
      </w:pPr>
    </w:p>
    <w:p w14:paraId="0223BC93" w14:textId="77777777" w:rsidR="00EE03FB" w:rsidRDefault="00EE03FB" w:rsidP="00EE03FB">
      <w:pPr>
        <w:contextualSpacing/>
      </w:pPr>
      <w:r>
        <w:t>Function is allocated to:</w:t>
      </w:r>
    </w:p>
    <w:p w14:paraId="3006012F" w14:textId="77777777" w:rsidR="00EE03FB" w:rsidRDefault="00EE03FB" w:rsidP="00EE03FB">
      <w:pPr>
        <w:pStyle w:val="ListParagraph"/>
        <w:numPr>
          <w:ilvl w:val="0"/>
          <w:numId w:val="13"/>
        </w:numPr>
        <w:contextualSpacing/>
      </w:pPr>
      <w:r>
        <w:rPr>
          <w:noProof/>
        </w:rPr>
        <w:drawing>
          <wp:inline distT="0" distB="0" distL="0" distR="0" wp14:anchorId="5675143E" wp14:editId="64965FAB">
            <wp:extent cx="152400" cy="152400"/>
            <wp:effectExtent l="0" t="0" r="0" b="0"/>
            <wp:docPr id="1002"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Steering Wheel System &lt;&lt;Logical&gt;&gt;</w:t>
      </w:r>
    </w:p>
    <w:p w14:paraId="7168413D" w14:textId="77777777" w:rsidR="00EE03FB" w:rsidRDefault="00EE03FB" w:rsidP="00EE03FB">
      <w:pPr>
        <w:pStyle w:val="ListParagraph"/>
        <w:numPr>
          <w:ilvl w:val="0"/>
          <w:numId w:val="13"/>
        </w:numPr>
        <w:contextualSpacing/>
      </w:pPr>
      <w:r>
        <w:rPr>
          <w:noProof/>
        </w:rPr>
        <w:drawing>
          <wp:inline distT="0" distB="0" distL="0" distR="0" wp14:anchorId="77E11875" wp14:editId="11742B94">
            <wp:extent cx="152400" cy="152400"/>
            <wp:effectExtent l="0" t="0" r="0" b="0"/>
            <wp:docPr id="1004"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479BB7D9" w14:textId="77777777" w:rsidR="00EE03FB" w:rsidRDefault="00EE03FB" w:rsidP="00EE03FB">
      <w:pPr>
        <w:contextualSpacing/>
      </w:pPr>
    </w:p>
    <w:p w14:paraId="3BE8CEE2" w14:textId="77777777" w:rsidR="00EE03FB" w:rsidRDefault="00EE03FB" w:rsidP="00EE03FB">
      <w:pPr>
        <w:contextualSpacing/>
      </w:pPr>
      <w:r w:rsidRPr="00A554C4">
        <w:t>The purpose of this function is to obtain the current value of the steering positions. This function also identifies a profile that settings should be stored to.</w:t>
      </w:r>
    </w:p>
    <w:p w14:paraId="6D557FC7" w14:textId="77777777" w:rsidR="00EE03FB" w:rsidRDefault="00EE03FB" w:rsidP="00EE03FB">
      <w:pPr>
        <w:pStyle w:val="Heading4"/>
      </w:pPr>
      <w:r>
        <w:t>Variants</w:t>
      </w:r>
    </w:p>
    <w:p w14:paraId="0413E0AB" w14:textId="77777777" w:rsidR="00EE03FB" w:rsidRDefault="00EE03FB" w:rsidP="00EE03FB"/>
    <w:p w14:paraId="099EBED7" w14:textId="77777777" w:rsidR="00EE03FB" w:rsidRPr="005067FC" w:rsidRDefault="00EE03FB" w:rsidP="00EE03FB">
      <w:pPr>
        <w:rPr>
          <w:i/>
          <w:color w:val="A6A6A6" w:themeColor="background1" w:themeShade="A6"/>
        </w:rPr>
      </w:pPr>
      <w:r w:rsidRPr="005067FC">
        <w:rPr>
          <w:i/>
          <w:color w:val="A6A6A6" w:themeColor="background1" w:themeShade="A6"/>
        </w:rPr>
        <w:t>Not supported by MagicDraw report generation.</w:t>
      </w:r>
    </w:p>
    <w:p w14:paraId="2A0BF2DB" w14:textId="77777777" w:rsidR="00EE03FB" w:rsidRDefault="00EE03FB" w:rsidP="00EE03FB">
      <w:pPr>
        <w:pStyle w:val="Heading4"/>
      </w:pPr>
      <w:r>
        <w:t>Input Requirements</w:t>
      </w:r>
    </w:p>
    <w:p w14:paraId="2770909B" w14:textId="77777777" w:rsidR="00EE03FB" w:rsidRDefault="00EE03FB" w:rsidP="00EE03FB"/>
    <w:p w14:paraId="24684401" w14:textId="77777777" w:rsidR="00EE03FB" w:rsidRPr="005067FC" w:rsidRDefault="00EE03FB" w:rsidP="00EE03FB">
      <w:pPr>
        <w:rPr>
          <w:i/>
          <w:color w:val="A6A6A6" w:themeColor="background1" w:themeShade="A6"/>
        </w:rPr>
      </w:pPr>
      <w:r w:rsidRPr="005067FC">
        <w:rPr>
          <w:i/>
          <w:color w:val="A6A6A6" w:themeColor="background1" w:themeShade="A6"/>
        </w:rPr>
        <w:t>Not supported by MagicDraw report generation.</w:t>
      </w:r>
    </w:p>
    <w:p w14:paraId="4F05AEF5" w14:textId="77777777" w:rsidR="00EE03FB" w:rsidRDefault="00EE03FB" w:rsidP="00EE03FB">
      <w:pPr>
        <w:pStyle w:val="Heading4"/>
      </w:pPr>
      <w:r>
        <w:lastRenderedPageBreak/>
        <w:t>Assumptions</w:t>
      </w:r>
    </w:p>
    <w:p w14:paraId="2815C99E" w14:textId="77777777" w:rsidR="00EE03FB" w:rsidRDefault="00EE03FB" w:rsidP="00EE03FB"/>
    <w:p w14:paraId="66E4795A" w14:textId="77777777" w:rsidR="00EE03FB" w:rsidRPr="00FF5F72" w:rsidRDefault="00EE03FB" w:rsidP="00EE03FB">
      <w:pPr>
        <w:rPr>
          <w:color w:val="A6A6A6" w:themeColor="background1" w:themeShade="A6"/>
        </w:rPr>
      </w:pPr>
      <w:r w:rsidRPr="00FF5F72">
        <w:rPr>
          <w:color w:val="A6A6A6" w:themeColor="background1" w:themeShade="A6"/>
        </w:rPr>
        <w:t>No assumptions specified for this function.</w:t>
      </w:r>
    </w:p>
    <w:p w14:paraId="6610726C" w14:textId="77777777" w:rsidR="00EE03FB" w:rsidRDefault="00EE03FB" w:rsidP="00EE03FB"/>
    <w:p w14:paraId="20027553" w14:textId="77777777" w:rsidR="00EE03FB" w:rsidRDefault="00EE03FB" w:rsidP="00EE03FB">
      <w:pPr>
        <w:pStyle w:val="Heading4"/>
      </w:pPr>
      <w:r>
        <w:t>References</w:t>
      </w:r>
    </w:p>
    <w:p w14:paraId="195BADB2" w14:textId="77777777" w:rsidR="00EE03FB" w:rsidRPr="00454CBE" w:rsidRDefault="00EE03FB" w:rsidP="00EE03FB">
      <w:pPr>
        <w:pStyle w:val="Heading5"/>
      </w:pPr>
      <w:r w:rsidRPr="00454CBE">
        <w:t xml:space="preserve">Ford </w:t>
      </w:r>
      <w:r>
        <w:t>D</w:t>
      </w:r>
      <w:r w:rsidRPr="00454CBE">
        <w:t>ocuments</w:t>
      </w:r>
    </w:p>
    <w:p w14:paraId="6D235682" w14:textId="77777777" w:rsidR="00EE03FB" w:rsidRDefault="00EE03FB" w:rsidP="00EE03FB">
      <w:pPr>
        <w:pStyle w:val="BodyText"/>
        <w:ind w:right="142"/>
        <w:jc w:val="both"/>
        <w:rPr>
          <w:rFonts w:cs="Arial"/>
        </w:rPr>
      </w:pPr>
      <w:r>
        <w:rPr>
          <w:rFonts w:cs="Arial"/>
        </w:rPr>
        <w:t>List here all Ford internal documents, which are directly related to the feature.</w:t>
      </w:r>
    </w:p>
    <w:p w14:paraId="7FBAB90D" w14:textId="77777777" w:rsidR="00EE03FB" w:rsidRDefault="00EE03FB" w:rsidP="00EE03FB">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E03FB" w:rsidRPr="007C20FA" w14:paraId="5AB91853" w14:textId="77777777" w:rsidTr="00812550">
        <w:trPr>
          <w:cantSplit/>
          <w:tblHeader/>
        </w:trPr>
        <w:tc>
          <w:tcPr>
            <w:tcW w:w="1418" w:type="dxa"/>
            <w:shd w:val="clear" w:color="auto" w:fill="E0E0E0"/>
          </w:tcPr>
          <w:p w14:paraId="395A236E" w14:textId="77777777" w:rsidR="00EE03FB" w:rsidRPr="007C20FA" w:rsidRDefault="00EE03FB"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520E089A" w14:textId="77777777" w:rsidR="00EE03FB" w:rsidRPr="007C20FA" w:rsidRDefault="00EE03FB"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7F6CED62" w14:textId="77777777" w:rsidR="00EE03FB" w:rsidRPr="007C20FA" w:rsidRDefault="00EE03FB"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10DBC8F5" w14:textId="77777777" w:rsidR="00EE03FB" w:rsidRPr="007C20FA" w:rsidRDefault="00EE03FB" w:rsidP="00812550">
            <w:pPr>
              <w:rPr>
                <w:rFonts w:ascii="Helvetica" w:hAnsi="Helvetica" w:cs="Helvetica"/>
                <w:b/>
              </w:rPr>
            </w:pPr>
            <w:r w:rsidRPr="007C20FA">
              <w:rPr>
                <w:rFonts w:ascii="Helvetica" w:hAnsi="Helvetica" w:cs="Helvetica"/>
                <w:b/>
              </w:rPr>
              <w:t>Revision</w:t>
            </w:r>
          </w:p>
        </w:tc>
      </w:tr>
      <w:tr w:rsidR="00EE03FB" w:rsidRPr="007C20FA" w14:paraId="1E0C8752" w14:textId="77777777" w:rsidTr="00812550">
        <w:trPr>
          <w:cantSplit/>
          <w:tblHeader/>
        </w:trPr>
        <w:tc>
          <w:tcPr>
            <w:tcW w:w="1418" w:type="dxa"/>
            <w:shd w:val="clear" w:color="auto" w:fill="FFFFFF" w:themeFill="background1"/>
          </w:tcPr>
          <w:p w14:paraId="09E70046" w14:textId="77777777" w:rsidR="00EE03FB" w:rsidRPr="005E40CF" w:rsidRDefault="00EE03FB" w:rsidP="00812550">
            <w:pPr>
              <w:rPr>
                <w:rFonts w:ascii="Helvetica" w:hAnsi="Helvetica" w:cs="Helvetica"/>
              </w:rPr>
            </w:pPr>
          </w:p>
        </w:tc>
        <w:tc>
          <w:tcPr>
            <w:tcW w:w="6237" w:type="dxa"/>
            <w:shd w:val="clear" w:color="auto" w:fill="FFFFFF" w:themeFill="background1"/>
          </w:tcPr>
          <w:p w14:paraId="7E0221EB" w14:textId="77777777" w:rsidR="00EE03FB" w:rsidRPr="005E40CF" w:rsidRDefault="00EE03FB" w:rsidP="00812550">
            <w:pPr>
              <w:rPr>
                <w:rFonts w:ascii="Helvetica" w:hAnsi="Helvetica" w:cs="Helvetica"/>
              </w:rPr>
            </w:pPr>
          </w:p>
        </w:tc>
        <w:tc>
          <w:tcPr>
            <w:tcW w:w="1418" w:type="dxa"/>
            <w:shd w:val="clear" w:color="auto" w:fill="FFFFFF" w:themeFill="background1"/>
          </w:tcPr>
          <w:p w14:paraId="32DC1FD2" w14:textId="77777777" w:rsidR="00EE03FB" w:rsidRPr="005E40CF" w:rsidRDefault="00EE03FB" w:rsidP="00812550">
            <w:pPr>
              <w:rPr>
                <w:rFonts w:ascii="Helvetica" w:hAnsi="Helvetica" w:cs="Helvetica"/>
              </w:rPr>
            </w:pPr>
          </w:p>
        </w:tc>
        <w:tc>
          <w:tcPr>
            <w:tcW w:w="1418" w:type="dxa"/>
            <w:shd w:val="clear" w:color="auto" w:fill="FFFFFF" w:themeFill="background1"/>
          </w:tcPr>
          <w:p w14:paraId="41BD810C" w14:textId="77777777" w:rsidR="00EE03FB" w:rsidRPr="005E40CF" w:rsidRDefault="00EE03FB" w:rsidP="00812550">
            <w:pPr>
              <w:rPr>
                <w:rFonts w:ascii="Helvetica" w:hAnsi="Helvetica" w:cs="Helvetica"/>
              </w:rPr>
            </w:pPr>
          </w:p>
        </w:tc>
      </w:tr>
    </w:tbl>
    <w:p w14:paraId="61B02616" w14:textId="77777777" w:rsidR="00EE03FB" w:rsidRPr="00360B1D" w:rsidRDefault="00EE03FB" w:rsidP="00EE03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DB1F6E7" w14:textId="77777777" w:rsidR="00EE03FB" w:rsidRPr="00FB7B3D" w:rsidRDefault="00EE03FB" w:rsidP="00EE03FB">
      <w:pPr>
        <w:pStyle w:val="Heading5"/>
      </w:pPr>
      <w:r w:rsidRPr="00454CBE">
        <w:t>External</w:t>
      </w:r>
      <w:r>
        <w:t xml:space="preserve"> Documents and P</w:t>
      </w:r>
      <w:r w:rsidRPr="00FB7B3D">
        <w:t>ublications</w:t>
      </w:r>
    </w:p>
    <w:p w14:paraId="6F59DEBF" w14:textId="77777777" w:rsidR="00EE03FB" w:rsidRDefault="00EE03FB" w:rsidP="00EE03FB">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5C335A1" w14:textId="77777777" w:rsidR="00EE03FB" w:rsidRDefault="00EE03FB" w:rsidP="00EE03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E03FB" w:rsidRPr="007C20FA" w14:paraId="6EDEA824" w14:textId="77777777" w:rsidTr="00812550">
        <w:trPr>
          <w:cantSplit/>
          <w:tblHeader/>
        </w:trPr>
        <w:tc>
          <w:tcPr>
            <w:tcW w:w="1418" w:type="dxa"/>
            <w:shd w:val="clear" w:color="auto" w:fill="E0E0E0"/>
          </w:tcPr>
          <w:p w14:paraId="0CED3F3A" w14:textId="77777777" w:rsidR="00EE03FB" w:rsidRPr="007C20FA" w:rsidRDefault="00EE03FB"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049F5077" w14:textId="77777777" w:rsidR="00EE03FB" w:rsidRPr="007C20FA" w:rsidRDefault="00EE03FB" w:rsidP="00812550">
            <w:pPr>
              <w:rPr>
                <w:rFonts w:ascii="Helvetica" w:hAnsi="Helvetica" w:cs="Helvetica"/>
                <w:b/>
              </w:rPr>
            </w:pPr>
            <w:r>
              <w:rPr>
                <w:rFonts w:ascii="Helvetica" w:hAnsi="Helvetica" w:cs="Helvetica"/>
                <w:b/>
              </w:rPr>
              <w:t>Document / Publication</w:t>
            </w:r>
          </w:p>
        </w:tc>
      </w:tr>
      <w:tr w:rsidR="00EE03FB" w:rsidRPr="007C20FA" w14:paraId="686B28FA" w14:textId="77777777" w:rsidTr="00812550">
        <w:trPr>
          <w:cantSplit/>
          <w:tblHeader/>
        </w:trPr>
        <w:tc>
          <w:tcPr>
            <w:tcW w:w="1418" w:type="dxa"/>
            <w:shd w:val="clear" w:color="auto" w:fill="FFFFFF" w:themeFill="background1"/>
          </w:tcPr>
          <w:p w14:paraId="6EE54EC8" w14:textId="77777777" w:rsidR="00EE03FB" w:rsidRPr="005E40CF" w:rsidRDefault="00EE03FB" w:rsidP="00812550">
            <w:pPr>
              <w:rPr>
                <w:rFonts w:ascii="Helvetica" w:hAnsi="Helvetica" w:cs="Helvetica"/>
              </w:rPr>
            </w:pPr>
          </w:p>
        </w:tc>
        <w:tc>
          <w:tcPr>
            <w:tcW w:w="9072" w:type="dxa"/>
            <w:shd w:val="clear" w:color="auto" w:fill="FFFFFF" w:themeFill="background1"/>
          </w:tcPr>
          <w:p w14:paraId="6E0C4976" w14:textId="77777777" w:rsidR="00EE03FB" w:rsidRPr="005E40CF" w:rsidRDefault="00EE03FB" w:rsidP="00812550">
            <w:pPr>
              <w:rPr>
                <w:rFonts w:ascii="Helvetica" w:hAnsi="Helvetica" w:cs="Helvetica"/>
              </w:rPr>
            </w:pPr>
          </w:p>
        </w:tc>
      </w:tr>
    </w:tbl>
    <w:p w14:paraId="720FFB6C" w14:textId="77777777" w:rsidR="00EE03FB" w:rsidRDefault="00EE03FB" w:rsidP="00EE03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A2D610F" w14:textId="77777777" w:rsidR="00EE03FB" w:rsidRDefault="00EE03FB" w:rsidP="00EE03FB">
      <w:pPr>
        <w:pStyle w:val="Heading4"/>
      </w:pPr>
      <w:r>
        <w:t>Glossary</w:t>
      </w:r>
    </w:p>
    <w:p w14:paraId="69F15BFB" w14:textId="77777777" w:rsidR="00EE03FB" w:rsidRDefault="00EE03FB" w:rsidP="00EE03FB">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B629CB9" w14:textId="77777777" w:rsidR="00EE03FB" w:rsidRDefault="00EE03FB" w:rsidP="00EE03FB">
      <w:pPr>
        <w:pStyle w:val="Heading3"/>
      </w:pPr>
      <w:r>
        <w:t>Function Scope</w:t>
      </w:r>
    </w:p>
    <w:p w14:paraId="41235EAB" w14:textId="77777777" w:rsidR="00EE03FB" w:rsidRPr="00A43B48" w:rsidRDefault="00EE03FB" w:rsidP="00EE03FB">
      <w:pPr>
        <w:contextualSpacing/>
      </w:pPr>
    </w:p>
    <w:p w14:paraId="04F38A89" w14:textId="77777777" w:rsidR="00EE03FB" w:rsidRDefault="00EE03FB" w:rsidP="00EE03FB">
      <w:pPr>
        <w:contextualSpacing/>
      </w:pPr>
      <w:r>
        <w:t xml:space="preserve">The </w:t>
      </w:r>
      <w:r>
        <w:rPr>
          <w:noProof/>
        </w:rPr>
        <w:drawing>
          <wp:inline distT="0" distB="0" distL="0" distR="0" wp14:anchorId="30B895F9" wp14:editId="345E36B1">
            <wp:extent cx="152400" cy="152400"/>
            <wp:effectExtent l="0" t="0" r="0" b="0"/>
            <wp:docPr id="100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Steering Current Position</w:t>
      </w:r>
      <w:r>
        <w:rPr>
          <w:b/>
        </w:rPr>
        <w:t>”</w:t>
      </w:r>
      <w:r>
        <w:t xml:space="preserve"> function is called by the following functions:</w:t>
      </w:r>
    </w:p>
    <w:p w14:paraId="0E165708" w14:textId="77777777" w:rsidR="00EE03FB" w:rsidRPr="00953D23" w:rsidRDefault="00EE03FB" w:rsidP="00EE03FB">
      <w:pPr>
        <w:pStyle w:val="ListParagraph"/>
        <w:numPr>
          <w:ilvl w:val="0"/>
          <w:numId w:val="12"/>
        </w:numPr>
        <w:contextualSpacing/>
      </w:pPr>
      <w:r>
        <w:rPr>
          <w:noProof/>
        </w:rPr>
        <w:drawing>
          <wp:inline distT="0" distB="0" distL="0" distR="0" wp14:anchorId="1D64F7D9" wp14:editId="4585079D">
            <wp:extent cx="152400" cy="152400"/>
            <wp:effectExtent l="0" t="0" r="0" b="0"/>
            <wp:docPr id="100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0A15764C" w14:textId="77777777" w:rsidR="00EE03FB" w:rsidRPr="00953D23" w:rsidRDefault="00EE03FB" w:rsidP="00EE03FB">
      <w:pPr>
        <w:pStyle w:val="ListParagraph"/>
        <w:numPr>
          <w:ilvl w:val="0"/>
          <w:numId w:val="12"/>
        </w:numPr>
        <w:contextualSpacing/>
      </w:pPr>
      <w:r>
        <w:rPr>
          <w:noProof/>
        </w:rPr>
        <w:drawing>
          <wp:inline distT="0" distB="0" distL="0" distR="0" wp14:anchorId="1B81EC54" wp14:editId="62540145">
            <wp:extent cx="152400" cy="152400"/>
            <wp:effectExtent l="0" t="0" r="0" b="0"/>
            <wp:docPr id="1010"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9f2fb7d86d890a1252fe152c63cabfbf" w:history="1">
        <w:r>
          <w:rPr>
            <w:rStyle w:val="Hyperlink"/>
          </w:rPr>
          <w:t>Current Steering Column Position</w:t>
        </w:r>
      </w:hyperlink>
      <w:r>
        <w:t>”</w:t>
      </w:r>
    </w:p>
    <w:p w14:paraId="7467F169" w14:textId="77777777" w:rsidR="00EE03FB" w:rsidRPr="00393C96" w:rsidRDefault="00EE03FB" w:rsidP="00EE03FB">
      <w:pPr>
        <w:contextualSpacing/>
      </w:pPr>
    </w:p>
    <w:p w14:paraId="52A54500" w14:textId="77777777" w:rsidR="00EE03FB" w:rsidRPr="006C2DE5" w:rsidRDefault="00EE03FB" w:rsidP="00EE03FB">
      <w:pPr>
        <w:rPr>
          <w:b/>
        </w:rPr>
      </w:pPr>
      <w:r w:rsidRPr="006C2DE5">
        <w:rPr>
          <w:b/>
        </w:rPr>
        <w:t>Description of “Classic Memory Functional Architecture” diagram</w:t>
      </w:r>
      <w:r>
        <w:rPr>
          <w:b/>
        </w:rPr>
        <w:t>:</w:t>
      </w:r>
    </w:p>
    <w:p w14:paraId="2954F495" w14:textId="77777777" w:rsidR="00EE03FB" w:rsidRDefault="00EE03FB" w:rsidP="00EE03FB">
      <w:r>
        <w:t>This diagram contains all the functions required to Store and Recall the positional settings. This includes inputs and outputs to the user, other features, and external systems.</w:t>
      </w:r>
    </w:p>
    <w:p w14:paraId="3B37BAF7" w14:textId="77777777" w:rsidR="00EE03FB" w:rsidRDefault="00EE03FB" w:rsidP="00EE03FB"/>
    <w:p w14:paraId="640C7077" w14:textId="77777777" w:rsidR="00EE03FB" w:rsidRDefault="00EE03FB" w:rsidP="00EE03FB">
      <w:pPr>
        <w:jc w:val="center"/>
      </w:pPr>
      <w:r>
        <w:rPr>
          <w:noProof/>
        </w:rPr>
        <w:drawing>
          <wp:inline distT="0" distB="0" distL="0" distR="0" wp14:anchorId="4BC19B18" wp14:editId="5D67B831">
            <wp:extent cx="6466204" cy="943828"/>
            <wp:effectExtent l="0" t="0" r="0" b="0"/>
            <wp:docPr id="101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4C438429" w14:textId="77777777" w:rsidR="00EE03FB" w:rsidRPr="00294100" w:rsidRDefault="00EE03FB" w:rsidP="00EE03FB">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6F120CC9" wp14:editId="228164D2">
            <wp:extent cx="152400" cy="152400"/>
            <wp:effectExtent l="0" t="0" r="0" b="0"/>
            <wp:docPr id="101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5905920C" wp14:editId="45C0B452">
            <wp:extent cx="152400" cy="152400"/>
            <wp:effectExtent l="0" t="0" r="0" b="0"/>
            <wp:docPr id="101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Steering Current Position</w:t>
      </w:r>
      <w:r>
        <w:t>”</w:t>
      </w:r>
    </w:p>
    <w:p w14:paraId="5531E732" w14:textId="77777777" w:rsidR="00EE03FB" w:rsidRDefault="00EE03FB" w:rsidP="00EE03FB">
      <w:pPr>
        <w:contextualSpacing/>
      </w:pPr>
    </w:p>
    <w:p w14:paraId="767F3BE2" w14:textId="77777777" w:rsidR="00EE03FB" w:rsidRDefault="00EE03FB" w:rsidP="00EE03FB">
      <w:pPr>
        <w:pStyle w:val="Heading3"/>
      </w:pPr>
      <w:r>
        <w:t>Function Interfaces</w:t>
      </w:r>
    </w:p>
    <w:p w14:paraId="0A293B53" w14:textId="77777777" w:rsidR="00EE03FB" w:rsidRDefault="00EE03FB" w:rsidP="00EE03FB">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E03FB" w:rsidRPr="00E54DEA" w14:paraId="0365E781" w14:textId="77777777" w:rsidTr="00812550">
        <w:trPr>
          <w:trHeight w:val="260"/>
        </w:trPr>
        <w:tc>
          <w:tcPr>
            <w:tcW w:w="2695" w:type="dxa"/>
            <w:shd w:val="clear" w:color="auto" w:fill="D9D9D9" w:themeFill="background1" w:themeFillShade="D9"/>
            <w:noWrap/>
            <w:hideMark/>
          </w:tcPr>
          <w:p w14:paraId="6AD59A1E" w14:textId="77777777" w:rsidR="00EE03FB" w:rsidRPr="00E54DEA" w:rsidRDefault="00EE03FB"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F866F3B" w14:textId="77777777" w:rsidR="00EE03FB" w:rsidRDefault="00EE03FB" w:rsidP="00812550">
            <w:pPr>
              <w:overflowPunct/>
              <w:autoSpaceDE/>
              <w:autoSpaceDN/>
              <w:adjustRightInd/>
              <w:textAlignment w:val="auto"/>
              <w:rPr>
                <w:rFonts w:cs="Arial"/>
                <w:b/>
                <w:bCs/>
                <w:color w:val="000000"/>
              </w:rPr>
            </w:pPr>
            <w:r>
              <w:rPr>
                <w:rFonts w:cs="Arial"/>
                <w:b/>
                <w:bCs/>
                <w:color w:val="000000"/>
              </w:rPr>
              <w:t>Description</w:t>
            </w:r>
          </w:p>
        </w:tc>
      </w:tr>
      <w:tr w:rsidR="00EE03FB" w:rsidRPr="003F473D" w14:paraId="57962C39" w14:textId="77777777" w:rsidTr="00812550">
        <w:trPr>
          <w:trHeight w:val="410"/>
        </w:trPr>
        <w:tc>
          <w:tcPr>
            <w:tcW w:w="2695" w:type="dxa"/>
            <w:noWrap/>
          </w:tcPr>
          <w:p w14:paraId="776EF4C2" w14:textId="77777777" w:rsidR="00EE03FB" w:rsidRDefault="00EE03FB" w:rsidP="00812550">
            <w:pPr>
              <w:contextualSpacing/>
              <w:rPr>
                <w:rFonts w:cs="Arial"/>
              </w:rPr>
            </w:pPr>
            <w:r w:rsidRPr="00275823">
              <w:rPr>
                <w:rFonts w:cs="Arial"/>
              </w:rPr>
              <w:t>Actual_Steering_Setting</w:t>
            </w:r>
          </w:p>
          <w:p w14:paraId="76B0BFD1" w14:textId="77777777" w:rsidR="00EE03FB" w:rsidRDefault="00EE03FB" w:rsidP="00812550">
            <w:pPr>
              <w:contextualSpacing/>
              <w:rPr>
                <w:rFonts w:cs="Arial"/>
              </w:rPr>
            </w:pPr>
            <w:r>
              <w:rPr>
                <w:rFonts w:cs="Arial"/>
              </w:rPr>
              <w:t>Type:</w:t>
            </w:r>
          </w:p>
          <w:p w14:paraId="75BBB32D" w14:textId="77777777" w:rsidR="00EE03FB" w:rsidRDefault="00EE03F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CD27F17" wp14:editId="02624BE8">
                  <wp:extent cx="152400" cy="152400"/>
                  <wp:effectExtent l="0" t="0" r="0" b="0"/>
                  <wp:docPr id="101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3CD5C819" w14:textId="77777777" w:rsidR="00EE03FB" w:rsidRDefault="00EE03FB" w:rsidP="00812550">
            <w:pPr>
              <w:rPr>
                <w:rFonts w:cs="Arial"/>
              </w:rPr>
            </w:pPr>
            <w:r>
              <w:rPr>
                <w:rFonts w:cs="Arial"/>
              </w:rPr>
              <w:t>Signal Description:</w:t>
            </w:r>
          </w:p>
          <w:p w14:paraId="706A3F92" w14:textId="77777777" w:rsidR="00EE03FB" w:rsidRDefault="00EE03FB" w:rsidP="00812550">
            <w:pPr>
              <w:rPr>
                <w:rFonts w:cs="Arial"/>
              </w:rPr>
            </w:pPr>
            <w:r w:rsidRPr="00275823">
              <w:rPr>
                <w:rFonts w:cs="Arial"/>
              </w:rPr>
              <w:t>These values indicate the actual settings being transferred. These can be stored settings to be recalled or current settings to be stored.</w:t>
            </w:r>
          </w:p>
          <w:p w14:paraId="3715B1BC" w14:textId="77777777" w:rsidR="00EE03FB" w:rsidRDefault="00EE03FB" w:rsidP="00812550">
            <w:pPr>
              <w:rPr>
                <w:rFonts w:cs="Arial"/>
              </w:rPr>
            </w:pPr>
          </w:p>
          <w:p w14:paraId="56505023" w14:textId="77777777" w:rsidR="00EE03FB" w:rsidRDefault="00EE03FB" w:rsidP="00812550">
            <w:pPr>
              <w:rPr>
                <w:rFonts w:cs="Arial"/>
              </w:rPr>
            </w:pPr>
            <w:r>
              <w:rPr>
                <w:rFonts w:cs="Arial"/>
              </w:rPr>
              <w:t>Usage in Function:</w:t>
            </w:r>
          </w:p>
          <w:p w14:paraId="621F3C8F" w14:textId="77777777" w:rsidR="00EE03FB" w:rsidRDefault="00EE03FB" w:rsidP="00812550">
            <w:pPr>
              <w:rPr>
                <w:rFonts w:cs="Arial"/>
              </w:rPr>
            </w:pPr>
            <w:r>
              <w:rPr>
                <w:rFonts w:cs="Arial"/>
              </w:rPr>
              <w:t>Contains the actual value of the Steering Column position</w:t>
            </w:r>
          </w:p>
          <w:p w14:paraId="63631EBA" w14:textId="77777777" w:rsidR="00EE03FB" w:rsidRDefault="00EE03FB" w:rsidP="00812550">
            <w:pPr>
              <w:rPr>
                <w:rFonts w:cs="Arial"/>
              </w:rPr>
            </w:pPr>
          </w:p>
          <w:p w14:paraId="6C9EAB2C" w14:textId="77777777" w:rsidR="00EE03FB" w:rsidRPr="0046598F" w:rsidRDefault="00EE03FB" w:rsidP="00812550">
            <w:pPr>
              <w:rPr>
                <w:rFonts w:cs="Arial"/>
                <w:color w:val="000000"/>
              </w:rPr>
            </w:pPr>
            <w:r>
              <w:rPr>
                <w:rFonts w:cs="Arial"/>
                <w:color w:val="000000"/>
              </w:rPr>
              <w:t>Received from:</w:t>
            </w:r>
          </w:p>
          <w:p w14:paraId="1E199C84" w14:textId="77777777" w:rsidR="00EE03FB" w:rsidRPr="00C8319B" w:rsidRDefault="00EE03FB" w:rsidP="00812550">
            <w:pPr>
              <w:pStyle w:val="ListParagraph"/>
              <w:numPr>
                <w:ilvl w:val="0"/>
                <w:numId w:val="12"/>
              </w:numPr>
              <w:rPr>
                <w:rFonts w:cs="Arial"/>
              </w:rPr>
            </w:pPr>
            <w:r>
              <w:rPr>
                <w:noProof/>
              </w:rPr>
              <w:drawing>
                <wp:inline distT="0" distB="0" distL="0" distR="0" wp14:anchorId="1006BFC0" wp14:editId="6DF6F2A1">
                  <wp:extent cx="152400" cy="152400"/>
                  <wp:effectExtent l="0" t="0" r="0" b="0"/>
                  <wp:docPr id="102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109900d56ce6545bf7988e09021bc7d" w:history="1">
              <w:r>
                <w:rPr>
                  <w:rStyle w:val="Hyperlink"/>
                  <w:rFonts w:cs="Arial"/>
                </w:rPr>
                <w:t>Provide Actual Steering Settings</w:t>
              </w:r>
            </w:hyperlink>
          </w:p>
        </w:tc>
      </w:tr>
      <w:tr w:rsidR="00EE03FB" w:rsidRPr="003F473D" w14:paraId="7D91C65C" w14:textId="77777777" w:rsidTr="00812550">
        <w:trPr>
          <w:trHeight w:val="410"/>
        </w:trPr>
        <w:tc>
          <w:tcPr>
            <w:tcW w:w="2695" w:type="dxa"/>
            <w:noWrap/>
          </w:tcPr>
          <w:p w14:paraId="372B705B" w14:textId="77777777" w:rsidR="00EE03FB" w:rsidRDefault="00EE03FB" w:rsidP="00812550">
            <w:pPr>
              <w:contextualSpacing/>
              <w:rPr>
                <w:rFonts w:cs="Arial"/>
              </w:rPr>
            </w:pPr>
            <w:r w:rsidRPr="00275823">
              <w:rPr>
                <w:rFonts w:cs="Arial"/>
              </w:rPr>
              <w:lastRenderedPageBreak/>
              <w:t>Memory_Command</w:t>
            </w:r>
          </w:p>
          <w:p w14:paraId="1882313F" w14:textId="77777777" w:rsidR="00EE03FB" w:rsidRDefault="00EE03FB" w:rsidP="00812550">
            <w:pPr>
              <w:contextualSpacing/>
              <w:rPr>
                <w:rFonts w:cs="Arial"/>
              </w:rPr>
            </w:pPr>
            <w:r>
              <w:rPr>
                <w:rFonts w:cs="Arial"/>
              </w:rPr>
              <w:t>Type:</w:t>
            </w:r>
          </w:p>
          <w:p w14:paraId="55A7FDBA" w14:textId="77777777" w:rsidR="00EE03FB" w:rsidRDefault="00EE03F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35C6FF14" wp14:editId="2E346E05">
                  <wp:extent cx="152400" cy="152400"/>
                  <wp:effectExtent l="0" t="0" r="0" b="0"/>
                  <wp:docPr id="102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28BD991F" w14:textId="77777777" w:rsidR="00EE03FB" w:rsidRDefault="00EE03FB" w:rsidP="00812550">
            <w:pPr>
              <w:rPr>
                <w:rFonts w:cs="Arial"/>
              </w:rPr>
            </w:pPr>
            <w:r>
              <w:rPr>
                <w:rFonts w:cs="Arial"/>
              </w:rPr>
              <w:t>Signal Description:</w:t>
            </w:r>
          </w:p>
          <w:p w14:paraId="0CA7F7DB" w14:textId="77777777" w:rsidR="00EE03FB" w:rsidRDefault="00EE03FB"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22DC4BE0" w14:textId="77777777" w:rsidR="00EE03FB" w:rsidRDefault="00EE03FB" w:rsidP="00812550">
            <w:pPr>
              <w:rPr>
                <w:rFonts w:cs="Arial"/>
              </w:rPr>
            </w:pPr>
          </w:p>
          <w:p w14:paraId="78579681" w14:textId="77777777" w:rsidR="00EE03FB" w:rsidRDefault="00EE03FB" w:rsidP="00812550">
            <w:pPr>
              <w:rPr>
                <w:rFonts w:cs="Arial"/>
              </w:rPr>
            </w:pPr>
            <w:r>
              <w:rPr>
                <w:rFonts w:cs="Arial"/>
              </w:rPr>
              <w:t>Usage in Function:</w:t>
            </w:r>
          </w:p>
          <w:p w14:paraId="5335D3AA" w14:textId="77777777" w:rsidR="00EE03FB" w:rsidRDefault="00EE03FB" w:rsidP="00812550">
            <w:pPr>
              <w:rPr>
                <w:rFonts w:cs="Arial"/>
              </w:rPr>
            </w:pPr>
            <w:r>
              <w:rPr>
                <w:rFonts w:cs="Arial"/>
              </w:rPr>
              <w:t xml:space="preserve">Signal Description: </w:t>
            </w:r>
          </w:p>
          <w:p w14:paraId="530603E3" w14:textId="77777777" w:rsidR="00EE03FB" w:rsidRDefault="00EE03FB" w:rsidP="00812550">
            <w:pPr>
              <w:rPr>
                <w:rFonts w:cs="Arial"/>
              </w:rPr>
            </w:pPr>
            <w:r>
              <w:rPr>
                <w:rFonts w:cs="Arial"/>
              </w:rPr>
              <w:t>Indicates to the function that is should read the current values of the Steering wheel</w:t>
            </w:r>
          </w:p>
          <w:p w14:paraId="28D00138" w14:textId="77777777" w:rsidR="00EE03FB" w:rsidRDefault="00EE03FB" w:rsidP="00812550">
            <w:pPr>
              <w:rPr>
                <w:rFonts w:cs="Arial"/>
              </w:rPr>
            </w:pPr>
          </w:p>
          <w:p w14:paraId="4ECB8E72" w14:textId="77777777" w:rsidR="00EE03FB" w:rsidRPr="0046598F" w:rsidRDefault="00EE03FB" w:rsidP="00812550">
            <w:pPr>
              <w:rPr>
                <w:rFonts w:cs="Arial"/>
                <w:color w:val="000000"/>
              </w:rPr>
            </w:pPr>
            <w:r>
              <w:rPr>
                <w:rFonts w:cs="Arial"/>
                <w:color w:val="000000"/>
              </w:rPr>
              <w:t>Received from:</w:t>
            </w:r>
          </w:p>
          <w:p w14:paraId="722481BB" w14:textId="77777777" w:rsidR="00EE03FB" w:rsidRPr="00C8319B" w:rsidRDefault="00EE03FB" w:rsidP="00812550">
            <w:pPr>
              <w:pStyle w:val="ListParagraph"/>
              <w:numPr>
                <w:ilvl w:val="0"/>
                <w:numId w:val="12"/>
              </w:numPr>
              <w:rPr>
                <w:rFonts w:cs="Arial"/>
              </w:rPr>
            </w:pPr>
            <w:r>
              <w:rPr>
                <w:noProof/>
              </w:rPr>
              <w:drawing>
                <wp:inline distT="0" distB="0" distL="0" distR="0" wp14:anchorId="2C6D81CC" wp14:editId="001929A2">
                  <wp:extent cx="152400" cy="152400"/>
                  <wp:effectExtent l="0" t="0" r="0" b="0"/>
                  <wp:docPr id="102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bl>
    <w:p w14:paraId="5C73B91F" w14:textId="77777777" w:rsidR="00EE03FB" w:rsidRDefault="00EE03FB" w:rsidP="00EE03FB">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E03FB" w:rsidRPr="00E54DEA" w14:paraId="15017FAD" w14:textId="77777777" w:rsidTr="00812550">
        <w:trPr>
          <w:trHeight w:val="260"/>
        </w:trPr>
        <w:tc>
          <w:tcPr>
            <w:tcW w:w="2689" w:type="dxa"/>
            <w:shd w:val="clear" w:color="auto" w:fill="D9D9D9" w:themeFill="background1" w:themeFillShade="D9"/>
            <w:noWrap/>
            <w:hideMark/>
          </w:tcPr>
          <w:p w14:paraId="5E91C449" w14:textId="77777777" w:rsidR="00EE03FB" w:rsidRPr="00E54DEA" w:rsidRDefault="00EE03FB"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923FF2F" w14:textId="77777777" w:rsidR="00EE03FB" w:rsidRPr="00E54DEA" w:rsidRDefault="00EE03FB" w:rsidP="00812550">
            <w:pPr>
              <w:overflowPunct/>
              <w:autoSpaceDE/>
              <w:autoSpaceDN/>
              <w:adjustRightInd/>
              <w:textAlignment w:val="auto"/>
              <w:rPr>
                <w:rFonts w:cs="Arial"/>
                <w:b/>
                <w:bCs/>
                <w:color w:val="000000"/>
              </w:rPr>
            </w:pPr>
            <w:r>
              <w:rPr>
                <w:rFonts w:cs="Arial"/>
                <w:b/>
                <w:bCs/>
                <w:color w:val="000000"/>
              </w:rPr>
              <w:t>Description</w:t>
            </w:r>
          </w:p>
        </w:tc>
      </w:tr>
      <w:tr w:rsidR="00EE03FB" w:rsidRPr="003F473D" w14:paraId="117F7E01" w14:textId="77777777" w:rsidTr="00812550">
        <w:trPr>
          <w:trHeight w:val="410"/>
        </w:trPr>
        <w:tc>
          <w:tcPr>
            <w:tcW w:w="2689" w:type="dxa"/>
            <w:noWrap/>
          </w:tcPr>
          <w:p w14:paraId="758BBBE7" w14:textId="77777777" w:rsidR="00EE03FB" w:rsidRDefault="00EE03FB" w:rsidP="00812550">
            <w:pPr>
              <w:contextualSpacing/>
              <w:rPr>
                <w:rFonts w:cs="Arial"/>
              </w:rPr>
            </w:pPr>
            <w:r>
              <w:rPr>
                <w:rFonts w:cs="Arial"/>
              </w:rPr>
              <w:t>Current_Steering_Setting</w:t>
            </w:r>
          </w:p>
          <w:p w14:paraId="0CB485A2" w14:textId="77777777" w:rsidR="00EE03FB" w:rsidRDefault="00EE03FB" w:rsidP="00812550">
            <w:pPr>
              <w:contextualSpacing/>
              <w:rPr>
                <w:rFonts w:cs="Arial"/>
              </w:rPr>
            </w:pPr>
            <w:r>
              <w:rPr>
                <w:rFonts w:cs="Arial"/>
              </w:rPr>
              <w:t>Type:</w:t>
            </w:r>
          </w:p>
          <w:p w14:paraId="04773CF2" w14:textId="77777777" w:rsidR="00EE03FB" w:rsidRDefault="00EE03FB" w:rsidP="00812550">
            <w:pPr>
              <w:contextualSpacing/>
              <w:rPr>
                <w:rFonts w:cs="Arial"/>
              </w:rPr>
            </w:pPr>
            <w:r>
              <w:rPr>
                <w:noProof/>
              </w:rPr>
              <w:drawing>
                <wp:inline distT="0" distB="0" distL="0" distR="0" wp14:anchorId="605EDA01" wp14:editId="31DE545F">
                  <wp:extent cx="152400" cy="152400"/>
                  <wp:effectExtent l="0" t="0" r="0" b="0"/>
                  <wp:docPr id="102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6D69C004" w14:textId="77777777" w:rsidR="00EE03FB" w:rsidRDefault="00EE03FB" w:rsidP="00812550">
            <w:pPr>
              <w:rPr>
                <w:rFonts w:cs="Arial"/>
              </w:rPr>
            </w:pPr>
            <w:r>
              <w:rPr>
                <w:rFonts w:cs="Arial"/>
              </w:rPr>
              <w:t>Signal Description:</w:t>
            </w:r>
          </w:p>
          <w:p w14:paraId="0CF84AD3" w14:textId="77777777" w:rsidR="00EE03FB" w:rsidRDefault="00EE03FB" w:rsidP="00812550">
            <w:pPr>
              <w:rPr>
                <w:rFonts w:cs="Arial"/>
              </w:rPr>
            </w:pPr>
            <w:r>
              <w:rPr>
                <w:rFonts w:cs="Arial"/>
              </w:rPr>
              <w:t>These values indicate the actual settings being transferred. These can be stored settings to be recalled or current settings to be stored.</w:t>
            </w:r>
          </w:p>
          <w:p w14:paraId="2C5B2D63" w14:textId="77777777" w:rsidR="00EE03FB" w:rsidRDefault="00EE03FB" w:rsidP="00812550">
            <w:pPr>
              <w:rPr>
                <w:rFonts w:cs="Arial"/>
              </w:rPr>
            </w:pPr>
          </w:p>
          <w:p w14:paraId="40E8F34D" w14:textId="77777777" w:rsidR="00EE03FB" w:rsidRDefault="00EE03FB" w:rsidP="00812550">
            <w:pPr>
              <w:rPr>
                <w:rFonts w:cs="Arial"/>
              </w:rPr>
            </w:pPr>
            <w:r>
              <w:rPr>
                <w:rFonts w:cs="Arial"/>
              </w:rPr>
              <w:t>Usage in Function:</w:t>
            </w:r>
          </w:p>
          <w:p w14:paraId="43CA9DA0" w14:textId="77777777" w:rsidR="00EE03FB" w:rsidRDefault="00EE03FB" w:rsidP="00812550">
            <w:pPr>
              <w:rPr>
                <w:rFonts w:cs="Arial"/>
              </w:rPr>
            </w:pPr>
            <w:r>
              <w:rPr>
                <w:rFonts w:cs="Arial"/>
              </w:rPr>
              <w:t xml:space="preserve">Signal Description: </w:t>
            </w:r>
          </w:p>
          <w:p w14:paraId="4F0DD5FF" w14:textId="77777777" w:rsidR="00EE03FB" w:rsidRDefault="00EE03FB" w:rsidP="00812550">
            <w:pPr>
              <w:rPr>
                <w:rFonts w:cs="Arial"/>
              </w:rPr>
            </w:pPr>
            <w:r>
              <w:rPr>
                <w:rFonts w:cs="Arial"/>
              </w:rPr>
              <w:t>Contains the current values of the Steering wheel</w:t>
            </w:r>
          </w:p>
          <w:p w14:paraId="60D76D6E" w14:textId="77777777" w:rsidR="00EE03FB" w:rsidRDefault="00EE03FB" w:rsidP="00812550">
            <w:pPr>
              <w:rPr>
                <w:rFonts w:cs="Arial"/>
              </w:rPr>
            </w:pPr>
          </w:p>
          <w:p w14:paraId="438DEDFA" w14:textId="77777777" w:rsidR="00EE03FB" w:rsidRPr="00275823" w:rsidRDefault="00EE03FB" w:rsidP="00812550">
            <w:pPr>
              <w:rPr>
                <w:rFonts w:cs="Arial"/>
                <w:color w:val="000000"/>
              </w:rPr>
            </w:pPr>
            <w:r>
              <w:rPr>
                <w:rFonts w:cs="Arial"/>
                <w:color w:val="000000"/>
              </w:rPr>
              <w:t>Sent to:</w:t>
            </w:r>
          </w:p>
          <w:p w14:paraId="36EF6191" w14:textId="77777777" w:rsidR="00EE03FB" w:rsidRPr="0046598F" w:rsidRDefault="00EE03FB" w:rsidP="00812550">
            <w:pPr>
              <w:pStyle w:val="ListParagraph"/>
              <w:numPr>
                <w:ilvl w:val="0"/>
                <w:numId w:val="12"/>
              </w:numPr>
              <w:rPr>
                <w:rFonts w:cs="Arial"/>
                <w:color w:val="000000"/>
              </w:rPr>
            </w:pPr>
            <w:r>
              <w:rPr>
                <w:noProof/>
              </w:rPr>
              <w:drawing>
                <wp:inline distT="0" distB="0" distL="0" distR="0" wp14:anchorId="3957993A" wp14:editId="709E224E">
                  <wp:extent cx="152400" cy="152400"/>
                  <wp:effectExtent l="0" t="0" r="0" b="0"/>
                  <wp:docPr id="102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751ce2edb989b5b934d38744422eaee" w:history="1">
              <w:r>
                <w:rPr>
                  <w:rStyle w:val="Hyperlink"/>
                  <w:rFonts w:cs="Arial"/>
                  <w:color w:val="000000"/>
                </w:rPr>
                <w:t>Move Steering Position</w:t>
              </w:r>
            </w:hyperlink>
          </w:p>
          <w:p w14:paraId="187ED809" w14:textId="77777777" w:rsidR="00EE03FB" w:rsidRPr="0046598F" w:rsidRDefault="00EE03FB" w:rsidP="00812550">
            <w:pPr>
              <w:pStyle w:val="ListParagraph"/>
              <w:numPr>
                <w:ilvl w:val="0"/>
                <w:numId w:val="12"/>
              </w:numPr>
              <w:rPr>
                <w:rFonts w:cs="Arial"/>
                <w:color w:val="000000"/>
              </w:rPr>
            </w:pPr>
            <w:r>
              <w:rPr>
                <w:noProof/>
              </w:rPr>
              <w:drawing>
                <wp:inline distT="0" distB="0" distL="0" distR="0" wp14:anchorId="7D96FB2D" wp14:editId="242EDC78">
                  <wp:extent cx="152400" cy="152400"/>
                  <wp:effectExtent l="0" t="0" r="0" b="0"/>
                  <wp:docPr id="103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55329B5F" w14:textId="77777777" w:rsidR="00EE03FB" w:rsidRPr="0046598F" w:rsidRDefault="00EE03FB" w:rsidP="00812550">
            <w:pPr>
              <w:pStyle w:val="ListParagraph"/>
              <w:numPr>
                <w:ilvl w:val="0"/>
                <w:numId w:val="12"/>
              </w:numPr>
              <w:rPr>
                <w:rFonts w:cs="Arial"/>
                <w:color w:val="000000"/>
              </w:rPr>
            </w:pPr>
            <w:r>
              <w:rPr>
                <w:noProof/>
              </w:rPr>
              <w:drawing>
                <wp:inline distT="0" distB="0" distL="0" distR="0" wp14:anchorId="34CCA975" wp14:editId="2A8DBA62">
                  <wp:extent cx="152400" cy="152400"/>
                  <wp:effectExtent l="0" t="0" r="0" b="0"/>
                  <wp:docPr id="103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ff34cb16cf16fb73d4076c5a385c73" w:history="1">
              <w:r>
                <w:rPr>
                  <w:rStyle w:val="Hyperlink"/>
                  <w:rFonts w:cs="Arial"/>
                  <w:color w:val="000000"/>
                </w:rPr>
                <w:t>Store Steering Position</w:t>
              </w:r>
            </w:hyperlink>
          </w:p>
        </w:tc>
      </w:tr>
      <w:tr w:rsidR="00EE03FB" w:rsidRPr="003F473D" w14:paraId="7982537A" w14:textId="77777777" w:rsidTr="00812550">
        <w:trPr>
          <w:trHeight w:val="410"/>
        </w:trPr>
        <w:tc>
          <w:tcPr>
            <w:tcW w:w="2689" w:type="dxa"/>
            <w:noWrap/>
          </w:tcPr>
          <w:p w14:paraId="6311B4D1" w14:textId="77777777" w:rsidR="00EE03FB" w:rsidRDefault="00EE03FB" w:rsidP="00812550">
            <w:pPr>
              <w:contextualSpacing/>
              <w:rPr>
                <w:rFonts w:cs="Arial"/>
              </w:rPr>
            </w:pPr>
            <w:r>
              <w:rPr>
                <w:rFonts w:cs="Arial"/>
              </w:rPr>
              <w:t>Profile</w:t>
            </w:r>
          </w:p>
          <w:p w14:paraId="3952A891" w14:textId="77777777" w:rsidR="00EE03FB" w:rsidRDefault="00EE03FB" w:rsidP="00812550">
            <w:pPr>
              <w:contextualSpacing/>
              <w:rPr>
                <w:rFonts w:cs="Arial"/>
              </w:rPr>
            </w:pPr>
            <w:r>
              <w:rPr>
                <w:rFonts w:cs="Arial"/>
              </w:rPr>
              <w:t>Type:</w:t>
            </w:r>
          </w:p>
          <w:p w14:paraId="33199912" w14:textId="77777777" w:rsidR="00EE03FB" w:rsidRDefault="00EE03FB" w:rsidP="00812550">
            <w:pPr>
              <w:contextualSpacing/>
              <w:rPr>
                <w:rFonts w:cs="Arial"/>
              </w:rPr>
            </w:pPr>
            <w:r>
              <w:rPr>
                <w:noProof/>
              </w:rPr>
              <w:drawing>
                <wp:inline distT="0" distB="0" distL="0" distR="0" wp14:anchorId="1A340304" wp14:editId="586479E2">
                  <wp:extent cx="152400" cy="152400"/>
                  <wp:effectExtent l="0" t="0" r="0" b="0"/>
                  <wp:docPr id="103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214212070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78120B92" w14:textId="77777777" w:rsidR="00EE03FB" w:rsidRDefault="00EE03FB" w:rsidP="00812550">
            <w:pPr>
              <w:rPr>
                <w:rFonts w:cs="Arial"/>
              </w:rPr>
            </w:pPr>
            <w:r>
              <w:rPr>
                <w:rFonts w:cs="Arial"/>
              </w:rPr>
              <w:t>Signal Description:</w:t>
            </w:r>
          </w:p>
          <w:p w14:paraId="6752DD8B" w14:textId="77777777" w:rsidR="00EE03FB" w:rsidRDefault="00EE03FB" w:rsidP="00812550">
            <w:pPr>
              <w:rPr>
                <w:rFonts w:cs="Arial"/>
              </w:rPr>
            </w:pPr>
            <w:r>
              <w:rPr>
                <w:rFonts w:cs="Arial"/>
              </w:rPr>
              <w:t>These values indicate which memory location to use for the accompanying operation being execute.</w:t>
            </w:r>
          </w:p>
          <w:p w14:paraId="710A00EC" w14:textId="77777777" w:rsidR="00EE03FB" w:rsidRDefault="00EE03FB" w:rsidP="00812550">
            <w:pPr>
              <w:rPr>
                <w:rFonts w:cs="Arial"/>
              </w:rPr>
            </w:pPr>
          </w:p>
          <w:p w14:paraId="27D25F5D" w14:textId="77777777" w:rsidR="00EE03FB" w:rsidRDefault="00EE03FB" w:rsidP="00812550">
            <w:pPr>
              <w:rPr>
                <w:rFonts w:cs="Arial"/>
              </w:rPr>
            </w:pPr>
            <w:r>
              <w:rPr>
                <w:rFonts w:cs="Arial"/>
              </w:rPr>
              <w:t>Usage in Function:</w:t>
            </w:r>
          </w:p>
          <w:p w14:paraId="4CA12F8D" w14:textId="77777777" w:rsidR="00EE03FB" w:rsidRDefault="00EE03FB" w:rsidP="00812550">
            <w:pPr>
              <w:rPr>
                <w:rFonts w:cs="Arial"/>
              </w:rPr>
            </w:pPr>
            <w:r>
              <w:rPr>
                <w:rFonts w:cs="Arial"/>
              </w:rPr>
              <w:t xml:space="preserve">Signal Description: </w:t>
            </w:r>
          </w:p>
          <w:p w14:paraId="5EAA19F9" w14:textId="77777777" w:rsidR="00EE03FB" w:rsidRDefault="00EE03FB" w:rsidP="00812550">
            <w:pPr>
              <w:rPr>
                <w:rFonts w:cs="Arial"/>
              </w:rPr>
            </w:pPr>
            <w:r>
              <w:rPr>
                <w:rFonts w:cs="Arial"/>
              </w:rPr>
              <w:t>Contains the memory location to be used in the settings update</w:t>
            </w:r>
          </w:p>
          <w:p w14:paraId="3EB358EC" w14:textId="77777777" w:rsidR="00EE03FB" w:rsidRDefault="00EE03FB" w:rsidP="00812550">
            <w:pPr>
              <w:rPr>
                <w:rFonts w:cs="Arial"/>
              </w:rPr>
            </w:pPr>
          </w:p>
          <w:p w14:paraId="01672C0E" w14:textId="77777777" w:rsidR="00EE03FB" w:rsidRPr="00275823" w:rsidRDefault="00EE03FB" w:rsidP="00812550">
            <w:pPr>
              <w:rPr>
                <w:rFonts w:cs="Arial"/>
                <w:color w:val="000000"/>
              </w:rPr>
            </w:pPr>
            <w:r>
              <w:rPr>
                <w:rFonts w:cs="Arial"/>
                <w:color w:val="000000"/>
              </w:rPr>
              <w:t>Sent to:</w:t>
            </w:r>
          </w:p>
          <w:p w14:paraId="6E11D226" w14:textId="77777777" w:rsidR="00EE03FB" w:rsidRPr="0046598F" w:rsidRDefault="00EE03FB" w:rsidP="00812550">
            <w:pPr>
              <w:pStyle w:val="ListParagraph"/>
              <w:numPr>
                <w:ilvl w:val="0"/>
                <w:numId w:val="12"/>
              </w:numPr>
              <w:rPr>
                <w:rFonts w:cs="Arial"/>
                <w:color w:val="000000"/>
              </w:rPr>
            </w:pPr>
            <w:r>
              <w:rPr>
                <w:noProof/>
              </w:rPr>
              <w:drawing>
                <wp:inline distT="0" distB="0" distL="0" distR="0" wp14:anchorId="21A4AD3E" wp14:editId="4596EAB5">
                  <wp:extent cx="152400" cy="152400"/>
                  <wp:effectExtent l="0" t="0" r="0" b="0"/>
                  <wp:docPr id="103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3CB7FD6F" w14:textId="77777777" w:rsidR="00EE03FB" w:rsidRPr="0046598F" w:rsidRDefault="00EE03FB" w:rsidP="00812550">
            <w:pPr>
              <w:pStyle w:val="ListParagraph"/>
              <w:numPr>
                <w:ilvl w:val="0"/>
                <w:numId w:val="12"/>
              </w:numPr>
              <w:rPr>
                <w:rFonts w:cs="Arial"/>
                <w:color w:val="000000"/>
              </w:rPr>
            </w:pPr>
            <w:r>
              <w:rPr>
                <w:noProof/>
              </w:rPr>
              <w:drawing>
                <wp:inline distT="0" distB="0" distL="0" distR="0" wp14:anchorId="49B6EAA9" wp14:editId="0955251F">
                  <wp:extent cx="152400" cy="152400"/>
                  <wp:effectExtent l="0" t="0" r="0" b="0"/>
                  <wp:docPr id="103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ff34cb16cf16fb73d4076c5a385c73" w:history="1">
              <w:r>
                <w:rPr>
                  <w:rStyle w:val="Hyperlink"/>
                  <w:rFonts w:cs="Arial"/>
                  <w:color w:val="000000"/>
                </w:rPr>
                <w:t>Store Steering Position</w:t>
              </w:r>
            </w:hyperlink>
          </w:p>
        </w:tc>
      </w:tr>
    </w:tbl>
    <w:p w14:paraId="17C96C74" w14:textId="77777777" w:rsidR="00EE03FB" w:rsidRDefault="00EE03FB" w:rsidP="00EE03FB">
      <w:pPr>
        <w:pStyle w:val="Heading4"/>
      </w:pPr>
      <w:r>
        <w:t>Logical</w:t>
      </w:r>
      <w:r w:rsidRPr="00F15706">
        <w:t xml:space="preserve"> Parameters</w:t>
      </w:r>
    </w:p>
    <w:p w14:paraId="25525ECE" w14:textId="77777777" w:rsidR="00EE03FB" w:rsidRDefault="00EE03FB" w:rsidP="00EE03FB"/>
    <w:p w14:paraId="640BD54F" w14:textId="77777777" w:rsidR="00EE03FB" w:rsidRDefault="00EE03FB" w:rsidP="00EE03FB">
      <w:r w:rsidRPr="005067FC">
        <w:rPr>
          <w:i/>
          <w:color w:val="A6A6A6" w:themeColor="background1" w:themeShade="A6"/>
        </w:rPr>
        <w:t>Not supported by MagicDraw report generation.</w:t>
      </w:r>
    </w:p>
    <w:p w14:paraId="350314B0" w14:textId="77777777" w:rsidR="00EE03FB" w:rsidRDefault="00EE03FB" w:rsidP="00EE03FB">
      <w:pPr>
        <w:pStyle w:val="Heading3"/>
      </w:pPr>
      <w:r>
        <w:t>Function Modeling</w:t>
      </w:r>
    </w:p>
    <w:p w14:paraId="523D675F" w14:textId="77777777" w:rsidR="00EE03FB" w:rsidRPr="00C75AE5" w:rsidRDefault="00EE03FB" w:rsidP="00EE03FB"/>
    <w:p w14:paraId="18B393A3" w14:textId="77777777" w:rsidR="00EE03FB" w:rsidRDefault="00EE03FB" w:rsidP="00EE03FB">
      <w:pPr>
        <w:pStyle w:val="Heading4"/>
        <w:numPr>
          <w:ilvl w:val="3"/>
          <w:numId w:val="4"/>
        </w:numPr>
      </w:pPr>
      <w:r>
        <w:t>Use Cases</w:t>
      </w:r>
    </w:p>
    <w:p w14:paraId="3C338BD0" w14:textId="77777777" w:rsidR="00EE03FB" w:rsidRDefault="00EE03FB" w:rsidP="00EE03FB"/>
    <w:p w14:paraId="20877BDD" w14:textId="77777777" w:rsidR="00EE03FB" w:rsidRPr="005067FC" w:rsidRDefault="00EE03FB" w:rsidP="00EE03FB">
      <w:pPr>
        <w:rPr>
          <w:i/>
          <w:color w:val="A6A6A6" w:themeColor="background1" w:themeShade="A6"/>
        </w:rPr>
      </w:pPr>
      <w:r w:rsidRPr="005067FC">
        <w:rPr>
          <w:i/>
          <w:color w:val="A6A6A6" w:themeColor="background1" w:themeShade="A6"/>
        </w:rPr>
        <w:t>Not supported by MagicDraw report generation.</w:t>
      </w:r>
    </w:p>
    <w:p w14:paraId="08A783D6" w14:textId="77777777" w:rsidR="00EE03FB" w:rsidRDefault="00EE03FB" w:rsidP="00EE03FB">
      <w:pPr>
        <w:pStyle w:val="Heading4"/>
        <w:numPr>
          <w:ilvl w:val="3"/>
          <w:numId w:val="4"/>
        </w:numPr>
      </w:pPr>
      <w:r>
        <w:t>State Charts / Activity Diagrams / Sequence Diagrams / Decision Tables</w:t>
      </w:r>
    </w:p>
    <w:p w14:paraId="1D796536" w14:textId="77777777" w:rsidR="00EE03FB" w:rsidRDefault="00EE03FB" w:rsidP="00EE03FB"/>
    <w:p w14:paraId="552C927F" w14:textId="77777777" w:rsidR="00EE03FB" w:rsidRDefault="00EE03FB" w:rsidP="00EE03FB">
      <w:pPr>
        <w:contextualSpacing/>
        <w:jc w:val="center"/>
      </w:pPr>
      <w:r>
        <w:rPr>
          <w:noProof/>
        </w:rPr>
        <w:lastRenderedPageBreak/>
        <w:drawing>
          <wp:inline distT="0" distB="0" distL="0" distR="0" wp14:anchorId="227DD3EE" wp14:editId="503817BE">
            <wp:extent cx="6466205" cy="4018042"/>
            <wp:effectExtent l="0" t="0" r="0" b="0"/>
            <wp:docPr id="1040" name="Picture -612006571.png" descr="-612006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612006571.png"/>
                    <pic:cNvPicPr/>
                  </pic:nvPicPr>
                  <pic:blipFill>
                    <a:blip r:embed="rId250" cstate="print"/>
                    <a:stretch>
                      <a:fillRect/>
                    </a:stretch>
                  </pic:blipFill>
                  <pic:spPr>
                    <a:xfrm>
                      <a:off x="0" y="0"/>
                      <a:ext cx="6466205" cy="4018042"/>
                    </a:xfrm>
                    <a:prstGeom prst="rect">
                      <a:avLst/>
                    </a:prstGeom>
                  </pic:spPr>
                </pic:pic>
              </a:graphicData>
            </a:graphic>
          </wp:inline>
        </w:drawing>
      </w:r>
    </w:p>
    <w:p w14:paraId="29FCEFB9" w14:textId="77777777" w:rsidR="00EE03FB" w:rsidRPr="00294100" w:rsidRDefault="00EE03FB" w:rsidP="00EE03FB">
      <w:pPr>
        <w:pStyle w:val="Caption"/>
      </w:pPr>
      <w:r w:rsidRPr="00BD03E8">
        <w:t xml:space="preserve">Figure </w:t>
      </w:r>
      <w:fldSimple w:instr=" SEQ Figure \* ARABIC ">
        <w:r>
          <w:rPr>
            <w:noProof/>
          </w:rPr>
          <w:t>3</w:t>
        </w:r>
      </w:fldSimple>
      <w:r w:rsidRPr="00BD03E8">
        <w:t>:</w:t>
      </w:r>
      <w:r>
        <w:t xml:space="preserve"> </w:t>
      </w:r>
      <w:r w:rsidRPr="00294100">
        <w:t>Read Steering Current Position</w:t>
      </w:r>
    </w:p>
    <w:p w14:paraId="67856106" w14:textId="77777777" w:rsidR="00EE03FB" w:rsidRPr="000A30CD" w:rsidRDefault="00EE03FB" w:rsidP="00EE03FB"/>
    <w:p w14:paraId="02E814B3" w14:textId="77777777" w:rsidR="00EE03FB" w:rsidRPr="00834E12" w:rsidRDefault="00EE03FB" w:rsidP="00EE03FB"/>
    <w:p w14:paraId="1C6ED1A0" w14:textId="77777777" w:rsidR="00EE03FB" w:rsidRDefault="00EE03FB" w:rsidP="00EE03FB">
      <w:pPr>
        <w:pStyle w:val="Heading3"/>
      </w:pPr>
      <w:r>
        <w:t>Function Requirements</w:t>
      </w:r>
    </w:p>
    <w:p w14:paraId="626C9C40" w14:textId="77777777" w:rsidR="00EE03FB" w:rsidRDefault="00EE03FB" w:rsidP="00EE03FB">
      <w:pPr>
        <w:pStyle w:val="Heading4"/>
      </w:pPr>
      <w:r>
        <w:t>Functional Requirements</w:t>
      </w:r>
    </w:p>
    <w:p w14:paraId="7BB32BC6" w14:textId="77777777" w:rsidR="00EE03FB" w:rsidRDefault="00EE03FB" w:rsidP="00EE03FB">
      <w:pPr>
        <w:pStyle w:val="Heading5"/>
      </w:pPr>
      <w:r>
        <w:t>Normal Operation</w:t>
      </w:r>
    </w:p>
    <w:p w14:paraId="23A333AE" w14:textId="77777777" w:rsidR="00EE03FB" w:rsidRDefault="00EE03FB" w:rsidP="00EE03FB"/>
    <w:p w14:paraId="470271A7" w14:textId="77777777" w:rsidR="00EE03FB" w:rsidRPr="0017445F" w:rsidRDefault="00EE03FB" w:rsidP="00EE03FB">
      <w:pPr>
        <w:pStyle w:val="RERequirement"/>
        <w:shd w:val="clear" w:color="auto" w:fill="F2F2F2" w:themeFill="background1" w:themeFillShade="F2"/>
      </w:pPr>
      <w:r>
        <w:t>34 Personalization - Memory Store 2</w:t>
      </w:r>
    </w:p>
    <w:p w14:paraId="43CEEC88" w14:textId="77777777" w:rsidR="00EE03FB" w:rsidRDefault="00EE03FB" w:rsidP="00EE03FB">
      <w:pPr>
        <w:rPr>
          <w:rFonts w:cs="Arial"/>
        </w:rPr>
      </w:pPr>
      <w:r>
        <w:rPr>
          <w:rFonts w:cs="Arial"/>
        </w:rPr>
        <w:t>When the 'Display HMI' function receives 'Memory Command' as 'Store + the memory location' then the 'Display HMI' function shall display a Classic Memory store prompt to the user indicating which profile successfully stored</w:t>
      </w:r>
    </w:p>
    <w:p w14:paraId="74550794" w14:textId="77777777" w:rsidR="00EE03FB" w:rsidRPr="00C66B68" w:rsidRDefault="00EE03FB" w:rsidP="00EE03F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E03FB" w:rsidRPr="00FD127C" w14:paraId="020B5C8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10A15D" w14:textId="77777777" w:rsidR="00EE03FB" w:rsidRPr="00FD127C" w:rsidRDefault="00EE03F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34</w:t>
            </w:r>
          </w:p>
        </w:tc>
      </w:tr>
      <w:tr w:rsidR="00EE03FB" w:rsidRPr="00FD127C" w14:paraId="16C498D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8941D" w14:textId="77777777" w:rsidR="00EE03FB" w:rsidRPr="00FD127C" w:rsidRDefault="00EE03F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6C872" w14:textId="77777777" w:rsidR="00EE03FB" w:rsidRDefault="00EE03FB" w:rsidP="00812550"/>
        </w:tc>
      </w:tr>
      <w:tr w:rsidR="00EE03FB" w:rsidRPr="00FD127C" w14:paraId="60409A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76B90" w14:textId="77777777" w:rsidR="00EE03FB" w:rsidRPr="00FD127C" w:rsidRDefault="00EE03F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61A6C" w14:textId="77777777" w:rsidR="00EE03FB" w:rsidRDefault="00EE03FB" w:rsidP="00812550"/>
        </w:tc>
      </w:tr>
      <w:tr w:rsidR="00EE03FB" w:rsidRPr="00FD127C" w14:paraId="3D20D9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FE398" w14:textId="77777777" w:rsidR="00EE03FB" w:rsidRPr="00FD127C" w:rsidRDefault="00EE03F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AFBF6" w14:textId="77777777" w:rsidR="00EE03FB" w:rsidRDefault="00EE03FB" w:rsidP="00812550"/>
        </w:tc>
      </w:tr>
      <w:tr w:rsidR="00EE03FB" w:rsidRPr="00FD127C" w14:paraId="07CA17C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966A7" w14:textId="77777777" w:rsidR="00EE03FB" w:rsidRPr="00FD127C" w:rsidRDefault="00EE03F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3EFDC"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58092" w14:textId="77777777" w:rsidR="00EE03FB" w:rsidRPr="00FD127C" w:rsidRDefault="00EE03F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623CFA" w14:textId="77777777" w:rsidR="00EE03FB" w:rsidRDefault="00EE03FB" w:rsidP="00812550"/>
        </w:tc>
      </w:tr>
      <w:tr w:rsidR="00EE03FB" w:rsidRPr="00FD127C" w14:paraId="026B9C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F7978" w14:textId="77777777" w:rsidR="00EE03FB" w:rsidRPr="00FD127C" w:rsidRDefault="00EE03F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3EFAC"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6E75B9" w14:textId="77777777" w:rsidR="00EE03FB" w:rsidRPr="00FD127C" w:rsidRDefault="00EE03F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A704AF" w14:textId="77777777" w:rsidR="00EE03FB" w:rsidRDefault="00EE03FB" w:rsidP="00812550"/>
        </w:tc>
      </w:tr>
      <w:tr w:rsidR="00EE03FB" w:rsidRPr="00FD127C" w14:paraId="0CB2C1B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15AB5" w14:textId="77777777" w:rsidR="00EE03FB" w:rsidRPr="00FD127C" w:rsidRDefault="00EE03F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E1C645" w14:textId="77777777" w:rsidR="00EE03FB" w:rsidRDefault="00EE03F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020DB" w14:textId="77777777" w:rsidR="00EE03FB" w:rsidRPr="00FD127C" w:rsidRDefault="00EE03F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93897"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CDA31" w14:textId="77777777" w:rsidR="00EE03FB" w:rsidRPr="00FD127C" w:rsidRDefault="00EE03F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B3B68" w14:textId="77777777" w:rsidR="00EE03FB" w:rsidRDefault="00EE03FB" w:rsidP="00812550"/>
        </w:tc>
      </w:tr>
      <w:tr w:rsidR="00EE03FB" w:rsidRPr="00FD127C" w14:paraId="02C94B1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BDBD5B" w14:textId="77777777" w:rsidR="00EE03FB" w:rsidRPr="00FD127C" w:rsidRDefault="002E13E1" w:rsidP="00812550">
            <w:pPr>
              <w:rPr>
                <w:rFonts w:cs="Arial"/>
                <w:bCs/>
                <w:color w:val="808080" w:themeColor="background1" w:themeShade="80"/>
                <w:sz w:val="16"/>
                <w:szCs w:val="14"/>
              </w:rPr>
            </w:pPr>
            <w:hyperlink r:id="rId251" w:history="1">
              <w:r w:rsidR="00EE03FB" w:rsidRPr="00FD127C">
                <w:rPr>
                  <w:rStyle w:val="Hyperlink"/>
                  <w:rFonts w:cs="Arial"/>
                  <w:bCs/>
                  <w:sz w:val="16"/>
                  <w:szCs w:val="14"/>
                </w:rPr>
                <w:t>Req. Template</w:t>
              </w:r>
            </w:hyperlink>
            <w:r w:rsidR="00EE03F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610EB" w14:textId="77777777" w:rsidR="00EE03FB" w:rsidRPr="00FD127C" w:rsidRDefault="00EE03F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3DE70" w14:textId="77777777" w:rsidR="00EE03FB" w:rsidRPr="00FD127C" w:rsidRDefault="00EE03F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51F050" w14:textId="77777777" w:rsidR="00EE03FB" w:rsidRDefault="00EE03FB" w:rsidP="00EE03FB"/>
    <w:p w14:paraId="057D3A29" w14:textId="77777777" w:rsidR="00EE03FB" w:rsidRPr="0017445F" w:rsidRDefault="00EE03FB" w:rsidP="00EE03FB">
      <w:pPr>
        <w:pStyle w:val="RERequirement"/>
        <w:shd w:val="clear" w:color="auto" w:fill="F2F2F2" w:themeFill="background1" w:themeFillShade="F2"/>
      </w:pPr>
      <w:r>
        <w:t>39 Personalization - Memory Store and Personal Portable Profile</w:t>
      </w:r>
    </w:p>
    <w:p w14:paraId="302CDC23" w14:textId="77777777" w:rsidR="00EE03FB" w:rsidRDefault="00EE03FB" w:rsidP="00EE03FB">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4405E8C1" w14:textId="77777777" w:rsidR="00EE03FB" w:rsidRDefault="00EE03FB" w:rsidP="00EE03FB">
      <w:pPr>
        <w:rPr>
          <w:rFonts w:cs="Arial"/>
        </w:rPr>
      </w:pPr>
      <w:r>
        <w:rPr>
          <w:rFonts w:cs="Arial"/>
        </w:rPr>
        <w:t>- Read Mirrors Current Position</w:t>
      </w:r>
    </w:p>
    <w:p w14:paraId="31BF1D3D" w14:textId="77777777" w:rsidR="00EE03FB" w:rsidRDefault="00EE03FB" w:rsidP="00EE03FB">
      <w:pPr>
        <w:rPr>
          <w:rFonts w:cs="Arial"/>
        </w:rPr>
      </w:pPr>
      <w:r>
        <w:rPr>
          <w:rFonts w:cs="Arial"/>
        </w:rPr>
        <w:t>- Read Seat Current Position</w:t>
      </w:r>
    </w:p>
    <w:p w14:paraId="0BD180EF" w14:textId="77777777" w:rsidR="00EE03FB" w:rsidRDefault="00EE03FB" w:rsidP="00EE03FB">
      <w:pPr>
        <w:rPr>
          <w:rFonts w:cs="Arial"/>
        </w:rPr>
      </w:pPr>
      <w:r>
        <w:rPr>
          <w:rFonts w:cs="Arial"/>
        </w:rPr>
        <w:t>- Read Steering Current Position</w:t>
      </w:r>
    </w:p>
    <w:p w14:paraId="7F4C0725" w14:textId="77777777" w:rsidR="00EE03FB" w:rsidRDefault="00EE03FB" w:rsidP="00EE03FB">
      <w:pPr>
        <w:rPr>
          <w:rFonts w:cs="Arial"/>
        </w:rPr>
      </w:pPr>
      <w:r>
        <w:rPr>
          <w:rFonts w:cs="Arial"/>
        </w:rPr>
        <w:lastRenderedPageBreak/>
        <w:t>- Read Pedals Current Position</w:t>
      </w:r>
    </w:p>
    <w:p w14:paraId="22BB0ABB" w14:textId="77777777" w:rsidR="00EE03FB" w:rsidRDefault="00EE03FB" w:rsidP="00EE03FB">
      <w:pPr>
        <w:rPr>
          <w:rFonts w:cs="Arial"/>
        </w:rPr>
      </w:pPr>
      <w:r>
        <w:rPr>
          <w:rFonts w:cs="Arial"/>
        </w:rPr>
        <w:t>- Read AHUD Current Brightness"</w:t>
      </w:r>
    </w:p>
    <w:p w14:paraId="7C977E2C" w14:textId="77777777" w:rsidR="00EE03FB" w:rsidRPr="00C66B68" w:rsidRDefault="00EE03FB" w:rsidP="00EE03F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E03FB" w:rsidRPr="00FD127C" w14:paraId="071EC4B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060CF" w14:textId="77777777" w:rsidR="00EE03FB" w:rsidRPr="00FD127C" w:rsidRDefault="00EE03F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EE03FB" w:rsidRPr="00FD127C" w14:paraId="66EC963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E2A7A" w14:textId="77777777" w:rsidR="00EE03FB" w:rsidRPr="00FD127C" w:rsidRDefault="00EE03F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05D6B" w14:textId="77777777" w:rsidR="00EE03FB" w:rsidRDefault="00EE03FB" w:rsidP="00812550"/>
        </w:tc>
      </w:tr>
      <w:tr w:rsidR="00EE03FB" w:rsidRPr="00FD127C" w14:paraId="1B66DBF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4B3BE8" w14:textId="77777777" w:rsidR="00EE03FB" w:rsidRPr="00FD127C" w:rsidRDefault="00EE03F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60626" w14:textId="77777777" w:rsidR="00EE03FB" w:rsidRDefault="00EE03FB" w:rsidP="00812550"/>
        </w:tc>
      </w:tr>
      <w:tr w:rsidR="00EE03FB" w:rsidRPr="00FD127C" w14:paraId="45BE40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14562" w14:textId="77777777" w:rsidR="00EE03FB" w:rsidRPr="00FD127C" w:rsidRDefault="00EE03F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F9259" w14:textId="77777777" w:rsidR="00EE03FB" w:rsidRDefault="00EE03FB" w:rsidP="00812550"/>
        </w:tc>
      </w:tr>
      <w:tr w:rsidR="00EE03FB" w:rsidRPr="00FD127C" w14:paraId="71D8DCB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49068" w14:textId="77777777" w:rsidR="00EE03FB" w:rsidRPr="00FD127C" w:rsidRDefault="00EE03F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4B1E9"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A0019" w14:textId="77777777" w:rsidR="00EE03FB" w:rsidRPr="00FD127C" w:rsidRDefault="00EE03F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2B1B9" w14:textId="77777777" w:rsidR="00EE03FB" w:rsidRDefault="00EE03FB" w:rsidP="00812550"/>
        </w:tc>
      </w:tr>
      <w:tr w:rsidR="00EE03FB" w:rsidRPr="00FD127C" w14:paraId="70D950A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983B9" w14:textId="77777777" w:rsidR="00EE03FB" w:rsidRPr="00FD127C" w:rsidRDefault="00EE03F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F1F42" w14:textId="77777777" w:rsidR="00EE03FB" w:rsidRPr="00FD127C" w:rsidRDefault="00EE03F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2F3BC67" wp14:editId="2B8F6FDF">
                  <wp:extent cx="152400" cy="152400"/>
                  <wp:effectExtent l="0" t="0" r="0" b="0"/>
                  <wp:docPr id="104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EF2A8" w14:textId="77777777" w:rsidR="00EE03FB" w:rsidRPr="00FD127C" w:rsidRDefault="00EE03F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EFDC0B" w14:textId="77777777" w:rsidR="00EE03FB" w:rsidRDefault="00EE03FB" w:rsidP="00812550"/>
        </w:tc>
      </w:tr>
      <w:tr w:rsidR="00EE03FB" w:rsidRPr="00FD127C" w14:paraId="3E391FD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7515C" w14:textId="77777777" w:rsidR="00EE03FB" w:rsidRPr="00FD127C" w:rsidRDefault="00EE03F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90FAA" w14:textId="77777777" w:rsidR="00EE03FB" w:rsidRDefault="00EE03F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AAD0C" w14:textId="77777777" w:rsidR="00EE03FB" w:rsidRPr="00FD127C" w:rsidRDefault="00EE03F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D795B"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956348" w14:textId="77777777" w:rsidR="00EE03FB" w:rsidRPr="00FD127C" w:rsidRDefault="00EE03F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0ECF71" w14:textId="77777777" w:rsidR="00EE03FB" w:rsidRDefault="00EE03FB" w:rsidP="00812550"/>
        </w:tc>
      </w:tr>
      <w:tr w:rsidR="00EE03FB" w:rsidRPr="00FD127C" w14:paraId="164680F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87ED6D" w14:textId="77777777" w:rsidR="00EE03FB" w:rsidRPr="00FD127C" w:rsidRDefault="002E13E1" w:rsidP="00812550">
            <w:pPr>
              <w:rPr>
                <w:rFonts w:cs="Arial"/>
                <w:bCs/>
                <w:color w:val="808080" w:themeColor="background1" w:themeShade="80"/>
                <w:sz w:val="16"/>
                <w:szCs w:val="14"/>
              </w:rPr>
            </w:pPr>
            <w:hyperlink r:id="rId252" w:history="1">
              <w:r w:rsidR="00EE03FB" w:rsidRPr="00FD127C">
                <w:rPr>
                  <w:rStyle w:val="Hyperlink"/>
                  <w:rFonts w:cs="Arial"/>
                  <w:bCs/>
                  <w:sz w:val="16"/>
                  <w:szCs w:val="14"/>
                </w:rPr>
                <w:t>Req. Template</w:t>
              </w:r>
            </w:hyperlink>
            <w:r w:rsidR="00EE03F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AC3268" w14:textId="77777777" w:rsidR="00EE03FB" w:rsidRPr="00FD127C" w:rsidRDefault="00EE03F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6A862" w14:textId="77777777" w:rsidR="00EE03FB" w:rsidRPr="00FD127C" w:rsidRDefault="00EE03F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CE0A2D" w14:textId="77777777" w:rsidR="00EE03FB" w:rsidRDefault="00EE03FB" w:rsidP="00EE03FB"/>
    <w:p w14:paraId="60692BA6" w14:textId="77777777" w:rsidR="00EE03FB" w:rsidRPr="0017445F" w:rsidRDefault="00EE03FB" w:rsidP="00EE03FB">
      <w:pPr>
        <w:pStyle w:val="RERequirement"/>
        <w:shd w:val="clear" w:color="auto" w:fill="F2F2F2" w:themeFill="background1" w:themeFillShade="F2"/>
      </w:pPr>
      <w:r>
        <w:t xml:space="preserve">103 Diagnostics - Technician 1 </w:t>
      </w:r>
    </w:p>
    <w:p w14:paraId="3DBC6E33" w14:textId="77777777" w:rsidR="00EE03FB" w:rsidRDefault="00EE03FB" w:rsidP="00EE03FB">
      <w:pPr>
        <w:rPr>
          <w:rFonts w:cs="Arial"/>
        </w:rPr>
      </w:pPr>
      <w:r>
        <w:rPr>
          <w:rFonts w:cs="Arial"/>
        </w:rPr>
        <w:t>When receiving a request to write from the Diagnostics System while in Diagnostic Mode the Classic Memory Settings System shall apply the request</w:t>
      </w:r>
    </w:p>
    <w:p w14:paraId="00DC6DC7" w14:textId="77777777" w:rsidR="00EE03FB" w:rsidRPr="00C66B68" w:rsidRDefault="00EE03FB" w:rsidP="00EE03F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E03FB" w:rsidRPr="00FD127C" w14:paraId="04C2EA4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C1734" w14:textId="77777777" w:rsidR="00EE03FB" w:rsidRPr="00FD127C" w:rsidRDefault="00EE03F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EE03FB" w:rsidRPr="00FD127C" w14:paraId="40DE368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36B18" w14:textId="77777777" w:rsidR="00EE03FB" w:rsidRPr="00FD127C" w:rsidRDefault="00EE03F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0551E" w14:textId="77777777" w:rsidR="00EE03FB" w:rsidRDefault="00EE03FB" w:rsidP="00812550"/>
        </w:tc>
      </w:tr>
      <w:tr w:rsidR="00EE03FB" w:rsidRPr="00FD127C" w14:paraId="1C958B9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E3EE5" w14:textId="77777777" w:rsidR="00EE03FB" w:rsidRPr="00FD127C" w:rsidRDefault="00EE03F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FA1F9" w14:textId="77777777" w:rsidR="00EE03FB" w:rsidRDefault="00EE03FB" w:rsidP="00812550"/>
        </w:tc>
      </w:tr>
      <w:tr w:rsidR="00EE03FB" w:rsidRPr="00FD127C" w14:paraId="7F24F50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85022" w14:textId="77777777" w:rsidR="00EE03FB" w:rsidRPr="00FD127C" w:rsidRDefault="00EE03F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6F800" w14:textId="77777777" w:rsidR="00EE03FB" w:rsidRDefault="00EE03FB" w:rsidP="00812550"/>
        </w:tc>
      </w:tr>
      <w:tr w:rsidR="00EE03FB" w:rsidRPr="00FD127C" w14:paraId="57C54A3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A3137" w14:textId="77777777" w:rsidR="00EE03FB" w:rsidRPr="00FD127C" w:rsidRDefault="00EE03F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EF30F"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DF4564" w14:textId="77777777" w:rsidR="00EE03FB" w:rsidRPr="00FD127C" w:rsidRDefault="00EE03F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5D6FC" w14:textId="77777777" w:rsidR="00EE03FB" w:rsidRDefault="00EE03FB" w:rsidP="00812550"/>
        </w:tc>
      </w:tr>
      <w:tr w:rsidR="00EE03FB" w:rsidRPr="00FD127C" w14:paraId="0B0149F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D7441" w14:textId="77777777" w:rsidR="00EE03FB" w:rsidRPr="00FD127C" w:rsidRDefault="00EE03F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1ABA4" w14:textId="77777777" w:rsidR="00EE03FB" w:rsidRPr="00FD127C" w:rsidRDefault="00EE03F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8C3772F" wp14:editId="3DC01041">
                  <wp:extent cx="152400" cy="152400"/>
                  <wp:effectExtent l="0" t="0" r="0" b="0"/>
                  <wp:docPr id="104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29E1A" w14:textId="77777777" w:rsidR="00EE03FB" w:rsidRPr="00FD127C" w:rsidRDefault="00EE03F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81819" w14:textId="77777777" w:rsidR="00EE03FB" w:rsidRDefault="00EE03FB" w:rsidP="00812550"/>
        </w:tc>
      </w:tr>
      <w:tr w:rsidR="00EE03FB" w:rsidRPr="00FD127C" w14:paraId="2655B2C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EEB6F" w14:textId="77777777" w:rsidR="00EE03FB" w:rsidRPr="00FD127C" w:rsidRDefault="00EE03F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1ADA56" w14:textId="77777777" w:rsidR="00EE03FB" w:rsidRDefault="00EE03F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70D5B" w14:textId="77777777" w:rsidR="00EE03FB" w:rsidRPr="00FD127C" w:rsidRDefault="00EE03F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8160D"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2E131" w14:textId="77777777" w:rsidR="00EE03FB" w:rsidRPr="00FD127C" w:rsidRDefault="00EE03F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5E101" w14:textId="77777777" w:rsidR="00EE03FB" w:rsidRDefault="00EE03FB" w:rsidP="00812550"/>
        </w:tc>
      </w:tr>
      <w:tr w:rsidR="00EE03FB" w:rsidRPr="00FD127C" w14:paraId="729EC1D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B8B78A" w14:textId="77777777" w:rsidR="00EE03FB" w:rsidRPr="00FD127C" w:rsidRDefault="002E13E1" w:rsidP="00812550">
            <w:pPr>
              <w:rPr>
                <w:rFonts w:cs="Arial"/>
                <w:bCs/>
                <w:color w:val="808080" w:themeColor="background1" w:themeShade="80"/>
                <w:sz w:val="16"/>
                <w:szCs w:val="14"/>
              </w:rPr>
            </w:pPr>
            <w:hyperlink r:id="rId253" w:history="1">
              <w:r w:rsidR="00EE03FB" w:rsidRPr="00FD127C">
                <w:rPr>
                  <w:rStyle w:val="Hyperlink"/>
                  <w:rFonts w:cs="Arial"/>
                  <w:bCs/>
                  <w:sz w:val="16"/>
                  <w:szCs w:val="14"/>
                </w:rPr>
                <w:t>Req. Template</w:t>
              </w:r>
            </w:hyperlink>
            <w:r w:rsidR="00EE03F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65FFE7" w14:textId="77777777" w:rsidR="00EE03FB" w:rsidRPr="00FD127C" w:rsidRDefault="00EE03F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7016F" w14:textId="77777777" w:rsidR="00EE03FB" w:rsidRPr="00FD127C" w:rsidRDefault="00EE03F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7FFA26" w14:textId="77777777" w:rsidR="00EE03FB" w:rsidRDefault="00EE03FB" w:rsidP="00EE03FB"/>
    <w:p w14:paraId="7BAC6CED" w14:textId="77777777" w:rsidR="00EE03FB" w:rsidRPr="0017445F" w:rsidRDefault="00EE03FB" w:rsidP="00EE03FB">
      <w:pPr>
        <w:pStyle w:val="RERequirement"/>
        <w:shd w:val="clear" w:color="auto" w:fill="F2F2F2" w:themeFill="background1" w:themeFillShade="F2"/>
      </w:pPr>
      <w:r>
        <w:t>104 Diagnostics - Technician 2</w:t>
      </w:r>
    </w:p>
    <w:p w14:paraId="20DBBA3C" w14:textId="77777777" w:rsidR="00EE03FB" w:rsidRDefault="00EE03FB" w:rsidP="00EE03FB">
      <w:pPr>
        <w:rPr>
          <w:rFonts w:cs="Arial"/>
        </w:rPr>
      </w:pPr>
      <w:r>
        <w:rPr>
          <w:rFonts w:cs="Arial"/>
        </w:rPr>
        <w:t>When receiving a request to write from the Diagnostics System while in Diagnostic Mode the Easy Entry Easy Exit System shall apply the request</w:t>
      </w:r>
    </w:p>
    <w:p w14:paraId="28844646" w14:textId="77777777" w:rsidR="00EE03FB" w:rsidRPr="00C66B68" w:rsidRDefault="00EE03FB" w:rsidP="00EE03F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E03FB" w:rsidRPr="00FD127C" w14:paraId="1592987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8A0ED" w14:textId="77777777" w:rsidR="00EE03FB" w:rsidRPr="00FD127C" w:rsidRDefault="00EE03F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EE03FB" w:rsidRPr="00FD127C" w14:paraId="3F0A82F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FC427" w14:textId="77777777" w:rsidR="00EE03FB" w:rsidRPr="00FD127C" w:rsidRDefault="00EE03F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4EB7B" w14:textId="77777777" w:rsidR="00EE03FB" w:rsidRDefault="00EE03FB" w:rsidP="00812550"/>
        </w:tc>
      </w:tr>
      <w:tr w:rsidR="00EE03FB" w:rsidRPr="00FD127C" w14:paraId="763C4E4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ED077" w14:textId="77777777" w:rsidR="00EE03FB" w:rsidRPr="00FD127C" w:rsidRDefault="00EE03F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02872" w14:textId="77777777" w:rsidR="00EE03FB" w:rsidRDefault="00EE03FB" w:rsidP="00812550"/>
        </w:tc>
      </w:tr>
      <w:tr w:rsidR="00EE03FB" w:rsidRPr="00FD127C" w14:paraId="2D0CD8D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37108" w14:textId="77777777" w:rsidR="00EE03FB" w:rsidRPr="00FD127C" w:rsidRDefault="00EE03F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3E9CA" w14:textId="77777777" w:rsidR="00EE03FB" w:rsidRDefault="00EE03FB" w:rsidP="00812550"/>
        </w:tc>
      </w:tr>
      <w:tr w:rsidR="00EE03FB" w:rsidRPr="00FD127C" w14:paraId="096276B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723E4" w14:textId="77777777" w:rsidR="00EE03FB" w:rsidRPr="00FD127C" w:rsidRDefault="00EE03F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8CABB"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626CC" w14:textId="77777777" w:rsidR="00EE03FB" w:rsidRPr="00FD127C" w:rsidRDefault="00EE03F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B4929" w14:textId="77777777" w:rsidR="00EE03FB" w:rsidRDefault="00EE03FB" w:rsidP="00812550"/>
        </w:tc>
      </w:tr>
      <w:tr w:rsidR="00EE03FB" w:rsidRPr="00FD127C" w14:paraId="769A401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06B79" w14:textId="77777777" w:rsidR="00EE03FB" w:rsidRPr="00FD127C" w:rsidRDefault="00EE03F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7CE81" w14:textId="77777777" w:rsidR="00EE03FB" w:rsidRPr="00FD127C" w:rsidRDefault="00EE03F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C3C60B6" wp14:editId="0356EA75">
                  <wp:extent cx="152400" cy="152400"/>
                  <wp:effectExtent l="0" t="0" r="0" b="0"/>
                  <wp:docPr id="104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A2AFE" w14:textId="77777777" w:rsidR="00EE03FB" w:rsidRPr="00FD127C" w:rsidRDefault="00EE03F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F01D20" w14:textId="77777777" w:rsidR="00EE03FB" w:rsidRDefault="00EE03FB" w:rsidP="00812550"/>
        </w:tc>
      </w:tr>
      <w:tr w:rsidR="00EE03FB" w:rsidRPr="00FD127C" w14:paraId="3EFCBBE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8DE83" w14:textId="77777777" w:rsidR="00EE03FB" w:rsidRPr="00FD127C" w:rsidRDefault="00EE03F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9D17B1" w14:textId="77777777" w:rsidR="00EE03FB" w:rsidRDefault="00EE03F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29B73" w14:textId="77777777" w:rsidR="00EE03FB" w:rsidRPr="00FD127C" w:rsidRDefault="00EE03F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23C75"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623E4" w14:textId="77777777" w:rsidR="00EE03FB" w:rsidRPr="00FD127C" w:rsidRDefault="00EE03F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BA2AF" w14:textId="77777777" w:rsidR="00EE03FB" w:rsidRDefault="00EE03FB" w:rsidP="00812550"/>
        </w:tc>
      </w:tr>
      <w:tr w:rsidR="00EE03FB" w:rsidRPr="00FD127C" w14:paraId="0FE9F00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C2329B" w14:textId="77777777" w:rsidR="00EE03FB" w:rsidRPr="00FD127C" w:rsidRDefault="002E13E1" w:rsidP="00812550">
            <w:pPr>
              <w:rPr>
                <w:rFonts w:cs="Arial"/>
                <w:bCs/>
                <w:color w:val="808080" w:themeColor="background1" w:themeShade="80"/>
                <w:sz w:val="16"/>
                <w:szCs w:val="14"/>
              </w:rPr>
            </w:pPr>
            <w:hyperlink r:id="rId254" w:history="1">
              <w:r w:rsidR="00EE03FB" w:rsidRPr="00FD127C">
                <w:rPr>
                  <w:rStyle w:val="Hyperlink"/>
                  <w:rFonts w:cs="Arial"/>
                  <w:bCs/>
                  <w:sz w:val="16"/>
                  <w:szCs w:val="14"/>
                </w:rPr>
                <w:t>Req. Template</w:t>
              </w:r>
            </w:hyperlink>
            <w:r w:rsidR="00EE03F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C1949" w14:textId="77777777" w:rsidR="00EE03FB" w:rsidRPr="00FD127C" w:rsidRDefault="00EE03F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02C91C" w14:textId="77777777" w:rsidR="00EE03FB" w:rsidRPr="00FD127C" w:rsidRDefault="00EE03F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A93ABB" w14:textId="77777777" w:rsidR="00EE03FB" w:rsidRDefault="00EE03FB" w:rsidP="00EE03FB"/>
    <w:p w14:paraId="233EEA65" w14:textId="77777777" w:rsidR="00EE03FB" w:rsidRPr="0017445F" w:rsidRDefault="00EE03FB" w:rsidP="00EE03FB">
      <w:pPr>
        <w:pStyle w:val="RERequirement"/>
        <w:shd w:val="clear" w:color="auto" w:fill="F2F2F2" w:themeFill="background1" w:themeFillShade="F2"/>
      </w:pPr>
      <w:r>
        <w:t>105 Diagnostics - Technician 3</w:t>
      </w:r>
    </w:p>
    <w:p w14:paraId="3FB2E757" w14:textId="77777777" w:rsidR="00EE03FB" w:rsidRDefault="00EE03FB" w:rsidP="00EE03FB">
      <w:pPr>
        <w:rPr>
          <w:rFonts w:cs="Arial"/>
        </w:rPr>
      </w:pPr>
      <w:r>
        <w:rPr>
          <w:rFonts w:cs="Arial"/>
        </w:rPr>
        <w:t>When receiving a request to read from the Diagnostics System while in Diagnostic Mode the Classic Memory Settings System shall send the requested data</w:t>
      </w:r>
    </w:p>
    <w:p w14:paraId="4D61D11B" w14:textId="77777777" w:rsidR="00EE03FB" w:rsidRPr="00C66B68" w:rsidRDefault="00EE03FB" w:rsidP="00EE03F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E03FB" w:rsidRPr="00FD127C" w14:paraId="58DCED6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FC888" w14:textId="77777777" w:rsidR="00EE03FB" w:rsidRPr="00FD127C" w:rsidRDefault="00EE03F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EE03FB" w:rsidRPr="00FD127C" w14:paraId="257E7F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DA7F9" w14:textId="77777777" w:rsidR="00EE03FB" w:rsidRPr="00FD127C" w:rsidRDefault="00EE03F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1BD79" w14:textId="77777777" w:rsidR="00EE03FB" w:rsidRDefault="00EE03FB" w:rsidP="00812550"/>
        </w:tc>
      </w:tr>
      <w:tr w:rsidR="00EE03FB" w:rsidRPr="00FD127C" w14:paraId="78C97E6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A9852" w14:textId="77777777" w:rsidR="00EE03FB" w:rsidRPr="00FD127C" w:rsidRDefault="00EE03F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2259B" w14:textId="77777777" w:rsidR="00EE03FB" w:rsidRDefault="00EE03FB" w:rsidP="00812550"/>
        </w:tc>
      </w:tr>
      <w:tr w:rsidR="00EE03FB" w:rsidRPr="00FD127C" w14:paraId="67B87C3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32B94" w14:textId="77777777" w:rsidR="00EE03FB" w:rsidRPr="00FD127C" w:rsidRDefault="00EE03F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BB7D7" w14:textId="77777777" w:rsidR="00EE03FB" w:rsidRDefault="00EE03FB" w:rsidP="00812550"/>
        </w:tc>
      </w:tr>
      <w:tr w:rsidR="00EE03FB" w:rsidRPr="00FD127C" w14:paraId="181FE0E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2EE6D" w14:textId="77777777" w:rsidR="00EE03FB" w:rsidRPr="00FD127C" w:rsidRDefault="00EE03F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1A343"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12F1C" w14:textId="77777777" w:rsidR="00EE03FB" w:rsidRPr="00FD127C" w:rsidRDefault="00EE03F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D922FC" w14:textId="77777777" w:rsidR="00EE03FB" w:rsidRDefault="00EE03FB" w:rsidP="00812550"/>
        </w:tc>
      </w:tr>
      <w:tr w:rsidR="00EE03FB" w:rsidRPr="00FD127C" w14:paraId="1D1447C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40970" w14:textId="77777777" w:rsidR="00EE03FB" w:rsidRPr="00FD127C" w:rsidRDefault="00EE03F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AC968" w14:textId="77777777" w:rsidR="00EE03FB" w:rsidRPr="00FD127C" w:rsidRDefault="00EE03F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86D30CB" wp14:editId="4FF5AE9E">
                  <wp:extent cx="152400" cy="152400"/>
                  <wp:effectExtent l="0" t="0" r="0" b="0"/>
                  <wp:docPr id="104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D6BB3" w14:textId="77777777" w:rsidR="00EE03FB" w:rsidRPr="00FD127C" w:rsidRDefault="00EE03F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59B8D3" w14:textId="77777777" w:rsidR="00EE03FB" w:rsidRDefault="00EE03FB" w:rsidP="00812550"/>
        </w:tc>
      </w:tr>
      <w:tr w:rsidR="00EE03FB" w:rsidRPr="00FD127C" w14:paraId="6B574EA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35273" w14:textId="77777777" w:rsidR="00EE03FB" w:rsidRPr="00FD127C" w:rsidRDefault="00EE03F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4ECA7D" w14:textId="77777777" w:rsidR="00EE03FB" w:rsidRDefault="00EE03F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AE68B" w14:textId="77777777" w:rsidR="00EE03FB" w:rsidRPr="00FD127C" w:rsidRDefault="00EE03F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B20C3"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4B082" w14:textId="77777777" w:rsidR="00EE03FB" w:rsidRPr="00FD127C" w:rsidRDefault="00EE03F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432A1" w14:textId="77777777" w:rsidR="00EE03FB" w:rsidRDefault="00EE03FB" w:rsidP="00812550"/>
        </w:tc>
      </w:tr>
      <w:tr w:rsidR="00EE03FB" w:rsidRPr="00FD127C" w14:paraId="75D880A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71931F" w14:textId="77777777" w:rsidR="00EE03FB" w:rsidRPr="00FD127C" w:rsidRDefault="002E13E1" w:rsidP="00812550">
            <w:pPr>
              <w:rPr>
                <w:rFonts w:cs="Arial"/>
                <w:bCs/>
                <w:color w:val="808080" w:themeColor="background1" w:themeShade="80"/>
                <w:sz w:val="16"/>
                <w:szCs w:val="14"/>
              </w:rPr>
            </w:pPr>
            <w:hyperlink r:id="rId255" w:history="1">
              <w:r w:rsidR="00EE03FB" w:rsidRPr="00FD127C">
                <w:rPr>
                  <w:rStyle w:val="Hyperlink"/>
                  <w:rFonts w:cs="Arial"/>
                  <w:bCs/>
                  <w:sz w:val="16"/>
                  <w:szCs w:val="14"/>
                </w:rPr>
                <w:t>Req. Template</w:t>
              </w:r>
            </w:hyperlink>
            <w:r w:rsidR="00EE03F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25CB21" w14:textId="77777777" w:rsidR="00EE03FB" w:rsidRPr="00FD127C" w:rsidRDefault="00EE03F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EE73AD" w14:textId="77777777" w:rsidR="00EE03FB" w:rsidRPr="00FD127C" w:rsidRDefault="00EE03F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CC411E" w14:textId="77777777" w:rsidR="00EE03FB" w:rsidRDefault="00EE03FB" w:rsidP="00EE03FB"/>
    <w:p w14:paraId="6FEAC315" w14:textId="77777777" w:rsidR="00EE03FB" w:rsidRPr="0017445F" w:rsidRDefault="00EE03FB" w:rsidP="00EE03FB">
      <w:pPr>
        <w:pStyle w:val="RERequirement"/>
        <w:shd w:val="clear" w:color="auto" w:fill="F2F2F2" w:themeFill="background1" w:themeFillShade="F2"/>
      </w:pPr>
      <w:r>
        <w:t>106 Diagnostics - Technician 4</w:t>
      </w:r>
    </w:p>
    <w:p w14:paraId="1C4AFCC2" w14:textId="77777777" w:rsidR="00EE03FB" w:rsidRDefault="00EE03FB" w:rsidP="00EE03FB">
      <w:pPr>
        <w:rPr>
          <w:rFonts w:cs="Arial"/>
        </w:rPr>
      </w:pPr>
      <w:r>
        <w:rPr>
          <w:rFonts w:cs="Arial"/>
        </w:rPr>
        <w:t>When receiving a request to read from the Diagnostics System while in Diagnostic Mode the Easy Entry Easy Exit System shall send the requested data</w:t>
      </w:r>
    </w:p>
    <w:p w14:paraId="03CF6955" w14:textId="77777777" w:rsidR="00EE03FB" w:rsidRPr="00C66B68" w:rsidRDefault="00EE03FB" w:rsidP="00EE03F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E03FB" w:rsidRPr="00FD127C" w14:paraId="31FA175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8A6F6" w14:textId="77777777" w:rsidR="00EE03FB" w:rsidRPr="00FD127C" w:rsidRDefault="00EE03F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Requirement ID: 106</w:t>
            </w:r>
          </w:p>
        </w:tc>
      </w:tr>
      <w:tr w:rsidR="00EE03FB" w:rsidRPr="00FD127C" w14:paraId="08F38E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E34A1" w14:textId="77777777" w:rsidR="00EE03FB" w:rsidRPr="00FD127C" w:rsidRDefault="00EE03F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15DE07" w14:textId="77777777" w:rsidR="00EE03FB" w:rsidRDefault="00EE03FB" w:rsidP="00812550"/>
        </w:tc>
      </w:tr>
      <w:tr w:rsidR="00EE03FB" w:rsidRPr="00FD127C" w14:paraId="7B9F3FC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67945" w14:textId="77777777" w:rsidR="00EE03FB" w:rsidRPr="00FD127C" w:rsidRDefault="00EE03F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6F26E" w14:textId="77777777" w:rsidR="00EE03FB" w:rsidRDefault="00EE03FB" w:rsidP="00812550"/>
        </w:tc>
      </w:tr>
      <w:tr w:rsidR="00EE03FB" w:rsidRPr="00FD127C" w14:paraId="1A8C7EE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F8426" w14:textId="77777777" w:rsidR="00EE03FB" w:rsidRPr="00FD127C" w:rsidRDefault="00EE03F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D7635" w14:textId="77777777" w:rsidR="00EE03FB" w:rsidRDefault="00EE03FB" w:rsidP="00812550"/>
        </w:tc>
      </w:tr>
      <w:tr w:rsidR="00EE03FB" w:rsidRPr="00FD127C" w14:paraId="0B2CFBE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D7834" w14:textId="77777777" w:rsidR="00EE03FB" w:rsidRPr="00FD127C" w:rsidRDefault="00EE03F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92847"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FAE6E8" w14:textId="77777777" w:rsidR="00EE03FB" w:rsidRPr="00FD127C" w:rsidRDefault="00EE03F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795E8C" w14:textId="77777777" w:rsidR="00EE03FB" w:rsidRDefault="00EE03FB" w:rsidP="00812550"/>
        </w:tc>
      </w:tr>
      <w:tr w:rsidR="00EE03FB" w:rsidRPr="00FD127C" w14:paraId="1D29AF4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874A1" w14:textId="77777777" w:rsidR="00EE03FB" w:rsidRPr="00FD127C" w:rsidRDefault="00EE03F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F28AB" w14:textId="77777777" w:rsidR="00EE03FB" w:rsidRPr="00FD127C" w:rsidRDefault="00EE03F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F38B932" wp14:editId="5E2565D0">
                  <wp:extent cx="152400" cy="152400"/>
                  <wp:effectExtent l="0" t="0" r="0" b="0"/>
                  <wp:docPr id="105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37FC57" w14:textId="77777777" w:rsidR="00EE03FB" w:rsidRPr="00FD127C" w:rsidRDefault="00EE03F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D875BD" w14:textId="77777777" w:rsidR="00EE03FB" w:rsidRDefault="00EE03FB" w:rsidP="00812550"/>
        </w:tc>
      </w:tr>
      <w:tr w:rsidR="00EE03FB" w:rsidRPr="00FD127C" w14:paraId="645E1F0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6D611" w14:textId="77777777" w:rsidR="00EE03FB" w:rsidRPr="00FD127C" w:rsidRDefault="00EE03F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BF33C0" w14:textId="77777777" w:rsidR="00EE03FB" w:rsidRDefault="00EE03F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123F7" w14:textId="77777777" w:rsidR="00EE03FB" w:rsidRPr="00FD127C" w:rsidRDefault="00EE03F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DA50E" w14:textId="77777777" w:rsidR="00EE03FB" w:rsidRDefault="00EE03F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1DA43" w14:textId="77777777" w:rsidR="00EE03FB" w:rsidRPr="00FD127C" w:rsidRDefault="00EE03F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EFD75" w14:textId="77777777" w:rsidR="00EE03FB" w:rsidRDefault="00EE03FB" w:rsidP="00812550"/>
        </w:tc>
      </w:tr>
      <w:tr w:rsidR="00EE03FB" w:rsidRPr="00FD127C" w14:paraId="0B4F067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DA6D13" w14:textId="77777777" w:rsidR="00EE03FB" w:rsidRPr="00FD127C" w:rsidRDefault="002E13E1" w:rsidP="00812550">
            <w:pPr>
              <w:rPr>
                <w:rFonts w:cs="Arial"/>
                <w:bCs/>
                <w:color w:val="808080" w:themeColor="background1" w:themeShade="80"/>
                <w:sz w:val="16"/>
                <w:szCs w:val="14"/>
              </w:rPr>
            </w:pPr>
            <w:hyperlink r:id="rId256" w:history="1">
              <w:r w:rsidR="00EE03FB" w:rsidRPr="00FD127C">
                <w:rPr>
                  <w:rStyle w:val="Hyperlink"/>
                  <w:rFonts w:cs="Arial"/>
                  <w:bCs/>
                  <w:sz w:val="16"/>
                  <w:szCs w:val="14"/>
                </w:rPr>
                <w:t>Req. Template</w:t>
              </w:r>
            </w:hyperlink>
            <w:r w:rsidR="00EE03F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973797" w14:textId="77777777" w:rsidR="00EE03FB" w:rsidRPr="00FD127C" w:rsidRDefault="00EE03F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3C4C7D" w14:textId="77777777" w:rsidR="00EE03FB" w:rsidRPr="00FD127C" w:rsidRDefault="00EE03F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B7DFC4" w14:textId="77777777" w:rsidR="00EE03FB" w:rsidRDefault="00EE03FB" w:rsidP="00EE03FB"/>
    <w:p w14:paraId="3610488E" w14:textId="77777777" w:rsidR="00EE03FB" w:rsidRDefault="00EE03FB" w:rsidP="00EE03FB">
      <w:pPr>
        <w:pStyle w:val="Heading5"/>
      </w:pPr>
      <w:r>
        <w:t>Error Handling</w:t>
      </w:r>
    </w:p>
    <w:p w14:paraId="29BC4E39" w14:textId="77777777" w:rsidR="00EE03FB" w:rsidRDefault="00EE03FB" w:rsidP="00EE03FB"/>
    <w:p w14:paraId="3811A3FE" w14:textId="77777777" w:rsidR="00EE03FB" w:rsidRDefault="00EE03FB" w:rsidP="00EE03FB">
      <w:pPr>
        <w:rPr>
          <w:color w:val="A6A6A6" w:themeColor="background1" w:themeShade="A6"/>
        </w:rPr>
      </w:pPr>
      <w:r>
        <w:rPr>
          <w:color w:val="A6A6A6" w:themeColor="background1" w:themeShade="A6"/>
        </w:rPr>
        <w:t>No Error Handling Requirements specified.</w:t>
      </w:r>
    </w:p>
    <w:p w14:paraId="17CD2576" w14:textId="77777777" w:rsidR="00EE03FB" w:rsidRDefault="00EE03FB" w:rsidP="00EE03FB">
      <w:pPr>
        <w:pStyle w:val="Heading4"/>
      </w:pPr>
      <w:r>
        <w:t>Non-Functional Requirements</w:t>
      </w:r>
    </w:p>
    <w:p w14:paraId="3422DFB5" w14:textId="77777777" w:rsidR="00EE03FB" w:rsidRDefault="00EE03FB" w:rsidP="00EE03FB"/>
    <w:p w14:paraId="38ECF34D" w14:textId="77777777" w:rsidR="00EE03FB" w:rsidRDefault="00EE03FB" w:rsidP="00EE03FB">
      <w:pPr>
        <w:rPr>
          <w:color w:val="A6A6A6" w:themeColor="background1" w:themeShade="A6"/>
        </w:rPr>
      </w:pPr>
      <w:r>
        <w:rPr>
          <w:color w:val="A6A6A6" w:themeColor="background1" w:themeShade="A6"/>
        </w:rPr>
        <w:t>No Non-Functional Requirements specified.</w:t>
      </w:r>
    </w:p>
    <w:p w14:paraId="753EB4ED" w14:textId="77777777" w:rsidR="00EE03FB" w:rsidRDefault="00EE03FB" w:rsidP="00EE03FB">
      <w:pPr>
        <w:pStyle w:val="Heading4"/>
      </w:pPr>
      <w:r>
        <w:t>Functional Safety Requirements</w:t>
      </w:r>
    </w:p>
    <w:p w14:paraId="01AFCDC8" w14:textId="77777777" w:rsidR="00EE03FB" w:rsidRDefault="00EE03FB" w:rsidP="00EE03FB">
      <w:pPr>
        <w:rPr>
          <w:highlight w:val="yellow"/>
        </w:rPr>
      </w:pPr>
    </w:p>
    <w:p w14:paraId="50761180" w14:textId="77777777" w:rsidR="00EE03FB" w:rsidRDefault="00EE03FB" w:rsidP="00EE03FB">
      <w:pPr>
        <w:rPr>
          <w:color w:val="A6A6A6" w:themeColor="background1" w:themeShade="A6"/>
        </w:rPr>
      </w:pPr>
      <w:r>
        <w:rPr>
          <w:color w:val="A6A6A6" w:themeColor="background1" w:themeShade="A6"/>
        </w:rPr>
        <w:t>No Functional Safety Requirements specified.</w:t>
      </w:r>
    </w:p>
    <w:p w14:paraId="5C8A3CE8" w14:textId="77777777" w:rsidR="00EE03FB" w:rsidRDefault="00EE03FB" w:rsidP="00EE03FB">
      <w:pPr>
        <w:pStyle w:val="Heading5"/>
      </w:pPr>
      <w:r>
        <w:t>ASIL Decomposition of Functional Safety Requirements</w:t>
      </w:r>
    </w:p>
    <w:p w14:paraId="3E4F8638" w14:textId="77777777" w:rsidR="00EE03FB" w:rsidRDefault="00EE03FB" w:rsidP="00EE03FB">
      <w:pPr>
        <w:pStyle w:val="NoSpacing"/>
      </w:pPr>
    </w:p>
    <w:p w14:paraId="0BDCE871" w14:textId="77777777" w:rsidR="00EE03FB" w:rsidRDefault="00EE03FB" w:rsidP="00EE03FB">
      <w:pPr>
        <w:pStyle w:val="NoSpacing"/>
      </w:pPr>
    </w:p>
    <w:p w14:paraId="34CDDF37" w14:textId="77777777" w:rsidR="00EE03FB" w:rsidRDefault="00EE03FB" w:rsidP="00EE03FB">
      <w:pPr>
        <w:pStyle w:val="NoSpacing"/>
        <w:rPr>
          <w:color w:val="A6A6A6" w:themeColor="background1" w:themeShade="A6"/>
        </w:rPr>
      </w:pPr>
      <w:r>
        <w:rPr>
          <w:color w:val="A6A6A6" w:themeColor="background1" w:themeShade="A6"/>
        </w:rPr>
        <w:t>No Functional Safety Requirements with ASIL Decompositions specified.</w:t>
      </w:r>
    </w:p>
    <w:p w14:paraId="58F9023E" w14:textId="77777777" w:rsidR="00EE03FB" w:rsidRDefault="00EE03FB" w:rsidP="00EE03FB">
      <w:pPr>
        <w:pStyle w:val="Heading4"/>
      </w:pPr>
      <w:r>
        <w:t>Other Requirements</w:t>
      </w:r>
    </w:p>
    <w:p w14:paraId="63D7E661" w14:textId="77777777" w:rsidR="00EE03FB" w:rsidRDefault="00EE03FB" w:rsidP="00EE03FB">
      <w:pPr>
        <w:pStyle w:val="Heading5"/>
      </w:pPr>
      <w:r>
        <w:t>Design Requirements</w:t>
      </w:r>
    </w:p>
    <w:p w14:paraId="6CADF99E" w14:textId="77777777" w:rsidR="00EE03FB" w:rsidRDefault="00EE03FB" w:rsidP="00EE03FB"/>
    <w:p w14:paraId="694E0F31" w14:textId="5BBFD4AC" w:rsidR="00EE03FB" w:rsidRDefault="00EE03FB" w:rsidP="00EE03FB">
      <w:pPr>
        <w:rPr>
          <w:color w:val="A6A6A6" w:themeColor="background1" w:themeShade="A6"/>
        </w:rPr>
      </w:pPr>
      <w:r>
        <w:rPr>
          <w:color w:val="A6A6A6" w:themeColor="background1" w:themeShade="A6"/>
        </w:rPr>
        <w:t>No Design Requirements specified.</w:t>
      </w:r>
    </w:p>
    <w:p w14:paraId="694EAAD7" w14:textId="77777777" w:rsidR="00EE03FB" w:rsidRDefault="00EE03FB" w:rsidP="00EE03FB">
      <w:pPr>
        <w:rPr>
          <w:color w:val="A6A6A6" w:themeColor="background1" w:themeShade="A6"/>
        </w:rPr>
      </w:pPr>
    </w:p>
    <w:p w14:paraId="7C3B7327" w14:textId="77777777" w:rsidR="00B4658B" w:rsidRDefault="00B4658B" w:rsidP="00B4658B">
      <w:pPr>
        <w:pStyle w:val="Heading2"/>
        <w:numPr>
          <w:ilvl w:val="1"/>
          <w:numId w:val="4"/>
        </w:numPr>
      </w:pPr>
      <w:r>
        <w:rPr>
          <w:noProof/>
        </w:rPr>
        <w:drawing>
          <wp:inline distT="0" distB="0" distL="0" distR="0" wp14:anchorId="2FE40A92" wp14:editId="5A765E73">
            <wp:extent cx="152400" cy="152400"/>
            <wp:effectExtent l="0" t="0" r="0" b="0"/>
            <wp:docPr id="80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0" w:name="_d1455758f52fe6309c0528b6bf3f799f"/>
      <w:r>
        <w:t>Read Pedals Current Position</w:t>
      </w:r>
      <w:bookmarkEnd w:id="190"/>
    </w:p>
    <w:p w14:paraId="0FBDA704" w14:textId="77777777" w:rsidR="00B4658B" w:rsidRDefault="00B4658B" w:rsidP="00B4658B">
      <w:pPr>
        <w:pStyle w:val="Heading3"/>
      </w:pPr>
      <w:r>
        <w:t>Function Overview</w:t>
      </w:r>
    </w:p>
    <w:p w14:paraId="79BD0410" w14:textId="77777777" w:rsidR="00B4658B" w:rsidRDefault="00B4658B" w:rsidP="00B4658B">
      <w:pPr>
        <w:pStyle w:val="Heading4"/>
      </w:pPr>
      <w:r>
        <w:t>Description</w:t>
      </w:r>
    </w:p>
    <w:p w14:paraId="6351E22E" w14:textId="77777777" w:rsidR="00B4658B" w:rsidRDefault="00B4658B" w:rsidP="00B4658B">
      <w:pPr>
        <w:contextualSpacing/>
      </w:pPr>
    </w:p>
    <w:p w14:paraId="575EEF07" w14:textId="77777777" w:rsidR="00B4658B" w:rsidRDefault="00B4658B" w:rsidP="00B4658B">
      <w:pPr>
        <w:contextualSpacing/>
      </w:pPr>
      <w:r>
        <w:t>Function is allocated to:</w:t>
      </w:r>
    </w:p>
    <w:p w14:paraId="7004C418" w14:textId="77777777" w:rsidR="00B4658B" w:rsidRDefault="00B4658B" w:rsidP="00B4658B">
      <w:pPr>
        <w:pStyle w:val="ListParagraph"/>
        <w:numPr>
          <w:ilvl w:val="0"/>
          <w:numId w:val="13"/>
        </w:numPr>
        <w:contextualSpacing/>
      </w:pPr>
      <w:r>
        <w:rPr>
          <w:noProof/>
        </w:rPr>
        <w:drawing>
          <wp:inline distT="0" distB="0" distL="0" distR="0" wp14:anchorId="0A1252B3" wp14:editId="7BFB463C">
            <wp:extent cx="152400" cy="152400"/>
            <wp:effectExtent l="0" t="0" r="0" b="0"/>
            <wp:docPr id="808"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Pedals System &lt;&lt;Logical&gt;&gt;</w:t>
      </w:r>
    </w:p>
    <w:p w14:paraId="01E3C3C9" w14:textId="77777777" w:rsidR="00B4658B" w:rsidRDefault="00B4658B" w:rsidP="00B4658B">
      <w:pPr>
        <w:pStyle w:val="ListParagraph"/>
        <w:numPr>
          <w:ilvl w:val="0"/>
          <w:numId w:val="13"/>
        </w:numPr>
        <w:contextualSpacing/>
      </w:pPr>
      <w:r>
        <w:rPr>
          <w:noProof/>
        </w:rPr>
        <w:drawing>
          <wp:inline distT="0" distB="0" distL="0" distR="0" wp14:anchorId="71C26840" wp14:editId="4A265436">
            <wp:extent cx="152400" cy="152400"/>
            <wp:effectExtent l="0" t="0" r="0" b="0"/>
            <wp:docPr id="81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Vehicle Body System &lt;&lt;Logical&gt;&gt;</w:t>
      </w:r>
    </w:p>
    <w:p w14:paraId="19DA9B43" w14:textId="77777777" w:rsidR="00B4658B" w:rsidRDefault="00B4658B" w:rsidP="00B4658B">
      <w:pPr>
        <w:contextualSpacing/>
      </w:pPr>
    </w:p>
    <w:p w14:paraId="72831761" w14:textId="77777777" w:rsidR="00B4658B" w:rsidRDefault="00B4658B" w:rsidP="00B4658B">
      <w:pPr>
        <w:contextualSpacing/>
      </w:pPr>
      <w:r w:rsidRPr="00A554C4">
        <w:t>The purpose of this function is to obtain the current value of the pedal positions. This function also identifies a profile that settings should be stored to.</w:t>
      </w:r>
    </w:p>
    <w:p w14:paraId="2A24E45E" w14:textId="77777777" w:rsidR="00B4658B" w:rsidRDefault="00B4658B" w:rsidP="00B4658B">
      <w:pPr>
        <w:pStyle w:val="Heading4"/>
      </w:pPr>
      <w:r>
        <w:t>Variants</w:t>
      </w:r>
    </w:p>
    <w:p w14:paraId="6459B500" w14:textId="77777777" w:rsidR="00B4658B" w:rsidRDefault="00B4658B" w:rsidP="00B4658B"/>
    <w:p w14:paraId="6081AC72" w14:textId="77777777" w:rsidR="00B4658B" w:rsidRPr="005067FC" w:rsidRDefault="00B4658B" w:rsidP="00B4658B">
      <w:pPr>
        <w:rPr>
          <w:i/>
          <w:color w:val="A6A6A6" w:themeColor="background1" w:themeShade="A6"/>
        </w:rPr>
      </w:pPr>
      <w:r w:rsidRPr="005067FC">
        <w:rPr>
          <w:i/>
          <w:color w:val="A6A6A6" w:themeColor="background1" w:themeShade="A6"/>
        </w:rPr>
        <w:t>Not supported by MagicDraw report generation.</w:t>
      </w:r>
    </w:p>
    <w:p w14:paraId="69C17D62" w14:textId="77777777" w:rsidR="00B4658B" w:rsidRDefault="00B4658B" w:rsidP="00B4658B">
      <w:pPr>
        <w:pStyle w:val="Heading4"/>
      </w:pPr>
      <w:r>
        <w:t>Input Requirements</w:t>
      </w:r>
    </w:p>
    <w:p w14:paraId="3EF40EFD" w14:textId="77777777" w:rsidR="00B4658B" w:rsidRDefault="00B4658B" w:rsidP="00B4658B"/>
    <w:p w14:paraId="33EFD973" w14:textId="77777777" w:rsidR="00B4658B" w:rsidRPr="005067FC" w:rsidRDefault="00B4658B" w:rsidP="00B4658B">
      <w:pPr>
        <w:rPr>
          <w:i/>
          <w:color w:val="A6A6A6" w:themeColor="background1" w:themeShade="A6"/>
        </w:rPr>
      </w:pPr>
      <w:r w:rsidRPr="005067FC">
        <w:rPr>
          <w:i/>
          <w:color w:val="A6A6A6" w:themeColor="background1" w:themeShade="A6"/>
        </w:rPr>
        <w:t>Not supported by MagicDraw report generation.</w:t>
      </w:r>
    </w:p>
    <w:p w14:paraId="1375ECF1" w14:textId="77777777" w:rsidR="00B4658B" w:rsidRDefault="00B4658B" w:rsidP="00B4658B">
      <w:pPr>
        <w:pStyle w:val="Heading4"/>
      </w:pPr>
      <w:r>
        <w:lastRenderedPageBreak/>
        <w:t>Assumptions</w:t>
      </w:r>
    </w:p>
    <w:p w14:paraId="2E0F9D10" w14:textId="77777777" w:rsidR="00B4658B" w:rsidRDefault="00B4658B" w:rsidP="00B4658B"/>
    <w:p w14:paraId="28093B8A" w14:textId="77777777" w:rsidR="00B4658B" w:rsidRPr="00FF5F72" w:rsidRDefault="00B4658B" w:rsidP="00B4658B">
      <w:pPr>
        <w:rPr>
          <w:color w:val="A6A6A6" w:themeColor="background1" w:themeShade="A6"/>
        </w:rPr>
      </w:pPr>
      <w:r w:rsidRPr="00FF5F72">
        <w:rPr>
          <w:color w:val="A6A6A6" w:themeColor="background1" w:themeShade="A6"/>
        </w:rPr>
        <w:t>No assumptions specified for this function.</w:t>
      </w:r>
    </w:p>
    <w:p w14:paraId="053DF6FA" w14:textId="77777777" w:rsidR="00B4658B" w:rsidRDefault="00B4658B" w:rsidP="00B4658B"/>
    <w:p w14:paraId="35388021" w14:textId="77777777" w:rsidR="00B4658B" w:rsidRDefault="00B4658B" w:rsidP="00B4658B">
      <w:pPr>
        <w:pStyle w:val="Heading4"/>
      </w:pPr>
      <w:r>
        <w:t>References</w:t>
      </w:r>
    </w:p>
    <w:p w14:paraId="53984B60" w14:textId="77777777" w:rsidR="00B4658B" w:rsidRPr="00454CBE" w:rsidRDefault="00B4658B" w:rsidP="00B4658B">
      <w:pPr>
        <w:pStyle w:val="Heading5"/>
      </w:pPr>
      <w:r w:rsidRPr="00454CBE">
        <w:t xml:space="preserve">Ford </w:t>
      </w:r>
      <w:r>
        <w:t>D</w:t>
      </w:r>
      <w:r w:rsidRPr="00454CBE">
        <w:t>ocuments</w:t>
      </w:r>
    </w:p>
    <w:p w14:paraId="14909677" w14:textId="77777777" w:rsidR="00B4658B" w:rsidRDefault="00B4658B" w:rsidP="00B4658B">
      <w:pPr>
        <w:pStyle w:val="BodyText"/>
        <w:ind w:right="142"/>
        <w:jc w:val="both"/>
        <w:rPr>
          <w:rFonts w:cs="Arial"/>
        </w:rPr>
      </w:pPr>
      <w:r>
        <w:rPr>
          <w:rFonts w:cs="Arial"/>
        </w:rPr>
        <w:t>List here all Ford internal documents, which are directly related to the feature.</w:t>
      </w:r>
    </w:p>
    <w:p w14:paraId="09E91EFD" w14:textId="77777777" w:rsidR="00B4658B" w:rsidRDefault="00B4658B" w:rsidP="00B4658B">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B4658B" w:rsidRPr="007C20FA" w14:paraId="5076C442" w14:textId="77777777" w:rsidTr="00812550">
        <w:trPr>
          <w:cantSplit/>
          <w:tblHeader/>
        </w:trPr>
        <w:tc>
          <w:tcPr>
            <w:tcW w:w="1418" w:type="dxa"/>
            <w:shd w:val="clear" w:color="auto" w:fill="E0E0E0"/>
          </w:tcPr>
          <w:p w14:paraId="4F567586" w14:textId="77777777" w:rsidR="00B4658B" w:rsidRPr="007C20FA" w:rsidRDefault="00B4658B"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42E77690" w14:textId="77777777" w:rsidR="00B4658B" w:rsidRPr="007C20FA" w:rsidRDefault="00B4658B"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44BC46D5" w14:textId="77777777" w:rsidR="00B4658B" w:rsidRPr="007C20FA" w:rsidRDefault="00B4658B"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05F62F07" w14:textId="77777777" w:rsidR="00B4658B" w:rsidRPr="007C20FA" w:rsidRDefault="00B4658B" w:rsidP="00812550">
            <w:pPr>
              <w:rPr>
                <w:rFonts w:ascii="Helvetica" w:hAnsi="Helvetica" w:cs="Helvetica"/>
                <w:b/>
              </w:rPr>
            </w:pPr>
            <w:r w:rsidRPr="007C20FA">
              <w:rPr>
                <w:rFonts w:ascii="Helvetica" w:hAnsi="Helvetica" w:cs="Helvetica"/>
                <w:b/>
              </w:rPr>
              <w:t>Revision</w:t>
            </w:r>
          </w:p>
        </w:tc>
      </w:tr>
      <w:tr w:rsidR="00B4658B" w:rsidRPr="007C20FA" w14:paraId="1A098011" w14:textId="77777777" w:rsidTr="00812550">
        <w:trPr>
          <w:cantSplit/>
          <w:tblHeader/>
        </w:trPr>
        <w:tc>
          <w:tcPr>
            <w:tcW w:w="1418" w:type="dxa"/>
            <w:shd w:val="clear" w:color="auto" w:fill="FFFFFF" w:themeFill="background1"/>
          </w:tcPr>
          <w:p w14:paraId="7753F1F6" w14:textId="77777777" w:rsidR="00B4658B" w:rsidRPr="005E40CF" w:rsidRDefault="00B4658B" w:rsidP="00812550">
            <w:pPr>
              <w:rPr>
                <w:rFonts w:ascii="Helvetica" w:hAnsi="Helvetica" w:cs="Helvetica"/>
              </w:rPr>
            </w:pPr>
          </w:p>
        </w:tc>
        <w:tc>
          <w:tcPr>
            <w:tcW w:w="6237" w:type="dxa"/>
            <w:shd w:val="clear" w:color="auto" w:fill="FFFFFF" w:themeFill="background1"/>
          </w:tcPr>
          <w:p w14:paraId="6A767056" w14:textId="77777777" w:rsidR="00B4658B" w:rsidRPr="005E40CF" w:rsidRDefault="00B4658B" w:rsidP="00812550">
            <w:pPr>
              <w:rPr>
                <w:rFonts w:ascii="Helvetica" w:hAnsi="Helvetica" w:cs="Helvetica"/>
              </w:rPr>
            </w:pPr>
          </w:p>
        </w:tc>
        <w:tc>
          <w:tcPr>
            <w:tcW w:w="1418" w:type="dxa"/>
            <w:shd w:val="clear" w:color="auto" w:fill="FFFFFF" w:themeFill="background1"/>
          </w:tcPr>
          <w:p w14:paraId="5CC08AC0" w14:textId="77777777" w:rsidR="00B4658B" w:rsidRPr="005E40CF" w:rsidRDefault="00B4658B" w:rsidP="00812550">
            <w:pPr>
              <w:rPr>
                <w:rFonts w:ascii="Helvetica" w:hAnsi="Helvetica" w:cs="Helvetica"/>
              </w:rPr>
            </w:pPr>
          </w:p>
        </w:tc>
        <w:tc>
          <w:tcPr>
            <w:tcW w:w="1418" w:type="dxa"/>
            <w:shd w:val="clear" w:color="auto" w:fill="FFFFFF" w:themeFill="background1"/>
          </w:tcPr>
          <w:p w14:paraId="6197DD16" w14:textId="77777777" w:rsidR="00B4658B" w:rsidRPr="005E40CF" w:rsidRDefault="00B4658B" w:rsidP="00812550">
            <w:pPr>
              <w:rPr>
                <w:rFonts w:ascii="Helvetica" w:hAnsi="Helvetica" w:cs="Helvetica"/>
              </w:rPr>
            </w:pPr>
          </w:p>
        </w:tc>
      </w:tr>
    </w:tbl>
    <w:p w14:paraId="7982D54D" w14:textId="77777777" w:rsidR="00B4658B" w:rsidRPr="00360B1D" w:rsidRDefault="00B4658B" w:rsidP="00B4658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B3DF5F7" w14:textId="77777777" w:rsidR="00B4658B" w:rsidRPr="00FB7B3D" w:rsidRDefault="00B4658B" w:rsidP="00B4658B">
      <w:pPr>
        <w:pStyle w:val="Heading5"/>
      </w:pPr>
      <w:r w:rsidRPr="00454CBE">
        <w:t>External</w:t>
      </w:r>
      <w:r>
        <w:t xml:space="preserve"> Documents and P</w:t>
      </w:r>
      <w:r w:rsidRPr="00FB7B3D">
        <w:t>ublications</w:t>
      </w:r>
    </w:p>
    <w:p w14:paraId="0311DC7A" w14:textId="77777777" w:rsidR="00B4658B" w:rsidRDefault="00B4658B" w:rsidP="00B4658B">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F43DC55" w14:textId="77777777" w:rsidR="00B4658B" w:rsidRDefault="00B4658B" w:rsidP="00B4658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B4658B" w:rsidRPr="007C20FA" w14:paraId="6792ABDB" w14:textId="77777777" w:rsidTr="00812550">
        <w:trPr>
          <w:cantSplit/>
          <w:tblHeader/>
        </w:trPr>
        <w:tc>
          <w:tcPr>
            <w:tcW w:w="1418" w:type="dxa"/>
            <w:shd w:val="clear" w:color="auto" w:fill="E0E0E0"/>
          </w:tcPr>
          <w:p w14:paraId="49688292" w14:textId="77777777" w:rsidR="00B4658B" w:rsidRPr="007C20FA" w:rsidRDefault="00B4658B"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4965F5C7" w14:textId="77777777" w:rsidR="00B4658B" w:rsidRPr="007C20FA" w:rsidRDefault="00B4658B" w:rsidP="00812550">
            <w:pPr>
              <w:rPr>
                <w:rFonts w:ascii="Helvetica" w:hAnsi="Helvetica" w:cs="Helvetica"/>
                <w:b/>
              </w:rPr>
            </w:pPr>
            <w:r>
              <w:rPr>
                <w:rFonts w:ascii="Helvetica" w:hAnsi="Helvetica" w:cs="Helvetica"/>
                <w:b/>
              </w:rPr>
              <w:t>Document / Publication</w:t>
            </w:r>
          </w:p>
        </w:tc>
      </w:tr>
      <w:tr w:rsidR="00B4658B" w:rsidRPr="007C20FA" w14:paraId="0641D9D2" w14:textId="77777777" w:rsidTr="00812550">
        <w:trPr>
          <w:cantSplit/>
          <w:tblHeader/>
        </w:trPr>
        <w:tc>
          <w:tcPr>
            <w:tcW w:w="1418" w:type="dxa"/>
            <w:shd w:val="clear" w:color="auto" w:fill="FFFFFF" w:themeFill="background1"/>
          </w:tcPr>
          <w:p w14:paraId="00D7E53A" w14:textId="77777777" w:rsidR="00B4658B" w:rsidRPr="005E40CF" w:rsidRDefault="00B4658B" w:rsidP="00812550">
            <w:pPr>
              <w:rPr>
                <w:rFonts w:ascii="Helvetica" w:hAnsi="Helvetica" w:cs="Helvetica"/>
              </w:rPr>
            </w:pPr>
          </w:p>
        </w:tc>
        <w:tc>
          <w:tcPr>
            <w:tcW w:w="9072" w:type="dxa"/>
            <w:shd w:val="clear" w:color="auto" w:fill="FFFFFF" w:themeFill="background1"/>
          </w:tcPr>
          <w:p w14:paraId="75818E6D" w14:textId="77777777" w:rsidR="00B4658B" w:rsidRPr="005E40CF" w:rsidRDefault="00B4658B" w:rsidP="00812550">
            <w:pPr>
              <w:rPr>
                <w:rFonts w:ascii="Helvetica" w:hAnsi="Helvetica" w:cs="Helvetica"/>
              </w:rPr>
            </w:pPr>
          </w:p>
        </w:tc>
      </w:tr>
    </w:tbl>
    <w:p w14:paraId="274E13CC" w14:textId="77777777" w:rsidR="00B4658B" w:rsidRDefault="00B4658B" w:rsidP="00B4658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95A5006" w14:textId="77777777" w:rsidR="00B4658B" w:rsidRDefault="00B4658B" w:rsidP="00B4658B">
      <w:pPr>
        <w:pStyle w:val="Heading4"/>
      </w:pPr>
      <w:r>
        <w:t>Glossary</w:t>
      </w:r>
    </w:p>
    <w:p w14:paraId="18BCEAFF" w14:textId="77777777" w:rsidR="00B4658B" w:rsidRDefault="00B4658B" w:rsidP="00B4658B">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28FF302" w14:textId="77777777" w:rsidR="00B4658B" w:rsidRDefault="00B4658B" w:rsidP="00B4658B">
      <w:pPr>
        <w:pStyle w:val="Heading3"/>
      </w:pPr>
      <w:r>
        <w:t>Function Scope</w:t>
      </w:r>
    </w:p>
    <w:p w14:paraId="076A5A50" w14:textId="77777777" w:rsidR="00B4658B" w:rsidRPr="00A43B48" w:rsidRDefault="00B4658B" w:rsidP="00B4658B">
      <w:pPr>
        <w:contextualSpacing/>
      </w:pPr>
    </w:p>
    <w:p w14:paraId="16176696" w14:textId="77777777" w:rsidR="00B4658B" w:rsidRDefault="00B4658B" w:rsidP="00B4658B">
      <w:pPr>
        <w:contextualSpacing/>
      </w:pPr>
      <w:r>
        <w:t xml:space="preserve">The </w:t>
      </w:r>
      <w:r>
        <w:rPr>
          <w:noProof/>
        </w:rPr>
        <w:drawing>
          <wp:inline distT="0" distB="0" distL="0" distR="0" wp14:anchorId="3B798A49" wp14:editId="40BAF739">
            <wp:extent cx="152400" cy="152400"/>
            <wp:effectExtent l="0" t="0" r="0" b="0"/>
            <wp:docPr id="81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Pedals Current Position</w:t>
      </w:r>
      <w:r>
        <w:rPr>
          <w:b/>
        </w:rPr>
        <w:t>”</w:t>
      </w:r>
      <w:r>
        <w:t xml:space="preserve"> function is called by the following functions:</w:t>
      </w:r>
    </w:p>
    <w:p w14:paraId="1AC752D3" w14:textId="77777777" w:rsidR="00B4658B" w:rsidRPr="00953D23" w:rsidRDefault="00B4658B" w:rsidP="00B4658B">
      <w:pPr>
        <w:pStyle w:val="ListParagraph"/>
        <w:numPr>
          <w:ilvl w:val="0"/>
          <w:numId w:val="12"/>
        </w:numPr>
        <w:contextualSpacing/>
      </w:pPr>
      <w:r>
        <w:rPr>
          <w:noProof/>
        </w:rPr>
        <w:drawing>
          <wp:inline distT="0" distB="0" distL="0" distR="0" wp14:anchorId="5FAB2457" wp14:editId="439E0741">
            <wp:extent cx="152400" cy="152400"/>
            <wp:effectExtent l="0" t="0" r="0" b="0"/>
            <wp:docPr id="81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6BC12352" w14:textId="77777777" w:rsidR="00B4658B" w:rsidRPr="00953D23" w:rsidRDefault="00B4658B" w:rsidP="00B4658B">
      <w:pPr>
        <w:pStyle w:val="ListParagraph"/>
        <w:numPr>
          <w:ilvl w:val="0"/>
          <w:numId w:val="12"/>
        </w:numPr>
        <w:contextualSpacing/>
      </w:pPr>
      <w:r>
        <w:rPr>
          <w:noProof/>
        </w:rPr>
        <w:drawing>
          <wp:inline distT="0" distB="0" distL="0" distR="0" wp14:anchorId="208926CD" wp14:editId="48A24650">
            <wp:extent cx="152400" cy="152400"/>
            <wp:effectExtent l="0" t="0" r="0" b="0"/>
            <wp:docPr id="816"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03385138e80be3e69ef614c566c5f36" w:history="1">
        <w:r>
          <w:rPr>
            <w:rStyle w:val="Hyperlink"/>
          </w:rPr>
          <w:t>Current Power Pedals Position</w:t>
        </w:r>
      </w:hyperlink>
      <w:r>
        <w:t>”</w:t>
      </w:r>
    </w:p>
    <w:p w14:paraId="6B74E33E" w14:textId="77777777" w:rsidR="00B4658B" w:rsidRPr="00393C96" w:rsidRDefault="00B4658B" w:rsidP="00B4658B">
      <w:pPr>
        <w:contextualSpacing/>
      </w:pPr>
    </w:p>
    <w:p w14:paraId="7E3EB56F" w14:textId="77777777" w:rsidR="00B4658B" w:rsidRPr="006C2DE5" w:rsidRDefault="00B4658B" w:rsidP="00B4658B">
      <w:pPr>
        <w:rPr>
          <w:b/>
        </w:rPr>
      </w:pPr>
      <w:r w:rsidRPr="006C2DE5">
        <w:rPr>
          <w:b/>
        </w:rPr>
        <w:t>Description of “Classic Memory Functional Architecture” diagram</w:t>
      </w:r>
      <w:r>
        <w:rPr>
          <w:b/>
        </w:rPr>
        <w:t>:</w:t>
      </w:r>
    </w:p>
    <w:p w14:paraId="46C36387" w14:textId="77777777" w:rsidR="00B4658B" w:rsidRDefault="00B4658B" w:rsidP="00B4658B">
      <w:r>
        <w:t>This diagram contains all the functions required to Store and Recall the positional settings. This includes inputs and outputs to the user, other features, and external systems.</w:t>
      </w:r>
    </w:p>
    <w:p w14:paraId="50CE03CA" w14:textId="77777777" w:rsidR="00B4658B" w:rsidRDefault="00B4658B" w:rsidP="00B4658B"/>
    <w:p w14:paraId="0A743CBF" w14:textId="77777777" w:rsidR="00B4658B" w:rsidRDefault="00B4658B" w:rsidP="00B4658B">
      <w:pPr>
        <w:jc w:val="center"/>
      </w:pPr>
      <w:r>
        <w:rPr>
          <w:noProof/>
        </w:rPr>
        <w:drawing>
          <wp:inline distT="0" distB="0" distL="0" distR="0" wp14:anchorId="14703B9D" wp14:editId="30ABB3A1">
            <wp:extent cx="6466204" cy="943828"/>
            <wp:effectExtent l="0" t="0" r="0" b="0"/>
            <wp:docPr id="81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284B0F21" w14:textId="77777777" w:rsidR="00B4658B" w:rsidRPr="00294100" w:rsidRDefault="00B4658B" w:rsidP="00B4658B">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4616E6CD" wp14:editId="77A132F7">
            <wp:extent cx="152400" cy="152400"/>
            <wp:effectExtent l="0" t="0" r="0" b="0"/>
            <wp:docPr id="82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7E2D2E87" wp14:editId="265EFA8A">
            <wp:extent cx="152400" cy="152400"/>
            <wp:effectExtent l="0" t="0" r="0" b="0"/>
            <wp:docPr id="82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Pedals Current Position</w:t>
      </w:r>
      <w:r>
        <w:t>”</w:t>
      </w:r>
    </w:p>
    <w:p w14:paraId="6290311D" w14:textId="77777777" w:rsidR="00B4658B" w:rsidRDefault="00B4658B" w:rsidP="00B4658B">
      <w:pPr>
        <w:contextualSpacing/>
      </w:pPr>
    </w:p>
    <w:p w14:paraId="50B9145A" w14:textId="77777777" w:rsidR="00B4658B" w:rsidRDefault="00B4658B" w:rsidP="00B4658B">
      <w:pPr>
        <w:pStyle w:val="Heading3"/>
      </w:pPr>
      <w:r>
        <w:t>Function Interfaces</w:t>
      </w:r>
    </w:p>
    <w:p w14:paraId="674EB355" w14:textId="77777777" w:rsidR="00B4658B" w:rsidRDefault="00B4658B" w:rsidP="00B4658B">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B4658B" w:rsidRPr="00E54DEA" w14:paraId="5207FB64" w14:textId="77777777" w:rsidTr="00812550">
        <w:trPr>
          <w:trHeight w:val="260"/>
        </w:trPr>
        <w:tc>
          <w:tcPr>
            <w:tcW w:w="2695" w:type="dxa"/>
            <w:shd w:val="clear" w:color="auto" w:fill="D9D9D9" w:themeFill="background1" w:themeFillShade="D9"/>
            <w:noWrap/>
            <w:hideMark/>
          </w:tcPr>
          <w:p w14:paraId="5142C0A2" w14:textId="77777777" w:rsidR="00B4658B" w:rsidRPr="00E54DEA" w:rsidRDefault="00B4658B"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8E4F141" w14:textId="77777777" w:rsidR="00B4658B" w:rsidRDefault="00B4658B" w:rsidP="00812550">
            <w:pPr>
              <w:overflowPunct/>
              <w:autoSpaceDE/>
              <w:autoSpaceDN/>
              <w:adjustRightInd/>
              <w:textAlignment w:val="auto"/>
              <w:rPr>
                <w:rFonts w:cs="Arial"/>
                <w:b/>
                <w:bCs/>
                <w:color w:val="000000"/>
              </w:rPr>
            </w:pPr>
            <w:r>
              <w:rPr>
                <w:rFonts w:cs="Arial"/>
                <w:b/>
                <w:bCs/>
                <w:color w:val="000000"/>
              </w:rPr>
              <w:t>Description</w:t>
            </w:r>
          </w:p>
        </w:tc>
      </w:tr>
      <w:tr w:rsidR="00B4658B" w:rsidRPr="003F473D" w14:paraId="7D81AC98" w14:textId="77777777" w:rsidTr="00812550">
        <w:trPr>
          <w:trHeight w:val="410"/>
        </w:trPr>
        <w:tc>
          <w:tcPr>
            <w:tcW w:w="2695" w:type="dxa"/>
            <w:noWrap/>
          </w:tcPr>
          <w:p w14:paraId="17440EB0" w14:textId="77777777" w:rsidR="00B4658B" w:rsidRDefault="00B4658B" w:rsidP="00812550">
            <w:pPr>
              <w:contextualSpacing/>
              <w:rPr>
                <w:rFonts w:cs="Arial"/>
              </w:rPr>
            </w:pPr>
            <w:r w:rsidRPr="00275823">
              <w:rPr>
                <w:rFonts w:cs="Arial"/>
              </w:rPr>
              <w:t>Memory_Command</w:t>
            </w:r>
          </w:p>
          <w:p w14:paraId="28F423DF" w14:textId="77777777" w:rsidR="00B4658B" w:rsidRDefault="00B4658B" w:rsidP="00812550">
            <w:pPr>
              <w:contextualSpacing/>
              <w:rPr>
                <w:rFonts w:cs="Arial"/>
              </w:rPr>
            </w:pPr>
            <w:r>
              <w:rPr>
                <w:rFonts w:cs="Arial"/>
              </w:rPr>
              <w:t>Type:</w:t>
            </w:r>
          </w:p>
          <w:p w14:paraId="3910E2C0" w14:textId="77777777" w:rsidR="00B4658B" w:rsidRDefault="00B4658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4BE3F99" wp14:editId="319AA4A7">
                  <wp:extent cx="152400" cy="152400"/>
                  <wp:effectExtent l="0" t="0" r="0" b="0"/>
                  <wp:docPr id="82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57D7B731" w14:textId="77777777" w:rsidR="00B4658B" w:rsidRDefault="00B4658B" w:rsidP="00812550">
            <w:pPr>
              <w:rPr>
                <w:rFonts w:cs="Arial"/>
              </w:rPr>
            </w:pPr>
            <w:r>
              <w:rPr>
                <w:rFonts w:cs="Arial"/>
              </w:rPr>
              <w:t>Signal Description:</w:t>
            </w:r>
          </w:p>
          <w:p w14:paraId="099BABAB" w14:textId="77777777" w:rsidR="00B4658B" w:rsidRDefault="00B4658B"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341582EF" w14:textId="77777777" w:rsidR="00B4658B" w:rsidRDefault="00B4658B" w:rsidP="00812550">
            <w:pPr>
              <w:rPr>
                <w:rFonts w:cs="Arial"/>
              </w:rPr>
            </w:pPr>
          </w:p>
          <w:p w14:paraId="384CCD10" w14:textId="77777777" w:rsidR="00B4658B" w:rsidRDefault="00B4658B" w:rsidP="00812550">
            <w:pPr>
              <w:rPr>
                <w:rFonts w:cs="Arial"/>
              </w:rPr>
            </w:pPr>
            <w:r>
              <w:rPr>
                <w:rFonts w:cs="Arial"/>
              </w:rPr>
              <w:t>Usage in Function:</w:t>
            </w:r>
          </w:p>
          <w:p w14:paraId="7563A82A" w14:textId="77777777" w:rsidR="00B4658B" w:rsidRDefault="00B4658B" w:rsidP="00812550">
            <w:pPr>
              <w:rPr>
                <w:rFonts w:cs="Arial"/>
              </w:rPr>
            </w:pPr>
            <w:r>
              <w:rPr>
                <w:rFonts w:cs="Arial"/>
              </w:rPr>
              <w:lastRenderedPageBreak/>
              <w:t xml:space="preserve">Signal Description: </w:t>
            </w:r>
          </w:p>
          <w:p w14:paraId="0B374CCC" w14:textId="77777777" w:rsidR="00B4658B" w:rsidRDefault="00B4658B" w:rsidP="00812550">
            <w:pPr>
              <w:rPr>
                <w:rFonts w:cs="Arial"/>
              </w:rPr>
            </w:pPr>
            <w:r>
              <w:rPr>
                <w:rFonts w:cs="Arial"/>
              </w:rPr>
              <w:t>Indicates to the function that is should read the current values of the Pedals</w:t>
            </w:r>
          </w:p>
          <w:p w14:paraId="6389D332" w14:textId="77777777" w:rsidR="00B4658B" w:rsidRDefault="00B4658B" w:rsidP="00812550">
            <w:pPr>
              <w:rPr>
                <w:rFonts w:cs="Arial"/>
              </w:rPr>
            </w:pPr>
          </w:p>
          <w:p w14:paraId="397821FF" w14:textId="77777777" w:rsidR="00B4658B" w:rsidRPr="0046598F" w:rsidRDefault="00B4658B" w:rsidP="00812550">
            <w:pPr>
              <w:rPr>
                <w:rFonts w:cs="Arial"/>
                <w:color w:val="000000"/>
              </w:rPr>
            </w:pPr>
            <w:r>
              <w:rPr>
                <w:rFonts w:cs="Arial"/>
                <w:color w:val="000000"/>
              </w:rPr>
              <w:t>Received from:</w:t>
            </w:r>
          </w:p>
          <w:p w14:paraId="50BCFEA4" w14:textId="77777777" w:rsidR="00B4658B" w:rsidRPr="00C8319B" w:rsidRDefault="00B4658B" w:rsidP="00812550">
            <w:pPr>
              <w:pStyle w:val="ListParagraph"/>
              <w:numPr>
                <w:ilvl w:val="0"/>
                <w:numId w:val="12"/>
              </w:numPr>
              <w:rPr>
                <w:rFonts w:cs="Arial"/>
              </w:rPr>
            </w:pPr>
            <w:r>
              <w:rPr>
                <w:noProof/>
              </w:rPr>
              <w:drawing>
                <wp:inline distT="0" distB="0" distL="0" distR="0" wp14:anchorId="14AB6CDE" wp14:editId="0F7C3E18">
                  <wp:extent cx="152400" cy="152400"/>
                  <wp:effectExtent l="0" t="0" r="0" b="0"/>
                  <wp:docPr id="82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r w:rsidR="00B4658B" w:rsidRPr="003F473D" w14:paraId="0277E966" w14:textId="77777777" w:rsidTr="00812550">
        <w:trPr>
          <w:trHeight w:val="410"/>
        </w:trPr>
        <w:tc>
          <w:tcPr>
            <w:tcW w:w="2695" w:type="dxa"/>
            <w:noWrap/>
          </w:tcPr>
          <w:p w14:paraId="72C74D4F" w14:textId="77777777" w:rsidR="00B4658B" w:rsidRDefault="00B4658B" w:rsidP="00812550">
            <w:pPr>
              <w:contextualSpacing/>
              <w:rPr>
                <w:rFonts w:cs="Arial"/>
              </w:rPr>
            </w:pPr>
            <w:r w:rsidRPr="00275823">
              <w:rPr>
                <w:rFonts w:cs="Arial"/>
              </w:rPr>
              <w:lastRenderedPageBreak/>
              <w:t>Actual_Pedals_Settings</w:t>
            </w:r>
          </w:p>
          <w:p w14:paraId="62EDC6E9" w14:textId="77777777" w:rsidR="00B4658B" w:rsidRDefault="00B4658B" w:rsidP="00812550">
            <w:pPr>
              <w:contextualSpacing/>
              <w:rPr>
                <w:rFonts w:cs="Arial"/>
              </w:rPr>
            </w:pPr>
            <w:r>
              <w:rPr>
                <w:rFonts w:cs="Arial"/>
              </w:rPr>
              <w:t>Type:</w:t>
            </w:r>
          </w:p>
          <w:p w14:paraId="56F4B22F" w14:textId="77777777" w:rsidR="00B4658B" w:rsidRDefault="00B4658B"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C66D019" wp14:editId="7F4A1D74">
                  <wp:extent cx="152400" cy="152400"/>
                  <wp:effectExtent l="0" t="0" r="0" b="0"/>
                  <wp:docPr id="82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0464913D" w14:textId="77777777" w:rsidR="00B4658B" w:rsidRDefault="00B4658B" w:rsidP="00812550">
            <w:pPr>
              <w:rPr>
                <w:rFonts w:cs="Arial"/>
              </w:rPr>
            </w:pPr>
            <w:r>
              <w:rPr>
                <w:rFonts w:cs="Arial"/>
              </w:rPr>
              <w:t>Signal Description:</w:t>
            </w:r>
          </w:p>
          <w:p w14:paraId="212494AC" w14:textId="77777777" w:rsidR="00B4658B" w:rsidRDefault="00B4658B" w:rsidP="00812550">
            <w:pPr>
              <w:rPr>
                <w:rFonts w:cs="Arial"/>
              </w:rPr>
            </w:pPr>
            <w:r w:rsidRPr="00275823">
              <w:rPr>
                <w:rFonts w:cs="Arial"/>
              </w:rPr>
              <w:t>These values indicate the actual settings being transferred. These can be stored settings to be recalled or current settings to be stored.</w:t>
            </w:r>
          </w:p>
          <w:p w14:paraId="13685737" w14:textId="77777777" w:rsidR="00B4658B" w:rsidRDefault="00B4658B" w:rsidP="00812550">
            <w:pPr>
              <w:rPr>
                <w:rFonts w:cs="Arial"/>
              </w:rPr>
            </w:pPr>
          </w:p>
          <w:p w14:paraId="24E68C75" w14:textId="77777777" w:rsidR="00B4658B" w:rsidRDefault="00B4658B" w:rsidP="00812550">
            <w:pPr>
              <w:rPr>
                <w:rFonts w:cs="Arial"/>
              </w:rPr>
            </w:pPr>
            <w:r>
              <w:rPr>
                <w:rFonts w:cs="Arial"/>
              </w:rPr>
              <w:t>Usage in Function:</w:t>
            </w:r>
          </w:p>
          <w:p w14:paraId="3BA7362D" w14:textId="77777777" w:rsidR="00B4658B" w:rsidRDefault="00B4658B" w:rsidP="00812550">
            <w:pPr>
              <w:rPr>
                <w:rFonts w:cs="Arial"/>
              </w:rPr>
            </w:pPr>
            <w:r>
              <w:rPr>
                <w:rFonts w:cs="Arial"/>
              </w:rPr>
              <w:t>Contains the actual value of the Pedals position</w:t>
            </w:r>
          </w:p>
          <w:p w14:paraId="18D635BD" w14:textId="77777777" w:rsidR="00B4658B" w:rsidRDefault="00B4658B" w:rsidP="00812550">
            <w:pPr>
              <w:rPr>
                <w:rFonts w:cs="Arial"/>
              </w:rPr>
            </w:pPr>
          </w:p>
          <w:p w14:paraId="6CD861E2" w14:textId="77777777" w:rsidR="00B4658B" w:rsidRPr="0046598F" w:rsidRDefault="00B4658B" w:rsidP="00812550">
            <w:pPr>
              <w:rPr>
                <w:rFonts w:cs="Arial"/>
                <w:color w:val="000000"/>
              </w:rPr>
            </w:pPr>
            <w:r>
              <w:rPr>
                <w:rFonts w:cs="Arial"/>
                <w:color w:val="000000"/>
              </w:rPr>
              <w:t>Received from:</w:t>
            </w:r>
          </w:p>
          <w:p w14:paraId="44300D38" w14:textId="77777777" w:rsidR="00B4658B" w:rsidRPr="00C8319B" w:rsidRDefault="00B4658B" w:rsidP="00812550">
            <w:pPr>
              <w:pStyle w:val="ListParagraph"/>
              <w:numPr>
                <w:ilvl w:val="0"/>
                <w:numId w:val="12"/>
              </w:numPr>
              <w:rPr>
                <w:rFonts w:cs="Arial"/>
              </w:rPr>
            </w:pPr>
            <w:r>
              <w:rPr>
                <w:noProof/>
              </w:rPr>
              <w:drawing>
                <wp:inline distT="0" distB="0" distL="0" distR="0" wp14:anchorId="5958EB31" wp14:editId="4343A0F9">
                  <wp:extent cx="152400" cy="152400"/>
                  <wp:effectExtent l="0" t="0" r="0" b="0"/>
                  <wp:docPr id="83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2fb2986068c64215683a0d879d8293e" w:history="1">
              <w:r>
                <w:rPr>
                  <w:rStyle w:val="Hyperlink"/>
                  <w:rFonts w:cs="Arial"/>
                </w:rPr>
                <w:t>Provide Actual Pedals Settings</w:t>
              </w:r>
            </w:hyperlink>
          </w:p>
        </w:tc>
      </w:tr>
    </w:tbl>
    <w:p w14:paraId="4D41AF8B" w14:textId="77777777" w:rsidR="00B4658B" w:rsidRDefault="00B4658B" w:rsidP="00B4658B">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B4658B" w:rsidRPr="00E54DEA" w14:paraId="0DF0B18D" w14:textId="77777777" w:rsidTr="00812550">
        <w:trPr>
          <w:trHeight w:val="260"/>
        </w:trPr>
        <w:tc>
          <w:tcPr>
            <w:tcW w:w="2689" w:type="dxa"/>
            <w:shd w:val="clear" w:color="auto" w:fill="D9D9D9" w:themeFill="background1" w:themeFillShade="D9"/>
            <w:noWrap/>
            <w:hideMark/>
          </w:tcPr>
          <w:p w14:paraId="6BF837E5" w14:textId="77777777" w:rsidR="00B4658B" w:rsidRPr="00E54DEA" w:rsidRDefault="00B4658B"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C853937" w14:textId="77777777" w:rsidR="00B4658B" w:rsidRPr="00E54DEA" w:rsidRDefault="00B4658B" w:rsidP="00812550">
            <w:pPr>
              <w:overflowPunct/>
              <w:autoSpaceDE/>
              <w:autoSpaceDN/>
              <w:adjustRightInd/>
              <w:textAlignment w:val="auto"/>
              <w:rPr>
                <w:rFonts w:cs="Arial"/>
                <w:b/>
                <w:bCs/>
                <w:color w:val="000000"/>
              </w:rPr>
            </w:pPr>
            <w:r>
              <w:rPr>
                <w:rFonts w:cs="Arial"/>
                <w:b/>
                <w:bCs/>
                <w:color w:val="000000"/>
              </w:rPr>
              <w:t>Description</w:t>
            </w:r>
          </w:p>
        </w:tc>
      </w:tr>
      <w:tr w:rsidR="00B4658B" w:rsidRPr="003F473D" w14:paraId="51CA7432" w14:textId="77777777" w:rsidTr="00812550">
        <w:trPr>
          <w:trHeight w:val="410"/>
        </w:trPr>
        <w:tc>
          <w:tcPr>
            <w:tcW w:w="2689" w:type="dxa"/>
            <w:noWrap/>
          </w:tcPr>
          <w:p w14:paraId="65D81509" w14:textId="77777777" w:rsidR="00B4658B" w:rsidRDefault="00B4658B" w:rsidP="00812550">
            <w:pPr>
              <w:contextualSpacing/>
              <w:rPr>
                <w:rFonts w:cs="Arial"/>
              </w:rPr>
            </w:pPr>
            <w:r>
              <w:rPr>
                <w:rFonts w:cs="Arial"/>
              </w:rPr>
              <w:t>Current_Pedals_Settings</w:t>
            </w:r>
          </w:p>
          <w:p w14:paraId="2DABD78F" w14:textId="77777777" w:rsidR="00B4658B" w:rsidRDefault="00B4658B" w:rsidP="00812550">
            <w:pPr>
              <w:contextualSpacing/>
              <w:rPr>
                <w:rFonts w:cs="Arial"/>
              </w:rPr>
            </w:pPr>
            <w:r>
              <w:rPr>
                <w:rFonts w:cs="Arial"/>
              </w:rPr>
              <w:t>Type:</w:t>
            </w:r>
          </w:p>
          <w:p w14:paraId="347941E5" w14:textId="77777777" w:rsidR="00B4658B" w:rsidRDefault="00B4658B" w:rsidP="00812550">
            <w:pPr>
              <w:contextualSpacing/>
              <w:rPr>
                <w:rFonts w:cs="Arial"/>
              </w:rPr>
            </w:pPr>
            <w:r>
              <w:rPr>
                <w:noProof/>
              </w:rPr>
              <w:drawing>
                <wp:inline distT="0" distB="0" distL="0" distR="0" wp14:anchorId="1483590F" wp14:editId="0DFC5DCF">
                  <wp:extent cx="152400" cy="152400"/>
                  <wp:effectExtent l="0" t="0" r="0" b="0"/>
                  <wp:docPr id="83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2AE1C9D5" w14:textId="77777777" w:rsidR="00B4658B" w:rsidRDefault="00B4658B" w:rsidP="00812550">
            <w:pPr>
              <w:rPr>
                <w:rFonts w:cs="Arial"/>
              </w:rPr>
            </w:pPr>
            <w:r>
              <w:rPr>
                <w:rFonts w:cs="Arial"/>
              </w:rPr>
              <w:t>Signal Description:</w:t>
            </w:r>
          </w:p>
          <w:p w14:paraId="3308A97A" w14:textId="77777777" w:rsidR="00B4658B" w:rsidRDefault="00B4658B" w:rsidP="00812550">
            <w:pPr>
              <w:rPr>
                <w:rFonts w:cs="Arial"/>
              </w:rPr>
            </w:pPr>
            <w:r>
              <w:rPr>
                <w:rFonts w:cs="Arial"/>
              </w:rPr>
              <w:t>These values indicate the actual settings being transferred. These can be stored settings to be recalled or current settings to be stored.</w:t>
            </w:r>
          </w:p>
          <w:p w14:paraId="6E5A7087" w14:textId="77777777" w:rsidR="00B4658B" w:rsidRDefault="00B4658B" w:rsidP="00812550">
            <w:pPr>
              <w:rPr>
                <w:rFonts w:cs="Arial"/>
              </w:rPr>
            </w:pPr>
          </w:p>
          <w:p w14:paraId="1E9BE8A0" w14:textId="77777777" w:rsidR="00B4658B" w:rsidRDefault="00B4658B" w:rsidP="00812550">
            <w:pPr>
              <w:rPr>
                <w:rFonts w:cs="Arial"/>
              </w:rPr>
            </w:pPr>
            <w:r>
              <w:rPr>
                <w:rFonts w:cs="Arial"/>
              </w:rPr>
              <w:t>Usage in Function:</w:t>
            </w:r>
          </w:p>
          <w:p w14:paraId="5E380615" w14:textId="77777777" w:rsidR="00B4658B" w:rsidRDefault="00B4658B" w:rsidP="00812550">
            <w:pPr>
              <w:rPr>
                <w:rFonts w:cs="Arial"/>
              </w:rPr>
            </w:pPr>
            <w:r>
              <w:rPr>
                <w:rFonts w:cs="Arial"/>
              </w:rPr>
              <w:t xml:space="preserve">Signal Description: </w:t>
            </w:r>
          </w:p>
          <w:p w14:paraId="264E4A2B" w14:textId="77777777" w:rsidR="00B4658B" w:rsidRDefault="00B4658B" w:rsidP="00812550">
            <w:pPr>
              <w:rPr>
                <w:rFonts w:cs="Arial"/>
              </w:rPr>
            </w:pPr>
            <w:r>
              <w:rPr>
                <w:rFonts w:cs="Arial"/>
              </w:rPr>
              <w:t>Contains the current value of the Pedals</w:t>
            </w:r>
          </w:p>
          <w:p w14:paraId="248014BC" w14:textId="77777777" w:rsidR="00B4658B" w:rsidRDefault="00B4658B" w:rsidP="00812550">
            <w:pPr>
              <w:rPr>
                <w:rFonts w:cs="Arial"/>
              </w:rPr>
            </w:pPr>
          </w:p>
          <w:p w14:paraId="60A84437" w14:textId="77777777" w:rsidR="00B4658B" w:rsidRPr="00275823" w:rsidRDefault="00B4658B" w:rsidP="00812550">
            <w:pPr>
              <w:rPr>
                <w:rFonts w:cs="Arial"/>
                <w:color w:val="000000"/>
              </w:rPr>
            </w:pPr>
            <w:r>
              <w:rPr>
                <w:rFonts w:cs="Arial"/>
                <w:color w:val="000000"/>
              </w:rPr>
              <w:t>Sent to:</w:t>
            </w:r>
          </w:p>
          <w:p w14:paraId="324DDC9B" w14:textId="77777777" w:rsidR="00B4658B" w:rsidRPr="0046598F" w:rsidRDefault="00B4658B" w:rsidP="00812550">
            <w:pPr>
              <w:pStyle w:val="ListParagraph"/>
              <w:numPr>
                <w:ilvl w:val="0"/>
                <w:numId w:val="12"/>
              </w:numPr>
              <w:rPr>
                <w:rFonts w:cs="Arial"/>
                <w:color w:val="000000"/>
              </w:rPr>
            </w:pPr>
            <w:r>
              <w:rPr>
                <w:noProof/>
              </w:rPr>
              <w:drawing>
                <wp:inline distT="0" distB="0" distL="0" distR="0" wp14:anchorId="25A77B02" wp14:editId="2526C708">
                  <wp:extent cx="152400" cy="152400"/>
                  <wp:effectExtent l="0" t="0" r="0" b="0"/>
                  <wp:docPr id="83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916d72465fe460a71dc1ba12c1d3d" w:history="1">
              <w:r>
                <w:rPr>
                  <w:rStyle w:val="Hyperlink"/>
                  <w:rFonts w:cs="Arial"/>
                  <w:color w:val="000000"/>
                </w:rPr>
                <w:t>Store Pedals Position</w:t>
              </w:r>
            </w:hyperlink>
          </w:p>
          <w:p w14:paraId="7014EBFD" w14:textId="77777777" w:rsidR="00B4658B" w:rsidRPr="0046598F" w:rsidRDefault="00B4658B" w:rsidP="00812550">
            <w:pPr>
              <w:pStyle w:val="ListParagraph"/>
              <w:numPr>
                <w:ilvl w:val="0"/>
                <w:numId w:val="12"/>
              </w:numPr>
              <w:rPr>
                <w:rFonts w:cs="Arial"/>
                <w:color w:val="000000"/>
              </w:rPr>
            </w:pPr>
            <w:r>
              <w:rPr>
                <w:noProof/>
              </w:rPr>
              <w:drawing>
                <wp:inline distT="0" distB="0" distL="0" distR="0" wp14:anchorId="5BAE466F" wp14:editId="47D109EF">
                  <wp:extent cx="152400" cy="152400"/>
                  <wp:effectExtent l="0" t="0" r="0" b="0"/>
                  <wp:docPr id="836"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6DAE4643" w14:textId="77777777" w:rsidR="00B4658B" w:rsidRPr="0046598F" w:rsidRDefault="00B4658B" w:rsidP="00812550">
            <w:pPr>
              <w:pStyle w:val="ListParagraph"/>
              <w:numPr>
                <w:ilvl w:val="0"/>
                <w:numId w:val="12"/>
              </w:numPr>
              <w:rPr>
                <w:rFonts w:cs="Arial"/>
                <w:color w:val="000000"/>
              </w:rPr>
            </w:pPr>
            <w:r>
              <w:rPr>
                <w:noProof/>
              </w:rPr>
              <w:drawing>
                <wp:inline distT="0" distB="0" distL="0" distR="0" wp14:anchorId="3976E819" wp14:editId="21B2CB7E">
                  <wp:extent cx="152400" cy="152400"/>
                  <wp:effectExtent l="0" t="0" r="0" b="0"/>
                  <wp:docPr id="83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c9983a5d2d5fc1d4c191bd0e106814" w:history="1">
              <w:r>
                <w:rPr>
                  <w:rStyle w:val="Hyperlink"/>
                  <w:rFonts w:cs="Arial"/>
                  <w:color w:val="000000"/>
                </w:rPr>
                <w:t>Move Pedals Position</w:t>
              </w:r>
            </w:hyperlink>
          </w:p>
        </w:tc>
      </w:tr>
      <w:tr w:rsidR="00B4658B" w:rsidRPr="003F473D" w14:paraId="2843928C" w14:textId="77777777" w:rsidTr="00812550">
        <w:trPr>
          <w:trHeight w:val="410"/>
        </w:trPr>
        <w:tc>
          <w:tcPr>
            <w:tcW w:w="2689" w:type="dxa"/>
            <w:noWrap/>
          </w:tcPr>
          <w:p w14:paraId="5ED885BE" w14:textId="77777777" w:rsidR="00B4658B" w:rsidRDefault="00B4658B" w:rsidP="00812550">
            <w:pPr>
              <w:contextualSpacing/>
              <w:rPr>
                <w:rFonts w:cs="Arial"/>
              </w:rPr>
            </w:pPr>
            <w:r>
              <w:rPr>
                <w:rFonts w:cs="Arial"/>
              </w:rPr>
              <w:t>Profile</w:t>
            </w:r>
          </w:p>
          <w:p w14:paraId="338FB339" w14:textId="77777777" w:rsidR="00B4658B" w:rsidRDefault="00B4658B" w:rsidP="00812550">
            <w:pPr>
              <w:contextualSpacing/>
              <w:rPr>
                <w:rFonts w:cs="Arial"/>
              </w:rPr>
            </w:pPr>
            <w:r>
              <w:rPr>
                <w:rFonts w:cs="Arial"/>
              </w:rPr>
              <w:t>Type:</w:t>
            </w:r>
          </w:p>
          <w:p w14:paraId="2ADB6C72" w14:textId="77777777" w:rsidR="00B4658B" w:rsidRDefault="00B4658B" w:rsidP="00812550">
            <w:pPr>
              <w:contextualSpacing/>
              <w:rPr>
                <w:rFonts w:cs="Arial"/>
              </w:rPr>
            </w:pPr>
            <w:r>
              <w:rPr>
                <w:noProof/>
              </w:rPr>
              <w:drawing>
                <wp:inline distT="0" distB="0" distL="0" distR="0" wp14:anchorId="63357464" wp14:editId="14BF1572">
                  <wp:extent cx="152400" cy="152400"/>
                  <wp:effectExtent l="0" t="0" r="0" b="0"/>
                  <wp:docPr id="84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3EDC29FB" w14:textId="77777777" w:rsidR="00B4658B" w:rsidRDefault="00B4658B" w:rsidP="00812550">
            <w:pPr>
              <w:rPr>
                <w:rFonts w:cs="Arial"/>
              </w:rPr>
            </w:pPr>
            <w:r>
              <w:rPr>
                <w:rFonts w:cs="Arial"/>
              </w:rPr>
              <w:t>Signal Description:</w:t>
            </w:r>
          </w:p>
          <w:p w14:paraId="1F43507C" w14:textId="77777777" w:rsidR="00B4658B" w:rsidRDefault="00B4658B" w:rsidP="00812550">
            <w:pPr>
              <w:rPr>
                <w:rFonts w:cs="Arial"/>
              </w:rPr>
            </w:pPr>
            <w:r>
              <w:rPr>
                <w:rFonts w:cs="Arial"/>
              </w:rPr>
              <w:t>These values indicate which memory location to use for the accompanying operation being execute.</w:t>
            </w:r>
          </w:p>
          <w:p w14:paraId="747377C4" w14:textId="77777777" w:rsidR="00B4658B" w:rsidRDefault="00B4658B" w:rsidP="00812550">
            <w:pPr>
              <w:rPr>
                <w:rFonts w:cs="Arial"/>
              </w:rPr>
            </w:pPr>
          </w:p>
          <w:p w14:paraId="0CC6886D" w14:textId="77777777" w:rsidR="00B4658B" w:rsidRDefault="00B4658B" w:rsidP="00812550">
            <w:pPr>
              <w:rPr>
                <w:rFonts w:cs="Arial"/>
              </w:rPr>
            </w:pPr>
            <w:r>
              <w:rPr>
                <w:rFonts w:cs="Arial"/>
              </w:rPr>
              <w:t>Usage in Function:</w:t>
            </w:r>
          </w:p>
          <w:p w14:paraId="376C7891" w14:textId="77777777" w:rsidR="00B4658B" w:rsidRDefault="00B4658B" w:rsidP="00812550">
            <w:pPr>
              <w:rPr>
                <w:rFonts w:cs="Arial"/>
              </w:rPr>
            </w:pPr>
            <w:r>
              <w:rPr>
                <w:rFonts w:cs="Arial"/>
              </w:rPr>
              <w:t xml:space="preserve">Signal Description: </w:t>
            </w:r>
          </w:p>
          <w:p w14:paraId="575A2AA4" w14:textId="77777777" w:rsidR="00B4658B" w:rsidRDefault="00B4658B" w:rsidP="00812550">
            <w:pPr>
              <w:rPr>
                <w:rFonts w:cs="Arial"/>
              </w:rPr>
            </w:pPr>
            <w:r>
              <w:rPr>
                <w:rFonts w:cs="Arial"/>
              </w:rPr>
              <w:t>Contains the memory location to be used in the settings update</w:t>
            </w:r>
          </w:p>
          <w:p w14:paraId="3922B8DC" w14:textId="77777777" w:rsidR="00B4658B" w:rsidRDefault="00B4658B" w:rsidP="00812550">
            <w:pPr>
              <w:rPr>
                <w:rFonts w:cs="Arial"/>
              </w:rPr>
            </w:pPr>
          </w:p>
          <w:p w14:paraId="041A9D40" w14:textId="77777777" w:rsidR="00B4658B" w:rsidRPr="00275823" w:rsidRDefault="00B4658B" w:rsidP="00812550">
            <w:pPr>
              <w:rPr>
                <w:rFonts w:cs="Arial"/>
                <w:color w:val="000000"/>
              </w:rPr>
            </w:pPr>
            <w:r>
              <w:rPr>
                <w:rFonts w:cs="Arial"/>
                <w:color w:val="000000"/>
              </w:rPr>
              <w:t>Sent to:</w:t>
            </w:r>
          </w:p>
          <w:p w14:paraId="0C0F651D" w14:textId="77777777" w:rsidR="00B4658B" w:rsidRPr="0046598F" w:rsidRDefault="00B4658B" w:rsidP="00812550">
            <w:pPr>
              <w:pStyle w:val="ListParagraph"/>
              <w:numPr>
                <w:ilvl w:val="0"/>
                <w:numId w:val="12"/>
              </w:numPr>
              <w:rPr>
                <w:rFonts w:cs="Arial"/>
                <w:color w:val="000000"/>
              </w:rPr>
            </w:pPr>
            <w:r>
              <w:rPr>
                <w:noProof/>
              </w:rPr>
              <w:drawing>
                <wp:inline distT="0" distB="0" distL="0" distR="0" wp14:anchorId="01A66639" wp14:editId="67AC47D6">
                  <wp:extent cx="152400" cy="152400"/>
                  <wp:effectExtent l="0" t="0" r="0" b="0"/>
                  <wp:docPr id="84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916d72465fe460a71dc1ba12c1d3d" w:history="1">
              <w:r>
                <w:rPr>
                  <w:rStyle w:val="Hyperlink"/>
                  <w:rFonts w:cs="Arial"/>
                  <w:color w:val="000000"/>
                </w:rPr>
                <w:t>Store Pedals Position</w:t>
              </w:r>
            </w:hyperlink>
          </w:p>
          <w:p w14:paraId="45A6BA3D" w14:textId="77777777" w:rsidR="00B4658B" w:rsidRPr="0046598F" w:rsidRDefault="00B4658B" w:rsidP="00812550">
            <w:pPr>
              <w:pStyle w:val="ListParagraph"/>
              <w:numPr>
                <w:ilvl w:val="0"/>
                <w:numId w:val="12"/>
              </w:numPr>
              <w:rPr>
                <w:rFonts w:cs="Arial"/>
                <w:color w:val="000000"/>
              </w:rPr>
            </w:pPr>
            <w:r>
              <w:rPr>
                <w:noProof/>
              </w:rPr>
              <w:drawing>
                <wp:inline distT="0" distB="0" distL="0" distR="0" wp14:anchorId="574CC03F" wp14:editId="36781E95">
                  <wp:extent cx="152400" cy="152400"/>
                  <wp:effectExtent l="0" t="0" r="0" b="0"/>
                  <wp:docPr id="84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tc>
      </w:tr>
    </w:tbl>
    <w:p w14:paraId="4359DD46" w14:textId="77777777" w:rsidR="00B4658B" w:rsidRDefault="00B4658B" w:rsidP="00B4658B">
      <w:pPr>
        <w:pStyle w:val="Heading4"/>
      </w:pPr>
      <w:r>
        <w:t>Logical</w:t>
      </w:r>
      <w:r w:rsidRPr="00F15706">
        <w:t xml:space="preserve"> Parameters</w:t>
      </w:r>
    </w:p>
    <w:p w14:paraId="698AAD27" w14:textId="77777777" w:rsidR="00B4658B" w:rsidRDefault="00B4658B" w:rsidP="00B4658B"/>
    <w:p w14:paraId="0821B27F" w14:textId="77777777" w:rsidR="00B4658B" w:rsidRDefault="00B4658B" w:rsidP="00B4658B">
      <w:r w:rsidRPr="005067FC">
        <w:rPr>
          <w:i/>
          <w:color w:val="A6A6A6" w:themeColor="background1" w:themeShade="A6"/>
        </w:rPr>
        <w:t>Not supported by MagicDraw report generation.</w:t>
      </w:r>
    </w:p>
    <w:p w14:paraId="0FC9793F" w14:textId="77777777" w:rsidR="00B4658B" w:rsidRDefault="00B4658B" w:rsidP="00B4658B">
      <w:pPr>
        <w:pStyle w:val="Heading3"/>
      </w:pPr>
      <w:r>
        <w:t>Function Modeling</w:t>
      </w:r>
    </w:p>
    <w:p w14:paraId="3F3D27D3" w14:textId="77777777" w:rsidR="00B4658B" w:rsidRPr="00C75AE5" w:rsidRDefault="00B4658B" w:rsidP="00B4658B"/>
    <w:p w14:paraId="282D9D80" w14:textId="77777777" w:rsidR="00B4658B" w:rsidRDefault="00B4658B" w:rsidP="00B4658B">
      <w:pPr>
        <w:pStyle w:val="Heading4"/>
        <w:numPr>
          <w:ilvl w:val="3"/>
          <w:numId w:val="4"/>
        </w:numPr>
      </w:pPr>
      <w:r>
        <w:t>Use Cases</w:t>
      </w:r>
    </w:p>
    <w:p w14:paraId="78FFF4CA" w14:textId="77777777" w:rsidR="00B4658B" w:rsidRDefault="00B4658B" w:rsidP="00B4658B"/>
    <w:p w14:paraId="0E5ED98E" w14:textId="77777777" w:rsidR="00B4658B" w:rsidRPr="005067FC" w:rsidRDefault="00B4658B" w:rsidP="00B4658B">
      <w:pPr>
        <w:rPr>
          <w:i/>
          <w:color w:val="A6A6A6" w:themeColor="background1" w:themeShade="A6"/>
        </w:rPr>
      </w:pPr>
      <w:r w:rsidRPr="005067FC">
        <w:rPr>
          <w:i/>
          <w:color w:val="A6A6A6" w:themeColor="background1" w:themeShade="A6"/>
        </w:rPr>
        <w:t>Not supported by MagicDraw report generation.</w:t>
      </w:r>
    </w:p>
    <w:p w14:paraId="67CCCCEA" w14:textId="77777777" w:rsidR="00B4658B" w:rsidRDefault="00B4658B" w:rsidP="00B4658B">
      <w:pPr>
        <w:pStyle w:val="Heading4"/>
        <w:numPr>
          <w:ilvl w:val="3"/>
          <w:numId w:val="4"/>
        </w:numPr>
      </w:pPr>
      <w:r>
        <w:t>State Charts / Activity Diagrams / Sequence Diagrams / Decision Tables</w:t>
      </w:r>
    </w:p>
    <w:p w14:paraId="36DE0CEB" w14:textId="77777777" w:rsidR="00B4658B" w:rsidRDefault="00B4658B" w:rsidP="00B4658B"/>
    <w:p w14:paraId="7FA25A06" w14:textId="77777777" w:rsidR="00B4658B" w:rsidRDefault="00B4658B" w:rsidP="00B4658B">
      <w:pPr>
        <w:contextualSpacing/>
        <w:jc w:val="center"/>
      </w:pPr>
      <w:r>
        <w:rPr>
          <w:noProof/>
        </w:rPr>
        <w:lastRenderedPageBreak/>
        <w:drawing>
          <wp:inline distT="0" distB="0" distL="0" distR="0" wp14:anchorId="393A10F9" wp14:editId="03A9E7F1">
            <wp:extent cx="6466204" cy="3844549"/>
            <wp:effectExtent l="0" t="0" r="0" b="0"/>
            <wp:docPr id="846" name="Picture 1617434902.png" descr="161743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617434902.png"/>
                    <pic:cNvPicPr/>
                  </pic:nvPicPr>
                  <pic:blipFill>
                    <a:blip r:embed="rId257" cstate="print"/>
                    <a:stretch>
                      <a:fillRect/>
                    </a:stretch>
                  </pic:blipFill>
                  <pic:spPr>
                    <a:xfrm>
                      <a:off x="0" y="0"/>
                      <a:ext cx="6466204" cy="3844549"/>
                    </a:xfrm>
                    <a:prstGeom prst="rect">
                      <a:avLst/>
                    </a:prstGeom>
                  </pic:spPr>
                </pic:pic>
              </a:graphicData>
            </a:graphic>
          </wp:inline>
        </w:drawing>
      </w:r>
    </w:p>
    <w:p w14:paraId="1264A366" w14:textId="77777777" w:rsidR="00B4658B" w:rsidRPr="00294100" w:rsidRDefault="00B4658B" w:rsidP="00B4658B">
      <w:pPr>
        <w:pStyle w:val="Caption"/>
      </w:pPr>
      <w:r w:rsidRPr="00BD03E8">
        <w:t xml:space="preserve">Figure </w:t>
      </w:r>
      <w:fldSimple w:instr=" SEQ Figure \* ARABIC ">
        <w:r>
          <w:rPr>
            <w:noProof/>
          </w:rPr>
          <w:t>3</w:t>
        </w:r>
      </w:fldSimple>
      <w:r w:rsidRPr="00BD03E8">
        <w:t>:</w:t>
      </w:r>
      <w:r>
        <w:t xml:space="preserve"> </w:t>
      </w:r>
      <w:r w:rsidRPr="00294100">
        <w:t>Read Pedals Current Position</w:t>
      </w:r>
    </w:p>
    <w:p w14:paraId="39DD466A" w14:textId="77777777" w:rsidR="00B4658B" w:rsidRPr="000A30CD" w:rsidRDefault="00B4658B" w:rsidP="00B4658B"/>
    <w:p w14:paraId="78E3197C" w14:textId="77777777" w:rsidR="00B4658B" w:rsidRPr="00834E12" w:rsidRDefault="00B4658B" w:rsidP="00B4658B"/>
    <w:p w14:paraId="3B55A71A" w14:textId="77777777" w:rsidR="00B4658B" w:rsidRDefault="00B4658B" w:rsidP="00B4658B">
      <w:pPr>
        <w:pStyle w:val="Heading3"/>
      </w:pPr>
      <w:r>
        <w:t>Function Requirements</w:t>
      </w:r>
    </w:p>
    <w:p w14:paraId="5FF8706D" w14:textId="77777777" w:rsidR="00B4658B" w:rsidRDefault="00B4658B" w:rsidP="00B4658B">
      <w:pPr>
        <w:pStyle w:val="Heading4"/>
      </w:pPr>
      <w:r>
        <w:t>Functional Requirements</w:t>
      </w:r>
    </w:p>
    <w:p w14:paraId="58FDF996" w14:textId="77777777" w:rsidR="00B4658B" w:rsidRDefault="00B4658B" w:rsidP="00B4658B">
      <w:pPr>
        <w:pStyle w:val="Heading5"/>
      </w:pPr>
      <w:r>
        <w:t>Normal Operation</w:t>
      </w:r>
    </w:p>
    <w:p w14:paraId="225CD03A" w14:textId="77777777" w:rsidR="00B4658B" w:rsidRDefault="00B4658B" w:rsidP="00B4658B"/>
    <w:p w14:paraId="5DAD07A7" w14:textId="77777777" w:rsidR="00B4658B" w:rsidRPr="0017445F" w:rsidRDefault="00B4658B" w:rsidP="00B4658B">
      <w:pPr>
        <w:pStyle w:val="RERequirement"/>
        <w:shd w:val="clear" w:color="auto" w:fill="F2F2F2" w:themeFill="background1" w:themeFillShade="F2"/>
      </w:pPr>
      <w:r>
        <w:t>34 Personalization - Memory Store 2</w:t>
      </w:r>
    </w:p>
    <w:p w14:paraId="520B6F8D" w14:textId="77777777" w:rsidR="00B4658B" w:rsidRDefault="00B4658B" w:rsidP="00B4658B">
      <w:pPr>
        <w:rPr>
          <w:rFonts w:cs="Arial"/>
        </w:rPr>
      </w:pPr>
      <w:r>
        <w:rPr>
          <w:rFonts w:cs="Arial"/>
        </w:rPr>
        <w:t>When the 'Display HMI' function receives 'Memory Command' as 'Store + the memory location' then the 'Display HMI' function shall display a Classic Memory store prompt to the user indicating which profile successfully stored</w:t>
      </w:r>
    </w:p>
    <w:p w14:paraId="1BC364EB" w14:textId="77777777" w:rsidR="00B4658B" w:rsidRPr="00C66B68" w:rsidRDefault="00B4658B" w:rsidP="00B4658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658B" w:rsidRPr="00FD127C" w14:paraId="42A2D01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3460B" w14:textId="77777777" w:rsidR="00B4658B" w:rsidRPr="00FD127C" w:rsidRDefault="00B4658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34</w:t>
            </w:r>
          </w:p>
        </w:tc>
      </w:tr>
      <w:tr w:rsidR="00B4658B" w:rsidRPr="00FD127C" w14:paraId="5F34B04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5CFC1" w14:textId="77777777" w:rsidR="00B4658B" w:rsidRPr="00FD127C" w:rsidRDefault="00B4658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0114F" w14:textId="77777777" w:rsidR="00B4658B" w:rsidRDefault="00B4658B" w:rsidP="00812550"/>
        </w:tc>
      </w:tr>
      <w:tr w:rsidR="00B4658B" w:rsidRPr="00FD127C" w14:paraId="47FA24D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B96EC" w14:textId="77777777" w:rsidR="00B4658B" w:rsidRPr="00FD127C" w:rsidRDefault="00B4658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98A43" w14:textId="77777777" w:rsidR="00B4658B" w:rsidRDefault="00B4658B" w:rsidP="00812550"/>
        </w:tc>
      </w:tr>
      <w:tr w:rsidR="00B4658B" w:rsidRPr="00FD127C" w14:paraId="17B96D6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38F7D" w14:textId="77777777" w:rsidR="00B4658B" w:rsidRPr="00FD127C" w:rsidRDefault="00B4658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48A46" w14:textId="77777777" w:rsidR="00B4658B" w:rsidRDefault="00B4658B" w:rsidP="00812550"/>
        </w:tc>
      </w:tr>
      <w:tr w:rsidR="00B4658B" w:rsidRPr="00FD127C" w14:paraId="4BE89AA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7F22C" w14:textId="77777777" w:rsidR="00B4658B" w:rsidRPr="00FD127C" w:rsidRDefault="00B4658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25A54"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5001E9" w14:textId="77777777" w:rsidR="00B4658B" w:rsidRPr="00FD127C" w:rsidRDefault="00B4658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626BA" w14:textId="77777777" w:rsidR="00B4658B" w:rsidRDefault="00B4658B" w:rsidP="00812550"/>
        </w:tc>
      </w:tr>
      <w:tr w:rsidR="00B4658B" w:rsidRPr="00FD127C" w14:paraId="4819982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25795" w14:textId="77777777" w:rsidR="00B4658B" w:rsidRPr="00FD127C" w:rsidRDefault="00B4658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6B137"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96CC3" w14:textId="77777777" w:rsidR="00B4658B" w:rsidRPr="00FD127C" w:rsidRDefault="00B4658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E5041" w14:textId="77777777" w:rsidR="00B4658B" w:rsidRDefault="00B4658B" w:rsidP="00812550"/>
        </w:tc>
      </w:tr>
      <w:tr w:rsidR="00B4658B" w:rsidRPr="00FD127C" w14:paraId="2C39E99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F7933" w14:textId="77777777" w:rsidR="00B4658B" w:rsidRPr="00FD127C" w:rsidRDefault="00B4658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094942" w14:textId="77777777" w:rsidR="00B4658B" w:rsidRDefault="00B4658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C3781" w14:textId="77777777" w:rsidR="00B4658B" w:rsidRPr="00FD127C" w:rsidRDefault="00B4658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A1121"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FDA7C" w14:textId="77777777" w:rsidR="00B4658B" w:rsidRPr="00FD127C" w:rsidRDefault="00B4658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D8310" w14:textId="77777777" w:rsidR="00B4658B" w:rsidRDefault="00B4658B" w:rsidP="00812550"/>
        </w:tc>
      </w:tr>
      <w:tr w:rsidR="00B4658B" w:rsidRPr="00FD127C" w14:paraId="5E3E966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C3D59F" w14:textId="77777777" w:rsidR="00B4658B" w:rsidRPr="00FD127C" w:rsidRDefault="002E13E1" w:rsidP="00812550">
            <w:pPr>
              <w:rPr>
                <w:rFonts w:cs="Arial"/>
                <w:bCs/>
                <w:color w:val="808080" w:themeColor="background1" w:themeShade="80"/>
                <w:sz w:val="16"/>
                <w:szCs w:val="14"/>
              </w:rPr>
            </w:pPr>
            <w:hyperlink r:id="rId258" w:history="1">
              <w:r w:rsidR="00B4658B" w:rsidRPr="00FD127C">
                <w:rPr>
                  <w:rStyle w:val="Hyperlink"/>
                  <w:rFonts w:cs="Arial"/>
                  <w:bCs/>
                  <w:sz w:val="16"/>
                  <w:szCs w:val="14"/>
                </w:rPr>
                <w:t>Req. Template</w:t>
              </w:r>
            </w:hyperlink>
            <w:r w:rsidR="00B4658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E70756" w14:textId="77777777" w:rsidR="00B4658B" w:rsidRPr="00FD127C" w:rsidRDefault="00B4658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12829" w14:textId="77777777" w:rsidR="00B4658B" w:rsidRPr="00FD127C" w:rsidRDefault="00B4658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1C70F1" w14:textId="77777777" w:rsidR="00B4658B" w:rsidRDefault="00B4658B" w:rsidP="00B4658B"/>
    <w:p w14:paraId="382595A2" w14:textId="77777777" w:rsidR="00B4658B" w:rsidRPr="0017445F" w:rsidRDefault="00B4658B" w:rsidP="00B4658B">
      <w:pPr>
        <w:pStyle w:val="RERequirement"/>
        <w:shd w:val="clear" w:color="auto" w:fill="F2F2F2" w:themeFill="background1" w:themeFillShade="F2"/>
      </w:pPr>
      <w:r>
        <w:t>39 Personalization - Memory Store and Personal Portable Profile</w:t>
      </w:r>
    </w:p>
    <w:p w14:paraId="14EA37A7" w14:textId="77777777" w:rsidR="00B4658B" w:rsidRDefault="00B4658B" w:rsidP="00B4658B">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7865C64D" w14:textId="77777777" w:rsidR="00B4658B" w:rsidRDefault="00B4658B" w:rsidP="00B4658B">
      <w:pPr>
        <w:rPr>
          <w:rFonts w:cs="Arial"/>
        </w:rPr>
      </w:pPr>
      <w:r>
        <w:rPr>
          <w:rFonts w:cs="Arial"/>
        </w:rPr>
        <w:t>- Read Mirrors Current Position</w:t>
      </w:r>
    </w:p>
    <w:p w14:paraId="7375607F" w14:textId="77777777" w:rsidR="00B4658B" w:rsidRDefault="00B4658B" w:rsidP="00B4658B">
      <w:pPr>
        <w:rPr>
          <w:rFonts w:cs="Arial"/>
        </w:rPr>
      </w:pPr>
      <w:r>
        <w:rPr>
          <w:rFonts w:cs="Arial"/>
        </w:rPr>
        <w:t>- Read Seat Current Position</w:t>
      </w:r>
    </w:p>
    <w:p w14:paraId="7903D0F5" w14:textId="77777777" w:rsidR="00B4658B" w:rsidRDefault="00B4658B" w:rsidP="00B4658B">
      <w:pPr>
        <w:rPr>
          <w:rFonts w:cs="Arial"/>
        </w:rPr>
      </w:pPr>
      <w:r>
        <w:rPr>
          <w:rFonts w:cs="Arial"/>
        </w:rPr>
        <w:t>- Read Steering Current Position</w:t>
      </w:r>
    </w:p>
    <w:p w14:paraId="22744BB4" w14:textId="77777777" w:rsidR="00B4658B" w:rsidRDefault="00B4658B" w:rsidP="00B4658B">
      <w:pPr>
        <w:rPr>
          <w:rFonts w:cs="Arial"/>
        </w:rPr>
      </w:pPr>
      <w:r>
        <w:rPr>
          <w:rFonts w:cs="Arial"/>
        </w:rPr>
        <w:t>- Read Pedals Current Position</w:t>
      </w:r>
    </w:p>
    <w:p w14:paraId="6289063D" w14:textId="77777777" w:rsidR="00B4658B" w:rsidRDefault="00B4658B" w:rsidP="00B4658B">
      <w:pPr>
        <w:rPr>
          <w:rFonts w:cs="Arial"/>
        </w:rPr>
      </w:pPr>
      <w:r>
        <w:rPr>
          <w:rFonts w:cs="Arial"/>
        </w:rPr>
        <w:lastRenderedPageBreak/>
        <w:t>- Read AHUD Current Brightness"</w:t>
      </w:r>
    </w:p>
    <w:p w14:paraId="3DC147CC" w14:textId="77777777" w:rsidR="00B4658B" w:rsidRPr="00C66B68" w:rsidRDefault="00B4658B" w:rsidP="00B4658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658B" w:rsidRPr="00FD127C" w14:paraId="14078E5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C3DB1" w14:textId="77777777" w:rsidR="00B4658B" w:rsidRPr="00FD127C" w:rsidRDefault="00B4658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B4658B" w:rsidRPr="00FD127C" w14:paraId="39B4A7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B52D5" w14:textId="77777777" w:rsidR="00B4658B" w:rsidRPr="00FD127C" w:rsidRDefault="00B4658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55898" w14:textId="77777777" w:rsidR="00B4658B" w:rsidRDefault="00B4658B" w:rsidP="00812550"/>
        </w:tc>
      </w:tr>
      <w:tr w:rsidR="00B4658B" w:rsidRPr="00FD127C" w14:paraId="445DC0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2D903" w14:textId="77777777" w:rsidR="00B4658B" w:rsidRPr="00FD127C" w:rsidRDefault="00B4658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C3017" w14:textId="77777777" w:rsidR="00B4658B" w:rsidRDefault="00B4658B" w:rsidP="00812550"/>
        </w:tc>
      </w:tr>
      <w:tr w:rsidR="00B4658B" w:rsidRPr="00FD127C" w14:paraId="2221C4B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61413" w14:textId="77777777" w:rsidR="00B4658B" w:rsidRPr="00FD127C" w:rsidRDefault="00B4658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D0B92" w14:textId="77777777" w:rsidR="00B4658B" w:rsidRDefault="00B4658B" w:rsidP="00812550"/>
        </w:tc>
      </w:tr>
      <w:tr w:rsidR="00B4658B" w:rsidRPr="00FD127C" w14:paraId="34F02B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58BA9" w14:textId="77777777" w:rsidR="00B4658B" w:rsidRPr="00FD127C" w:rsidRDefault="00B4658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B95AF"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A1265" w14:textId="77777777" w:rsidR="00B4658B" w:rsidRPr="00FD127C" w:rsidRDefault="00B4658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6092E6" w14:textId="77777777" w:rsidR="00B4658B" w:rsidRDefault="00B4658B" w:rsidP="00812550"/>
        </w:tc>
      </w:tr>
      <w:tr w:rsidR="00B4658B" w:rsidRPr="00FD127C" w14:paraId="36DCEEE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AD59C" w14:textId="77777777" w:rsidR="00B4658B" w:rsidRPr="00FD127C" w:rsidRDefault="00B4658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1CDB7" w14:textId="77777777" w:rsidR="00B4658B" w:rsidRPr="00FD127C" w:rsidRDefault="00B4658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833C6F8" wp14:editId="6564D755">
                  <wp:extent cx="152400" cy="152400"/>
                  <wp:effectExtent l="0" t="0" r="0" b="0"/>
                  <wp:docPr id="84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DABB1" w14:textId="77777777" w:rsidR="00B4658B" w:rsidRPr="00FD127C" w:rsidRDefault="00B4658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E06059" w14:textId="77777777" w:rsidR="00B4658B" w:rsidRDefault="00B4658B" w:rsidP="00812550"/>
        </w:tc>
      </w:tr>
      <w:tr w:rsidR="00B4658B" w:rsidRPr="00FD127C" w14:paraId="04E02B2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5F313" w14:textId="77777777" w:rsidR="00B4658B" w:rsidRPr="00FD127C" w:rsidRDefault="00B4658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0B13F7" w14:textId="77777777" w:rsidR="00B4658B" w:rsidRDefault="00B4658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9D26E" w14:textId="77777777" w:rsidR="00B4658B" w:rsidRPr="00FD127C" w:rsidRDefault="00B4658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AAECA"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03348" w14:textId="77777777" w:rsidR="00B4658B" w:rsidRPr="00FD127C" w:rsidRDefault="00B4658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C17F7" w14:textId="77777777" w:rsidR="00B4658B" w:rsidRDefault="00B4658B" w:rsidP="00812550"/>
        </w:tc>
      </w:tr>
      <w:tr w:rsidR="00B4658B" w:rsidRPr="00FD127C" w14:paraId="3AEEA4D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E481DD" w14:textId="77777777" w:rsidR="00B4658B" w:rsidRPr="00FD127C" w:rsidRDefault="002E13E1" w:rsidP="00812550">
            <w:pPr>
              <w:rPr>
                <w:rFonts w:cs="Arial"/>
                <w:bCs/>
                <w:color w:val="808080" w:themeColor="background1" w:themeShade="80"/>
                <w:sz w:val="16"/>
                <w:szCs w:val="14"/>
              </w:rPr>
            </w:pPr>
            <w:hyperlink r:id="rId259" w:history="1">
              <w:r w:rsidR="00B4658B" w:rsidRPr="00FD127C">
                <w:rPr>
                  <w:rStyle w:val="Hyperlink"/>
                  <w:rFonts w:cs="Arial"/>
                  <w:bCs/>
                  <w:sz w:val="16"/>
                  <w:szCs w:val="14"/>
                </w:rPr>
                <w:t>Req. Template</w:t>
              </w:r>
            </w:hyperlink>
            <w:r w:rsidR="00B4658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6B714" w14:textId="77777777" w:rsidR="00B4658B" w:rsidRPr="00FD127C" w:rsidRDefault="00B4658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A5228" w14:textId="77777777" w:rsidR="00B4658B" w:rsidRPr="00FD127C" w:rsidRDefault="00B4658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36C3EA" w14:textId="77777777" w:rsidR="00B4658B" w:rsidRDefault="00B4658B" w:rsidP="00B4658B"/>
    <w:p w14:paraId="0006D2DC" w14:textId="77777777" w:rsidR="00B4658B" w:rsidRPr="0017445F" w:rsidRDefault="00B4658B" w:rsidP="00B4658B">
      <w:pPr>
        <w:pStyle w:val="RERequirement"/>
        <w:shd w:val="clear" w:color="auto" w:fill="F2F2F2" w:themeFill="background1" w:themeFillShade="F2"/>
      </w:pPr>
      <w:r>
        <w:t xml:space="preserve">103 Diagnostics - Technician 1 </w:t>
      </w:r>
    </w:p>
    <w:p w14:paraId="20D3F64D" w14:textId="77777777" w:rsidR="00B4658B" w:rsidRDefault="00B4658B" w:rsidP="00B4658B">
      <w:pPr>
        <w:rPr>
          <w:rFonts w:cs="Arial"/>
        </w:rPr>
      </w:pPr>
      <w:r>
        <w:rPr>
          <w:rFonts w:cs="Arial"/>
        </w:rPr>
        <w:t>When receiving a request to write from the Diagnostics System while in Diagnostic Mode the Classic Memory Settings System shall apply the request</w:t>
      </w:r>
    </w:p>
    <w:p w14:paraId="7E9C9A2C" w14:textId="77777777" w:rsidR="00B4658B" w:rsidRPr="00C66B68" w:rsidRDefault="00B4658B" w:rsidP="00B4658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658B" w:rsidRPr="00FD127C" w14:paraId="46B9A19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D38C49" w14:textId="77777777" w:rsidR="00B4658B" w:rsidRPr="00FD127C" w:rsidRDefault="00B4658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B4658B" w:rsidRPr="00FD127C" w14:paraId="5C854E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7F15F" w14:textId="77777777" w:rsidR="00B4658B" w:rsidRPr="00FD127C" w:rsidRDefault="00B4658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39E1B" w14:textId="77777777" w:rsidR="00B4658B" w:rsidRDefault="00B4658B" w:rsidP="00812550"/>
        </w:tc>
      </w:tr>
      <w:tr w:rsidR="00B4658B" w:rsidRPr="00FD127C" w14:paraId="63BAFD5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1E4C32" w14:textId="77777777" w:rsidR="00B4658B" w:rsidRPr="00FD127C" w:rsidRDefault="00B4658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DCE2B" w14:textId="77777777" w:rsidR="00B4658B" w:rsidRDefault="00B4658B" w:rsidP="00812550"/>
        </w:tc>
      </w:tr>
      <w:tr w:rsidR="00B4658B" w:rsidRPr="00FD127C" w14:paraId="7D53870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60760" w14:textId="77777777" w:rsidR="00B4658B" w:rsidRPr="00FD127C" w:rsidRDefault="00B4658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5B667" w14:textId="77777777" w:rsidR="00B4658B" w:rsidRDefault="00B4658B" w:rsidP="00812550"/>
        </w:tc>
      </w:tr>
      <w:tr w:rsidR="00B4658B" w:rsidRPr="00FD127C" w14:paraId="078EFD0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FE9E5" w14:textId="77777777" w:rsidR="00B4658B" w:rsidRPr="00FD127C" w:rsidRDefault="00B4658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C9B48"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DEFA1" w14:textId="77777777" w:rsidR="00B4658B" w:rsidRPr="00FD127C" w:rsidRDefault="00B4658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E9821" w14:textId="77777777" w:rsidR="00B4658B" w:rsidRDefault="00B4658B" w:rsidP="00812550"/>
        </w:tc>
      </w:tr>
      <w:tr w:rsidR="00B4658B" w:rsidRPr="00FD127C" w14:paraId="155067C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D1976" w14:textId="77777777" w:rsidR="00B4658B" w:rsidRPr="00FD127C" w:rsidRDefault="00B4658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66E47" w14:textId="77777777" w:rsidR="00B4658B" w:rsidRPr="00FD127C" w:rsidRDefault="00B4658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8A5BD68" wp14:editId="39601D57">
                  <wp:extent cx="152400" cy="152400"/>
                  <wp:effectExtent l="0" t="0" r="0" b="0"/>
                  <wp:docPr id="85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16C4B" w14:textId="77777777" w:rsidR="00B4658B" w:rsidRPr="00FD127C" w:rsidRDefault="00B4658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42C33" w14:textId="77777777" w:rsidR="00B4658B" w:rsidRDefault="00B4658B" w:rsidP="00812550"/>
        </w:tc>
      </w:tr>
      <w:tr w:rsidR="00B4658B" w:rsidRPr="00FD127C" w14:paraId="751DB42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A59E5" w14:textId="77777777" w:rsidR="00B4658B" w:rsidRPr="00FD127C" w:rsidRDefault="00B4658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771CB" w14:textId="77777777" w:rsidR="00B4658B" w:rsidRDefault="00B4658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55D27" w14:textId="77777777" w:rsidR="00B4658B" w:rsidRPr="00FD127C" w:rsidRDefault="00B4658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363EE"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D753C" w14:textId="77777777" w:rsidR="00B4658B" w:rsidRPr="00FD127C" w:rsidRDefault="00B4658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D7351E" w14:textId="77777777" w:rsidR="00B4658B" w:rsidRDefault="00B4658B" w:rsidP="00812550"/>
        </w:tc>
      </w:tr>
      <w:tr w:rsidR="00B4658B" w:rsidRPr="00FD127C" w14:paraId="0689402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966BAF" w14:textId="77777777" w:rsidR="00B4658B" w:rsidRPr="00FD127C" w:rsidRDefault="002E13E1" w:rsidP="00812550">
            <w:pPr>
              <w:rPr>
                <w:rFonts w:cs="Arial"/>
                <w:bCs/>
                <w:color w:val="808080" w:themeColor="background1" w:themeShade="80"/>
                <w:sz w:val="16"/>
                <w:szCs w:val="14"/>
              </w:rPr>
            </w:pPr>
            <w:hyperlink r:id="rId260" w:history="1">
              <w:r w:rsidR="00B4658B" w:rsidRPr="00FD127C">
                <w:rPr>
                  <w:rStyle w:val="Hyperlink"/>
                  <w:rFonts w:cs="Arial"/>
                  <w:bCs/>
                  <w:sz w:val="16"/>
                  <w:szCs w:val="14"/>
                </w:rPr>
                <w:t>Req. Template</w:t>
              </w:r>
            </w:hyperlink>
            <w:r w:rsidR="00B4658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DCEC0" w14:textId="77777777" w:rsidR="00B4658B" w:rsidRPr="00FD127C" w:rsidRDefault="00B4658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E15BBD" w14:textId="77777777" w:rsidR="00B4658B" w:rsidRPr="00FD127C" w:rsidRDefault="00B4658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6EA727" w14:textId="77777777" w:rsidR="00B4658B" w:rsidRDefault="00B4658B" w:rsidP="00B4658B"/>
    <w:p w14:paraId="620F6998" w14:textId="77777777" w:rsidR="00B4658B" w:rsidRPr="0017445F" w:rsidRDefault="00B4658B" w:rsidP="00B4658B">
      <w:pPr>
        <w:pStyle w:val="RERequirement"/>
        <w:shd w:val="clear" w:color="auto" w:fill="F2F2F2" w:themeFill="background1" w:themeFillShade="F2"/>
      </w:pPr>
      <w:r>
        <w:t>104 Diagnostics - Technician 2</w:t>
      </w:r>
    </w:p>
    <w:p w14:paraId="0452D1AD" w14:textId="77777777" w:rsidR="00B4658B" w:rsidRDefault="00B4658B" w:rsidP="00B4658B">
      <w:pPr>
        <w:rPr>
          <w:rFonts w:cs="Arial"/>
        </w:rPr>
      </w:pPr>
      <w:r>
        <w:rPr>
          <w:rFonts w:cs="Arial"/>
        </w:rPr>
        <w:t>When receiving a request to write from the Diagnostics System while in Diagnostic Mode the Easy Entry Easy Exit System shall apply the request</w:t>
      </w:r>
    </w:p>
    <w:p w14:paraId="78428B13" w14:textId="77777777" w:rsidR="00B4658B" w:rsidRPr="00C66B68" w:rsidRDefault="00B4658B" w:rsidP="00B4658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658B" w:rsidRPr="00FD127C" w14:paraId="0818615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E3EB5" w14:textId="77777777" w:rsidR="00B4658B" w:rsidRPr="00FD127C" w:rsidRDefault="00B4658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B4658B" w:rsidRPr="00FD127C" w14:paraId="382FE7A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A7024" w14:textId="77777777" w:rsidR="00B4658B" w:rsidRPr="00FD127C" w:rsidRDefault="00B4658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CD763" w14:textId="77777777" w:rsidR="00B4658B" w:rsidRDefault="00B4658B" w:rsidP="00812550"/>
        </w:tc>
      </w:tr>
      <w:tr w:rsidR="00B4658B" w:rsidRPr="00FD127C" w14:paraId="0B1BBFB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6C0B8" w14:textId="77777777" w:rsidR="00B4658B" w:rsidRPr="00FD127C" w:rsidRDefault="00B4658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C1E85" w14:textId="77777777" w:rsidR="00B4658B" w:rsidRDefault="00B4658B" w:rsidP="00812550"/>
        </w:tc>
      </w:tr>
      <w:tr w:rsidR="00B4658B" w:rsidRPr="00FD127C" w14:paraId="1C8031D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5A7F1" w14:textId="77777777" w:rsidR="00B4658B" w:rsidRPr="00FD127C" w:rsidRDefault="00B4658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89CB3" w14:textId="77777777" w:rsidR="00B4658B" w:rsidRDefault="00B4658B" w:rsidP="00812550"/>
        </w:tc>
      </w:tr>
      <w:tr w:rsidR="00B4658B" w:rsidRPr="00FD127C" w14:paraId="5101B0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471B3" w14:textId="77777777" w:rsidR="00B4658B" w:rsidRPr="00FD127C" w:rsidRDefault="00B4658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ACF26"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9A6AB" w14:textId="77777777" w:rsidR="00B4658B" w:rsidRPr="00FD127C" w:rsidRDefault="00B4658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BBB00" w14:textId="77777777" w:rsidR="00B4658B" w:rsidRDefault="00B4658B" w:rsidP="00812550"/>
        </w:tc>
      </w:tr>
      <w:tr w:rsidR="00B4658B" w:rsidRPr="00FD127C" w14:paraId="126994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99BF0" w14:textId="77777777" w:rsidR="00B4658B" w:rsidRPr="00FD127C" w:rsidRDefault="00B4658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02053" w14:textId="77777777" w:rsidR="00B4658B" w:rsidRPr="00FD127C" w:rsidRDefault="00B4658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7527549" wp14:editId="716A53D3">
                  <wp:extent cx="152400" cy="152400"/>
                  <wp:effectExtent l="0" t="0" r="0" b="0"/>
                  <wp:docPr id="85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24FDB3" w14:textId="77777777" w:rsidR="00B4658B" w:rsidRPr="00FD127C" w:rsidRDefault="00B4658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2584EF" w14:textId="77777777" w:rsidR="00B4658B" w:rsidRDefault="00B4658B" w:rsidP="00812550"/>
        </w:tc>
      </w:tr>
      <w:tr w:rsidR="00B4658B" w:rsidRPr="00FD127C" w14:paraId="7B8E257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4A2E3" w14:textId="77777777" w:rsidR="00B4658B" w:rsidRPr="00FD127C" w:rsidRDefault="00B4658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9CB1C" w14:textId="77777777" w:rsidR="00B4658B" w:rsidRDefault="00B4658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1D9B3" w14:textId="77777777" w:rsidR="00B4658B" w:rsidRPr="00FD127C" w:rsidRDefault="00B4658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96A6A"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43BCD" w14:textId="77777777" w:rsidR="00B4658B" w:rsidRPr="00FD127C" w:rsidRDefault="00B4658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6F267" w14:textId="77777777" w:rsidR="00B4658B" w:rsidRDefault="00B4658B" w:rsidP="00812550"/>
        </w:tc>
      </w:tr>
      <w:tr w:rsidR="00B4658B" w:rsidRPr="00FD127C" w14:paraId="083DBD7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405472" w14:textId="77777777" w:rsidR="00B4658B" w:rsidRPr="00FD127C" w:rsidRDefault="002E13E1" w:rsidP="00812550">
            <w:pPr>
              <w:rPr>
                <w:rFonts w:cs="Arial"/>
                <w:bCs/>
                <w:color w:val="808080" w:themeColor="background1" w:themeShade="80"/>
                <w:sz w:val="16"/>
                <w:szCs w:val="14"/>
              </w:rPr>
            </w:pPr>
            <w:hyperlink r:id="rId261" w:history="1">
              <w:r w:rsidR="00B4658B" w:rsidRPr="00FD127C">
                <w:rPr>
                  <w:rStyle w:val="Hyperlink"/>
                  <w:rFonts w:cs="Arial"/>
                  <w:bCs/>
                  <w:sz w:val="16"/>
                  <w:szCs w:val="14"/>
                </w:rPr>
                <w:t>Req. Template</w:t>
              </w:r>
            </w:hyperlink>
            <w:r w:rsidR="00B4658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469F7" w14:textId="77777777" w:rsidR="00B4658B" w:rsidRPr="00FD127C" w:rsidRDefault="00B4658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91E652" w14:textId="77777777" w:rsidR="00B4658B" w:rsidRPr="00FD127C" w:rsidRDefault="00B4658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9A6ABA" w14:textId="77777777" w:rsidR="00B4658B" w:rsidRDefault="00B4658B" w:rsidP="00B4658B"/>
    <w:p w14:paraId="15FD3C03" w14:textId="77777777" w:rsidR="00B4658B" w:rsidRPr="0017445F" w:rsidRDefault="00B4658B" w:rsidP="00B4658B">
      <w:pPr>
        <w:pStyle w:val="RERequirement"/>
        <w:shd w:val="clear" w:color="auto" w:fill="F2F2F2" w:themeFill="background1" w:themeFillShade="F2"/>
      </w:pPr>
      <w:r>
        <w:t>105 Diagnostics - Technician 3</w:t>
      </w:r>
    </w:p>
    <w:p w14:paraId="2EF3FBC8" w14:textId="77777777" w:rsidR="00B4658B" w:rsidRDefault="00B4658B" w:rsidP="00B4658B">
      <w:pPr>
        <w:rPr>
          <w:rFonts w:cs="Arial"/>
        </w:rPr>
      </w:pPr>
      <w:r>
        <w:rPr>
          <w:rFonts w:cs="Arial"/>
        </w:rPr>
        <w:t>When receiving a request to read from the Diagnostics System while in Diagnostic Mode the Classic Memory Settings System shall send the requested data</w:t>
      </w:r>
    </w:p>
    <w:p w14:paraId="610F0670" w14:textId="77777777" w:rsidR="00B4658B" w:rsidRPr="00C66B68" w:rsidRDefault="00B4658B" w:rsidP="00B4658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658B" w:rsidRPr="00FD127C" w14:paraId="259FC96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6EE47" w14:textId="77777777" w:rsidR="00B4658B" w:rsidRPr="00FD127C" w:rsidRDefault="00B4658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B4658B" w:rsidRPr="00FD127C" w14:paraId="2B08DB7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D2876" w14:textId="77777777" w:rsidR="00B4658B" w:rsidRPr="00FD127C" w:rsidRDefault="00B4658B"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626BB" w14:textId="77777777" w:rsidR="00B4658B" w:rsidRDefault="00B4658B" w:rsidP="00812550"/>
        </w:tc>
      </w:tr>
      <w:tr w:rsidR="00B4658B" w:rsidRPr="00FD127C" w14:paraId="416AD60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8C7CB" w14:textId="77777777" w:rsidR="00B4658B" w:rsidRPr="00FD127C" w:rsidRDefault="00B4658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55C82" w14:textId="77777777" w:rsidR="00B4658B" w:rsidRDefault="00B4658B" w:rsidP="00812550"/>
        </w:tc>
      </w:tr>
      <w:tr w:rsidR="00B4658B" w:rsidRPr="00FD127C" w14:paraId="0C9301B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256A3" w14:textId="77777777" w:rsidR="00B4658B" w:rsidRPr="00FD127C" w:rsidRDefault="00B4658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2819D" w14:textId="77777777" w:rsidR="00B4658B" w:rsidRDefault="00B4658B" w:rsidP="00812550"/>
        </w:tc>
      </w:tr>
      <w:tr w:rsidR="00B4658B" w:rsidRPr="00FD127C" w14:paraId="69FE2B9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553E5" w14:textId="77777777" w:rsidR="00B4658B" w:rsidRPr="00FD127C" w:rsidRDefault="00B4658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0670D"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5E1A57" w14:textId="77777777" w:rsidR="00B4658B" w:rsidRPr="00FD127C" w:rsidRDefault="00B4658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25536C" w14:textId="77777777" w:rsidR="00B4658B" w:rsidRDefault="00B4658B" w:rsidP="00812550"/>
        </w:tc>
      </w:tr>
      <w:tr w:rsidR="00B4658B" w:rsidRPr="00FD127C" w14:paraId="30EEBC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AA255" w14:textId="77777777" w:rsidR="00B4658B" w:rsidRPr="00FD127C" w:rsidRDefault="00B4658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2815B" w14:textId="77777777" w:rsidR="00B4658B" w:rsidRPr="00FD127C" w:rsidRDefault="00B4658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71EAB7C" wp14:editId="0EA561D5">
                  <wp:extent cx="152400" cy="152400"/>
                  <wp:effectExtent l="0" t="0" r="0" b="0"/>
                  <wp:docPr id="85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7937CE" w14:textId="77777777" w:rsidR="00B4658B" w:rsidRPr="00FD127C" w:rsidRDefault="00B4658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5EB912" w14:textId="77777777" w:rsidR="00B4658B" w:rsidRDefault="00B4658B" w:rsidP="00812550"/>
        </w:tc>
      </w:tr>
      <w:tr w:rsidR="00B4658B" w:rsidRPr="00FD127C" w14:paraId="0CC5ADE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B720D5" w14:textId="77777777" w:rsidR="00B4658B" w:rsidRPr="00FD127C" w:rsidRDefault="00B4658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737493" w14:textId="77777777" w:rsidR="00B4658B" w:rsidRDefault="00B4658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C2C81" w14:textId="77777777" w:rsidR="00B4658B" w:rsidRPr="00FD127C" w:rsidRDefault="00B4658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42981"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90F23" w14:textId="77777777" w:rsidR="00B4658B" w:rsidRPr="00FD127C" w:rsidRDefault="00B4658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659F3" w14:textId="77777777" w:rsidR="00B4658B" w:rsidRDefault="00B4658B" w:rsidP="00812550"/>
        </w:tc>
      </w:tr>
      <w:tr w:rsidR="00B4658B" w:rsidRPr="00FD127C" w14:paraId="3D0A6B6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AC21C0" w14:textId="77777777" w:rsidR="00B4658B" w:rsidRPr="00FD127C" w:rsidRDefault="002E13E1" w:rsidP="00812550">
            <w:pPr>
              <w:rPr>
                <w:rFonts w:cs="Arial"/>
                <w:bCs/>
                <w:color w:val="808080" w:themeColor="background1" w:themeShade="80"/>
                <w:sz w:val="16"/>
                <w:szCs w:val="14"/>
              </w:rPr>
            </w:pPr>
            <w:hyperlink r:id="rId262" w:history="1">
              <w:r w:rsidR="00B4658B" w:rsidRPr="00FD127C">
                <w:rPr>
                  <w:rStyle w:val="Hyperlink"/>
                  <w:rFonts w:cs="Arial"/>
                  <w:bCs/>
                  <w:sz w:val="16"/>
                  <w:szCs w:val="14"/>
                </w:rPr>
                <w:t>Req. Template</w:t>
              </w:r>
            </w:hyperlink>
            <w:r w:rsidR="00B4658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977F24" w14:textId="77777777" w:rsidR="00B4658B" w:rsidRPr="00FD127C" w:rsidRDefault="00B4658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5715B" w14:textId="77777777" w:rsidR="00B4658B" w:rsidRPr="00FD127C" w:rsidRDefault="00B4658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C722DC" w14:textId="77777777" w:rsidR="00B4658B" w:rsidRDefault="00B4658B" w:rsidP="00B4658B"/>
    <w:p w14:paraId="199146F6" w14:textId="77777777" w:rsidR="00B4658B" w:rsidRPr="0017445F" w:rsidRDefault="00B4658B" w:rsidP="00B4658B">
      <w:pPr>
        <w:pStyle w:val="RERequirement"/>
        <w:shd w:val="clear" w:color="auto" w:fill="F2F2F2" w:themeFill="background1" w:themeFillShade="F2"/>
      </w:pPr>
      <w:r>
        <w:t>106 Diagnostics - Technician 4</w:t>
      </w:r>
    </w:p>
    <w:p w14:paraId="755C1A90" w14:textId="77777777" w:rsidR="00B4658B" w:rsidRDefault="00B4658B" w:rsidP="00B4658B">
      <w:pPr>
        <w:rPr>
          <w:rFonts w:cs="Arial"/>
        </w:rPr>
      </w:pPr>
      <w:r>
        <w:rPr>
          <w:rFonts w:cs="Arial"/>
        </w:rPr>
        <w:t>When receiving a request to read from the Diagnostics System while in Diagnostic Mode the Easy Entry Easy Exit System shall send the requested data</w:t>
      </w:r>
    </w:p>
    <w:p w14:paraId="6974064A" w14:textId="77777777" w:rsidR="00B4658B" w:rsidRPr="00C66B68" w:rsidRDefault="00B4658B" w:rsidP="00B4658B">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B4658B" w:rsidRPr="00FD127C" w14:paraId="7065E0D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22804" w14:textId="77777777" w:rsidR="00B4658B" w:rsidRPr="00FD127C" w:rsidRDefault="00B4658B"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B4658B" w:rsidRPr="00FD127C" w14:paraId="4B1704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F8B93" w14:textId="77777777" w:rsidR="00B4658B" w:rsidRPr="00FD127C" w:rsidRDefault="00B4658B" w:rsidP="00812550">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A366E" w14:textId="77777777" w:rsidR="00B4658B" w:rsidRDefault="00B4658B" w:rsidP="00812550"/>
        </w:tc>
      </w:tr>
      <w:tr w:rsidR="00B4658B" w:rsidRPr="00FD127C" w14:paraId="22F0636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F1490" w14:textId="77777777" w:rsidR="00B4658B" w:rsidRPr="00FD127C" w:rsidRDefault="00B4658B"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4BBAB" w14:textId="77777777" w:rsidR="00B4658B" w:rsidRDefault="00B4658B" w:rsidP="00812550"/>
        </w:tc>
      </w:tr>
      <w:tr w:rsidR="00B4658B" w:rsidRPr="00FD127C" w14:paraId="6D9249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2C09B" w14:textId="77777777" w:rsidR="00B4658B" w:rsidRPr="00FD127C" w:rsidRDefault="00B4658B"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3F81C" w14:textId="77777777" w:rsidR="00B4658B" w:rsidRDefault="00B4658B" w:rsidP="00812550"/>
        </w:tc>
      </w:tr>
      <w:tr w:rsidR="00B4658B" w:rsidRPr="00FD127C" w14:paraId="4ECB549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9982D" w14:textId="77777777" w:rsidR="00B4658B" w:rsidRPr="00FD127C" w:rsidRDefault="00B4658B"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FBB82"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936CD" w14:textId="77777777" w:rsidR="00B4658B" w:rsidRPr="00FD127C" w:rsidRDefault="00B4658B"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848BE" w14:textId="77777777" w:rsidR="00B4658B" w:rsidRDefault="00B4658B" w:rsidP="00812550"/>
        </w:tc>
      </w:tr>
      <w:tr w:rsidR="00B4658B" w:rsidRPr="00FD127C" w14:paraId="590D72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8640A" w14:textId="77777777" w:rsidR="00B4658B" w:rsidRPr="00FD127C" w:rsidRDefault="00B4658B"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2CF44" w14:textId="77777777" w:rsidR="00B4658B" w:rsidRPr="00FD127C" w:rsidRDefault="00B4658B"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9A6DB2D" wp14:editId="11335366">
                  <wp:extent cx="152400" cy="152400"/>
                  <wp:effectExtent l="0" t="0" r="0" b="0"/>
                  <wp:docPr id="85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6324D" w14:textId="77777777" w:rsidR="00B4658B" w:rsidRPr="00FD127C" w:rsidRDefault="00B4658B"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4A292" w14:textId="77777777" w:rsidR="00B4658B" w:rsidRDefault="00B4658B" w:rsidP="00812550"/>
        </w:tc>
      </w:tr>
      <w:tr w:rsidR="00B4658B" w:rsidRPr="00FD127C" w14:paraId="78F4F1C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B08E6" w14:textId="77777777" w:rsidR="00B4658B" w:rsidRPr="00FD127C" w:rsidRDefault="00B4658B"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148D5" w14:textId="77777777" w:rsidR="00B4658B" w:rsidRDefault="00B4658B"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3CECD" w14:textId="77777777" w:rsidR="00B4658B" w:rsidRPr="00FD127C" w:rsidRDefault="00B4658B"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14387" w14:textId="77777777" w:rsidR="00B4658B" w:rsidRDefault="00B4658B"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8363B" w14:textId="77777777" w:rsidR="00B4658B" w:rsidRPr="00FD127C" w:rsidRDefault="00B4658B"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056B5E" w14:textId="77777777" w:rsidR="00B4658B" w:rsidRDefault="00B4658B" w:rsidP="00812550"/>
        </w:tc>
      </w:tr>
      <w:tr w:rsidR="00B4658B" w:rsidRPr="00FD127C" w14:paraId="55AC453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EB5593" w14:textId="77777777" w:rsidR="00B4658B" w:rsidRPr="00FD127C" w:rsidRDefault="002E13E1" w:rsidP="00812550">
            <w:pPr>
              <w:rPr>
                <w:rFonts w:cs="Arial"/>
                <w:bCs/>
                <w:color w:val="808080" w:themeColor="background1" w:themeShade="80"/>
                <w:sz w:val="16"/>
                <w:szCs w:val="14"/>
              </w:rPr>
            </w:pPr>
            <w:hyperlink r:id="rId263" w:history="1">
              <w:r w:rsidR="00B4658B" w:rsidRPr="00FD127C">
                <w:rPr>
                  <w:rStyle w:val="Hyperlink"/>
                  <w:rFonts w:cs="Arial"/>
                  <w:bCs/>
                  <w:sz w:val="16"/>
                  <w:szCs w:val="14"/>
                </w:rPr>
                <w:t>Req. Template</w:t>
              </w:r>
            </w:hyperlink>
            <w:r w:rsidR="00B4658B"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EC7F0" w14:textId="77777777" w:rsidR="00B4658B" w:rsidRPr="00FD127C" w:rsidRDefault="00B4658B"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890C5D" w14:textId="77777777" w:rsidR="00B4658B" w:rsidRPr="00FD127C" w:rsidRDefault="00B4658B"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E94639" w14:textId="77777777" w:rsidR="00B4658B" w:rsidRDefault="00B4658B" w:rsidP="00B4658B"/>
    <w:p w14:paraId="2C37C55C" w14:textId="77777777" w:rsidR="00B4658B" w:rsidRDefault="00B4658B" w:rsidP="00B4658B">
      <w:pPr>
        <w:pStyle w:val="Heading5"/>
      </w:pPr>
      <w:r>
        <w:t>Error Handling</w:t>
      </w:r>
    </w:p>
    <w:p w14:paraId="729B2D4A" w14:textId="77777777" w:rsidR="00B4658B" w:rsidRDefault="00B4658B" w:rsidP="00B4658B"/>
    <w:p w14:paraId="46256C0A" w14:textId="77777777" w:rsidR="00B4658B" w:rsidRDefault="00B4658B" w:rsidP="00B4658B">
      <w:pPr>
        <w:rPr>
          <w:color w:val="A6A6A6" w:themeColor="background1" w:themeShade="A6"/>
        </w:rPr>
      </w:pPr>
      <w:r>
        <w:rPr>
          <w:color w:val="A6A6A6" w:themeColor="background1" w:themeShade="A6"/>
        </w:rPr>
        <w:t>No Error Handling Requirements specified.</w:t>
      </w:r>
    </w:p>
    <w:p w14:paraId="24AE94B9" w14:textId="77777777" w:rsidR="00B4658B" w:rsidRDefault="00B4658B" w:rsidP="00B4658B">
      <w:pPr>
        <w:pStyle w:val="Heading4"/>
      </w:pPr>
      <w:r>
        <w:t>Non-Functional Requirements</w:t>
      </w:r>
    </w:p>
    <w:p w14:paraId="588C55EC" w14:textId="77777777" w:rsidR="00B4658B" w:rsidRDefault="00B4658B" w:rsidP="00B4658B"/>
    <w:p w14:paraId="1AC91AF9" w14:textId="77777777" w:rsidR="00B4658B" w:rsidRDefault="00B4658B" w:rsidP="00B4658B">
      <w:pPr>
        <w:rPr>
          <w:color w:val="A6A6A6" w:themeColor="background1" w:themeShade="A6"/>
        </w:rPr>
      </w:pPr>
      <w:r>
        <w:rPr>
          <w:color w:val="A6A6A6" w:themeColor="background1" w:themeShade="A6"/>
        </w:rPr>
        <w:t>No Non-Functional Requirements specified.</w:t>
      </w:r>
    </w:p>
    <w:p w14:paraId="301C8CF0" w14:textId="77777777" w:rsidR="00B4658B" w:rsidRDefault="00B4658B" w:rsidP="00B4658B">
      <w:pPr>
        <w:pStyle w:val="Heading4"/>
      </w:pPr>
      <w:r>
        <w:t>Functional Safety Requirements</w:t>
      </w:r>
    </w:p>
    <w:p w14:paraId="52579BCB" w14:textId="77777777" w:rsidR="00B4658B" w:rsidRDefault="00B4658B" w:rsidP="00B4658B">
      <w:pPr>
        <w:rPr>
          <w:highlight w:val="yellow"/>
        </w:rPr>
      </w:pPr>
    </w:p>
    <w:p w14:paraId="060094F7" w14:textId="77777777" w:rsidR="00B4658B" w:rsidRDefault="00B4658B" w:rsidP="00B4658B">
      <w:pPr>
        <w:rPr>
          <w:color w:val="A6A6A6" w:themeColor="background1" w:themeShade="A6"/>
        </w:rPr>
      </w:pPr>
      <w:r>
        <w:rPr>
          <w:color w:val="A6A6A6" w:themeColor="background1" w:themeShade="A6"/>
        </w:rPr>
        <w:t>No Functional Safety Requirements specified.</w:t>
      </w:r>
    </w:p>
    <w:p w14:paraId="5F5F6F84" w14:textId="77777777" w:rsidR="00B4658B" w:rsidRDefault="00B4658B" w:rsidP="00B4658B">
      <w:pPr>
        <w:pStyle w:val="Heading5"/>
      </w:pPr>
      <w:r>
        <w:t>ASIL Decomposition of Functional Safety Requirements</w:t>
      </w:r>
    </w:p>
    <w:p w14:paraId="6B460619" w14:textId="77777777" w:rsidR="00B4658B" w:rsidRDefault="00B4658B" w:rsidP="00B4658B">
      <w:pPr>
        <w:pStyle w:val="NoSpacing"/>
      </w:pPr>
    </w:p>
    <w:p w14:paraId="7864E38A" w14:textId="77777777" w:rsidR="00B4658B" w:rsidRDefault="00B4658B" w:rsidP="00B4658B">
      <w:pPr>
        <w:pStyle w:val="NoSpacing"/>
      </w:pPr>
    </w:p>
    <w:p w14:paraId="517A2C14" w14:textId="77777777" w:rsidR="00B4658B" w:rsidRDefault="00B4658B" w:rsidP="00B4658B">
      <w:pPr>
        <w:pStyle w:val="NoSpacing"/>
        <w:rPr>
          <w:color w:val="A6A6A6" w:themeColor="background1" w:themeShade="A6"/>
        </w:rPr>
      </w:pPr>
      <w:r>
        <w:rPr>
          <w:color w:val="A6A6A6" w:themeColor="background1" w:themeShade="A6"/>
        </w:rPr>
        <w:t>No Functional Safety Requirements with ASIL Decompositions specified.</w:t>
      </w:r>
    </w:p>
    <w:p w14:paraId="56F9DA59" w14:textId="77777777" w:rsidR="00B4658B" w:rsidRDefault="00B4658B" w:rsidP="00B4658B">
      <w:pPr>
        <w:pStyle w:val="Heading4"/>
      </w:pPr>
      <w:r>
        <w:t>Other Requirements</w:t>
      </w:r>
    </w:p>
    <w:p w14:paraId="4A3A756D" w14:textId="77777777" w:rsidR="00B4658B" w:rsidRDefault="00B4658B" w:rsidP="00B4658B">
      <w:pPr>
        <w:pStyle w:val="Heading5"/>
      </w:pPr>
      <w:r>
        <w:t>Design Requirements</w:t>
      </w:r>
    </w:p>
    <w:p w14:paraId="3FB7C26B" w14:textId="77777777" w:rsidR="00B4658B" w:rsidRDefault="00B4658B" w:rsidP="00B4658B"/>
    <w:p w14:paraId="07AA6B53" w14:textId="791321E1" w:rsidR="00B4658B" w:rsidRDefault="00B4658B" w:rsidP="00B4658B">
      <w:pPr>
        <w:rPr>
          <w:color w:val="A6A6A6" w:themeColor="background1" w:themeShade="A6"/>
        </w:rPr>
      </w:pPr>
      <w:r>
        <w:rPr>
          <w:color w:val="A6A6A6" w:themeColor="background1" w:themeShade="A6"/>
        </w:rPr>
        <w:t>No Design Requirements specified.</w:t>
      </w:r>
    </w:p>
    <w:p w14:paraId="6E07ACEC" w14:textId="77777777" w:rsidR="00B4658B" w:rsidRDefault="00B4658B" w:rsidP="00B4658B">
      <w:pPr>
        <w:rPr>
          <w:color w:val="A6A6A6" w:themeColor="background1" w:themeShade="A6"/>
        </w:rPr>
      </w:pPr>
    </w:p>
    <w:p w14:paraId="66E5274F" w14:textId="77777777" w:rsidR="00E17F06" w:rsidRDefault="00E17F06" w:rsidP="00E17F06">
      <w:pPr>
        <w:pStyle w:val="Heading2"/>
        <w:numPr>
          <w:ilvl w:val="1"/>
          <w:numId w:val="4"/>
        </w:numPr>
      </w:pPr>
      <w:r>
        <w:rPr>
          <w:noProof/>
        </w:rPr>
        <w:drawing>
          <wp:inline distT="0" distB="0" distL="0" distR="0" wp14:anchorId="4F578E9C" wp14:editId="6D06E33E">
            <wp:extent cx="152400" cy="152400"/>
            <wp:effectExtent l="0" t="0" r="0" b="0"/>
            <wp:docPr id="61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1" w:name="_54d198fe359f2880b01e138571a2187f"/>
      <w:r>
        <w:t>Read AHUD Current Brightness</w:t>
      </w:r>
      <w:bookmarkEnd w:id="191"/>
    </w:p>
    <w:p w14:paraId="0021DD0B" w14:textId="77777777" w:rsidR="00E17F06" w:rsidRDefault="00E17F06" w:rsidP="00E17F06">
      <w:pPr>
        <w:pStyle w:val="Heading3"/>
      </w:pPr>
      <w:r>
        <w:t>Function Overview</w:t>
      </w:r>
    </w:p>
    <w:p w14:paraId="2E298C38" w14:textId="77777777" w:rsidR="00E17F06" w:rsidRDefault="00E17F06" w:rsidP="00E17F06">
      <w:pPr>
        <w:pStyle w:val="Heading4"/>
      </w:pPr>
      <w:r>
        <w:t>Description</w:t>
      </w:r>
    </w:p>
    <w:p w14:paraId="0AF5140B" w14:textId="77777777" w:rsidR="00E17F06" w:rsidRDefault="00E17F06" w:rsidP="00E17F06">
      <w:pPr>
        <w:contextualSpacing/>
      </w:pPr>
    </w:p>
    <w:p w14:paraId="770EA7BC" w14:textId="77777777" w:rsidR="00E17F06" w:rsidRDefault="00E17F06" w:rsidP="00E17F06">
      <w:pPr>
        <w:contextualSpacing/>
      </w:pPr>
      <w:r>
        <w:t>Function is allocated to:</w:t>
      </w:r>
    </w:p>
    <w:p w14:paraId="0845CAEA" w14:textId="77777777" w:rsidR="00E17F06" w:rsidRDefault="00E17F06" w:rsidP="00E17F06">
      <w:pPr>
        <w:pStyle w:val="ListParagraph"/>
        <w:numPr>
          <w:ilvl w:val="0"/>
          <w:numId w:val="13"/>
        </w:numPr>
        <w:contextualSpacing/>
      </w:pPr>
      <w:r>
        <w:rPr>
          <w:noProof/>
        </w:rPr>
        <w:drawing>
          <wp:inline distT="0" distB="0" distL="0" distR="0" wp14:anchorId="3C48A2EE" wp14:editId="499F6365">
            <wp:extent cx="152400" cy="152400"/>
            <wp:effectExtent l="0" t="0" r="0" b="0"/>
            <wp:docPr id="61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HUD System &lt;&lt;Logical&gt;&gt;</w:t>
      </w:r>
    </w:p>
    <w:p w14:paraId="788630F8" w14:textId="77777777" w:rsidR="00E17F06" w:rsidRDefault="00E17F06" w:rsidP="00E17F06">
      <w:pPr>
        <w:pStyle w:val="ListParagraph"/>
        <w:numPr>
          <w:ilvl w:val="0"/>
          <w:numId w:val="13"/>
        </w:numPr>
        <w:contextualSpacing/>
      </w:pPr>
      <w:r>
        <w:rPr>
          <w:noProof/>
        </w:rPr>
        <w:drawing>
          <wp:inline distT="0" distB="0" distL="0" distR="0" wp14:anchorId="02B4F8DB" wp14:editId="73BB90E5">
            <wp:extent cx="152400" cy="152400"/>
            <wp:effectExtent l="0" t="0" r="0" b="0"/>
            <wp:docPr id="618"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Infotainment System &lt;&lt;Logical&gt;&gt;</w:t>
      </w:r>
    </w:p>
    <w:p w14:paraId="4F11A29D" w14:textId="77777777" w:rsidR="00E17F06" w:rsidRDefault="00E17F06" w:rsidP="00E17F06">
      <w:pPr>
        <w:contextualSpacing/>
      </w:pPr>
    </w:p>
    <w:p w14:paraId="72983913" w14:textId="77777777" w:rsidR="00E17F06" w:rsidRDefault="00E17F06" w:rsidP="00E17F06">
      <w:pPr>
        <w:contextualSpacing/>
      </w:pPr>
      <w:r w:rsidRPr="00A554C4">
        <w:t>The purpose of this function is to obtain the current value of the AHUD brightness. This function also identifies a profile that the settings should be stored to.</w:t>
      </w:r>
    </w:p>
    <w:p w14:paraId="54D27826" w14:textId="77777777" w:rsidR="00E17F06" w:rsidRDefault="00E17F06" w:rsidP="00E17F06">
      <w:pPr>
        <w:pStyle w:val="Heading4"/>
      </w:pPr>
      <w:r>
        <w:t>Variants</w:t>
      </w:r>
    </w:p>
    <w:p w14:paraId="29583986" w14:textId="77777777" w:rsidR="00E17F06" w:rsidRDefault="00E17F06" w:rsidP="00E17F06"/>
    <w:p w14:paraId="38A39CDA" w14:textId="77777777" w:rsidR="00E17F06" w:rsidRPr="005067FC" w:rsidRDefault="00E17F06" w:rsidP="00E17F06">
      <w:pPr>
        <w:rPr>
          <w:i/>
          <w:color w:val="A6A6A6" w:themeColor="background1" w:themeShade="A6"/>
        </w:rPr>
      </w:pPr>
      <w:r w:rsidRPr="005067FC">
        <w:rPr>
          <w:i/>
          <w:color w:val="A6A6A6" w:themeColor="background1" w:themeShade="A6"/>
        </w:rPr>
        <w:t>Not supported by MagicDraw report generation.</w:t>
      </w:r>
    </w:p>
    <w:p w14:paraId="77C5227F" w14:textId="77777777" w:rsidR="00E17F06" w:rsidRDefault="00E17F06" w:rsidP="00E17F06">
      <w:pPr>
        <w:pStyle w:val="Heading4"/>
      </w:pPr>
      <w:r>
        <w:t>Input Requirements</w:t>
      </w:r>
    </w:p>
    <w:p w14:paraId="60C95107" w14:textId="77777777" w:rsidR="00E17F06" w:rsidRDefault="00E17F06" w:rsidP="00E17F06"/>
    <w:p w14:paraId="26367327" w14:textId="77777777" w:rsidR="00E17F06" w:rsidRPr="005067FC" w:rsidRDefault="00E17F06" w:rsidP="00E17F06">
      <w:pPr>
        <w:rPr>
          <w:i/>
          <w:color w:val="A6A6A6" w:themeColor="background1" w:themeShade="A6"/>
        </w:rPr>
      </w:pPr>
      <w:r w:rsidRPr="005067FC">
        <w:rPr>
          <w:i/>
          <w:color w:val="A6A6A6" w:themeColor="background1" w:themeShade="A6"/>
        </w:rPr>
        <w:t>Not supported by MagicDraw report generation.</w:t>
      </w:r>
    </w:p>
    <w:p w14:paraId="11EC7171" w14:textId="77777777" w:rsidR="00E17F06" w:rsidRDefault="00E17F06" w:rsidP="00E17F06">
      <w:pPr>
        <w:pStyle w:val="Heading4"/>
      </w:pPr>
      <w:r>
        <w:lastRenderedPageBreak/>
        <w:t>Assumptions</w:t>
      </w:r>
    </w:p>
    <w:p w14:paraId="36C8C076" w14:textId="77777777" w:rsidR="00E17F06" w:rsidRDefault="00E17F06" w:rsidP="00E17F06"/>
    <w:p w14:paraId="4E8C427D" w14:textId="77777777" w:rsidR="00E17F06" w:rsidRPr="00FF5F72" w:rsidRDefault="00E17F06" w:rsidP="00E17F06">
      <w:pPr>
        <w:rPr>
          <w:color w:val="A6A6A6" w:themeColor="background1" w:themeShade="A6"/>
        </w:rPr>
      </w:pPr>
      <w:r w:rsidRPr="00FF5F72">
        <w:rPr>
          <w:color w:val="A6A6A6" w:themeColor="background1" w:themeShade="A6"/>
        </w:rPr>
        <w:t>No assumptions specified for this function.</w:t>
      </w:r>
    </w:p>
    <w:p w14:paraId="75DF8428" w14:textId="77777777" w:rsidR="00E17F06" w:rsidRDefault="00E17F06" w:rsidP="00E17F06"/>
    <w:p w14:paraId="1ADDEF11" w14:textId="77777777" w:rsidR="00E17F06" w:rsidRDefault="00E17F06" w:rsidP="00E17F06">
      <w:pPr>
        <w:pStyle w:val="Heading4"/>
      </w:pPr>
      <w:r>
        <w:t>References</w:t>
      </w:r>
    </w:p>
    <w:p w14:paraId="4F290E74" w14:textId="77777777" w:rsidR="00E17F06" w:rsidRPr="00454CBE" w:rsidRDefault="00E17F06" w:rsidP="00E17F06">
      <w:pPr>
        <w:pStyle w:val="Heading5"/>
      </w:pPr>
      <w:r w:rsidRPr="00454CBE">
        <w:t xml:space="preserve">Ford </w:t>
      </w:r>
      <w:r>
        <w:t>D</w:t>
      </w:r>
      <w:r w:rsidRPr="00454CBE">
        <w:t>ocuments</w:t>
      </w:r>
    </w:p>
    <w:p w14:paraId="751C6994" w14:textId="77777777" w:rsidR="00E17F06" w:rsidRDefault="00E17F06" w:rsidP="00E17F06">
      <w:pPr>
        <w:pStyle w:val="BodyText"/>
        <w:ind w:right="142"/>
        <w:jc w:val="both"/>
        <w:rPr>
          <w:rFonts w:cs="Arial"/>
        </w:rPr>
      </w:pPr>
      <w:r>
        <w:rPr>
          <w:rFonts w:cs="Arial"/>
        </w:rPr>
        <w:t>List here all Ford internal documents, which are directly related to the feature.</w:t>
      </w:r>
    </w:p>
    <w:p w14:paraId="5E0B531E" w14:textId="77777777" w:rsidR="00E17F06" w:rsidRDefault="00E17F06" w:rsidP="00E17F06">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17F06" w:rsidRPr="007C20FA" w14:paraId="32C341EE" w14:textId="77777777" w:rsidTr="00812550">
        <w:trPr>
          <w:cantSplit/>
          <w:tblHeader/>
        </w:trPr>
        <w:tc>
          <w:tcPr>
            <w:tcW w:w="1418" w:type="dxa"/>
            <w:shd w:val="clear" w:color="auto" w:fill="E0E0E0"/>
          </w:tcPr>
          <w:p w14:paraId="73808594" w14:textId="77777777" w:rsidR="00E17F06" w:rsidRPr="007C20FA" w:rsidRDefault="00E17F06"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24917D3F" w14:textId="77777777" w:rsidR="00E17F06" w:rsidRPr="007C20FA" w:rsidRDefault="00E17F06"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7C7EA4BD" w14:textId="77777777" w:rsidR="00E17F06" w:rsidRPr="007C20FA" w:rsidRDefault="00E17F06"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2182D21C" w14:textId="77777777" w:rsidR="00E17F06" w:rsidRPr="007C20FA" w:rsidRDefault="00E17F06" w:rsidP="00812550">
            <w:pPr>
              <w:rPr>
                <w:rFonts w:ascii="Helvetica" w:hAnsi="Helvetica" w:cs="Helvetica"/>
                <w:b/>
              </w:rPr>
            </w:pPr>
            <w:r w:rsidRPr="007C20FA">
              <w:rPr>
                <w:rFonts w:ascii="Helvetica" w:hAnsi="Helvetica" w:cs="Helvetica"/>
                <w:b/>
              </w:rPr>
              <w:t>Revision</w:t>
            </w:r>
          </w:p>
        </w:tc>
      </w:tr>
      <w:tr w:rsidR="00E17F06" w:rsidRPr="007C20FA" w14:paraId="3D58BEDB" w14:textId="77777777" w:rsidTr="00812550">
        <w:trPr>
          <w:cantSplit/>
          <w:tblHeader/>
        </w:trPr>
        <w:tc>
          <w:tcPr>
            <w:tcW w:w="1418" w:type="dxa"/>
            <w:shd w:val="clear" w:color="auto" w:fill="FFFFFF" w:themeFill="background1"/>
          </w:tcPr>
          <w:p w14:paraId="07C5256D" w14:textId="77777777" w:rsidR="00E17F06" w:rsidRPr="005E40CF" w:rsidRDefault="00E17F06" w:rsidP="00812550">
            <w:pPr>
              <w:rPr>
                <w:rFonts w:ascii="Helvetica" w:hAnsi="Helvetica" w:cs="Helvetica"/>
              </w:rPr>
            </w:pPr>
          </w:p>
        </w:tc>
        <w:tc>
          <w:tcPr>
            <w:tcW w:w="6237" w:type="dxa"/>
            <w:shd w:val="clear" w:color="auto" w:fill="FFFFFF" w:themeFill="background1"/>
          </w:tcPr>
          <w:p w14:paraId="31397188" w14:textId="77777777" w:rsidR="00E17F06" w:rsidRPr="005E40CF" w:rsidRDefault="00E17F06" w:rsidP="00812550">
            <w:pPr>
              <w:rPr>
                <w:rFonts w:ascii="Helvetica" w:hAnsi="Helvetica" w:cs="Helvetica"/>
              </w:rPr>
            </w:pPr>
          </w:p>
        </w:tc>
        <w:tc>
          <w:tcPr>
            <w:tcW w:w="1418" w:type="dxa"/>
            <w:shd w:val="clear" w:color="auto" w:fill="FFFFFF" w:themeFill="background1"/>
          </w:tcPr>
          <w:p w14:paraId="03C54B52" w14:textId="77777777" w:rsidR="00E17F06" w:rsidRPr="005E40CF" w:rsidRDefault="00E17F06" w:rsidP="00812550">
            <w:pPr>
              <w:rPr>
                <w:rFonts w:ascii="Helvetica" w:hAnsi="Helvetica" w:cs="Helvetica"/>
              </w:rPr>
            </w:pPr>
          </w:p>
        </w:tc>
        <w:tc>
          <w:tcPr>
            <w:tcW w:w="1418" w:type="dxa"/>
            <w:shd w:val="clear" w:color="auto" w:fill="FFFFFF" w:themeFill="background1"/>
          </w:tcPr>
          <w:p w14:paraId="42E74542" w14:textId="77777777" w:rsidR="00E17F06" w:rsidRPr="005E40CF" w:rsidRDefault="00E17F06" w:rsidP="00812550">
            <w:pPr>
              <w:rPr>
                <w:rFonts w:ascii="Helvetica" w:hAnsi="Helvetica" w:cs="Helvetica"/>
              </w:rPr>
            </w:pPr>
          </w:p>
        </w:tc>
      </w:tr>
    </w:tbl>
    <w:p w14:paraId="109EB526" w14:textId="77777777" w:rsidR="00E17F06" w:rsidRPr="00360B1D" w:rsidRDefault="00E17F06" w:rsidP="00E17F06">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3982143" w14:textId="77777777" w:rsidR="00E17F06" w:rsidRPr="00FB7B3D" w:rsidRDefault="00E17F06" w:rsidP="00E17F06">
      <w:pPr>
        <w:pStyle w:val="Heading5"/>
      </w:pPr>
      <w:r w:rsidRPr="00454CBE">
        <w:t>External</w:t>
      </w:r>
      <w:r>
        <w:t xml:space="preserve"> Documents and P</w:t>
      </w:r>
      <w:r w:rsidRPr="00FB7B3D">
        <w:t>ublications</w:t>
      </w:r>
    </w:p>
    <w:p w14:paraId="6E40D27E" w14:textId="77777777" w:rsidR="00E17F06" w:rsidRDefault="00E17F06" w:rsidP="00E17F06">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7D80CBB" w14:textId="77777777" w:rsidR="00E17F06" w:rsidRDefault="00E17F06" w:rsidP="00E17F06">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17F06" w:rsidRPr="007C20FA" w14:paraId="140D96B7" w14:textId="77777777" w:rsidTr="00812550">
        <w:trPr>
          <w:cantSplit/>
          <w:tblHeader/>
        </w:trPr>
        <w:tc>
          <w:tcPr>
            <w:tcW w:w="1418" w:type="dxa"/>
            <w:shd w:val="clear" w:color="auto" w:fill="E0E0E0"/>
          </w:tcPr>
          <w:p w14:paraId="466D3D92" w14:textId="77777777" w:rsidR="00E17F06" w:rsidRPr="007C20FA" w:rsidRDefault="00E17F06"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67DFE97F" w14:textId="77777777" w:rsidR="00E17F06" w:rsidRPr="007C20FA" w:rsidRDefault="00E17F06" w:rsidP="00812550">
            <w:pPr>
              <w:rPr>
                <w:rFonts w:ascii="Helvetica" w:hAnsi="Helvetica" w:cs="Helvetica"/>
                <w:b/>
              </w:rPr>
            </w:pPr>
            <w:r>
              <w:rPr>
                <w:rFonts w:ascii="Helvetica" w:hAnsi="Helvetica" w:cs="Helvetica"/>
                <w:b/>
              </w:rPr>
              <w:t>Document / Publication</w:t>
            </w:r>
          </w:p>
        </w:tc>
      </w:tr>
      <w:tr w:rsidR="00E17F06" w:rsidRPr="007C20FA" w14:paraId="788BF910" w14:textId="77777777" w:rsidTr="00812550">
        <w:trPr>
          <w:cantSplit/>
          <w:tblHeader/>
        </w:trPr>
        <w:tc>
          <w:tcPr>
            <w:tcW w:w="1418" w:type="dxa"/>
            <w:shd w:val="clear" w:color="auto" w:fill="FFFFFF" w:themeFill="background1"/>
          </w:tcPr>
          <w:p w14:paraId="685B9B55" w14:textId="77777777" w:rsidR="00E17F06" w:rsidRPr="005E40CF" w:rsidRDefault="00E17F06" w:rsidP="00812550">
            <w:pPr>
              <w:rPr>
                <w:rFonts w:ascii="Helvetica" w:hAnsi="Helvetica" w:cs="Helvetica"/>
              </w:rPr>
            </w:pPr>
          </w:p>
        </w:tc>
        <w:tc>
          <w:tcPr>
            <w:tcW w:w="9072" w:type="dxa"/>
            <w:shd w:val="clear" w:color="auto" w:fill="FFFFFF" w:themeFill="background1"/>
          </w:tcPr>
          <w:p w14:paraId="1D62F634" w14:textId="77777777" w:rsidR="00E17F06" w:rsidRPr="005E40CF" w:rsidRDefault="00E17F06" w:rsidP="00812550">
            <w:pPr>
              <w:rPr>
                <w:rFonts w:ascii="Helvetica" w:hAnsi="Helvetica" w:cs="Helvetica"/>
              </w:rPr>
            </w:pPr>
          </w:p>
        </w:tc>
      </w:tr>
    </w:tbl>
    <w:p w14:paraId="2CDEC24A" w14:textId="77777777" w:rsidR="00E17F06" w:rsidRDefault="00E17F06" w:rsidP="00E17F06">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8D064E0" w14:textId="77777777" w:rsidR="00E17F06" w:rsidRDefault="00E17F06" w:rsidP="00E17F06">
      <w:pPr>
        <w:pStyle w:val="Heading4"/>
      </w:pPr>
      <w:r>
        <w:t>Glossary</w:t>
      </w:r>
    </w:p>
    <w:p w14:paraId="6DBAD6F7" w14:textId="77777777" w:rsidR="00E17F06" w:rsidRDefault="00E17F06" w:rsidP="00E17F06">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3D5A9A8" w14:textId="77777777" w:rsidR="00E17F06" w:rsidRDefault="00E17F06" w:rsidP="00E17F06">
      <w:pPr>
        <w:pStyle w:val="Heading3"/>
      </w:pPr>
      <w:r>
        <w:t>Function Scope</w:t>
      </w:r>
    </w:p>
    <w:p w14:paraId="26DA6979" w14:textId="77777777" w:rsidR="00E17F06" w:rsidRPr="00A43B48" w:rsidRDefault="00E17F06" w:rsidP="00E17F06">
      <w:pPr>
        <w:contextualSpacing/>
      </w:pPr>
    </w:p>
    <w:p w14:paraId="240D1FD3" w14:textId="77777777" w:rsidR="00E17F06" w:rsidRDefault="00E17F06" w:rsidP="00E17F06">
      <w:pPr>
        <w:contextualSpacing/>
      </w:pPr>
      <w:r>
        <w:t xml:space="preserve">The </w:t>
      </w:r>
      <w:r>
        <w:rPr>
          <w:noProof/>
        </w:rPr>
        <w:drawing>
          <wp:inline distT="0" distB="0" distL="0" distR="0" wp14:anchorId="7DB288E4" wp14:editId="453A92BB">
            <wp:extent cx="152400" cy="152400"/>
            <wp:effectExtent l="0" t="0" r="0" b="0"/>
            <wp:docPr id="62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AHUD Current Brightness</w:t>
      </w:r>
      <w:r>
        <w:rPr>
          <w:b/>
        </w:rPr>
        <w:t>”</w:t>
      </w:r>
      <w:r>
        <w:t xml:space="preserve"> function is called by the following functions:</w:t>
      </w:r>
    </w:p>
    <w:p w14:paraId="268AA577" w14:textId="77777777" w:rsidR="00E17F06" w:rsidRPr="00953D23" w:rsidRDefault="00E17F06" w:rsidP="00E17F06">
      <w:pPr>
        <w:pStyle w:val="ListParagraph"/>
        <w:numPr>
          <w:ilvl w:val="0"/>
          <w:numId w:val="12"/>
        </w:numPr>
        <w:contextualSpacing/>
      </w:pPr>
      <w:r>
        <w:rPr>
          <w:noProof/>
        </w:rPr>
        <w:drawing>
          <wp:inline distT="0" distB="0" distL="0" distR="0" wp14:anchorId="731BEC2B" wp14:editId="11401E77">
            <wp:extent cx="152400" cy="152400"/>
            <wp:effectExtent l="0" t="0" r="0" b="0"/>
            <wp:docPr id="62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2FFA8878" w14:textId="77777777" w:rsidR="00E17F06" w:rsidRPr="00953D23" w:rsidRDefault="00E17F06" w:rsidP="00E17F06">
      <w:pPr>
        <w:pStyle w:val="ListParagraph"/>
        <w:numPr>
          <w:ilvl w:val="0"/>
          <w:numId w:val="12"/>
        </w:numPr>
        <w:contextualSpacing/>
      </w:pPr>
      <w:r>
        <w:rPr>
          <w:noProof/>
        </w:rPr>
        <w:drawing>
          <wp:inline distT="0" distB="0" distL="0" distR="0" wp14:anchorId="63DD83FC" wp14:editId="441D42B3">
            <wp:extent cx="152400" cy="152400"/>
            <wp:effectExtent l="0" t="0" r="0" b="0"/>
            <wp:docPr id="624"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2af57e451542b5b8c83df1e93ebbd769" w:history="1">
        <w:r>
          <w:rPr>
            <w:rStyle w:val="Hyperlink"/>
          </w:rPr>
          <w:t>Current HUD Brightness</w:t>
        </w:r>
      </w:hyperlink>
      <w:r>
        <w:t>”</w:t>
      </w:r>
    </w:p>
    <w:p w14:paraId="39522CF3" w14:textId="77777777" w:rsidR="00E17F06" w:rsidRPr="00393C96" w:rsidRDefault="00E17F06" w:rsidP="00E17F06">
      <w:pPr>
        <w:contextualSpacing/>
      </w:pPr>
    </w:p>
    <w:p w14:paraId="20933973" w14:textId="77777777" w:rsidR="00E17F06" w:rsidRPr="006C2DE5" w:rsidRDefault="00E17F06" w:rsidP="00E17F06">
      <w:pPr>
        <w:rPr>
          <w:b/>
        </w:rPr>
      </w:pPr>
      <w:r w:rsidRPr="006C2DE5">
        <w:rPr>
          <w:b/>
        </w:rPr>
        <w:t>Description of “Classic Memory Functional Architecture” diagram</w:t>
      </w:r>
      <w:r>
        <w:rPr>
          <w:b/>
        </w:rPr>
        <w:t>:</w:t>
      </w:r>
    </w:p>
    <w:p w14:paraId="4B0FBC14" w14:textId="77777777" w:rsidR="00E17F06" w:rsidRDefault="00E17F06" w:rsidP="00E17F06">
      <w:r>
        <w:t>This diagram contains all the functions required to Store and Recall the positional settings. This includes inputs and outputs to the user, other features, and external systems.</w:t>
      </w:r>
    </w:p>
    <w:p w14:paraId="35AF3A29" w14:textId="77777777" w:rsidR="00E17F06" w:rsidRDefault="00E17F06" w:rsidP="00E17F06"/>
    <w:p w14:paraId="1E570A24" w14:textId="77777777" w:rsidR="00E17F06" w:rsidRDefault="00E17F06" w:rsidP="00E17F06">
      <w:pPr>
        <w:jc w:val="center"/>
      </w:pPr>
      <w:r>
        <w:rPr>
          <w:noProof/>
        </w:rPr>
        <w:drawing>
          <wp:inline distT="0" distB="0" distL="0" distR="0" wp14:anchorId="319492F0" wp14:editId="2BD5C6B9">
            <wp:extent cx="6466204" cy="943828"/>
            <wp:effectExtent l="0" t="0" r="0" b="0"/>
            <wp:docPr id="62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0C2CD95A" w14:textId="77777777" w:rsidR="00E17F06" w:rsidRPr="00294100" w:rsidRDefault="00E17F06" w:rsidP="00E17F06">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43357043" wp14:editId="742097FF">
            <wp:extent cx="152400" cy="152400"/>
            <wp:effectExtent l="0" t="0" r="0" b="0"/>
            <wp:docPr id="62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17413CA" wp14:editId="7D27F37D">
            <wp:extent cx="152400" cy="152400"/>
            <wp:effectExtent l="0" t="0" r="0" b="0"/>
            <wp:docPr id="63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AHUD Current Brightness</w:t>
      </w:r>
      <w:r>
        <w:t>”</w:t>
      </w:r>
    </w:p>
    <w:p w14:paraId="2F9B161B" w14:textId="77777777" w:rsidR="00E17F06" w:rsidRDefault="00E17F06" w:rsidP="00E17F06">
      <w:pPr>
        <w:contextualSpacing/>
      </w:pPr>
    </w:p>
    <w:p w14:paraId="6BABDD6D" w14:textId="77777777" w:rsidR="00E17F06" w:rsidRDefault="00E17F06" w:rsidP="00E17F06">
      <w:pPr>
        <w:pStyle w:val="Heading3"/>
      </w:pPr>
      <w:r>
        <w:t>Function Interfaces</w:t>
      </w:r>
    </w:p>
    <w:p w14:paraId="3B5A93B6" w14:textId="77777777" w:rsidR="00E17F06" w:rsidRDefault="00E17F06" w:rsidP="00E17F06">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17F06" w:rsidRPr="00E54DEA" w14:paraId="5021897C" w14:textId="77777777" w:rsidTr="00812550">
        <w:trPr>
          <w:trHeight w:val="260"/>
        </w:trPr>
        <w:tc>
          <w:tcPr>
            <w:tcW w:w="2695" w:type="dxa"/>
            <w:shd w:val="clear" w:color="auto" w:fill="D9D9D9" w:themeFill="background1" w:themeFillShade="D9"/>
            <w:noWrap/>
            <w:hideMark/>
          </w:tcPr>
          <w:p w14:paraId="1CE1835D" w14:textId="77777777" w:rsidR="00E17F06" w:rsidRPr="00E54DEA" w:rsidRDefault="00E17F06"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2793CE3" w14:textId="77777777" w:rsidR="00E17F06" w:rsidRDefault="00E17F06" w:rsidP="00812550">
            <w:pPr>
              <w:overflowPunct/>
              <w:autoSpaceDE/>
              <w:autoSpaceDN/>
              <w:adjustRightInd/>
              <w:textAlignment w:val="auto"/>
              <w:rPr>
                <w:rFonts w:cs="Arial"/>
                <w:b/>
                <w:bCs/>
                <w:color w:val="000000"/>
              </w:rPr>
            </w:pPr>
            <w:r>
              <w:rPr>
                <w:rFonts w:cs="Arial"/>
                <w:b/>
                <w:bCs/>
                <w:color w:val="000000"/>
              </w:rPr>
              <w:t>Description</w:t>
            </w:r>
          </w:p>
        </w:tc>
      </w:tr>
      <w:tr w:rsidR="00E17F06" w:rsidRPr="003F473D" w14:paraId="5A52DA4C" w14:textId="77777777" w:rsidTr="00812550">
        <w:trPr>
          <w:trHeight w:val="410"/>
        </w:trPr>
        <w:tc>
          <w:tcPr>
            <w:tcW w:w="2695" w:type="dxa"/>
            <w:noWrap/>
          </w:tcPr>
          <w:p w14:paraId="31A43CA7" w14:textId="77777777" w:rsidR="00E17F06" w:rsidRDefault="00E17F06" w:rsidP="00812550">
            <w:pPr>
              <w:contextualSpacing/>
              <w:rPr>
                <w:rFonts w:cs="Arial"/>
              </w:rPr>
            </w:pPr>
            <w:r w:rsidRPr="00275823">
              <w:rPr>
                <w:rFonts w:cs="Arial"/>
              </w:rPr>
              <w:t>Memory_Command</w:t>
            </w:r>
          </w:p>
          <w:p w14:paraId="04B7AE02" w14:textId="77777777" w:rsidR="00E17F06" w:rsidRDefault="00E17F06" w:rsidP="00812550">
            <w:pPr>
              <w:contextualSpacing/>
              <w:rPr>
                <w:rFonts w:cs="Arial"/>
              </w:rPr>
            </w:pPr>
            <w:r>
              <w:rPr>
                <w:rFonts w:cs="Arial"/>
              </w:rPr>
              <w:t>Type:</w:t>
            </w:r>
          </w:p>
          <w:p w14:paraId="159B4651" w14:textId="77777777" w:rsidR="00E17F06" w:rsidRDefault="00E17F06"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0B4EAB7" wp14:editId="379D1BF6">
                  <wp:extent cx="152400" cy="152400"/>
                  <wp:effectExtent l="0" t="0" r="0" b="0"/>
                  <wp:docPr id="63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506" w:type="dxa"/>
          </w:tcPr>
          <w:p w14:paraId="00E53EC3" w14:textId="77777777" w:rsidR="00E17F06" w:rsidRDefault="00E17F06" w:rsidP="00812550">
            <w:pPr>
              <w:rPr>
                <w:rFonts w:cs="Arial"/>
              </w:rPr>
            </w:pPr>
            <w:r>
              <w:rPr>
                <w:rFonts w:cs="Arial"/>
              </w:rPr>
              <w:t>Signal Description:</w:t>
            </w:r>
          </w:p>
          <w:p w14:paraId="75A56E31" w14:textId="77777777" w:rsidR="00E17F06" w:rsidRDefault="00E17F06" w:rsidP="00812550">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66814636" w14:textId="77777777" w:rsidR="00E17F06" w:rsidRDefault="00E17F06" w:rsidP="00812550">
            <w:pPr>
              <w:rPr>
                <w:rFonts w:cs="Arial"/>
              </w:rPr>
            </w:pPr>
          </w:p>
          <w:p w14:paraId="086F671A" w14:textId="77777777" w:rsidR="00E17F06" w:rsidRDefault="00E17F06" w:rsidP="00812550">
            <w:pPr>
              <w:rPr>
                <w:rFonts w:cs="Arial"/>
              </w:rPr>
            </w:pPr>
            <w:r>
              <w:rPr>
                <w:rFonts w:cs="Arial"/>
              </w:rPr>
              <w:t>Usage in Function:</w:t>
            </w:r>
          </w:p>
          <w:p w14:paraId="34D30FFC" w14:textId="77777777" w:rsidR="00E17F06" w:rsidRDefault="00E17F06" w:rsidP="00812550">
            <w:pPr>
              <w:rPr>
                <w:rFonts w:cs="Arial"/>
              </w:rPr>
            </w:pPr>
            <w:r>
              <w:rPr>
                <w:rFonts w:cs="Arial"/>
              </w:rPr>
              <w:lastRenderedPageBreak/>
              <w:t xml:space="preserve">Signal Description: </w:t>
            </w:r>
          </w:p>
          <w:p w14:paraId="20191196" w14:textId="77777777" w:rsidR="00E17F06" w:rsidRDefault="00E17F06" w:rsidP="00812550">
            <w:pPr>
              <w:rPr>
                <w:rFonts w:cs="Arial"/>
              </w:rPr>
            </w:pPr>
            <w:r>
              <w:rPr>
                <w:rFonts w:cs="Arial"/>
              </w:rPr>
              <w:t>Indicates to the function that is should read the current values of the AHUD Brightness</w:t>
            </w:r>
          </w:p>
          <w:p w14:paraId="7CC47590" w14:textId="77777777" w:rsidR="00E17F06" w:rsidRDefault="00E17F06" w:rsidP="00812550">
            <w:pPr>
              <w:rPr>
                <w:rFonts w:cs="Arial"/>
              </w:rPr>
            </w:pPr>
          </w:p>
          <w:p w14:paraId="17DF1FDC" w14:textId="77777777" w:rsidR="00E17F06" w:rsidRPr="0046598F" w:rsidRDefault="00E17F06" w:rsidP="00812550">
            <w:pPr>
              <w:rPr>
                <w:rFonts w:cs="Arial"/>
                <w:color w:val="000000"/>
              </w:rPr>
            </w:pPr>
            <w:r>
              <w:rPr>
                <w:rFonts w:cs="Arial"/>
                <w:color w:val="000000"/>
              </w:rPr>
              <w:t>Received from:</w:t>
            </w:r>
          </w:p>
          <w:p w14:paraId="65D5E8DA" w14:textId="77777777" w:rsidR="00E17F06" w:rsidRPr="00C8319B" w:rsidRDefault="00E17F06" w:rsidP="00812550">
            <w:pPr>
              <w:pStyle w:val="ListParagraph"/>
              <w:numPr>
                <w:ilvl w:val="0"/>
                <w:numId w:val="12"/>
              </w:numPr>
              <w:rPr>
                <w:rFonts w:cs="Arial"/>
              </w:rPr>
            </w:pPr>
            <w:r>
              <w:rPr>
                <w:noProof/>
              </w:rPr>
              <w:drawing>
                <wp:inline distT="0" distB="0" distL="0" distR="0" wp14:anchorId="21469006" wp14:editId="2B100B73">
                  <wp:extent cx="152400" cy="152400"/>
                  <wp:effectExtent l="0" t="0" r="0" b="0"/>
                  <wp:docPr id="63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r w:rsidR="00E17F06" w:rsidRPr="003F473D" w14:paraId="744AA3A1" w14:textId="77777777" w:rsidTr="00812550">
        <w:trPr>
          <w:trHeight w:val="410"/>
        </w:trPr>
        <w:tc>
          <w:tcPr>
            <w:tcW w:w="2695" w:type="dxa"/>
            <w:noWrap/>
          </w:tcPr>
          <w:p w14:paraId="378D6D0D" w14:textId="77777777" w:rsidR="00E17F06" w:rsidRDefault="00E17F06" w:rsidP="00812550">
            <w:pPr>
              <w:contextualSpacing/>
              <w:rPr>
                <w:rFonts w:cs="Arial"/>
              </w:rPr>
            </w:pPr>
            <w:r w:rsidRPr="00275823">
              <w:rPr>
                <w:rFonts w:cs="Arial"/>
              </w:rPr>
              <w:lastRenderedPageBreak/>
              <w:t>Actual_AHUD_Setting</w:t>
            </w:r>
          </w:p>
          <w:p w14:paraId="479D6496" w14:textId="77777777" w:rsidR="00E17F06" w:rsidRDefault="00E17F06" w:rsidP="00812550">
            <w:pPr>
              <w:contextualSpacing/>
              <w:rPr>
                <w:rFonts w:cs="Arial"/>
              </w:rPr>
            </w:pPr>
            <w:r>
              <w:rPr>
                <w:rFonts w:cs="Arial"/>
              </w:rPr>
              <w:t>Type:</w:t>
            </w:r>
          </w:p>
          <w:p w14:paraId="7C28B8AA" w14:textId="77777777" w:rsidR="00E17F06" w:rsidRDefault="00E17F06"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1940961" wp14:editId="47389678">
                  <wp:extent cx="152400" cy="152400"/>
                  <wp:effectExtent l="0" t="0" r="0" b="0"/>
                  <wp:docPr id="63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506" w:type="dxa"/>
          </w:tcPr>
          <w:p w14:paraId="41413A5C" w14:textId="77777777" w:rsidR="00E17F06" w:rsidRDefault="00E17F06" w:rsidP="00812550">
            <w:pPr>
              <w:rPr>
                <w:rFonts w:cs="Arial"/>
              </w:rPr>
            </w:pPr>
            <w:r>
              <w:rPr>
                <w:rFonts w:cs="Arial"/>
              </w:rPr>
              <w:t>Signal Description:</w:t>
            </w:r>
          </w:p>
          <w:p w14:paraId="7E68A4C6" w14:textId="77777777" w:rsidR="00E17F06" w:rsidRDefault="00E17F06" w:rsidP="00812550">
            <w:pPr>
              <w:rPr>
                <w:rFonts w:cs="Arial"/>
              </w:rPr>
            </w:pPr>
            <w:r w:rsidRPr="00275823">
              <w:rPr>
                <w:rFonts w:cs="Arial"/>
              </w:rPr>
              <w:t>These values indicate the actual settings being transferred. These can be stored settings to be recalled or current settings to be stored.</w:t>
            </w:r>
          </w:p>
          <w:p w14:paraId="0F863977" w14:textId="77777777" w:rsidR="00E17F06" w:rsidRDefault="00E17F06" w:rsidP="00812550">
            <w:pPr>
              <w:rPr>
                <w:rFonts w:cs="Arial"/>
              </w:rPr>
            </w:pPr>
          </w:p>
          <w:p w14:paraId="2B5755AF" w14:textId="77777777" w:rsidR="00E17F06" w:rsidRDefault="00E17F06" w:rsidP="00812550">
            <w:pPr>
              <w:rPr>
                <w:rFonts w:cs="Arial"/>
              </w:rPr>
            </w:pPr>
            <w:r>
              <w:rPr>
                <w:rFonts w:cs="Arial"/>
              </w:rPr>
              <w:t>Usage in Function:</w:t>
            </w:r>
          </w:p>
          <w:p w14:paraId="507EF10A" w14:textId="77777777" w:rsidR="00E17F06" w:rsidRDefault="00E17F06" w:rsidP="00812550">
            <w:pPr>
              <w:rPr>
                <w:rFonts w:cs="Arial"/>
              </w:rPr>
            </w:pPr>
            <w:r>
              <w:rPr>
                <w:rFonts w:cs="Arial"/>
              </w:rPr>
              <w:t xml:space="preserve">Contains the actual value of brightness of the AHUD </w:t>
            </w:r>
          </w:p>
          <w:p w14:paraId="30F1FE00" w14:textId="77777777" w:rsidR="00E17F06" w:rsidRDefault="00E17F06" w:rsidP="00812550">
            <w:pPr>
              <w:rPr>
                <w:rFonts w:cs="Arial"/>
              </w:rPr>
            </w:pPr>
          </w:p>
          <w:p w14:paraId="4EAA1905" w14:textId="77777777" w:rsidR="00E17F06" w:rsidRPr="0046598F" w:rsidRDefault="00E17F06" w:rsidP="00812550">
            <w:pPr>
              <w:rPr>
                <w:rFonts w:cs="Arial"/>
                <w:color w:val="000000"/>
              </w:rPr>
            </w:pPr>
            <w:r>
              <w:rPr>
                <w:rFonts w:cs="Arial"/>
                <w:color w:val="000000"/>
              </w:rPr>
              <w:t>Received from:</w:t>
            </w:r>
          </w:p>
          <w:p w14:paraId="6E8EB88B" w14:textId="77777777" w:rsidR="00E17F06" w:rsidRPr="00C8319B" w:rsidRDefault="00E17F06" w:rsidP="00812550">
            <w:pPr>
              <w:pStyle w:val="ListParagraph"/>
              <w:numPr>
                <w:ilvl w:val="0"/>
                <w:numId w:val="12"/>
              </w:numPr>
              <w:rPr>
                <w:rFonts w:cs="Arial"/>
              </w:rPr>
            </w:pPr>
            <w:r>
              <w:rPr>
                <w:noProof/>
              </w:rPr>
              <w:drawing>
                <wp:inline distT="0" distB="0" distL="0" distR="0" wp14:anchorId="60F15754" wp14:editId="25B01446">
                  <wp:extent cx="152400" cy="152400"/>
                  <wp:effectExtent l="0" t="0" r="0" b="0"/>
                  <wp:docPr id="638"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81d17525ae92da834e5ed2f065ef588" w:history="1">
              <w:r>
                <w:rPr>
                  <w:rStyle w:val="Hyperlink"/>
                  <w:rFonts w:cs="Arial"/>
                </w:rPr>
                <w:t>Provide Actual AHUD Settings</w:t>
              </w:r>
            </w:hyperlink>
          </w:p>
        </w:tc>
      </w:tr>
    </w:tbl>
    <w:p w14:paraId="6E74507F" w14:textId="77777777" w:rsidR="00E17F06" w:rsidRDefault="00E17F06" w:rsidP="00E17F06">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17F06" w:rsidRPr="00E54DEA" w14:paraId="2783706E" w14:textId="77777777" w:rsidTr="00812550">
        <w:trPr>
          <w:trHeight w:val="260"/>
        </w:trPr>
        <w:tc>
          <w:tcPr>
            <w:tcW w:w="2689" w:type="dxa"/>
            <w:shd w:val="clear" w:color="auto" w:fill="D9D9D9" w:themeFill="background1" w:themeFillShade="D9"/>
            <w:noWrap/>
            <w:hideMark/>
          </w:tcPr>
          <w:p w14:paraId="7F40FF76" w14:textId="77777777" w:rsidR="00E17F06" w:rsidRPr="00E54DEA" w:rsidRDefault="00E17F06"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B953E49" w14:textId="77777777" w:rsidR="00E17F06" w:rsidRPr="00E54DEA" w:rsidRDefault="00E17F06" w:rsidP="00812550">
            <w:pPr>
              <w:overflowPunct/>
              <w:autoSpaceDE/>
              <w:autoSpaceDN/>
              <w:adjustRightInd/>
              <w:textAlignment w:val="auto"/>
              <w:rPr>
                <w:rFonts w:cs="Arial"/>
                <w:b/>
                <w:bCs/>
                <w:color w:val="000000"/>
              </w:rPr>
            </w:pPr>
            <w:r>
              <w:rPr>
                <w:rFonts w:cs="Arial"/>
                <w:b/>
                <w:bCs/>
                <w:color w:val="000000"/>
              </w:rPr>
              <w:t>Description</w:t>
            </w:r>
          </w:p>
        </w:tc>
      </w:tr>
      <w:tr w:rsidR="00E17F06" w:rsidRPr="003F473D" w14:paraId="0909BB79" w14:textId="77777777" w:rsidTr="00812550">
        <w:trPr>
          <w:trHeight w:val="410"/>
        </w:trPr>
        <w:tc>
          <w:tcPr>
            <w:tcW w:w="2689" w:type="dxa"/>
            <w:noWrap/>
          </w:tcPr>
          <w:p w14:paraId="787CF3D0" w14:textId="77777777" w:rsidR="00E17F06" w:rsidRDefault="00E17F06" w:rsidP="00812550">
            <w:pPr>
              <w:contextualSpacing/>
              <w:rPr>
                <w:rFonts w:cs="Arial"/>
              </w:rPr>
            </w:pPr>
            <w:r>
              <w:rPr>
                <w:rFonts w:cs="Arial"/>
              </w:rPr>
              <w:t>Profile</w:t>
            </w:r>
          </w:p>
          <w:p w14:paraId="6CA27A2E" w14:textId="77777777" w:rsidR="00E17F06" w:rsidRDefault="00E17F06" w:rsidP="00812550">
            <w:pPr>
              <w:contextualSpacing/>
              <w:rPr>
                <w:rFonts w:cs="Arial"/>
              </w:rPr>
            </w:pPr>
            <w:r>
              <w:rPr>
                <w:rFonts w:cs="Arial"/>
              </w:rPr>
              <w:t>Type:</w:t>
            </w:r>
          </w:p>
          <w:p w14:paraId="30362E39" w14:textId="77777777" w:rsidR="00E17F06" w:rsidRDefault="00E17F06" w:rsidP="00812550">
            <w:pPr>
              <w:contextualSpacing/>
              <w:rPr>
                <w:rFonts w:cs="Arial"/>
              </w:rPr>
            </w:pPr>
            <w:r>
              <w:rPr>
                <w:noProof/>
              </w:rPr>
              <w:drawing>
                <wp:inline distT="0" distB="0" distL="0" distR="0" wp14:anchorId="6F068457" wp14:editId="680FDF4F">
                  <wp:extent cx="152400" cy="152400"/>
                  <wp:effectExtent l="0" t="0" r="0" b="0"/>
                  <wp:docPr id="64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29980FC2" w14:textId="77777777" w:rsidR="00E17F06" w:rsidRDefault="00E17F06" w:rsidP="00812550">
            <w:pPr>
              <w:rPr>
                <w:rFonts w:cs="Arial"/>
              </w:rPr>
            </w:pPr>
            <w:r>
              <w:rPr>
                <w:rFonts w:cs="Arial"/>
              </w:rPr>
              <w:t>Signal Description:</w:t>
            </w:r>
          </w:p>
          <w:p w14:paraId="49A15127" w14:textId="77777777" w:rsidR="00E17F06" w:rsidRDefault="00E17F06" w:rsidP="00812550">
            <w:pPr>
              <w:rPr>
                <w:rFonts w:cs="Arial"/>
              </w:rPr>
            </w:pPr>
            <w:r>
              <w:rPr>
                <w:rFonts w:cs="Arial"/>
              </w:rPr>
              <w:t>These values indicate which memory location to use for the accompanying operation being execute.</w:t>
            </w:r>
          </w:p>
          <w:p w14:paraId="4CB3308A" w14:textId="77777777" w:rsidR="00E17F06" w:rsidRDefault="00E17F06" w:rsidP="00812550">
            <w:pPr>
              <w:rPr>
                <w:rFonts w:cs="Arial"/>
              </w:rPr>
            </w:pPr>
          </w:p>
          <w:p w14:paraId="115A0324" w14:textId="77777777" w:rsidR="00E17F06" w:rsidRDefault="00E17F06" w:rsidP="00812550">
            <w:pPr>
              <w:rPr>
                <w:rFonts w:cs="Arial"/>
              </w:rPr>
            </w:pPr>
            <w:r>
              <w:rPr>
                <w:rFonts w:cs="Arial"/>
              </w:rPr>
              <w:t>Usage in Function:</w:t>
            </w:r>
          </w:p>
          <w:p w14:paraId="453729DC" w14:textId="77777777" w:rsidR="00E17F06" w:rsidRDefault="00E17F06" w:rsidP="00812550">
            <w:pPr>
              <w:rPr>
                <w:rFonts w:cs="Arial"/>
              </w:rPr>
            </w:pPr>
            <w:r>
              <w:rPr>
                <w:rFonts w:cs="Arial"/>
              </w:rPr>
              <w:t xml:space="preserve">Signal Description: </w:t>
            </w:r>
          </w:p>
          <w:p w14:paraId="704DB615" w14:textId="77777777" w:rsidR="00E17F06" w:rsidRDefault="00E17F06" w:rsidP="00812550">
            <w:pPr>
              <w:rPr>
                <w:rFonts w:cs="Arial"/>
              </w:rPr>
            </w:pPr>
            <w:r>
              <w:rPr>
                <w:rFonts w:cs="Arial"/>
              </w:rPr>
              <w:t>Contains the memory location to be used in the settings update</w:t>
            </w:r>
          </w:p>
          <w:p w14:paraId="704F49AC" w14:textId="77777777" w:rsidR="00E17F06" w:rsidRDefault="00E17F06" w:rsidP="00812550">
            <w:pPr>
              <w:rPr>
                <w:rFonts w:cs="Arial"/>
              </w:rPr>
            </w:pPr>
          </w:p>
          <w:p w14:paraId="2CCA4A0A" w14:textId="77777777" w:rsidR="00E17F06" w:rsidRPr="00275823" w:rsidRDefault="00E17F06" w:rsidP="00812550">
            <w:pPr>
              <w:rPr>
                <w:rFonts w:cs="Arial"/>
                <w:color w:val="000000"/>
              </w:rPr>
            </w:pPr>
            <w:r>
              <w:rPr>
                <w:rFonts w:cs="Arial"/>
                <w:color w:val="000000"/>
              </w:rPr>
              <w:t>Sent to:</w:t>
            </w:r>
          </w:p>
          <w:p w14:paraId="67873387" w14:textId="77777777" w:rsidR="00E17F06" w:rsidRPr="0046598F" w:rsidRDefault="00E17F06" w:rsidP="00812550">
            <w:pPr>
              <w:pStyle w:val="ListParagraph"/>
              <w:numPr>
                <w:ilvl w:val="0"/>
                <w:numId w:val="12"/>
              </w:numPr>
              <w:rPr>
                <w:rFonts w:cs="Arial"/>
                <w:color w:val="000000"/>
              </w:rPr>
            </w:pPr>
            <w:r>
              <w:rPr>
                <w:noProof/>
              </w:rPr>
              <w:drawing>
                <wp:inline distT="0" distB="0" distL="0" distR="0" wp14:anchorId="43F6D482" wp14:editId="6F434DE6">
                  <wp:extent cx="152400" cy="152400"/>
                  <wp:effectExtent l="0" t="0" r="0" b="0"/>
                  <wp:docPr id="64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ad8a94a712fe9cb6489c96ec09661c1" w:history="1">
              <w:r>
                <w:rPr>
                  <w:rStyle w:val="Hyperlink"/>
                  <w:rFonts w:cs="Arial"/>
                  <w:color w:val="000000"/>
                </w:rPr>
                <w:t>Store AHUD Brightness</w:t>
              </w:r>
            </w:hyperlink>
          </w:p>
          <w:p w14:paraId="48D0B056" w14:textId="77777777" w:rsidR="00E17F06" w:rsidRPr="0046598F" w:rsidRDefault="00E17F06" w:rsidP="00812550">
            <w:pPr>
              <w:pStyle w:val="ListParagraph"/>
              <w:numPr>
                <w:ilvl w:val="0"/>
                <w:numId w:val="12"/>
              </w:numPr>
              <w:rPr>
                <w:rFonts w:cs="Arial"/>
                <w:color w:val="000000"/>
              </w:rPr>
            </w:pPr>
            <w:r>
              <w:rPr>
                <w:noProof/>
              </w:rPr>
              <w:drawing>
                <wp:inline distT="0" distB="0" distL="0" distR="0" wp14:anchorId="0410661F" wp14:editId="042A6697">
                  <wp:extent cx="152400" cy="152400"/>
                  <wp:effectExtent l="0" t="0" r="0" b="0"/>
                  <wp:docPr id="644"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tc>
      </w:tr>
      <w:tr w:rsidR="00E17F06" w:rsidRPr="003F473D" w14:paraId="414D0113" w14:textId="77777777" w:rsidTr="00812550">
        <w:trPr>
          <w:trHeight w:val="410"/>
        </w:trPr>
        <w:tc>
          <w:tcPr>
            <w:tcW w:w="2689" w:type="dxa"/>
            <w:noWrap/>
          </w:tcPr>
          <w:p w14:paraId="5569B778" w14:textId="77777777" w:rsidR="00E17F06" w:rsidRDefault="00E17F06" w:rsidP="00812550">
            <w:pPr>
              <w:contextualSpacing/>
              <w:rPr>
                <w:rFonts w:cs="Arial"/>
              </w:rPr>
            </w:pPr>
            <w:r>
              <w:rPr>
                <w:rFonts w:cs="Arial"/>
              </w:rPr>
              <w:t>Current_AHUD_Setting</w:t>
            </w:r>
          </w:p>
          <w:p w14:paraId="53B05E5E" w14:textId="77777777" w:rsidR="00E17F06" w:rsidRDefault="00E17F06" w:rsidP="00812550">
            <w:pPr>
              <w:contextualSpacing/>
              <w:rPr>
                <w:rFonts w:cs="Arial"/>
              </w:rPr>
            </w:pPr>
            <w:r>
              <w:rPr>
                <w:rFonts w:cs="Arial"/>
              </w:rPr>
              <w:t>Type:</w:t>
            </w:r>
          </w:p>
          <w:p w14:paraId="30212BF1" w14:textId="77777777" w:rsidR="00E17F06" w:rsidRDefault="00E17F06" w:rsidP="00812550">
            <w:pPr>
              <w:contextualSpacing/>
              <w:rPr>
                <w:rFonts w:cs="Arial"/>
              </w:rPr>
            </w:pPr>
            <w:r>
              <w:rPr>
                <w:noProof/>
              </w:rPr>
              <w:drawing>
                <wp:inline distT="0" distB="0" distL="0" distR="0" wp14:anchorId="69AE7297" wp14:editId="646EEC7C">
                  <wp:extent cx="152400" cy="152400"/>
                  <wp:effectExtent l="0" t="0" r="0" b="0"/>
                  <wp:docPr id="646"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cdc4bc0b49a7830582354e2fddf77fe" w:history="1">
              <w:r>
                <w:rPr>
                  <w:rStyle w:val="Hyperlink"/>
                  <w:rFonts w:cs="Arial"/>
                </w:rPr>
                <w:t>Brightness</w:t>
              </w:r>
            </w:hyperlink>
          </w:p>
        </w:tc>
        <w:tc>
          <w:tcPr>
            <w:tcW w:w="7512" w:type="dxa"/>
            <w:noWrap/>
          </w:tcPr>
          <w:p w14:paraId="039F96B2" w14:textId="77777777" w:rsidR="00E17F06" w:rsidRDefault="00E17F06" w:rsidP="00812550">
            <w:pPr>
              <w:rPr>
                <w:rFonts w:cs="Arial"/>
              </w:rPr>
            </w:pPr>
            <w:r>
              <w:rPr>
                <w:rFonts w:cs="Arial"/>
              </w:rPr>
              <w:t>Signal Description:</w:t>
            </w:r>
          </w:p>
          <w:p w14:paraId="1C64CB7C" w14:textId="77777777" w:rsidR="00E17F06" w:rsidRDefault="00E17F06" w:rsidP="00812550">
            <w:pPr>
              <w:rPr>
                <w:rFonts w:cs="Arial"/>
              </w:rPr>
            </w:pPr>
            <w:r>
              <w:rPr>
                <w:rFonts w:cs="Arial"/>
              </w:rPr>
              <w:t>These values indicate the actual settings being transferred. These can be stored settings to be recalled or current settings to be stored.</w:t>
            </w:r>
          </w:p>
          <w:p w14:paraId="61DF1CF3" w14:textId="77777777" w:rsidR="00E17F06" w:rsidRDefault="00E17F06" w:rsidP="00812550">
            <w:pPr>
              <w:rPr>
                <w:rFonts w:cs="Arial"/>
              </w:rPr>
            </w:pPr>
          </w:p>
          <w:p w14:paraId="47668C5D" w14:textId="77777777" w:rsidR="00E17F06" w:rsidRDefault="00E17F06" w:rsidP="00812550">
            <w:pPr>
              <w:rPr>
                <w:rFonts w:cs="Arial"/>
              </w:rPr>
            </w:pPr>
            <w:r>
              <w:rPr>
                <w:rFonts w:cs="Arial"/>
              </w:rPr>
              <w:t>Usage in Function:</w:t>
            </w:r>
          </w:p>
          <w:p w14:paraId="4423AFD1" w14:textId="77777777" w:rsidR="00E17F06" w:rsidRDefault="00E17F06" w:rsidP="00812550">
            <w:pPr>
              <w:rPr>
                <w:rFonts w:cs="Arial"/>
              </w:rPr>
            </w:pPr>
            <w:r>
              <w:rPr>
                <w:rFonts w:cs="Arial"/>
              </w:rPr>
              <w:t xml:space="preserve">Signal Description: </w:t>
            </w:r>
          </w:p>
          <w:p w14:paraId="281CAB36" w14:textId="77777777" w:rsidR="00E17F06" w:rsidRDefault="00E17F06" w:rsidP="00812550">
            <w:pPr>
              <w:rPr>
                <w:rFonts w:cs="Arial"/>
              </w:rPr>
            </w:pPr>
            <w:r>
              <w:rPr>
                <w:rFonts w:cs="Arial"/>
              </w:rPr>
              <w:t>Contains the current value of the AHUD Brightness</w:t>
            </w:r>
          </w:p>
          <w:p w14:paraId="6EE0F8A0" w14:textId="77777777" w:rsidR="00E17F06" w:rsidRDefault="00E17F06" w:rsidP="00812550">
            <w:pPr>
              <w:rPr>
                <w:rFonts w:cs="Arial"/>
              </w:rPr>
            </w:pPr>
          </w:p>
          <w:p w14:paraId="47AF134D" w14:textId="77777777" w:rsidR="00E17F06" w:rsidRPr="00275823" w:rsidRDefault="00E17F06" w:rsidP="00812550">
            <w:pPr>
              <w:rPr>
                <w:rFonts w:cs="Arial"/>
                <w:color w:val="000000"/>
              </w:rPr>
            </w:pPr>
            <w:r>
              <w:rPr>
                <w:rFonts w:cs="Arial"/>
                <w:color w:val="000000"/>
              </w:rPr>
              <w:t>Sent to:</w:t>
            </w:r>
          </w:p>
          <w:p w14:paraId="22845082" w14:textId="77777777" w:rsidR="00E17F06" w:rsidRPr="0046598F" w:rsidRDefault="00E17F06" w:rsidP="00812550">
            <w:pPr>
              <w:pStyle w:val="ListParagraph"/>
              <w:numPr>
                <w:ilvl w:val="0"/>
                <w:numId w:val="12"/>
              </w:numPr>
              <w:rPr>
                <w:rFonts w:cs="Arial"/>
                <w:color w:val="000000"/>
              </w:rPr>
            </w:pPr>
            <w:r>
              <w:rPr>
                <w:noProof/>
              </w:rPr>
              <w:drawing>
                <wp:inline distT="0" distB="0" distL="0" distR="0" wp14:anchorId="0E7344E4" wp14:editId="77268B42">
                  <wp:extent cx="152400" cy="152400"/>
                  <wp:effectExtent l="0" t="0" r="0" b="0"/>
                  <wp:docPr id="64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ad8a94a712fe9cb6489c96ec09661c1" w:history="1">
              <w:r>
                <w:rPr>
                  <w:rStyle w:val="Hyperlink"/>
                  <w:rFonts w:cs="Arial"/>
                  <w:color w:val="000000"/>
                </w:rPr>
                <w:t>Store AHUD Brightness</w:t>
              </w:r>
            </w:hyperlink>
          </w:p>
          <w:p w14:paraId="49115568" w14:textId="77777777" w:rsidR="00E17F06" w:rsidRPr="0046598F" w:rsidRDefault="00E17F06" w:rsidP="00812550">
            <w:pPr>
              <w:pStyle w:val="ListParagraph"/>
              <w:numPr>
                <w:ilvl w:val="0"/>
                <w:numId w:val="12"/>
              </w:numPr>
              <w:rPr>
                <w:rFonts w:cs="Arial"/>
                <w:color w:val="000000"/>
              </w:rPr>
            </w:pPr>
            <w:r>
              <w:rPr>
                <w:noProof/>
              </w:rPr>
              <w:drawing>
                <wp:inline distT="0" distB="0" distL="0" distR="0" wp14:anchorId="1CB9582B" wp14:editId="0D782066">
                  <wp:extent cx="152400" cy="152400"/>
                  <wp:effectExtent l="0" t="0" r="0" b="0"/>
                  <wp:docPr id="650"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390649E1" w14:textId="77777777" w:rsidR="00E17F06" w:rsidRPr="0046598F" w:rsidRDefault="00E17F06" w:rsidP="00812550">
            <w:pPr>
              <w:pStyle w:val="ListParagraph"/>
              <w:numPr>
                <w:ilvl w:val="0"/>
                <w:numId w:val="12"/>
              </w:numPr>
              <w:rPr>
                <w:rFonts w:cs="Arial"/>
                <w:color w:val="000000"/>
              </w:rPr>
            </w:pPr>
            <w:r>
              <w:rPr>
                <w:noProof/>
              </w:rPr>
              <w:drawing>
                <wp:inline distT="0" distB="0" distL="0" distR="0" wp14:anchorId="547F9410" wp14:editId="3D600DB1">
                  <wp:extent cx="152400" cy="152400"/>
                  <wp:effectExtent l="0" t="0" r="0" b="0"/>
                  <wp:docPr id="65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0a164f3a02345e5fd27c2a33159a3c8" w:history="1">
              <w:r>
                <w:rPr>
                  <w:rStyle w:val="Hyperlink"/>
                  <w:rFonts w:cs="Arial"/>
                  <w:color w:val="000000"/>
                </w:rPr>
                <w:t>Adjust AHUD Brightness</w:t>
              </w:r>
            </w:hyperlink>
          </w:p>
        </w:tc>
      </w:tr>
    </w:tbl>
    <w:p w14:paraId="422F028E" w14:textId="77777777" w:rsidR="00E17F06" w:rsidRDefault="00E17F06" w:rsidP="00E17F06">
      <w:pPr>
        <w:pStyle w:val="Heading4"/>
      </w:pPr>
      <w:r>
        <w:t>Logical</w:t>
      </w:r>
      <w:r w:rsidRPr="00F15706">
        <w:t xml:space="preserve"> Parameters</w:t>
      </w:r>
    </w:p>
    <w:p w14:paraId="2081D475" w14:textId="77777777" w:rsidR="00E17F06" w:rsidRDefault="00E17F06" w:rsidP="00E17F06"/>
    <w:p w14:paraId="2FC0624C" w14:textId="77777777" w:rsidR="00E17F06" w:rsidRDefault="00E17F06" w:rsidP="00E17F06">
      <w:r w:rsidRPr="005067FC">
        <w:rPr>
          <w:i/>
          <w:color w:val="A6A6A6" w:themeColor="background1" w:themeShade="A6"/>
        </w:rPr>
        <w:t>Not supported by MagicDraw report generation.</w:t>
      </w:r>
    </w:p>
    <w:p w14:paraId="0287D6A1" w14:textId="77777777" w:rsidR="00E17F06" w:rsidRDefault="00E17F06" w:rsidP="00E17F06">
      <w:pPr>
        <w:pStyle w:val="Heading3"/>
      </w:pPr>
      <w:r>
        <w:t>Function Modeling</w:t>
      </w:r>
    </w:p>
    <w:p w14:paraId="304189E0" w14:textId="77777777" w:rsidR="00E17F06" w:rsidRPr="00C75AE5" w:rsidRDefault="00E17F06" w:rsidP="00E17F06"/>
    <w:p w14:paraId="5D53105F" w14:textId="77777777" w:rsidR="00E17F06" w:rsidRDefault="00E17F06" w:rsidP="00E17F06">
      <w:pPr>
        <w:pStyle w:val="Heading4"/>
        <w:numPr>
          <w:ilvl w:val="3"/>
          <w:numId w:val="4"/>
        </w:numPr>
      </w:pPr>
      <w:r>
        <w:t>Use Cases</w:t>
      </w:r>
    </w:p>
    <w:p w14:paraId="56A7ED9E" w14:textId="77777777" w:rsidR="00E17F06" w:rsidRDefault="00E17F06" w:rsidP="00E17F06"/>
    <w:p w14:paraId="0353AFD4" w14:textId="77777777" w:rsidR="00E17F06" w:rsidRPr="005067FC" w:rsidRDefault="00E17F06" w:rsidP="00E17F06">
      <w:pPr>
        <w:rPr>
          <w:i/>
          <w:color w:val="A6A6A6" w:themeColor="background1" w:themeShade="A6"/>
        </w:rPr>
      </w:pPr>
      <w:r w:rsidRPr="005067FC">
        <w:rPr>
          <w:i/>
          <w:color w:val="A6A6A6" w:themeColor="background1" w:themeShade="A6"/>
        </w:rPr>
        <w:t>Not supported by MagicDraw report generation.</w:t>
      </w:r>
    </w:p>
    <w:p w14:paraId="3C8CFAEF" w14:textId="77777777" w:rsidR="00E17F06" w:rsidRDefault="00E17F06" w:rsidP="00E17F06">
      <w:pPr>
        <w:pStyle w:val="Heading4"/>
        <w:numPr>
          <w:ilvl w:val="3"/>
          <w:numId w:val="4"/>
        </w:numPr>
      </w:pPr>
      <w:r>
        <w:t>State Charts / Activity Diagrams / Sequence Diagrams / Decision Tables</w:t>
      </w:r>
    </w:p>
    <w:p w14:paraId="07836F08" w14:textId="77777777" w:rsidR="00E17F06" w:rsidRDefault="00E17F06" w:rsidP="00E17F06"/>
    <w:p w14:paraId="584745F8" w14:textId="77777777" w:rsidR="00E17F06" w:rsidRDefault="00E17F06" w:rsidP="00E17F06">
      <w:pPr>
        <w:contextualSpacing/>
        <w:jc w:val="center"/>
      </w:pPr>
      <w:r>
        <w:rPr>
          <w:noProof/>
        </w:rPr>
        <w:lastRenderedPageBreak/>
        <w:drawing>
          <wp:inline distT="0" distB="0" distL="0" distR="0" wp14:anchorId="28FA1E03" wp14:editId="1E5E2359">
            <wp:extent cx="6466204" cy="4031962"/>
            <wp:effectExtent l="0" t="0" r="0" b="0"/>
            <wp:docPr id="654" name="Picture -1787268051.png" descr="-178726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787268051.png"/>
                    <pic:cNvPicPr/>
                  </pic:nvPicPr>
                  <pic:blipFill>
                    <a:blip r:embed="rId264" cstate="print"/>
                    <a:stretch>
                      <a:fillRect/>
                    </a:stretch>
                  </pic:blipFill>
                  <pic:spPr>
                    <a:xfrm>
                      <a:off x="0" y="0"/>
                      <a:ext cx="6466204" cy="4031962"/>
                    </a:xfrm>
                    <a:prstGeom prst="rect">
                      <a:avLst/>
                    </a:prstGeom>
                  </pic:spPr>
                </pic:pic>
              </a:graphicData>
            </a:graphic>
          </wp:inline>
        </w:drawing>
      </w:r>
    </w:p>
    <w:p w14:paraId="4154208C" w14:textId="77777777" w:rsidR="00E17F06" w:rsidRPr="00294100" w:rsidRDefault="00E17F06" w:rsidP="00E17F06">
      <w:pPr>
        <w:pStyle w:val="Caption"/>
      </w:pPr>
      <w:r w:rsidRPr="00BD03E8">
        <w:t xml:space="preserve">Figure </w:t>
      </w:r>
      <w:fldSimple w:instr=" SEQ Figure \* ARABIC ">
        <w:r>
          <w:rPr>
            <w:noProof/>
          </w:rPr>
          <w:t>3</w:t>
        </w:r>
      </w:fldSimple>
      <w:r w:rsidRPr="00BD03E8">
        <w:t>:</w:t>
      </w:r>
      <w:r>
        <w:t xml:space="preserve"> </w:t>
      </w:r>
      <w:r w:rsidRPr="00294100">
        <w:t>Read AHUD Current Brightness</w:t>
      </w:r>
    </w:p>
    <w:p w14:paraId="53717273" w14:textId="77777777" w:rsidR="00E17F06" w:rsidRPr="000A30CD" w:rsidRDefault="00E17F06" w:rsidP="00E17F06"/>
    <w:p w14:paraId="42408C94" w14:textId="77777777" w:rsidR="00E17F06" w:rsidRPr="00834E12" w:rsidRDefault="00E17F06" w:rsidP="00E17F06"/>
    <w:p w14:paraId="415DEBB2" w14:textId="77777777" w:rsidR="00E17F06" w:rsidRDefault="00E17F06" w:rsidP="00E17F06">
      <w:pPr>
        <w:pStyle w:val="Heading3"/>
      </w:pPr>
      <w:r>
        <w:t>Function Requirements</w:t>
      </w:r>
    </w:p>
    <w:p w14:paraId="4B27F503" w14:textId="77777777" w:rsidR="00E17F06" w:rsidRDefault="00E17F06" w:rsidP="00E17F06">
      <w:pPr>
        <w:pStyle w:val="Heading4"/>
      </w:pPr>
      <w:r>
        <w:t>Functional Requirements</w:t>
      </w:r>
    </w:p>
    <w:p w14:paraId="56EF5CC3" w14:textId="77777777" w:rsidR="00E17F06" w:rsidRDefault="00E17F06" w:rsidP="00E17F06">
      <w:pPr>
        <w:pStyle w:val="Heading5"/>
      </w:pPr>
      <w:r>
        <w:t>Normal Operation</w:t>
      </w:r>
    </w:p>
    <w:p w14:paraId="37C69B87" w14:textId="77777777" w:rsidR="00E17F06" w:rsidRDefault="00E17F06" w:rsidP="00E17F06"/>
    <w:p w14:paraId="59495917" w14:textId="77777777" w:rsidR="00E17F06" w:rsidRPr="0017445F" w:rsidRDefault="00E17F06" w:rsidP="00E17F06">
      <w:pPr>
        <w:pStyle w:val="RERequirement"/>
        <w:shd w:val="clear" w:color="auto" w:fill="F2F2F2" w:themeFill="background1" w:themeFillShade="F2"/>
      </w:pPr>
      <w:bookmarkStart w:id="192" w:name="_224ea4be53dcc84510b8fc9fac2492e8"/>
      <w:r>
        <w:t>34</w:t>
      </w:r>
      <w:bookmarkEnd w:id="192"/>
      <w:r>
        <w:t xml:space="preserve"> Personalization - Memory Store 2</w:t>
      </w:r>
    </w:p>
    <w:p w14:paraId="6DEBB965" w14:textId="77777777" w:rsidR="00E17F06" w:rsidRDefault="00E17F06" w:rsidP="00E17F06">
      <w:pPr>
        <w:rPr>
          <w:rFonts w:cs="Arial"/>
        </w:rPr>
      </w:pPr>
      <w:r>
        <w:rPr>
          <w:rFonts w:cs="Arial"/>
        </w:rPr>
        <w:t>When the 'Display HMI' function receives 'Memory Command' as 'Store + the memory location' then the 'Display HMI' function shall display a Classic Memory store prompt to the user indicating which profile successfully stored</w:t>
      </w:r>
    </w:p>
    <w:p w14:paraId="07344311" w14:textId="77777777" w:rsidR="00E17F06" w:rsidRPr="00C66B68" w:rsidRDefault="00E17F06" w:rsidP="00E17F0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17F06" w:rsidRPr="00FD127C" w14:paraId="6F3882F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DA1E3" w14:textId="77777777" w:rsidR="00E17F06" w:rsidRPr="00FD127C" w:rsidRDefault="00E17F0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34</w:t>
            </w:r>
          </w:p>
        </w:tc>
      </w:tr>
      <w:tr w:rsidR="00E17F06" w:rsidRPr="00FD127C" w14:paraId="439A8F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42C98" w14:textId="77777777" w:rsidR="00E17F06" w:rsidRPr="00FD127C" w:rsidRDefault="00E17F0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FA35A" w14:textId="77777777" w:rsidR="00E17F06" w:rsidRDefault="00E17F06" w:rsidP="00812550"/>
        </w:tc>
      </w:tr>
      <w:tr w:rsidR="00E17F06" w:rsidRPr="00FD127C" w14:paraId="468B3BF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6AF78" w14:textId="77777777" w:rsidR="00E17F06" w:rsidRPr="00FD127C" w:rsidRDefault="00E17F0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655ED" w14:textId="77777777" w:rsidR="00E17F06" w:rsidRDefault="00E17F06" w:rsidP="00812550"/>
        </w:tc>
      </w:tr>
      <w:tr w:rsidR="00E17F06" w:rsidRPr="00FD127C" w14:paraId="1BF46E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75408" w14:textId="77777777" w:rsidR="00E17F06" w:rsidRPr="00FD127C" w:rsidRDefault="00E17F0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F9BAF" w14:textId="77777777" w:rsidR="00E17F06" w:rsidRDefault="00E17F06" w:rsidP="00812550"/>
        </w:tc>
      </w:tr>
      <w:tr w:rsidR="00E17F06" w:rsidRPr="00FD127C" w14:paraId="6BA3F17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399E1" w14:textId="77777777" w:rsidR="00E17F06" w:rsidRPr="00FD127C" w:rsidRDefault="00E17F0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304EF"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012781" w14:textId="77777777" w:rsidR="00E17F06" w:rsidRPr="00FD127C" w:rsidRDefault="00E17F0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55622B" w14:textId="77777777" w:rsidR="00E17F06" w:rsidRDefault="00E17F06" w:rsidP="00812550"/>
        </w:tc>
      </w:tr>
      <w:tr w:rsidR="00E17F06" w:rsidRPr="00FD127C" w14:paraId="13507CB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729CDA" w14:textId="77777777" w:rsidR="00E17F06" w:rsidRPr="00FD127C" w:rsidRDefault="00E17F0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8032E"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EC717" w14:textId="77777777" w:rsidR="00E17F06" w:rsidRPr="00FD127C" w:rsidRDefault="00E17F0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488CDA" w14:textId="77777777" w:rsidR="00E17F06" w:rsidRDefault="00E17F06" w:rsidP="00812550"/>
        </w:tc>
      </w:tr>
      <w:tr w:rsidR="00E17F06" w:rsidRPr="00FD127C" w14:paraId="64922AC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C1839" w14:textId="77777777" w:rsidR="00E17F06" w:rsidRPr="00FD127C" w:rsidRDefault="00E17F0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A0398" w14:textId="77777777" w:rsidR="00E17F06" w:rsidRDefault="00E17F0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8C399" w14:textId="77777777" w:rsidR="00E17F06" w:rsidRPr="00FD127C" w:rsidRDefault="00E17F0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49534"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8CD6D0" w14:textId="77777777" w:rsidR="00E17F06" w:rsidRPr="00FD127C" w:rsidRDefault="00E17F0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19CB1E" w14:textId="77777777" w:rsidR="00E17F06" w:rsidRDefault="00E17F06" w:rsidP="00812550"/>
        </w:tc>
      </w:tr>
      <w:tr w:rsidR="00E17F06" w:rsidRPr="00FD127C" w14:paraId="24DC6AE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7F9E7B" w14:textId="77777777" w:rsidR="00E17F06" w:rsidRPr="00FD127C" w:rsidRDefault="002E13E1" w:rsidP="00812550">
            <w:pPr>
              <w:rPr>
                <w:rFonts w:cs="Arial"/>
                <w:bCs/>
                <w:color w:val="808080" w:themeColor="background1" w:themeShade="80"/>
                <w:sz w:val="16"/>
                <w:szCs w:val="14"/>
              </w:rPr>
            </w:pPr>
            <w:hyperlink r:id="rId265" w:history="1">
              <w:r w:rsidR="00E17F06" w:rsidRPr="00FD127C">
                <w:rPr>
                  <w:rStyle w:val="Hyperlink"/>
                  <w:rFonts w:cs="Arial"/>
                  <w:bCs/>
                  <w:sz w:val="16"/>
                  <w:szCs w:val="14"/>
                </w:rPr>
                <w:t>Req. Template</w:t>
              </w:r>
            </w:hyperlink>
            <w:r w:rsidR="00E17F0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EFC97E" w14:textId="77777777" w:rsidR="00E17F06" w:rsidRPr="00FD127C" w:rsidRDefault="00E17F0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11EDCC" w14:textId="77777777" w:rsidR="00E17F06" w:rsidRPr="00FD127C" w:rsidRDefault="00E17F0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FCDCF5" w14:textId="77777777" w:rsidR="00E17F06" w:rsidRDefault="00E17F06" w:rsidP="00E17F06"/>
    <w:p w14:paraId="1DB564B8" w14:textId="77777777" w:rsidR="00E17F06" w:rsidRPr="0017445F" w:rsidRDefault="00E17F06" w:rsidP="00E17F06">
      <w:pPr>
        <w:pStyle w:val="RERequirement"/>
        <w:shd w:val="clear" w:color="auto" w:fill="F2F2F2" w:themeFill="background1" w:themeFillShade="F2"/>
      </w:pPr>
      <w:bookmarkStart w:id="193" w:name="_15e050efb292230288a15912b75c26ec"/>
      <w:r>
        <w:t>39</w:t>
      </w:r>
      <w:bookmarkEnd w:id="193"/>
      <w:r>
        <w:t xml:space="preserve"> Personalization - Memory Store and Personal Portable Profile</w:t>
      </w:r>
    </w:p>
    <w:p w14:paraId="52E5A5C8" w14:textId="77777777" w:rsidR="00E17F06" w:rsidRDefault="00E17F06" w:rsidP="00E17F06">
      <w:pPr>
        <w:rPr>
          <w:rFonts w:cs="Arial"/>
        </w:rPr>
      </w:pPr>
      <w:r>
        <w:rPr>
          <w:rFonts w:cs="Arial"/>
        </w:rPr>
        <w:t>"When the following functions receive 'Memory_Command' as 'Store' and the current position then the following functions shall output the profile and position to be stored to the 'Update Profile with Positional Settings' function</w:t>
      </w:r>
    </w:p>
    <w:p w14:paraId="4F15D9AC" w14:textId="77777777" w:rsidR="00E17F06" w:rsidRDefault="00E17F06" w:rsidP="00E17F06">
      <w:pPr>
        <w:rPr>
          <w:rFonts w:cs="Arial"/>
        </w:rPr>
      </w:pPr>
      <w:r>
        <w:rPr>
          <w:rFonts w:cs="Arial"/>
        </w:rPr>
        <w:t>- Read Mirrors Current Position</w:t>
      </w:r>
    </w:p>
    <w:p w14:paraId="144C8A88" w14:textId="77777777" w:rsidR="00E17F06" w:rsidRDefault="00E17F06" w:rsidP="00E17F06">
      <w:pPr>
        <w:rPr>
          <w:rFonts w:cs="Arial"/>
        </w:rPr>
      </w:pPr>
      <w:r>
        <w:rPr>
          <w:rFonts w:cs="Arial"/>
        </w:rPr>
        <w:t>- Read Seat Current Position</w:t>
      </w:r>
    </w:p>
    <w:p w14:paraId="576B3E39" w14:textId="77777777" w:rsidR="00E17F06" w:rsidRDefault="00E17F06" w:rsidP="00E17F06">
      <w:pPr>
        <w:rPr>
          <w:rFonts w:cs="Arial"/>
        </w:rPr>
      </w:pPr>
      <w:r>
        <w:rPr>
          <w:rFonts w:cs="Arial"/>
        </w:rPr>
        <w:t>- Read Steering Current Position</w:t>
      </w:r>
    </w:p>
    <w:p w14:paraId="483F0119" w14:textId="77777777" w:rsidR="00E17F06" w:rsidRDefault="00E17F06" w:rsidP="00E17F06">
      <w:pPr>
        <w:rPr>
          <w:rFonts w:cs="Arial"/>
        </w:rPr>
      </w:pPr>
      <w:r>
        <w:rPr>
          <w:rFonts w:cs="Arial"/>
        </w:rPr>
        <w:lastRenderedPageBreak/>
        <w:t>- Read Pedals Current Position</w:t>
      </w:r>
    </w:p>
    <w:p w14:paraId="341A079B" w14:textId="77777777" w:rsidR="00E17F06" w:rsidRDefault="00E17F06" w:rsidP="00E17F06">
      <w:pPr>
        <w:rPr>
          <w:rFonts w:cs="Arial"/>
        </w:rPr>
      </w:pPr>
      <w:r>
        <w:rPr>
          <w:rFonts w:cs="Arial"/>
        </w:rPr>
        <w:t>- Read AHUD Current Brightness"</w:t>
      </w:r>
    </w:p>
    <w:p w14:paraId="65A291E2" w14:textId="77777777" w:rsidR="00E17F06" w:rsidRPr="00C66B68" w:rsidRDefault="00E17F06" w:rsidP="00E17F0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17F06" w:rsidRPr="00FD127C" w14:paraId="6EAD590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37D5E" w14:textId="77777777" w:rsidR="00E17F06" w:rsidRPr="00FD127C" w:rsidRDefault="00E17F0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39</w:t>
            </w:r>
          </w:p>
        </w:tc>
      </w:tr>
      <w:tr w:rsidR="00E17F06" w:rsidRPr="00FD127C" w14:paraId="24EBD09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E9375" w14:textId="77777777" w:rsidR="00E17F06" w:rsidRPr="00FD127C" w:rsidRDefault="00E17F0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B9E7B" w14:textId="77777777" w:rsidR="00E17F06" w:rsidRDefault="00E17F06" w:rsidP="00812550"/>
        </w:tc>
      </w:tr>
      <w:tr w:rsidR="00E17F06" w:rsidRPr="00FD127C" w14:paraId="08C1B4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F01A9" w14:textId="77777777" w:rsidR="00E17F06" w:rsidRPr="00FD127C" w:rsidRDefault="00E17F0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F7614" w14:textId="77777777" w:rsidR="00E17F06" w:rsidRDefault="00E17F06" w:rsidP="00812550"/>
        </w:tc>
      </w:tr>
      <w:tr w:rsidR="00E17F06" w:rsidRPr="00FD127C" w14:paraId="0AEFFF6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D1D66" w14:textId="77777777" w:rsidR="00E17F06" w:rsidRPr="00FD127C" w:rsidRDefault="00E17F0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D8839" w14:textId="77777777" w:rsidR="00E17F06" w:rsidRDefault="00E17F06" w:rsidP="00812550"/>
        </w:tc>
      </w:tr>
      <w:tr w:rsidR="00E17F06" w:rsidRPr="00FD127C" w14:paraId="3F3846D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6B0DF" w14:textId="77777777" w:rsidR="00E17F06" w:rsidRPr="00FD127C" w:rsidRDefault="00E17F0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C1E4C"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327CC" w14:textId="77777777" w:rsidR="00E17F06" w:rsidRPr="00FD127C" w:rsidRDefault="00E17F0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A7CF3" w14:textId="77777777" w:rsidR="00E17F06" w:rsidRDefault="00E17F06" w:rsidP="00812550"/>
        </w:tc>
      </w:tr>
      <w:tr w:rsidR="00E17F06" w:rsidRPr="00FD127C" w14:paraId="2E790A2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1F09B" w14:textId="77777777" w:rsidR="00E17F06" w:rsidRPr="00FD127C" w:rsidRDefault="00E17F0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84FFC" w14:textId="77777777" w:rsidR="00E17F06" w:rsidRPr="00FD127C" w:rsidRDefault="00E17F0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C7EC109" wp14:editId="45C0367C">
                  <wp:extent cx="152400" cy="152400"/>
                  <wp:effectExtent l="0" t="0" r="0" b="0"/>
                  <wp:docPr id="656"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1631E" w14:textId="77777777" w:rsidR="00E17F06" w:rsidRPr="00FD127C" w:rsidRDefault="00E17F0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45762" w14:textId="77777777" w:rsidR="00E17F06" w:rsidRDefault="00E17F06" w:rsidP="00812550"/>
        </w:tc>
      </w:tr>
      <w:tr w:rsidR="00E17F06" w:rsidRPr="00FD127C" w14:paraId="03AEF09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6E21D" w14:textId="77777777" w:rsidR="00E17F06" w:rsidRPr="00FD127C" w:rsidRDefault="00E17F0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9D66F9" w14:textId="77777777" w:rsidR="00E17F06" w:rsidRDefault="00E17F0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442CA" w14:textId="77777777" w:rsidR="00E17F06" w:rsidRPr="00FD127C" w:rsidRDefault="00E17F0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2FB41"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DA51B" w14:textId="77777777" w:rsidR="00E17F06" w:rsidRPr="00FD127C" w:rsidRDefault="00E17F0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3FB5D" w14:textId="77777777" w:rsidR="00E17F06" w:rsidRDefault="00E17F06" w:rsidP="00812550"/>
        </w:tc>
      </w:tr>
      <w:tr w:rsidR="00E17F06" w:rsidRPr="00FD127C" w14:paraId="26FBA4E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151A2" w14:textId="77777777" w:rsidR="00E17F06" w:rsidRPr="00FD127C" w:rsidRDefault="002E13E1" w:rsidP="00812550">
            <w:pPr>
              <w:rPr>
                <w:rFonts w:cs="Arial"/>
                <w:bCs/>
                <w:color w:val="808080" w:themeColor="background1" w:themeShade="80"/>
                <w:sz w:val="16"/>
                <w:szCs w:val="14"/>
              </w:rPr>
            </w:pPr>
            <w:hyperlink r:id="rId266" w:history="1">
              <w:r w:rsidR="00E17F06" w:rsidRPr="00FD127C">
                <w:rPr>
                  <w:rStyle w:val="Hyperlink"/>
                  <w:rFonts w:cs="Arial"/>
                  <w:bCs/>
                  <w:sz w:val="16"/>
                  <w:szCs w:val="14"/>
                </w:rPr>
                <w:t>Req. Template</w:t>
              </w:r>
            </w:hyperlink>
            <w:r w:rsidR="00E17F0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B5A032" w14:textId="77777777" w:rsidR="00E17F06" w:rsidRPr="00FD127C" w:rsidRDefault="00E17F0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F9108" w14:textId="77777777" w:rsidR="00E17F06" w:rsidRPr="00FD127C" w:rsidRDefault="00E17F0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F28A03" w14:textId="77777777" w:rsidR="00E17F06" w:rsidRDefault="00E17F06" w:rsidP="00E17F06"/>
    <w:p w14:paraId="59A5693C" w14:textId="77777777" w:rsidR="00E17F06" w:rsidRPr="0017445F" w:rsidRDefault="00E17F06" w:rsidP="00E17F06">
      <w:pPr>
        <w:pStyle w:val="RERequirement"/>
        <w:shd w:val="clear" w:color="auto" w:fill="F2F2F2" w:themeFill="background1" w:themeFillShade="F2"/>
      </w:pPr>
      <w:r>
        <w:t xml:space="preserve">103 Diagnostics - Technician 1 </w:t>
      </w:r>
    </w:p>
    <w:p w14:paraId="39C2FBF6" w14:textId="77777777" w:rsidR="00E17F06" w:rsidRDefault="00E17F06" w:rsidP="00E17F06">
      <w:pPr>
        <w:rPr>
          <w:rFonts w:cs="Arial"/>
        </w:rPr>
      </w:pPr>
      <w:r>
        <w:rPr>
          <w:rFonts w:cs="Arial"/>
        </w:rPr>
        <w:t>When receiving a request to write from the Diagnostics System while in Diagnostic Mode the Classic Memory Settings System shall apply the request</w:t>
      </w:r>
    </w:p>
    <w:p w14:paraId="0848EC0E" w14:textId="77777777" w:rsidR="00E17F06" w:rsidRPr="00C66B68" w:rsidRDefault="00E17F06" w:rsidP="00E17F0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17F06" w:rsidRPr="00FD127C" w14:paraId="0D05B0F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486D6" w14:textId="77777777" w:rsidR="00E17F06" w:rsidRPr="00FD127C" w:rsidRDefault="00E17F0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E17F06" w:rsidRPr="00FD127C" w14:paraId="7C5CCCA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29287" w14:textId="77777777" w:rsidR="00E17F06" w:rsidRPr="00FD127C" w:rsidRDefault="00E17F0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C119F" w14:textId="77777777" w:rsidR="00E17F06" w:rsidRDefault="00E17F06" w:rsidP="00812550"/>
        </w:tc>
      </w:tr>
      <w:tr w:rsidR="00E17F06" w:rsidRPr="00FD127C" w14:paraId="4E418AE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46FAD" w14:textId="77777777" w:rsidR="00E17F06" w:rsidRPr="00FD127C" w:rsidRDefault="00E17F0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CF221" w14:textId="77777777" w:rsidR="00E17F06" w:rsidRDefault="00E17F06" w:rsidP="00812550"/>
        </w:tc>
      </w:tr>
      <w:tr w:rsidR="00E17F06" w:rsidRPr="00FD127C" w14:paraId="1F6FE4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A41CB" w14:textId="77777777" w:rsidR="00E17F06" w:rsidRPr="00FD127C" w:rsidRDefault="00E17F0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AD0FA" w14:textId="77777777" w:rsidR="00E17F06" w:rsidRDefault="00E17F06" w:rsidP="00812550"/>
        </w:tc>
      </w:tr>
      <w:tr w:rsidR="00E17F06" w:rsidRPr="00FD127C" w14:paraId="718EA49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FFE58" w14:textId="77777777" w:rsidR="00E17F06" w:rsidRPr="00FD127C" w:rsidRDefault="00E17F0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D38E1"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BF172" w14:textId="77777777" w:rsidR="00E17F06" w:rsidRPr="00FD127C" w:rsidRDefault="00E17F0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5A76DB" w14:textId="77777777" w:rsidR="00E17F06" w:rsidRDefault="00E17F06" w:rsidP="00812550"/>
        </w:tc>
      </w:tr>
      <w:tr w:rsidR="00E17F06" w:rsidRPr="00FD127C" w14:paraId="20D93FA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D50C9" w14:textId="77777777" w:rsidR="00E17F06" w:rsidRPr="00FD127C" w:rsidRDefault="00E17F0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0E259" w14:textId="77777777" w:rsidR="00E17F06" w:rsidRPr="00FD127C" w:rsidRDefault="00E17F0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9F70012" wp14:editId="13CAA841">
                  <wp:extent cx="152400" cy="152400"/>
                  <wp:effectExtent l="0" t="0" r="0" b="0"/>
                  <wp:docPr id="65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83412" w14:textId="77777777" w:rsidR="00E17F06" w:rsidRPr="00FD127C" w:rsidRDefault="00E17F0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251CE" w14:textId="77777777" w:rsidR="00E17F06" w:rsidRDefault="00E17F06" w:rsidP="00812550"/>
        </w:tc>
      </w:tr>
      <w:tr w:rsidR="00E17F06" w:rsidRPr="00FD127C" w14:paraId="4E498C5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A2CB" w14:textId="77777777" w:rsidR="00E17F06" w:rsidRPr="00FD127C" w:rsidRDefault="00E17F0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AE2281" w14:textId="77777777" w:rsidR="00E17F06" w:rsidRDefault="00E17F0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EAA1F" w14:textId="77777777" w:rsidR="00E17F06" w:rsidRPr="00FD127C" w:rsidRDefault="00E17F0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13963"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3416F" w14:textId="77777777" w:rsidR="00E17F06" w:rsidRPr="00FD127C" w:rsidRDefault="00E17F0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2418D" w14:textId="77777777" w:rsidR="00E17F06" w:rsidRDefault="00E17F06" w:rsidP="00812550"/>
        </w:tc>
      </w:tr>
      <w:tr w:rsidR="00E17F06" w:rsidRPr="00FD127C" w14:paraId="2697861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9B03A8" w14:textId="77777777" w:rsidR="00E17F06" w:rsidRPr="00FD127C" w:rsidRDefault="002E13E1" w:rsidP="00812550">
            <w:pPr>
              <w:rPr>
                <w:rFonts w:cs="Arial"/>
                <w:bCs/>
                <w:color w:val="808080" w:themeColor="background1" w:themeShade="80"/>
                <w:sz w:val="16"/>
                <w:szCs w:val="14"/>
              </w:rPr>
            </w:pPr>
            <w:hyperlink r:id="rId267" w:history="1">
              <w:r w:rsidR="00E17F06" w:rsidRPr="00FD127C">
                <w:rPr>
                  <w:rStyle w:val="Hyperlink"/>
                  <w:rFonts w:cs="Arial"/>
                  <w:bCs/>
                  <w:sz w:val="16"/>
                  <w:szCs w:val="14"/>
                </w:rPr>
                <w:t>Req. Template</w:t>
              </w:r>
            </w:hyperlink>
            <w:r w:rsidR="00E17F0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E83A7E" w14:textId="77777777" w:rsidR="00E17F06" w:rsidRPr="00FD127C" w:rsidRDefault="00E17F0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18D45A" w14:textId="77777777" w:rsidR="00E17F06" w:rsidRPr="00FD127C" w:rsidRDefault="00E17F0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FF204E" w14:textId="77777777" w:rsidR="00E17F06" w:rsidRDefault="00E17F06" w:rsidP="00E17F06"/>
    <w:p w14:paraId="5F8719EA" w14:textId="77777777" w:rsidR="00E17F06" w:rsidRPr="0017445F" w:rsidRDefault="00E17F06" w:rsidP="00E17F06">
      <w:pPr>
        <w:pStyle w:val="RERequirement"/>
        <w:shd w:val="clear" w:color="auto" w:fill="F2F2F2" w:themeFill="background1" w:themeFillShade="F2"/>
      </w:pPr>
      <w:r>
        <w:t>104 Diagnostics - Technician 2</w:t>
      </w:r>
    </w:p>
    <w:p w14:paraId="5CFA0E15" w14:textId="77777777" w:rsidR="00E17F06" w:rsidRDefault="00E17F06" w:rsidP="00E17F06">
      <w:pPr>
        <w:rPr>
          <w:rFonts w:cs="Arial"/>
        </w:rPr>
      </w:pPr>
      <w:r>
        <w:rPr>
          <w:rFonts w:cs="Arial"/>
        </w:rPr>
        <w:t>When receiving a request to write from the Diagnostics System while in Diagnostic Mode the Easy Entry Easy Exit System shall apply the request</w:t>
      </w:r>
    </w:p>
    <w:p w14:paraId="7FFB20EE" w14:textId="77777777" w:rsidR="00E17F06" w:rsidRPr="00C66B68" w:rsidRDefault="00E17F06" w:rsidP="00E17F0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17F06" w:rsidRPr="00FD127C" w14:paraId="756F497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B3A7A" w14:textId="77777777" w:rsidR="00E17F06" w:rsidRPr="00FD127C" w:rsidRDefault="00E17F0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E17F06" w:rsidRPr="00FD127C" w14:paraId="149301B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135D6" w14:textId="77777777" w:rsidR="00E17F06" w:rsidRPr="00FD127C" w:rsidRDefault="00E17F0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B3F2A" w14:textId="77777777" w:rsidR="00E17F06" w:rsidRDefault="00E17F06" w:rsidP="00812550"/>
        </w:tc>
      </w:tr>
      <w:tr w:rsidR="00E17F06" w:rsidRPr="00FD127C" w14:paraId="5BA44AD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623BF" w14:textId="77777777" w:rsidR="00E17F06" w:rsidRPr="00FD127C" w:rsidRDefault="00E17F0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634CB" w14:textId="77777777" w:rsidR="00E17F06" w:rsidRDefault="00E17F06" w:rsidP="00812550"/>
        </w:tc>
      </w:tr>
      <w:tr w:rsidR="00E17F06" w:rsidRPr="00FD127C" w14:paraId="5622BF7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877D1" w14:textId="77777777" w:rsidR="00E17F06" w:rsidRPr="00FD127C" w:rsidRDefault="00E17F0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978F9" w14:textId="77777777" w:rsidR="00E17F06" w:rsidRDefault="00E17F06" w:rsidP="00812550"/>
        </w:tc>
      </w:tr>
      <w:tr w:rsidR="00E17F06" w:rsidRPr="00FD127C" w14:paraId="3EB3B6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77433" w14:textId="77777777" w:rsidR="00E17F06" w:rsidRPr="00FD127C" w:rsidRDefault="00E17F0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17EB4"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F67F61" w14:textId="77777777" w:rsidR="00E17F06" w:rsidRPr="00FD127C" w:rsidRDefault="00E17F0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18ABA" w14:textId="77777777" w:rsidR="00E17F06" w:rsidRDefault="00E17F06" w:rsidP="00812550"/>
        </w:tc>
      </w:tr>
      <w:tr w:rsidR="00E17F06" w:rsidRPr="00FD127C" w14:paraId="0358180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D3BCE" w14:textId="77777777" w:rsidR="00E17F06" w:rsidRPr="00FD127C" w:rsidRDefault="00E17F0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BFD91" w14:textId="77777777" w:rsidR="00E17F06" w:rsidRPr="00FD127C" w:rsidRDefault="00E17F0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0A586E0" wp14:editId="4934213B">
                  <wp:extent cx="152400" cy="152400"/>
                  <wp:effectExtent l="0" t="0" r="0" b="0"/>
                  <wp:docPr id="66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B7234" w14:textId="77777777" w:rsidR="00E17F06" w:rsidRPr="00FD127C" w:rsidRDefault="00E17F0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8F627" w14:textId="77777777" w:rsidR="00E17F06" w:rsidRDefault="00E17F06" w:rsidP="00812550"/>
        </w:tc>
      </w:tr>
      <w:tr w:rsidR="00E17F06" w:rsidRPr="00FD127C" w14:paraId="7FA76257"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E808F" w14:textId="77777777" w:rsidR="00E17F06" w:rsidRPr="00FD127C" w:rsidRDefault="00E17F0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B6DAC0" w14:textId="77777777" w:rsidR="00E17F06" w:rsidRDefault="00E17F0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2A155" w14:textId="77777777" w:rsidR="00E17F06" w:rsidRPr="00FD127C" w:rsidRDefault="00E17F0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432D0"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E35D8" w14:textId="77777777" w:rsidR="00E17F06" w:rsidRPr="00FD127C" w:rsidRDefault="00E17F0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488F7" w14:textId="77777777" w:rsidR="00E17F06" w:rsidRDefault="00E17F06" w:rsidP="00812550"/>
        </w:tc>
      </w:tr>
      <w:tr w:rsidR="00E17F06" w:rsidRPr="00FD127C" w14:paraId="1DF1BA5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74920D" w14:textId="77777777" w:rsidR="00E17F06" w:rsidRPr="00FD127C" w:rsidRDefault="002E13E1" w:rsidP="00812550">
            <w:pPr>
              <w:rPr>
                <w:rFonts w:cs="Arial"/>
                <w:bCs/>
                <w:color w:val="808080" w:themeColor="background1" w:themeShade="80"/>
                <w:sz w:val="16"/>
                <w:szCs w:val="14"/>
              </w:rPr>
            </w:pPr>
            <w:hyperlink r:id="rId268" w:history="1">
              <w:r w:rsidR="00E17F06" w:rsidRPr="00FD127C">
                <w:rPr>
                  <w:rStyle w:val="Hyperlink"/>
                  <w:rFonts w:cs="Arial"/>
                  <w:bCs/>
                  <w:sz w:val="16"/>
                  <w:szCs w:val="14"/>
                </w:rPr>
                <w:t>Req. Template</w:t>
              </w:r>
            </w:hyperlink>
            <w:r w:rsidR="00E17F0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3CCAC" w14:textId="77777777" w:rsidR="00E17F06" w:rsidRPr="00FD127C" w:rsidRDefault="00E17F0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9FB50F" w14:textId="77777777" w:rsidR="00E17F06" w:rsidRPr="00FD127C" w:rsidRDefault="00E17F0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8791A5" w14:textId="77777777" w:rsidR="00E17F06" w:rsidRDefault="00E17F06" w:rsidP="00E17F06"/>
    <w:p w14:paraId="34EB5D8E" w14:textId="77777777" w:rsidR="00E17F06" w:rsidRPr="0017445F" w:rsidRDefault="00E17F06" w:rsidP="00E17F06">
      <w:pPr>
        <w:pStyle w:val="RERequirement"/>
        <w:shd w:val="clear" w:color="auto" w:fill="F2F2F2" w:themeFill="background1" w:themeFillShade="F2"/>
      </w:pPr>
      <w:r>
        <w:t>105 Diagnostics - Technician 3</w:t>
      </w:r>
    </w:p>
    <w:p w14:paraId="4470D8AB" w14:textId="77777777" w:rsidR="00E17F06" w:rsidRDefault="00E17F06" w:rsidP="00E17F06">
      <w:pPr>
        <w:rPr>
          <w:rFonts w:cs="Arial"/>
        </w:rPr>
      </w:pPr>
      <w:r>
        <w:rPr>
          <w:rFonts w:cs="Arial"/>
        </w:rPr>
        <w:t>When receiving a request to read from the Diagnostics System while in Diagnostic Mode the Classic Memory Settings System shall send the requested data</w:t>
      </w:r>
    </w:p>
    <w:p w14:paraId="3834E7EC" w14:textId="77777777" w:rsidR="00E17F06" w:rsidRPr="00C66B68" w:rsidRDefault="00E17F06" w:rsidP="00E17F0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17F06" w:rsidRPr="00FD127C" w14:paraId="29B7B7A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20D5E" w14:textId="77777777" w:rsidR="00E17F06" w:rsidRPr="00FD127C" w:rsidRDefault="00E17F0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E17F06" w:rsidRPr="00FD127C" w14:paraId="4DBD984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E2A3D" w14:textId="77777777" w:rsidR="00E17F06" w:rsidRPr="00FD127C" w:rsidRDefault="00E17F0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71717" w14:textId="77777777" w:rsidR="00E17F06" w:rsidRDefault="00E17F06" w:rsidP="00812550"/>
        </w:tc>
      </w:tr>
      <w:tr w:rsidR="00E17F06" w:rsidRPr="00FD127C" w14:paraId="1B64376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7F491" w14:textId="77777777" w:rsidR="00E17F06" w:rsidRPr="00FD127C" w:rsidRDefault="00E17F0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E6CE3" w14:textId="77777777" w:rsidR="00E17F06" w:rsidRDefault="00E17F06" w:rsidP="00812550"/>
        </w:tc>
      </w:tr>
      <w:tr w:rsidR="00E17F06" w:rsidRPr="00FD127C" w14:paraId="69A23DD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D41D4" w14:textId="77777777" w:rsidR="00E17F06" w:rsidRPr="00FD127C" w:rsidRDefault="00E17F0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347B2" w14:textId="77777777" w:rsidR="00E17F06" w:rsidRDefault="00E17F06" w:rsidP="00812550"/>
        </w:tc>
      </w:tr>
      <w:tr w:rsidR="00E17F06" w:rsidRPr="00FD127C" w14:paraId="6A81ABF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C756C" w14:textId="77777777" w:rsidR="00E17F06" w:rsidRPr="00FD127C" w:rsidRDefault="00E17F0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168CF"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3E8600" w14:textId="77777777" w:rsidR="00E17F06" w:rsidRPr="00FD127C" w:rsidRDefault="00E17F0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75556" w14:textId="77777777" w:rsidR="00E17F06" w:rsidRDefault="00E17F06" w:rsidP="00812550"/>
        </w:tc>
      </w:tr>
      <w:tr w:rsidR="00E17F06" w:rsidRPr="00FD127C" w14:paraId="409F14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E2561" w14:textId="77777777" w:rsidR="00E17F06" w:rsidRPr="00FD127C" w:rsidRDefault="00E17F0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CB223" w14:textId="77777777" w:rsidR="00E17F06" w:rsidRPr="00FD127C" w:rsidRDefault="00E17F0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FEBB6D0" wp14:editId="40D1365C">
                  <wp:extent cx="152400" cy="152400"/>
                  <wp:effectExtent l="0" t="0" r="0" b="0"/>
                  <wp:docPr id="662"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AAF85" w14:textId="77777777" w:rsidR="00E17F06" w:rsidRPr="00FD127C" w:rsidRDefault="00E17F0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C741B" w14:textId="77777777" w:rsidR="00E17F06" w:rsidRDefault="00E17F06" w:rsidP="00812550"/>
        </w:tc>
      </w:tr>
      <w:tr w:rsidR="00E17F06" w:rsidRPr="00FD127C" w14:paraId="3088C34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464DF" w14:textId="77777777" w:rsidR="00E17F06" w:rsidRPr="00FD127C" w:rsidRDefault="00E17F0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2E96E7" w14:textId="77777777" w:rsidR="00E17F06" w:rsidRDefault="00E17F0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FF83A" w14:textId="77777777" w:rsidR="00E17F06" w:rsidRPr="00FD127C" w:rsidRDefault="00E17F0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2C0E2"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6E6296" w14:textId="77777777" w:rsidR="00E17F06" w:rsidRPr="00FD127C" w:rsidRDefault="00E17F0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C8EF14" w14:textId="77777777" w:rsidR="00E17F06" w:rsidRDefault="00E17F06" w:rsidP="00812550"/>
        </w:tc>
      </w:tr>
      <w:tr w:rsidR="00E17F06" w:rsidRPr="00FD127C" w14:paraId="562BA2C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B79186" w14:textId="77777777" w:rsidR="00E17F06" w:rsidRPr="00FD127C" w:rsidRDefault="002E13E1" w:rsidP="00812550">
            <w:pPr>
              <w:rPr>
                <w:rFonts w:cs="Arial"/>
                <w:bCs/>
                <w:color w:val="808080" w:themeColor="background1" w:themeShade="80"/>
                <w:sz w:val="16"/>
                <w:szCs w:val="14"/>
              </w:rPr>
            </w:pPr>
            <w:hyperlink r:id="rId269" w:history="1">
              <w:r w:rsidR="00E17F06" w:rsidRPr="00FD127C">
                <w:rPr>
                  <w:rStyle w:val="Hyperlink"/>
                  <w:rFonts w:cs="Arial"/>
                  <w:bCs/>
                  <w:sz w:val="16"/>
                  <w:szCs w:val="14"/>
                </w:rPr>
                <w:t>Req. Template</w:t>
              </w:r>
            </w:hyperlink>
            <w:r w:rsidR="00E17F0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66D49" w14:textId="77777777" w:rsidR="00E17F06" w:rsidRPr="00FD127C" w:rsidRDefault="00E17F0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AB7EC9" w14:textId="77777777" w:rsidR="00E17F06" w:rsidRPr="00FD127C" w:rsidRDefault="00E17F0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0FE017" w14:textId="77777777" w:rsidR="00E17F06" w:rsidRDefault="00E17F06" w:rsidP="00E17F06"/>
    <w:p w14:paraId="7314B69B" w14:textId="77777777" w:rsidR="00E17F06" w:rsidRPr="0017445F" w:rsidRDefault="00E17F06" w:rsidP="00E17F06">
      <w:pPr>
        <w:pStyle w:val="RERequirement"/>
        <w:shd w:val="clear" w:color="auto" w:fill="F2F2F2" w:themeFill="background1" w:themeFillShade="F2"/>
      </w:pPr>
      <w:r>
        <w:t>106 Diagnostics - Technician 4</w:t>
      </w:r>
    </w:p>
    <w:p w14:paraId="7CAE59DB" w14:textId="77777777" w:rsidR="00E17F06" w:rsidRDefault="00E17F06" w:rsidP="00E17F06">
      <w:pPr>
        <w:rPr>
          <w:rFonts w:cs="Arial"/>
        </w:rPr>
      </w:pPr>
      <w:r>
        <w:rPr>
          <w:rFonts w:cs="Arial"/>
        </w:rPr>
        <w:t>When receiving a request to read from the Diagnostics System while in Diagnostic Mode the Easy Entry Easy Exit System shall send the requested data</w:t>
      </w:r>
    </w:p>
    <w:p w14:paraId="47BA2902" w14:textId="77777777" w:rsidR="00E17F06" w:rsidRPr="00C66B68" w:rsidRDefault="00E17F06" w:rsidP="00E17F0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17F06" w:rsidRPr="00FD127C" w14:paraId="3C5B3B9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414B5" w14:textId="77777777" w:rsidR="00E17F06" w:rsidRPr="00FD127C" w:rsidRDefault="00E17F0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Requirement ID: 106</w:t>
            </w:r>
          </w:p>
        </w:tc>
      </w:tr>
      <w:tr w:rsidR="00E17F06" w:rsidRPr="00FD127C" w14:paraId="574FBA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92563" w14:textId="77777777" w:rsidR="00E17F06" w:rsidRPr="00FD127C" w:rsidRDefault="00E17F0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BF62B" w14:textId="77777777" w:rsidR="00E17F06" w:rsidRDefault="00E17F06" w:rsidP="00812550"/>
        </w:tc>
      </w:tr>
      <w:tr w:rsidR="00E17F06" w:rsidRPr="00FD127C" w14:paraId="578F47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308D5" w14:textId="77777777" w:rsidR="00E17F06" w:rsidRPr="00FD127C" w:rsidRDefault="00E17F0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68C41" w14:textId="77777777" w:rsidR="00E17F06" w:rsidRDefault="00E17F06" w:rsidP="00812550"/>
        </w:tc>
      </w:tr>
      <w:tr w:rsidR="00E17F06" w:rsidRPr="00FD127C" w14:paraId="3A97170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6E5F4" w14:textId="77777777" w:rsidR="00E17F06" w:rsidRPr="00FD127C" w:rsidRDefault="00E17F0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0847B" w14:textId="77777777" w:rsidR="00E17F06" w:rsidRDefault="00E17F06" w:rsidP="00812550"/>
        </w:tc>
      </w:tr>
      <w:tr w:rsidR="00E17F06" w:rsidRPr="00FD127C" w14:paraId="6D2AB7D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C7304" w14:textId="77777777" w:rsidR="00E17F06" w:rsidRPr="00FD127C" w:rsidRDefault="00E17F0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52EC0"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CF74D5" w14:textId="77777777" w:rsidR="00E17F06" w:rsidRPr="00FD127C" w:rsidRDefault="00E17F0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1FD99" w14:textId="77777777" w:rsidR="00E17F06" w:rsidRDefault="00E17F06" w:rsidP="00812550"/>
        </w:tc>
      </w:tr>
      <w:tr w:rsidR="00E17F06" w:rsidRPr="00FD127C" w14:paraId="1FB0C8E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B841B" w14:textId="77777777" w:rsidR="00E17F06" w:rsidRPr="00FD127C" w:rsidRDefault="00E17F0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67C0EB" w14:textId="77777777" w:rsidR="00E17F06" w:rsidRPr="00FD127C" w:rsidRDefault="00E17F0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51F375F" wp14:editId="099C0A16">
                  <wp:extent cx="152400" cy="152400"/>
                  <wp:effectExtent l="0" t="0" r="0" b="0"/>
                  <wp:docPr id="664"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60F1A8" w14:textId="77777777" w:rsidR="00E17F06" w:rsidRPr="00FD127C" w:rsidRDefault="00E17F0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37E4A" w14:textId="77777777" w:rsidR="00E17F06" w:rsidRDefault="00E17F06" w:rsidP="00812550"/>
        </w:tc>
      </w:tr>
      <w:tr w:rsidR="00E17F06" w:rsidRPr="00FD127C" w14:paraId="15C3198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92974" w14:textId="77777777" w:rsidR="00E17F06" w:rsidRPr="00FD127C" w:rsidRDefault="00E17F0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581C8F" w14:textId="77777777" w:rsidR="00E17F06" w:rsidRDefault="00E17F0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C767C" w14:textId="77777777" w:rsidR="00E17F06" w:rsidRPr="00FD127C" w:rsidRDefault="00E17F0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A5965" w14:textId="77777777" w:rsidR="00E17F06" w:rsidRDefault="00E17F0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47CB0" w14:textId="77777777" w:rsidR="00E17F06" w:rsidRPr="00FD127C" w:rsidRDefault="00E17F0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055AA" w14:textId="77777777" w:rsidR="00E17F06" w:rsidRDefault="00E17F06" w:rsidP="00812550"/>
        </w:tc>
      </w:tr>
      <w:tr w:rsidR="00E17F06" w:rsidRPr="00FD127C" w14:paraId="4DAC1A6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B7F1F0" w14:textId="77777777" w:rsidR="00E17F06" w:rsidRPr="00FD127C" w:rsidRDefault="002E13E1" w:rsidP="00812550">
            <w:pPr>
              <w:rPr>
                <w:rFonts w:cs="Arial"/>
                <w:bCs/>
                <w:color w:val="808080" w:themeColor="background1" w:themeShade="80"/>
                <w:sz w:val="16"/>
                <w:szCs w:val="14"/>
              </w:rPr>
            </w:pPr>
            <w:hyperlink r:id="rId270" w:history="1">
              <w:r w:rsidR="00E17F06" w:rsidRPr="00FD127C">
                <w:rPr>
                  <w:rStyle w:val="Hyperlink"/>
                  <w:rFonts w:cs="Arial"/>
                  <w:bCs/>
                  <w:sz w:val="16"/>
                  <w:szCs w:val="14"/>
                </w:rPr>
                <w:t>Req. Template</w:t>
              </w:r>
            </w:hyperlink>
            <w:r w:rsidR="00E17F0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C97B79" w14:textId="77777777" w:rsidR="00E17F06" w:rsidRPr="00FD127C" w:rsidRDefault="00E17F0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92B164" w14:textId="77777777" w:rsidR="00E17F06" w:rsidRPr="00FD127C" w:rsidRDefault="00E17F0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7DA96C" w14:textId="77777777" w:rsidR="00E17F06" w:rsidRDefault="00E17F06" w:rsidP="00E17F06"/>
    <w:p w14:paraId="15D9836E" w14:textId="77777777" w:rsidR="00E17F06" w:rsidRDefault="00E17F06" w:rsidP="00E17F06">
      <w:pPr>
        <w:pStyle w:val="Heading5"/>
      </w:pPr>
      <w:r>
        <w:t>Error Handling</w:t>
      </w:r>
    </w:p>
    <w:p w14:paraId="5493DBB7" w14:textId="77777777" w:rsidR="00E17F06" w:rsidRDefault="00E17F06" w:rsidP="00E17F06"/>
    <w:p w14:paraId="4760E3A1" w14:textId="77777777" w:rsidR="00E17F06" w:rsidRDefault="00E17F06" w:rsidP="00E17F06">
      <w:pPr>
        <w:rPr>
          <w:color w:val="A6A6A6" w:themeColor="background1" w:themeShade="A6"/>
        </w:rPr>
      </w:pPr>
      <w:r>
        <w:rPr>
          <w:color w:val="A6A6A6" w:themeColor="background1" w:themeShade="A6"/>
        </w:rPr>
        <w:t>No Error Handling Requirements specified.</w:t>
      </w:r>
    </w:p>
    <w:p w14:paraId="6B0983C2" w14:textId="77777777" w:rsidR="00E17F06" w:rsidRDefault="00E17F06" w:rsidP="00E17F06">
      <w:pPr>
        <w:pStyle w:val="Heading4"/>
      </w:pPr>
      <w:r>
        <w:t>Non-Functional Requirements</w:t>
      </w:r>
    </w:p>
    <w:p w14:paraId="6710955F" w14:textId="77777777" w:rsidR="00E17F06" w:rsidRDefault="00E17F06" w:rsidP="00E17F06"/>
    <w:p w14:paraId="023F4CEF" w14:textId="77777777" w:rsidR="00E17F06" w:rsidRDefault="00E17F06" w:rsidP="00E17F06">
      <w:pPr>
        <w:rPr>
          <w:color w:val="A6A6A6" w:themeColor="background1" w:themeShade="A6"/>
        </w:rPr>
      </w:pPr>
      <w:r>
        <w:rPr>
          <w:color w:val="A6A6A6" w:themeColor="background1" w:themeShade="A6"/>
        </w:rPr>
        <w:t>No Non-Functional Requirements specified.</w:t>
      </w:r>
    </w:p>
    <w:p w14:paraId="5177241F" w14:textId="77777777" w:rsidR="00E17F06" w:rsidRDefault="00E17F06" w:rsidP="00E17F06">
      <w:pPr>
        <w:pStyle w:val="Heading4"/>
      </w:pPr>
      <w:r>
        <w:t>Functional Safety Requirements</w:t>
      </w:r>
    </w:p>
    <w:p w14:paraId="62B1950D" w14:textId="77777777" w:rsidR="00E17F06" w:rsidRDefault="00E17F06" w:rsidP="00E17F06">
      <w:pPr>
        <w:rPr>
          <w:highlight w:val="yellow"/>
        </w:rPr>
      </w:pPr>
    </w:p>
    <w:p w14:paraId="51AFF1C2" w14:textId="77777777" w:rsidR="00E17F06" w:rsidRDefault="00E17F06" w:rsidP="00E17F06">
      <w:pPr>
        <w:rPr>
          <w:color w:val="A6A6A6" w:themeColor="background1" w:themeShade="A6"/>
        </w:rPr>
      </w:pPr>
      <w:r>
        <w:rPr>
          <w:color w:val="A6A6A6" w:themeColor="background1" w:themeShade="A6"/>
        </w:rPr>
        <w:t>No Functional Safety Requirements specified.</w:t>
      </w:r>
    </w:p>
    <w:p w14:paraId="65DA77BD" w14:textId="77777777" w:rsidR="00E17F06" w:rsidRDefault="00E17F06" w:rsidP="00E17F06">
      <w:pPr>
        <w:pStyle w:val="Heading5"/>
      </w:pPr>
      <w:r>
        <w:t>ASIL Decomposition of Functional Safety Requirements</w:t>
      </w:r>
    </w:p>
    <w:p w14:paraId="09308CD1" w14:textId="77777777" w:rsidR="00E17F06" w:rsidRDefault="00E17F06" w:rsidP="00E17F06">
      <w:pPr>
        <w:pStyle w:val="NoSpacing"/>
      </w:pPr>
    </w:p>
    <w:p w14:paraId="2696EAC5" w14:textId="77777777" w:rsidR="00E17F06" w:rsidRDefault="00E17F06" w:rsidP="00E17F06">
      <w:pPr>
        <w:pStyle w:val="NoSpacing"/>
      </w:pPr>
    </w:p>
    <w:p w14:paraId="06B94DEE" w14:textId="77777777" w:rsidR="00E17F06" w:rsidRDefault="00E17F06" w:rsidP="00E17F06">
      <w:pPr>
        <w:pStyle w:val="NoSpacing"/>
        <w:rPr>
          <w:color w:val="A6A6A6" w:themeColor="background1" w:themeShade="A6"/>
        </w:rPr>
      </w:pPr>
      <w:r>
        <w:rPr>
          <w:color w:val="A6A6A6" w:themeColor="background1" w:themeShade="A6"/>
        </w:rPr>
        <w:t>No Functional Safety Requirements with ASIL Decompositions specified.</w:t>
      </w:r>
    </w:p>
    <w:p w14:paraId="0DEF4615" w14:textId="77777777" w:rsidR="00E17F06" w:rsidRDefault="00E17F06" w:rsidP="00E17F06">
      <w:pPr>
        <w:pStyle w:val="Heading4"/>
      </w:pPr>
      <w:r>
        <w:t>Other Requirements</w:t>
      </w:r>
    </w:p>
    <w:p w14:paraId="2F6043F6" w14:textId="77777777" w:rsidR="00E17F06" w:rsidRDefault="00E17F06" w:rsidP="00E17F06">
      <w:pPr>
        <w:pStyle w:val="Heading5"/>
      </w:pPr>
      <w:r>
        <w:t>Design Requirements</w:t>
      </w:r>
    </w:p>
    <w:p w14:paraId="1B1BEDEA" w14:textId="77777777" w:rsidR="00E17F06" w:rsidRDefault="00E17F06" w:rsidP="00E17F06"/>
    <w:p w14:paraId="1982F0AB" w14:textId="423BA7E9" w:rsidR="00E17F06" w:rsidRDefault="00E17F06" w:rsidP="00E17F06">
      <w:pPr>
        <w:rPr>
          <w:color w:val="A6A6A6" w:themeColor="background1" w:themeShade="A6"/>
        </w:rPr>
      </w:pPr>
      <w:r>
        <w:rPr>
          <w:color w:val="A6A6A6" w:themeColor="background1" w:themeShade="A6"/>
        </w:rPr>
        <w:t>No Design Requirements specified.</w:t>
      </w:r>
    </w:p>
    <w:p w14:paraId="05A57F26" w14:textId="77777777" w:rsidR="00E17F06" w:rsidRDefault="00E17F06" w:rsidP="00E17F06">
      <w:pPr>
        <w:rPr>
          <w:color w:val="A6A6A6" w:themeColor="background1" w:themeShade="A6"/>
        </w:rPr>
      </w:pPr>
    </w:p>
    <w:p w14:paraId="1F790613" w14:textId="77777777" w:rsidR="00C53219" w:rsidRDefault="00C53219" w:rsidP="00C53219">
      <w:pPr>
        <w:pStyle w:val="Heading2"/>
        <w:numPr>
          <w:ilvl w:val="1"/>
          <w:numId w:val="4"/>
        </w:numPr>
      </w:pPr>
      <w:r>
        <w:rPr>
          <w:noProof/>
        </w:rPr>
        <w:drawing>
          <wp:inline distT="0" distB="0" distL="0" distR="0" wp14:anchorId="6DB8D4F4" wp14:editId="66CE833C">
            <wp:extent cx="152400" cy="152400"/>
            <wp:effectExtent l="0" t="0" r="0" b="0"/>
            <wp:docPr id="146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4" w:name="_88f7e0612deb61ce88f4ff56944cbd5a"/>
      <w:r>
        <w:t>Store Mirrors Position</w:t>
      </w:r>
      <w:bookmarkEnd w:id="194"/>
    </w:p>
    <w:p w14:paraId="00EAD14F" w14:textId="77777777" w:rsidR="00C53219" w:rsidRDefault="00C53219" w:rsidP="00C53219">
      <w:pPr>
        <w:pStyle w:val="Heading3"/>
      </w:pPr>
      <w:r>
        <w:t>Function Overview</w:t>
      </w:r>
    </w:p>
    <w:p w14:paraId="4B6C8556" w14:textId="77777777" w:rsidR="00C53219" w:rsidRDefault="00C53219" w:rsidP="00C53219">
      <w:pPr>
        <w:pStyle w:val="Heading4"/>
      </w:pPr>
      <w:r>
        <w:t>Description</w:t>
      </w:r>
    </w:p>
    <w:p w14:paraId="1D441295" w14:textId="77777777" w:rsidR="00C53219" w:rsidRDefault="00C53219" w:rsidP="00C53219">
      <w:pPr>
        <w:contextualSpacing/>
      </w:pPr>
    </w:p>
    <w:p w14:paraId="57899101" w14:textId="77777777" w:rsidR="00C53219" w:rsidRDefault="00C53219" w:rsidP="00C53219">
      <w:pPr>
        <w:contextualSpacing/>
      </w:pPr>
      <w:r>
        <w:t>Function is allocated to:</w:t>
      </w:r>
    </w:p>
    <w:p w14:paraId="538CBA04" w14:textId="77777777" w:rsidR="00C53219" w:rsidRDefault="00C53219" w:rsidP="00C53219">
      <w:pPr>
        <w:pStyle w:val="ListParagraph"/>
        <w:numPr>
          <w:ilvl w:val="0"/>
          <w:numId w:val="13"/>
        </w:numPr>
        <w:contextualSpacing/>
      </w:pPr>
      <w:r>
        <w:rPr>
          <w:noProof/>
        </w:rPr>
        <w:drawing>
          <wp:inline distT="0" distB="0" distL="0" distR="0" wp14:anchorId="1B8D7289" wp14:editId="1C6FAE2A">
            <wp:extent cx="152400" cy="152400"/>
            <wp:effectExtent l="0" t="0" r="0" b="0"/>
            <wp:docPr id="1462"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58C8FF72" w14:textId="77777777" w:rsidR="00C53219" w:rsidRDefault="00C53219" w:rsidP="00C53219">
      <w:pPr>
        <w:pStyle w:val="ListParagraph"/>
        <w:numPr>
          <w:ilvl w:val="0"/>
          <w:numId w:val="13"/>
        </w:numPr>
        <w:contextualSpacing/>
      </w:pPr>
      <w:r>
        <w:rPr>
          <w:noProof/>
        </w:rPr>
        <w:drawing>
          <wp:inline distT="0" distB="0" distL="0" distR="0" wp14:anchorId="0379442C" wp14:editId="5E390753">
            <wp:extent cx="152400" cy="152400"/>
            <wp:effectExtent l="0" t="0" r="0" b="0"/>
            <wp:docPr id="1464"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31FCAA02" w14:textId="77777777" w:rsidR="00C53219" w:rsidRDefault="00C53219" w:rsidP="00C53219">
      <w:pPr>
        <w:contextualSpacing/>
      </w:pPr>
    </w:p>
    <w:p w14:paraId="4512D04A" w14:textId="77777777" w:rsidR="00C53219" w:rsidRDefault="00C53219" w:rsidP="00C53219">
      <w:pPr>
        <w:contextualSpacing/>
      </w:pPr>
      <w:r w:rsidRPr="00A554C4">
        <w:t>The purpose of this function is to store the position of the mirrors to a profile. This is the final step of the Classic Memory store process. This function receives the current settings and applies them to the user selected profile.</w:t>
      </w:r>
    </w:p>
    <w:p w14:paraId="7DCD7E3F" w14:textId="77777777" w:rsidR="00C53219" w:rsidRDefault="00C53219" w:rsidP="00C53219">
      <w:pPr>
        <w:pStyle w:val="Heading4"/>
      </w:pPr>
      <w:r>
        <w:t>Variants</w:t>
      </w:r>
    </w:p>
    <w:p w14:paraId="4F712F25" w14:textId="77777777" w:rsidR="00C53219" w:rsidRDefault="00C53219" w:rsidP="00C53219"/>
    <w:p w14:paraId="442A8CD0" w14:textId="77777777" w:rsidR="00C53219" w:rsidRPr="005067FC" w:rsidRDefault="00C53219" w:rsidP="00C53219">
      <w:pPr>
        <w:rPr>
          <w:i/>
          <w:color w:val="A6A6A6" w:themeColor="background1" w:themeShade="A6"/>
        </w:rPr>
      </w:pPr>
      <w:r w:rsidRPr="005067FC">
        <w:rPr>
          <w:i/>
          <w:color w:val="A6A6A6" w:themeColor="background1" w:themeShade="A6"/>
        </w:rPr>
        <w:t>Not supported by MagicDraw report generation.</w:t>
      </w:r>
    </w:p>
    <w:p w14:paraId="2F68D065" w14:textId="77777777" w:rsidR="00C53219" w:rsidRDefault="00C53219" w:rsidP="00C53219">
      <w:pPr>
        <w:pStyle w:val="Heading4"/>
      </w:pPr>
      <w:r>
        <w:t>Input Requirements</w:t>
      </w:r>
    </w:p>
    <w:p w14:paraId="630F7B72" w14:textId="77777777" w:rsidR="00C53219" w:rsidRDefault="00C53219" w:rsidP="00C53219"/>
    <w:p w14:paraId="63FFAC90" w14:textId="77777777" w:rsidR="00C53219" w:rsidRPr="005067FC" w:rsidRDefault="00C53219" w:rsidP="00C53219">
      <w:pPr>
        <w:rPr>
          <w:i/>
          <w:color w:val="A6A6A6" w:themeColor="background1" w:themeShade="A6"/>
        </w:rPr>
      </w:pPr>
      <w:r w:rsidRPr="005067FC">
        <w:rPr>
          <w:i/>
          <w:color w:val="A6A6A6" w:themeColor="background1" w:themeShade="A6"/>
        </w:rPr>
        <w:t>Not supported by MagicDraw report generation.</w:t>
      </w:r>
    </w:p>
    <w:p w14:paraId="628BFC95" w14:textId="77777777" w:rsidR="00C53219" w:rsidRDefault="00C53219" w:rsidP="00C53219">
      <w:pPr>
        <w:pStyle w:val="Heading4"/>
      </w:pPr>
      <w:r>
        <w:lastRenderedPageBreak/>
        <w:t>Assumptions</w:t>
      </w:r>
    </w:p>
    <w:p w14:paraId="2F65CC07" w14:textId="77777777" w:rsidR="00C53219" w:rsidRDefault="00C53219" w:rsidP="00C53219"/>
    <w:p w14:paraId="6F50F198" w14:textId="77777777" w:rsidR="00C53219" w:rsidRPr="00FF5F72" w:rsidRDefault="00C53219" w:rsidP="00C53219">
      <w:pPr>
        <w:rPr>
          <w:color w:val="A6A6A6" w:themeColor="background1" w:themeShade="A6"/>
        </w:rPr>
      </w:pPr>
      <w:r w:rsidRPr="00FF5F72">
        <w:rPr>
          <w:color w:val="A6A6A6" w:themeColor="background1" w:themeShade="A6"/>
        </w:rPr>
        <w:t>No assumptions specified for this function.</w:t>
      </w:r>
    </w:p>
    <w:p w14:paraId="0F51583F" w14:textId="77777777" w:rsidR="00C53219" w:rsidRDefault="00C53219" w:rsidP="00C53219"/>
    <w:p w14:paraId="3EB31E76" w14:textId="77777777" w:rsidR="00C53219" w:rsidRDefault="00C53219" w:rsidP="00C53219">
      <w:pPr>
        <w:pStyle w:val="Heading4"/>
      </w:pPr>
      <w:r>
        <w:t>References</w:t>
      </w:r>
    </w:p>
    <w:p w14:paraId="78A469D5" w14:textId="77777777" w:rsidR="00C53219" w:rsidRPr="00454CBE" w:rsidRDefault="00C53219" w:rsidP="00C53219">
      <w:pPr>
        <w:pStyle w:val="Heading5"/>
      </w:pPr>
      <w:r w:rsidRPr="00454CBE">
        <w:t xml:space="preserve">Ford </w:t>
      </w:r>
      <w:r>
        <w:t>D</w:t>
      </w:r>
      <w:r w:rsidRPr="00454CBE">
        <w:t>ocuments</w:t>
      </w:r>
    </w:p>
    <w:p w14:paraId="567D0FD5" w14:textId="77777777" w:rsidR="00C53219" w:rsidRDefault="00C53219" w:rsidP="00C53219">
      <w:pPr>
        <w:pStyle w:val="BodyText"/>
        <w:ind w:right="142"/>
        <w:jc w:val="both"/>
        <w:rPr>
          <w:rFonts w:cs="Arial"/>
        </w:rPr>
      </w:pPr>
      <w:r>
        <w:rPr>
          <w:rFonts w:cs="Arial"/>
        </w:rPr>
        <w:t>List here all Ford internal documents, which are directly related to the feature.</w:t>
      </w:r>
    </w:p>
    <w:p w14:paraId="16D5372C" w14:textId="77777777" w:rsidR="00C53219" w:rsidRDefault="00C53219" w:rsidP="00C53219">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C53219" w:rsidRPr="007C20FA" w14:paraId="0E827829" w14:textId="77777777" w:rsidTr="00812550">
        <w:trPr>
          <w:cantSplit/>
          <w:tblHeader/>
        </w:trPr>
        <w:tc>
          <w:tcPr>
            <w:tcW w:w="1418" w:type="dxa"/>
            <w:shd w:val="clear" w:color="auto" w:fill="E0E0E0"/>
          </w:tcPr>
          <w:p w14:paraId="0CB24FD4" w14:textId="77777777" w:rsidR="00C53219" w:rsidRPr="007C20FA" w:rsidRDefault="00C53219"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2FAD3E60" w14:textId="77777777" w:rsidR="00C53219" w:rsidRPr="007C20FA" w:rsidRDefault="00C53219"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243EB1DB" w14:textId="77777777" w:rsidR="00C53219" w:rsidRPr="007C20FA" w:rsidRDefault="00C53219"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1439F541" w14:textId="77777777" w:rsidR="00C53219" w:rsidRPr="007C20FA" w:rsidRDefault="00C53219" w:rsidP="00812550">
            <w:pPr>
              <w:rPr>
                <w:rFonts w:ascii="Helvetica" w:hAnsi="Helvetica" w:cs="Helvetica"/>
                <w:b/>
              </w:rPr>
            </w:pPr>
            <w:r w:rsidRPr="007C20FA">
              <w:rPr>
                <w:rFonts w:ascii="Helvetica" w:hAnsi="Helvetica" w:cs="Helvetica"/>
                <w:b/>
              </w:rPr>
              <w:t>Revision</w:t>
            </w:r>
          </w:p>
        </w:tc>
      </w:tr>
      <w:tr w:rsidR="00C53219" w:rsidRPr="007C20FA" w14:paraId="62E88397" w14:textId="77777777" w:rsidTr="00812550">
        <w:trPr>
          <w:cantSplit/>
          <w:tblHeader/>
        </w:trPr>
        <w:tc>
          <w:tcPr>
            <w:tcW w:w="1418" w:type="dxa"/>
            <w:shd w:val="clear" w:color="auto" w:fill="FFFFFF" w:themeFill="background1"/>
          </w:tcPr>
          <w:p w14:paraId="3E48838D" w14:textId="77777777" w:rsidR="00C53219" w:rsidRPr="005E40CF" w:rsidRDefault="00C53219" w:rsidP="00812550">
            <w:pPr>
              <w:rPr>
                <w:rFonts w:ascii="Helvetica" w:hAnsi="Helvetica" w:cs="Helvetica"/>
              </w:rPr>
            </w:pPr>
          </w:p>
        </w:tc>
        <w:tc>
          <w:tcPr>
            <w:tcW w:w="6237" w:type="dxa"/>
            <w:shd w:val="clear" w:color="auto" w:fill="FFFFFF" w:themeFill="background1"/>
          </w:tcPr>
          <w:p w14:paraId="7EEB9D13" w14:textId="77777777" w:rsidR="00C53219" w:rsidRPr="005E40CF" w:rsidRDefault="00C53219" w:rsidP="00812550">
            <w:pPr>
              <w:rPr>
                <w:rFonts w:ascii="Helvetica" w:hAnsi="Helvetica" w:cs="Helvetica"/>
              </w:rPr>
            </w:pPr>
          </w:p>
        </w:tc>
        <w:tc>
          <w:tcPr>
            <w:tcW w:w="1418" w:type="dxa"/>
            <w:shd w:val="clear" w:color="auto" w:fill="FFFFFF" w:themeFill="background1"/>
          </w:tcPr>
          <w:p w14:paraId="2FF5CE7A" w14:textId="77777777" w:rsidR="00C53219" w:rsidRPr="005E40CF" w:rsidRDefault="00C53219" w:rsidP="00812550">
            <w:pPr>
              <w:rPr>
                <w:rFonts w:ascii="Helvetica" w:hAnsi="Helvetica" w:cs="Helvetica"/>
              </w:rPr>
            </w:pPr>
          </w:p>
        </w:tc>
        <w:tc>
          <w:tcPr>
            <w:tcW w:w="1418" w:type="dxa"/>
            <w:shd w:val="clear" w:color="auto" w:fill="FFFFFF" w:themeFill="background1"/>
          </w:tcPr>
          <w:p w14:paraId="03FED971" w14:textId="77777777" w:rsidR="00C53219" w:rsidRPr="005E40CF" w:rsidRDefault="00C53219" w:rsidP="00812550">
            <w:pPr>
              <w:rPr>
                <w:rFonts w:ascii="Helvetica" w:hAnsi="Helvetica" w:cs="Helvetica"/>
              </w:rPr>
            </w:pPr>
          </w:p>
        </w:tc>
      </w:tr>
    </w:tbl>
    <w:p w14:paraId="0D0D12E6" w14:textId="77777777" w:rsidR="00C53219" w:rsidRPr="00360B1D" w:rsidRDefault="00C53219" w:rsidP="00C53219">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99AA944" w14:textId="77777777" w:rsidR="00C53219" w:rsidRPr="00FB7B3D" w:rsidRDefault="00C53219" w:rsidP="00C53219">
      <w:pPr>
        <w:pStyle w:val="Heading5"/>
      </w:pPr>
      <w:r w:rsidRPr="00454CBE">
        <w:t>External</w:t>
      </w:r>
      <w:r>
        <w:t xml:space="preserve"> Documents and P</w:t>
      </w:r>
      <w:r w:rsidRPr="00FB7B3D">
        <w:t>ublications</w:t>
      </w:r>
    </w:p>
    <w:p w14:paraId="4D5C79E2" w14:textId="77777777" w:rsidR="00C53219" w:rsidRDefault="00C53219" w:rsidP="00C53219">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FBCA752" w14:textId="77777777" w:rsidR="00C53219" w:rsidRDefault="00C53219" w:rsidP="00C53219">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C53219" w:rsidRPr="007C20FA" w14:paraId="4B4344F8" w14:textId="77777777" w:rsidTr="00812550">
        <w:trPr>
          <w:cantSplit/>
          <w:tblHeader/>
        </w:trPr>
        <w:tc>
          <w:tcPr>
            <w:tcW w:w="1418" w:type="dxa"/>
            <w:shd w:val="clear" w:color="auto" w:fill="E0E0E0"/>
          </w:tcPr>
          <w:p w14:paraId="336BD4EC" w14:textId="77777777" w:rsidR="00C53219" w:rsidRPr="007C20FA" w:rsidRDefault="00C53219"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4AD43D5F" w14:textId="77777777" w:rsidR="00C53219" w:rsidRPr="007C20FA" w:rsidRDefault="00C53219" w:rsidP="00812550">
            <w:pPr>
              <w:rPr>
                <w:rFonts w:ascii="Helvetica" w:hAnsi="Helvetica" w:cs="Helvetica"/>
                <w:b/>
              </w:rPr>
            </w:pPr>
            <w:r>
              <w:rPr>
                <w:rFonts w:ascii="Helvetica" w:hAnsi="Helvetica" w:cs="Helvetica"/>
                <w:b/>
              </w:rPr>
              <w:t>Document / Publication</w:t>
            </w:r>
          </w:p>
        </w:tc>
      </w:tr>
      <w:tr w:rsidR="00C53219" w:rsidRPr="007C20FA" w14:paraId="3E854791" w14:textId="77777777" w:rsidTr="00812550">
        <w:trPr>
          <w:cantSplit/>
          <w:tblHeader/>
        </w:trPr>
        <w:tc>
          <w:tcPr>
            <w:tcW w:w="1418" w:type="dxa"/>
            <w:shd w:val="clear" w:color="auto" w:fill="FFFFFF" w:themeFill="background1"/>
          </w:tcPr>
          <w:p w14:paraId="6EB9C7AA" w14:textId="77777777" w:rsidR="00C53219" w:rsidRPr="005E40CF" w:rsidRDefault="00C53219" w:rsidP="00812550">
            <w:pPr>
              <w:rPr>
                <w:rFonts w:ascii="Helvetica" w:hAnsi="Helvetica" w:cs="Helvetica"/>
              </w:rPr>
            </w:pPr>
          </w:p>
        </w:tc>
        <w:tc>
          <w:tcPr>
            <w:tcW w:w="9072" w:type="dxa"/>
            <w:shd w:val="clear" w:color="auto" w:fill="FFFFFF" w:themeFill="background1"/>
          </w:tcPr>
          <w:p w14:paraId="682DC256" w14:textId="77777777" w:rsidR="00C53219" w:rsidRPr="005E40CF" w:rsidRDefault="00C53219" w:rsidP="00812550">
            <w:pPr>
              <w:rPr>
                <w:rFonts w:ascii="Helvetica" w:hAnsi="Helvetica" w:cs="Helvetica"/>
              </w:rPr>
            </w:pPr>
          </w:p>
        </w:tc>
      </w:tr>
    </w:tbl>
    <w:p w14:paraId="1A1755DA" w14:textId="77777777" w:rsidR="00C53219" w:rsidRDefault="00C53219" w:rsidP="00C53219">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C454D50" w14:textId="77777777" w:rsidR="00C53219" w:rsidRDefault="00C53219" w:rsidP="00C53219">
      <w:pPr>
        <w:pStyle w:val="Heading4"/>
      </w:pPr>
      <w:r>
        <w:t>Glossary</w:t>
      </w:r>
    </w:p>
    <w:p w14:paraId="59B3A39E" w14:textId="77777777" w:rsidR="00C53219" w:rsidRDefault="00C53219" w:rsidP="00C53219">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5B98CF05" w14:textId="77777777" w:rsidR="00C53219" w:rsidRDefault="00C53219" w:rsidP="00C53219">
      <w:pPr>
        <w:pStyle w:val="Heading3"/>
      </w:pPr>
      <w:r>
        <w:t>Function Scope</w:t>
      </w:r>
    </w:p>
    <w:p w14:paraId="104ADEDE" w14:textId="77777777" w:rsidR="00C53219" w:rsidRPr="00A43B48" w:rsidRDefault="00C53219" w:rsidP="00C53219">
      <w:pPr>
        <w:contextualSpacing/>
      </w:pPr>
    </w:p>
    <w:p w14:paraId="23549B47" w14:textId="77777777" w:rsidR="00C53219" w:rsidRDefault="00C53219" w:rsidP="00C53219">
      <w:pPr>
        <w:contextualSpacing/>
      </w:pPr>
      <w:r>
        <w:t xml:space="preserve">The </w:t>
      </w:r>
      <w:r>
        <w:rPr>
          <w:noProof/>
        </w:rPr>
        <w:drawing>
          <wp:inline distT="0" distB="0" distL="0" distR="0" wp14:anchorId="4CDAF5F6" wp14:editId="071AAD0C">
            <wp:extent cx="152400" cy="152400"/>
            <wp:effectExtent l="0" t="0" r="0" b="0"/>
            <wp:docPr id="146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Store Mirrors Position</w:t>
      </w:r>
      <w:r>
        <w:rPr>
          <w:b/>
        </w:rPr>
        <w:t>”</w:t>
      </w:r>
      <w:r>
        <w:t xml:space="preserve"> function is called by the following functions:</w:t>
      </w:r>
    </w:p>
    <w:p w14:paraId="7FD5C835" w14:textId="77777777" w:rsidR="00C53219" w:rsidRPr="00953D23" w:rsidRDefault="00C53219" w:rsidP="00C53219">
      <w:pPr>
        <w:pStyle w:val="ListParagraph"/>
        <w:numPr>
          <w:ilvl w:val="0"/>
          <w:numId w:val="12"/>
        </w:numPr>
        <w:contextualSpacing/>
      </w:pPr>
      <w:r>
        <w:rPr>
          <w:noProof/>
        </w:rPr>
        <w:drawing>
          <wp:inline distT="0" distB="0" distL="0" distR="0" wp14:anchorId="256D4E32" wp14:editId="6D5DADC7">
            <wp:extent cx="152400" cy="152400"/>
            <wp:effectExtent l="0" t="0" r="0" b="0"/>
            <wp:docPr id="146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476E9C27" w14:textId="77777777" w:rsidR="00C53219" w:rsidRPr="00953D23" w:rsidRDefault="00C53219" w:rsidP="00C53219">
      <w:pPr>
        <w:pStyle w:val="ListParagraph"/>
        <w:numPr>
          <w:ilvl w:val="0"/>
          <w:numId w:val="12"/>
        </w:numPr>
        <w:contextualSpacing/>
      </w:pPr>
      <w:r>
        <w:rPr>
          <w:noProof/>
        </w:rPr>
        <w:drawing>
          <wp:inline distT="0" distB="0" distL="0" distR="0" wp14:anchorId="3DE08E6C" wp14:editId="6AC4AB0F">
            <wp:extent cx="152400" cy="152400"/>
            <wp:effectExtent l="0" t="0" r="0" b="0"/>
            <wp:docPr id="1470"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26731458e775b7ca8eeb0b9caf1488e" w:history="1">
        <w:r>
          <w:rPr>
            <w:rStyle w:val="Hyperlink"/>
          </w:rPr>
          <w:t>Store Positional Settings</w:t>
        </w:r>
      </w:hyperlink>
      <w:r>
        <w:t>”</w:t>
      </w:r>
    </w:p>
    <w:p w14:paraId="79696A97" w14:textId="77777777" w:rsidR="00C53219" w:rsidRPr="00393C96" w:rsidRDefault="00C53219" w:rsidP="00C53219">
      <w:pPr>
        <w:contextualSpacing/>
      </w:pPr>
    </w:p>
    <w:p w14:paraId="5C2B2EAC" w14:textId="77777777" w:rsidR="00C53219" w:rsidRPr="006C2DE5" w:rsidRDefault="00C53219" w:rsidP="00C53219">
      <w:pPr>
        <w:rPr>
          <w:b/>
        </w:rPr>
      </w:pPr>
      <w:r w:rsidRPr="006C2DE5">
        <w:rPr>
          <w:b/>
        </w:rPr>
        <w:t>Description of “Classic Memory Functional Architecture” diagram</w:t>
      </w:r>
      <w:r>
        <w:rPr>
          <w:b/>
        </w:rPr>
        <w:t>:</w:t>
      </w:r>
    </w:p>
    <w:p w14:paraId="7FAA5439" w14:textId="77777777" w:rsidR="00C53219" w:rsidRDefault="00C53219" w:rsidP="00C53219">
      <w:r>
        <w:t>This diagram contains all the functions required to Store and Recall the positional settings. This includes inputs and outputs to the user, other features, and external systems.</w:t>
      </w:r>
    </w:p>
    <w:p w14:paraId="446E0372" w14:textId="77777777" w:rsidR="00C53219" w:rsidRDefault="00C53219" w:rsidP="00C53219"/>
    <w:p w14:paraId="4B870641" w14:textId="77777777" w:rsidR="00C53219" w:rsidRDefault="00C53219" w:rsidP="00C53219">
      <w:pPr>
        <w:jc w:val="center"/>
      </w:pPr>
      <w:r>
        <w:rPr>
          <w:noProof/>
        </w:rPr>
        <w:drawing>
          <wp:inline distT="0" distB="0" distL="0" distR="0" wp14:anchorId="15E358E3" wp14:editId="4DD5A84C">
            <wp:extent cx="6466204" cy="943828"/>
            <wp:effectExtent l="0" t="0" r="0" b="0"/>
            <wp:docPr id="147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1607BD4A" w14:textId="77777777" w:rsidR="00C53219" w:rsidRPr="00294100" w:rsidRDefault="00C53219" w:rsidP="00C53219">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18A64F6B" wp14:editId="3F416D40">
            <wp:extent cx="152400" cy="152400"/>
            <wp:effectExtent l="0" t="0" r="0" b="0"/>
            <wp:docPr id="147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4C08FEA0" wp14:editId="101D19D1">
            <wp:extent cx="152400" cy="152400"/>
            <wp:effectExtent l="0" t="0" r="0" b="0"/>
            <wp:docPr id="147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Store Mirrors Position</w:t>
      </w:r>
      <w:r>
        <w:t>”</w:t>
      </w:r>
    </w:p>
    <w:p w14:paraId="41F572E9" w14:textId="77777777" w:rsidR="00C53219" w:rsidRDefault="00C53219" w:rsidP="00C53219">
      <w:pPr>
        <w:contextualSpacing/>
      </w:pPr>
    </w:p>
    <w:p w14:paraId="004622E0" w14:textId="77777777" w:rsidR="00C53219" w:rsidRDefault="00C53219" w:rsidP="00C53219">
      <w:pPr>
        <w:pStyle w:val="Heading3"/>
      </w:pPr>
      <w:r>
        <w:t>Function Interfaces</w:t>
      </w:r>
    </w:p>
    <w:p w14:paraId="1DB490C4" w14:textId="77777777" w:rsidR="00C53219" w:rsidRDefault="00C53219" w:rsidP="00C53219">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C53219" w:rsidRPr="00E54DEA" w14:paraId="4299A6E8" w14:textId="77777777" w:rsidTr="00812550">
        <w:trPr>
          <w:trHeight w:val="260"/>
        </w:trPr>
        <w:tc>
          <w:tcPr>
            <w:tcW w:w="2695" w:type="dxa"/>
            <w:shd w:val="clear" w:color="auto" w:fill="D9D9D9" w:themeFill="background1" w:themeFillShade="D9"/>
            <w:noWrap/>
            <w:hideMark/>
          </w:tcPr>
          <w:p w14:paraId="33227B2F" w14:textId="77777777" w:rsidR="00C53219" w:rsidRPr="00E54DEA" w:rsidRDefault="00C53219"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CDC82FB" w14:textId="77777777" w:rsidR="00C53219" w:rsidRDefault="00C53219" w:rsidP="00812550">
            <w:pPr>
              <w:overflowPunct/>
              <w:autoSpaceDE/>
              <w:autoSpaceDN/>
              <w:adjustRightInd/>
              <w:textAlignment w:val="auto"/>
              <w:rPr>
                <w:rFonts w:cs="Arial"/>
                <w:b/>
                <w:bCs/>
                <w:color w:val="000000"/>
              </w:rPr>
            </w:pPr>
            <w:r>
              <w:rPr>
                <w:rFonts w:cs="Arial"/>
                <w:b/>
                <w:bCs/>
                <w:color w:val="000000"/>
              </w:rPr>
              <w:t>Description</w:t>
            </w:r>
          </w:p>
        </w:tc>
      </w:tr>
      <w:tr w:rsidR="00C53219" w:rsidRPr="003F473D" w14:paraId="411E806D" w14:textId="77777777" w:rsidTr="00812550">
        <w:trPr>
          <w:trHeight w:val="410"/>
        </w:trPr>
        <w:tc>
          <w:tcPr>
            <w:tcW w:w="2695" w:type="dxa"/>
            <w:noWrap/>
          </w:tcPr>
          <w:p w14:paraId="1BA4F650" w14:textId="77777777" w:rsidR="00C53219" w:rsidRDefault="00C53219" w:rsidP="00812550">
            <w:pPr>
              <w:contextualSpacing/>
              <w:rPr>
                <w:rFonts w:cs="Arial"/>
              </w:rPr>
            </w:pPr>
            <w:r w:rsidRPr="00275823">
              <w:rPr>
                <w:rFonts w:cs="Arial"/>
              </w:rPr>
              <w:t>Stored_Mirrors_Settings</w:t>
            </w:r>
          </w:p>
          <w:p w14:paraId="228A2159" w14:textId="77777777" w:rsidR="00C53219" w:rsidRDefault="00C53219" w:rsidP="00812550">
            <w:pPr>
              <w:contextualSpacing/>
              <w:rPr>
                <w:rFonts w:cs="Arial"/>
              </w:rPr>
            </w:pPr>
            <w:r>
              <w:rPr>
                <w:rFonts w:cs="Arial"/>
              </w:rPr>
              <w:t>Type:</w:t>
            </w:r>
          </w:p>
          <w:p w14:paraId="282E1558" w14:textId="77777777" w:rsidR="00C53219" w:rsidRDefault="00C53219"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7742AA9" wp14:editId="4E957707">
                  <wp:extent cx="152400" cy="152400"/>
                  <wp:effectExtent l="0" t="0" r="0" b="0"/>
                  <wp:docPr id="147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0AF5ABC9" w14:textId="77777777" w:rsidR="00C53219" w:rsidRDefault="00C53219" w:rsidP="00812550">
            <w:pPr>
              <w:rPr>
                <w:rFonts w:cs="Arial"/>
              </w:rPr>
            </w:pPr>
            <w:r>
              <w:rPr>
                <w:rFonts w:cs="Arial"/>
              </w:rPr>
              <w:t>Signal Description:</w:t>
            </w:r>
          </w:p>
          <w:p w14:paraId="0DCBF731" w14:textId="77777777" w:rsidR="00C53219" w:rsidRDefault="00C53219" w:rsidP="00812550">
            <w:pPr>
              <w:rPr>
                <w:rFonts w:cs="Arial"/>
              </w:rPr>
            </w:pPr>
            <w:r w:rsidRPr="00275823">
              <w:rPr>
                <w:rFonts w:cs="Arial"/>
              </w:rPr>
              <w:t>These values indicate the actual settings being transferred. These can be stored settings to be recalled or current settings to be stored.</w:t>
            </w:r>
          </w:p>
          <w:p w14:paraId="64D6DCFA" w14:textId="77777777" w:rsidR="00C53219" w:rsidRDefault="00C53219" w:rsidP="00812550">
            <w:pPr>
              <w:rPr>
                <w:rFonts w:cs="Arial"/>
              </w:rPr>
            </w:pPr>
          </w:p>
          <w:p w14:paraId="21E85C48" w14:textId="77777777" w:rsidR="00C53219" w:rsidRPr="0046598F" w:rsidRDefault="00C53219" w:rsidP="00812550">
            <w:pPr>
              <w:rPr>
                <w:rFonts w:cs="Arial"/>
                <w:color w:val="000000"/>
              </w:rPr>
            </w:pPr>
            <w:r>
              <w:rPr>
                <w:rFonts w:cs="Arial"/>
                <w:color w:val="000000"/>
              </w:rPr>
              <w:t>Received from:</w:t>
            </w:r>
          </w:p>
          <w:p w14:paraId="6A28FA7D" w14:textId="77777777" w:rsidR="00C53219" w:rsidRPr="00C8319B" w:rsidRDefault="00C53219" w:rsidP="00812550">
            <w:pPr>
              <w:pStyle w:val="ListParagraph"/>
              <w:numPr>
                <w:ilvl w:val="0"/>
                <w:numId w:val="12"/>
              </w:numPr>
              <w:rPr>
                <w:rFonts w:cs="Arial"/>
              </w:rPr>
            </w:pPr>
            <w:r>
              <w:rPr>
                <w:noProof/>
              </w:rPr>
              <w:lastRenderedPageBreak/>
              <w:drawing>
                <wp:inline distT="0" distB="0" distL="0" distR="0" wp14:anchorId="57041505" wp14:editId="52A7339D">
                  <wp:extent cx="152400" cy="152400"/>
                  <wp:effectExtent l="0" t="0" r="0" b="0"/>
                  <wp:docPr id="148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0e6ca704b85eddc795c3808a196ff62" w:history="1">
              <w:r>
                <w:rPr>
                  <w:rStyle w:val="Hyperlink"/>
                  <w:rFonts w:cs="Arial"/>
                </w:rPr>
                <w:t>Read Mirrors Stored Position</w:t>
              </w:r>
            </w:hyperlink>
          </w:p>
        </w:tc>
      </w:tr>
      <w:tr w:rsidR="00C53219" w:rsidRPr="003F473D" w14:paraId="183854B2" w14:textId="77777777" w:rsidTr="00812550">
        <w:trPr>
          <w:trHeight w:val="410"/>
        </w:trPr>
        <w:tc>
          <w:tcPr>
            <w:tcW w:w="2695" w:type="dxa"/>
            <w:noWrap/>
          </w:tcPr>
          <w:p w14:paraId="4A31A878" w14:textId="77777777" w:rsidR="00C53219" w:rsidRDefault="00C53219" w:rsidP="00812550">
            <w:pPr>
              <w:contextualSpacing/>
              <w:rPr>
                <w:rFonts w:cs="Arial"/>
              </w:rPr>
            </w:pPr>
            <w:r w:rsidRPr="00275823">
              <w:rPr>
                <w:rFonts w:cs="Arial"/>
              </w:rPr>
              <w:lastRenderedPageBreak/>
              <w:t>Current_Mirrors_Settings</w:t>
            </w:r>
          </w:p>
          <w:p w14:paraId="6E18D962" w14:textId="77777777" w:rsidR="00C53219" w:rsidRDefault="00C53219" w:rsidP="00812550">
            <w:pPr>
              <w:contextualSpacing/>
              <w:rPr>
                <w:rFonts w:cs="Arial"/>
              </w:rPr>
            </w:pPr>
            <w:r>
              <w:rPr>
                <w:rFonts w:cs="Arial"/>
              </w:rPr>
              <w:t>Type:</w:t>
            </w:r>
          </w:p>
          <w:p w14:paraId="4A5883FB" w14:textId="77777777" w:rsidR="00C53219" w:rsidRDefault="00C53219"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373DCDB" wp14:editId="3EECC10F">
                  <wp:extent cx="152400" cy="152400"/>
                  <wp:effectExtent l="0" t="0" r="0" b="0"/>
                  <wp:docPr id="148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40CC05EE" w14:textId="77777777" w:rsidR="00C53219" w:rsidRDefault="00C53219" w:rsidP="00812550">
            <w:pPr>
              <w:rPr>
                <w:rFonts w:cs="Arial"/>
              </w:rPr>
            </w:pPr>
            <w:r>
              <w:rPr>
                <w:rFonts w:cs="Arial"/>
              </w:rPr>
              <w:t>Signal Description:</w:t>
            </w:r>
          </w:p>
          <w:p w14:paraId="6E0C5BD1" w14:textId="77777777" w:rsidR="00C53219" w:rsidRDefault="00C53219" w:rsidP="00812550">
            <w:pPr>
              <w:rPr>
                <w:rFonts w:cs="Arial"/>
              </w:rPr>
            </w:pPr>
            <w:r w:rsidRPr="00275823">
              <w:rPr>
                <w:rFonts w:cs="Arial"/>
              </w:rPr>
              <w:t>These values indicate the actual settings being transferred. These can be stored settings to be recalled or current settings to be stored.</w:t>
            </w:r>
          </w:p>
          <w:p w14:paraId="6B2B5164" w14:textId="77777777" w:rsidR="00C53219" w:rsidRDefault="00C53219" w:rsidP="00812550">
            <w:pPr>
              <w:rPr>
                <w:rFonts w:cs="Arial"/>
              </w:rPr>
            </w:pPr>
          </w:p>
          <w:p w14:paraId="77DE5BE4" w14:textId="77777777" w:rsidR="00C53219" w:rsidRDefault="00C53219" w:rsidP="00812550">
            <w:pPr>
              <w:rPr>
                <w:rFonts w:cs="Arial"/>
              </w:rPr>
            </w:pPr>
            <w:r>
              <w:rPr>
                <w:rFonts w:cs="Arial"/>
              </w:rPr>
              <w:t>Usage in Function:</w:t>
            </w:r>
          </w:p>
          <w:p w14:paraId="28782FB1" w14:textId="77777777" w:rsidR="00C53219" w:rsidRDefault="00C53219" w:rsidP="00812550">
            <w:pPr>
              <w:rPr>
                <w:rFonts w:cs="Arial"/>
              </w:rPr>
            </w:pPr>
            <w:r>
              <w:rPr>
                <w:rFonts w:cs="Arial"/>
              </w:rPr>
              <w:t xml:space="preserve">Signal Description: </w:t>
            </w:r>
          </w:p>
          <w:p w14:paraId="25CA6880" w14:textId="77777777" w:rsidR="00C53219" w:rsidRDefault="00C53219" w:rsidP="00812550">
            <w:pPr>
              <w:rPr>
                <w:rFonts w:cs="Arial"/>
              </w:rPr>
            </w:pPr>
            <w:r>
              <w:rPr>
                <w:rFonts w:cs="Arial"/>
              </w:rPr>
              <w:t>Contains the current values of the Mirror Positions</w:t>
            </w:r>
          </w:p>
          <w:p w14:paraId="6117D01D" w14:textId="77777777" w:rsidR="00C53219" w:rsidRDefault="00C53219" w:rsidP="00812550">
            <w:pPr>
              <w:rPr>
                <w:rFonts w:cs="Arial"/>
              </w:rPr>
            </w:pPr>
          </w:p>
          <w:p w14:paraId="6997CBAA" w14:textId="77777777" w:rsidR="00C53219" w:rsidRPr="0046598F" w:rsidRDefault="00C53219" w:rsidP="00812550">
            <w:pPr>
              <w:rPr>
                <w:rFonts w:cs="Arial"/>
                <w:color w:val="000000"/>
              </w:rPr>
            </w:pPr>
            <w:r>
              <w:rPr>
                <w:rFonts w:cs="Arial"/>
                <w:color w:val="000000"/>
              </w:rPr>
              <w:t>Received from:</w:t>
            </w:r>
          </w:p>
          <w:p w14:paraId="7F6D1E82" w14:textId="77777777" w:rsidR="00C53219" w:rsidRPr="00C8319B" w:rsidRDefault="00C53219" w:rsidP="00812550">
            <w:pPr>
              <w:pStyle w:val="ListParagraph"/>
              <w:numPr>
                <w:ilvl w:val="0"/>
                <w:numId w:val="12"/>
              </w:numPr>
              <w:rPr>
                <w:rFonts w:cs="Arial"/>
              </w:rPr>
            </w:pPr>
            <w:r>
              <w:rPr>
                <w:noProof/>
              </w:rPr>
              <w:drawing>
                <wp:inline distT="0" distB="0" distL="0" distR="0" wp14:anchorId="1BB72DE6" wp14:editId="5D68950A">
                  <wp:extent cx="152400" cy="152400"/>
                  <wp:effectExtent l="0" t="0" r="0" b="0"/>
                  <wp:docPr id="148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ba9d10ad2cd625e9ac033ae836b3e1" w:history="1">
              <w:r>
                <w:rPr>
                  <w:rStyle w:val="Hyperlink"/>
                  <w:rFonts w:cs="Arial"/>
                </w:rPr>
                <w:t>Read Mirrors Current Position</w:t>
              </w:r>
            </w:hyperlink>
          </w:p>
        </w:tc>
      </w:tr>
      <w:tr w:rsidR="00C53219" w:rsidRPr="003F473D" w14:paraId="640277AB" w14:textId="77777777" w:rsidTr="00812550">
        <w:trPr>
          <w:trHeight w:val="410"/>
        </w:trPr>
        <w:tc>
          <w:tcPr>
            <w:tcW w:w="2695" w:type="dxa"/>
            <w:noWrap/>
          </w:tcPr>
          <w:p w14:paraId="4415E0B1" w14:textId="77777777" w:rsidR="00C53219" w:rsidRDefault="00C53219" w:rsidP="00812550">
            <w:pPr>
              <w:contextualSpacing/>
              <w:rPr>
                <w:rFonts w:cs="Arial"/>
              </w:rPr>
            </w:pPr>
            <w:r w:rsidRPr="00275823">
              <w:rPr>
                <w:rFonts w:cs="Arial"/>
              </w:rPr>
              <w:t>Profile</w:t>
            </w:r>
          </w:p>
          <w:p w14:paraId="1659D0B4" w14:textId="77777777" w:rsidR="00C53219" w:rsidRDefault="00C53219" w:rsidP="00812550">
            <w:pPr>
              <w:contextualSpacing/>
              <w:rPr>
                <w:rFonts w:cs="Arial"/>
              </w:rPr>
            </w:pPr>
            <w:r>
              <w:rPr>
                <w:rFonts w:cs="Arial"/>
              </w:rPr>
              <w:t>Type:</w:t>
            </w:r>
          </w:p>
          <w:p w14:paraId="0EA83A2C" w14:textId="77777777" w:rsidR="00C53219" w:rsidRDefault="00C53219"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102A7B39" wp14:editId="48C60456">
                  <wp:extent cx="152400" cy="152400"/>
                  <wp:effectExtent l="0" t="0" r="0" b="0"/>
                  <wp:docPr id="148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506" w:type="dxa"/>
          </w:tcPr>
          <w:p w14:paraId="66CC66F9" w14:textId="77777777" w:rsidR="00C53219" w:rsidRDefault="00C53219" w:rsidP="00812550">
            <w:pPr>
              <w:rPr>
                <w:rFonts w:cs="Arial"/>
              </w:rPr>
            </w:pPr>
            <w:r>
              <w:rPr>
                <w:rFonts w:cs="Arial"/>
              </w:rPr>
              <w:t>Signal Description:</w:t>
            </w:r>
          </w:p>
          <w:p w14:paraId="4A97591D" w14:textId="77777777" w:rsidR="00C53219" w:rsidRDefault="00C53219" w:rsidP="00812550">
            <w:pPr>
              <w:rPr>
                <w:rFonts w:cs="Arial"/>
              </w:rPr>
            </w:pPr>
            <w:r w:rsidRPr="00275823">
              <w:rPr>
                <w:rFonts w:cs="Arial"/>
              </w:rPr>
              <w:t>These values indicate which memory location to use for the accompanying operation being execute.</w:t>
            </w:r>
          </w:p>
          <w:p w14:paraId="2B4294A3" w14:textId="77777777" w:rsidR="00C53219" w:rsidRDefault="00C53219" w:rsidP="00812550">
            <w:pPr>
              <w:rPr>
                <w:rFonts w:cs="Arial"/>
              </w:rPr>
            </w:pPr>
          </w:p>
          <w:p w14:paraId="344D08A8" w14:textId="77777777" w:rsidR="00C53219" w:rsidRDefault="00C53219" w:rsidP="00812550">
            <w:pPr>
              <w:rPr>
                <w:rFonts w:cs="Arial"/>
              </w:rPr>
            </w:pPr>
            <w:r>
              <w:rPr>
                <w:rFonts w:cs="Arial"/>
              </w:rPr>
              <w:t>Usage in Function:</w:t>
            </w:r>
          </w:p>
          <w:p w14:paraId="0A51EDE6" w14:textId="77777777" w:rsidR="00C53219" w:rsidRDefault="00C53219" w:rsidP="00812550">
            <w:pPr>
              <w:rPr>
                <w:rFonts w:cs="Arial"/>
              </w:rPr>
            </w:pPr>
            <w:r>
              <w:rPr>
                <w:rFonts w:cs="Arial"/>
              </w:rPr>
              <w:t xml:space="preserve">Signal Description: </w:t>
            </w:r>
          </w:p>
          <w:p w14:paraId="0420545E" w14:textId="77777777" w:rsidR="00C53219" w:rsidRDefault="00C53219" w:rsidP="00812550">
            <w:pPr>
              <w:rPr>
                <w:rFonts w:cs="Arial"/>
              </w:rPr>
            </w:pPr>
            <w:r>
              <w:rPr>
                <w:rFonts w:cs="Arial"/>
              </w:rPr>
              <w:t>Contains the memory location to be used in the settings update</w:t>
            </w:r>
          </w:p>
          <w:p w14:paraId="67515C62" w14:textId="77777777" w:rsidR="00C53219" w:rsidRDefault="00C53219" w:rsidP="00812550">
            <w:pPr>
              <w:rPr>
                <w:rFonts w:cs="Arial"/>
              </w:rPr>
            </w:pPr>
          </w:p>
          <w:p w14:paraId="37520B52" w14:textId="77777777" w:rsidR="00C53219" w:rsidRPr="0046598F" w:rsidRDefault="00C53219" w:rsidP="00812550">
            <w:pPr>
              <w:rPr>
                <w:rFonts w:cs="Arial"/>
                <w:color w:val="000000"/>
              </w:rPr>
            </w:pPr>
            <w:r>
              <w:rPr>
                <w:rFonts w:cs="Arial"/>
                <w:color w:val="000000"/>
              </w:rPr>
              <w:t>Received from:</w:t>
            </w:r>
          </w:p>
          <w:p w14:paraId="61891BF5" w14:textId="77777777" w:rsidR="00C53219" w:rsidRPr="00C8319B" w:rsidRDefault="00C53219" w:rsidP="00812550">
            <w:pPr>
              <w:pStyle w:val="ListParagraph"/>
              <w:numPr>
                <w:ilvl w:val="0"/>
                <w:numId w:val="12"/>
              </w:numPr>
              <w:rPr>
                <w:rFonts w:cs="Arial"/>
              </w:rPr>
            </w:pPr>
            <w:r>
              <w:rPr>
                <w:noProof/>
              </w:rPr>
              <w:drawing>
                <wp:inline distT="0" distB="0" distL="0" distR="0" wp14:anchorId="6FA12DC8" wp14:editId="156649FE">
                  <wp:extent cx="152400" cy="152400"/>
                  <wp:effectExtent l="0" t="0" r="0" b="0"/>
                  <wp:docPr id="148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ba9d10ad2cd625e9ac033ae836b3e1" w:history="1">
              <w:r>
                <w:rPr>
                  <w:rStyle w:val="Hyperlink"/>
                  <w:rFonts w:cs="Arial"/>
                </w:rPr>
                <w:t>Read Mirrors Current Position</w:t>
              </w:r>
            </w:hyperlink>
          </w:p>
        </w:tc>
      </w:tr>
    </w:tbl>
    <w:p w14:paraId="4DB5CA04" w14:textId="77777777" w:rsidR="00C53219" w:rsidRDefault="00C53219" w:rsidP="00C53219">
      <w:pPr>
        <w:pStyle w:val="Heading4"/>
      </w:pPr>
      <w:r>
        <w:t>Logical Outputs</w:t>
      </w:r>
    </w:p>
    <w:p w14:paraId="5213CEB3" w14:textId="77777777" w:rsidR="00C53219" w:rsidRDefault="00C53219" w:rsidP="00C53219">
      <w:pPr>
        <w:contextualSpacing/>
      </w:pPr>
    </w:p>
    <w:p w14:paraId="5CED7B4C" w14:textId="77777777" w:rsidR="00C53219" w:rsidRPr="00FF5F72" w:rsidRDefault="00C53219" w:rsidP="00C53219">
      <w:pPr>
        <w:contextualSpacing/>
        <w:rPr>
          <w:color w:val="A6A6A6" w:themeColor="background1" w:themeShade="A6"/>
        </w:rPr>
      </w:pPr>
      <w:r w:rsidRPr="00FF5F72">
        <w:rPr>
          <w:color w:val="A6A6A6" w:themeColor="background1" w:themeShade="A6"/>
        </w:rPr>
        <w:t>No Logical Outputs specified.</w:t>
      </w:r>
    </w:p>
    <w:p w14:paraId="1D9FFD62" w14:textId="77777777" w:rsidR="00C53219" w:rsidRDefault="00C53219" w:rsidP="00C53219">
      <w:pPr>
        <w:pStyle w:val="Heading4"/>
      </w:pPr>
      <w:r>
        <w:t>Logical</w:t>
      </w:r>
      <w:r w:rsidRPr="00F15706">
        <w:t xml:space="preserve"> Parameters</w:t>
      </w:r>
    </w:p>
    <w:p w14:paraId="1DC86C39" w14:textId="77777777" w:rsidR="00C53219" w:rsidRDefault="00C53219" w:rsidP="00C53219"/>
    <w:p w14:paraId="2CEC9575" w14:textId="77777777" w:rsidR="00C53219" w:rsidRDefault="00C53219" w:rsidP="00C53219">
      <w:r w:rsidRPr="005067FC">
        <w:rPr>
          <w:i/>
          <w:color w:val="A6A6A6" w:themeColor="background1" w:themeShade="A6"/>
        </w:rPr>
        <w:t>Not supported by MagicDraw report generation.</w:t>
      </w:r>
    </w:p>
    <w:p w14:paraId="0B2E7FAD" w14:textId="77777777" w:rsidR="00C53219" w:rsidRDefault="00C53219" w:rsidP="00C53219">
      <w:pPr>
        <w:pStyle w:val="Heading3"/>
      </w:pPr>
      <w:r>
        <w:t>Function Modeling</w:t>
      </w:r>
    </w:p>
    <w:p w14:paraId="11E4BEFB" w14:textId="77777777" w:rsidR="00C53219" w:rsidRPr="00C75AE5" w:rsidRDefault="00C53219" w:rsidP="00C53219"/>
    <w:p w14:paraId="0F7F6054" w14:textId="77777777" w:rsidR="00C53219" w:rsidRDefault="00C53219" w:rsidP="00C53219">
      <w:pPr>
        <w:pStyle w:val="Heading4"/>
        <w:numPr>
          <w:ilvl w:val="3"/>
          <w:numId w:val="4"/>
        </w:numPr>
      </w:pPr>
      <w:r>
        <w:t>Use Cases</w:t>
      </w:r>
    </w:p>
    <w:p w14:paraId="249F3263" w14:textId="77777777" w:rsidR="00C53219" w:rsidRDefault="00C53219" w:rsidP="00C53219"/>
    <w:p w14:paraId="0A5CB877" w14:textId="77777777" w:rsidR="00C53219" w:rsidRPr="005067FC" w:rsidRDefault="00C53219" w:rsidP="00C53219">
      <w:pPr>
        <w:rPr>
          <w:i/>
          <w:color w:val="A6A6A6" w:themeColor="background1" w:themeShade="A6"/>
        </w:rPr>
      </w:pPr>
      <w:r w:rsidRPr="005067FC">
        <w:rPr>
          <w:i/>
          <w:color w:val="A6A6A6" w:themeColor="background1" w:themeShade="A6"/>
        </w:rPr>
        <w:t>Not supported by MagicDraw report generation.</w:t>
      </w:r>
    </w:p>
    <w:p w14:paraId="221D5F0F" w14:textId="77777777" w:rsidR="00C53219" w:rsidRDefault="00C53219" w:rsidP="00C53219">
      <w:pPr>
        <w:pStyle w:val="Heading4"/>
        <w:numPr>
          <w:ilvl w:val="3"/>
          <w:numId w:val="4"/>
        </w:numPr>
      </w:pPr>
      <w:r>
        <w:t>State Charts / Activity Diagrams / Sequence Diagrams / Decision Tables</w:t>
      </w:r>
    </w:p>
    <w:p w14:paraId="5BD49445" w14:textId="77777777" w:rsidR="00C53219" w:rsidRDefault="00C53219" w:rsidP="00C53219"/>
    <w:p w14:paraId="05490265" w14:textId="77777777" w:rsidR="00C53219" w:rsidRDefault="00C53219" w:rsidP="00C53219">
      <w:pPr>
        <w:contextualSpacing/>
        <w:jc w:val="center"/>
      </w:pPr>
      <w:r>
        <w:rPr>
          <w:noProof/>
        </w:rPr>
        <w:lastRenderedPageBreak/>
        <w:drawing>
          <wp:inline distT="0" distB="0" distL="0" distR="0" wp14:anchorId="10316453" wp14:editId="51E28FD4">
            <wp:extent cx="6466205" cy="3703090"/>
            <wp:effectExtent l="0" t="0" r="0" b="0"/>
            <wp:docPr id="1490" name="Picture -937826050.png" descr="-937826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937826050.png"/>
                    <pic:cNvPicPr/>
                  </pic:nvPicPr>
                  <pic:blipFill>
                    <a:blip r:embed="rId271" cstate="print"/>
                    <a:stretch>
                      <a:fillRect/>
                    </a:stretch>
                  </pic:blipFill>
                  <pic:spPr>
                    <a:xfrm>
                      <a:off x="0" y="0"/>
                      <a:ext cx="6466205" cy="3703090"/>
                    </a:xfrm>
                    <a:prstGeom prst="rect">
                      <a:avLst/>
                    </a:prstGeom>
                  </pic:spPr>
                </pic:pic>
              </a:graphicData>
            </a:graphic>
          </wp:inline>
        </w:drawing>
      </w:r>
    </w:p>
    <w:p w14:paraId="5CEDA2AC" w14:textId="77777777" w:rsidR="00C53219" w:rsidRPr="00294100" w:rsidRDefault="00C53219" w:rsidP="00C53219">
      <w:pPr>
        <w:pStyle w:val="Caption"/>
      </w:pPr>
      <w:r w:rsidRPr="00BD03E8">
        <w:t xml:space="preserve">Figure </w:t>
      </w:r>
      <w:fldSimple w:instr=" SEQ Figure \* ARABIC ">
        <w:r>
          <w:rPr>
            <w:noProof/>
          </w:rPr>
          <w:t>3</w:t>
        </w:r>
      </w:fldSimple>
      <w:r w:rsidRPr="00BD03E8">
        <w:t>:</w:t>
      </w:r>
      <w:r>
        <w:t xml:space="preserve"> </w:t>
      </w:r>
      <w:r w:rsidRPr="00294100">
        <w:t>Store Mirrors Position</w:t>
      </w:r>
    </w:p>
    <w:p w14:paraId="2386935A" w14:textId="77777777" w:rsidR="00C53219" w:rsidRPr="000A30CD" w:rsidRDefault="00C53219" w:rsidP="00C53219"/>
    <w:p w14:paraId="7CCFA8A0" w14:textId="77777777" w:rsidR="00C53219" w:rsidRPr="00834E12" w:rsidRDefault="00C53219" w:rsidP="00C53219"/>
    <w:p w14:paraId="45850686" w14:textId="77777777" w:rsidR="00C53219" w:rsidRDefault="00C53219" w:rsidP="00C53219">
      <w:pPr>
        <w:pStyle w:val="Heading3"/>
      </w:pPr>
      <w:r>
        <w:t>Function Requirements</w:t>
      </w:r>
    </w:p>
    <w:p w14:paraId="1B581B06" w14:textId="77777777" w:rsidR="00C53219" w:rsidRDefault="00C53219" w:rsidP="00C53219">
      <w:pPr>
        <w:pStyle w:val="Heading4"/>
      </w:pPr>
      <w:r>
        <w:t>Functional Requirements</w:t>
      </w:r>
    </w:p>
    <w:p w14:paraId="1E116E94" w14:textId="77777777" w:rsidR="00C53219" w:rsidRDefault="00C53219" w:rsidP="00C53219">
      <w:pPr>
        <w:pStyle w:val="Heading5"/>
      </w:pPr>
      <w:r>
        <w:t>Normal Operation</w:t>
      </w:r>
    </w:p>
    <w:p w14:paraId="1DCBDC7D" w14:textId="77777777" w:rsidR="00C53219" w:rsidRDefault="00C53219" w:rsidP="00C53219"/>
    <w:p w14:paraId="30D66E25" w14:textId="77777777" w:rsidR="00C53219" w:rsidRPr="0017445F" w:rsidRDefault="00C53219" w:rsidP="00C53219">
      <w:pPr>
        <w:pStyle w:val="RERequirement"/>
        <w:shd w:val="clear" w:color="auto" w:fill="F2F2F2" w:themeFill="background1" w:themeFillShade="F2"/>
      </w:pPr>
      <w:r>
        <w:t xml:space="preserve">103 Diagnostics - Technician 1 </w:t>
      </w:r>
    </w:p>
    <w:p w14:paraId="2D4C46E7" w14:textId="77777777" w:rsidR="00C53219" w:rsidRDefault="00C53219" w:rsidP="00C53219">
      <w:pPr>
        <w:rPr>
          <w:rFonts w:cs="Arial"/>
        </w:rPr>
      </w:pPr>
      <w:r>
        <w:rPr>
          <w:rFonts w:cs="Arial"/>
        </w:rPr>
        <w:t>When receiving a request to write from the Diagnostics System while in Diagnostic Mode the Classic Memory Settings System shall apply the request</w:t>
      </w:r>
    </w:p>
    <w:p w14:paraId="6248CE01"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7B3E0CD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3DE26"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C53219" w:rsidRPr="00FD127C" w14:paraId="28D128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7FF81D"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E402F" w14:textId="77777777" w:rsidR="00C53219" w:rsidRDefault="00C53219" w:rsidP="00812550"/>
        </w:tc>
      </w:tr>
      <w:tr w:rsidR="00C53219" w:rsidRPr="00FD127C" w14:paraId="79C93CE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D911E"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513E6" w14:textId="77777777" w:rsidR="00C53219" w:rsidRDefault="00C53219" w:rsidP="00812550"/>
        </w:tc>
      </w:tr>
      <w:tr w:rsidR="00C53219" w:rsidRPr="00FD127C" w14:paraId="5695538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1C4AE"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3168F" w14:textId="77777777" w:rsidR="00C53219" w:rsidRDefault="00C53219" w:rsidP="00812550"/>
        </w:tc>
      </w:tr>
      <w:tr w:rsidR="00C53219" w:rsidRPr="00FD127C" w14:paraId="1F33BD0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13064"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A2C77"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8BDA6"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808324" w14:textId="77777777" w:rsidR="00C53219" w:rsidRDefault="00C53219" w:rsidP="00812550"/>
        </w:tc>
      </w:tr>
      <w:tr w:rsidR="00C53219" w:rsidRPr="00FD127C" w14:paraId="7D8CCEB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814FB"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9ADAF"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BB4A362" wp14:editId="5BECF1F8">
                  <wp:extent cx="152400" cy="152400"/>
                  <wp:effectExtent l="0" t="0" r="0" b="0"/>
                  <wp:docPr id="149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8FDDE"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0320D" w14:textId="77777777" w:rsidR="00C53219" w:rsidRDefault="00C53219" w:rsidP="00812550"/>
        </w:tc>
      </w:tr>
      <w:tr w:rsidR="00C53219" w:rsidRPr="00FD127C" w14:paraId="12D001F1"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288CA"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A66642"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DA049"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ACDBD"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38E7F"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E78E1" w14:textId="77777777" w:rsidR="00C53219" w:rsidRDefault="00C53219" w:rsidP="00812550"/>
        </w:tc>
      </w:tr>
      <w:tr w:rsidR="00C53219" w:rsidRPr="00FD127C" w14:paraId="6723C25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E748DA" w14:textId="77777777" w:rsidR="00C53219" w:rsidRPr="00FD127C" w:rsidRDefault="002E13E1" w:rsidP="00812550">
            <w:pPr>
              <w:rPr>
                <w:rFonts w:cs="Arial"/>
                <w:bCs/>
                <w:color w:val="808080" w:themeColor="background1" w:themeShade="80"/>
                <w:sz w:val="16"/>
                <w:szCs w:val="14"/>
              </w:rPr>
            </w:pPr>
            <w:hyperlink r:id="rId272"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E2A5EA"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03F03A"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E2E183" w14:textId="77777777" w:rsidR="00C53219" w:rsidRDefault="00C53219" w:rsidP="00C53219"/>
    <w:p w14:paraId="57F245FD" w14:textId="77777777" w:rsidR="00C53219" w:rsidRPr="0017445F" w:rsidRDefault="00C53219" w:rsidP="00C53219">
      <w:pPr>
        <w:pStyle w:val="RERequirement"/>
        <w:shd w:val="clear" w:color="auto" w:fill="F2F2F2" w:themeFill="background1" w:themeFillShade="F2"/>
      </w:pPr>
      <w:r>
        <w:t>104 Diagnostics - Technician 2</w:t>
      </w:r>
    </w:p>
    <w:p w14:paraId="0473EE3B" w14:textId="77777777" w:rsidR="00C53219" w:rsidRDefault="00C53219" w:rsidP="00C53219">
      <w:pPr>
        <w:rPr>
          <w:rFonts w:cs="Arial"/>
        </w:rPr>
      </w:pPr>
      <w:r>
        <w:rPr>
          <w:rFonts w:cs="Arial"/>
        </w:rPr>
        <w:t>When receiving a request to write from the Diagnostics System while in Diagnostic Mode the Easy Entry Easy Exit System shall apply the request</w:t>
      </w:r>
    </w:p>
    <w:p w14:paraId="6E86EF73"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2640E85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CFA73"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C53219" w:rsidRPr="00FD127C" w14:paraId="3A9A53B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F28C7"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C30D5" w14:textId="77777777" w:rsidR="00C53219" w:rsidRDefault="00C53219" w:rsidP="00812550"/>
        </w:tc>
      </w:tr>
      <w:tr w:rsidR="00C53219" w:rsidRPr="00FD127C" w14:paraId="0CCC5C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A6288"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2C715" w14:textId="77777777" w:rsidR="00C53219" w:rsidRDefault="00C53219" w:rsidP="00812550"/>
        </w:tc>
      </w:tr>
      <w:tr w:rsidR="00C53219" w:rsidRPr="00FD127C" w14:paraId="3501BF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25102"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A6781" w14:textId="77777777" w:rsidR="00C53219" w:rsidRDefault="00C53219" w:rsidP="00812550"/>
        </w:tc>
      </w:tr>
      <w:tr w:rsidR="00C53219" w:rsidRPr="00FD127C" w14:paraId="09FCF4F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83F04" w14:textId="77777777" w:rsidR="00C53219" w:rsidRPr="00FD127C" w:rsidRDefault="00C53219" w:rsidP="00812550">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62E36"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7721C"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016143" w14:textId="77777777" w:rsidR="00C53219" w:rsidRDefault="00C53219" w:rsidP="00812550"/>
        </w:tc>
      </w:tr>
      <w:tr w:rsidR="00C53219" w:rsidRPr="00FD127C" w14:paraId="5B677E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EBFB0"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C9B7F"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C0B8B3D" wp14:editId="51E97C53">
                  <wp:extent cx="152400" cy="152400"/>
                  <wp:effectExtent l="0" t="0" r="0" b="0"/>
                  <wp:docPr id="14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61627"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CA6CB" w14:textId="77777777" w:rsidR="00C53219" w:rsidRDefault="00C53219" w:rsidP="00812550"/>
        </w:tc>
      </w:tr>
      <w:tr w:rsidR="00C53219" w:rsidRPr="00FD127C" w14:paraId="5B96BC8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557E5"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E9B2B3"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953F3"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6395D"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38572"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32607" w14:textId="77777777" w:rsidR="00C53219" w:rsidRDefault="00C53219" w:rsidP="00812550"/>
        </w:tc>
      </w:tr>
      <w:tr w:rsidR="00C53219" w:rsidRPr="00FD127C" w14:paraId="48ACB40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CC372D" w14:textId="77777777" w:rsidR="00C53219" w:rsidRPr="00FD127C" w:rsidRDefault="002E13E1" w:rsidP="00812550">
            <w:pPr>
              <w:rPr>
                <w:rFonts w:cs="Arial"/>
                <w:bCs/>
                <w:color w:val="808080" w:themeColor="background1" w:themeShade="80"/>
                <w:sz w:val="16"/>
                <w:szCs w:val="14"/>
              </w:rPr>
            </w:pPr>
            <w:hyperlink r:id="rId273"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6D9DE6"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F779F"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824868" w14:textId="77777777" w:rsidR="00C53219" w:rsidRDefault="00C53219" w:rsidP="00C53219"/>
    <w:p w14:paraId="3520808B" w14:textId="77777777" w:rsidR="00C53219" w:rsidRPr="0017445F" w:rsidRDefault="00C53219" w:rsidP="00C53219">
      <w:pPr>
        <w:pStyle w:val="RERequirement"/>
        <w:shd w:val="clear" w:color="auto" w:fill="F2F2F2" w:themeFill="background1" w:themeFillShade="F2"/>
      </w:pPr>
      <w:r>
        <w:t>105 Diagnostics - Technician 3</w:t>
      </w:r>
    </w:p>
    <w:p w14:paraId="3AF02844" w14:textId="77777777" w:rsidR="00C53219" w:rsidRDefault="00C53219" w:rsidP="00C53219">
      <w:pPr>
        <w:rPr>
          <w:rFonts w:cs="Arial"/>
        </w:rPr>
      </w:pPr>
      <w:r>
        <w:rPr>
          <w:rFonts w:cs="Arial"/>
        </w:rPr>
        <w:t>When receiving a request to read from the Diagnostics System while in Diagnostic Mode the Classic Memory Settings System shall send the requested data</w:t>
      </w:r>
    </w:p>
    <w:p w14:paraId="2A459564"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4ECDF2D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0EB41"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C53219" w:rsidRPr="00FD127C" w14:paraId="3C0AA22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A9805"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6D733" w14:textId="77777777" w:rsidR="00C53219" w:rsidRDefault="00C53219" w:rsidP="00812550"/>
        </w:tc>
      </w:tr>
      <w:tr w:rsidR="00C53219" w:rsidRPr="00FD127C" w14:paraId="1C8E525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ACDB0"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1C2E2" w14:textId="77777777" w:rsidR="00C53219" w:rsidRDefault="00C53219" w:rsidP="00812550"/>
        </w:tc>
      </w:tr>
      <w:tr w:rsidR="00C53219" w:rsidRPr="00FD127C" w14:paraId="70A93EC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8846E"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D40BC" w14:textId="77777777" w:rsidR="00C53219" w:rsidRDefault="00C53219" w:rsidP="00812550"/>
        </w:tc>
      </w:tr>
      <w:tr w:rsidR="00C53219" w:rsidRPr="00FD127C" w14:paraId="5137FA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ACB10"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CEC13"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E93E69"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0C341C" w14:textId="77777777" w:rsidR="00C53219" w:rsidRDefault="00C53219" w:rsidP="00812550"/>
        </w:tc>
      </w:tr>
      <w:tr w:rsidR="00C53219" w:rsidRPr="00FD127C" w14:paraId="1E70E26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7A265"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DF2B4"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5535BD7" wp14:editId="69F6F8DB">
                  <wp:extent cx="152400" cy="152400"/>
                  <wp:effectExtent l="0" t="0" r="0" b="0"/>
                  <wp:docPr id="149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94C086"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AACC6A" w14:textId="77777777" w:rsidR="00C53219" w:rsidRDefault="00C53219" w:rsidP="00812550"/>
        </w:tc>
      </w:tr>
      <w:tr w:rsidR="00C53219" w:rsidRPr="00FD127C" w14:paraId="6D970EF9"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9CEAC"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6A8D19"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3F895"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5459BF"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03EA9F"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CC7BB" w14:textId="77777777" w:rsidR="00C53219" w:rsidRDefault="00C53219" w:rsidP="00812550"/>
        </w:tc>
      </w:tr>
      <w:tr w:rsidR="00C53219" w:rsidRPr="00FD127C" w14:paraId="09E2307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264F95" w14:textId="77777777" w:rsidR="00C53219" w:rsidRPr="00FD127C" w:rsidRDefault="002E13E1" w:rsidP="00812550">
            <w:pPr>
              <w:rPr>
                <w:rFonts w:cs="Arial"/>
                <w:bCs/>
                <w:color w:val="808080" w:themeColor="background1" w:themeShade="80"/>
                <w:sz w:val="16"/>
                <w:szCs w:val="14"/>
              </w:rPr>
            </w:pPr>
            <w:hyperlink r:id="rId274"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C7DAF9"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28661C"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6B0FF7" w14:textId="77777777" w:rsidR="00C53219" w:rsidRDefault="00C53219" w:rsidP="00C53219"/>
    <w:p w14:paraId="3750476E" w14:textId="77777777" w:rsidR="00C53219" w:rsidRPr="0017445F" w:rsidRDefault="00C53219" w:rsidP="00C53219">
      <w:pPr>
        <w:pStyle w:val="RERequirement"/>
        <w:shd w:val="clear" w:color="auto" w:fill="F2F2F2" w:themeFill="background1" w:themeFillShade="F2"/>
      </w:pPr>
      <w:r>
        <w:t>106 Diagnostics - Technician 4</w:t>
      </w:r>
    </w:p>
    <w:p w14:paraId="1DD1127E" w14:textId="77777777" w:rsidR="00C53219" w:rsidRDefault="00C53219" w:rsidP="00C53219">
      <w:pPr>
        <w:rPr>
          <w:rFonts w:cs="Arial"/>
        </w:rPr>
      </w:pPr>
      <w:r>
        <w:rPr>
          <w:rFonts w:cs="Arial"/>
        </w:rPr>
        <w:t>When receiving a request to read from the Diagnostics System while in Diagnostic Mode the Easy Entry Easy Exit System shall send the requested data</w:t>
      </w:r>
    </w:p>
    <w:p w14:paraId="78BF22D8"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7BEA310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A8A5B7"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C53219" w:rsidRPr="00FD127C" w14:paraId="1889CEE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7A153"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4C797" w14:textId="77777777" w:rsidR="00C53219" w:rsidRDefault="00C53219" w:rsidP="00812550"/>
        </w:tc>
      </w:tr>
      <w:tr w:rsidR="00C53219" w:rsidRPr="00FD127C" w14:paraId="52B1B10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39F6D"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8102F" w14:textId="77777777" w:rsidR="00C53219" w:rsidRDefault="00C53219" w:rsidP="00812550"/>
        </w:tc>
      </w:tr>
      <w:tr w:rsidR="00C53219" w:rsidRPr="00FD127C" w14:paraId="325A49A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0CD69"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4D84A" w14:textId="77777777" w:rsidR="00C53219" w:rsidRDefault="00C53219" w:rsidP="00812550"/>
        </w:tc>
      </w:tr>
      <w:tr w:rsidR="00C53219" w:rsidRPr="00FD127C" w14:paraId="28EE4E1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7688C"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2B281"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86CB11"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91A9A" w14:textId="77777777" w:rsidR="00C53219" w:rsidRDefault="00C53219" w:rsidP="00812550"/>
        </w:tc>
      </w:tr>
      <w:tr w:rsidR="00C53219" w:rsidRPr="00FD127C" w14:paraId="35BA902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371236"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2887F"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2B5DAC7" wp14:editId="5596C960">
                  <wp:extent cx="152400" cy="152400"/>
                  <wp:effectExtent l="0" t="0" r="0" b="0"/>
                  <wp:docPr id="149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FB32AD"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D3D5B7" w14:textId="77777777" w:rsidR="00C53219" w:rsidRDefault="00C53219" w:rsidP="00812550"/>
        </w:tc>
      </w:tr>
      <w:tr w:rsidR="00C53219" w:rsidRPr="00FD127C" w14:paraId="69834FA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98E6C"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19A60B"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3C18B"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4F19F"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5651FA"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93CF44" w14:textId="77777777" w:rsidR="00C53219" w:rsidRDefault="00C53219" w:rsidP="00812550"/>
        </w:tc>
      </w:tr>
      <w:tr w:rsidR="00C53219" w:rsidRPr="00FD127C" w14:paraId="552AF16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946FDE" w14:textId="77777777" w:rsidR="00C53219" w:rsidRPr="00FD127C" w:rsidRDefault="002E13E1" w:rsidP="00812550">
            <w:pPr>
              <w:rPr>
                <w:rFonts w:cs="Arial"/>
                <w:bCs/>
                <w:color w:val="808080" w:themeColor="background1" w:themeShade="80"/>
                <w:sz w:val="16"/>
                <w:szCs w:val="14"/>
              </w:rPr>
            </w:pPr>
            <w:hyperlink r:id="rId275"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94978C"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6D876"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7C8BCE" w14:textId="77777777" w:rsidR="00C53219" w:rsidRDefault="00C53219" w:rsidP="00C53219"/>
    <w:p w14:paraId="240C5A4B" w14:textId="77777777" w:rsidR="00C53219" w:rsidRDefault="00C53219" w:rsidP="00C53219">
      <w:pPr>
        <w:pStyle w:val="Heading5"/>
      </w:pPr>
      <w:r>
        <w:t>Error Handling</w:t>
      </w:r>
    </w:p>
    <w:p w14:paraId="08F0BDD9" w14:textId="77777777" w:rsidR="00C53219" w:rsidRDefault="00C53219" w:rsidP="00C53219"/>
    <w:p w14:paraId="16AFF611" w14:textId="77777777" w:rsidR="00C53219" w:rsidRDefault="00C53219" w:rsidP="00C53219">
      <w:pPr>
        <w:rPr>
          <w:color w:val="A6A6A6" w:themeColor="background1" w:themeShade="A6"/>
        </w:rPr>
      </w:pPr>
      <w:r>
        <w:rPr>
          <w:color w:val="A6A6A6" w:themeColor="background1" w:themeShade="A6"/>
        </w:rPr>
        <w:t>No Error Handling Requirements specified.</w:t>
      </w:r>
    </w:p>
    <w:p w14:paraId="777FA18B" w14:textId="77777777" w:rsidR="00C53219" w:rsidRDefault="00C53219" w:rsidP="00C53219">
      <w:pPr>
        <w:pStyle w:val="Heading4"/>
      </w:pPr>
      <w:r>
        <w:t>Non-Functional Requirements</w:t>
      </w:r>
    </w:p>
    <w:p w14:paraId="76655A9D" w14:textId="77777777" w:rsidR="00C53219" w:rsidRDefault="00C53219" w:rsidP="00C53219"/>
    <w:p w14:paraId="29522276" w14:textId="77777777" w:rsidR="00C53219" w:rsidRDefault="00C53219" w:rsidP="00C53219">
      <w:pPr>
        <w:rPr>
          <w:color w:val="A6A6A6" w:themeColor="background1" w:themeShade="A6"/>
        </w:rPr>
      </w:pPr>
      <w:r>
        <w:rPr>
          <w:color w:val="A6A6A6" w:themeColor="background1" w:themeShade="A6"/>
        </w:rPr>
        <w:t>No Non-Functional Requirements specified.</w:t>
      </w:r>
    </w:p>
    <w:p w14:paraId="4F00D239" w14:textId="77777777" w:rsidR="00C53219" w:rsidRDefault="00C53219" w:rsidP="00C53219">
      <w:pPr>
        <w:pStyle w:val="Heading4"/>
      </w:pPr>
      <w:r>
        <w:t>Functional Safety Requirements</w:t>
      </w:r>
    </w:p>
    <w:p w14:paraId="6D8DA7E0" w14:textId="77777777" w:rsidR="00C53219" w:rsidRDefault="00C53219" w:rsidP="00C53219">
      <w:pPr>
        <w:rPr>
          <w:highlight w:val="yellow"/>
        </w:rPr>
      </w:pPr>
    </w:p>
    <w:p w14:paraId="6E6E2E0A" w14:textId="77777777" w:rsidR="00C53219" w:rsidRDefault="00C53219" w:rsidP="00C53219">
      <w:pPr>
        <w:rPr>
          <w:color w:val="A6A6A6" w:themeColor="background1" w:themeShade="A6"/>
        </w:rPr>
      </w:pPr>
      <w:r>
        <w:rPr>
          <w:color w:val="A6A6A6" w:themeColor="background1" w:themeShade="A6"/>
        </w:rPr>
        <w:t>No Functional Safety Requirements specified.</w:t>
      </w:r>
    </w:p>
    <w:p w14:paraId="13E9249B" w14:textId="77777777" w:rsidR="00C53219" w:rsidRDefault="00C53219" w:rsidP="00C53219">
      <w:pPr>
        <w:pStyle w:val="Heading5"/>
      </w:pPr>
      <w:r>
        <w:t>ASIL Decomposition of Functional Safety Requirements</w:t>
      </w:r>
    </w:p>
    <w:p w14:paraId="722E023B" w14:textId="77777777" w:rsidR="00C53219" w:rsidRDefault="00C53219" w:rsidP="00C53219">
      <w:pPr>
        <w:pStyle w:val="NoSpacing"/>
      </w:pPr>
    </w:p>
    <w:p w14:paraId="6A188CEA" w14:textId="77777777" w:rsidR="00C53219" w:rsidRDefault="00C53219" w:rsidP="00C53219">
      <w:pPr>
        <w:pStyle w:val="NoSpacing"/>
      </w:pPr>
    </w:p>
    <w:p w14:paraId="4AE2D409" w14:textId="77777777" w:rsidR="00C53219" w:rsidRDefault="00C53219" w:rsidP="00C53219">
      <w:pPr>
        <w:pStyle w:val="NoSpacing"/>
        <w:rPr>
          <w:color w:val="A6A6A6" w:themeColor="background1" w:themeShade="A6"/>
        </w:rPr>
      </w:pPr>
      <w:r>
        <w:rPr>
          <w:color w:val="A6A6A6" w:themeColor="background1" w:themeShade="A6"/>
        </w:rPr>
        <w:t>No Functional Safety Requirements with ASIL Decompositions specified.</w:t>
      </w:r>
    </w:p>
    <w:p w14:paraId="7AED2DBD" w14:textId="77777777" w:rsidR="00C53219" w:rsidRDefault="00C53219" w:rsidP="00C53219">
      <w:pPr>
        <w:pStyle w:val="Heading4"/>
      </w:pPr>
      <w:r>
        <w:t>Other Requirements</w:t>
      </w:r>
    </w:p>
    <w:p w14:paraId="7800AF02" w14:textId="77777777" w:rsidR="00C53219" w:rsidRDefault="00C53219" w:rsidP="00C53219">
      <w:pPr>
        <w:pStyle w:val="Heading5"/>
      </w:pPr>
      <w:r>
        <w:t>Design Requirements</w:t>
      </w:r>
    </w:p>
    <w:p w14:paraId="4D46C99A" w14:textId="77777777" w:rsidR="00C53219" w:rsidRDefault="00C53219" w:rsidP="00C53219"/>
    <w:p w14:paraId="2FB0E5C0" w14:textId="77777777" w:rsidR="00C53219" w:rsidRDefault="00C53219" w:rsidP="00C53219">
      <w:pPr>
        <w:rPr>
          <w:color w:val="A6A6A6" w:themeColor="background1" w:themeShade="A6"/>
        </w:rPr>
      </w:pPr>
      <w:r>
        <w:rPr>
          <w:color w:val="A6A6A6" w:themeColor="background1" w:themeShade="A6"/>
        </w:rPr>
        <w:t>No Design Requirements specified.</w:t>
      </w:r>
    </w:p>
    <w:p w14:paraId="306AB132" w14:textId="77777777" w:rsidR="00C53219" w:rsidRDefault="00C53219" w:rsidP="00C53219">
      <w:pPr>
        <w:pStyle w:val="Heading4"/>
      </w:pPr>
      <w:r>
        <w:lastRenderedPageBreak/>
        <w:t>Uncategorized Requirements</w:t>
      </w:r>
    </w:p>
    <w:p w14:paraId="081C98B8" w14:textId="77777777" w:rsidR="00C53219" w:rsidRDefault="00C53219" w:rsidP="00C53219"/>
    <w:p w14:paraId="4C1B7E3F" w14:textId="77777777" w:rsidR="00C53219" w:rsidRPr="0017445F" w:rsidRDefault="00C53219" w:rsidP="00C53219">
      <w:pPr>
        <w:pStyle w:val="RERequirement"/>
        <w:shd w:val="clear" w:color="auto" w:fill="F2F2F2" w:themeFill="background1" w:themeFillShade="F2"/>
      </w:pPr>
      <w:r>
        <w:t>94 Personalization - Memory Location Settings 1</w:t>
      </w:r>
    </w:p>
    <w:p w14:paraId="55C70197" w14:textId="77777777" w:rsidR="00C53219" w:rsidRDefault="00C53219" w:rsidP="00C53219">
      <w:pPr>
        <w:rPr>
          <w:rFonts w:cs="Arial"/>
        </w:rPr>
      </w:pPr>
      <w:r>
        <w:rPr>
          <w:rFonts w:cs="Arial"/>
        </w:rPr>
        <w:t>Classic Memory shall provide only one set of positional settings per memory location per memory commodity</w:t>
      </w:r>
    </w:p>
    <w:p w14:paraId="4E94DB5E"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6F389646"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07300"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C53219" w:rsidRPr="00FD127C" w14:paraId="14200B1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9DC03"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A3E2C" w14:textId="77777777" w:rsidR="00C53219" w:rsidRDefault="00C53219" w:rsidP="00812550"/>
        </w:tc>
      </w:tr>
      <w:tr w:rsidR="00C53219" w:rsidRPr="00FD127C" w14:paraId="2AEF6ED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5EA17"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23670" w14:textId="77777777" w:rsidR="00C53219" w:rsidRDefault="00C53219" w:rsidP="00812550"/>
        </w:tc>
      </w:tr>
      <w:tr w:rsidR="00C53219" w:rsidRPr="00FD127C" w14:paraId="7F07FD6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BBCDE"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9622C" w14:textId="77777777" w:rsidR="00C53219" w:rsidRDefault="00C53219" w:rsidP="00812550"/>
        </w:tc>
      </w:tr>
      <w:tr w:rsidR="00C53219" w:rsidRPr="00FD127C" w14:paraId="2514B7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28827"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E31AF"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4E79B"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7607C4" w14:textId="77777777" w:rsidR="00C53219" w:rsidRDefault="00C53219" w:rsidP="00812550"/>
        </w:tc>
      </w:tr>
      <w:tr w:rsidR="00C53219" w:rsidRPr="00FD127C" w14:paraId="09B824B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48123"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AEEA9"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4B853DA" wp14:editId="7E757BDA">
                  <wp:extent cx="152400" cy="152400"/>
                  <wp:effectExtent l="0" t="0" r="0" b="0"/>
                  <wp:docPr id="150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2A628"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D216E" w14:textId="77777777" w:rsidR="00C53219" w:rsidRDefault="00C53219" w:rsidP="00812550"/>
        </w:tc>
      </w:tr>
      <w:tr w:rsidR="00C53219" w:rsidRPr="00FD127C" w14:paraId="5A42522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583AD"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798612"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9550D"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0BEDF"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074142"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5F6F6C" w14:textId="77777777" w:rsidR="00C53219" w:rsidRDefault="00C53219" w:rsidP="00812550"/>
        </w:tc>
      </w:tr>
      <w:tr w:rsidR="00C53219" w:rsidRPr="00FD127C" w14:paraId="6C7E1280"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57A7A5" w14:textId="77777777" w:rsidR="00C53219" w:rsidRPr="00FD127C" w:rsidRDefault="002E13E1" w:rsidP="00812550">
            <w:pPr>
              <w:rPr>
                <w:rFonts w:cs="Arial"/>
                <w:bCs/>
                <w:color w:val="808080" w:themeColor="background1" w:themeShade="80"/>
                <w:sz w:val="16"/>
                <w:szCs w:val="14"/>
              </w:rPr>
            </w:pPr>
            <w:hyperlink r:id="rId276"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C74539"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78536"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98A6F2" w14:textId="77777777" w:rsidR="00C53219" w:rsidRDefault="00C53219" w:rsidP="00C53219"/>
    <w:p w14:paraId="6A4961DC" w14:textId="77777777" w:rsidR="00C53219" w:rsidRPr="0017445F" w:rsidRDefault="00C53219" w:rsidP="00C53219">
      <w:pPr>
        <w:pStyle w:val="RERequirement"/>
        <w:shd w:val="clear" w:color="auto" w:fill="F2F2F2" w:themeFill="background1" w:themeFillShade="F2"/>
      </w:pPr>
      <w:r>
        <w:t>96 Memory Seat - Memory Mirrors</w:t>
      </w:r>
    </w:p>
    <w:p w14:paraId="1C3C2DDC" w14:textId="77777777" w:rsidR="00C53219" w:rsidRDefault="00C53219" w:rsidP="00C53219">
      <w:pPr>
        <w:rPr>
          <w:rFonts w:cs="Arial"/>
        </w:rPr>
      </w:pPr>
      <w:r>
        <w:rPr>
          <w:rFonts w:cs="Arial"/>
        </w:rPr>
        <w:t>Where a vehicle has Driver Seat memory then that vehicle shall also have the Memory Mirrors (Power Exterior Side Mirrors)</w:t>
      </w:r>
    </w:p>
    <w:p w14:paraId="4BB80AD7"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7650E18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4C39A"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96</w:t>
            </w:r>
          </w:p>
        </w:tc>
      </w:tr>
      <w:tr w:rsidR="00C53219" w:rsidRPr="00FD127C" w14:paraId="3DEAB32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9F31C"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029A8" w14:textId="77777777" w:rsidR="00C53219" w:rsidRDefault="00C53219" w:rsidP="00812550"/>
        </w:tc>
      </w:tr>
      <w:tr w:rsidR="00C53219" w:rsidRPr="00FD127C" w14:paraId="302DE57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79D95"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542BC" w14:textId="77777777" w:rsidR="00C53219" w:rsidRDefault="00C53219" w:rsidP="00812550"/>
        </w:tc>
      </w:tr>
      <w:tr w:rsidR="00C53219" w:rsidRPr="00FD127C" w14:paraId="61E80C2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8BE6D"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E3E48" w14:textId="77777777" w:rsidR="00C53219" w:rsidRDefault="00C53219" w:rsidP="00812550"/>
        </w:tc>
      </w:tr>
      <w:tr w:rsidR="00C53219" w:rsidRPr="00FD127C" w14:paraId="3B7DD50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7E0C8"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7289A"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D94E2"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55C2C" w14:textId="77777777" w:rsidR="00C53219" w:rsidRDefault="00C53219" w:rsidP="00812550"/>
        </w:tc>
      </w:tr>
      <w:tr w:rsidR="00C53219" w:rsidRPr="00FD127C" w14:paraId="2176B14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36874"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B1956"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7C100"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3DECA" w14:textId="77777777" w:rsidR="00C53219" w:rsidRDefault="00C53219" w:rsidP="00812550"/>
        </w:tc>
      </w:tr>
      <w:tr w:rsidR="00C53219" w:rsidRPr="00FD127C" w14:paraId="055FA4B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C4FC7"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0D74B5"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347C8"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5793A"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8A167"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4C5A8" w14:textId="77777777" w:rsidR="00C53219" w:rsidRDefault="00C53219" w:rsidP="00812550"/>
        </w:tc>
      </w:tr>
      <w:tr w:rsidR="00C53219" w:rsidRPr="00FD127C" w14:paraId="3A49E0E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3DA192" w14:textId="77777777" w:rsidR="00C53219" w:rsidRPr="00FD127C" w:rsidRDefault="002E13E1" w:rsidP="00812550">
            <w:pPr>
              <w:rPr>
                <w:rFonts w:cs="Arial"/>
                <w:bCs/>
                <w:color w:val="808080" w:themeColor="background1" w:themeShade="80"/>
                <w:sz w:val="16"/>
                <w:szCs w:val="14"/>
              </w:rPr>
            </w:pPr>
            <w:hyperlink r:id="rId277"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6C2944"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77FDA0"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46E367" w14:textId="77777777" w:rsidR="00C53219" w:rsidRDefault="00C53219" w:rsidP="00C53219"/>
    <w:p w14:paraId="1D8EB133" w14:textId="77777777" w:rsidR="00C53219" w:rsidRPr="0017445F" w:rsidRDefault="00C53219" w:rsidP="00C53219">
      <w:pPr>
        <w:pStyle w:val="RERequirement"/>
        <w:shd w:val="clear" w:color="auto" w:fill="F2F2F2" w:themeFill="background1" w:themeFillShade="F2"/>
      </w:pPr>
      <w:r>
        <w:t>97 Memory Mirrors - Settings 1</w:t>
      </w:r>
    </w:p>
    <w:p w14:paraId="0630AFA6" w14:textId="77777777" w:rsidR="00C53219" w:rsidRDefault="00C53219" w:rsidP="00C53219">
      <w:pPr>
        <w:rPr>
          <w:rFonts w:cs="Arial"/>
        </w:rPr>
      </w:pPr>
      <w:r>
        <w:rPr>
          <w:rFonts w:cs="Arial"/>
        </w:rPr>
        <w:t>"Where Power Exterior Side Mirrors is supported, then the Classic Memory feature shall include the following positional settings for:</w:t>
      </w:r>
    </w:p>
    <w:p w14:paraId="14CF16AC" w14:textId="77777777" w:rsidR="00C53219" w:rsidRDefault="00C53219" w:rsidP="00C53219">
      <w:pPr>
        <w:rPr>
          <w:rFonts w:cs="Arial"/>
        </w:rPr>
      </w:pPr>
      <w:r>
        <w:rPr>
          <w:rFonts w:cs="Arial"/>
        </w:rPr>
        <w:t>- Memory Driver Side Mirror</w:t>
      </w:r>
    </w:p>
    <w:p w14:paraId="67A59422" w14:textId="77777777" w:rsidR="00C53219" w:rsidRDefault="00C53219" w:rsidP="00C53219">
      <w:pPr>
        <w:rPr>
          <w:rFonts w:cs="Arial"/>
        </w:rPr>
      </w:pPr>
      <w:r>
        <w:rPr>
          <w:rFonts w:cs="Arial"/>
        </w:rPr>
        <w:t>- Memory Passenger Side Mirror"</w:t>
      </w:r>
    </w:p>
    <w:p w14:paraId="5630B969"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61F88FA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45E1EA"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97</w:t>
            </w:r>
          </w:p>
        </w:tc>
      </w:tr>
      <w:tr w:rsidR="00C53219" w:rsidRPr="00FD127C" w14:paraId="5DBBD95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B8B47"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AF092" w14:textId="77777777" w:rsidR="00C53219" w:rsidRDefault="00C53219" w:rsidP="00812550"/>
        </w:tc>
      </w:tr>
      <w:tr w:rsidR="00C53219" w:rsidRPr="00FD127C" w14:paraId="1A0A4A8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8DE9AD"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A4A1F" w14:textId="77777777" w:rsidR="00C53219" w:rsidRDefault="00C53219" w:rsidP="00812550"/>
        </w:tc>
      </w:tr>
      <w:tr w:rsidR="00C53219" w:rsidRPr="00FD127C" w14:paraId="55AA603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ABB0C"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686B3" w14:textId="77777777" w:rsidR="00C53219" w:rsidRDefault="00C53219" w:rsidP="00812550"/>
        </w:tc>
      </w:tr>
      <w:tr w:rsidR="00C53219" w:rsidRPr="00FD127C" w14:paraId="2391380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A4F1D"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9CE4C"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C0D61"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A1EED" w14:textId="77777777" w:rsidR="00C53219" w:rsidRDefault="00C53219" w:rsidP="00812550"/>
        </w:tc>
      </w:tr>
      <w:tr w:rsidR="00C53219" w:rsidRPr="00FD127C" w14:paraId="1E588C1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F146D"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F4FB2"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C1D5A18" wp14:editId="0D164D52">
                  <wp:extent cx="152400" cy="152400"/>
                  <wp:effectExtent l="0" t="0" r="0" b="0"/>
                  <wp:docPr id="150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Feature_Req_68 Memory Mirrors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13F0C"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C91F6" w14:textId="77777777" w:rsidR="00C53219" w:rsidRDefault="00C53219" w:rsidP="00812550"/>
        </w:tc>
      </w:tr>
      <w:tr w:rsidR="00C53219" w:rsidRPr="00FD127C" w14:paraId="2D44DC2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25233"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184930"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CAE66"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B5179"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187AA"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EE7680" w14:textId="77777777" w:rsidR="00C53219" w:rsidRDefault="00C53219" w:rsidP="00812550"/>
        </w:tc>
      </w:tr>
      <w:tr w:rsidR="00C53219" w:rsidRPr="00FD127C" w14:paraId="672EF28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BE7ADE" w14:textId="77777777" w:rsidR="00C53219" w:rsidRPr="00FD127C" w:rsidRDefault="002E13E1" w:rsidP="00812550">
            <w:pPr>
              <w:rPr>
                <w:rFonts w:cs="Arial"/>
                <w:bCs/>
                <w:color w:val="808080" w:themeColor="background1" w:themeShade="80"/>
                <w:sz w:val="16"/>
                <w:szCs w:val="14"/>
              </w:rPr>
            </w:pPr>
            <w:hyperlink r:id="rId278"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C610E"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A417B9"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1B8C46" w14:textId="77777777" w:rsidR="00C53219" w:rsidRDefault="00C53219" w:rsidP="00C53219"/>
    <w:p w14:paraId="2EE121BD" w14:textId="77777777" w:rsidR="00C53219" w:rsidRPr="0017445F" w:rsidRDefault="00C53219" w:rsidP="00C53219">
      <w:pPr>
        <w:pStyle w:val="RERequirement"/>
        <w:shd w:val="clear" w:color="auto" w:fill="F2F2F2" w:themeFill="background1" w:themeFillShade="F2"/>
      </w:pPr>
      <w:r>
        <w:t>98 Memory Seat - Memory Locations 1</w:t>
      </w:r>
    </w:p>
    <w:p w14:paraId="0DD80E01" w14:textId="77777777" w:rsidR="00C53219" w:rsidRDefault="00C53219" w:rsidP="00C53219">
      <w:pPr>
        <w:rPr>
          <w:rFonts w:cs="Arial"/>
        </w:rPr>
      </w:pPr>
      <w:r>
        <w:rPr>
          <w:rFonts w:cs="Arial"/>
        </w:rPr>
        <w:t>Classic Memory shall provide up to 4 memory locations per user</w:t>
      </w:r>
    </w:p>
    <w:p w14:paraId="349DF4A3" w14:textId="77777777" w:rsidR="00C53219" w:rsidRPr="00C66B68" w:rsidRDefault="00C53219" w:rsidP="00C5321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C53219" w:rsidRPr="00FD127C" w14:paraId="75EB10A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ED481" w14:textId="77777777" w:rsidR="00C53219" w:rsidRPr="00FD127C" w:rsidRDefault="00C53219"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C53219" w:rsidRPr="00FD127C" w14:paraId="44679D0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EBEFC7" w14:textId="77777777" w:rsidR="00C53219" w:rsidRPr="00FD127C" w:rsidRDefault="00C53219"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A75D7" w14:textId="77777777" w:rsidR="00C53219" w:rsidRDefault="00C53219" w:rsidP="00812550"/>
        </w:tc>
      </w:tr>
      <w:tr w:rsidR="00C53219" w:rsidRPr="00FD127C" w14:paraId="49B475B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12E20" w14:textId="77777777" w:rsidR="00C53219" w:rsidRPr="00FD127C" w:rsidRDefault="00C53219"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36E20" w14:textId="77777777" w:rsidR="00C53219" w:rsidRDefault="00C53219" w:rsidP="00812550"/>
        </w:tc>
      </w:tr>
      <w:tr w:rsidR="00C53219" w:rsidRPr="00FD127C" w14:paraId="190056B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43716" w14:textId="77777777" w:rsidR="00C53219" w:rsidRPr="00FD127C" w:rsidRDefault="00C53219"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1FF6A" w14:textId="77777777" w:rsidR="00C53219" w:rsidRDefault="00C53219" w:rsidP="00812550"/>
        </w:tc>
      </w:tr>
      <w:tr w:rsidR="00C53219" w:rsidRPr="00FD127C" w14:paraId="2A47882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C19E0" w14:textId="77777777" w:rsidR="00C53219" w:rsidRPr="00FD127C" w:rsidRDefault="00C53219"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98D54"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F9905" w14:textId="77777777" w:rsidR="00C53219" w:rsidRPr="00FD127C" w:rsidRDefault="00C53219"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5E35ED" w14:textId="77777777" w:rsidR="00C53219" w:rsidRDefault="00C53219" w:rsidP="00812550"/>
        </w:tc>
      </w:tr>
      <w:tr w:rsidR="00C53219" w:rsidRPr="00FD127C" w14:paraId="1812E5B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F562D" w14:textId="77777777" w:rsidR="00C53219" w:rsidRPr="00FD127C" w:rsidRDefault="00C53219"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9C88D" w14:textId="77777777" w:rsidR="00C53219" w:rsidRPr="00FD127C" w:rsidRDefault="00C53219"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BA10D58" wp14:editId="5C89B88B">
                  <wp:extent cx="152400" cy="152400"/>
                  <wp:effectExtent l="0" t="0" r="0" b="0"/>
                  <wp:docPr id="150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EF98A5" w14:textId="77777777" w:rsidR="00C53219" w:rsidRPr="00FD127C" w:rsidRDefault="00C53219"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BFE075" w14:textId="77777777" w:rsidR="00C53219" w:rsidRDefault="00C53219" w:rsidP="00812550"/>
        </w:tc>
      </w:tr>
      <w:tr w:rsidR="00C53219" w:rsidRPr="00FD127C" w14:paraId="416EDA7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33EAD" w14:textId="77777777" w:rsidR="00C53219" w:rsidRPr="00FD127C" w:rsidRDefault="00C53219"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88383C" w14:textId="77777777" w:rsidR="00C53219" w:rsidRDefault="00C53219"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210EA" w14:textId="77777777" w:rsidR="00C53219" w:rsidRPr="00FD127C" w:rsidRDefault="00C53219"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FC6E9" w14:textId="77777777" w:rsidR="00C53219" w:rsidRDefault="00C53219"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EB3AE" w14:textId="77777777" w:rsidR="00C53219" w:rsidRPr="00FD127C" w:rsidRDefault="00C53219"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00EA7" w14:textId="77777777" w:rsidR="00C53219" w:rsidRDefault="00C53219" w:rsidP="00812550"/>
        </w:tc>
      </w:tr>
      <w:tr w:rsidR="00C53219" w:rsidRPr="00FD127C" w14:paraId="435F38F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C09B44" w14:textId="77777777" w:rsidR="00C53219" w:rsidRPr="00FD127C" w:rsidRDefault="002E13E1" w:rsidP="00812550">
            <w:pPr>
              <w:rPr>
                <w:rFonts w:cs="Arial"/>
                <w:bCs/>
                <w:color w:val="808080" w:themeColor="background1" w:themeShade="80"/>
                <w:sz w:val="16"/>
                <w:szCs w:val="14"/>
              </w:rPr>
            </w:pPr>
            <w:hyperlink r:id="rId279" w:history="1">
              <w:r w:rsidR="00C53219" w:rsidRPr="00FD127C">
                <w:rPr>
                  <w:rStyle w:val="Hyperlink"/>
                  <w:rFonts w:cs="Arial"/>
                  <w:bCs/>
                  <w:sz w:val="16"/>
                  <w:szCs w:val="14"/>
                </w:rPr>
                <w:t>Req. Template</w:t>
              </w:r>
            </w:hyperlink>
            <w:r w:rsidR="00C53219"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115FD5" w14:textId="77777777" w:rsidR="00C53219" w:rsidRPr="00FD127C" w:rsidRDefault="00C53219"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6704E" w14:textId="77777777" w:rsidR="00C53219" w:rsidRPr="00FD127C" w:rsidRDefault="00C53219"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19A417" w14:textId="2A798297" w:rsidR="00C53219" w:rsidRDefault="00C53219" w:rsidP="00C53219"/>
    <w:p w14:paraId="1293A962" w14:textId="77777777" w:rsidR="00C53219" w:rsidRDefault="00C53219" w:rsidP="00C53219"/>
    <w:p w14:paraId="02FE14F4" w14:textId="77777777" w:rsidR="00AF533C" w:rsidRDefault="00AF533C" w:rsidP="00AF533C">
      <w:pPr>
        <w:pStyle w:val="Heading2"/>
        <w:numPr>
          <w:ilvl w:val="1"/>
          <w:numId w:val="4"/>
        </w:numPr>
      </w:pPr>
      <w:r>
        <w:rPr>
          <w:noProof/>
        </w:rPr>
        <w:drawing>
          <wp:inline distT="0" distB="0" distL="0" distR="0" wp14:anchorId="66078A01" wp14:editId="4A4628B9">
            <wp:extent cx="152400" cy="152400"/>
            <wp:effectExtent l="0" t="0" r="0" b="0"/>
            <wp:docPr id="155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5" w:name="_fa78477339e8812ab41299d700ed4fa8"/>
      <w:r>
        <w:t>Store Seat Position</w:t>
      </w:r>
      <w:bookmarkEnd w:id="195"/>
    </w:p>
    <w:p w14:paraId="6876886A" w14:textId="77777777" w:rsidR="00AF533C" w:rsidRDefault="00AF533C" w:rsidP="00AF533C">
      <w:pPr>
        <w:pStyle w:val="Heading3"/>
      </w:pPr>
      <w:r>
        <w:t>Function Overview</w:t>
      </w:r>
    </w:p>
    <w:p w14:paraId="265C380F" w14:textId="77777777" w:rsidR="00AF533C" w:rsidRDefault="00AF533C" w:rsidP="00AF533C">
      <w:pPr>
        <w:pStyle w:val="Heading4"/>
      </w:pPr>
      <w:r>
        <w:t>Description</w:t>
      </w:r>
    </w:p>
    <w:p w14:paraId="3ADF50FF" w14:textId="77777777" w:rsidR="00AF533C" w:rsidRDefault="00AF533C" w:rsidP="00AF533C">
      <w:pPr>
        <w:contextualSpacing/>
      </w:pPr>
    </w:p>
    <w:p w14:paraId="24330D4C" w14:textId="77777777" w:rsidR="00AF533C" w:rsidRDefault="00AF533C" w:rsidP="00AF533C">
      <w:pPr>
        <w:contextualSpacing/>
      </w:pPr>
      <w:r>
        <w:t>Function is allocated to:</w:t>
      </w:r>
    </w:p>
    <w:p w14:paraId="5591DB19" w14:textId="77777777" w:rsidR="00AF533C" w:rsidRDefault="00AF533C" w:rsidP="00AF533C">
      <w:pPr>
        <w:pStyle w:val="ListParagraph"/>
        <w:numPr>
          <w:ilvl w:val="0"/>
          <w:numId w:val="13"/>
        </w:numPr>
        <w:contextualSpacing/>
      </w:pPr>
      <w:r>
        <w:rPr>
          <w:noProof/>
        </w:rPr>
        <w:drawing>
          <wp:inline distT="0" distB="0" distL="0" distR="0" wp14:anchorId="00950B51" wp14:editId="70DFC830">
            <wp:extent cx="152400" cy="152400"/>
            <wp:effectExtent l="0" t="0" r="0" b="0"/>
            <wp:docPr id="1554"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578F3AA7" w14:textId="77777777" w:rsidR="00AF533C" w:rsidRDefault="00AF533C" w:rsidP="00AF533C">
      <w:pPr>
        <w:pStyle w:val="ListParagraph"/>
        <w:numPr>
          <w:ilvl w:val="0"/>
          <w:numId w:val="13"/>
        </w:numPr>
        <w:contextualSpacing/>
      </w:pPr>
      <w:r>
        <w:rPr>
          <w:noProof/>
        </w:rPr>
        <w:drawing>
          <wp:inline distT="0" distB="0" distL="0" distR="0" wp14:anchorId="540FC842" wp14:editId="7C8263DD">
            <wp:extent cx="152400" cy="152400"/>
            <wp:effectExtent l="0" t="0" r="0" b="0"/>
            <wp:docPr id="1556"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2CC9FA14" w14:textId="77777777" w:rsidR="00AF533C" w:rsidRDefault="00AF533C" w:rsidP="00AF533C">
      <w:pPr>
        <w:contextualSpacing/>
      </w:pPr>
    </w:p>
    <w:p w14:paraId="5B8B89D6" w14:textId="77777777" w:rsidR="00AF533C" w:rsidRDefault="00AF533C" w:rsidP="00AF533C">
      <w:pPr>
        <w:contextualSpacing/>
      </w:pPr>
      <w:r w:rsidRPr="00A554C4">
        <w:t>The purpose of this function is to store the position of the seats to a profile. This is the final step of the Classic Memory store process. This function receives the current settings and applies them to the user selected profile.</w:t>
      </w:r>
    </w:p>
    <w:p w14:paraId="1333B5E7" w14:textId="77777777" w:rsidR="00AF533C" w:rsidRDefault="00AF533C" w:rsidP="00AF533C">
      <w:pPr>
        <w:pStyle w:val="Heading4"/>
      </w:pPr>
      <w:r>
        <w:t>Variants</w:t>
      </w:r>
    </w:p>
    <w:p w14:paraId="41D62C9E" w14:textId="77777777" w:rsidR="00AF533C" w:rsidRDefault="00AF533C" w:rsidP="00AF533C"/>
    <w:p w14:paraId="507A9119"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091D54E9" w14:textId="77777777" w:rsidR="00AF533C" w:rsidRDefault="00AF533C" w:rsidP="00AF533C">
      <w:pPr>
        <w:pStyle w:val="Heading4"/>
      </w:pPr>
      <w:r>
        <w:t>Input Requirements</w:t>
      </w:r>
    </w:p>
    <w:p w14:paraId="454F268B" w14:textId="77777777" w:rsidR="00AF533C" w:rsidRDefault="00AF533C" w:rsidP="00AF533C"/>
    <w:p w14:paraId="0886694F"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2782A1C4" w14:textId="77777777" w:rsidR="00AF533C" w:rsidRDefault="00AF533C" w:rsidP="00AF533C">
      <w:pPr>
        <w:pStyle w:val="Heading4"/>
      </w:pPr>
      <w:r>
        <w:t>Assumptions</w:t>
      </w:r>
    </w:p>
    <w:p w14:paraId="59849A2B" w14:textId="77777777" w:rsidR="00AF533C" w:rsidRDefault="00AF533C" w:rsidP="00AF533C"/>
    <w:p w14:paraId="4F1B45C7" w14:textId="77777777" w:rsidR="00AF533C" w:rsidRPr="00FF5F72" w:rsidRDefault="00AF533C" w:rsidP="00AF533C">
      <w:pPr>
        <w:rPr>
          <w:color w:val="A6A6A6" w:themeColor="background1" w:themeShade="A6"/>
        </w:rPr>
      </w:pPr>
      <w:r w:rsidRPr="00FF5F72">
        <w:rPr>
          <w:color w:val="A6A6A6" w:themeColor="background1" w:themeShade="A6"/>
        </w:rPr>
        <w:t>No assumptions specified for this function.</w:t>
      </w:r>
    </w:p>
    <w:p w14:paraId="6450BB2F" w14:textId="77777777" w:rsidR="00AF533C" w:rsidRDefault="00AF533C" w:rsidP="00AF533C"/>
    <w:p w14:paraId="0829D664" w14:textId="77777777" w:rsidR="00AF533C" w:rsidRDefault="00AF533C" w:rsidP="00AF533C">
      <w:pPr>
        <w:pStyle w:val="Heading4"/>
      </w:pPr>
      <w:r>
        <w:t>References</w:t>
      </w:r>
    </w:p>
    <w:p w14:paraId="48126569" w14:textId="77777777" w:rsidR="00AF533C" w:rsidRPr="00454CBE" w:rsidRDefault="00AF533C" w:rsidP="00AF533C">
      <w:pPr>
        <w:pStyle w:val="Heading5"/>
      </w:pPr>
      <w:r w:rsidRPr="00454CBE">
        <w:t xml:space="preserve">Ford </w:t>
      </w:r>
      <w:r>
        <w:t>D</w:t>
      </w:r>
      <w:r w:rsidRPr="00454CBE">
        <w:t>ocuments</w:t>
      </w:r>
    </w:p>
    <w:p w14:paraId="04C957FF" w14:textId="77777777" w:rsidR="00AF533C" w:rsidRDefault="00AF533C" w:rsidP="00AF533C">
      <w:pPr>
        <w:pStyle w:val="BodyText"/>
        <w:ind w:right="142"/>
        <w:jc w:val="both"/>
        <w:rPr>
          <w:rFonts w:cs="Arial"/>
        </w:rPr>
      </w:pPr>
      <w:r>
        <w:rPr>
          <w:rFonts w:cs="Arial"/>
        </w:rPr>
        <w:t>List here all Ford internal documents, which are directly related to the feature.</w:t>
      </w:r>
    </w:p>
    <w:p w14:paraId="3B4185DD" w14:textId="77777777" w:rsidR="00AF533C" w:rsidRDefault="00AF533C" w:rsidP="00AF533C">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AF533C" w:rsidRPr="007C20FA" w14:paraId="017FD9AA" w14:textId="77777777" w:rsidTr="00812550">
        <w:trPr>
          <w:cantSplit/>
          <w:tblHeader/>
        </w:trPr>
        <w:tc>
          <w:tcPr>
            <w:tcW w:w="1418" w:type="dxa"/>
            <w:shd w:val="clear" w:color="auto" w:fill="E0E0E0"/>
          </w:tcPr>
          <w:p w14:paraId="5BB939EA" w14:textId="77777777" w:rsidR="00AF533C" w:rsidRPr="007C20FA" w:rsidRDefault="00AF533C"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6BEF9C8C" w14:textId="77777777" w:rsidR="00AF533C" w:rsidRPr="007C20FA" w:rsidRDefault="00AF533C"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62559F31" w14:textId="77777777" w:rsidR="00AF533C" w:rsidRPr="007C20FA" w:rsidRDefault="00AF533C"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09C91038" w14:textId="77777777" w:rsidR="00AF533C" w:rsidRPr="007C20FA" w:rsidRDefault="00AF533C" w:rsidP="00812550">
            <w:pPr>
              <w:rPr>
                <w:rFonts w:ascii="Helvetica" w:hAnsi="Helvetica" w:cs="Helvetica"/>
                <w:b/>
              </w:rPr>
            </w:pPr>
            <w:r w:rsidRPr="007C20FA">
              <w:rPr>
                <w:rFonts w:ascii="Helvetica" w:hAnsi="Helvetica" w:cs="Helvetica"/>
                <w:b/>
              </w:rPr>
              <w:t>Revision</w:t>
            </w:r>
          </w:p>
        </w:tc>
      </w:tr>
      <w:tr w:rsidR="00AF533C" w:rsidRPr="007C20FA" w14:paraId="3D78E348" w14:textId="77777777" w:rsidTr="00812550">
        <w:trPr>
          <w:cantSplit/>
          <w:tblHeader/>
        </w:trPr>
        <w:tc>
          <w:tcPr>
            <w:tcW w:w="1418" w:type="dxa"/>
            <w:shd w:val="clear" w:color="auto" w:fill="FFFFFF" w:themeFill="background1"/>
          </w:tcPr>
          <w:p w14:paraId="20CDED68" w14:textId="77777777" w:rsidR="00AF533C" w:rsidRPr="005E40CF" w:rsidRDefault="00AF533C" w:rsidP="00812550">
            <w:pPr>
              <w:rPr>
                <w:rFonts w:ascii="Helvetica" w:hAnsi="Helvetica" w:cs="Helvetica"/>
              </w:rPr>
            </w:pPr>
          </w:p>
        </w:tc>
        <w:tc>
          <w:tcPr>
            <w:tcW w:w="6237" w:type="dxa"/>
            <w:shd w:val="clear" w:color="auto" w:fill="FFFFFF" w:themeFill="background1"/>
          </w:tcPr>
          <w:p w14:paraId="17196D6D" w14:textId="77777777" w:rsidR="00AF533C" w:rsidRPr="005E40CF" w:rsidRDefault="00AF533C" w:rsidP="00812550">
            <w:pPr>
              <w:rPr>
                <w:rFonts w:ascii="Helvetica" w:hAnsi="Helvetica" w:cs="Helvetica"/>
              </w:rPr>
            </w:pPr>
          </w:p>
        </w:tc>
        <w:tc>
          <w:tcPr>
            <w:tcW w:w="1418" w:type="dxa"/>
            <w:shd w:val="clear" w:color="auto" w:fill="FFFFFF" w:themeFill="background1"/>
          </w:tcPr>
          <w:p w14:paraId="4587A7E1" w14:textId="77777777" w:rsidR="00AF533C" w:rsidRPr="005E40CF" w:rsidRDefault="00AF533C" w:rsidP="00812550">
            <w:pPr>
              <w:rPr>
                <w:rFonts w:ascii="Helvetica" w:hAnsi="Helvetica" w:cs="Helvetica"/>
              </w:rPr>
            </w:pPr>
          </w:p>
        </w:tc>
        <w:tc>
          <w:tcPr>
            <w:tcW w:w="1418" w:type="dxa"/>
            <w:shd w:val="clear" w:color="auto" w:fill="FFFFFF" w:themeFill="background1"/>
          </w:tcPr>
          <w:p w14:paraId="00404A8E" w14:textId="77777777" w:rsidR="00AF533C" w:rsidRPr="005E40CF" w:rsidRDefault="00AF533C" w:rsidP="00812550">
            <w:pPr>
              <w:rPr>
                <w:rFonts w:ascii="Helvetica" w:hAnsi="Helvetica" w:cs="Helvetica"/>
              </w:rPr>
            </w:pPr>
          </w:p>
        </w:tc>
      </w:tr>
    </w:tbl>
    <w:p w14:paraId="61B415C0" w14:textId="77777777" w:rsidR="00AF533C" w:rsidRPr="00360B1D" w:rsidRDefault="00AF533C" w:rsidP="00AF533C">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4B351BF" w14:textId="77777777" w:rsidR="00AF533C" w:rsidRPr="00FB7B3D" w:rsidRDefault="00AF533C" w:rsidP="00AF533C">
      <w:pPr>
        <w:pStyle w:val="Heading5"/>
      </w:pPr>
      <w:r w:rsidRPr="00454CBE">
        <w:t>External</w:t>
      </w:r>
      <w:r>
        <w:t xml:space="preserve"> Documents and P</w:t>
      </w:r>
      <w:r w:rsidRPr="00FB7B3D">
        <w:t>ublications</w:t>
      </w:r>
    </w:p>
    <w:p w14:paraId="7E53F4E9" w14:textId="77777777" w:rsidR="00AF533C" w:rsidRDefault="00AF533C" w:rsidP="00AF533C">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5E77764" w14:textId="77777777" w:rsidR="00AF533C" w:rsidRDefault="00AF533C" w:rsidP="00AF533C">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AF533C" w:rsidRPr="007C20FA" w14:paraId="48693206" w14:textId="77777777" w:rsidTr="00812550">
        <w:trPr>
          <w:cantSplit/>
          <w:tblHeader/>
        </w:trPr>
        <w:tc>
          <w:tcPr>
            <w:tcW w:w="1418" w:type="dxa"/>
            <w:shd w:val="clear" w:color="auto" w:fill="E0E0E0"/>
          </w:tcPr>
          <w:p w14:paraId="4BDC3522" w14:textId="77777777" w:rsidR="00AF533C" w:rsidRPr="007C20FA" w:rsidRDefault="00AF533C"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59EF324A" w14:textId="77777777" w:rsidR="00AF533C" w:rsidRPr="007C20FA" w:rsidRDefault="00AF533C" w:rsidP="00812550">
            <w:pPr>
              <w:rPr>
                <w:rFonts w:ascii="Helvetica" w:hAnsi="Helvetica" w:cs="Helvetica"/>
                <w:b/>
              </w:rPr>
            </w:pPr>
            <w:r>
              <w:rPr>
                <w:rFonts w:ascii="Helvetica" w:hAnsi="Helvetica" w:cs="Helvetica"/>
                <w:b/>
              </w:rPr>
              <w:t>Document / Publication</w:t>
            </w:r>
          </w:p>
        </w:tc>
      </w:tr>
      <w:tr w:rsidR="00AF533C" w:rsidRPr="007C20FA" w14:paraId="114BB847" w14:textId="77777777" w:rsidTr="00812550">
        <w:trPr>
          <w:cantSplit/>
          <w:tblHeader/>
        </w:trPr>
        <w:tc>
          <w:tcPr>
            <w:tcW w:w="1418" w:type="dxa"/>
            <w:shd w:val="clear" w:color="auto" w:fill="FFFFFF" w:themeFill="background1"/>
          </w:tcPr>
          <w:p w14:paraId="06B0F4AA" w14:textId="77777777" w:rsidR="00AF533C" w:rsidRPr="005E40CF" w:rsidRDefault="00AF533C" w:rsidP="00812550">
            <w:pPr>
              <w:rPr>
                <w:rFonts w:ascii="Helvetica" w:hAnsi="Helvetica" w:cs="Helvetica"/>
              </w:rPr>
            </w:pPr>
          </w:p>
        </w:tc>
        <w:tc>
          <w:tcPr>
            <w:tcW w:w="9072" w:type="dxa"/>
            <w:shd w:val="clear" w:color="auto" w:fill="FFFFFF" w:themeFill="background1"/>
          </w:tcPr>
          <w:p w14:paraId="4DA6C120" w14:textId="77777777" w:rsidR="00AF533C" w:rsidRPr="005E40CF" w:rsidRDefault="00AF533C" w:rsidP="00812550">
            <w:pPr>
              <w:rPr>
                <w:rFonts w:ascii="Helvetica" w:hAnsi="Helvetica" w:cs="Helvetica"/>
              </w:rPr>
            </w:pPr>
          </w:p>
        </w:tc>
      </w:tr>
    </w:tbl>
    <w:p w14:paraId="20E9327E" w14:textId="77777777" w:rsidR="00AF533C" w:rsidRDefault="00AF533C" w:rsidP="00AF533C">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D42D62E" w14:textId="77777777" w:rsidR="00AF533C" w:rsidRDefault="00AF533C" w:rsidP="00AF533C">
      <w:pPr>
        <w:pStyle w:val="Heading4"/>
      </w:pPr>
      <w:r>
        <w:t>Glossary</w:t>
      </w:r>
    </w:p>
    <w:p w14:paraId="781F6458" w14:textId="77777777" w:rsidR="00AF533C" w:rsidRDefault="00AF533C" w:rsidP="00AF533C">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75988AA" w14:textId="77777777" w:rsidR="00AF533C" w:rsidRDefault="00AF533C" w:rsidP="00AF533C">
      <w:pPr>
        <w:pStyle w:val="Heading3"/>
      </w:pPr>
      <w:r>
        <w:t>Function Scope</w:t>
      </w:r>
    </w:p>
    <w:p w14:paraId="70DCD5F8" w14:textId="77777777" w:rsidR="00AF533C" w:rsidRPr="00A43B48" w:rsidRDefault="00AF533C" w:rsidP="00AF533C">
      <w:pPr>
        <w:contextualSpacing/>
      </w:pPr>
    </w:p>
    <w:p w14:paraId="630980BB" w14:textId="77777777" w:rsidR="00AF533C" w:rsidRDefault="00AF533C" w:rsidP="00AF533C">
      <w:pPr>
        <w:contextualSpacing/>
      </w:pPr>
      <w:r>
        <w:t xml:space="preserve">The </w:t>
      </w:r>
      <w:r>
        <w:rPr>
          <w:noProof/>
        </w:rPr>
        <w:drawing>
          <wp:inline distT="0" distB="0" distL="0" distR="0" wp14:anchorId="313E17F6" wp14:editId="362A09D1">
            <wp:extent cx="152400" cy="152400"/>
            <wp:effectExtent l="0" t="0" r="0" b="0"/>
            <wp:docPr id="155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Store Seat Position</w:t>
      </w:r>
      <w:r>
        <w:rPr>
          <w:b/>
        </w:rPr>
        <w:t>”</w:t>
      </w:r>
      <w:r>
        <w:t xml:space="preserve"> function is called by the following functions:</w:t>
      </w:r>
    </w:p>
    <w:p w14:paraId="7E9C66AA" w14:textId="77777777" w:rsidR="00AF533C" w:rsidRPr="00953D23" w:rsidRDefault="00AF533C" w:rsidP="00AF533C">
      <w:pPr>
        <w:pStyle w:val="ListParagraph"/>
        <w:numPr>
          <w:ilvl w:val="0"/>
          <w:numId w:val="12"/>
        </w:numPr>
        <w:contextualSpacing/>
      </w:pPr>
      <w:r>
        <w:rPr>
          <w:noProof/>
        </w:rPr>
        <w:drawing>
          <wp:inline distT="0" distB="0" distL="0" distR="0" wp14:anchorId="05C75B6A" wp14:editId="4C0AA5BC">
            <wp:extent cx="152400" cy="152400"/>
            <wp:effectExtent l="0" t="0" r="0" b="0"/>
            <wp:docPr id="156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511B74B4" w14:textId="77777777" w:rsidR="00AF533C" w:rsidRPr="00953D23" w:rsidRDefault="00AF533C" w:rsidP="00AF533C">
      <w:pPr>
        <w:pStyle w:val="ListParagraph"/>
        <w:numPr>
          <w:ilvl w:val="0"/>
          <w:numId w:val="12"/>
        </w:numPr>
        <w:contextualSpacing/>
      </w:pPr>
      <w:r>
        <w:rPr>
          <w:noProof/>
        </w:rPr>
        <w:drawing>
          <wp:inline distT="0" distB="0" distL="0" distR="0" wp14:anchorId="4F84E7ED" wp14:editId="38C245A4">
            <wp:extent cx="152400" cy="152400"/>
            <wp:effectExtent l="0" t="0" r="0" b="0"/>
            <wp:docPr id="1562"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26731458e775b7ca8eeb0b9caf1488e" w:history="1">
        <w:r>
          <w:rPr>
            <w:rStyle w:val="Hyperlink"/>
          </w:rPr>
          <w:t>Store Positional Settings</w:t>
        </w:r>
      </w:hyperlink>
      <w:r>
        <w:t>”</w:t>
      </w:r>
    </w:p>
    <w:p w14:paraId="2558FB6D" w14:textId="77777777" w:rsidR="00AF533C" w:rsidRPr="00393C96" w:rsidRDefault="00AF533C" w:rsidP="00AF533C">
      <w:pPr>
        <w:contextualSpacing/>
      </w:pPr>
    </w:p>
    <w:p w14:paraId="61B25CDD" w14:textId="77777777" w:rsidR="00AF533C" w:rsidRPr="006C2DE5" w:rsidRDefault="00AF533C" w:rsidP="00AF533C">
      <w:pPr>
        <w:rPr>
          <w:b/>
        </w:rPr>
      </w:pPr>
      <w:r w:rsidRPr="006C2DE5">
        <w:rPr>
          <w:b/>
        </w:rPr>
        <w:lastRenderedPageBreak/>
        <w:t>Description of “Classic Memory Functional Architecture” diagram</w:t>
      </w:r>
      <w:r>
        <w:rPr>
          <w:b/>
        </w:rPr>
        <w:t>:</w:t>
      </w:r>
    </w:p>
    <w:p w14:paraId="12A16314" w14:textId="77777777" w:rsidR="00AF533C" w:rsidRDefault="00AF533C" w:rsidP="00AF533C">
      <w:r>
        <w:t>This diagram contains all the functions required to Store and Recall the positional settings. This includes inputs and outputs to the user, other features, and external systems.</w:t>
      </w:r>
    </w:p>
    <w:p w14:paraId="5462B31B" w14:textId="77777777" w:rsidR="00AF533C" w:rsidRDefault="00AF533C" w:rsidP="00AF533C"/>
    <w:p w14:paraId="697DFF87" w14:textId="77777777" w:rsidR="00AF533C" w:rsidRDefault="00AF533C" w:rsidP="00AF533C">
      <w:pPr>
        <w:jc w:val="center"/>
      </w:pPr>
      <w:r>
        <w:rPr>
          <w:noProof/>
        </w:rPr>
        <w:drawing>
          <wp:inline distT="0" distB="0" distL="0" distR="0" wp14:anchorId="0FF6768E" wp14:editId="7D2ECE1E">
            <wp:extent cx="6466204" cy="943828"/>
            <wp:effectExtent l="0" t="0" r="0" b="0"/>
            <wp:docPr id="156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21C0CD63" w14:textId="77777777" w:rsidR="00AF533C" w:rsidRPr="00294100" w:rsidRDefault="00AF533C" w:rsidP="00AF533C">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07A65F5F" wp14:editId="14A56667">
            <wp:extent cx="152400" cy="152400"/>
            <wp:effectExtent l="0" t="0" r="0" b="0"/>
            <wp:docPr id="156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8563B4F" wp14:editId="0F2E20E4">
            <wp:extent cx="152400" cy="152400"/>
            <wp:effectExtent l="0" t="0" r="0" b="0"/>
            <wp:docPr id="156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Store Seat Position</w:t>
      </w:r>
      <w:r>
        <w:t>”</w:t>
      </w:r>
    </w:p>
    <w:p w14:paraId="7C9425A7" w14:textId="77777777" w:rsidR="00AF533C" w:rsidRDefault="00AF533C" w:rsidP="00AF533C">
      <w:pPr>
        <w:contextualSpacing/>
      </w:pPr>
    </w:p>
    <w:p w14:paraId="5A757DF0" w14:textId="77777777" w:rsidR="00AF533C" w:rsidRDefault="00AF533C" w:rsidP="00AF533C">
      <w:pPr>
        <w:pStyle w:val="Heading3"/>
      </w:pPr>
      <w:r>
        <w:t>Function Interfaces</w:t>
      </w:r>
    </w:p>
    <w:p w14:paraId="686D4D35" w14:textId="77777777" w:rsidR="00AF533C" w:rsidRDefault="00AF533C" w:rsidP="00AF533C">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F533C" w:rsidRPr="00E54DEA" w14:paraId="29BA09A6" w14:textId="77777777" w:rsidTr="00812550">
        <w:trPr>
          <w:trHeight w:val="260"/>
        </w:trPr>
        <w:tc>
          <w:tcPr>
            <w:tcW w:w="2695" w:type="dxa"/>
            <w:shd w:val="clear" w:color="auto" w:fill="D9D9D9" w:themeFill="background1" w:themeFillShade="D9"/>
            <w:noWrap/>
            <w:hideMark/>
          </w:tcPr>
          <w:p w14:paraId="4437CF1C" w14:textId="77777777" w:rsidR="00AF533C" w:rsidRPr="00E54DEA" w:rsidRDefault="00AF533C"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C112B62" w14:textId="77777777" w:rsidR="00AF533C" w:rsidRDefault="00AF533C" w:rsidP="00812550">
            <w:pPr>
              <w:overflowPunct/>
              <w:autoSpaceDE/>
              <w:autoSpaceDN/>
              <w:adjustRightInd/>
              <w:textAlignment w:val="auto"/>
              <w:rPr>
                <w:rFonts w:cs="Arial"/>
                <w:b/>
                <w:bCs/>
                <w:color w:val="000000"/>
              </w:rPr>
            </w:pPr>
            <w:r>
              <w:rPr>
                <w:rFonts w:cs="Arial"/>
                <w:b/>
                <w:bCs/>
                <w:color w:val="000000"/>
              </w:rPr>
              <w:t>Description</w:t>
            </w:r>
          </w:p>
        </w:tc>
      </w:tr>
      <w:tr w:rsidR="00AF533C" w:rsidRPr="003F473D" w14:paraId="56DAD479" w14:textId="77777777" w:rsidTr="00812550">
        <w:trPr>
          <w:trHeight w:val="410"/>
        </w:trPr>
        <w:tc>
          <w:tcPr>
            <w:tcW w:w="2695" w:type="dxa"/>
            <w:noWrap/>
          </w:tcPr>
          <w:p w14:paraId="6110DDE0" w14:textId="77777777" w:rsidR="00AF533C" w:rsidRDefault="00AF533C" w:rsidP="00812550">
            <w:pPr>
              <w:contextualSpacing/>
              <w:rPr>
                <w:rFonts w:cs="Arial"/>
              </w:rPr>
            </w:pPr>
            <w:r w:rsidRPr="00275823">
              <w:rPr>
                <w:rFonts w:cs="Arial"/>
              </w:rPr>
              <w:t>Current_Seat_Setting</w:t>
            </w:r>
          </w:p>
          <w:p w14:paraId="5F1CB988" w14:textId="77777777" w:rsidR="00AF533C" w:rsidRDefault="00AF533C" w:rsidP="00812550">
            <w:pPr>
              <w:contextualSpacing/>
              <w:rPr>
                <w:rFonts w:cs="Arial"/>
              </w:rPr>
            </w:pPr>
            <w:r>
              <w:rPr>
                <w:rFonts w:cs="Arial"/>
              </w:rPr>
              <w:t>Type:</w:t>
            </w:r>
          </w:p>
          <w:p w14:paraId="6C068A78"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7B08079" wp14:editId="493DA442">
                  <wp:extent cx="152400" cy="152400"/>
                  <wp:effectExtent l="0" t="0" r="0" b="0"/>
                  <wp:docPr id="157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51FB054B" w14:textId="77777777" w:rsidR="00AF533C" w:rsidRDefault="00AF533C" w:rsidP="00812550">
            <w:pPr>
              <w:rPr>
                <w:rFonts w:cs="Arial"/>
              </w:rPr>
            </w:pPr>
            <w:r>
              <w:rPr>
                <w:rFonts w:cs="Arial"/>
              </w:rPr>
              <w:t>Signal Description:</w:t>
            </w:r>
          </w:p>
          <w:p w14:paraId="2606F713" w14:textId="77777777" w:rsidR="00AF533C" w:rsidRDefault="00AF533C" w:rsidP="00812550">
            <w:pPr>
              <w:rPr>
                <w:rFonts w:cs="Arial"/>
              </w:rPr>
            </w:pPr>
            <w:r w:rsidRPr="00275823">
              <w:rPr>
                <w:rFonts w:cs="Arial"/>
              </w:rPr>
              <w:t>These values indicate the actual settings being transferred. These can be stored settings to be recalled or current settings to be stored.</w:t>
            </w:r>
          </w:p>
          <w:p w14:paraId="74414BCC" w14:textId="77777777" w:rsidR="00AF533C" w:rsidRDefault="00AF533C" w:rsidP="00812550">
            <w:pPr>
              <w:rPr>
                <w:rFonts w:cs="Arial"/>
              </w:rPr>
            </w:pPr>
          </w:p>
          <w:p w14:paraId="0805BE49" w14:textId="77777777" w:rsidR="00AF533C" w:rsidRDefault="00AF533C" w:rsidP="00812550">
            <w:pPr>
              <w:rPr>
                <w:rFonts w:cs="Arial"/>
              </w:rPr>
            </w:pPr>
            <w:r>
              <w:rPr>
                <w:rFonts w:cs="Arial"/>
              </w:rPr>
              <w:t>Usage in Function:</w:t>
            </w:r>
          </w:p>
          <w:p w14:paraId="5F619CA8" w14:textId="77777777" w:rsidR="00AF533C" w:rsidRDefault="00AF533C" w:rsidP="00812550">
            <w:pPr>
              <w:rPr>
                <w:rFonts w:cs="Arial"/>
              </w:rPr>
            </w:pPr>
            <w:r>
              <w:rPr>
                <w:rFonts w:cs="Arial"/>
              </w:rPr>
              <w:t xml:space="preserve">Signal Description: </w:t>
            </w:r>
          </w:p>
          <w:p w14:paraId="3EC3C454" w14:textId="77777777" w:rsidR="00AF533C" w:rsidRDefault="00AF533C" w:rsidP="00812550">
            <w:pPr>
              <w:rPr>
                <w:rFonts w:cs="Arial"/>
              </w:rPr>
            </w:pPr>
            <w:r>
              <w:rPr>
                <w:rFonts w:cs="Arial"/>
              </w:rPr>
              <w:t>Contains the current values of the Seat Positions</w:t>
            </w:r>
          </w:p>
          <w:p w14:paraId="774FA88C" w14:textId="77777777" w:rsidR="00AF533C" w:rsidRDefault="00AF533C" w:rsidP="00812550">
            <w:pPr>
              <w:rPr>
                <w:rFonts w:cs="Arial"/>
              </w:rPr>
            </w:pPr>
          </w:p>
          <w:p w14:paraId="4602017D" w14:textId="77777777" w:rsidR="00AF533C" w:rsidRPr="0046598F" w:rsidRDefault="00AF533C" w:rsidP="00812550">
            <w:pPr>
              <w:rPr>
                <w:rFonts w:cs="Arial"/>
                <w:color w:val="000000"/>
              </w:rPr>
            </w:pPr>
            <w:r>
              <w:rPr>
                <w:rFonts w:cs="Arial"/>
                <w:color w:val="000000"/>
              </w:rPr>
              <w:t>Received from:</w:t>
            </w:r>
          </w:p>
          <w:p w14:paraId="55FFF159" w14:textId="77777777" w:rsidR="00AF533C" w:rsidRPr="00C8319B" w:rsidRDefault="00AF533C" w:rsidP="00812550">
            <w:pPr>
              <w:pStyle w:val="ListParagraph"/>
              <w:numPr>
                <w:ilvl w:val="0"/>
                <w:numId w:val="12"/>
              </w:numPr>
              <w:rPr>
                <w:rFonts w:cs="Arial"/>
              </w:rPr>
            </w:pPr>
            <w:r>
              <w:rPr>
                <w:noProof/>
              </w:rPr>
              <w:drawing>
                <wp:inline distT="0" distB="0" distL="0" distR="0" wp14:anchorId="5CD34D05" wp14:editId="313E98E0">
                  <wp:extent cx="152400" cy="152400"/>
                  <wp:effectExtent l="0" t="0" r="0" b="0"/>
                  <wp:docPr id="157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4261cb368363ca39065c79073ced6c" w:history="1">
              <w:r>
                <w:rPr>
                  <w:rStyle w:val="Hyperlink"/>
                  <w:rFonts w:cs="Arial"/>
                </w:rPr>
                <w:t>Read Seat Current Position</w:t>
              </w:r>
            </w:hyperlink>
          </w:p>
        </w:tc>
      </w:tr>
      <w:tr w:rsidR="00AF533C" w:rsidRPr="003F473D" w14:paraId="24271E54" w14:textId="77777777" w:rsidTr="00812550">
        <w:trPr>
          <w:trHeight w:val="410"/>
        </w:trPr>
        <w:tc>
          <w:tcPr>
            <w:tcW w:w="2695" w:type="dxa"/>
            <w:noWrap/>
          </w:tcPr>
          <w:p w14:paraId="24160A70" w14:textId="77777777" w:rsidR="00AF533C" w:rsidRDefault="00AF533C" w:rsidP="00812550">
            <w:pPr>
              <w:contextualSpacing/>
              <w:rPr>
                <w:rFonts w:cs="Arial"/>
              </w:rPr>
            </w:pPr>
            <w:r w:rsidRPr="00275823">
              <w:rPr>
                <w:rFonts w:cs="Arial"/>
              </w:rPr>
              <w:t>Stored_Seat_Setting</w:t>
            </w:r>
          </w:p>
          <w:p w14:paraId="7C9B346A" w14:textId="77777777" w:rsidR="00AF533C" w:rsidRDefault="00AF533C" w:rsidP="00812550">
            <w:pPr>
              <w:contextualSpacing/>
              <w:rPr>
                <w:rFonts w:cs="Arial"/>
              </w:rPr>
            </w:pPr>
            <w:r>
              <w:rPr>
                <w:rFonts w:cs="Arial"/>
              </w:rPr>
              <w:t>Type:</w:t>
            </w:r>
          </w:p>
          <w:p w14:paraId="6936BC85"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97B9DF8" wp14:editId="26680FB5">
                  <wp:extent cx="152400" cy="152400"/>
                  <wp:effectExtent l="0" t="0" r="0" b="0"/>
                  <wp:docPr id="157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73EB1773" w14:textId="77777777" w:rsidR="00AF533C" w:rsidRDefault="00AF533C" w:rsidP="00812550">
            <w:pPr>
              <w:rPr>
                <w:rFonts w:cs="Arial"/>
              </w:rPr>
            </w:pPr>
            <w:r>
              <w:rPr>
                <w:rFonts w:cs="Arial"/>
              </w:rPr>
              <w:t>Signal Description:</w:t>
            </w:r>
          </w:p>
          <w:p w14:paraId="1CEF8E84" w14:textId="77777777" w:rsidR="00AF533C" w:rsidRDefault="00AF533C" w:rsidP="00812550">
            <w:pPr>
              <w:rPr>
                <w:rFonts w:cs="Arial"/>
              </w:rPr>
            </w:pPr>
            <w:r w:rsidRPr="00275823">
              <w:rPr>
                <w:rFonts w:cs="Arial"/>
              </w:rPr>
              <w:t>These values indicate the actual settings being transferred. These can be stored settings to be recalled or current settings to be stored.</w:t>
            </w:r>
          </w:p>
          <w:p w14:paraId="2D3B1B9F" w14:textId="77777777" w:rsidR="00AF533C" w:rsidRDefault="00AF533C" w:rsidP="00812550">
            <w:pPr>
              <w:rPr>
                <w:rFonts w:cs="Arial"/>
              </w:rPr>
            </w:pPr>
          </w:p>
          <w:p w14:paraId="4F9F690B" w14:textId="77777777" w:rsidR="00AF533C" w:rsidRPr="0046598F" w:rsidRDefault="00AF533C" w:rsidP="00812550">
            <w:pPr>
              <w:rPr>
                <w:rFonts w:cs="Arial"/>
                <w:color w:val="000000"/>
              </w:rPr>
            </w:pPr>
            <w:r>
              <w:rPr>
                <w:rFonts w:cs="Arial"/>
                <w:color w:val="000000"/>
              </w:rPr>
              <w:t>Received from:</w:t>
            </w:r>
          </w:p>
          <w:p w14:paraId="318DB35F" w14:textId="77777777" w:rsidR="00AF533C" w:rsidRPr="00C8319B" w:rsidRDefault="00AF533C" w:rsidP="00812550">
            <w:pPr>
              <w:pStyle w:val="ListParagraph"/>
              <w:numPr>
                <w:ilvl w:val="0"/>
                <w:numId w:val="12"/>
              </w:numPr>
              <w:rPr>
                <w:rFonts w:cs="Arial"/>
              </w:rPr>
            </w:pPr>
            <w:r>
              <w:rPr>
                <w:noProof/>
              </w:rPr>
              <w:drawing>
                <wp:inline distT="0" distB="0" distL="0" distR="0" wp14:anchorId="012F59B7" wp14:editId="1091757C">
                  <wp:extent cx="152400" cy="152400"/>
                  <wp:effectExtent l="0" t="0" r="0" b="0"/>
                  <wp:docPr id="157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d01dd19c02613f9624ec91e983fd614" w:history="1">
              <w:r>
                <w:rPr>
                  <w:rStyle w:val="Hyperlink"/>
                  <w:rFonts w:cs="Arial"/>
                </w:rPr>
                <w:t>Read Seat Stored Position</w:t>
              </w:r>
            </w:hyperlink>
          </w:p>
        </w:tc>
      </w:tr>
      <w:tr w:rsidR="00AF533C" w:rsidRPr="003F473D" w14:paraId="1511F0CE" w14:textId="77777777" w:rsidTr="00812550">
        <w:trPr>
          <w:trHeight w:val="410"/>
        </w:trPr>
        <w:tc>
          <w:tcPr>
            <w:tcW w:w="2695" w:type="dxa"/>
            <w:noWrap/>
          </w:tcPr>
          <w:p w14:paraId="0BC335B0" w14:textId="77777777" w:rsidR="00AF533C" w:rsidRDefault="00AF533C" w:rsidP="00812550">
            <w:pPr>
              <w:contextualSpacing/>
              <w:rPr>
                <w:rFonts w:cs="Arial"/>
              </w:rPr>
            </w:pPr>
            <w:r w:rsidRPr="00275823">
              <w:rPr>
                <w:rFonts w:cs="Arial"/>
              </w:rPr>
              <w:t>Profile</w:t>
            </w:r>
          </w:p>
          <w:p w14:paraId="5AEF6B1D" w14:textId="77777777" w:rsidR="00AF533C" w:rsidRDefault="00AF533C" w:rsidP="00812550">
            <w:pPr>
              <w:contextualSpacing/>
              <w:rPr>
                <w:rFonts w:cs="Arial"/>
              </w:rPr>
            </w:pPr>
            <w:r>
              <w:rPr>
                <w:rFonts w:cs="Arial"/>
              </w:rPr>
              <w:t>Type:</w:t>
            </w:r>
          </w:p>
          <w:p w14:paraId="2DED30FF"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3754CBC6" wp14:editId="4B1A32F9">
                  <wp:extent cx="152400" cy="152400"/>
                  <wp:effectExtent l="0" t="0" r="0" b="0"/>
                  <wp:docPr id="157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506" w:type="dxa"/>
          </w:tcPr>
          <w:p w14:paraId="7F7D6AF8" w14:textId="77777777" w:rsidR="00AF533C" w:rsidRDefault="00AF533C" w:rsidP="00812550">
            <w:pPr>
              <w:rPr>
                <w:rFonts w:cs="Arial"/>
              </w:rPr>
            </w:pPr>
            <w:r>
              <w:rPr>
                <w:rFonts w:cs="Arial"/>
              </w:rPr>
              <w:t>Signal Description:</w:t>
            </w:r>
          </w:p>
          <w:p w14:paraId="097D9F1D" w14:textId="77777777" w:rsidR="00AF533C" w:rsidRDefault="00AF533C" w:rsidP="00812550">
            <w:pPr>
              <w:rPr>
                <w:rFonts w:cs="Arial"/>
              </w:rPr>
            </w:pPr>
            <w:r w:rsidRPr="00275823">
              <w:rPr>
                <w:rFonts w:cs="Arial"/>
              </w:rPr>
              <w:t>These values indicate which memory location to use for the accompanying operation being execute.</w:t>
            </w:r>
          </w:p>
          <w:p w14:paraId="334DC81E" w14:textId="77777777" w:rsidR="00AF533C" w:rsidRDefault="00AF533C" w:rsidP="00812550">
            <w:pPr>
              <w:rPr>
                <w:rFonts w:cs="Arial"/>
              </w:rPr>
            </w:pPr>
          </w:p>
          <w:p w14:paraId="4A0303A9" w14:textId="77777777" w:rsidR="00AF533C" w:rsidRDefault="00AF533C" w:rsidP="00812550">
            <w:pPr>
              <w:rPr>
                <w:rFonts w:cs="Arial"/>
              </w:rPr>
            </w:pPr>
            <w:r>
              <w:rPr>
                <w:rFonts w:cs="Arial"/>
              </w:rPr>
              <w:t>Usage in Function:</w:t>
            </w:r>
          </w:p>
          <w:p w14:paraId="70B03F49" w14:textId="77777777" w:rsidR="00AF533C" w:rsidRDefault="00AF533C" w:rsidP="00812550">
            <w:pPr>
              <w:rPr>
                <w:rFonts w:cs="Arial"/>
              </w:rPr>
            </w:pPr>
            <w:r>
              <w:rPr>
                <w:rFonts w:cs="Arial"/>
              </w:rPr>
              <w:t xml:space="preserve">Signal Description: </w:t>
            </w:r>
          </w:p>
          <w:p w14:paraId="3478CC01" w14:textId="77777777" w:rsidR="00AF533C" w:rsidRDefault="00AF533C" w:rsidP="00812550">
            <w:pPr>
              <w:rPr>
                <w:rFonts w:cs="Arial"/>
              </w:rPr>
            </w:pPr>
            <w:r>
              <w:rPr>
                <w:rFonts w:cs="Arial"/>
              </w:rPr>
              <w:t>Contains the memory location to be used in the settings update</w:t>
            </w:r>
          </w:p>
          <w:p w14:paraId="19371F34" w14:textId="77777777" w:rsidR="00AF533C" w:rsidRDefault="00AF533C" w:rsidP="00812550">
            <w:pPr>
              <w:rPr>
                <w:rFonts w:cs="Arial"/>
              </w:rPr>
            </w:pPr>
          </w:p>
          <w:p w14:paraId="72B4C363" w14:textId="77777777" w:rsidR="00AF533C" w:rsidRPr="0046598F" w:rsidRDefault="00AF533C" w:rsidP="00812550">
            <w:pPr>
              <w:rPr>
                <w:rFonts w:cs="Arial"/>
                <w:color w:val="000000"/>
              </w:rPr>
            </w:pPr>
            <w:r>
              <w:rPr>
                <w:rFonts w:cs="Arial"/>
                <w:color w:val="000000"/>
              </w:rPr>
              <w:t>Received from:</w:t>
            </w:r>
          </w:p>
          <w:p w14:paraId="1BB8A155" w14:textId="77777777" w:rsidR="00AF533C" w:rsidRPr="00C8319B" w:rsidRDefault="00AF533C" w:rsidP="00812550">
            <w:pPr>
              <w:pStyle w:val="ListParagraph"/>
              <w:numPr>
                <w:ilvl w:val="0"/>
                <w:numId w:val="12"/>
              </w:numPr>
              <w:rPr>
                <w:rFonts w:cs="Arial"/>
              </w:rPr>
            </w:pPr>
            <w:r>
              <w:rPr>
                <w:noProof/>
              </w:rPr>
              <w:drawing>
                <wp:inline distT="0" distB="0" distL="0" distR="0" wp14:anchorId="472259EA" wp14:editId="0BE04F96">
                  <wp:extent cx="152400" cy="152400"/>
                  <wp:effectExtent l="0" t="0" r="0" b="0"/>
                  <wp:docPr id="158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4261cb368363ca39065c79073ced6c" w:history="1">
              <w:r>
                <w:rPr>
                  <w:rStyle w:val="Hyperlink"/>
                  <w:rFonts w:cs="Arial"/>
                </w:rPr>
                <w:t>Read Seat Current Position</w:t>
              </w:r>
            </w:hyperlink>
          </w:p>
        </w:tc>
      </w:tr>
    </w:tbl>
    <w:p w14:paraId="6C4FC7C7" w14:textId="77777777" w:rsidR="00AF533C" w:rsidRDefault="00AF533C" w:rsidP="00AF533C">
      <w:pPr>
        <w:pStyle w:val="Heading4"/>
      </w:pPr>
      <w:r>
        <w:t>Logical Outputs</w:t>
      </w:r>
    </w:p>
    <w:p w14:paraId="4BB01F4B" w14:textId="77777777" w:rsidR="00AF533C" w:rsidRDefault="00AF533C" w:rsidP="00AF533C">
      <w:pPr>
        <w:contextualSpacing/>
      </w:pPr>
    </w:p>
    <w:p w14:paraId="3EAD5FC8" w14:textId="77777777" w:rsidR="00AF533C" w:rsidRPr="00FF5F72" w:rsidRDefault="00AF533C" w:rsidP="00AF533C">
      <w:pPr>
        <w:contextualSpacing/>
        <w:rPr>
          <w:color w:val="A6A6A6" w:themeColor="background1" w:themeShade="A6"/>
        </w:rPr>
      </w:pPr>
      <w:r w:rsidRPr="00FF5F72">
        <w:rPr>
          <w:color w:val="A6A6A6" w:themeColor="background1" w:themeShade="A6"/>
        </w:rPr>
        <w:t>No Logical Outputs specified.</w:t>
      </w:r>
    </w:p>
    <w:p w14:paraId="1C4045D6" w14:textId="77777777" w:rsidR="00AF533C" w:rsidRDefault="00AF533C" w:rsidP="00AF533C">
      <w:pPr>
        <w:pStyle w:val="Heading4"/>
      </w:pPr>
      <w:r>
        <w:t>Logical</w:t>
      </w:r>
      <w:r w:rsidRPr="00F15706">
        <w:t xml:space="preserve"> Parameters</w:t>
      </w:r>
    </w:p>
    <w:p w14:paraId="68C3F5D6" w14:textId="77777777" w:rsidR="00AF533C" w:rsidRDefault="00AF533C" w:rsidP="00AF533C"/>
    <w:p w14:paraId="40BAFD71" w14:textId="77777777" w:rsidR="00AF533C" w:rsidRDefault="00AF533C" w:rsidP="00AF533C">
      <w:r w:rsidRPr="005067FC">
        <w:rPr>
          <w:i/>
          <w:color w:val="A6A6A6" w:themeColor="background1" w:themeShade="A6"/>
        </w:rPr>
        <w:t>Not supported by MagicDraw report generation.</w:t>
      </w:r>
    </w:p>
    <w:p w14:paraId="6099A4B3" w14:textId="77777777" w:rsidR="00AF533C" w:rsidRDefault="00AF533C" w:rsidP="00AF533C">
      <w:pPr>
        <w:pStyle w:val="Heading3"/>
      </w:pPr>
      <w:r>
        <w:t>Function Modeling</w:t>
      </w:r>
    </w:p>
    <w:p w14:paraId="01506044" w14:textId="77777777" w:rsidR="00AF533C" w:rsidRPr="00C75AE5" w:rsidRDefault="00AF533C" w:rsidP="00AF533C"/>
    <w:p w14:paraId="0389C023" w14:textId="77777777" w:rsidR="00AF533C" w:rsidRDefault="00AF533C" w:rsidP="00AF533C">
      <w:pPr>
        <w:pStyle w:val="Heading4"/>
        <w:numPr>
          <w:ilvl w:val="3"/>
          <w:numId w:val="4"/>
        </w:numPr>
      </w:pPr>
      <w:r>
        <w:lastRenderedPageBreak/>
        <w:t>Use Cases</w:t>
      </w:r>
    </w:p>
    <w:p w14:paraId="569CB15E" w14:textId="77777777" w:rsidR="00AF533C" w:rsidRDefault="00AF533C" w:rsidP="00AF533C"/>
    <w:p w14:paraId="544D4064"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32AC23BB" w14:textId="77777777" w:rsidR="00AF533C" w:rsidRDefault="00AF533C" w:rsidP="00AF533C">
      <w:pPr>
        <w:pStyle w:val="Heading4"/>
        <w:numPr>
          <w:ilvl w:val="3"/>
          <w:numId w:val="4"/>
        </w:numPr>
      </w:pPr>
      <w:r>
        <w:t>State Charts / Activity Diagrams / Sequence Diagrams / Decision Tables</w:t>
      </w:r>
    </w:p>
    <w:p w14:paraId="10E389E3" w14:textId="77777777" w:rsidR="00AF533C" w:rsidRDefault="00AF533C" w:rsidP="00AF533C"/>
    <w:p w14:paraId="042D91D9" w14:textId="77777777" w:rsidR="00AF533C" w:rsidRDefault="00AF533C" w:rsidP="00AF533C">
      <w:pPr>
        <w:contextualSpacing/>
        <w:jc w:val="center"/>
      </w:pPr>
      <w:r>
        <w:rPr>
          <w:noProof/>
        </w:rPr>
        <w:drawing>
          <wp:inline distT="0" distB="0" distL="0" distR="0" wp14:anchorId="3759DE59" wp14:editId="0DB3C04C">
            <wp:extent cx="6466205" cy="4389995"/>
            <wp:effectExtent l="0" t="0" r="0" b="0"/>
            <wp:docPr id="1582" name="Picture -358399577.png" descr="-358399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358399577.png"/>
                    <pic:cNvPicPr/>
                  </pic:nvPicPr>
                  <pic:blipFill>
                    <a:blip r:embed="rId280" cstate="print"/>
                    <a:stretch>
                      <a:fillRect/>
                    </a:stretch>
                  </pic:blipFill>
                  <pic:spPr>
                    <a:xfrm>
                      <a:off x="0" y="0"/>
                      <a:ext cx="6466205" cy="4389995"/>
                    </a:xfrm>
                    <a:prstGeom prst="rect">
                      <a:avLst/>
                    </a:prstGeom>
                  </pic:spPr>
                </pic:pic>
              </a:graphicData>
            </a:graphic>
          </wp:inline>
        </w:drawing>
      </w:r>
    </w:p>
    <w:p w14:paraId="6340F724" w14:textId="77777777" w:rsidR="00AF533C" w:rsidRPr="00294100" w:rsidRDefault="00AF533C" w:rsidP="00AF533C">
      <w:pPr>
        <w:pStyle w:val="Caption"/>
      </w:pPr>
      <w:r w:rsidRPr="00BD03E8">
        <w:t xml:space="preserve">Figure </w:t>
      </w:r>
      <w:fldSimple w:instr=" SEQ Figure \* ARABIC ">
        <w:r>
          <w:rPr>
            <w:noProof/>
          </w:rPr>
          <w:t>3</w:t>
        </w:r>
      </w:fldSimple>
      <w:r w:rsidRPr="00BD03E8">
        <w:t>:</w:t>
      </w:r>
      <w:r>
        <w:t xml:space="preserve"> </w:t>
      </w:r>
      <w:r w:rsidRPr="00294100">
        <w:t>Store Seat Position</w:t>
      </w:r>
    </w:p>
    <w:p w14:paraId="4E55FA97" w14:textId="77777777" w:rsidR="00AF533C" w:rsidRPr="000A30CD" w:rsidRDefault="00AF533C" w:rsidP="00AF533C"/>
    <w:p w14:paraId="537B5CE1" w14:textId="77777777" w:rsidR="00AF533C" w:rsidRPr="00834E12" w:rsidRDefault="00AF533C" w:rsidP="00AF533C"/>
    <w:p w14:paraId="3EA6FE67" w14:textId="77777777" w:rsidR="00AF533C" w:rsidRDefault="00AF533C" w:rsidP="00AF533C">
      <w:pPr>
        <w:pStyle w:val="Heading3"/>
      </w:pPr>
      <w:r>
        <w:t>Function Requirements</w:t>
      </w:r>
    </w:p>
    <w:p w14:paraId="277A8704" w14:textId="77777777" w:rsidR="00AF533C" w:rsidRDefault="00AF533C" w:rsidP="00AF533C">
      <w:pPr>
        <w:pStyle w:val="Heading4"/>
      </w:pPr>
      <w:r>
        <w:t>Functional Requirements</w:t>
      </w:r>
    </w:p>
    <w:p w14:paraId="229A76E0" w14:textId="77777777" w:rsidR="00AF533C" w:rsidRDefault="00AF533C" w:rsidP="00AF533C">
      <w:pPr>
        <w:pStyle w:val="Heading5"/>
      </w:pPr>
      <w:r>
        <w:t>Normal Operation</w:t>
      </w:r>
    </w:p>
    <w:p w14:paraId="1ACF41B9" w14:textId="77777777" w:rsidR="00AF533C" w:rsidRDefault="00AF533C" w:rsidP="00AF533C"/>
    <w:p w14:paraId="1C192196" w14:textId="77777777" w:rsidR="00AF533C" w:rsidRPr="0017445F" w:rsidRDefault="00AF533C" w:rsidP="00AF533C">
      <w:pPr>
        <w:pStyle w:val="RERequirement"/>
        <w:shd w:val="clear" w:color="auto" w:fill="F2F2F2" w:themeFill="background1" w:themeFillShade="F2"/>
      </w:pPr>
      <w:r>
        <w:t xml:space="preserve">103 Diagnostics - Technician 1 </w:t>
      </w:r>
    </w:p>
    <w:p w14:paraId="0B2A46FF" w14:textId="77777777" w:rsidR="00AF533C" w:rsidRDefault="00AF533C" w:rsidP="00AF533C">
      <w:pPr>
        <w:rPr>
          <w:rFonts w:cs="Arial"/>
        </w:rPr>
      </w:pPr>
      <w:r>
        <w:rPr>
          <w:rFonts w:cs="Arial"/>
        </w:rPr>
        <w:t>When receiving a request to write from the Diagnostics System while in Diagnostic Mode the Classic Memory Settings System shall apply the request</w:t>
      </w:r>
    </w:p>
    <w:p w14:paraId="6FF24D65"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5B76FE5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014B3"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AF533C" w:rsidRPr="00FD127C" w14:paraId="4C4FC48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8AF0A"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00580" w14:textId="77777777" w:rsidR="00AF533C" w:rsidRDefault="00AF533C" w:rsidP="00812550"/>
        </w:tc>
      </w:tr>
      <w:tr w:rsidR="00AF533C" w:rsidRPr="00FD127C" w14:paraId="575E59E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2943B"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D6F94" w14:textId="77777777" w:rsidR="00AF533C" w:rsidRDefault="00AF533C" w:rsidP="00812550"/>
        </w:tc>
      </w:tr>
      <w:tr w:rsidR="00AF533C" w:rsidRPr="00FD127C" w14:paraId="15E046C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CDF25"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9668E" w14:textId="77777777" w:rsidR="00AF533C" w:rsidRDefault="00AF533C" w:rsidP="00812550"/>
        </w:tc>
      </w:tr>
      <w:tr w:rsidR="00AF533C" w:rsidRPr="00FD127C" w14:paraId="667373B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911EB"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15057"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40FFF"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65CD1" w14:textId="77777777" w:rsidR="00AF533C" w:rsidRDefault="00AF533C" w:rsidP="00812550"/>
        </w:tc>
      </w:tr>
      <w:tr w:rsidR="00AF533C" w:rsidRPr="00FD127C" w14:paraId="7CEA8F5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B6A14"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1745A"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3E4CD6B" wp14:editId="3BA96959">
                  <wp:extent cx="152400" cy="152400"/>
                  <wp:effectExtent l="0" t="0" r="0" b="0"/>
                  <wp:docPr id="158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9A0E6"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0E694E" w14:textId="77777777" w:rsidR="00AF533C" w:rsidRDefault="00AF533C" w:rsidP="00812550"/>
        </w:tc>
      </w:tr>
      <w:tr w:rsidR="00AF533C" w:rsidRPr="00FD127C" w14:paraId="7C1F9DA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979FC" w14:textId="77777777" w:rsidR="00AF533C" w:rsidRPr="00FD127C" w:rsidRDefault="00AF533C"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1984C0"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6892D"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94B81"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626AA2"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A1895E" w14:textId="77777777" w:rsidR="00AF533C" w:rsidRDefault="00AF533C" w:rsidP="00812550"/>
        </w:tc>
      </w:tr>
      <w:tr w:rsidR="00AF533C" w:rsidRPr="00FD127C" w14:paraId="6F09A26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F127CD" w14:textId="77777777" w:rsidR="00AF533C" w:rsidRPr="00FD127C" w:rsidRDefault="002E13E1" w:rsidP="00812550">
            <w:pPr>
              <w:rPr>
                <w:rFonts w:cs="Arial"/>
                <w:bCs/>
                <w:color w:val="808080" w:themeColor="background1" w:themeShade="80"/>
                <w:sz w:val="16"/>
                <w:szCs w:val="14"/>
              </w:rPr>
            </w:pPr>
            <w:hyperlink r:id="rId281"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0CC99"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5DD5B"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A75786" w14:textId="77777777" w:rsidR="00AF533C" w:rsidRDefault="00AF533C" w:rsidP="00AF533C"/>
    <w:p w14:paraId="31D5AC49" w14:textId="77777777" w:rsidR="00AF533C" w:rsidRPr="0017445F" w:rsidRDefault="00AF533C" w:rsidP="00AF533C">
      <w:pPr>
        <w:pStyle w:val="RERequirement"/>
        <w:shd w:val="clear" w:color="auto" w:fill="F2F2F2" w:themeFill="background1" w:themeFillShade="F2"/>
      </w:pPr>
      <w:r>
        <w:t>104 Diagnostics - Technician 2</w:t>
      </w:r>
    </w:p>
    <w:p w14:paraId="6D3F48FB" w14:textId="77777777" w:rsidR="00AF533C" w:rsidRDefault="00AF533C" w:rsidP="00AF533C">
      <w:pPr>
        <w:rPr>
          <w:rFonts w:cs="Arial"/>
        </w:rPr>
      </w:pPr>
      <w:r>
        <w:rPr>
          <w:rFonts w:cs="Arial"/>
        </w:rPr>
        <w:t>When receiving a request to write from the Diagnostics System while in Diagnostic Mode the Easy Entry Easy Exit System shall apply the request</w:t>
      </w:r>
    </w:p>
    <w:p w14:paraId="2FDFA492"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28A7525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9315C"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AF533C" w:rsidRPr="00FD127C" w14:paraId="786EC40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F9F9D"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B1E1C" w14:textId="77777777" w:rsidR="00AF533C" w:rsidRDefault="00AF533C" w:rsidP="00812550"/>
        </w:tc>
      </w:tr>
      <w:tr w:rsidR="00AF533C" w:rsidRPr="00FD127C" w14:paraId="10DAF12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23E2B"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7CF5C" w14:textId="77777777" w:rsidR="00AF533C" w:rsidRDefault="00AF533C" w:rsidP="00812550"/>
        </w:tc>
      </w:tr>
      <w:tr w:rsidR="00AF533C" w:rsidRPr="00FD127C" w14:paraId="5BA20F7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28BBC"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77CF7" w14:textId="77777777" w:rsidR="00AF533C" w:rsidRDefault="00AF533C" w:rsidP="00812550"/>
        </w:tc>
      </w:tr>
      <w:tr w:rsidR="00AF533C" w:rsidRPr="00FD127C" w14:paraId="0DC57F5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8D658"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3E70D"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3CBF1"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3BDCE" w14:textId="77777777" w:rsidR="00AF533C" w:rsidRDefault="00AF533C" w:rsidP="00812550"/>
        </w:tc>
      </w:tr>
      <w:tr w:rsidR="00AF533C" w:rsidRPr="00FD127C" w14:paraId="4DDE57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3484E"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9C369"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D3B4F40" wp14:editId="175C34E0">
                  <wp:extent cx="152400" cy="152400"/>
                  <wp:effectExtent l="0" t="0" r="0" b="0"/>
                  <wp:docPr id="158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A5C5A"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B5ADEE" w14:textId="77777777" w:rsidR="00AF533C" w:rsidRDefault="00AF533C" w:rsidP="00812550"/>
        </w:tc>
      </w:tr>
      <w:tr w:rsidR="00AF533C" w:rsidRPr="00FD127C" w14:paraId="39C5F69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CAF82"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5E885"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5E513"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1CA92"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4ED26"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ABEC8" w14:textId="77777777" w:rsidR="00AF533C" w:rsidRDefault="00AF533C" w:rsidP="00812550"/>
        </w:tc>
      </w:tr>
      <w:tr w:rsidR="00AF533C" w:rsidRPr="00FD127C" w14:paraId="04EA39A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92DDD1" w14:textId="77777777" w:rsidR="00AF533C" w:rsidRPr="00FD127C" w:rsidRDefault="002E13E1" w:rsidP="00812550">
            <w:pPr>
              <w:rPr>
                <w:rFonts w:cs="Arial"/>
                <w:bCs/>
                <w:color w:val="808080" w:themeColor="background1" w:themeShade="80"/>
                <w:sz w:val="16"/>
                <w:szCs w:val="14"/>
              </w:rPr>
            </w:pPr>
            <w:hyperlink r:id="rId282"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5493A2"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09FAC"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B300BB" w14:textId="77777777" w:rsidR="00AF533C" w:rsidRDefault="00AF533C" w:rsidP="00AF533C"/>
    <w:p w14:paraId="762FD4D5" w14:textId="77777777" w:rsidR="00AF533C" w:rsidRPr="0017445F" w:rsidRDefault="00AF533C" w:rsidP="00AF533C">
      <w:pPr>
        <w:pStyle w:val="RERequirement"/>
        <w:shd w:val="clear" w:color="auto" w:fill="F2F2F2" w:themeFill="background1" w:themeFillShade="F2"/>
      </w:pPr>
      <w:r>
        <w:t>105 Diagnostics - Technician 3</w:t>
      </w:r>
    </w:p>
    <w:p w14:paraId="2404D37C" w14:textId="77777777" w:rsidR="00AF533C" w:rsidRDefault="00AF533C" w:rsidP="00AF533C">
      <w:pPr>
        <w:rPr>
          <w:rFonts w:cs="Arial"/>
        </w:rPr>
      </w:pPr>
      <w:r>
        <w:rPr>
          <w:rFonts w:cs="Arial"/>
        </w:rPr>
        <w:t>When receiving a request to read from the Diagnostics System while in Diagnostic Mode the Classic Memory Settings System shall send the requested data</w:t>
      </w:r>
    </w:p>
    <w:p w14:paraId="6832094C"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0477D57A"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B8CDD"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AF533C" w:rsidRPr="00FD127C" w14:paraId="1BFB03E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55EF9"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92C07" w14:textId="77777777" w:rsidR="00AF533C" w:rsidRDefault="00AF533C" w:rsidP="00812550"/>
        </w:tc>
      </w:tr>
      <w:tr w:rsidR="00AF533C" w:rsidRPr="00FD127C" w14:paraId="308315E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0819E"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94AAF" w14:textId="77777777" w:rsidR="00AF533C" w:rsidRDefault="00AF533C" w:rsidP="00812550"/>
        </w:tc>
      </w:tr>
      <w:tr w:rsidR="00AF533C" w:rsidRPr="00FD127C" w14:paraId="6E34CEA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D3D0E"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C03A6" w14:textId="77777777" w:rsidR="00AF533C" w:rsidRDefault="00AF533C" w:rsidP="00812550"/>
        </w:tc>
      </w:tr>
      <w:tr w:rsidR="00AF533C" w:rsidRPr="00FD127C" w14:paraId="5662DA7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96E61"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C6D9B"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45C293"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46777E" w14:textId="77777777" w:rsidR="00AF533C" w:rsidRDefault="00AF533C" w:rsidP="00812550"/>
        </w:tc>
      </w:tr>
      <w:tr w:rsidR="00AF533C" w:rsidRPr="00FD127C" w14:paraId="29994B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2E756"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19041"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7653B22" wp14:editId="119A6551">
                  <wp:extent cx="152400" cy="152400"/>
                  <wp:effectExtent l="0" t="0" r="0" b="0"/>
                  <wp:docPr id="158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17E86E"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3C7D22" w14:textId="77777777" w:rsidR="00AF533C" w:rsidRDefault="00AF533C" w:rsidP="00812550"/>
        </w:tc>
      </w:tr>
      <w:tr w:rsidR="00AF533C" w:rsidRPr="00FD127C" w14:paraId="405F7A5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37380"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A2E033"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FD12E"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8A49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1EBDEC"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68DFD3" w14:textId="77777777" w:rsidR="00AF533C" w:rsidRDefault="00AF533C" w:rsidP="00812550"/>
        </w:tc>
      </w:tr>
      <w:tr w:rsidR="00AF533C" w:rsidRPr="00FD127C" w14:paraId="344B340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E64463" w14:textId="77777777" w:rsidR="00AF533C" w:rsidRPr="00FD127C" w:rsidRDefault="002E13E1" w:rsidP="00812550">
            <w:pPr>
              <w:rPr>
                <w:rFonts w:cs="Arial"/>
                <w:bCs/>
                <w:color w:val="808080" w:themeColor="background1" w:themeShade="80"/>
                <w:sz w:val="16"/>
                <w:szCs w:val="14"/>
              </w:rPr>
            </w:pPr>
            <w:hyperlink r:id="rId283"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DA5473"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E66205"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17FC0F" w14:textId="77777777" w:rsidR="00AF533C" w:rsidRDefault="00AF533C" w:rsidP="00AF533C"/>
    <w:p w14:paraId="672DAD87" w14:textId="77777777" w:rsidR="00AF533C" w:rsidRPr="0017445F" w:rsidRDefault="00AF533C" w:rsidP="00AF533C">
      <w:pPr>
        <w:pStyle w:val="RERequirement"/>
        <w:shd w:val="clear" w:color="auto" w:fill="F2F2F2" w:themeFill="background1" w:themeFillShade="F2"/>
      </w:pPr>
      <w:r>
        <w:t>106 Diagnostics - Technician 4</w:t>
      </w:r>
    </w:p>
    <w:p w14:paraId="5E670B54" w14:textId="77777777" w:rsidR="00AF533C" w:rsidRDefault="00AF533C" w:rsidP="00AF533C">
      <w:pPr>
        <w:rPr>
          <w:rFonts w:cs="Arial"/>
        </w:rPr>
      </w:pPr>
      <w:r>
        <w:rPr>
          <w:rFonts w:cs="Arial"/>
        </w:rPr>
        <w:t>When receiving a request to read from the Diagnostics System while in Diagnostic Mode the Easy Entry Easy Exit System shall send the requested data</w:t>
      </w:r>
    </w:p>
    <w:p w14:paraId="322A75F3"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517590B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FBBC5A"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AF533C" w:rsidRPr="00FD127C" w14:paraId="266CE00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3D1239"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0DD77" w14:textId="77777777" w:rsidR="00AF533C" w:rsidRDefault="00AF533C" w:rsidP="00812550"/>
        </w:tc>
      </w:tr>
      <w:tr w:rsidR="00AF533C" w:rsidRPr="00FD127C" w14:paraId="644192D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AE5BA"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BD61B" w14:textId="77777777" w:rsidR="00AF533C" w:rsidRDefault="00AF533C" w:rsidP="00812550"/>
        </w:tc>
      </w:tr>
      <w:tr w:rsidR="00AF533C" w:rsidRPr="00FD127C" w14:paraId="5A5AF06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C05F2"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CF0B3" w14:textId="77777777" w:rsidR="00AF533C" w:rsidRDefault="00AF533C" w:rsidP="00812550"/>
        </w:tc>
      </w:tr>
      <w:tr w:rsidR="00AF533C" w:rsidRPr="00FD127C" w14:paraId="676080E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64090"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7D2A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8C102"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2144FE" w14:textId="77777777" w:rsidR="00AF533C" w:rsidRDefault="00AF533C" w:rsidP="00812550"/>
        </w:tc>
      </w:tr>
      <w:tr w:rsidR="00AF533C" w:rsidRPr="00FD127C" w14:paraId="7D1E1E6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D82A4"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9C948"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B2D7F5B" wp14:editId="4B7BC955">
                  <wp:extent cx="152400" cy="152400"/>
                  <wp:effectExtent l="0" t="0" r="0" b="0"/>
                  <wp:docPr id="159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BCB29"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DD556" w14:textId="77777777" w:rsidR="00AF533C" w:rsidRDefault="00AF533C" w:rsidP="00812550"/>
        </w:tc>
      </w:tr>
      <w:tr w:rsidR="00AF533C" w:rsidRPr="00FD127C" w14:paraId="0D3C59A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05CCA"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745413"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A3A91"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5821A"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CE67A"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B2B7A7" w14:textId="77777777" w:rsidR="00AF533C" w:rsidRDefault="00AF533C" w:rsidP="00812550"/>
        </w:tc>
      </w:tr>
      <w:tr w:rsidR="00AF533C" w:rsidRPr="00FD127C" w14:paraId="72F7499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477F21" w14:textId="77777777" w:rsidR="00AF533C" w:rsidRPr="00FD127C" w:rsidRDefault="002E13E1" w:rsidP="00812550">
            <w:pPr>
              <w:rPr>
                <w:rFonts w:cs="Arial"/>
                <w:bCs/>
                <w:color w:val="808080" w:themeColor="background1" w:themeShade="80"/>
                <w:sz w:val="16"/>
                <w:szCs w:val="14"/>
              </w:rPr>
            </w:pPr>
            <w:hyperlink r:id="rId284"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E508AD"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8AC011"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CF9BD9" w14:textId="77777777" w:rsidR="00AF533C" w:rsidRDefault="00AF533C" w:rsidP="00AF533C"/>
    <w:p w14:paraId="1E9A93E6" w14:textId="77777777" w:rsidR="00AF533C" w:rsidRDefault="00AF533C" w:rsidP="00AF533C">
      <w:pPr>
        <w:pStyle w:val="Heading5"/>
      </w:pPr>
      <w:r>
        <w:t>Error Handling</w:t>
      </w:r>
    </w:p>
    <w:p w14:paraId="2B289DA5" w14:textId="77777777" w:rsidR="00AF533C" w:rsidRDefault="00AF533C" w:rsidP="00AF533C"/>
    <w:p w14:paraId="50349A88" w14:textId="77777777" w:rsidR="00AF533C" w:rsidRDefault="00AF533C" w:rsidP="00AF533C">
      <w:pPr>
        <w:rPr>
          <w:color w:val="A6A6A6" w:themeColor="background1" w:themeShade="A6"/>
        </w:rPr>
      </w:pPr>
      <w:r>
        <w:rPr>
          <w:color w:val="A6A6A6" w:themeColor="background1" w:themeShade="A6"/>
        </w:rPr>
        <w:t>No Error Handling Requirements specified.</w:t>
      </w:r>
    </w:p>
    <w:p w14:paraId="0D193A36" w14:textId="77777777" w:rsidR="00AF533C" w:rsidRDefault="00AF533C" w:rsidP="00AF533C">
      <w:pPr>
        <w:pStyle w:val="Heading4"/>
      </w:pPr>
      <w:r>
        <w:t>Non-Functional Requirements</w:t>
      </w:r>
    </w:p>
    <w:p w14:paraId="1BDAE530" w14:textId="77777777" w:rsidR="00AF533C" w:rsidRDefault="00AF533C" w:rsidP="00AF533C"/>
    <w:p w14:paraId="3797256D" w14:textId="77777777" w:rsidR="00AF533C" w:rsidRDefault="00AF533C" w:rsidP="00AF533C">
      <w:pPr>
        <w:rPr>
          <w:color w:val="A6A6A6" w:themeColor="background1" w:themeShade="A6"/>
        </w:rPr>
      </w:pPr>
      <w:r>
        <w:rPr>
          <w:color w:val="A6A6A6" w:themeColor="background1" w:themeShade="A6"/>
        </w:rPr>
        <w:t>No Non-Functional Requirements specified.</w:t>
      </w:r>
    </w:p>
    <w:p w14:paraId="3C8388E9" w14:textId="77777777" w:rsidR="00AF533C" w:rsidRDefault="00AF533C" w:rsidP="00AF533C">
      <w:pPr>
        <w:pStyle w:val="Heading4"/>
      </w:pPr>
      <w:r>
        <w:t>Functional Safety Requirements</w:t>
      </w:r>
    </w:p>
    <w:p w14:paraId="1D2822F8" w14:textId="77777777" w:rsidR="00AF533C" w:rsidRDefault="00AF533C" w:rsidP="00AF533C">
      <w:pPr>
        <w:rPr>
          <w:highlight w:val="yellow"/>
        </w:rPr>
      </w:pPr>
    </w:p>
    <w:p w14:paraId="27D25325" w14:textId="77777777" w:rsidR="00AF533C" w:rsidRDefault="00AF533C" w:rsidP="00AF533C">
      <w:pPr>
        <w:rPr>
          <w:color w:val="A6A6A6" w:themeColor="background1" w:themeShade="A6"/>
        </w:rPr>
      </w:pPr>
      <w:r>
        <w:rPr>
          <w:color w:val="A6A6A6" w:themeColor="background1" w:themeShade="A6"/>
        </w:rPr>
        <w:t>No Functional Safety Requirements specified.</w:t>
      </w:r>
    </w:p>
    <w:p w14:paraId="4ACC7E1E" w14:textId="77777777" w:rsidR="00AF533C" w:rsidRDefault="00AF533C" w:rsidP="00AF533C">
      <w:pPr>
        <w:pStyle w:val="Heading5"/>
      </w:pPr>
      <w:r>
        <w:lastRenderedPageBreak/>
        <w:t>ASIL Decomposition of Functional Safety Requirements</w:t>
      </w:r>
    </w:p>
    <w:p w14:paraId="220F3046" w14:textId="77777777" w:rsidR="00AF533C" w:rsidRDefault="00AF533C" w:rsidP="00AF533C">
      <w:pPr>
        <w:pStyle w:val="NoSpacing"/>
      </w:pPr>
    </w:p>
    <w:p w14:paraId="3BBBAC12" w14:textId="77777777" w:rsidR="00AF533C" w:rsidRDefault="00AF533C" w:rsidP="00AF533C">
      <w:pPr>
        <w:pStyle w:val="NoSpacing"/>
      </w:pPr>
    </w:p>
    <w:p w14:paraId="29C502AF" w14:textId="77777777" w:rsidR="00AF533C" w:rsidRDefault="00AF533C" w:rsidP="00AF533C">
      <w:pPr>
        <w:pStyle w:val="NoSpacing"/>
        <w:rPr>
          <w:color w:val="A6A6A6" w:themeColor="background1" w:themeShade="A6"/>
        </w:rPr>
      </w:pPr>
      <w:r>
        <w:rPr>
          <w:color w:val="A6A6A6" w:themeColor="background1" w:themeShade="A6"/>
        </w:rPr>
        <w:t>No Functional Safety Requirements with ASIL Decompositions specified.</w:t>
      </w:r>
    </w:p>
    <w:p w14:paraId="0604CCBE" w14:textId="77777777" w:rsidR="00AF533C" w:rsidRDefault="00AF533C" w:rsidP="00AF533C">
      <w:pPr>
        <w:pStyle w:val="Heading4"/>
      </w:pPr>
      <w:r>
        <w:t>Other Requirements</w:t>
      </w:r>
    </w:p>
    <w:p w14:paraId="012F4E59" w14:textId="77777777" w:rsidR="00AF533C" w:rsidRDefault="00AF533C" w:rsidP="00AF533C">
      <w:pPr>
        <w:pStyle w:val="Heading5"/>
      </w:pPr>
      <w:r>
        <w:t>Design Requirements</w:t>
      </w:r>
    </w:p>
    <w:p w14:paraId="0EDD5E16" w14:textId="77777777" w:rsidR="00AF533C" w:rsidRDefault="00AF533C" w:rsidP="00AF533C"/>
    <w:p w14:paraId="5D6F3CD8" w14:textId="77777777" w:rsidR="00AF533C" w:rsidRDefault="00AF533C" w:rsidP="00AF533C">
      <w:pPr>
        <w:rPr>
          <w:color w:val="A6A6A6" w:themeColor="background1" w:themeShade="A6"/>
        </w:rPr>
      </w:pPr>
      <w:r>
        <w:rPr>
          <w:color w:val="A6A6A6" w:themeColor="background1" w:themeShade="A6"/>
        </w:rPr>
        <w:t>No Design Requirements specified.</w:t>
      </w:r>
    </w:p>
    <w:p w14:paraId="0F7E216C" w14:textId="77777777" w:rsidR="00AF533C" w:rsidRDefault="00AF533C" w:rsidP="00AF533C">
      <w:pPr>
        <w:pStyle w:val="Heading4"/>
      </w:pPr>
      <w:r>
        <w:t>Uncategorized Requirements</w:t>
      </w:r>
    </w:p>
    <w:p w14:paraId="74D4DA16" w14:textId="77777777" w:rsidR="00AF533C" w:rsidRDefault="00AF533C" w:rsidP="00AF533C"/>
    <w:p w14:paraId="24BF847E" w14:textId="77777777" w:rsidR="00AF533C" w:rsidRPr="0017445F" w:rsidRDefault="00AF533C" w:rsidP="00AF533C">
      <w:pPr>
        <w:pStyle w:val="RERequirement"/>
        <w:shd w:val="clear" w:color="auto" w:fill="F2F2F2" w:themeFill="background1" w:themeFillShade="F2"/>
      </w:pPr>
      <w:r>
        <w:t>94 Personalization - Memory Location Settings 1</w:t>
      </w:r>
    </w:p>
    <w:p w14:paraId="624A8B0C" w14:textId="77777777" w:rsidR="00AF533C" w:rsidRDefault="00AF533C" w:rsidP="00AF533C">
      <w:pPr>
        <w:rPr>
          <w:rFonts w:cs="Arial"/>
        </w:rPr>
      </w:pPr>
      <w:r>
        <w:rPr>
          <w:rFonts w:cs="Arial"/>
        </w:rPr>
        <w:t>Classic Memory shall provide only one set of positional settings per memory location per memory commodity</w:t>
      </w:r>
    </w:p>
    <w:p w14:paraId="60C52AD1"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6BC36EB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87D81"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AF533C" w:rsidRPr="00FD127C" w14:paraId="2CD3531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B4CCE"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E4B15" w14:textId="77777777" w:rsidR="00AF533C" w:rsidRDefault="00AF533C" w:rsidP="00812550"/>
        </w:tc>
      </w:tr>
      <w:tr w:rsidR="00AF533C" w:rsidRPr="00FD127C" w14:paraId="438A2F7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6CFDA"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0B0C4" w14:textId="77777777" w:rsidR="00AF533C" w:rsidRDefault="00AF533C" w:rsidP="00812550"/>
        </w:tc>
      </w:tr>
      <w:tr w:rsidR="00AF533C" w:rsidRPr="00FD127C" w14:paraId="0BA492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C918C"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8781C" w14:textId="77777777" w:rsidR="00AF533C" w:rsidRDefault="00AF533C" w:rsidP="00812550"/>
        </w:tc>
      </w:tr>
      <w:tr w:rsidR="00AF533C" w:rsidRPr="00FD127C" w14:paraId="43980F1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B9769"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C822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9879A"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B407B3" w14:textId="77777777" w:rsidR="00AF533C" w:rsidRDefault="00AF533C" w:rsidP="00812550"/>
        </w:tc>
      </w:tr>
      <w:tr w:rsidR="00AF533C" w:rsidRPr="00FD127C" w14:paraId="37E4886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857AD"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84BA8"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6E7A4B5" wp14:editId="5FA6A3FF">
                  <wp:extent cx="152400" cy="152400"/>
                  <wp:effectExtent l="0" t="0" r="0" b="0"/>
                  <wp:docPr id="159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B54A3"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A9435" w14:textId="77777777" w:rsidR="00AF533C" w:rsidRDefault="00AF533C" w:rsidP="00812550"/>
        </w:tc>
      </w:tr>
      <w:tr w:rsidR="00AF533C" w:rsidRPr="00FD127C" w14:paraId="4365343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288E6"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5ACE73"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EE505"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4E97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CCB8D"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A9B3D9" w14:textId="77777777" w:rsidR="00AF533C" w:rsidRDefault="00AF533C" w:rsidP="00812550"/>
        </w:tc>
      </w:tr>
      <w:tr w:rsidR="00AF533C" w:rsidRPr="00FD127C" w14:paraId="454A410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911E84" w14:textId="77777777" w:rsidR="00AF533C" w:rsidRPr="00FD127C" w:rsidRDefault="002E13E1" w:rsidP="00812550">
            <w:pPr>
              <w:rPr>
                <w:rFonts w:cs="Arial"/>
                <w:bCs/>
                <w:color w:val="808080" w:themeColor="background1" w:themeShade="80"/>
                <w:sz w:val="16"/>
                <w:szCs w:val="14"/>
              </w:rPr>
            </w:pPr>
            <w:hyperlink r:id="rId285"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4C7417"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E4A6E"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AD153D" w14:textId="77777777" w:rsidR="00AF533C" w:rsidRDefault="00AF533C" w:rsidP="00AF533C"/>
    <w:p w14:paraId="27149662" w14:textId="77777777" w:rsidR="00AF533C" w:rsidRPr="0017445F" w:rsidRDefault="00AF533C" w:rsidP="00AF533C">
      <w:pPr>
        <w:pStyle w:val="RERequirement"/>
        <w:shd w:val="clear" w:color="auto" w:fill="F2F2F2" w:themeFill="background1" w:themeFillShade="F2"/>
      </w:pPr>
      <w:r>
        <w:t>96 Memory Seat - Memory Mirrors</w:t>
      </w:r>
    </w:p>
    <w:p w14:paraId="5BDA038B" w14:textId="77777777" w:rsidR="00AF533C" w:rsidRDefault="00AF533C" w:rsidP="00AF533C">
      <w:pPr>
        <w:rPr>
          <w:rFonts w:cs="Arial"/>
        </w:rPr>
      </w:pPr>
      <w:r>
        <w:rPr>
          <w:rFonts w:cs="Arial"/>
        </w:rPr>
        <w:t>Where a vehicle has Driver Seat memory then that vehicle shall also have the Memory Mirrors (Power Exterior Side Mirrors)</w:t>
      </w:r>
    </w:p>
    <w:p w14:paraId="55C6D272"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39E25E4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44F48"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96</w:t>
            </w:r>
          </w:p>
        </w:tc>
      </w:tr>
      <w:tr w:rsidR="00AF533C" w:rsidRPr="00FD127C" w14:paraId="33A78A4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719C4"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43D7D" w14:textId="77777777" w:rsidR="00AF533C" w:rsidRDefault="00AF533C" w:rsidP="00812550"/>
        </w:tc>
      </w:tr>
      <w:tr w:rsidR="00AF533C" w:rsidRPr="00FD127C" w14:paraId="42F4862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6F88AD"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B1D00" w14:textId="77777777" w:rsidR="00AF533C" w:rsidRDefault="00AF533C" w:rsidP="00812550"/>
        </w:tc>
      </w:tr>
      <w:tr w:rsidR="00AF533C" w:rsidRPr="00FD127C" w14:paraId="0B54851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A8704"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A74EE" w14:textId="77777777" w:rsidR="00AF533C" w:rsidRDefault="00AF533C" w:rsidP="00812550"/>
        </w:tc>
      </w:tr>
      <w:tr w:rsidR="00AF533C" w:rsidRPr="00FD127C" w14:paraId="0BEB7A5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2606D"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A21B8"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AC6DCD"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FD4922" w14:textId="77777777" w:rsidR="00AF533C" w:rsidRDefault="00AF533C" w:rsidP="00812550"/>
        </w:tc>
      </w:tr>
      <w:tr w:rsidR="00AF533C" w:rsidRPr="00FD127C" w14:paraId="26F65A7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11F0A"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0AEC2"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D0013"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8AA34" w14:textId="77777777" w:rsidR="00AF533C" w:rsidRDefault="00AF533C" w:rsidP="00812550"/>
        </w:tc>
      </w:tr>
      <w:tr w:rsidR="00AF533C" w:rsidRPr="00FD127C" w14:paraId="3E95F23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87AD0"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8C6EA0"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CF3FF"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971DB"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1878B"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9C70C" w14:textId="77777777" w:rsidR="00AF533C" w:rsidRDefault="00AF533C" w:rsidP="00812550"/>
        </w:tc>
      </w:tr>
      <w:tr w:rsidR="00AF533C" w:rsidRPr="00FD127C" w14:paraId="7175857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7B4164" w14:textId="77777777" w:rsidR="00AF533C" w:rsidRPr="00FD127C" w:rsidRDefault="002E13E1" w:rsidP="00812550">
            <w:pPr>
              <w:rPr>
                <w:rFonts w:cs="Arial"/>
                <w:bCs/>
                <w:color w:val="808080" w:themeColor="background1" w:themeShade="80"/>
                <w:sz w:val="16"/>
                <w:szCs w:val="14"/>
              </w:rPr>
            </w:pPr>
            <w:hyperlink r:id="rId286"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85F63"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02C70"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8F5DE9" w14:textId="77777777" w:rsidR="00AF533C" w:rsidRDefault="00AF533C" w:rsidP="00AF533C"/>
    <w:p w14:paraId="4B128863" w14:textId="77777777" w:rsidR="00AF533C" w:rsidRPr="0017445F" w:rsidRDefault="00AF533C" w:rsidP="00AF533C">
      <w:pPr>
        <w:pStyle w:val="RERequirement"/>
        <w:shd w:val="clear" w:color="auto" w:fill="F2F2F2" w:themeFill="background1" w:themeFillShade="F2"/>
      </w:pPr>
      <w:r>
        <w:t>98 Memory Seat - Memory Locations 1</w:t>
      </w:r>
    </w:p>
    <w:p w14:paraId="21072884" w14:textId="77777777" w:rsidR="00AF533C" w:rsidRDefault="00AF533C" w:rsidP="00AF533C">
      <w:pPr>
        <w:rPr>
          <w:rFonts w:cs="Arial"/>
        </w:rPr>
      </w:pPr>
      <w:r>
        <w:rPr>
          <w:rFonts w:cs="Arial"/>
        </w:rPr>
        <w:t>Classic Memory shall provide up to 4 memory locations per user</w:t>
      </w:r>
    </w:p>
    <w:p w14:paraId="2AAA0EAB"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2C2D7FD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1913C"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AF533C" w:rsidRPr="00FD127C" w14:paraId="65F51DC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E3B29"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08EDA" w14:textId="77777777" w:rsidR="00AF533C" w:rsidRDefault="00AF533C" w:rsidP="00812550"/>
        </w:tc>
      </w:tr>
      <w:tr w:rsidR="00AF533C" w:rsidRPr="00FD127C" w14:paraId="7F88624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55529"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0B9E6" w14:textId="77777777" w:rsidR="00AF533C" w:rsidRDefault="00AF533C" w:rsidP="00812550"/>
        </w:tc>
      </w:tr>
      <w:tr w:rsidR="00AF533C" w:rsidRPr="00FD127C" w14:paraId="4866C1D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F20B3"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643E0" w14:textId="77777777" w:rsidR="00AF533C" w:rsidRDefault="00AF533C" w:rsidP="00812550"/>
        </w:tc>
      </w:tr>
      <w:tr w:rsidR="00AF533C" w:rsidRPr="00FD127C" w14:paraId="6980D76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72A4D"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E939A"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16DAA"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8C9C0" w14:textId="77777777" w:rsidR="00AF533C" w:rsidRDefault="00AF533C" w:rsidP="00812550"/>
        </w:tc>
      </w:tr>
      <w:tr w:rsidR="00AF533C" w:rsidRPr="00FD127C" w14:paraId="7D6E229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3EEEC"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1942B"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6EE4B3A" wp14:editId="4EC89E86">
                  <wp:extent cx="152400" cy="152400"/>
                  <wp:effectExtent l="0" t="0" r="0" b="0"/>
                  <wp:docPr id="159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E3DEA"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3A236F" w14:textId="77777777" w:rsidR="00AF533C" w:rsidRDefault="00AF533C" w:rsidP="00812550"/>
        </w:tc>
      </w:tr>
      <w:tr w:rsidR="00AF533C" w:rsidRPr="00FD127C" w14:paraId="70A8107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26084"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AD5116"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CAE7B"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E7753"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4B8C4"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11CBB" w14:textId="77777777" w:rsidR="00AF533C" w:rsidRDefault="00AF533C" w:rsidP="00812550"/>
        </w:tc>
      </w:tr>
      <w:tr w:rsidR="00AF533C" w:rsidRPr="00FD127C" w14:paraId="31E0DF5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8D9473" w14:textId="77777777" w:rsidR="00AF533C" w:rsidRPr="00FD127C" w:rsidRDefault="002E13E1" w:rsidP="00812550">
            <w:pPr>
              <w:rPr>
                <w:rFonts w:cs="Arial"/>
                <w:bCs/>
                <w:color w:val="808080" w:themeColor="background1" w:themeShade="80"/>
                <w:sz w:val="16"/>
                <w:szCs w:val="14"/>
              </w:rPr>
            </w:pPr>
            <w:hyperlink r:id="rId287"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50886"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A4C331"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E57483" w14:textId="77777777" w:rsidR="00AF533C" w:rsidRDefault="00AF533C" w:rsidP="00AF533C"/>
    <w:p w14:paraId="6FB37FE2" w14:textId="77777777" w:rsidR="00AF533C" w:rsidRPr="0017445F" w:rsidRDefault="00AF533C" w:rsidP="00AF533C">
      <w:pPr>
        <w:pStyle w:val="RERequirement"/>
        <w:shd w:val="clear" w:color="auto" w:fill="F2F2F2" w:themeFill="background1" w:themeFillShade="F2"/>
      </w:pPr>
      <w:r>
        <w:t xml:space="preserve">99 Memory Seat - Driver Settings 1 </w:t>
      </w:r>
    </w:p>
    <w:p w14:paraId="543DE714" w14:textId="77777777" w:rsidR="00AF533C" w:rsidRDefault="00AF533C" w:rsidP="00AF533C">
      <w:pPr>
        <w:rPr>
          <w:rFonts w:cs="Arial"/>
        </w:rPr>
      </w:pPr>
      <w:r>
        <w:rPr>
          <w:rFonts w:cs="Arial"/>
        </w:rPr>
        <w:t>Where the Power Driver Seat is supported then the Classic Memory feature shall include positional settings for Memory Driver Seat</w:t>
      </w:r>
    </w:p>
    <w:p w14:paraId="65D6CC58"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13A2F50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A4340"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99</w:t>
            </w:r>
          </w:p>
        </w:tc>
      </w:tr>
      <w:tr w:rsidR="00AF533C" w:rsidRPr="00FD127C" w14:paraId="0CC47FC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F9E81"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0B034" w14:textId="77777777" w:rsidR="00AF533C" w:rsidRDefault="00AF533C" w:rsidP="00812550"/>
        </w:tc>
      </w:tr>
      <w:tr w:rsidR="00AF533C" w:rsidRPr="00FD127C" w14:paraId="68DF82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65BFD1"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C914F" w14:textId="77777777" w:rsidR="00AF533C" w:rsidRDefault="00AF533C" w:rsidP="00812550"/>
        </w:tc>
      </w:tr>
      <w:tr w:rsidR="00AF533C" w:rsidRPr="00FD127C" w14:paraId="4E5253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D690C"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3CC52" w14:textId="77777777" w:rsidR="00AF533C" w:rsidRDefault="00AF533C" w:rsidP="00812550"/>
        </w:tc>
      </w:tr>
      <w:tr w:rsidR="00AF533C" w:rsidRPr="00FD127C" w14:paraId="05F26A1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0F35A"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49E83"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1C0C2"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9CC305" w14:textId="77777777" w:rsidR="00AF533C" w:rsidRDefault="00AF533C" w:rsidP="00812550"/>
        </w:tc>
      </w:tr>
      <w:tr w:rsidR="00AF533C" w:rsidRPr="00FD127C" w14:paraId="4092A0D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BBA16"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EA266"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1766C33" wp14:editId="37219B1F">
                  <wp:extent cx="152400" cy="152400"/>
                  <wp:effectExtent l="0" t="0" r="0" b="0"/>
                  <wp:docPr id="159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Feature_Req_69 Memory Seat - Driver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291D09"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BD761" w14:textId="77777777" w:rsidR="00AF533C" w:rsidRDefault="00AF533C" w:rsidP="00812550"/>
        </w:tc>
      </w:tr>
      <w:tr w:rsidR="00AF533C" w:rsidRPr="00FD127C" w14:paraId="254BDD1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15AEE"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7A3BD9"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6B013"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DA43D"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82A21C"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1E005" w14:textId="77777777" w:rsidR="00AF533C" w:rsidRDefault="00AF533C" w:rsidP="00812550"/>
        </w:tc>
      </w:tr>
      <w:tr w:rsidR="00AF533C" w:rsidRPr="00FD127C" w14:paraId="106D3145"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6E44F9" w14:textId="77777777" w:rsidR="00AF533C" w:rsidRPr="00FD127C" w:rsidRDefault="002E13E1" w:rsidP="00812550">
            <w:pPr>
              <w:rPr>
                <w:rFonts w:cs="Arial"/>
                <w:bCs/>
                <w:color w:val="808080" w:themeColor="background1" w:themeShade="80"/>
                <w:sz w:val="16"/>
                <w:szCs w:val="14"/>
              </w:rPr>
            </w:pPr>
            <w:hyperlink r:id="rId288"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590171"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8FEA1"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07E22F" w14:textId="77777777" w:rsidR="00AF533C" w:rsidRDefault="00AF533C" w:rsidP="00AF533C"/>
    <w:p w14:paraId="717CEECD" w14:textId="77777777" w:rsidR="00AF533C" w:rsidRPr="0017445F" w:rsidRDefault="00AF533C" w:rsidP="00AF533C">
      <w:pPr>
        <w:pStyle w:val="RERequirement"/>
        <w:shd w:val="clear" w:color="auto" w:fill="F2F2F2" w:themeFill="background1" w:themeFillShade="F2"/>
      </w:pPr>
      <w:r>
        <w:t>100 Memory Seat - Passenger Settings 1</w:t>
      </w:r>
    </w:p>
    <w:p w14:paraId="60E2247C" w14:textId="77777777" w:rsidR="00AF533C" w:rsidRDefault="00AF533C" w:rsidP="00AF533C">
      <w:pPr>
        <w:rPr>
          <w:rFonts w:cs="Arial"/>
        </w:rPr>
      </w:pPr>
      <w:r>
        <w:rPr>
          <w:rFonts w:cs="Arial"/>
        </w:rPr>
        <w:t>Where the Power Passenger Seat is supported then the Classic Memory feature shall allow positional settings for Memory Passenger Seat</w:t>
      </w:r>
    </w:p>
    <w:p w14:paraId="5E9E862E"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31621B4B"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8E8A73"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100</w:t>
            </w:r>
          </w:p>
        </w:tc>
      </w:tr>
      <w:tr w:rsidR="00AF533C" w:rsidRPr="00FD127C" w14:paraId="6C89CD5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DEAF6"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B9A42" w14:textId="77777777" w:rsidR="00AF533C" w:rsidRDefault="00AF533C" w:rsidP="00812550"/>
        </w:tc>
      </w:tr>
      <w:tr w:rsidR="00AF533C" w:rsidRPr="00FD127C" w14:paraId="4EEF62A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9743A4"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ADDE5" w14:textId="77777777" w:rsidR="00AF533C" w:rsidRDefault="00AF533C" w:rsidP="00812550"/>
        </w:tc>
      </w:tr>
      <w:tr w:rsidR="00AF533C" w:rsidRPr="00FD127C" w14:paraId="78F010B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84695"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89885" w14:textId="77777777" w:rsidR="00AF533C" w:rsidRDefault="00AF533C" w:rsidP="00812550"/>
        </w:tc>
      </w:tr>
      <w:tr w:rsidR="00AF533C" w:rsidRPr="00FD127C" w14:paraId="5A6D8C9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E13A0"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39E32"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89911"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74DDCA" w14:textId="77777777" w:rsidR="00AF533C" w:rsidRDefault="00AF533C" w:rsidP="00812550"/>
        </w:tc>
      </w:tr>
      <w:tr w:rsidR="00AF533C" w:rsidRPr="00FD127C" w14:paraId="66AA0F6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645A8"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B1399"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F48CFC1" wp14:editId="4756D5BC">
                  <wp:extent cx="152400" cy="152400"/>
                  <wp:effectExtent l="0" t="0" r="0" b="0"/>
                  <wp:docPr id="159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Feature_Req_70 Memory Seat - Passenger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BBF0E"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D5A33" w14:textId="77777777" w:rsidR="00AF533C" w:rsidRDefault="00AF533C" w:rsidP="00812550"/>
        </w:tc>
      </w:tr>
      <w:tr w:rsidR="00AF533C" w:rsidRPr="00FD127C" w14:paraId="4916E75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D90BA"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4603C9"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C3C83"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A6F97"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7D364"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56D82" w14:textId="77777777" w:rsidR="00AF533C" w:rsidRDefault="00AF533C" w:rsidP="00812550"/>
        </w:tc>
      </w:tr>
      <w:tr w:rsidR="00AF533C" w:rsidRPr="00FD127C" w14:paraId="13E9CA5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B51F7E" w14:textId="77777777" w:rsidR="00AF533C" w:rsidRPr="00FD127C" w:rsidRDefault="002E13E1" w:rsidP="00812550">
            <w:pPr>
              <w:rPr>
                <w:rFonts w:cs="Arial"/>
                <w:bCs/>
                <w:color w:val="808080" w:themeColor="background1" w:themeShade="80"/>
                <w:sz w:val="16"/>
                <w:szCs w:val="14"/>
              </w:rPr>
            </w:pPr>
            <w:hyperlink r:id="rId289"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85CB10"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CBF7B0"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05512B" w14:textId="69527718" w:rsidR="00AF533C" w:rsidRDefault="00AF533C" w:rsidP="00AF533C"/>
    <w:p w14:paraId="1BAFBFD8" w14:textId="77777777" w:rsidR="00AF533C" w:rsidRDefault="00AF533C" w:rsidP="00AF533C"/>
    <w:p w14:paraId="1E23CEFA" w14:textId="77777777" w:rsidR="00AF533C" w:rsidRDefault="00AF533C" w:rsidP="00AF533C">
      <w:pPr>
        <w:pStyle w:val="Heading2"/>
        <w:numPr>
          <w:ilvl w:val="1"/>
          <w:numId w:val="4"/>
        </w:numPr>
      </w:pPr>
      <w:r>
        <w:rPr>
          <w:noProof/>
        </w:rPr>
        <w:drawing>
          <wp:inline distT="0" distB="0" distL="0" distR="0" wp14:anchorId="3DACFA8E" wp14:editId="3014E976">
            <wp:extent cx="152400" cy="152400"/>
            <wp:effectExtent l="0" t="0" r="0" b="0"/>
            <wp:docPr id="160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6" w:name="_dbff34cb16cf16fb73d4076c5a385c73"/>
      <w:r>
        <w:t>Store Steering Position</w:t>
      </w:r>
      <w:bookmarkEnd w:id="196"/>
    </w:p>
    <w:p w14:paraId="5EC81486" w14:textId="77777777" w:rsidR="00AF533C" w:rsidRDefault="00AF533C" w:rsidP="00AF533C">
      <w:pPr>
        <w:pStyle w:val="Heading3"/>
      </w:pPr>
      <w:r>
        <w:t>Function Overview</w:t>
      </w:r>
    </w:p>
    <w:p w14:paraId="3CC8525D" w14:textId="77777777" w:rsidR="00AF533C" w:rsidRDefault="00AF533C" w:rsidP="00AF533C">
      <w:pPr>
        <w:pStyle w:val="Heading4"/>
      </w:pPr>
      <w:r>
        <w:t>Description</w:t>
      </w:r>
    </w:p>
    <w:p w14:paraId="6C0C9306" w14:textId="77777777" w:rsidR="00AF533C" w:rsidRDefault="00AF533C" w:rsidP="00AF533C">
      <w:pPr>
        <w:contextualSpacing/>
      </w:pPr>
    </w:p>
    <w:p w14:paraId="397133D5" w14:textId="77777777" w:rsidR="00AF533C" w:rsidRDefault="00AF533C" w:rsidP="00AF533C">
      <w:pPr>
        <w:contextualSpacing/>
      </w:pPr>
      <w:r>
        <w:t>Function is allocated to:</w:t>
      </w:r>
    </w:p>
    <w:p w14:paraId="46DE4686" w14:textId="77777777" w:rsidR="00AF533C" w:rsidRDefault="00AF533C" w:rsidP="00AF533C">
      <w:pPr>
        <w:pStyle w:val="ListParagraph"/>
        <w:numPr>
          <w:ilvl w:val="0"/>
          <w:numId w:val="13"/>
        </w:numPr>
        <w:contextualSpacing/>
      </w:pPr>
      <w:r>
        <w:rPr>
          <w:noProof/>
        </w:rPr>
        <w:drawing>
          <wp:inline distT="0" distB="0" distL="0" distR="0" wp14:anchorId="2D4D1F79" wp14:editId="02BD2300">
            <wp:extent cx="152400" cy="152400"/>
            <wp:effectExtent l="0" t="0" r="0" b="0"/>
            <wp:docPr id="1602"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58445BD8" w14:textId="77777777" w:rsidR="00AF533C" w:rsidRDefault="00AF533C" w:rsidP="00AF533C">
      <w:pPr>
        <w:pStyle w:val="ListParagraph"/>
        <w:numPr>
          <w:ilvl w:val="0"/>
          <w:numId w:val="13"/>
        </w:numPr>
        <w:contextualSpacing/>
      </w:pPr>
      <w:r>
        <w:rPr>
          <w:noProof/>
        </w:rPr>
        <w:drawing>
          <wp:inline distT="0" distB="0" distL="0" distR="0" wp14:anchorId="2CF479C3" wp14:editId="39F0019D">
            <wp:extent cx="152400" cy="152400"/>
            <wp:effectExtent l="0" t="0" r="0" b="0"/>
            <wp:docPr id="1604"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51844D27" w14:textId="77777777" w:rsidR="00AF533C" w:rsidRDefault="00AF533C" w:rsidP="00AF533C">
      <w:pPr>
        <w:contextualSpacing/>
      </w:pPr>
    </w:p>
    <w:p w14:paraId="5B90A948" w14:textId="77777777" w:rsidR="00AF533C" w:rsidRDefault="00AF533C" w:rsidP="00AF533C">
      <w:pPr>
        <w:contextualSpacing/>
      </w:pPr>
      <w:r w:rsidRPr="00A554C4">
        <w:t>The purpose of this function is to store the position of the steering to a profile. This is the final step of the Classic Memory store process. This function receives the current settings and applies them to the user selected profile.</w:t>
      </w:r>
    </w:p>
    <w:p w14:paraId="57BB205F" w14:textId="77777777" w:rsidR="00AF533C" w:rsidRDefault="00AF533C" w:rsidP="00AF533C">
      <w:pPr>
        <w:pStyle w:val="Heading4"/>
      </w:pPr>
      <w:r>
        <w:t>Variants</w:t>
      </w:r>
    </w:p>
    <w:p w14:paraId="40D5C7F6" w14:textId="77777777" w:rsidR="00AF533C" w:rsidRDefault="00AF533C" w:rsidP="00AF533C"/>
    <w:p w14:paraId="6464EDF9"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0F0A5FD9" w14:textId="77777777" w:rsidR="00AF533C" w:rsidRDefault="00AF533C" w:rsidP="00AF533C">
      <w:pPr>
        <w:pStyle w:val="Heading4"/>
      </w:pPr>
      <w:r>
        <w:t>Input Requirements</w:t>
      </w:r>
    </w:p>
    <w:p w14:paraId="1C0BBB03" w14:textId="77777777" w:rsidR="00AF533C" w:rsidRDefault="00AF533C" w:rsidP="00AF533C"/>
    <w:p w14:paraId="091217E4"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162B4957" w14:textId="77777777" w:rsidR="00AF533C" w:rsidRDefault="00AF533C" w:rsidP="00AF533C">
      <w:pPr>
        <w:pStyle w:val="Heading4"/>
      </w:pPr>
      <w:r>
        <w:t>Assumptions</w:t>
      </w:r>
    </w:p>
    <w:p w14:paraId="15A95B56" w14:textId="77777777" w:rsidR="00AF533C" w:rsidRDefault="00AF533C" w:rsidP="00AF533C"/>
    <w:p w14:paraId="1D21A5B8" w14:textId="77777777" w:rsidR="00AF533C" w:rsidRPr="00FF5F72" w:rsidRDefault="00AF533C" w:rsidP="00AF533C">
      <w:pPr>
        <w:rPr>
          <w:color w:val="A6A6A6" w:themeColor="background1" w:themeShade="A6"/>
        </w:rPr>
      </w:pPr>
      <w:r w:rsidRPr="00FF5F72">
        <w:rPr>
          <w:color w:val="A6A6A6" w:themeColor="background1" w:themeShade="A6"/>
        </w:rPr>
        <w:t>No assumptions specified for this function.</w:t>
      </w:r>
    </w:p>
    <w:p w14:paraId="2EDF5584" w14:textId="77777777" w:rsidR="00AF533C" w:rsidRDefault="00AF533C" w:rsidP="00AF533C"/>
    <w:p w14:paraId="48E08258" w14:textId="77777777" w:rsidR="00AF533C" w:rsidRDefault="00AF533C" w:rsidP="00AF533C">
      <w:pPr>
        <w:pStyle w:val="Heading4"/>
      </w:pPr>
      <w:r>
        <w:lastRenderedPageBreak/>
        <w:t>References</w:t>
      </w:r>
    </w:p>
    <w:p w14:paraId="67F53831" w14:textId="77777777" w:rsidR="00AF533C" w:rsidRPr="00454CBE" w:rsidRDefault="00AF533C" w:rsidP="00AF533C">
      <w:pPr>
        <w:pStyle w:val="Heading5"/>
      </w:pPr>
      <w:r w:rsidRPr="00454CBE">
        <w:t xml:space="preserve">Ford </w:t>
      </w:r>
      <w:r>
        <w:t>D</w:t>
      </w:r>
      <w:r w:rsidRPr="00454CBE">
        <w:t>ocuments</w:t>
      </w:r>
    </w:p>
    <w:p w14:paraId="4579A1EB" w14:textId="77777777" w:rsidR="00AF533C" w:rsidRDefault="00AF533C" w:rsidP="00AF533C">
      <w:pPr>
        <w:pStyle w:val="BodyText"/>
        <w:ind w:right="142"/>
        <w:jc w:val="both"/>
        <w:rPr>
          <w:rFonts w:cs="Arial"/>
        </w:rPr>
      </w:pPr>
      <w:r>
        <w:rPr>
          <w:rFonts w:cs="Arial"/>
        </w:rPr>
        <w:t>List here all Ford internal documents, which are directly related to the feature.</w:t>
      </w:r>
    </w:p>
    <w:p w14:paraId="66458059" w14:textId="77777777" w:rsidR="00AF533C" w:rsidRDefault="00AF533C" w:rsidP="00AF533C">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AF533C" w:rsidRPr="007C20FA" w14:paraId="2D00CB2D" w14:textId="77777777" w:rsidTr="00812550">
        <w:trPr>
          <w:cantSplit/>
          <w:tblHeader/>
        </w:trPr>
        <w:tc>
          <w:tcPr>
            <w:tcW w:w="1418" w:type="dxa"/>
            <w:shd w:val="clear" w:color="auto" w:fill="E0E0E0"/>
          </w:tcPr>
          <w:p w14:paraId="1359B738" w14:textId="77777777" w:rsidR="00AF533C" w:rsidRPr="007C20FA" w:rsidRDefault="00AF533C"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73D68D7F" w14:textId="77777777" w:rsidR="00AF533C" w:rsidRPr="007C20FA" w:rsidRDefault="00AF533C"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08FF3D26" w14:textId="77777777" w:rsidR="00AF533C" w:rsidRPr="007C20FA" w:rsidRDefault="00AF533C"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42D97F98" w14:textId="77777777" w:rsidR="00AF533C" w:rsidRPr="007C20FA" w:rsidRDefault="00AF533C" w:rsidP="00812550">
            <w:pPr>
              <w:rPr>
                <w:rFonts w:ascii="Helvetica" w:hAnsi="Helvetica" w:cs="Helvetica"/>
                <w:b/>
              </w:rPr>
            </w:pPr>
            <w:r w:rsidRPr="007C20FA">
              <w:rPr>
                <w:rFonts w:ascii="Helvetica" w:hAnsi="Helvetica" w:cs="Helvetica"/>
                <w:b/>
              </w:rPr>
              <w:t>Revision</w:t>
            </w:r>
          </w:p>
        </w:tc>
      </w:tr>
      <w:tr w:rsidR="00AF533C" w:rsidRPr="007C20FA" w14:paraId="06314F02" w14:textId="77777777" w:rsidTr="00812550">
        <w:trPr>
          <w:cantSplit/>
          <w:tblHeader/>
        </w:trPr>
        <w:tc>
          <w:tcPr>
            <w:tcW w:w="1418" w:type="dxa"/>
            <w:shd w:val="clear" w:color="auto" w:fill="FFFFFF" w:themeFill="background1"/>
          </w:tcPr>
          <w:p w14:paraId="127F58D7" w14:textId="77777777" w:rsidR="00AF533C" w:rsidRPr="005E40CF" w:rsidRDefault="00AF533C" w:rsidP="00812550">
            <w:pPr>
              <w:rPr>
                <w:rFonts w:ascii="Helvetica" w:hAnsi="Helvetica" w:cs="Helvetica"/>
              </w:rPr>
            </w:pPr>
          </w:p>
        </w:tc>
        <w:tc>
          <w:tcPr>
            <w:tcW w:w="6237" w:type="dxa"/>
            <w:shd w:val="clear" w:color="auto" w:fill="FFFFFF" w:themeFill="background1"/>
          </w:tcPr>
          <w:p w14:paraId="3A7FDB44" w14:textId="77777777" w:rsidR="00AF533C" w:rsidRPr="005E40CF" w:rsidRDefault="00AF533C" w:rsidP="00812550">
            <w:pPr>
              <w:rPr>
                <w:rFonts w:ascii="Helvetica" w:hAnsi="Helvetica" w:cs="Helvetica"/>
              </w:rPr>
            </w:pPr>
          </w:p>
        </w:tc>
        <w:tc>
          <w:tcPr>
            <w:tcW w:w="1418" w:type="dxa"/>
            <w:shd w:val="clear" w:color="auto" w:fill="FFFFFF" w:themeFill="background1"/>
          </w:tcPr>
          <w:p w14:paraId="560B8B28" w14:textId="77777777" w:rsidR="00AF533C" w:rsidRPr="005E40CF" w:rsidRDefault="00AF533C" w:rsidP="00812550">
            <w:pPr>
              <w:rPr>
                <w:rFonts w:ascii="Helvetica" w:hAnsi="Helvetica" w:cs="Helvetica"/>
              </w:rPr>
            </w:pPr>
          </w:p>
        </w:tc>
        <w:tc>
          <w:tcPr>
            <w:tcW w:w="1418" w:type="dxa"/>
            <w:shd w:val="clear" w:color="auto" w:fill="FFFFFF" w:themeFill="background1"/>
          </w:tcPr>
          <w:p w14:paraId="13E65400" w14:textId="77777777" w:rsidR="00AF533C" w:rsidRPr="005E40CF" w:rsidRDefault="00AF533C" w:rsidP="00812550">
            <w:pPr>
              <w:rPr>
                <w:rFonts w:ascii="Helvetica" w:hAnsi="Helvetica" w:cs="Helvetica"/>
              </w:rPr>
            </w:pPr>
          </w:p>
        </w:tc>
      </w:tr>
    </w:tbl>
    <w:p w14:paraId="2CB0AC63" w14:textId="77777777" w:rsidR="00AF533C" w:rsidRPr="00360B1D" w:rsidRDefault="00AF533C" w:rsidP="00AF533C">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0D20F56" w14:textId="77777777" w:rsidR="00AF533C" w:rsidRPr="00FB7B3D" w:rsidRDefault="00AF533C" w:rsidP="00AF533C">
      <w:pPr>
        <w:pStyle w:val="Heading5"/>
      </w:pPr>
      <w:r w:rsidRPr="00454CBE">
        <w:t>External</w:t>
      </w:r>
      <w:r>
        <w:t xml:space="preserve"> Documents and P</w:t>
      </w:r>
      <w:r w:rsidRPr="00FB7B3D">
        <w:t>ublications</w:t>
      </w:r>
    </w:p>
    <w:p w14:paraId="65A300A6" w14:textId="77777777" w:rsidR="00AF533C" w:rsidRDefault="00AF533C" w:rsidP="00AF533C">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95CD92A" w14:textId="77777777" w:rsidR="00AF533C" w:rsidRDefault="00AF533C" w:rsidP="00AF533C">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AF533C" w:rsidRPr="007C20FA" w14:paraId="64527A44" w14:textId="77777777" w:rsidTr="00812550">
        <w:trPr>
          <w:cantSplit/>
          <w:tblHeader/>
        </w:trPr>
        <w:tc>
          <w:tcPr>
            <w:tcW w:w="1418" w:type="dxa"/>
            <w:shd w:val="clear" w:color="auto" w:fill="E0E0E0"/>
          </w:tcPr>
          <w:p w14:paraId="3A03F993" w14:textId="77777777" w:rsidR="00AF533C" w:rsidRPr="007C20FA" w:rsidRDefault="00AF533C"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458A43A9" w14:textId="77777777" w:rsidR="00AF533C" w:rsidRPr="007C20FA" w:rsidRDefault="00AF533C" w:rsidP="00812550">
            <w:pPr>
              <w:rPr>
                <w:rFonts w:ascii="Helvetica" w:hAnsi="Helvetica" w:cs="Helvetica"/>
                <w:b/>
              </w:rPr>
            </w:pPr>
            <w:r>
              <w:rPr>
                <w:rFonts w:ascii="Helvetica" w:hAnsi="Helvetica" w:cs="Helvetica"/>
                <w:b/>
              </w:rPr>
              <w:t>Document / Publication</w:t>
            </w:r>
          </w:p>
        </w:tc>
      </w:tr>
      <w:tr w:rsidR="00AF533C" w:rsidRPr="007C20FA" w14:paraId="59E705CE" w14:textId="77777777" w:rsidTr="00812550">
        <w:trPr>
          <w:cantSplit/>
          <w:tblHeader/>
        </w:trPr>
        <w:tc>
          <w:tcPr>
            <w:tcW w:w="1418" w:type="dxa"/>
            <w:shd w:val="clear" w:color="auto" w:fill="FFFFFF" w:themeFill="background1"/>
          </w:tcPr>
          <w:p w14:paraId="4B2974AB" w14:textId="77777777" w:rsidR="00AF533C" w:rsidRPr="005E40CF" w:rsidRDefault="00AF533C" w:rsidP="00812550">
            <w:pPr>
              <w:rPr>
                <w:rFonts w:ascii="Helvetica" w:hAnsi="Helvetica" w:cs="Helvetica"/>
              </w:rPr>
            </w:pPr>
          </w:p>
        </w:tc>
        <w:tc>
          <w:tcPr>
            <w:tcW w:w="9072" w:type="dxa"/>
            <w:shd w:val="clear" w:color="auto" w:fill="FFFFFF" w:themeFill="background1"/>
          </w:tcPr>
          <w:p w14:paraId="106DA887" w14:textId="77777777" w:rsidR="00AF533C" w:rsidRPr="005E40CF" w:rsidRDefault="00AF533C" w:rsidP="00812550">
            <w:pPr>
              <w:rPr>
                <w:rFonts w:ascii="Helvetica" w:hAnsi="Helvetica" w:cs="Helvetica"/>
              </w:rPr>
            </w:pPr>
          </w:p>
        </w:tc>
      </w:tr>
    </w:tbl>
    <w:p w14:paraId="0ED6839C" w14:textId="77777777" w:rsidR="00AF533C" w:rsidRDefault="00AF533C" w:rsidP="00AF533C">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683ADFE" w14:textId="77777777" w:rsidR="00AF533C" w:rsidRDefault="00AF533C" w:rsidP="00AF533C">
      <w:pPr>
        <w:pStyle w:val="Heading4"/>
      </w:pPr>
      <w:r>
        <w:t>Glossary</w:t>
      </w:r>
    </w:p>
    <w:p w14:paraId="14B6DD91" w14:textId="77777777" w:rsidR="00AF533C" w:rsidRDefault="00AF533C" w:rsidP="00AF533C">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65EB38E" w14:textId="77777777" w:rsidR="00AF533C" w:rsidRDefault="00AF533C" w:rsidP="00AF533C">
      <w:pPr>
        <w:pStyle w:val="Heading3"/>
      </w:pPr>
      <w:r>
        <w:t>Function Scope</w:t>
      </w:r>
    </w:p>
    <w:p w14:paraId="3A1B2B0C" w14:textId="77777777" w:rsidR="00AF533C" w:rsidRPr="00A43B48" w:rsidRDefault="00AF533C" w:rsidP="00AF533C">
      <w:pPr>
        <w:contextualSpacing/>
      </w:pPr>
    </w:p>
    <w:p w14:paraId="3F4F4ABE" w14:textId="77777777" w:rsidR="00AF533C" w:rsidRDefault="00AF533C" w:rsidP="00AF533C">
      <w:pPr>
        <w:contextualSpacing/>
      </w:pPr>
      <w:r>
        <w:t xml:space="preserve">The </w:t>
      </w:r>
      <w:r>
        <w:rPr>
          <w:noProof/>
        </w:rPr>
        <w:drawing>
          <wp:inline distT="0" distB="0" distL="0" distR="0" wp14:anchorId="477AB15C" wp14:editId="48F301A5">
            <wp:extent cx="152400" cy="152400"/>
            <wp:effectExtent l="0" t="0" r="0" b="0"/>
            <wp:docPr id="160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Store Steering Position</w:t>
      </w:r>
      <w:r>
        <w:rPr>
          <w:b/>
        </w:rPr>
        <w:t>”</w:t>
      </w:r>
      <w:r>
        <w:t xml:space="preserve"> function is called by the following functions:</w:t>
      </w:r>
    </w:p>
    <w:p w14:paraId="5FF33DA1" w14:textId="77777777" w:rsidR="00AF533C" w:rsidRPr="00953D23" w:rsidRDefault="00AF533C" w:rsidP="00AF533C">
      <w:pPr>
        <w:pStyle w:val="ListParagraph"/>
        <w:numPr>
          <w:ilvl w:val="0"/>
          <w:numId w:val="12"/>
        </w:numPr>
        <w:contextualSpacing/>
      </w:pPr>
      <w:r>
        <w:rPr>
          <w:noProof/>
        </w:rPr>
        <w:drawing>
          <wp:inline distT="0" distB="0" distL="0" distR="0" wp14:anchorId="2D92EE02" wp14:editId="78C19F1C">
            <wp:extent cx="152400" cy="152400"/>
            <wp:effectExtent l="0" t="0" r="0" b="0"/>
            <wp:docPr id="160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119024D4" w14:textId="77777777" w:rsidR="00AF533C" w:rsidRPr="00953D23" w:rsidRDefault="00AF533C" w:rsidP="00AF533C">
      <w:pPr>
        <w:pStyle w:val="ListParagraph"/>
        <w:numPr>
          <w:ilvl w:val="0"/>
          <w:numId w:val="12"/>
        </w:numPr>
        <w:contextualSpacing/>
      </w:pPr>
      <w:r>
        <w:rPr>
          <w:noProof/>
        </w:rPr>
        <w:drawing>
          <wp:inline distT="0" distB="0" distL="0" distR="0" wp14:anchorId="3701F3F4" wp14:editId="60F89801">
            <wp:extent cx="152400" cy="152400"/>
            <wp:effectExtent l="0" t="0" r="0" b="0"/>
            <wp:docPr id="1610"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26731458e775b7ca8eeb0b9caf1488e" w:history="1">
        <w:r>
          <w:rPr>
            <w:rStyle w:val="Hyperlink"/>
          </w:rPr>
          <w:t>Store Positional Settings</w:t>
        </w:r>
      </w:hyperlink>
      <w:r>
        <w:t>”</w:t>
      </w:r>
    </w:p>
    <w:p w14:paraId="61E19C99" w14:textId="77777777" w:rsidR="00AF533C" w:rsidRPr="00393C96" w:rsidRDefault="00AF533C" w:rsidP="00AF533C">
      <w:pPr>
        <w:contextualSpacing/>
      </w:pPr>
    </w:p>
    <w:p w14:paraId="274193A4" w14:textId="77777777" w:rsidR="00AF533C" w:rsidRPr="006C2DE5" w:rsidRDefault="00AF533C" w:rsidP="00AF533C">
      <w:pPr>
        <w:rPr>
          <w:b/>
        </w:rPr>
      </w:pPr>
      <w:r w:rsidRPr="006C2DE5">
        <w:rPr>
          <w:b/>
        </w:rPr>
        <w:t>Description of “Classic Memory Functional Architecture” diagram</w:t>
      </w:r>
      <w:r>
        <w:rPr>
          <w:b/>
        </w:rPr>
        <w:t>:</w:t>
      </w:r>
    </w:p>
    <w:p w14:paraId="19C9D04C" w14:textId="77777777" w:rsidR="00AF533C" w:rsidRDefault="00AF533C" w:rsidP="00AF533C">
      <w:r>
        <w:t>This diagram contains all the functions required to Store and Recall the positional settings. This includes inputs and outputs to the user, other features, and external systems.</w:t>
      </w:r>
    </w:p>
    <w:p w14:paraId="6E48C5A7" w14:textId="77777777" w:rsidR="00AF533C" w:rsidRDefault="00AF533C" w:rsidP="00AF533C"/>
    <w:p w14:paraId="78D393E5" w14:textId="77777777" w:rsidR="00AF533C" w:rsidRDefault="00AF533C" w:rsidP="00AF533C">
      <w:pPr>
        <w:jc w:val="center"/>
      </w:pPr>
      <w:r>
        <w:rPr>
          <w:noProof/>
        </w:rPr>
        <w:drawing>
          <wp:inline distT="0" distB="0" distL="0" distR="0" wp14:anchorId="3BEC3954" wp14:editId="7060129F">
            <wp:extent cx="6466204" cy="943828"/>
            <wp:effectExtent l="0" t="0" r="0" b="0"/>
            <wp:docPr id="161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67DDBEB0" w14:textId="77777777" w:rsidR="00AF533C" w:rsidRPr="00294100" w:rsidRDefault="00AF533C" w:rsidP="00AF533C">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30B74610" wp14:editId="0207A7A9">
            <wp:extent cx="152400" cy="152400"/>
            <wp:effectExtent l="0" t="0" r="0" b="0"/>
            <wp:docPr id="161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7AB7BBAF" wp14:editId="75A818BE">
            <wp:extent cx="152400" cy="152400"/>
            <wp:effectExtent l="0" t="0" r="0" b="0"/>
            <wp:docPr id="161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Store Steering Position</w:t>
      </w:r>
      <w:r>
        <w:t>”</w:t>
      </w:r>
    </w:p>
    <w:p w14:paraId="40E94193" w14:textId="77777777" w:rsidR="00AF533C" w:rsidRDefault="00AF533C" w:rsidP="00AF533C">
      <w:pPr>
        <w:contextualSpacing/>
      </w:pPr>
    </w:p>
    <w:p w14:paraId="4F8583DC" w14:textId="77777777" w:rsidR="00AF533C" w:rsidRDefault="00AF533C" w:rsidP="00AF533C">
      <w:pPr>
        <w:pStyle w:val="Heading3"/>
      </w:pPr>
      <w:r>
        <w:t>Function Interfaces</w:t>
      </w:r>
    </w:p>
    <w:p w14:paraId="5020787F" w14:textId="77777777" w:rsidR="00AF533C" w:rsidRDefault="00AF533C" w:rsidP="00AF533C">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F533C" w:rsidRPr="00E54DEA" w14:paraId="69FA69FD" w14:textId="77777777" w:rsidTr="00812550">
        <w:trPr>
          <w:trHeight w:val="260"/>
        </w:trPr>
        <w:tc>
          <w:tcPr>
            <w:tcW w:w="2695" w:type="dxa"/>
            <w:shd w:val="clear" w:color="auto" w:fill="D9D9D9" w:themeFill="background1" w:themeFillShade="D9"/>
            <w:noWrap/>
            <w:hideMark/>
          </w:tcPr>
          <w:p w14:paraId="08BB775B" w14:textId="77777777" w:rsidR="00AF533C" w:rsidRPr="00E54DEA" w:rsidRDefault="00AF533C"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ADEA205" w14:textId="77777777" w:rsidR="00AF533C" w:rsidRDefault="00AF533C" w:rsidP="00812550">
            <w:pPr>
              <w:overflowPunct/>
              <w:autoSpaceDE/>
              <w:autoSpaceDN/>
              <w:adjustRightInd/>
              <w:textAlignment w:val="auto"/>
              <w:rPr>
                <w:rFonts w:cs="Arial"/>
                <w:b/>
                <w:bCs/>
                <w:color w:val="000000"/>
              </w:rPr>
            </w:pPr>
            <w:r>
              <w:rPr>
                <w:rFonts w:cs="Arial"/>
                <w:b/>
                <w:bCs/>
                <w:color w:val="000000"/>
              </w:rPr>
              <w:t>Description</w:t>
            </w:r>
          </w:p>
        </w:tc>
      </w:tr>
      <w:tr w:rsidR="00AF533C" w:rsidRPr="003F473D" w14:paraId="7B619A6C" w14:textId="77777777" w:rsidTr="00812550">
        <w:trPr>
          <w:trHeight w:val="410"/>
        </w:trPr>
        <w:tc>
          <w:tcPr>
            <w:tcW w:w="2695" w:type="dxa"/>
            <w:noWrap/>
          </w:tcPr>
          <w:p w14:paraId="46C0F663" w14:textId="77777777" w:rsidR="00AF533C" w:rsidRDefault="00AF533C" w:rsidP="00812550">
            <w:pPr>
              <w:contextualSpacing/>
              <w:rPr>
                <w:rFonts w:cs="Arial"/>
              </w:rPr>
            </w:pPr>
            <w:r w:rsidRPr="00275823">
              <w:rPr>
                <w:rFonts w:cs="Arial"/>
              </w:rPr>
              <w:t>Current_Steering_Setting</w:t>
            </w:r>
          </w:p>
          <w:p w14:paraId="73B907E2" w14:textId="77777777" w:rsidR="00AF533C" w:rsidRDefault="00AF533C" w:rsidP="00812550">
            <w:pPr>
              <w:contextualSpacing/>
              <w:rPr>
                <w:rFonts w:cs="Arial"/>
              </w:rPr>
            </w:pPr>
            <w:r>
              <w:rPr>
                <w:rFonts w:cs="Arial"/>
              </w:rPr>
              <w:t>Type:</w:t>
            </w:r>
          </w:p>
          <w:p w14:paraId="1C7053BA"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4CCA1EA5" wp14:editId="01066FE5">
                  <wp:extent cx="152400" cy="152400"/>
                  <wp:effectExtent l="0" t="0" r="0" b="0"/>
                  <wp:docPr id="161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1C48CC55" w14:textId="77777777" w:rsidR="00AF533C" w:rsidRDefault="00AF533C" w:rsidP="00812550">
            <w:pPr>
              <w:rPr>
                <w:rFonts w:cs="Arial"/>
              </w:rPr>
            </w:pPr>
            <w:r>
              <w:rPr>
                <w:rFonts w:cs="Arial"/>
              </w:rPr>
              <w:t>Signal Description:</w:t>
            </w:r>
          </w:p>
          <w:p w14:paraId="2FD3907A" w14:textId="77777777" w:rsidR="00AF533C" w:rsidRDefault="00AF533C" w:rsidP="00812550">
            <w:pPr>
              <w:rPr>
                <w:rFonts w:cs="Arial"/>
              </w:rPr>
            </w:pPr>
            <w:r w:rsidRPr="00275823">
              <w:rPr>
                <w:rFonts w:cs="Arial"/>
              </w:rPr>
              <w:t>These values indicate the actual settings being transferred. These can be stored settings to be recalled or current settings to be stored.</w:t>
            </w:r>
          </w:p>
          <w:p w14:paraId="625A699E" w14:textId="77777777" w:rsidR="00AF533C" w:rsidRDefault="00AF533C" w:rsidP="00812550">
            <w:pPr>
              <w:rPr>
                <w:rFonts w:cs="Arial"/>
              </w:rPr>
            </w:pPr>
          </w:p>
          <w:p w14:paraId="4192AF4F" w14:textId="77777777" w:rsidR="00AF533C" w:rsidRDefault="00AF533C" w:rsidP="00812550">
            <w:pPr>
              <w:rPr>
                <w:rFonts w:cs="Arial"/>
              </w:rPr>
            </w:pPr>
            <w:r>
              <w:rPr>
                <w:rFonts w:cs="Arial"/>
              </w:rPr>
              <w:t>Usage in Function:</w:t>
            </w:r>
          </w:p>
          <w:p w14:paraId="335C4C88" w14:textId="77777777" w:rsidR="00AF533C" w:rsidRDefault="00AF533C" w:rsidP="00812550">
            <w:pPr>
              <w:rPr>
                <w:rFonts w:cs="Arial"/>
              </w:rPr>
            </w:pPr>
            <w:r>
              <w:rPr>
                <w:rFonts w:cs="Arial"/>
              </w:rPr>
              <w:t xml:space="preserve">Signal Description: </w:t>
            </w:r>
          </w:p>
          <w:p w14:paraId="76F0C748" w14:textId="77777777" w:rsidR="00AF533C" w:rsidRDefault="00AF533C" w:rsidP="00812550">
            <w:pPr>
              <w:rPr>
                <w:rFonts w:cs="Arial"/>
              </w:rPr>
            </w:pPr>
            <w:r>
              <w:rPr>
                <w:rFonts w:cs="Arial"/>
              </w:rPr>
              <w:t>Contains the current values of the Steering Positions</w:t>
            </w:r>
          </w:p>
          <w:p w14:paraId="0E1A191C" w14:textId="77777777" w:rsidR="00AF533C" w:rsidRDefault="00AF533C" w:rsidP="00812550">
            <w:pPr>
              <w:rPr>
                <w:rFonts w:cs="Arial"/>
              </w:rPr>
            </w:pPr>
          </w:p>
          <w:p w14:paraId="1A41F5B4" w14:textId="77777777" w:rsidR="00AF533C" w:rsidRPr="0046598F" w:rsidRDefault="00AF533C" w:rsidP="00812550">
            <w:pPr>
              <w:rPr>
                <w:rFonts w:cs="Arial"/>
                <w:color w:val="000000"/>
              </w:rPr>
            </w:pPr>
            <w:r>
              <w:rPr>
                <w:rFonts w:cs="Arial"/>
                <w:color w:val="000000"/>
              </w:rPr>
              <w:t>Received from:</w:t>
            </w:r>
          </w:p>
          <w:p w14:paraId="6F7BCC82" w14:textId="77777777" w:rsidR="00AF533C" w:rsidRPr="00C8319B" w:rsidRDefault="00AF533C" w:rsidP="00812550">
            <w:pPr>
              <w:pStyle w:val="ListParagraph"/>
              <w:numPr>
                <w:ilvl w:val="0"/>
                <w:numId w:val="12"/>
              </w:numPr>
              <w:rPr>
                <w:rFonts w:cs="Arial"/>
              </w:rPr>
            </w:pPr>
            <w:r>
              <w:rPr>
                <w:noProof/>
              </w:rPr>
              <w:drawing>
                <wp:inline distT="0" distB="0" distL="0" distR="0" wp14:anchorId="6EFF5066" wp14:editId="53BC3956">
                  <wp:extent cx="152400" cy="152400"/>
                  <wp:effectExtent l="0" t="0" r="0" b="0"/>
                  <wp:docPr id="162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3e435067ac6c42cf0e26f4c4a89e32" w:history="1">
              <w:r>
                <w:rPr>
                  <w:rStyle w:val="Hyperlink"/>
                  <w:rFonts w:cs="Arial"/>
                </w:rPr>
                <w:t>Read Steering Current Position</w:t>
              </w:r>
            </w:hyperlink>
          </w:p>
        </w:tc>
      </w:tr>
      <w:tr w:rsidR="00AF533C" w:rsidRPr="003F473D" w14:paraId="5CF38503" w14:textId="77777777" w:rsidTr="00812550">
        <w:trPr>
          <w:trHeight w:val="410"/>
        </w:trPr>
        <w:tc>
          <w:tcPr>
            <w:tcW w:w="2695" w:type="dxa"/>
            <w:noWrap/>
          </w:tcPr>
          <w:p w14:paraId="6A6E2388" w14:textId="77777777" w:rsidR="00AF533C" w:rsidRDefault="00AF533C" w:rsidP="00812550">
            <w:pPr>
              <w:contextualSpacing/>
              <w:rPr>
                <w:rFonts w:cs="Arial"/>
              </w:rPr>
            </w:pPr>
            <w:r w:rsidRPr="00275823">
              <w:rPr>
                <w:rFonts w:cs="Arial"/>
              </w:rPr>
              <w:lastRenderedPageBreak/>
              <w:t>Stored_Steering_Setting</w:t>
            </w:r>
          </w:p>
          <w:p w14:paraId="1E5613D1" w14:textId="77777777" w:rsidR="00AF533C" w:rsidRDefault="00AF533C" w:rsidP="00812550">
            <w:pPr>
              <w:contextualSpacing/>
              <w:rPr>
                <w:rFonts w:cs="Arial"/>
              </w:rPr>
            </w:pPr>
            <w:r>
              <w:rPr>
                <w:rFonts w:cs="Arial"/>
              </w:rPr>
              <w:t>Type:</w:t>
            </w:r>
          </w:p>
          <w:p w14:paraId="6742F29E"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6F08D5A" wp14:editId="056BB23B">
                  <wp:extent cx="152400" cy="152400"/>
                  <wp:effectExtent l="0" t="0" r="0" b="0"/>
                  <wp:docPr id="162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0E62925C" w14:textId="77777777" w:rsidR="00AF533C" w:rsidRDefault="00AF533C" w:rsidP="00812550">
            <w:pPr>
              <w:rPr>
                <w:rFonts w:cs="Arial"/>
              </w:rPr>
            </w:pPr>
            <w:r>
              <w:rPr>
                <w:rFonts w:cs="Arial"/>
              </w:rPr>
              <w:t>Signal Description:</w:t>
            </w:r>
          </w:p>
          <w:p w14:paraId="769589AB" w14:textId="77777777" w:rsidR="00AF533C" w:rsidRDefault="00AF533C" w:rsidP="00812550">
            <w:pPr>
              <w:rPr>
                <w:rFonts w:cs="Arial"/>
              </w:rPr>
            </w:pPr>
            <w:r w:rsidRPr="00275823">
              <w:rPr>
                <w:rFonts w:cs="Arial"/>
              </w:rPr>
              <w:t>These values indicate the actual settings being transferred. These can be stored settings to be recalled or current settings to be stored.</w:t>
            </w:r>
          </w:p>
          <w:p w14:paraId="61CF5271" w14:textId="77777777" w:rsidR="00AF533C" w:rsidRDefault="00AF533C" w:rsidP="00812550">
            <w:pPr>
              <w:rPr>
                <w:rFonts w:cs="Arial"/>
              </w:rPr>
            </w:pPr>
          </w:p>
          <w:p w14:paraId="699A937D" w14:textId="77777777" w:rsidR="00AF533C" w:rsidRPr="0046598F" w:rsidRDefault="00AF533C" w:rsidP="00812550">
            <w:pPr>
              <w:rPr>
                <w:rFonts w:cs="Arial"/>
                <w:color w:val="000000"/>
              </w:rPr>
            </w:pPr>
            <w:r>
              <w:rPr>
                <w:rFonts w:cs="Arial"/>
                <w:color w:val="000000"/>
              </w:rPr>
              <w:t>Received from:</w:t>
            </w:r>
          </w:p>
          <w:p w14:paraId="6A190577" w14:textId="77777777" w:rsidR="00AF533C" w:rsidRPr="00C8319B" w:rsidRDefault="00AF533C" w:rsidP="00812550">
            <w:pPr>
              <w:pStyle w:val="ListParagraph"/>
              <w:numPr>
                <w:ilvl w:val="0"/>
                <w:numId w:val="12"/>
              </w:numPr>
              <w:rPr>
                <w:rFonts w:cs="Arial"/>
              </w:rPr>
            </w:pPr>
            <w:r>
              <w:rPr>
                <w:noProof/>
              </w:rPr>
              <w:drawing>
                <wp:inline distT="0" distB="0" distL="0" distR="0" wp14:anchorId="0FA130B7" wp14:editId="35D6A78F">
                  <wp:extent cx="152400" cy="152400"/>
                  <wp:effectExtent l="0" t="0" r="0" b="0"/>
                  <wp:docPr id="162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1d35a4a273faf018c18e01888cd2291" w:history="1">
              <w:r>
                <w:rPr>
                  <w:rStyle w:val="Hyperlink"/>
                  <w:rFonts w:cs="Arial"/>
                </w:rPr>
                <w:t>Read Steering Stored Position</w:t>
              </w:r>
            </w:hyperlink>
          </w:p>
        </w:tc>
      </w:tr>
      <w:tr w:rsidR="00AF533C" w:rsidRPr="003F473D" w14:paraId="0A699417" w14:textId="77777777" w:rsidTr="00812550">
        <w:trPr>
          <w:trHeight w:val="410"/>
        </w:trPr>
        <w:tc>
          <w:tcPr>
            <w:tcW w:w="2695" w:type="dxa"/>
            <w:noWrap/>
          </w:tcPr>
          <w:p w14:paraId="0542BBAE" w14:textId="77777777" w:rsidR="00AF533C" w:rsidRDefault="00AF533C" w:rsidP="00812550">
            <w:pPr>
              <w:contextualSpacing/>
              <w:rPr>
                <w:rFonts w:cs="Arial"/>
              </w:rPr>
            </w:pPr>
            <w:r w:rsidRPr="00275823">
              <w:rPr>
                <w:rFonts w:cs="Arial"/>
              </w:rPr>
              <w:t>Profile</w:t>
            </w:r>
          </w:p>
          <w:p w14:paraId="6C26B1CA" w14:textId="77777777" w:rsidR="00AF533C" w:rsidRDefault="00AF533C" w:rsidP="00812550">
            <w:pPr>
              <w:contextualSpacing/>
              <w:rPr>
                <w:rFonts w:cs="Arial"/>
              </w:rPr>
            </w:pPr>
            <w:r>
              <w:rPr>
                <w:rFonts w:cs="Arial"/>
              </w:rPr>
              <w:t>Type:</w:t>
            </w:r>
          </w:p>
          <w:p w14:paraId="237F7956"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06E6F2F1" wp14:editId="6502C0CB">
                  <wp:extent cx="152400" cy="152400"/>
                  <wp:effectExtent l="0" t="0" r="0" b="0"/>
                  <wp:docPr id="162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506" w:type="dxa"/>
          </w:tcPr>
          <w:p w14:paraId="6C5EA1E5" w14:textId="77777777" w:rsidR="00AF533C" w:rsidRDefault="00AF533C" w:rsidP="00812550">
            <w:pPr>
              <w:rPr>
                <w:rFonts w:cs="Arial"/>
              </w:rPr>
            </w:pPr>
            <w:r>
              <w:rPr>
                <w:rFonts w:cs="Arial"/>
              </w:rPr>
              <w:t>Signal Description:</w:t>
            </w:r>
          </w:p>
          <w:p w14:paraId="0575BD3D" w14:textId="77777777" w:rsidR="00AF533C" w:rsidRDefault="00AF533C" w:rsidP="00812550">
            <w:pPr>
              <w:rPr>
                <w:rFonts w:cs="Arial"/>
              </w:rPr>
            </w:pPr>
            <w:r w:rsidRPr="00275823">
              <w:rPr>
                <w:rFonts w:cs="Arial"/>
              </w:rPr>
              <w:t>These values indicate which memory location to use for the accompanying operation being execute.</w:t>
            </w:r>
          </w:p>
          <w:p w14:paraId="10E98822" w14:textId="77777777" w:rsidR="00AF533C" w:rsidRDefault="00AF533C" w:rsidP="00812550">
            <w:pPr>
              <w:rPr>
                <w:rFonts w:cs="Arial"/>
              </w:rPr>
            </w:pPr>
          </w:p>
          <w:p w14:paraId="6A1831F4" w14:textId="77777777" w:rsidR="00AF533C" w:rsidRDefault="00AF533C" w:rsidP="00812550">
            <w:pPr>
              <w:rPr>
                <w:rFonts w:cs="Arial"/>
              </w:rPr>
            </w:pPr>
            <w:r>
              <w:rPr>
                <w:rFonts w:cs="Arial"/>
              </w:rPr>
              <w:t>Usage in Function:</w:t>
            </w:r>
          </w:p>
          <w:p w14:paraId="3D4140EC" w14:textId="77777777" w:rsidR="00AF533C" w:rsidRDefault="00AF533C" w:rsidP="00812550">
            <w:pPr>
              <w:rPr>
                <w:rFonts w:cs="Arial"/>
              </w:rPr>
            </w:pPr>
            <w:r>
              <w:rPr>
                <w:rFonts w:cs="Arial"/>
              </w:rPr>
              <w:t xml:space="preserve">Signal Description: </w:t>
            </w:r>
          </w:p>
          <w:p w14:paraId="0B646B10" w14:textId="77777777" w:rsidR="00AF533C" w:rsidRDefault="00AF533C" w:rsidP="00812550">
            <w:pPr>
              <w:rPr>
                <w:rFonts w:cs="Arial"/>
              </w:rPr>
            </w:pPr>
            <w:r>
              <w:rPr>
                <w:rFonts w:cs="Arial"/>
              </w:rPr>
              <w:t>Contains the memory location to be used in the settings update</w:t>
            </w:r>
          </w:p>
          <w:p w14:paraId="266C09AC" w14:textId="77777777" w:rsidR="00AF533C" w:rsidRDefault="00AF533C" w:rsidP="00812550">
            <w:pPr>
              <w:rPr>
                <w:rFonts w:cs="Arial"/>
              </w:rPr>
            </w:pPr>
          </w:p>
          <w:p w14:paraId="19BBE28E" w14:textId="77777777" w:rsidR="00AF533C" w:rsidRPr="0046598F" w:rsidRDefault="00AF533C" w:rsidP="00812550">
            <w:pPr>
              <w:rPr>
                <w:rFonts w:cs="Arial"/>
                <w:color w:val="000000"/>
              </w:rPr>
            </w:pPr>
            <w:r>
              <w:rPr>
                <w:rFonts w:cs="Arial"/>
                <w:color w:val="000000"/>
              </w:rPr>
              <w:t>Received from:</w:t>
            </w:r>
          </w:p>
          <w:p w14:paraId="57EF179C" w14:textId="77777777" w:rsidR="00AF533C" w:rsidRPr="00C8319B" w:rsidRDefault="00AF533C" w:rsidP="00812550">
            <w:pPr>
              <w:pStyle w:val="ListParagraph"/>
              <w:numPr>
                <w:ilvl w:val="0"/>
                <w:numId w:val="12"/>
              </w:numPr>
              <w:rPr>
                <w:rFonts w:cs="Arial"/>
              </w:rPr>
            </w:pPr>
            <w:r>
              <w:rPr>
                <w:noProof/>
              </w:rPr>
              <w:drawing>
                <wp:inline distT="0" distB="0" distL="0" distR="0" wp14:anchorId="35AB2342" wp14:editId="017469F5">
                  <wp:extent cx="152400" cy="152400"/>
                  <wp:effectExtent l="0" t="0" r="0" b="0"/>
                  <wp:docPr id="162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3e435067ac6c42cf0e26f4c4a89e32" w:history="1">
              <w:r>
                <w:rPr>
                  <w:rStyle w:val="Hyperlink"/>
                  <w:rFonts w:cs="Arial"/>
                </w:rPr>
                <w:t>Read Steering Current Position</w:t>
              </w:r>
            </w:hyperlink>
          </w:p>
        </w:tc>
      </w:tr>
    </w:tbl>
    <w:p w14:paraId="0F62F6B9" w14:textId="77777777" w:rsidR="00AF533C" w:rsidRDefault="00AF533C" w:rsidP="00AF533C">
      <w:pPr>
        <w:pStyle w:val="Heading4"/>
      </w:pPr>
      <w:r>
        <w:t>Logical Outputs</w:t>
      </w:r>
    </w:p>
    <w:p w14:paraId="629FCBCE" w14:textId="77777777" w:rsidR="00AF533C" w:rsidRDefault="00AF533C" w:rsidP="00AF533C">
      <w:pPr>
        <w:contextualSpacing/>
      </w:pPr>
    </w:p>
    <w:p w14:paraId="275A8B4F" w14:textId="77777777" w:rsidR="00AF533C" w:rsidRPr="00FF5F72" w:rsidRDefault="00AF533C" w:rsidP="00AF533C">
      <w:pPr>
        <w:contextualSpacing/>
        <w:rPr>
          <w:color w:val="A6A6A6" w:themeColor="background1" w:themeShade="A6"/>
        </w:rPr>
      </w:pPr>
      <w:r w:rsidRPr="00FF5F72">
        <w:rPr>
          <w:color w:val="A6A6A6" w:themeColor="background1" w:themeShade="A6"/>
        </w:rPr>
        <w:t>No Logical Outputs specified.</w:t>
      </w:r>
    </w:p>
    <w:p w14:paraId="579F17A3" w14:textId="77777777" w:rsidR="00AF533C" w:rsidRDefault="00AF533C" w:rsidP="00AF533C">
      <w:pPr>
        <w:pStyle w:val="Heading4"/>
      </w:pPr>
      <w:r>
        <w:t>Logical</w:t>
      </w:r>
      <w:r w:rsidRPr="00F15706">
        <w:t xml:space="preserve"> Parameters</w:t>
      </w:r>
    </w:p>
    <w:p w14:paraId="0D5A9C10" w14:textId="77777777" w:rsidR="00AF533C" w:rsidRDefault="00AF533C" w:rsidP="00AF533C"/>
    <w:p w14:paraId="6821CF1A" w14:textId="77777777" w:rsidR="00AF533C" w:rsidRDefault="00AF533C" w:rsidP="00AF533C">
      <w:r w:rsidRPr="005067FC">
        <w:rPr>
          <w:i/>
          <w:color w:val="A6A6A6" w:themeColor="background1" w:themeShade="A6"/>
        </w:rPr>
        <w:t>Not supported by MagicDraw report generation.</w:t>
      </w:r>
    </w:p>
    <w:p w14:paraId="7413089C" w14:textId="77777777" w:rsidR="00AF533C" w:rsidRDefault="00AF533C" w:rsidP="00AF533C">
      <w:pPr>
        <w:pStyle w:val="Heading3"/>
      </w:pPr>
      <w:r>
        <w:t>Function Modeling</w:t>
      </w:r>
    </w:p>
    <w:p w14:paraId="193E45A8" w14:textId="77777777" w:rsidR="00AF533C" w:rsidRPr="00C75AE5" w:rsidRDefault="00AF533C" w:rsidP="00AF533C"/>
    <w:p w14:paraId="0502F09D" w14:textId="77777777" w:rsidR="00AF533C" w:rsidRDefault="00AF533C" w:rsidP="00AF533C">
      <w:pPr>
        <w:pStyle w:val="Heading4"/>
        <w:numPr>
          <w:ilvl w:val="3"/>
          <w:numId w:val="4"/>
        </w:numPr>
      </w:pPr>
      <w:r>
        <w:t>Use Cases</w:t>
      </w:r>
    </w:p>
    <w:p w14:paraId="5CD55B73" w14:textId="77777777" w:rsidR="00AF533C" w:rsidRDefault="00AF533C" w:rsidP="00AF533C"/>
    <w:p w14:paraId="00222F43"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3A7BC0B5" w14:textId="77777777" w:rsidR="00AF533C" w:rsidRDefault="00AF533C" w:rsidP="00AF533C">
      <w:pPr>
        <w:pStyle w:val="Heading4"/>
        <w:numPr>
          <w:ilvl w:val="3"/>
          <w:numId w:val="4"/>
        </w:numPr>
      </w:pPr>
      <w:r>
        <w:t>State Charts / Activity Diagrams / Sequence Diagrams / Decision Tables</w:t>
      </w:r>
    </w:p>
    <w:p w14:paraId="389CAF68" w14:textId="77777777" w:rsidR="00AF533C" w:rsidRDefault="00AF533C" w:rsidP="00AF533C"/>
    <w:p w14:paraId="6E01EDDD" w14:textId="77777777" w:rsidR="00AF533C" w:rsidRDefault="00AF533C" w:rsidP="00AF533C">
      <w:pPr>
        <w:contextualSpacing/>
        <w:jc w:val="center"/>
      </w:pPr>
      <w:r>
        <w:rPr>
          <w:noProof/>
        </w:rPr>
        <w:lastRenderedPageBreak/>
        <w:drawing>
          <wp:inline distT="0" distB="0" distL="0" distR="0" wp14:anchorId="6A117A59" wp14:editId="3B8F97D4">
            <wp:extent cx="6466205" cy="4807648"/>
            <wp:effectExtent l="0" t="0" r="0" b="0"/>
            <wp:docPr id="1630" name="Picture -804178760.png" descr="-804178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804178760.png"/>
                    <pic:cNvPicPr/>
                  </pic:nvPicPr>
                  <pic:blipFill>
                    <a:blip r:embed="rId290" cstate="print"/>
                    <a:stretch>
                      <a:fillRect/>
                    </a:stretch>
                  </pic:blipFill>
                  <pic:spPr>
                    <a:xfrm>
                      <a:off x="0" y="0"/>
                      <a:ext cx="6466205" cy="4807648"/>
                    </a:xfrm>
                    <a:prstGeom prst="rect">
                      <a:avLst/>
                    </a:prstGeom>
                  </pic:spPr>
                </pic:pic>
              </a:graphicData>
            </a:graphic>
          </wp:inline>
        </w:drawing>
      </w:r>
    </w:p>
    <w:p w14:paraId="5B0F2341" w14:textId="77777777" w:rsidR="00AF533C" w:rsidRPr="00294100" w:rsidRDefault="00AF533C" w:rsidP="00AF533C">
      <w:pPr>
        <w:pStyle w:val="Caption"/>
      </w:pPr>
      <w:r w:rsidRPr="00BD03E8">
        <w:t xml:space="preserve">Figure </w:t>
      </w:r>
      <w:fldSimple w:instr=" SEQ Figure \* ARABIC ">
        <w:r>
          <w:rPr>
            <w:noProof/>
          </w:rPr>
          <w:t>3</w:t>
        </w:r>
      </w:fldSimple>
      <w:r w:rsidRPr="00BD03E8">
        <w:t>:</w:t>
      </w:r>
      <w:r>
        <w:t xml:space="preserve"> </w:t>
      </w:r>
      <w:r w:rsidRPr="00294100">
        <w:t>Store Steering Position</w:t>
      </w:r>
    </w:p>
    <w:p w14:paraId="6EC86B13" w14:textId="77777777" w:rsidR="00AF533C" w:rsidRPr="000A30CD" w:rsidRDefault="00AF533C" w:rsidP="00AF533C"/>
    <w:p w14:paraId="19C0986A" w14:textId="77777777" w:rsidR="00AF533C" w:rsidRPr="00834E12" w:rsidRDefault="00AF533C" w:rsidP="00AF533C"/>
    <w:p w14:paraId="0CA3CC30" w14:textId="77777777" w:rsidR="00AF533C" w:rsidRDefault="00AF533C" w:rsidP="00AF533C">
      <w:pPr>
        <w:pStyle w:val="Heading3"/>
      </w:pPr>
      <w:r>
        <w:t>Function Requirements</w:t>
      </w:r>
    </w:p>
    <w:p w14:paraId="02DD1154" w14:textId="77777777" w:rsidR="00AF533C" w:rsidRDefault="00AF533C" w:rsidP="00AF533C">
      <w:pPr>
        <w:pStyle w:val="Heading4"/>
      </w:pPr>
      <w:r>
        <w:t>Functional Requirements</w:t>
      </w:r>
    </w:p>
    <w:p w14:paraId="75EE665B" w14:textId="77777777" w:rsidR="00AF533C" w:rsidRDefault="00AF533C" w:rsidP="00AF533C">
      <w:pPr>
        <w:pStyle w:val="Heading5"/>
      </w:pPr>
      <w:r>
        <w:t>Normal Operation</w:t>
      </w:r>
    </w:p>
    <w:p w14:paraId="55D99CA8" w14:textId="77777777" w:rsidR="00AF533C" w:rsidRDefault="00AF533C" w:rsidP="00AF533C"/>
    <w:p w14:paraId="185BC3A8" w14:textId="77777777" w:rsidR="00AF533C" w:rsidRPr="0017445F" w:rsidRDefault="00AF533C" w:rsidP="00AF533C">
      <w:pPr>
        <w:pStyle w:val="RERequirement"/>
        <w:shd w:val="clear" w:color="auto" w:fill="F2F2F2" w:themeFill="background1" w:themeFillShade="F2"/>
      </w:pPr>
      <w:r>
        <w:t xml:space="preserve">103 Diagnostics - Technician 1 </w:t>
      </w:r>
    </w:p>
    <w:p w14:paraId="136DC9B8" w14:textId="77777777" w:rsidR="00AF533C" w:rsidRDefault="00AF533C" w:rsidP="00AF533C">
      <w:pPr>
        <w:rPr>
          <w:rFonts w:cs="Arial"/>
        </w:rPr>
      </w:pPr>
      <w:r>
        <w:rPr>
          <w:rFonts w:cs="Arial"/>
        </w:rPr>
        <w:t>When receiving a request to write from the Diagnostics System while in Diagnostic Mode the Classic Memory Settings System shall apply the request</w:t>
      </w:r>
    </w:p>
    <w:p w14:paraId="75E04878"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6845826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491F60"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AF533C" w:rsidRPr="00FD127C" w14:paraId="79DFF97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8DC7F"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FD29F" w14:textId="77777777" w:rsidR="00AF533C" w:rsidRDefault="00AF533C" w:rsidP="00812550"/>
        </w:tc>
      </w:tr>
      <w:tr w:rsidR="00AF533C" w:rsidRPr="00FD127C" w14:paraId="4F6216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27D63"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0FE21" w14:textId="77777777" w:rsidR="00AF533C" w:rsidRDefault="00AF533C" w:rsidP="00812550"/>
        </w:tc>
      </w:tr>
      <w:tr w:rsidR="00AF533C" w:rsidRPr="00FD127C" w14:paraId="7288F18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7DB8B"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E1F71" w14:textId="77777777" w:rsidR="00AF533C" w:rsidRDefault="00AF533C" w:rsidP="00812550"/>
        </w:tc>
      </w:tr>
      <w:tr w:rsidR="00AF533C" w:rsidRPr="00FD127C" w14:paraId="326AB34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63487"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9D990"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C3DD5"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BCEA05" w14:textId="77777777" w:rsidR="00AF533C" w:rsidRDefault="00AF533C" w:rsidP="00812550"/>
        </w:tc>
      </w:tr>
      <w:tr w:rsidR="00AF533C" w:rsidRPr="00FD127C" w14:paraId="5E61C31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BC4F7"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01757"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EC069C0" wp14:editId="06A5940A">
                  <wp:extent cx="152400" cy="152400"/>
                  <wp:effectExtent l="0" t="0" r="0" b="0"/>
                  <wp:docPr id="163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3C35C0"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E6FC16" w14:textId="77777777" w:rsidR="00AF533C" w:rsidRDefault="00AF533C" w:rsidP="00812550"/>
        </w:tc>
      </w:tr>
      <w:tr w:rsidR="00AF533C" w:rsidRPr="00FD127C" w14:paraId="3C027BAC"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52C4E"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0190F6"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32B67"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4AF9D"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1DF6A"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B4ED5A" w14:textId="77777777" w:rsidR="00AF533C" w:rsidRDefault="00AF533C" w:rsidP="00812550"/>
        </w:tc>
      </w:tr>
      <w:tr w:rsidR="00AF533C" w:rsidRPr="00FD127C" w14:paraId="5899C67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4F577E" w14:textId="77777777" w:rsidR="00AF533C" w:rsidRPr="00FD127C" w:rsidRDefault="002E13E1" w:rsidP="00812550">
            <w:pPr>
              <w:rPr>
                <w:rFonts w:cs="Arial"/>
                <w:bCs/>
                <w:color w:val="808080" w:themeColor="background1" w:themeShade="80"/>
                <w:sz w:val="16"/>
                <w:szCs w:val="14"/>
              </w:rPr>
            </w:pPr>
            <w:hyperlink r:id="rId291"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C46BA"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2321F"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5FE96C" w14:textId="77777777" w:rsidR="00AF533C" w:rsidRDefault="00AF533C" w:rsidP="00AF533C"/>
    <w:p w14:paraId="608AA96D" w14:textId="77777777" w:rsidR="00AF533C" w:rsidRPr="0017445F" w:rsidRDefault="00AF533C" w:rsidP="00AF533C">
      <w:pPr>
        <w:pStyle w:val="RERequirement"/>
        <w:shd w:val="clear" w:color="auto" w:fill="F2F2F2" w:themeFill="background1" w:themeFillShade="F2"/>
      </w:pPr>
      <w:r>
        <w:t>104 Diagnostics - Technician 2</w:t>
      </w:r>
    </w:p>
    <w:p w14:paraId="4292A898" w14:textId="77777777" w:rsidR="00AF533C" w:rsidRDefault="00AF533C" w:rsidP="00AF533C">
      <w:pPr>
        <w:rPr>
          <w:rFonts w:cs="Arial"/>
        </w:rPr>
      </w:pPr>
      <w:r>
        <w:rPr>
          <w:rFonts w:cs="Arial"/>
        </w:rPr>
        <w:lastRenderedPageBreak/>
        <w:t>When receiving a request to write from the Diagnostics System while in Diagnostic Mode the Easy Entry Easy Exit System shall apply the request</w:t>
      </w:r>
    </w:p>
    <w:p w14:paraId="0F5A9B93"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3681E85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F0D67"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AF533C" w:rsidRPr="00FD127C" w14:paraId="77BC70B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ADC65"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5EE87" w14:textId="77777777" w:rsidR="00AF533C" w:rsidRDefault="00AF533C" w:rsidP="00812550"/>
        </w:tc>
      </w:tr>
      <w:tr w:rsidR="00AF533C" w:rsidRPr="00FD127C" w14:paraId="0A9C0B1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D9EE9"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6168E" w14:textId="77777777" w:rsidR="00AF533C" w:rsidRDefault="00AF533C" w:rsidP="00812550"/>
        </w:tc>
      </w:tr>
      <w:tr w:rsidR="00AF533C" w:rsidRPr="00FD127C" w14:paraId="08D519C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36D52"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59A16" w14:textId="77777777" w:rsidR="00AF533C" w:rsidRDefault="00AF533C" w:rsidP="00812550"/>
        </w:tc>
      </w:tr>
      <w:tr w:rsidR="00AF533C" w:rsidRPr="00FD127C" w14:paraId="1892A6C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AD4AF"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E4545"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4401B"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C360F" w14:textId="77777777" w:rsidR="00AF533C" w:rsidRDefault="00AF533C" w:rsidP="00812550"/>
        </w:tc>
      </w:tr>
      <w:tr w:rsidR="00AF533C" w:rsidRPr="00FD127C" w14:paraId="02347D1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60002"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B1807"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92CFA55" wp14:editId="6D8C5948">
                  <wp:extent cx="152400" cy="152400"/>
                  <wp:effectExtent l="0" t="0" r="0" b="0"/>
                  <wp:docPr id="163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5B370"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1A2F0" w14:textId="77777777" w:rsidR="00AF533C" w:rsidRDefault="00AF533C" w:rsidP="00812550"/>
        </w:tc>
      </w:tr>
      <w:tr w:rsidR="00AF533C" w:rsidRPr="00FD127C" w14:paraId="1028FC4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FEC7E"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107166"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B1571"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2838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0C3558"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675B5E" w14:textId="77777777" w:rsidR="00AF533C" w:rsidRDefault="00AF533C" w:rsidP="00812550"/>
        </w:tc>
      </w:tr>
      <w:tr w:rsidR="00AF533C" w:rsidRPr="00FD127C" w14:paraId="77E5FCF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63863E" w14:textId="77777777" w:rsidR="00AF533C" w:rsidRPr="00FD127C" w:rsidRDefault="002E13E1" w:rsidP="00812550">
            <w:pPr>
              <w:rPr>
                <w:rFonts w:cs="Arial"/>
                <w:bCs/>
                <w:color w:val="808080" w:themeColor="background1" w:themeShade="80"/>
                <w:sz w:val="16"/>
                <w:szCs w:val="14"/>
              </w:rPr>
            </w:pPr>
            <w:hyperlink r:id="rId292"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1A674"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FB973E"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266898" w14:textId="77777777" w:rsidR="00AF533C" w:rsidRDefault="00AF533C" w:rsidP="00AF533C"/>
    <w:p w14:paraId="5587798A" w14:textId="77777777" w:rsidR="00AF533C" w:rsidRPr="0017445F" w:rsidRDefault="00AF533C" w:rsidP="00AF533C">
      <w:pPr>
        <w:pStyle w:val="RERequirement"/>
        <w:shd w:val="clear" w:color="auto" w:fill="F2F2F2" w:themeFill="background1" w:themeFillShade="F2"/>
      </w:pPr>
      <w:r>
        <w:t>105 Diagnostics - Technician 3</w:t>
      </w:r>
    </w:p>
    <w:p w14:paraId="494E99AB" w14:textId="77777777" w:rsidR="00AF533C" w:rsidRDefault="00AF533C" w:rsidP="00AF533C">
      <w:pPr>
        <w:rPr>
          <w:rFonts w:cs="Arial"/>
        </w:rPr>
      </w:pPr>
      <w:r>
        <w:rPr>
          <w:rFonts w:cs="Arial"/>
        </w:rPr>
        <w:t>When receiving a request to read from the Diagnostics System while in Diagnostic Mode the Classic Memory Settings System shall send the requested data</w:t>
      </w:r>
    </w:p>
    <w:p w14:paraId="676A1C98"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32BF322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7ED80"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AF533C" w:rsidRPr="00FD127C" w14:paraId="05B671C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2BB62"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B7C8F" w14:textId="77777777" w:rsidR="00AF533C" w:rsidRDefault="00AF533C" w:rsidP="00812550"/>
        </w:tc>
      </w:tr>
      <w:tr w:rsidR="00AF533C" w:rsidRPr="00FD127C" w14:paraId="12EDFFA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70A53"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3ECBE" w14:textId="77777777" w:rsidR="00AF533C" w:rsidRDefault="00AF533C" w:rsidP="00812550"/>
        </w:tc>
      </w:tr>
      <w:tr w:rsidR="00AF533C" w:rsidRPr="00FD127C" w14:paraId="2F1394C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58036"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46996" w14:textId="77777777" w:rsidR="00AF533C" w:rsidRDefault="00AF533C" w:rsidP="00812550"/>
        </w:tc>
      </w:tr>
      <w:tr w:rsidR="00AF533C" w:rsidRPr="00FD127C" w14:paraId="4E775C7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E9438"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8F599"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2AC79"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F7925" w14:textId="77777777" w:rsidR="00AF533C" w:rsidRDefault="00AF533C" w:rsidP="00812550"/>
        </w:tc>
      </w:tr>
      <w:tr w:rsidR="00AF533C" w:rsidRPr="00FD127C" w14:paraId="00ACFD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2AA14"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3963C"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C4A0728" wp14:editId="7F0167DD">
                  <wp:extent cx="152400" cy="152400"/>
                  <wp:effectExtent l="0" t="0" r="0" b="0"/>
                  <wp:docPr id="163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0754E3"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50612F" w14:textId="77777777" w:rsidR="00AF533C" w:rsidRDefault="00AF533C" w:rsidP="00812550"/>
        </w:tc>
      </w:tr>
      <w:tr w:rsidR="00AF533C" w:rsidRPr="00FD127C" w14:paraId="3F01EB8D"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71DC3"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5D6415"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55F58"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78FBC"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1CDD3"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121023" w14:textId="77777777" w:rsidR="00AF533C" w:rsidRDefault="00AF533C" w:rsidP="00812550"/>
        </w:tc>
      </w:tr>
      <w:tr w:rsidR="00AF533C" w:rsidRPr="00FD127C" w14:paraId="0755F36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B65C16" w14:textId="77777777" w:rsidR="00AF533C" w:rsidRPr="00FD127C" w:rsidRDefault="002E13E1" w:rsidP="00812550">
            <w:pPr>
              <w:rPr>
                <w:rFonts w:cs="Arial"/>
                <w:bCs/>
                <w:color w:val="808080" w:themeColor="background1" w:themeShade="80"/>
                <w:sz w:val="16"/>
                <w:szCs w:val="14"/>
              </w:rPr>
            </w:pPr>
            <w:hyperlink r:id="rId293"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F785FE"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C3E7B"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66FCBA" w14:textId="77777777" w:rsidR="00AF533C" w:rsidRDefault="00AF533C" w:rsidP="00AF533C"/>
    <w:p w14:paraId="14FA244B" w14:textId="77777777" w:rsidR="00AF533C" w:rsidRPr="0017445F" w:rsidRDefault="00AF533C" w:rsidP="00AF533C">
      <w:pPr>
        <w:pStyle w:val="RERequirement"/>
        <w:shd w:val="clear" w:color="auto" w:fill="F2F2F2" w:themeFill="background1" w:themeFillShade="F2"/>
      </w:pPr>
      <w:r>
        <w:t>106 Diagnostics - Technician 4</w:t>
      </w:r>
    </w:p>
    <w:p w14:paraId="5B4F17FA" w14:textId="77777777" w:rsidR="00AF533C" w:rsidRDefault="00AF533C" w:rsidP="00AF533C">
      <w:pPr>
        <w:rPr>
          <w:rFonts w:cs="Arial"/>
        </w:rPr>
      </w:pPr>
      <w:r>
        <w:rPr>
          <w:rFonts w:cs="Arial"/>
        </w:rPr>
        <w:t>When receiving a request to read from the Diagnostics System while in Diagnostic Mode the Easy Entry Easy Exit System shall send the requested data</w:t>
      </w:r>
    </w:p>
    <w:p w14:paraId="0457BDA5"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3A805F53"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32507"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AF533C" w:rsidRPr="00FD127C" w14:paraId="3A52B60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5CE90"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25B3B" w14:textId="77777777" w:rsidR="00AF533C" w:rsidRDefault="00AF533C" w:rsidP="00812550"/>
        </w:tc>
      </w:tr>
      <w:tr w:rsidR="00AF533C" w:rsidRPr="00FD127C" w14:paraId="1DDCC13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D40D3"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C86D1" w14:textId="77777777" w:rsidR="00AF533C" w:rsidRDefault="00AF533C" w:rsidP="00812550"/>
        </w:tc>
      </w:tr>
      <w:tr w:rsidR="00AF533C" w:rsidRPr="00FD127C" w14:paraId="6863D9E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C304B"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58FA0" w14:textId="77777777" w:rsidR="00AF533C" w:rsidRDefault="00AF533C" w:rsidP="00812550"/>
        </w:tc>
      </w:tr>
      <w:tr w:rsidR="00AF533C" w:rsidRPr="00FD127C" w14:paraId="47CAAB0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C02AE"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FC625"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9159BA"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BF7B6" w14:textId="77777777" w:rsidR="00AF533C" w:rsidRDefault="00AF533C" w:rsidP="00812550"/>
        </w:tc>
      </w:tr>
      <w:tr w:rsidR="00AF533C" w:rsidRPr="00FD127C" w14:paraId="54D351C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F0D72"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39E36"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3FA7D6C" wp14:editId="6BAA870D">
                  <wp:extent cx="152400" cy="152400"/>
                  <wp:effectExtent l="0" t="0" r="0" b="0"/>
                  <wp:docPr id="163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9689D"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0F3790" w14:textId="77777777" w:rsidR="00AF533C" w:rsidRDefault="00AF533C" w:rsidP="00812550"/>
        </w:tc>
      </w:tr>
      <w:tr w:rsidR="00AF533C" w:rsidRPr="00FD127C" w14:paraId="6420169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4F730"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BBD99B"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8021A"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55D69"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D674D"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E0CCDC" w14:textId="77777777" w:rsidR="00AF533C" w:rsidRDefault="00AF533C" w:rsidP="00812550"/>
        </w:tc>
      </w:tr>
      <w:tr w:rsidR="00AF533C" w:rsidRPr="00FD127C" w14:paraId="3559601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0FBD08" w14:textId="77777777" w:rsidR="00AF533C" w:rsidRPr="00FD127C" w:rsidRDefault="002E13E1" w:rsidP="00812550">
            <w:pPr>
              <w:rPr>
                <w:rFonts w:cs="Arial"/>
                <w:bCs/>
                <w:color w:val="808080" w:themeColor="background1" w:themeShade="80"/>
                <w:sz w:val="16"/>
                <w:szCs w:val="14"/>
              </w:rPr>
            </w:pPr>
            <w:hyperlink r:id="rId294"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D3A063"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BCF6EA"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C7966A" w14:textId="77777777" w:rsidR="00AF533C" w:rsidRDefault="00AF533C" w:rsidP="00AF533C"/>
    <w:p w14:paraId="43E22E5C" w14:textId="77777777" w:rsidR="00AF533C" w:rsidRDefault="00AF533C" w:rsidP="00AF533C">
      <w:pPr>
        <w:pStyle w:val="Heading5"/>
      </w:pPr>
      <w:r>
        <w:t>Error Handling</w:t>
      </w:r>
    </w:p>
    <w:p w14:paraId="57194EB2" w14:textId="77777777" w:rsidR="00AF533C" w:rsidRDefault="00AF533C" w:rsidP="00AF533C"/>
    <w:p w14:paraId="00ECE340" w14:textId="77777777" w:rsidR="00AF533C" w:rsidRDefault="00AF533C" w:rsidP="00AF533C">
      <w:pPr>
        <w:rPr>
          <w:color w:val="A6A6A6" w:themeColor="background1" w:themeShade="A6"/>
        </w:rPr>
      </w:pPr>
      <w:r>
        <w:rPr>
          <w:color w:val="A6A6A6" w:themeColor="background1" w:themeShade="A6"/>
        </w:rPr>
        <w:t>No Error Handling Requirements specified.</w:t>
      </w:r>
    </w:p>
    <w:p w14:paraId="1AD6C6E6" w14:textId="77777777" w:rsidR="00AF533C" w:rsidRDefault="00AF533C" w:rsidP="00AF533C">
      <w:pPr>
        <w:pStyle w:val="Heading4"/>
      </w:pPr>
      <w:r>
        <w:t>Non-Functional Requirements</w:t>
      </w:r>
    </w:p>
    <w:p w14:paraId="3C992552" w14:textId="77777777" w:rsidR="00AF533C" w:rsidRDefault="00AF533C" w:rsidP="00AF533C"/>
    <w:p w14:paraId="5A398FDE" w14:textId="77777777" w:rsidR="00AF533C" w:rsidRDefault="00AF533C" w:rsidP="00AF533C">
      <w:pPr>
        <w:rPr>
          <w:color w:val="A6A6A6" w:themeColor="background1" w:themeShade="A6"/>
        </w:rPr>
      </w:pPr>
      <w:r>
        <w:rPr>
          <w:color w:val="A6A6A6" w:themeColor="background1" w:themeShade="A6"/>
        </w:rPr>
        <w:t>No Non-Functional Requirements specified.</w:t>
      </w:r>
    </w:p>
    <w:p w14:paraId="6D512E55" w14:textId="77777777" w:rsidR="00AF533C" w:rsidRDefault="00AF533C" w:rsidP="00AF533C">
      <w:pPr>
        <w:pStyle w:val="Heading4"/>
      </w:pPr>
      <w:r>
        <w:t>Functional Safety Requirements</w:t>
      </w:r>
    </w:p>
    <w:p w14:paraId="5E6B684A" w14:textId="77777777" w:rsidR="00AF533C" w:rsidRDefault="00AF533C" w:rsidP="00AF533C">
      <w:pPr>
        <w:rPr>
          <w:highlight w:val="yellow"/>
        </w:rPr>
      </w:pPr>
    </w:p>
    <w:p w14:paraId="598CD0FF" w14:textId="77777777" w:rsidR="00AF533C" w:rsidRDefault="00AF533C" w:rsidP="00AF533C">
      <w:pPr>
        <w:rPr>
          <w:color w:val="A6A6A6" w:themeColor="background1" w:themeShade="A6"/>
        </w:rPr>
      </w:pPr>
      <w:r>
        <w:rPr>
          <w:color w:val="A6A6A6" w:themeColor="background1" w:themeShade="A6"/>
        </w:rPr>
        <w:t>No Functional Safety Requirements specified.</w:t>
      </w:r>
    </w:p>
    <w:p w14:paraId="0A3AB8FB" w14:textId="77777777" w:rsidR="00AF533C" w:rsidRDefault="00AF533C" w:rsidP="00AF533C">
      <w:pPr>
        <w:pStyle w:val="Heading5"/>
      </w:pPr>
      <w:r>
        <w:t>ASIL Decomposition of Functional Safety Requirements</w:t>
      </w:r>
    </w:p>
    <w:p w14:paraId="09D72FB5" w14:textId="77777777" w:rsidR="00AF533C" w:rsidRDefault="00AF533C" w:rsidP="00AF533C">
      <w:pPr>
        <w:pStyle w:val="NoSpacing"/>
      </w:pPr>
    </w:p>
    <w:p w14:paraId="1F4DE0E9" w14:textId="77777777" w:rsidR="00AF533C" w:rsidRDefault="00AF533C" w:rsidP="00AF533C">
      <w:pPr>
        <w:pStyle w:val="NoSpacing"/>
      </w:pPr>
    </w:p>
    <w:p w14:paraId="09BA204B" w14:textId="77777777" w:rsidR="00AF533C" w:rsidRDefault="00AF533C" w:rsidP="00AF533C">
      <w:pPr>
        <w:pStyle w:val="NoSpacing"/>
        <w:rPr>
          <w:color w:val="A6A6A6" w:themeColor="background1" w:themeShade="A6"/>
        </w:rPr>
      </w:pPr>
      <w:r>
        <w:rPr>
          <w:color w:val="A6A6A6" w:themeColor="background1" w:themeShade="A6"/>
        </w:rPr>
        <w:t>No Functional Safety Requirements with ASIL Decompositions specified.</w:t>
      </w:r>
    </w:p>
    <w:p w14:paraId="447581F6" w14:textId="77777777" w:rsidR="00AF533C" w:rsidRDefault="00AF533C" w:rsidP="00AF533C">
      <w:pPr>
        <w:pStyle w:val="Heading4"/>
      </w:pPr>
      <w:r>
        <w:lastRenderedPageBreak/>
        <w:t>Other Requirements</w:t>
      </w:r>
    </w:p>
    <w:p w14:paraId="6B07945B" w14:textId="77777777" w:rsidR="00AF533C" w:rsidRDefault="00AF533C" w:rsidP="00AF533C">
      <w:pPr>
        <w:pStyle w:val="Heading5"/>
      </w:pPr>
      <w:r>
        <w:t>Design Requirements</w:t>
      </w:r>
    </w:p>
    <w:p w14:paraId="1CD346AB" w14:textId="77777777" w:rsidR="00AF533C" w:rsidRDefault="00AF533C" w:rsidP="00AF533C"/>
    <w:p w14:paraId="704ADF44" w14:textId="77777777" w:rsidR="00AF533C" w:rsidRDefault="00AF533C" w:rsidP="00AF533C">
      <w:pPr>
        <w:rPr>
          <w:color w:val="A6A6A6" w:themeColor="background1" w:themeShade="A6"/>
        </w:rPr>
      </w:pPr>
      <w:r>
        <w:rPr>
          <w:color w:val="A6A6A6" w:themeColor="background1" w:themeShade="A6"/>
        </w:rPr>
        <w:t>No Design Requirements specified.</w:t>
      </w:r>
    </w:p>
    <w:p w14:paraId="0364290B" w14:textId="77777777" w:rsidR="00AF533C" w:rsidRDefault="00AF533C" w:rsidP="00AF533C">
      <w:pPr>
        <w:pStyle w:val="Heading4"/>
      </w:pPr>
      <w:r>
        <w:t>Uncategorized Requirements</w:t>
      </w:r>
    </w:p>
    <w:p w14:paraId="34874FDB" w14:textId="77777777" w:rsidR="00AF533C" w:rsidRDefault="00AF533C" w:rsidP="00AF533C"/>
    <w:p w14:paraId="460F5BA0" w14:textId="77777777" w:rsidR="00AF533C" w:rsidRPr="0017445F" w:rsidRDefault="00AF533C" w:rsidP="00AF533C">
      <w:pPr>
        <w:pStyle w:val="RERequirement"/>
        <w:shd w:val="clear" w:color="auto" w:fill="F2F2F2" w:themeFill="background1" w:themeFillShade="F2"/>
      </w:pPr>
      <w:r>
        <w:t>94 Personalization - Memory Location Settings 1</w:t>
      </w:r>
    </w:p>
    <w:p w14:paraId="563AE583" w14:textId="77777777" w:rsidR="00AF533C" w:rsidRDefault="00AF533C" w:rsidP="00AF533C">
      <w:pPr>
        <w:rPr>
          <w:rFonts w:cs="Arial"/>
        </w:rPr>
      </w:pPr>
      <w:r>
        <w:rPr>
          <w:rFonts w:cs="Arial"/>
        </w:rPr>
        <w:t>Classic Memory shall provide only one set of positional settings per memory location per memory commodity</w:t>
      </w:r>
    </w:p>
    <w:p w14:paraId="2C83AB02"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1C5C4952"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42C17"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AF533C" w:rsidRPr="00FD127C" w14:paraId="0710679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595E6"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45A7F" w14:textId="77777777" w:rsidR="00AF533C" w:rsidRDefault="00AF533C" w:rsidP="00812550"/>
        </w:tc>
      </w:tr>
      <w:tr w:rsidR="00AF533C" w:rsidRPr="00FD127C" w14:paraId="7BAFF77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3FC0E"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96EE3" w14:textId="77777777" w:rsidR="00AF533C" w:rsidRDefault="00AF533C" w:rsidP="00812550"/>
        </w:tc>
      </w:tr>
      <w:tr w:rsidR="00AF533C" w:rsidRPr="00FD127C" w14:paraId="4D95201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4A95B"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1D2EA" w14:textId="77777777" w:rsidR="00AF533C" w:rsidRDefault="00AF533C" w:rsidP="00812550"/>
        </w:tc>
      </w:tr>
      <w:tr w:rsidR="00AF533C" w:rsidRPr="00FD127C" w14:paraId="7124D8D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CFE53"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5AC8A"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A903AD"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FEB9A6" w14:textId="77777777" w:rsidR="00AF533C" w:rsidRDefault="00AF533C" w:rsidP="00812550"/>
        </w:tc>
      </w:tr>
      <w:tr w:rsidR="00AF533C" w:rsidRPr="00FD127C" w14:paraId="6548A42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E96A7"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65E82"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80BF071" wp14:editId="4D13D61F">
                  <wp:extent cx="152400" cy="152400"/>
                  <wp:effectExtent l="0" t="0" r="0" b="0"/>
                  <wp:docPr id="164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6472E5"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8BAF2" w14:textId="77777777" w:rsidR="00AF533C" w:rsidRDefault="00AF533C" w:rsidP="00812550"/>
        </w:tc>
      </w:tr>
      <w:tr w:rsidR="00AF533C" w:rsidRPr="00FD127C" w14:paraId="7197EC73"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DC4D5"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04EB5C"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5E2F2"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00C11"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BE430"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DC128" w14:textId="77777777" w:rsidR="00AF533C" w:rsidRDefault="00AF533C" w:rsidP="00812550"/>
        </w:tc>
      </w:tr>
      <w:tr w:rsidR="00AF533C" w:rsidRPr="00FD127C" w14:paraId="1E02071C"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56FE92" w14:textId="77777777" w:rsidR="00AF533C" w:rsidRPr="00FD127C" w:rsidRDefault="002E13E1" w:rsidP="00812550">
            <w:pPr>
              <w:rPr>
                <w:rFonts w:cs="Arial"/>
                <w:bCs/>
                <w:color w:val="808080" w:themeColor="background1" w:themeShade="80"/>
                <w:sz w:val="16"/>
                <w:szCs w:val="14"/>
              </w:rPr>
            </w:pPr>
            <w:hyperlink r:id="rId295"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11E8C"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ADD645"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D78255" w14:textId="77777777" w:rsidR="00AF533C" w:rsidRDefault="00AF533C" w:rsidP="00AF533C"/>
    <w:p w14:paraId="3CAFC375" w14:textId="77777777" w:rsidR="00AF533C" w:rsidRPr="0017445F" w:rsidRDefault="00AF533C" w:rsidP="00AF533C">
      <w:pPr>
        <w:pStyle w:val="RERequirement"/>
        <w:shd w:val="clear" w:color="auto" w:fill="F2F2F2" w:themeFill="background1" w:themeFillShade="F2"/>
      </w:pPr>
      <w:r>
        <w:t>98 Memory Seat - Memory Locations 1</w:t>
      </w:r>
    </w:p>
    <w:p w14:paraId="3DEA2B68" w14:textId="77777777" w:rsidR="00AF533C" w:rsidRDefault="00AF533C" w:rsidP="00AF533C">
      <w:pPr>
        <w:rPr>
          <w:rFonts w:cs="Arial"/>
        </w:rPr>
      </w:pPr>
      <w:r>
        <w:rPr>
          <w:rFonts w:cs="Arial"/>
        </w:rPr>
        <w:t>Classic Memory shall provide up to 4 memory locations per user</w:t>
      </w:r>
    </w:p>
    <w:p w14:paraId="5B900EB2"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06A2D49C"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09B4E"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AF533C" w:rsidRPr="00FD127C" w14:paraId="03EE851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30CE9"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30EE0" w14:textId="77777777" w:rsidR="00AF533C" w:rsidRDefault="00AF533C" w:rsidP="00812550"/>
        </w:tc>
      </w:tr>
      <w:tr w:rsidR="00AF533C" w:rsidRPr="00FD127C" w14:paraId="7E9E044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7565ED"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41E5F" w14:textId="77777777" w:rsidR="00AF533C" w:rsidRDefault="00AF533C" w:rsidP="00812550"/>
        </w:tc>
      </w:tr>
      <w:tr w:rsidR="00AF533C" w:rsidRPr="00FD127C" w14:paraId="5030AED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78CA9"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BF9F3" w14:textId="77777777" w:rsidR="00AF533C" w:rsidRDefault="00AF533C" w:rsidP="00812550"/>
        </w:tc>
      </w:tr>
      <w:tr w:rsidR="00AF533C" w:rsidRPr="00FD127C" w14:paraId="14166F7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0B749"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46068"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35D69"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340B7" w14:textId="77777777" w:rsidR="00AF533C" w:rsidRDefault="00AF533C" w:rsidP="00812550"/>
        </w:tc>
      </w:tr>
      <w:tr w:rsidR="00AF533C" w:rsidRPr="00FD127C" w14:paraId="5CC0D09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F10E8"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8649B"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D0A5083" wp14:editId="5FBF5E9F">
                  <wp:extent cx="152400" cy="152400"/>
                  <wp:effectExtent l="0" t="0" r="0" b="0"/>
                  <wp:docPr id="164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85D5B"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25E19" w14:textId="77777777" w:rsidR="00AF533C" w:rsidRDefault="00AF533C" w:rsidP="00812550"/>
        </w:tc>
      </w:tr>
      <w:tr w:rsidR="00AF533C" w:rsidRPr="00FD127C" w14:paraId="6BC1CBDB"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F96E2"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C4E5E"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74623"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A8C52"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61D4D"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CEE206" w14:textId="77777777" w:rsidR="00AF533C" w:rsidRDefault="00AF533C" w:rsidP="00812550"/>
        </w:tc>
      </w:tr>
      <w:tr w:rsidR="00AF533C" w:rsidRPr="00FD127C" w14:paraId="5CF6B8E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B67BEF" w14:textId="77777777" w:rsidR="00AF533C" w:rsidRPr="00FD127C" w:rsidRDefault="002E13E1" w:rsidP="00812550">
            <w:pPr>
              <w:rPr>
                <w:rFonts w:cs="Arial"/>
                <w:bCs/>
                <w:color w:val="808080" w:themeColor="background1" w:themeShade="80"/>
                <w:sz w:val="16"/>
                <w:szCs w:val="14"/>
              </w:rPr>
            </w:pPr>
            <w:hyperlink r:id="rId296"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D3E89"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150F3E"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216286" w14:textId="77777777" w:rsidR="00AF533C" w:rsidRDefault="00AF533C" w:rsidP="00AF533C"/>
    <w:p w14:paraId="1BCD5CEA" w14:textId="77777777" w:rsidR="00AF533C" w:rsidRPr="0017445F" w:rsidRDefault="00AF533C" w:rsidP="00AF533C">
      <w:pPr>
        <w:pStyle w:val="RERequirement"/>
        <w:shd w:val="clear" w:color="auto" w:fill="F2F2F2" w:themeFill="background1" w:themeFillShade="F2"/>
      </w:pPr>
      <w:r>
        <w:t>101 Memory Steering Column - Settings 1</w:t>
      </w:r>
    </w:p>
    <w:p w14:paraId="30723342" w14:textId="77777777" w:rsidR="00AF533C" w:rsidRDefault="00AF533C" w:rsidP="00AF533C">
      <w:pPr>
        <w:rPr>
          <w:rFonts w:cs="Arial"/>
        </w:rPr>
      </w:pPr>
      <w:r>
        <w:rPr>
          <w:rFonts w:cs="Arial"/>
        </w:rPr>
        <w:t>Where Power Tilt/Telescoping Memory column is supported, then the Classic Memory feature shall include positional settings for the Memory Steering Column</w:t>
      </w:r>
    </w:p>
    <w:p w14:paraId="28254052"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7354108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15F5C"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101</w:t>
            </w:r>
          </w:p>
        </w:tc>
      </w:tr>
      <w:tr w:rsidR="00AF533C" w:rsidRPr="00FD127C" w14:paraId="457C782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0B0F83"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F1A2F" w14:textId="77777777" w:rsidR="00AF533C" w:rsidRDefault="00AF533C" w:rsidP="00812550"/>
        </w:tc>
      </w:tr>
      <w:tr w:rsidR="00AF533C" w:rsidRPr="00FD127C" w14:paraId="170142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B6755"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813ED" w14:textId="77777777" w:rsidR="00AF533C" w:rsidRDefault="00AF533C" w:rsidP="00812550"/>
        </w:tc>
      </w:tr>
      <w:tr w:rsidR="00AF533C" w:rsidRPr="00FD127C" w14:paraId="5B8B2C9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141C7"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52578" w14:textId="77777777" w:rsidR="00AF533C" w:rsidRDefault="00AF533C" w:rsidP="00812550"/>
        </w:tc>
      </w:tr>
      <w:tr w:rsidR="00AF533C" w:rsidRPr="00FD127C" w14:paraId="61A7830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A2E9E"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B18C0"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13DD0"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FD3A03" w14:textId="77777777" w:rsidR="00AF533C" w:rsidRDefault="00AF533C" w:rsidP="00812550"/>
        </w:tc>
      </w:tr>
      <w:tr w:rsidR="00AF533C" w:rsidRPr="00FD127C" w14:paraId="619A022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B23CC"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92B0B"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B9DD9F8" wp14:editId="01BFE1A1">
                  <wp:extent cx="152400" cy="152400"/>
                  <wp:effectExtent l="0" t="0" r="0" b="0"/>
                  <wp:docPr id="164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Feature_Req_71 Memory Steering Column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5080F"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C2F0BA" w14:textId="77777777" w:rsidR="00AF533C" w:rsidRDefault="00AF533C" w:rsidP="00812550"/>
        </w:tc>
      </w:tr>
      <w:tr w:rsidR="00AF533C" w:rsidRPr="00FD127C" w14:paraId="2C39D5A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0C823"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1AD53B"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335A4"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D9C2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BB019"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F9091" w14:textId="77777777" w:rsidR="00AF533C" w:rsidRDefault="00AF533C" w:rsidP="00812550"/>
        </w:tc>
      </w:tr>
      <w:tr w:rsidR="00AF533C" w:rsidRPr="00FD127C" w14:paraId="18A2676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C7473B" w14:textId="77777777" w:rsidR="00AF533C" w:rsidRPr="00FD127C" w:rsidRDefault="002E13E1" w:rsidP="00812550">
            <w:pPr>
              <w:rPr>
                <w:rFonts w:cs="Arial"/>
                <w:bCs/>
                <w:color w:val="808080" w:themeColor="background1" w:themeShade="80"/>
                <w:sz w:val="16"/>
                <w:szCs w:val="14"/>
              </w:rPr>
            </w:pPr>
            <w:hyperlink r:id="rId297"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04862B"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BCA07"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65B3BC" w14:textId="393F8B7F" w:rsidR="00AF533C" w:rsidRDefault="00AF533C" w:rsidP="00AF533C"/>
    <w:p w14:paraId="55D74ED8" w14:textId="77777777" w:rsidR="00AF533C" w:rsidRDefault="00AF533C" w:rsidP="00AF533C"/>
    <w:p w14:paraId="3E70C73B" w14:textId="77777777" w:rsidR="00AF533C" w:rsidRDefault="00AF533C" w:rsidP="00AF533C">
      <w:pPr>
        <w:pStyle w:val="Heading2"/>
        <w:numPr>
          <w:ilvl w:val="1"/>
          <w:numId w:val="4"/>
        </w:numPr>
      </w:pPr>
      <w:r>
        <w:rPr>
          <w:noProof/>
        </w:rPr>
        <w:lastRenderedPageBreak/>
        <w:drawing>
          <wp:inline distT="0" distB="0" distL="0" distR="0" wp14:anchorId="6597444A" wp14:editId="7723C23E">
            <wp:extent cx="152400" cy="152400"/>
            <wp:effectExtent l="0" t="0" r="0" b="0"/>
            <wp:docPr id="150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7" w:name="_fa0916d72465fe460a71dc1ba12c1d3d"/>
      <w:r>
        <w:t>Store Pedals Position</w:t>
      </w:r>
      <w:bookmarkEnd w:id="197"/>
    </w:p>
    <w:p w14:paraId="0797F409" w14:textId="77777777" w:rsidR="00AF533C" w:rsidRDefault="00AF533C" w:rsidP="00AF533C">
      <w:pPr>
        <w:pStyle w:val="Heading3"/>
      </w:pPr>
      <w:r>
        <w:t>Function Overview</w:t>
      </w:r>
    </w:p>
    <w:p w14:paraId="6B79A953" w14:textId="77777777" w:rsidR="00AF533C" w:rsidRDefault="00AF533C" w:rsidP="00AF533C">
      <w:pPr>
        <w:pStyle w:val="Heading4"/>
      </w:pPr>
      <w:r>
        <w:t>Description</w:t>
      </w:r>
    </w:p>
    <w:p w14:paraId="3561CDDD" w14:textId="77777777" w:rsidR="00AF533C" w:rsidRDefault="00AF533C" w:rsidP="00AF533C">
      <w:pPr>
        <w:contextualSpacing/>
      </w:pPr>
    </w:p>
    <w:p w14:paraId="042362BE" w14:textId="77777777" w:rsidR="00AF533C" w:rsidRDefault="00AF533C" w:rsidP="00AF533C">
      <w:pPr>
        <w:contextualSpacing/>
      </w:pPr>
      <w:r>
        <w:t>Function is allocated to:</w:t>
      </w:r>
    </w:p>
    <w:p w14:paraId="5C8FC320" w14:textId="77777777" w:rsidR="00AF533C" w:rsidRDefault="00AF533C" w:rsidP="00AF533C">
      <w:pPr>
        <w:pStyle w:val="ListParagraph"/>
        <w:numPr>
          <w:ilvl w:val="0"/>
          <w:numId w:val="13"/>
        </w:numPr>
        <w:contextualSpacing/>
      </w:pPr>
      <w:r>
        <w:rPr>
          <w:noProof/>
        </w:rPr>
        <w:drawing>
          <wp:inline distT="0" distB="0" distL="0" distR="0" wp14:anchorId="31DFABED" wp14:editId="6CD3700C">
            <wp:extent cx="152400" cy="152400"/>
            <wp:effectExtent l="0" t="0" r="0" b="0"/>
            <wp:docPr id="1508"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123D93FF" w14:textId="77777777" w:rsidR="00AF533C" w:rsidRDefault="00AF533C" w:rsidP="00AF533C">
      <w:pPr>
        <w:pStyle w:val="ListParagraph"/>
        <w:numPr>
          <w:ilvl w:val="0"/>
          <w:numId w:val="13"/>
        </w:numPr>
        <w:contextualSpacing/>
      </w:pPr>
      <w:r>
        <w:rPr>
          <w:noProof/>
        </w:rPr>
        <w:drawing>
          <wp:inline distT="0" distB="0" distL="0" distR="0" wp14:anchorId="067E6B1B" wp14:editId="3ADFB045">
            <wp:extent cx="152400" cy="152400"/>
            <wp:effectExtent l="0" t="0" r="0" b="0"/>
            <wp:docPr id="1510"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5F634A4B" w14:textId="77777777" w:rsidR="00AF533C" w:rsidRDefault="00AF533C" w:rsidP="00AF533C">
      <w:pPr>
        <w:contextualSpacing/>
      </w:pPr>
    </w:p>
    <w:p w14:paraId="7F2602F9" w14:textId="77777777" w:rsidR="00AF533C" w:rsidRDefault="00AF533C" w:rsidP="00AF533C">
      <w:pPr>
        <w:contextualSpacing/>
      </w:pPr>
      <w:r w:rsidRPr="00A554C4">
        <w:t>The purpose of this function is to store the position of the pedals to a profile. This is the final step of the Classic Memory store process. This function receives the current settings and applies them to the user selected profile.</w:t>
      </w:r>
    </w:p>
    <w:p w14:paraId="704D0197" w14:textId="77777777" w:rsidR="00AF533C" w:rsidRDefault="00AF533C" w:rsidP="00AF533C">
      <w:pPr>
        <w:pStyle w:val="Heading4"/>
      </w:pPr>
      <w:r>
        <w:t>Variants</w:t>
      </w:r>
    </w:p>
    <w:p w14:paraId="5542F6DD" w14:textId="77777777" w:rsidR="00AF533C" w:rsidRDefault="00AF533C" w:rsidP="00AF533C"/>
    <w:p w14:paraId="0505639D"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3ACB4405" w14:textId="77777777" w:rsidR="00AF533C" w:rsidRDefault="00AF533C" w:rsidP="00AF533C">
      <w:pPr>
        <w:pStyle w:val="Heading4"/>
      </w:pPr>
      <w:r>
        <w:t>Input Requirements</w:t>
      </w:r>
    </w:p>
    <w:p w14:paraId="22FD4052" w14:textId="77777777" w:rsidR="00AF533C" w:rsidRDefault="00AF533C" w:rsidP="00AF533C"/>
    <w:p w14:paraId="68994EB9" w14:textId="77777777" w:rsidR="00AF533C" w:rsidRPr="005067FC" w:rsidRDefault="00AF533C" w:rsidP="00AF533C">
      <w:pPr>
        <w:rPr>
          <w:i/>
          <w:color w:val="A6A6A6" w:themeColor="background1" w:themeShade="A6"/>
        </w:rPr>
      </w:pPr>
      <w:r w:rsidRPr="005067FC">
        <w:rPr>
          <w:i/>
          <w:color w:val="A6A6A6" w:themeColor="background1" w:themeShade="A6"/>
        </w:rPr>
        <w:t>Not supported by MagicDraw report generation.</w:t>
      </w:r>
    </w:p>
    <w:p w14:paraId="5C6DED3E" w14:textId="77777777" w:rsidR="00AF533C" w:rsidRDefault="00AF533C" w:rsidP="00AF533C">
      <w:pPr>
        <w:pStyle w:val="Heading4"/>
      </w:pPr>
      <w:r>
        <w:t>Assumptions</w:t>
      </w:r>
    </w:p>
    <w:p w14:paraId="00333BCB" w14:textId="77777777" w:rsidR="00AF533C" w:rsidRDefault="00AF533C" w:rsidP="00AF533C"/>
    <w:p w14:paraId="48898D2C" w14:textId="77777777" w:rsidR="00AF533C" w:rsidRPr="00FF5F72" w:rsidRDefault="00AF533C" w:rsidP="00AF533C">
      <w:pPr>
        <w:rPr>
          <w:color w:val="A6A6A6" w:themeColor="background1" w:themeShade="A6"/>
        </w:rPr>
      </w:pPr>
      <w:r w:rsidRPr="00FF5F72">
        <w:rPr>
          <w:color w:val="A6A6A6" w:themeColor="background1" w:themeShade="A6"/>
        </w:rPr>
        <w:t>No assumptions specified for this function.</w:t>
      </w:r>
    </w:p>
    <w:p w14:paraId="5FF9B430" w14:textId="77777777" w:rsidR="00AF533C" w:rsidRDefault="00AF533C" w:rsidP="00AF533C"/>
    <w:p w14:paraId="0982908C" w14:textId="77777777" w:rsidR="00AF533C" w:rsidRDefault="00AF533C" w:rsidP="00AF533C">
      <w:pPr>
        <w:pStyle w:val="Heading4"/>
      </w:pPr>
      <w:r>
        <w:t>References</w:t>
      </w:r>
    </w:p>
    <w:p w14:paraId="70F00F0B" w14:textId="77777777" w:rsidR="00AF533C" w:rsidRPr="00454CBE" w:rsidRDefault="00AF533C" w:rsidP="00AF533C">
      <w:pPr>
        <w:pStyle w:val="Heading5"/>
      </w:pPr>
      <w:r w:rsidRPr="00454CBE">
        <w:t xml:space="preserve">Ford </w:t>
      </w:r>
      <w:r>
        <w:t>D</w:t>
      </w:r>
      <w:r w:rsidRPr="00454CBE">
        <w:t>ocuments</w:t>
      </w:r>
    </w:p>
    <w:p w14:paraId="447DFE13" w14:textId="77777777" w:rsidR="00AF533C" w:rsidRDefault="00AF533C" w:rsidP="00AF533C">
      <w:pPr>
        <w:pStyle w:val="BodyText"/>
        <w:ind w:right="142"/>
        <w:jc w:val="both"/>
        <w:rPr>
          <w:rFonts w:cs="Arial"/>
        </w:rPr>
      </w:pPr>
      <w:r>
        <w:rPr>
          <w:rFonts w:cs="Arial"/>
        </w:rPr>
        <w:t>List here all Ford internal documents, which are directly related to the feature.</w:t>
      </w:r>
    </w:p>
    <w:p w14:paraId="3088FA17" w14:textId="77777777" w:rsidR="00AF533C" w:rsidRDefault="00AF533C" w:rsidP="00AF533C">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AF533C" w:rsidRPr="007C20FA" w14:paraId="492A794B" w14:textId="77777777" w:rsidTr="00812550">
        <w:trPr>
          <w:cantSplit/>
          <w:tblHeader/>
        </w:trPr>
        <w:tc>
          <w:tcPr>
            <w:tcW w:w="1418" w:type="dxa"/>
            <w:shd w:val="clear" w:color="auto" w:fill="E0E0E0"/>
          </w:tcPr>
          <w:p w14:paraId="11EF205F" w14:textId="77777777" w:rsidR="00AF533C" w:rsidRPr="007C20FA" w:rsidRDefault="00AF533C"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1DB99216" w14:textId="77777777" w:rsidR="00AF533C" w:rsidRPr="007C20FA" w:rsidRDefault="00AF533C"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73262AF5" w14:textId="77777777" w:rsidR="00AF533C" w:rsidRPr="007C20FA" w:rsidRDefault="00AF533C"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1A4AF876" w14:textId="77777777" w:rsidR="00AF533C" w:rsidRPr="007C20FA" w:rsidRDefault="00AF533C" w:rsidP="00812550">
            <w:pPr>
              <w:rPr>
                <w:rFonts w:ascii="Helvetica" w:hAnsi="Helvetica" w:cs="Helvetica"/>
                <w:b/>
              </w:rPr>
            </w:pPr>
            <w:r w:rsidRPr="007C20FA">
              <w:rPr>
                <w:rFonts w:ascii="Helvetica" w:hAnsi="Helvetica" w:cs="Helvetica"/>
                <w:b/>
              </w:rPr>
              <w:t>Revision</w:t>
            </w:r>
          </w:p>
        </w:tc>
      </w:tr>
      <w:tr w:rsidR="00AF533C" w:rsidRPr="007C20FA" w14:paraId="440699AD" w14:textId="77777777" w:rsidTr="00812550">
        <w:trPr>
          <w:cantSplit/>
          <w:tblHeader/>
        </w:trPr>
        <w:tc>
          <w:tcPr>
            <w:tcW w:w="1418" w:type="dxa"/>
            <w:shd w:val="clear" w:color="auto" w:fill="FFFFFF" w:themeFill="background1"/>
          </w:tcPr>
          <w:p w14:paraId="7D7C1573" w14:textId="77777777" w:rsidR="00AF533C" w:rsidRPr="005E40CF" w:rsidRDefault="00AF533C" w:rsidP="00812550">
            <w:pPr>
              <w:rPr>
                <w:rFonts w:ascii="Helvetica" w:hAnsi="Helvetica" w:cs="Helvetica"/>
              </w:rPr>
            </w:pPr>
          </w:p>
        </w:tc>
        <w:tc>
          <w:tcPr>
            <w:tcW w:w="6237" w:type="dxa"/>
            <w:shd w:val="clear" w:color="auto" w:fill="FFFFFF" w:themeFill="background1"/>
          </w:tcPr>
          <w:p w14:paraId="1C4FC980" w14:textId="77777777" w:rsidR="00AF533C" w:rsidRPr="005E40CF" w:rsidRDefault="00AF533C" w:rsidP="00812550">
            <w:pPr>
              <w:rPr>
                <w:rFonts w:ascii="Helvetica" w:hAnsi="Helvetica" w:cs="Helvetica"/>
              </w:rPr>
            </w:pPr>
          </w:p>
        </w:tc>
        <w:tc>
          <w:tcPr>
            <w:tcW w:w="1418" w:type="dxa"/>
            <w:shd w:val="clear" w:color="auto" w:fill="FFFFFF" w:themeFill="background1"/>
          </w:tcPr>
          <w:p w14:paraId="3BF1FC8E" w14:textId="77777777" w:rsidR="00AF533C" w:rsidRPr="005E40CF" w:rsidRDefault="00AF533C" w:rsidP="00812550">
            <w:pPr>
              <w:rPr>
                <w:rFonts w:ascii="Helvetica" w:hAnsi="Helvetica" w:cs="Helvetica"/>
              </w:rPr>
            </w:pPr>
          </w:p>
        </w:tc>
        <w:tc>
          <w:tcPr>
            <w:tcW w:w="1418" w:type="dxa"/>
            <w:shd w:val="clear" w:color="auto" w:fill="FFFFFF" w:themeFill="background1"/>
          </w:tcPr>
          <w:p w14:paraId="4D72B13F" w14:textId="77777777" w:rsidR="00AF533C" w:rsidRPr="005E40CF" w:rsidRDefault="00AF533C" w:rsidP="00812550">
            <w:pPr>
              <w:rPr>
                <w:rFonts w:ascii="Helvetica" w:hAnsi="Helvetica" w:cs="Helvetica"/>
              </w:rPr>
            </w:pPr>
          </w:p>
        </w:tc>
      </w:tr>
    </w:tbl>
    <w:p w14:paraId="4C4248E1" w14:textId="77777777" w:rsidR="00AF533C" w:rsidRPr="00360B1D" w:rsidRDefault="00AF533C" w:rsidP="00AF533C">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5F2C112" w14:textId="77777777" w:rsidR="00AF533C" w:rsidRPr="00FB7B3D" w:rsidRDefault="00AF533C" w:rsidP="00AF533C">
      <w:pPr>
        <w:pStyle w:val="Heading5"/>
      </w:pPr>
      <w:r w:rsidRPr="00454CBE">
        <w:t>External</w:t>
      </w:r>
      <w:r>
        <w:t xml:space="preserve"> Documents and P</w:t>
      </w:r>
      <w:r w:rsidRPr="00FB7B3D">
        <w:t>ublications</w:t>
      </w:r>
    </w:p>
    <w:p w14:paraId="6CE5A781" w14:textId="77777777" w:rsidR="00AF533C" w:rsidRDefault="00AF533C" w:rsidP="00AF533C">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157E325" w14:textId="77777777" w:rsidR="00AF533C" w:rsidRDefault="00AF533C" w:rsidP="00AF533C">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AF533C" w:rsidRPr="007C20FA" w14:paraId="2C2AFF8E" w14:textId="77777777" w:rsidTr="00812550">
        <w:trPr>
          <w:cantSplit/>
          <w:tblHeader/>
        </w:trPr>
        <w:tc>
          <w:tcPr>
            <w:tcW w:w="1418" w:type="dxa"/>
            <w:shd w:val="clear" w:color="auto" w:fill="E0E0E0"/>
          </w:tcPr>
          <w:p w14:paraId="63B1CFD7" w14:textId="77777777" w:rsidR="00AF533C" w:rsidRPr="007C20FA" w:rsidRDefault="00AF533C"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377F5D4C" w14:textId="77777777" w:rsidR="00AF533C" w:rsidRPr="007C20FA" w:rsidRDefault="00AF533C" w:rsidP="00812550">
            <w:pPr>
              <w:rPr>
                <w:rFonts w:ascii="Helvetica" w:hAnsi="Helvetica" w:cs="Helvetica"/>
                <w:b/>
              </w:rPr>
            </w:pPr>
            <w:r>
              <w:rPr>
                <w:rFonts w:ascii="Helvetica" w:hAnsi="Helvetica" w:cs="Helvetica"/>
                <w:b/>
              </w:rPr>
              <w:t>Document / Publication</w:t>
            </w:r>
          </w:p>
        </w:tc>
      </w:tr>
      <w:tr w:rsidR="00AF533C" w:rsidRPr="007C20FA" w14:paraId="556A6131" w14:textId="77777777" w:rsidTr="00812550">
        <w:trPr>
          <w:cantSplit/>
          <w:tblHeader/>
        </w:trPr>
        <w:tc>
          <w:tcPr>
            <w:tcW w:w="1418" w:type="dxa"/>
            <w:shd w:val="clear" w:color="auto" w:fill="FFFFFF" w:themeFill="background1"/>
          </w:tcPr>
          <w:p w14:paraId="089AC75A" w14:textId="77777777" w:rsidR="00AF533C" w:rsidRPr="005E40CF" w:rsidRDefault="00AF533C" w:rsidP="00812550">
            <w:pPr>
              <w:rPr>
                <w:rFonts w:ascii="Helvetica" w:hAnsi="Helvetica" w:cs="Helvetica"/>
              </w:rPr>
            </w:pPr>
          </w:p>
        </w:tc>
        <w:tc>
          <w:tcPr>
            <w:tcW w:w="9072" w:type="dxa"/>
            <w:shd w:val="clear" w:color="auto" w:fill="FFFFFF" w:themeFill="background1"/>
          </w:tcPr>
          <w:p w14:paraId="34DE763A" w14:textId="77777777" w:rsidR="00AF533C" w:rsidRPr="005E40CF" w:rsidRDefault="00AF533C" w:rsidP="00812550">
            <w:pPr>
              <w:rPr>
                <w:rFonts w:ascii="Helvetica" w:hAnsi="Helvetica" w:cs="Helvetica"/>
              </w:rPr>
            </w:pPr>
          </w:p>
        </w:tc>
      </w:tr>
    </w:tbl>
    <w:p w14:paraId="6D1F71A2" w14:textId="77777777" w:rsidR="00AF533C" w:rsidRDefault="00AF533C" w:rsidP="00AF533C">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A575613" w14:textId="77777777" w:rsidR="00AF533C" w:rsidRDefault="00AF533C" w:rsidP="00AF533C">
      <w:pPr>
        <w:pStyle w:val="Heading4"/>
      </w:pPr>
      <w:r>
        <w:t>Glossary</w:t>
      </w:r>
    </w:p>
    <w:p w14:paraId="338E0B6B" w14:textId="77777777" w:rsidR="00AF533C" w:rsidRDefault="00AF533C" w:rsidP="00AF533C">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B58CCA7" w14:textId="77777777" w:rsidR="00AF533C" w:rsidRDefault="00AF533C" w:rsidP="00AF533C">
      <w:pPr>
        <w:pStyle w:val="Heading3"/>
      </w:pPr>
      <w:r>
        <w:t>Function Scope</w:t>
      </w:r>
    </w:p>
    <w:p w14:paraId="48B01921" w14:textId="77777777" w:rsidR="00AF533C" w:rsidRPr="00A43B48" w:rsidRDefault="00AF533C" w:rsidP="00AF533C">
      <w:pPr>
        <w:contextualSpacing/>
      </w:pPr>
    </w:p>
    <w:p w14:paraId="26C0E793" w14:textId="77777777" w:rsidR="00AF533C" w:rsidRDefault="00AF533C" w:rsidP="00AF533C">
      <w:pPr>
        <w:contextualSpacing/>
      </w:pPr>
      <w:r>
        <w:t xml:space="preserve">The </w:t>
      </w:r>
      <w:r>
        <w:rPr>
          <w:noProof/>
        </w:rPr>
        <w:drawing>
          <wp:inline distT="0" distB="0" distL="0" distR="0" wp14:anchorId="327A0928" wp14:editId="0EBDFEF4">
            <wp:extent cx="152400" cy="152400"/>
            <wp:effectExtent l="0" t="0" r="0" b="0"/>
            <wp:docPr id="151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Store Pedals Position</w:t>
      </w:r>
      <w:r>
        <w:rPr>
          <w:b/>
        </w:rPr>
        <w:t>”</w:t>
      </w:r>
      <w:r>
        <w:t xml:space="preserve"> function is called by the following functions:</w:t>
      </w:r>
    </w:p>
    <w:p w14:paraId="5180AB0C" w14:textId="77777777" w:rsidR="00AF533C" w:rsidRPr="00953D23" w:rsidRDefault="00AF533C" w:rsidP="00AF533C">
      <w:pPr>
        <w:pStyle w:val="ListParagraph"/>
        <w:numPr>
          <w:ilvl w:val="0"/>
          <w:numId w:val="12"/>
        </w:numPr>
        <w:contextualSpacing/>
      </w:pPr>
      <w:r>
        <w:rPr>
          <w:noProof/>
        </w:rPr>
        <w:drawing>
          <wp:inline distT="0" distB="0" distL="0" distR="0" wp14:anchorId="29EA8BB1" wp14:editId="25FDCFDB">
            <wp:extent cx="152400" cy="152400"/>
            <wp:effectExtent l="0" t="0" r="0" b="0"/>
            <wp:docPr id="151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502ED17C" w14:textId="77777777" w:rsidR="00AF533C" w:rsidRPr="00953D23" w:rsidRDefault="00AF533C" w:rsidP="00AF533C">
      <w:pPr>
        <w:pStyle w:val="ListParagraph"/>
        <w:numPr>
          <w:ilvl w:val="0"/>
          <w:numId w:val="12"/>
        </w:numPr>
        <w:contextualSpacing/>
      </w:pPr>
      <w:r>
        <w:rPr>
          <w:noProof/>
        </w:rPr>
        <w:drawing>
          <wp:inline distT="0" distB="0" distL="0" distR="0" wp14:anchorId="151BD423" wp14:editId="67A5F271">
            <wp:extent cx="152400" cy="152400"/>
            <wp:effectExtent l="0" t="0" r="0" b="0"/>
            <wp:docPr id="1516"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26731458e775b7ca8eeb0b9caf1488e" w:history="1">
        <w:r>
          <w:rPr>
            <w:rStyle w:val="Hyperlink"/>
          </w:rPr>
          <w:t>Store Positional Settings</w:t>
        </w:r>
      </w:hyperlink>
      <w:r>
        <w:t>”</w:t>
      </w:r>
    </w:p>
    <w:p w14:paraId="2F2771FE" w14:textId="77777777" w:rsidR="00AF533C" w:rsidRPr="00393C96" w:rsidRDefault="00AF533C" w:rsidP="00AF533C">
      <w:pPr>
        <w:contextualSpacing/>
      </w:pPr>
    </w:p>
    <w:p w14:paraId="174CDEFD" w14:textId="77777777" w:rsidR="00AF533C" w:rsidRPr="006C2DE5" w:rsidRDefault="00AF533C" w:rsidP="00AF533C">
      <w:pPr>
        <w:rPr>
          <w:b/>
        </w:rPr>
      </w:pPr>
      <w:r w:rsidRPr="006C2DE5">
        <w:rPr>
          <w:b/>
        </w:rPr>
        <w:t>Description of “Classic Memory Functional Architecture” diagram</w:t>
      </w:r>
      <w:r>
        <w:rPr>
          <w:b/>
        </w:rPr>
        <w:t>:</w:t>
      </w:r>
    </w:p>
    <w:p w14:paraId="7B134ED9" w14:textId="77777777" w:rsidR="00AF533C" w:rsidRDefault="00AF533C" w:rsidP="00AF533C">
      <w:r>
        <w:t>This diagram contains all the functions required to Store and Recall the positional settings. This includes inputs and outputs to the user, other features, and external systems.</w:t>
      </w:r>
    </w:p>
    <w:p w14:paraId="2EC4CADA" w14:textId="77777777" w:rsidR="00AF533C" w:rsidRDefault="00AF533C" w:rsidP="00AF533C"/>
    <w:p w14:paraId="4EA6D5F3" w14:textId="77777777" w:rsidR="00AF533C" w:rsidRDefault="00AF533C" w:rsidP="00AF533C">
      <w:pPr>
        <w:jc w:val="center"/>
      </w:pPr>
      <w:r>
        <w:rPr>
          <w:noProof/>
        </w:rPr>
        <w:drawing>
          <wp:inline distT="0" distB="0" distL="0" distR="0" wp14:anchorId="6452CDF0" wp14:editId="57B357D0">
            <wp:extent cx="6466204" cy="943828"/>
            <wp:effectExtent l="0" t="0" r="0" b="0"/>
            <wp:docPr id="151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716AB36D" w14:textId="77777777" w:rsidR="00AF533C" w:rsidRPr="00294100" w:rsidRDefault="00AF533C" w:rsidP="00AF533C">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163CA86C" wp14:editId="3015F341">
            <wp:extent cx="152400" cy="152400"/>
            <wp:effectExtent l="0" t="0" r="0" b="0"/>
            <wp:docPr id="152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5521CB0B" wp14:editId="0C775B50">
            <wp:extent cx="152400" cy="152400"/>
            <wp:effectExtent l="0" t="0" r="0" b="0"/>
            <wp:docPr id="152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Store Pedals Position</w:t>
      </w:r>
      <w:r>
        <w:t>”</w:t>
      </w:r>
    </w:p>
    <w:p w14:paraId="257248DF" w14:textId="77777777" w:rsidR="00AF533C" w:rsidRDefault="00AF533C" w:rsidP="00AF533C">
      <w:pPr>
        <w:contextualSpacing/>
      </w:pPr>
    </w:p>
    <w:p w14:paraId="2C62589F" w14:textId="77777777" w:rsidR="00AF533C" w:rsidRDefault="00AF533C" w:rsidP="00AF533C">
      <w:pPr>
        <w:pStyle w:val="Heading3"/>
      </w:pPr>
      <w:r>
        <w:t>Function Interfaces</w:t>
      </w:r>
    </w:p>
    <w:p w14:paraId="53EE9BC9" w14:textId="77777777" w:rsidR="00AF533C" w:rsidRDefault="00AF533C" w:rsidP="00AF533C">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F533C" w:rsidRPr="00E54DEA" w14:paraId="7117BD0B" w14:textId="77777777" w:rsidTr="00812550">
        <w:trPr>
          <w:trHeight w:val="260"/>
        </w:trPr>
        <w:tc>
          <w:tcPr>
            <w:tcW w:w="2695" w:type="dxa"/>
            <w:shd w:val="clear" w:color="auto" w:fill="D9D9D9" w:themeFill="background1" w:themeFillShade="D9"/>
            <w:noWrap/>
            <w:hideMark/>
          </w:tcPr>
          <w:p w14:paraId="03DB4790" w14:textId="77777777" w:rsidR="00AF533C" w:rsidRPr="00E54DEA" w:rsidRDefault="00AF533C"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E55151D" w14:textId="77777777" w:rsidR="00AF533C" w:rsidRDefault="00AF533C" w:rsidP="00812550">
            <w:pPr>
              <w:overflowPunct/>
              <w:autoSpaceDE/>
              <w:autoSpaceDN/>
              <w:adjustRightInd/>
              <w:textAlignment w:val="auto"/>
              <w:rPr>
                <w:rFonts w:cs="Arial"/>
                <w:b/>
                <w:bCs/>
                <w:color w:val="000000"/>
              </w:rPr>
            </w:pPr>
            <w:r>
              <w:rPr>
                <w:rFonts w:cs="Arial"/>
                <w:b/>
                <w:bCs/>
                <w:color w:val="000000"/>
              </w:rPr>
              <w:t>Description</w:t>
            </w:r>
          </w:p>
        </w:tc>
      </w:tr>
      <w:tr w:rsidR="00AF533C" w:rsidRPr="003F473D" w14:paraId="62F06AD6" w14:textId="77777777" w:rsidTr="00812550">
        <w:trPr>
          <w:trHeight w:val="410"/>
        </w:trPr>
        <w:tc>
          <w:tcPr>
            <w:tcW w:w="2695" w:type="dxa"/>
            <w:noWrap/>
          </w:tcPr>
          <w:p w14:paraId="36BC4216" w14:textId="77777777" w:rsidR="00AF533C" w:rsidRDefault="00AF533C" w:rsidP="00812550">
            <w:pPr>
              <w:contextualSpacing/>
              <w:rPr>
                <w:rFonts w:cs="Arial"/>
              </w:rPr>
            </w:pPr>
            <w:r w:rsidRPr="00275823">
              <w:rPr>
                <w:rFonts w:cs="Arial"/>
              </w:rPr>
              <w:t>Stored_Pedals_Settings</w:t>
            </w:r>
          </w:p>
          <w:p w14:paraId="6F401FD4" w14:textId="77777777" w:rsidR="00AF533C" w:rsidRDefault="00AF533C" w:rsidP="00812550">
            <w:pPr>
              <w:contextualSpacing/>
              <w:rPr>
                <w:rFonts w:cs="Arial"/>
              </w:rPr>
            </w:pPr>
            <w:r>
              <w:rPr>
                <w:rFonts w:cs="Arial"/>
              </w:rPr>
              <w:t>Type:</w:t>
            </w:r>
          </w:p>
          <w:p w14:paraId="0A12000E"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59F6B845" wp14:editId="69080F59">
                  <wp:extent cx="152400" cy="152400"/>
                  <wp:effectExtent l="0" t="0" r="0" b="0"/>
                  <wp:docPr id="152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6F98CC42" w14:textId="77777777" w:rsidR="00AF533C" w:rsidRDefault="00AF533C" w:rsidP="00812550">
            <w:pPr>
              <w:rPr>
                <w:rFonts w:cs="Arial"/>
              </w:rPr>
            </w:pPr>
            <w:r>
              <w:rPr>
                <w:rFonts w:cs="Arial"/>
              </w:rPr>
              <w:t>Signal Description:</w:t>
            </w:r>
          </w:p>
          <w:p w14:paraId="53E10280" w14:textId="77777777" w:rsidR="00AF533C" w:rsidRDefault="00AF533C" w:rsidP="00812550">
            <w:pPr>
              <w:rPr>
                <w:rFonts w:cs="Arial"/>
              </w:rPr>
            </w:pPr>
            <w:r w:rsidRPr="00275823">
              <w:rPr>
                <w:rFonts w:cs="Arial"/>
              </w:rPr>
              <w:t>These values indicate the actual settings being transferred. These can be stored settings to be recalled or current settings to be stored.</w:t>
            </w:r>
          </w:p>
          <w:p w14:paraId="7A29D285" w14:textId="77777777" w:rsidR="00AF533C" w:rsidRDefault="00AF533C" w:rsidP="00812550">
            <w:pPr>
              <w:rPr>
                <w:rFonts w:cs="Arial"/>
              </w:rPr>
            </w:pPr>
          </w:p>
          <w:p w14:paraId="317E3958" w14:textId="77777777" w:rsidR="00AF533C" w:rsidRPr="0046598F" w:rsidRDefault="00AF533C" w:rsidP="00812550">
            <w:pPr>
              <w:rPr>
                <w:rFonts w:cs="Arial"/>
                <w:color w:val="000000"/>
              </w:rPr>
            </w:pPr>
            <w:r>
              <w:rPr>
                <w:rFonts w:cs="Arial"/>
                <w:color w:val="000000"/>
              </w:rPr>
              <w:t>Received from:</w:t>
            </w:r>
          </w:p>
          <w:p w14:paraId="526AB6B7" w14:textId="77777777" w:rsidR="00AF533C" w:rsidRPr="00C8319B" w:rsidRDefault="00AF533C" w:rsidP="00812550">
            <w:pPr>
              <w:pStyle w:val="ListParagraph"/>
              <w:numPr>
                <w:ilvl w:val="0"/>
                <w:numId w:val="12"/>
              </w:numPr>
              <w:rPr>
                <w:rFonts w:cs="Arial"/>
              </w:rPr>
            </w:pPr>
            <w:r>
              <w:rPr>
                <w:noProof/>
              </w:rPr>
              <w:drawing>
                <wp:inline distT="0" distB="0" distL="0" distR="0" wp14:anchorId="7541B2D4" wp14:editId="747665A0">
                  <wp:extent cx="152400" cy="152400"/>
                  <wp:effectExtent l="0" t="0" r="0" b="0"/>
                  <wp:docPr id="152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dd49d5866e903380c04289507fb52b" w:history="1">
              <w:r>
                <w:rPr>
                  <w:rStyle w:val="Hyperlink"/>
                  <w:rFonts w:cs="Arial"/>
                </w:rPr>
                <w:t>Read Pedals Stored Position</w:t>
              </w:r>
            </w:hyperlink>
          </w:p>
        </w:tc>
      </w:tr>
      <w:tr w:rsidR="00AF533C" w:rsidRPr="003F473D" w14:paraId="45830637" w14:textId="77777777" w:rsidTr="00812550">
        <w:trPr>
          <w:trHeight w:val="410"/>
        </w:trPr>
        <w:tc>
          <w:tcPr>
            <w:tcW w:w="2695" w:type="dxa"/>
            <w:noWrap/>
          </w:tcPr>
          <w:p w14:paraId="3C3F8436" w14:textId="77777777" w:rsidR="00AF533C" w:rsidRDefault="00AF533C" w:rsidP="00812550">
            <w:pPr>
              <w:contextualSpacing/>
              <w:rPr>
                <w:rFonts w:cs="Arial"/>
              </w:rPr>
            </w:pPr>
            <w:r w:rsidRPr="00275823">
              <w:rPr>
                <w:rFonts w:cs="Arial"/>
              </w:rPr>
              <w:t>Current_Pedals_Settings</w:t>
            </w:r>
          </w:p>
          <w:p w14:paraId="6BBFD7BE" w14:textId="77777777" w:rsidR="00AF533C" w:rsidRDefault="00AF533C" w:rsidP="00812550">
            <w:pPr>
              <w:contextualSpacing/>
              <w:rPr>
                <w:rFonts w:cs="Arial"/>
              </w:rPr>
            </w:pPr>
            <w:r>
              <w:rPr>
                <w:rFonts w:cs="Arial"/>
              </w:rPr>
              <w:t>Type:</w:t>
            </w:r>
          </w:p>
          <w:p w14:paraId="39C482D8"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7D2599A4" wp14:editId="268425C9">
                  <wp:extent cx="152400" cy="152400"/>
                  <wp:effectExtent l="0" t="0" r="0" b="0"/>
                  <wp:docPr id="152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506" w:type="dxa"/>
          </w:tcPr>
          <w:p w14:paraId="42DC64D2" w14:textId="77777777" w:rsidR="00AF533C" w:rsidRDefault="00AF533C" w:rsidP="00812550">
            <w:pPr>
              <w:rPr>
                <w:rFonts w:cs="Arial"/>
              </w:rPr>
            </w:pPr>
            <w:r>
              <w:rPr>
                <w:rFonts w:cs="Arial"/>
              </w:rPr>
              <w:t>Signal Description:</w:t>
            </w:r>
          </w:p>
          <w:p w14:paraId="1C14A9A7" w14:textId="77777777" w:rsidR="00AF533C" w:rsidRDefault="00AF533C" w:rsidP="00812550">
            <w:pPr>
              <w:rPr>
                <w:rFonts w:cs="Arial"/>
              </w:rPr>
            </w:pPr>
            <w:r w:rsidRPr="00275823">
              <w:rPr>
                <w:rFonts w:cs="Arial"/>
              </w:rPr>
              <w:t>These values indicate the actual settings being transferred. These can be stored settings to be recalled or current settings to be stored.</w:t>
            </w:r>
          </w:p>
          <w:p w14:paraId="5FBD2B95" w14:textId="77777777" w:rsidR="00AF533C" w:rsidRDefault="00AF533C" w:rsidP="00812550">
            <w:pPr>
              <w:rPr>
                <w:rFonts w:cs="Arial"/>
              </w:rPr>
            </w:pPr>
          </w:p>
          <w:p w14:paraId="773DCAA4" w14:textId="77777777" w:rsidR="00AF533C" w:rsidRDefault="00AF533C" w:rsidP="00812550">
            <w:pPr>
              <w:rPr>
                <w:rFonts w:cs="Arial"/>
              </w:rPr>
            </w:pPr>
            <w:r>
              <w:rPr>
                <w:rFonts w:cs="Arial"/>
              </w:rPr>
              <w:t>Usage in Function:</w:t>
            </w:r>
          </w:p>
          <w:p w14:paraId="1893FBC7" w14:textId="77777777" w:rsidR="00AF533C" w:rsidRDefault="00AF533C" w:rsidP="00812550">
            <w:pPr>
              <w:rPr>
                <w:rFonts w:cs="Arial"/>
              </w:rPr>
            </w:pPr>
            <w:r>
              <w:rPr>
                <w:rFonts w:cs="Arial"/>
              </w:rPr>
              <w:t xml:space="preserve">Signal Description: </w:t>
            </w:r>
          </w:p>
          <w:p w14:paraId="002EC110" w14:textId="77777777" w:rsidR="00AF533C" w:rsidRDefault="00AF533C" w:rsidP="00812550">
            <w:pPr>
              <w:rPr>
                <w:rFonts w:cs="Arial"/>
              </w:rPr>
            </w:pPr>
            <w:r>
              <w:rPr>
                <w:rFonts w:cs="Arial"/>
              </w:rPr>
              <w:t>Contains the current values of the Pedal Positions</w:t>
            </w:r>
          </w:p>
          <w:p w14:paraId="1CB12608" w14:textId="77777777" w:rsidR="00AF533C" w:rsidRDefault="00AF533C" w:rsidP="00812550">
            <w:pPr>
              <w:rPr>
                <w:rFonts w:cs="Arial"/>
              </w:rPr>
            </w:pPr>
          </w:p>
          <w:p w14:paraId="530CC29E" w14:textId="77777777" w:rsidR="00AF533C" w:rsidRPr="0046598F" w:rsidRDefault="00AF533C" w:rsidP="00812550">
            <w:pPr>
              <w:rPr>
                <w:rFonts w:cs="Arial"/>
                <w:color w:val="000000"/>
              </w:rPr>
            </w:pPr>
            <w:r>
              <w:rPr>
                <w:rFonts w:cs="Arial"/>
                <w:color w:val="000000"/>
              </w:rPr>
              <w:t>Received from:</w:t>
            </w:r>
          </w:p>
          <w:p w14:paraId="2B931B17" w14:textId="77777777" w:rsidR="00AF533C" w:rsidRPr="00C8319B" w:rsidRDefault="00AF533C" w:rsidP="00812550">
            <w:pPr>
              <w:pStyle w:val="ListParagraph"/>
              <w:numPr>
                <w:ilvl w:val="0"/>
                <w:numId w:val="12"/>
              </w:numPr>
              <w:rPr>
                <w:rFonts w:cs="Arial"/>
              </w:rPr>
            </w:pPr>
            <w:r>
              <w:rPr>
                <w:noProof/>
              </w:rPr>
              <w:drawing>
                <wp:inline distT="0" distB="0" distL="0" distR="0" wp14:anchorId="36AA5794" wp14:editId="3FEE8E26">
                  <wp:extent cx="152400" cy="152400"/>
                  <wp:effectExtent l="0" t="0" r="0" b="0"/>
                  <wp:docPr id="153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1455758f52fe6309c0528b6bf3f799f" w:history="1">
              <w:r>
                <w:rPr>
                  <w:rStyle w:val="Hyperlink"/>
                  <w:rFonts w:cs="Arial"/>
                </w:rPr>
                <w:t>Read Pedals Current Position</w:t>
              </w:r>
            </w:hyperlink>
          </w:p>
        </w:tc>
      </w:tr>
      <w:tr w:rsidR="00AF533C" w:rsidRPr="003F473D" w14:paraId="697911A9" w14:textId="77777777" w:rsidTr="00812550">
        <w:trPr>
          <w:trHeight w:val="410"/>
        </w:trPr>
        <w:tc>
          <w:tcPr>
            <w:tcW w:w="2695" w:type="dxa"/>
            <w:noWrap/>
          </w:tcPr>
          <w:p w14:paraId="4E92430C" w14:textId="77777777" w:rsidR="00AF533C" w:rsidRDefault="00AF533C" w:rsidP="00812550">
            <w:pPr>
              <w:contextualSpacing/>
              <w:rPr>
                <w:rFonts w:cs="Arial"/>
              </w:rPr>
            </w:pPr>
            <w:r w:rsidRPr="00275823">
              <w:rPr>
                <w:rFonts w:cs="Arial"/>
              </w:rPr>
              <w:t>Profile</w:t>
            </w:r>
          </w:p>
          <w:p w14:paraId="5C22FFBF" w14:textId="77777777" w:rsidR="00AF533C" w:rsidRDefault="00AF533C" w:rsidP="00812550">
            <w:pPr>
              <w:contextualSpacing/>
              <w:rPr>
                <w:rFonts w:cs="Arial"/>
              </w:rPr>
            </w:pPr>
            <w:r>
              <w:rPr>
                <w:rFonts w:cs="Arial"/>
              </w:rPr>
              <w:t>Type:</w:t>
            </w:r>
          </w:p>
          <w:p w14:paraId="45BA1ACD" w14:textId="77777777" w:rsidR="00AF533C" w:rsidRDefault="00AF533C"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3DD02949" wp14:editId="75CCBB6B">
                  <wp:extent cx="152400" cy="152400"/>
                  <wp:effectExtent l="0" t="0" r="0" b="0"/>
                  <wp:docPr id="153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506" w:type="dxa"/>
          </w:tcPr>
          <w:p w14:paraId="0FA31134" w14:textId="77777777" w:rsidR="00AF533C" w:rsidRDefault="00AF533C" w:rsidP="00812550">
            <w:pPr>
              <w:rPr>
                <w:rFonts w:cs="Arial"/>
              </w:rPr>
            </w:pPr>
            <w:r>
              <w:rPr>
                <w:rFonts w:cs="Arial"/>
              </w:rPr>
              <w:t>Signal Description:</w:t>
            </w:r>
          </w:p>
          <w:p w14:paraId="7DD7AC7D" w14:textId="77777777" w:rsidR="00AF533C" w:rsidRDefault="00AF533C" w:rsidP="00812550">
            <w:pPr>
              <w:rPr>
                <w:rFonts w:cs="Arial"/>
              </w:rPr>
            </w:pPr>
            <w:r w:rsidRPr="00275823">
              <w:rPr>
                <w:rFonts w:cs="Arial"/>
              </w:rPr>
              <w:t>These values indicate which memory location to use for the accompanying operation being execute.</w:t>
            </w:r>
          </w:p>
          <w:p w14:paraId="560124E1" w14:textId="77777777" w:rsidR="00AF533C" w:rsidRDefault="00AF533C" w:rsidP="00812550">
            <w:pPr>
              <w:rPr>
                <w:rFonts w:cs="Arial"/>
              </w:rPr>
            </w:pPr>
          </w:p>
          <w:p w14:paraId="04F0B41E" w14:textId="77777777" w:rsidR="00AF533C" w:rsidRDefault="00AF533C" w:rsidP="00812550">
            <w:pPr>
              <w:rPr>
                <w:rFonts w:cs="Arial"/>
              </w:rPr>
            </w:pPr>
            <w:r>
              <w:rPr>
                <w:rFonts w:cs="Arial"/>
              </w:rPr>
              <w:t>Usage in Function:</w:t>
            </w:r>
          </w:p>
          <w:p w14:paraId="213A975A" w14:textId="77777777" w:rsidR="00AF533C" w:rsidRDefault="00AF533C" w:rsidP="00812550">
            <w:pPr>
              <w:rPr>
                <w:rFonts w:cs="Arial"/>
              </w:rPr>
            </w:pPr>
            <w:r>
              <w:rPr>
                <w:rFonts w:cs="Arial"/>
              </w:rPr>
              <w:t xml:space="preserve">Signal Description: </w:t>
            </w:r>
          </w:p>
          <w:p w14:paraId="5FCD10DD" w14:textId="77777777" w:rsidR="00AF533C" w:rsidRDefault="00AF533C" w:rsidP="00812550">
            <w:pPr>
              <w:rPr>
                <w:rFonts w:cs="Arial"/>
              </w:rPr>
            </w:pPr>
            <w:r>
              <w:rPr>
                <w:rFonts w:cs="Arial"/>
              </w:rPr>
              <w:t>Contains the memory location to be used in the settings update</w:t>
            </w:r>
          </w:p>
          <w:p w14:paraId="590CDED4" w14:textId="77777777" w:rsidR="00AF533C" w:rsidRDefault="00AF533C" w:rsidP="00812550">
            <w:pPr>
              <w:rPr>
                <w:rFonts w:cs="Arial"/>
              </w:rPr>
            </w:pPr>
          </w:p>
          <w:p w14:paraId="5DCD3E1C" w14:textId="77777777" w:rsidR="00AF533C" w:rsidRPr="0046598F" w:rsidRDefault="00AF533C" w:rsidP="00812550">
            <w:pPr>
              <w:rPr>
                <w:rFonts w:cs="Arial"/>
                <w:color w:val="000000"/>
              </w:rPr>
            </w:pPr>
            <w:r>
              <w:rPr>
                <w:rFonts w:cs="Arial"/>
                <w:color w:val="000000"/>
              </w:rPr>
              <w:t>Received from:</w:t>
            </w:r>
          </w:p>
          <w:p w14:paraId="25D4A2DF" w14:textId="77777777" w:rsidR="00AF533C" w:rsidRPr="00C8319B" w:rsidRDefault="00AF533C" w:rsidP="00812550">
            <w:pPr>
              <w:pStyle w:val="ListParagraph"/>
              <w:numPr>
                <w:ilvl w:val="0"/>
                <w:numId w:val="12"/>
              </w:numPr>
              <w:rPr>
                <w:rFonts w:cs="Arial"/>
              </w:rPr>
            </w:pPr>
            <w:r>
              <w:rPr>
                <w:noProof/>
              </w:rPr>
              <w:drawing>
                <wp:inline distT="0" distB="0" distL="0" distR="0" wp14:anchorId="4A3EF946" wp14:editId="6CEDC094">
                  <wp:extent cx="152400" cy="152400"/>
                  <wp:effectExtent l="0" t="0" r="0" b="0"/>
                  <wp:docPr id="153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1455758f52fe6309c0528b6bf3f799f" w:history="1">
              <w:r>
                <w:rPr>
                  <w:rStyle w:val="Hyperlink"/>
                  <w:rFonts w:cs="Arial"/>
                </w:rPr>
                <w:t>Read Pedals Current Position</w:t>
              </w:r>
            </w:hyperlink>
          </w:p>
        </w:tc>
      </w:tr>
    </w:tbl>
    <w:p w14:paraId="64A779A0" w14:textId="77777777" w:rsidR="00AF533C" w:rsidRDefault="00AF533C" w:rsidP="00AF533C">
      <w:pPr>
        <w:pStyle w:val="Heading4"/>
      </w:pPr>
      <w:r>
        <w:t>Logical Outputs</w:t>
      </w:r>
    </w:p>
    <w:p w14:paraId="07F1EB49" w14:textId="77777777" w:rsidR="00AF533C" w:rsidRDefault="00AF533C" w:rsidP="00AF533C">
      <w:pPr>
        <w:contextualSpacing/>
      </w:pPr>
    </w:p>
    <w:p w14:paraId="66DC022B" w14:textId="77777777" w:rsidR="00AF533C" w:rsidRPr="00FF5F72" w:rsidRDefault="00AF533C" w:rsidP="00AF533C">
      <w:pPr>
        <w:contextualSpacing/>
        <w:rPr>
          <w:color w:val="A6A6A6" w:themeColor="background1" w:themeShade="A6"/>
        </w:rPr>
      </w:pPr>
      <w:r w:rsidRPr="00FF5F72">
        <w:rPr>
          <w:color w:val="A6A6A6" w:themeColor="background1" w:themeShade="A6"/>
        </w:rPr>
        <w:t>No Logical Outputs specified.</w:t>
      </w:r>
    </w:p>
    <w:p w14:paraId="214C23BC" w14:textId="77777777" w:rsidR="00AF533C" w:rsidRDefault="00AF533C" w:rsidP="00AF533C">
      <w:pPr>
        <w:pStyle w:val="Heading4"/>
      </w:pPr>
      <w:r>
        <w:t>Logical</w:t>
      </w:r>
      <w:r w:rsidRPr="00F15706">
        <w:t xml:space="preserve"> Parameters</w:t>
      </w:r>
    </w:p>
    <w:p w14:paraId="01039D4C" w14:textId="77777777" w:rsidR="00AF533C" w:rsidRDefault="00AF533C" w:rsidP="00AF533C"/>
    <w:p w14:paraId="02B6105B" w14:textId="77777777" w:rsidR="00AF533C" w:rsidRDefault="00AF533C" w:rsidP="00AF533C">
      <w:r w:rsidRPr="005067FC">
        <w:rPr>
          <w:i/>
          <w:color w:val="A6A6A6" w:themeColor="background1" w:themeShade="A6"/>
        </w:rPr>
        <w:t>Not supported by MagicDraw report generation.</w:t>
      </w:r>
    </w:p>
    <w:p w14:paraId="1D9E18D3" w14:textId="77777777" w:rsidR="00AF533C" w:rsidRDefault="00AF533C" w:rsidP="00AF533C">
      <w:pPr>
        <w:pStyle w:val="Heading3"/>
      </w:pPr>
      <w:r>
        <w:t>Function Modeling</w:t>
      </w:r>
    </w:p>
    <w:p w14:paraId="552B2A9B" w14:textId="77777777" w:rsidR="00AF533C" w:rsidRPr="00C75AE5" w:rsidRDefault="00AF533C" w:rsidP="00AF533C"/>
    <w:p w14:paraId="740E6697" w14:textId="77777777" w:rsidR="00AF533C" w:rsidRDefault="00AF533C" w:rsidP="00AF533C">
      <w:pPr>
        <w:pStyle w:val="Heading4"/>
        <w:numPr>
          <w:ilvl w:val="3"/>
          <w:numId w:val="4"/>
        </w:numPr>
      </w:pPr>
      <w:r>
        <w:t>Use Cases</w:t>
      </w:r>
    </w:p>
    <w:p w14:paraId="6782B520" w14:textId="77777777" w:rsidR="00AF533C" w:rsidRDefault="00AF533C" w:rsidP="00AF533C"/>
    <w:p w14:paraId="1C6B79A6" w14:textId="77777777" w:rsidR="00AF533C" w:rsidRPr="005067FC" w:rsidRDefault="00AF533C" w:rsidP="00AF533C">
      <w:pPr>
        <w:rPr>
          <w:i/>
          <w:color w:val="A6A6A6" w:themeColor="background1" w:themeShade="A6"/>
        </w:rPr>
      </w:pPr>
      <w:r w:rsidRPr="005067FC">
        <w:rPr>
          <w:i/>
          <w:color w:val="A6A6A6" w:themeColor="background1" w:themeShade="A6"/>
        </w:rPr>
        <w:lastRenderedPageBreak/>
        <w:t>Not supported by MagicDraw report generation.</w:t>
      </w:r>
    </w:p>
    <w:p w14:paraId="622693CB" w14:textId="77777777" w:rsidR="00AF533C" w:rsidRDefault="00AF533C" w:rsidP="00AF533C">
      <w:pPr>
        <w:pStyle w:val="Heading4"/>
        <w:numPr>
          <w:ilvl w:val="3"/>
          <w:numId w:val="4"/>
        </w:numPr>
      </w:pPr>
      <w:r>
        <w:t>State Charts / Activity Diagrams / Sequence Diagrams / Decision Tables</w:t>
      </w:r>
    </w:p>
    <w:p w14:paraId="7D00BF50" w14:textId="77777777" w:rsidR="00AF533C" w:rsidRDefault="00AF533C" w:rsidP="00AF533C"/>
    <w:p w14:paraId="20B867D6" w14:textId="77777777" w:rsidR="00AF533C" w:rsidRDefault="00AF533C" w:rsidP="00AF533C">
      <w:pPr>
        <w:contextualSpacing/>
        <w:jc w:val="center"/>
      </w:pPr>
      <w:r>
        <w:rPr>
          <w:noProof/>
        </w:rPr>
        <w:drawing>
          <wp:inline distT="0" distB="0" distL="0" distR="0" wp14:anchorId="7801D8E9" wp14:editId="79EB5941">
            <wp:extent cx="6466205" cy="4699877"/>
            <wp:effectExtent l="0" t="0" r="0" b="0"/>
            <wp:docPr id="1536" name="Picture 211297640.png" descr="211297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211297640.png"/>
                    <pic:cNvPicPr/>
                  </pic:nvPicPr>
                  <pic:blipFill>
                    <a:blip r:embed="rId298" cstate="print"/>
                    <a:stretch>
                      <a:fillRect/>
                    </a:stretch>
                  </pic:blipFill>
                  <pic:spPr>
                    <a:xfrm>
                      <a:off x="0" y="0"/>
                      <a:ext cx="6466205" cy="4699877"/>
                    </a:xfrm>
                    <a:prstGeom prst="rect">
                      <a:avLst/>
                    </a:prstGeom>
                  </pic:spPr>
                </pic:pic>
              </a:graphicData>
            </a:graphic>
          </wp:inline>
        </w:drawing>
      </w:r>
    </w:p>
    <w:p w14:paraId="5D743550" w14:textId="77777777" w:rsidR="00AF533C" w:rsidRPr="00294100" w:rsidRDefault="00AF533C" w:rsidP="00AF533C">
      <w:pPr>
        <w:pStyle w:val="Caption"/>
      </w:pPr>
      <w:r w:rsidRPr="00BD03E8">
        <w:t xml:space="preserve">Figure </w:t>
      </w:r>
      <w:fldSimple w:instr=" SEQ Figure \* ARABIC ">
        <w:r>
          <w:rPr>
            <w:noProof/>
          </w:rPr>
          <w:t>3</w:t>
        </w:r>
      </w:fldSimple>
      <w:r w:rsidRPr="00BD03E8">
        <w:t>:</w:t>
      </w:r>
      <w:r>
        <w:t xml:space="preserve"> </w:t>
      </w:r>
      <w:r w:rsidRPr="00294100">
        <w:t>Store Pedals Position</w:t>
      </w:r>
    </w:p>
    <w:p w14:paraId="4E2E1D39" w14:textId="77777777" w:rsidR="00AF533C" w:rsidRPr="000A30CD" w:rsidRDefault="00AF533C" w:rsidP="00AF533C"/>
    <w:p w14:paraId="5A23E168" w14:textId="77777777" w:rsidR="00AF533C" w:rsidRPr="00834E12" w:rsidRDefault="00AF533C" w:rsidP="00AF533C"/>
    <w:p w14:paraId="2D8B3A7C" w14:textId="77777777" w:rsidR="00AF533C" w:rsidRDefault="00AF533C" w:rsidP="00AF533C">
      <w:pPr>
        <w:pStyle w:val="Heading3"/>
      </w:pPr>
      <w:r>
        <w:t>Function Requirements</w:t>
      </w:r>
    </w:p>
    <w:p w14:paraId="514F6982" w14:textId="77777777" w:rsidR="00AF533C" w:rsidRDefault="00AF533C" w:rsidP="00AF533C">
      <w:pPr>
        <w:pStyle w:val="Heading4"/>
      </w:pPr>
      <w:r>
        <w:t>Functional Requirements</w:t>
      </w:r>
    </w:p>
    <w:p w14:paraId="6E8F7E7C" w14:textId="77777777" w:rsidR="00AF533C" w:rsidRDefault="00AF533C" w:rsidP="00AF533C">
      <w:pPr>
        <w:pStyle w:val="Heading5"/>
      </w:pPr>
      <w:r>
        <w:t>Normal Operation</w:t>
      </w:r>
    </w:p>
    <w:p w14:paraId="11F44838" w14:textId="77777777" w:rsidR="00AF533C" w:rsidRDefault="00AF533C" w:rsidP="00AF533C"/>
    <w:p w14:paraId="638358D8" w14:textId="77777777" w:rsidR="00AF533C" w:rsidRPr="0017445F" w:rsidRDefault="00AF533C" w:rsidP="00AF533C">
      <w:pPr>
        <w:pStyle w:val="RERequirement"/>
        <w:shd w:val="clear" w:color="auto" w:fill="F2F2F2" w:themeFill="background1" w:themeFillShade="F2"/>
      </w:pPr>
      <w:r>
        <w:t xml:space="preserve">103 Diagnostics - Technician 1 </w:t>
      </w:r>
    </w:p>
    <w:p w14:paraId="40F441C4" w14:textId="77777777" w:rsidR="00AF533C" w:rsidRDefault="00AF533C" w:rsidP="00AF533C">
      <w:pPr>
        <w:rPr>
          <w:rFonts w:cs="Arial"/>
        </w:rPr>
      </w:pPr>
      <w:r>
        <w:rPr>
          <w:rFonts w:cs="Arial"/>
        </w:rPr>
        <w:t>When receiving a request to write from the Diagnostics System while in Diagnostic Mode the Classic Memory Settings System shall apply the request</w:t>
      </w:r>
    </w:p>
    <w:p w14:paraId="758BDA3C"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6641E48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02E6E"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AF533C" w:rsidRPr="00FD127C" w14:paraId="0472745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94CEA"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86B1F" w14:textId="77777777" w:rsidR="00AF533C" w:rsidRDefault="00AF533C" w:rsidP="00812550"/>
        </w:tc>
      </w:tr>
      <w:tr w:rsidR="00AF533C" w:rsidRPr="00FD127C" w14:paraId="60E46E5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E696B5"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07AD0" w14:textId="77777777" w:rsidR="00AF533C" w:rsidRDefault="00AF533C" w:rsidP="00812550"/>
        </w:tc>
      </w:tr>
      <w:tr w:rsidR="00AF533C" w:rsidRPr="00FD127C" w14:paraId="6E0846A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97484"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7CA4B" w14:textId="77777777" w:rsidR="00AF533C" w:rsidRDefault="00AF533C" w:rsidP="00812550"/>
        </w:tc>
      </w:tr>
      <w:tr w:rsidR="00AF533C" w:rsidRPr="00FD127C" w14:paraId="058AA28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B89B3"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E7CCE"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6D070"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73E38" w14:textId="77777777" w:rsidR="00AF533C" w:rsidRDefault="00AF533C" w:rsidP="00812550"/>
        </w:tc>
      </w:tr>
      <w:tr w:rsidR="00AF533C" w:rsidRPr="00FD127C" w14:paraId="327CD69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A6AD1"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08FDF"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4CC0122" wp14:editId="31544C32">
                  <wp:extent cx="152400" cy="152400"/>
                  <wp:effectExtent l="0" t="0" r="0" b="0"/>
                  <wp:docPr id="153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C1D79"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D3A564" w14:textId="77777777" w:rsidR="00AF533C" w:rsidRDefault="00AF533C" w:rsidP="00812550"/>
        </w:tc>
      </w:tr>
      <w:tr w:rsidR="00AF533C" w:rsidRPr="00FD127C" w14:paraId="6560C67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1B3A6"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5E21D"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04149"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563AF"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EE2C6E"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B5B77" w14:textId="77777777" w:rsidR="00AF533C" w:rsidRDefault="00AF533C" w:rsidP="00812550"/>
        </w:tc>
      </w:tr>
      <w:tr w:rsidR="00AF533C" w:rsidRPr="00FD127C" w14:paraId="3266F2B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AA7BBA" w14:textId="77777777" w:rsidR="00AF533C" w:rsidRPr="00FD127C" w:rsidRDefault="002E13E1" w:rsidP="00812550">
            <w:pPr>
              <w:rPr>
                <w:rFonts w:cs="Arial"/>
                <w:bCs/>
                <w:color w:val="808080" w:themeColor="background1" w:themeShade="80"/>
                <w:sz w:val="16"/>
                <w:szCs w:val="14"/>
              </w:rPr>
            </w:pPr>
            <w:hyperlink r:id="rId299"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966C3"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C818A9"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7A6931" w14:textId="77777777" w:rsidR="00AF533C" w:rsidRDefault="00AF533C" w:rsidP="00AF533C"/>
    <w:p w14:paraId="1D22494E" w14:textId="77777777" w:rsidR="00AF533C" w:rsidRPr="0017445F" w:rsidRDefault="00AF533C" w:rsidP="00AF533C">
      <w:pPr>
        <w:pStyle w:val="RERequirement"/>
        <w:shd w:val="clear" w:color="auto" w:fill="F2F2F2" w:themeFill="background1" w:themeFillShade="F2"/>
      </w:pPr>
      <w:r>
        <w:t>104 Diagnostics - Technician 2</w:t>
      </w:r>
    </w:p>
    <w:p w14:paraId="4762FA45" w14:textId="77777777" w:rsidR="00AF533C" w:rsidRDefault="00AF533C" w:rsidP="00AF533C">
      <w:pPr>
        <w:rPr>
          <w:rFonts w:cs="Arial"/>
        </w:rPr>
      </w:pPr>
      <w:r>
        <w:rPr>
          <w:rFonts w:cs="Arial"/>
        </w:rPr>
        <w:t>When receiving a request to write from the Diagnostics System while in Diagnostic Mode the Easy Entry Easy Exit System shall apply the request</w:t>
      </w:r>
    </w:p>
    <w:p w14:paraId="3B28071A"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24E346E9"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548B7"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AF533C" w:rsidRPr="00FD127C" w14:paraId="3B97A88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24157D"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922C6" w14:textId="77777777" w:rsidR="00AF533C" w:rsidRDefault="00AF533C" w:rsidP="00812550"/>
        </w:tc>
      </w:tr>
      <w:tr w:rsidR="00AF533C" w:rsidRPr="00FD127C" w14:paraId="53A29D0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9D98D"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BD622" w14:textId="77777777" w:rsidR="00AF533C" w:rsidRDefault="00AF533C" w:rsidP="00812550"/>
        </w:tc>
      </w:tr>
      <w:tr w:rsidR="00AF533C" w:rsidRPr="00FD127C" w14:paraId="4A13C0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6E3A95"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A2C56" w14:textId="77777777" w:rsidR="00AF533C" w:rsidRDefault="00AF533C" w:rsidP="00812550"/>
        </w:tc>
      </w:tr>
      <w:tr w:rsidR="00AF533C" w:rsidRPr="00FD127C" w14:paraId="7BB4F2C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27F3C"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82653"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2E5A5"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8093DA" w14:textId="77777777" w:rsidR="00AF533C" w:rsidRDefault="00AF533C" w:rsidP="00812550"/>
        </w:tc>
      </w:tr>
      <w:tr w:rsidR="00AF533C" w:rsidRPr="00FD127C" w14:paraId="6C429AE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29B4D"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CBF1A"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09FBE1A6" wp14:editId="1F0C5BB9">
                  <wp:extent cx="152400" cy="152400"/>
                  <wp:effectExtent l="0" t="0" r="0" b="0"/>
                  <wp:docPr id="154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5C1207"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C5842" w14:textId="77777777" w:rsidR="00AF533C" w:rsidRDefault="00AF533C" w:rsidP="00812550"/>
        </w:tc>
      </w:tr>
      <w:tr w:rsidR="00AF533C" w:rsidRPr="00FD127C" w14:paraId="386F5A1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DF306"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A11C4D"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777C3"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A39C0"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964049"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CF993" w14:textId="77777777" w:rsidR="00AF533C" w:rsidRDefault="00AF533C" w:rsidP="00812550"/>
        </w:tc>
      </w:tr>
      <w:tr w:rsidR="00AF533C" w:rsidRPr="00FD127C" w14:paraId="07B79123"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DEF39A" w14:textId="77777777" w:rsidR="00AF533C" w:rsidRPr="00FD127C" w:rsidRDefault="002E13E1" w:rsidP="00812550">
            <w:pPr>
              <w:rPr>
                <w:rFonts w:cs="Arial"/>
                <w:bCs/>
                <w:color w:val="808080" w:themeColor="background1" w:themeShade="80"/>
                <w:sz w:val="16"/>
                <w:szCs w:val="14"/>
              </w:rPr>
            </w:pPr>
            <w:hyperlink r:id="rId300"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421FA"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085528"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47A8A2" w14:textId="77777777" w:rsidR="00AF533C" w:rsidRDefault="00AF533C" w:rsidP="00AF533C"/>
    <w:p w14:paraId="601D1C2D" w14:textId="77777777" w:rsidR="00AF533C" w:rsidRPr="0017445F" w:rsidRDefault="00AF533C" w:rsidP="00AF533C">
      <w:pPr>
        <w:pStyle w:val="RERequirement"/>
        <w:shd w:val="clear" w:color="auto" w:fill="F2F2F2" w:themeFill="background1" w:themeFillShade="F2"/>
      </w:pPr>
      <w:r>
        <w:t>105 Diagnostics - Technician 3</w:t>
      </w:r>
    </w:p>
    <w:p w14:paraId="57CED592" w14:textId="77777777" w:rsidR="00AF533C" w:rsidRDefault="00AF533C" w:rsidP="00AF533C">
      <w:pPr>
        <w:rPr>
          <w:rFonts w:cs="Arial"/>
        </w:rPr>
      </w:pPr>
      <w:r>
        <w:rPr>
          <w:rFonts w:cs="Arial"/>
        </w:rPr>
        <w:t>When receiving a request to read from the Diagnostics System while in Diagnostic Mode the Classic Memory Settings System shall send the requested data</w:t>
      </w:r>
    </w:p>
    <w:p w14:paraId="34E4191B"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07353F9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3FD32"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AF533C" w:rsidRPr="00FD127C" w14:paraId="762954C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4F77F"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777BD" w14:textId="77777777" w:rsidR="00AF533C" w:rsidRDefault="00AF533C" w:rsidP="00812550"/>
        </w:tc>
      </w:tr>
      <w:tr w:rsidR="00AF533C" w:rsidRPr="00FD127C" w14:paraId="13D1EE6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5CB81"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CE7B6" w14:textId="77777777" w:rsidR="00AF533C" w:rsidRDefault="00AF533C" w:rsidP="00812550"/>
        </w:tc>
      </w:tr>
      <w:tr w:rsidR="00AF533C" w:rsidRPr="00FD127C" w14:paraId="6D327D2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3FBF2"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56FE5" w14:textId="77777777" w:rsidR="00AF533C" w:rsidRDefault="00AF533C" w:rsidP="00812550"/>
        </w:tc>
      </w:tr>
      <w:tr w:rsidR="00AF533C" w:rsidRPr="00FD127C" w14:paraId="5CE5FF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74C21"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0729E"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9EF12"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52696" w14:textId="77777777" w:rsidR="00AF533C" w:rsidRDefault="00AF533C" w:rsidP="00812550"/>
        </w:tc>
      </w:tr>
      <w:tr w:rsidR="00AF533C" w:rsidRPr="00FD127C" w14:paraId="5799076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883E8"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966CC"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8278773" wp14:editId="5F8405F1">
                  <wp:extent cx="152400" cy="152400"/>
                  <wp:effectExtent l="0" t="0" r="0" b="0"/>
                  <wp:docPr id="154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B98257"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CA2278" w14:textId="77777777" w:rsidR="00AF533C" w:rsidRDefault="00AF533C" w:rsidP="00812550"/>
        </w:tc>
      </w:tr>
      <w:tr w:rsidR="00AF533C" w:rsidRPr="00FD127C" w14:paraId="3AF1ABF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E8C0F"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0FDC6A"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7947E"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87248"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4D2BA"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5079C" w14:textId="77777777" w:rsidR="00AF533C" w:rsidRDefault="00AF533C" w:rsidP="00812550"/>
        </w:tc>
      </w:tr>
      <w:tr w:rsidR="00AF533C" w:rsidRPr="00FD127C" w14:paraId="6BCF62D1"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5ED05C" w14:textId="77777777" w:rsidR="00AF533C" w:rsidRPr="00FD127C" w:rsidRDefault="002E13E1" w:rsidP="00812550">
            <w:pPr>
              <w:rPr>
                <w:rFonts w:cs="Arial"/>
                <w:bCs/>
                <w:color w:val="808080" w:themeColor="background1" w:themeShade="80"/>
                <w:sz w:val="16"/>
                <w:szCs w:val="14"/>
              </w:rPr>
            </w:pPr>
            <w:hyperlink r:id="rId301"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C4B04"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869A03"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0EE430" w14:textId="77777777" w:rsidR="00AF533C" w:rsidRDefault="00AF533C" w:rsidP="00AF533C"/>
    <w:p w14:paraId="6C54CD71" w14:textId="77777777" w:rsidR="00AF533C" w:rsidRPr="0017445F" w:rsidRDefault="00AF533C" w:rsidP="00AF533C">
      <w:pPr>
        <w:pStyle w:val="RERequirement"/>
        <w:shd w:val="clear" w:color="auto" w:fill="F2F2F2" w:themeFill="background1" w:themeFillShade="F2"/>
      </w:pPr>
      <w:r>
        <w:t>106 Diagnostics - Technician 4</w:t>
      </w:r>
    </w:p>
    <w:p w14:paraId="0C5A573F" w14:textId="77777777" w:rsidR="00AF533C" w:rsidRDefault="00AF533C" w:rsidP="00AF533C">
      <w:pPr>
        <w:rPr>
          <w:rFonts w:cs="Arial"/>
        </w:rPr>
      </w:pPr>
      <w:r>
        <w:rPr>
          <w:rFonts w:cs="Arial"/>
        </w:rPr>
        <w:t>When receiving a request to read from the Diagnostics System while in Diagnostic Mode the Easy Entry Easy Exit System shall send the requested data</w:t>
      </w:r>
    </w:p>
    <w:p w14:paraId="00D1D4A5"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424BEED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77FBB"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AF533C" w:rsidRPr="00FD127C" w14:paraId="46F1B1F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6A580"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81D87" w14:textId="77777777" w:rsidR="00AF533C" w:rsidRDefault="00AF533C" w:rsidP="00812550"/>
        </w:tc>
      </w:tr>
      <w:tr w:rsidR="00AF533C" w:rsidRPr="00FD127C" w14:paraId="2967D75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5161D"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E3805" w14:textId="77777777" w:rsidR="00AF533C" w:rsidRDefault="00AF533C" w:rsidP="00812550"/>
        </w:tc>
      </w:tr>
      <w:tr w:rsidR="00AF533C" w:rsidRPr="00FD127C" w14:paraId="61D63C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D991A"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72227" w14:textId="77777777" w:rsidR="00AF533C" w:rsidRDefault="00AF533C" w:rsidP="00812550"/>
        </w:tc>
      </w:tr>
      <w:tr w:rsidR="00AF533C" w:rsidRPr="00FD127C" w14:paraId="26F9436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3E669"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B313F"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D1554"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D81062" w14:textId="77777777" w:rsidR="00AF533C" w:rsidRDefault="00AF533C" w:rsidP="00812550"/>
        </w:tc>
      </w:tr>
      <w:tr w:rsidR="00AF533C" w:rsidRPr="00FD127C" w14:paraId="663FE81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BFBBF"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597BE"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6E4CD1C" wp14:editId="729D8DDA">
                  <wp:extent cx="152400" cy="152400"/>
                  <wp:effectExtent l="0" t="0" r="0" b="0"/>
                  <wp:docPr id="154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B2732"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CB7478" w14:textId="77777777" w:rsidR="00AF533C" w:rsidRDefault="00AF533C" w:rsidP="00812550"/>
        </w:tc>
      </w:tr>
      <w:tr w:rsidR="00AF533C" w:rsidRPr="00FD127C" w14:paraId="3E83DB46"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8E6DF"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7DCB49"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C73EE"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84515"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EF0560"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E3069" w14:textId="77777777" w:rsidR="00AF533C" w:rsidRDefault="00AF533C" w:rsidP="00812550"/>
        </w:tc>
      </w:tr>
      <w:tr w:rsidR="00AF533C" w:rsidRPr="00FD127C" w14:paraId="63E60D1A"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7FEFEF" w14:textId="77777777" w:rsidR="00AF533C" w:rsidRPr="00FD127C" w:rsidRDefault="002E13E1" w:rsidP="00812550">
            <w:pPr>
              <w:rPr>
                <w:rFonts w:cs="Arial"/>
                <w:bCs/>
                <w:color w:val="808080" w:themeColor="background1" w:themeShade="80"/>
                <w:sz w:val="16"/>
                <w:szCs w:val="14"/>
              </w:rPr>
            </w:pPr>
            <w:hyperlink r:id="rId302"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24860E"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7A5F3"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9196A2" w14:textId="77777777" w:rsidR="00AF533C" w:rsidRDefault="00AF533C" w:rsidP="00AF533C"/>
    <w:p w14:paraId="6B4C85D0" w14:textId="77777777" w:rsidR="00AF533C" w:rsidRDefault="00AF533C" w:rsidP="00AF533C">
      <w:pPr>
        <w:pStyle w:val="Heading5"/>
      </w:pPr>
      <w:r>
        <w:t>Error Handling</w:t>
      </w:r>
    </w:p>
    <w:p w14:paraId="71B668E8" w14:textId="77777777" w:rsidR="00AF533C" w:rsidRDefault="00AF533C" w:rsidP="00AF533C"/>
    <w:p w14:paraId="7DE37F4B" w14:textId="77777777" w:rsidR="00AF533C" w:rsidRDefault="00AF533C" w:rsidP="00AF533C">
      <w:pPr>
        <w:rPr>
          <w:color w:val="A6A6A6" w:themeColor="background1" w:themeShade="A6"/>
        </w:rPr>
      </w:pPr>
      <w:r>
        <w:rPr>
          <w:color w:val="A6A6A6" w:themeColor="background1" w:themeShade="A6"/>
        </w:rPr>
        <w:t>No Error Handling Requirements specified.</w:t>
      </w:r>
    </w:p>
    <w:p w14:paraId="1B97598F" w14:textId="77777777" w:rsidR="00AF533C" w:rsidRDefault="00AF533C" w:rsidP="00AF533C">
      <w:pPr>
        <w:pStyle w:val="Heading4"/>
      </w:pPr>
      <w:r>
        <w:t>Non-Functional Requirements</w:t>
      </w:r>
    </w:p>
    <w:p w14:paraId="1853796D" w14:textId="77777777" w:rsidR="00AF533C" w:rsidRDefault="00AF533C" w:rsidP="00AF533C"/>
    <w:p w14:paraId="55660018" w14:textId="77777777" w:rsidR="00AF533C" w:rsidRDefault="00AF533C" w:rsidP="00AF533C">
      <w:pPr>
        <w:rPr>
          <w:color w:val="A6A6A6" w:themeColor="background1" w:themeShade="A6"/>
        </w:rPr>
      </w:pPr>
      <w:r>
        <w:rPr>
          <w:color w:val="A6A6A6" w:themeColor="background1" w:themeShade="A6"/>
        </w:rPr>
        <w:t>No Non-Functional Requirements specified.</w:t>
      </w:r>
    </w:p>
    <w:p w14:paraId="451E8D15" w14:textId="77777777" w:rsidR="00AF533C" w:rsidRDefault="00AF533C" w:rsidP="00AF533C">
      <w:pPr>
        <w:pStyle w:val="Heading4"/>
      </w:pPr>
      <w:r>
        <w:t>Functional Safety Requirements</w:t>
      </w:r>
    </w:p>
    <w:p w14:paraId="40173BD7" w14:textId="77777777" w:rsidR="00AF533C" w:rsidRDefault="00AF533C" w:rsidP="00AF533C">
      <w:pPr>
        <w:rPr>
          <w:highlight w:val="yellow"/>
        </w:rPr>
      </w:pPr>
    </w:p>
    <w:p w14:paraId="565F7F72" w14:textId="77777777" w:rsidR="00AF533C" w:rsidRDefault="00AF533C" w:rsidP="00AF533C">
      <w:pPr>
        <w:rPr>
          <w:color w:val="A6A6A6" w:themeColor="background1" w:themeShade="A6"/>
        </w:rPr>
      </w:pPr>
      <w:r>
        <w:rPr>
          <w:color w:val="A6A6A6" w:themeColor="background1" w:themeShade="A6"/>
        </w:rPr>
        <w:t>No Functional Safety Requirements specified.</w:t>
      </w:r>
    </w:p>
    <w:p w14:paraId="28A9182D" w14:textId="77777777" w:rsidR="00AF533C" w:rsidRDefault="00AF533C" w:rsidP="00AF533C">
      <w:pPr>
        <w:pStyle w:val="Heading5"/>
      </w:pPr>
      <w:r>
        <w:lastRenderedPageBreak/>
        <w:t>ASIL Decomposition of Functional Safety Requirements</w:t>
      </w:r>
    </w:p>
    <w:p w14:paraId="7A112F11" w14:textId="77777777" w:rsidR="00AF533C" w:rsidRDefault="00AF533C" w:rsidP="00AF533C">
      <w:pPr>
        <w:pStyle w:val="NoSpacing"/>
      </w:pPr>
    </w:p>
    <w:p w14:paraId="00478C47" w14:textId="77777777" w:rsidR="00AF533C" w:rsidRDefault="00AF533C" w:rsidP="00AF533C">
      <w:pPr>
        <w:pStyle w:val="NoSpacing"/>
      </w:pPr>
    </w:p>
    <w:p w14:paraId="53DD1EE3" w14:textId="77777777" w:rsidR="00AF533C" w:rsidRDefault="00AF533C" w:rsidP="00AF533C">
      <w:pPr>
        <w:pStyle w:val="NoSpacing"/>
        <w:rPr>
          <w:color w:val="A6A6A6" w:themeColor="background1" w:themeShade="A6"/>
        </w:rPr>
      </w:pPr>
      <w:r>
        <w:rPr>
          <w:color w:val="A6A6A6" w:themeColor="background1" w:themeShade="A6"/>
        </w:rPr>
        <w:t>No Functional Safety Requirements with ASIL Decompositions specified.</w:t>
      </w:r>
    </w:p>
    <w:p w14:paraId="64F6D2EA" w14:textId="77777777" w:rsidR="00AF533C" w:rsidRDefault="00AF533C" w:rsidP="00AF533C">
      <w:pPr>
        <w:pStyle w:val="Heading4"/>
      </w:pPr>
      <w:r>
        <w:t>Other Requirements</w:t>
      </w:r>
    </w:p>
    <w:p w14:paraId="6C064B2C" w14:textId="77777777" w:rsidR="00AF533C" w:rsidRDefault="00AF533C" w:rsidP="00AF533C">
      <w:pPr>
        <w:pStyle w:val="Heading5"/>
      </w:pPr>
      <w:r>
        <w:t>Design Requirements</w:t>
      </w:r>
    </w:p>
    <w:p w14:paraId="487ED3F7" w14:textId="77777777" w:rsidR="00AF533C" w:rsidRDefault="00AF533C" w:rsidP="00AF533C"/>
    <w:p w14:paraId="449683AC" w14:textId="77777777" w:rsidR="00AF533C" w:rsidRDefault="00AF533C" w:rsidP="00AF533C">
      <w:pPr>
        <w:rPr>
          <w:color w:val="A6A6A6" w:themeColor="background1" w:themeShade="A6"/>
        </w:rPr>
      </w:pPr>
      <w:r>
        <w:rPr>
          <w:color w:val="A6A6A6" w:themeColor="background1" w:themeShade="A6"/>
        </w:rPr>
        <w:t>No Design Requirements specified.</w:t>
      </w:r>
    </w:p>
    <w:p w14:paraId="5D462843" w14:textId="77777777" w:rsidR="00AF533C" w:rsidRDefault="00AF533C" w:rsidP="00AF533C">
      <w:pPr>
        <w:pStyle w:val="Heading4"/>
      </w:pPr>
      <w:r>
        <w:t>Uncategorized Requirements</w:t>
      </w:r>
    </w:p>
    <w:p w14:paraId="678376D1" w14:textId="77777777" w:rsidR="00AF533C" w:rsidRDefault="00AF533C" w:rsidP="00AF533C"/>
    <w:p w14:paraId="39722005" w14:textId="77777777" w:rsidR="00AF533C" w:rsidRPr="0017445F" w:rsidRDefault="00AF533C" w:rsidP="00AF533C">
      <w:pPr>
        <w:pStyle w:val="RERequirement"/>
        <w:shd w:val="clear" w:color="auto" w:fill="F2F2F2" w:themeFill="background1" w:themeFillShade="F2"/>
      </w:pPr>
      <w:r>
        <w:t>94 Personalization - Memory Location Settings 1</w:t>
      </w:r>
    </w:p>
    <w:p w14:paraId="6A432F77" w14:textId="77777777" w:rsidR="00AF533C" w:rsidRDefault="00AF533C" w:rsidP="00AF533C">
      <w:pPr>
        <w:rPr>
          <w:rFonts w:cs="Arial"/>
        </w:rPr>
      </w:pPr>
      <w:r>
        <w:rPr>
          <w:rFonts w:cs="Arial"/>
        </w:rPr>
        <w:t>Classic Memory shall provide only one set of positional settings per memory location per memory commodity</w:t>
      </w:r>
    </w:p>
    <w:p w14:paraId="2E80C54B"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1376004F"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D98A7"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AF533C" w:rsidRPr="00FD127C" w14:paraId="1C7E14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F68EAC"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C2A42" w14:textId="77777777" w:rsidR="00AF533C" w:rsidRDefault="00AF533C" w:rsidP="00812550"/>
        </w:tc>
      </w:tr>
      <w:tr w:rsidR="00AF533C" w:rsidRPr="00FD127C" w14:paraId="7CE704F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AE2B9"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89272" w14:textId="77777777" w:rsidR="00AF533C" w:rsidRDefault="00AF533C" w:rsidP="00812550"/>
        </w:tc>
      </w:tr>
      <w:tr w:rsidR="00AF533C" w:rsidRPr="00FD127C" w14:paraId="26C80B4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5702F"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DA4CC" w14:textId="77777777" w:rsidR="00AF533C" w:rsidRDefault="00AF533C" w:rsidP="00812550"/>
        </w:tc>
      </w:tr>
      <w:tr w:rsidR="00AF533C" w:rsidRPr="00FD127C" w14:paraId="02F5D3D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4EB6B"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85F28"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761F7"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611CD" w14:textId="77777777" w:rsidR="00AF533C" w:rsidRDefault="00AF533C" w:rsidP="00812550"/>
        </w:tc>
      </w:tr>
      <w:tr w:rsidR="00AF533C" w:rsidRPr="00FD127C" w14:paraId="27A44AB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CCE4D"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328BA"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157C681" wp14:editId="3F670254">
                  <wp:extent cx="152400" cy="152400"/>
                  <wp:effectExtent l="0" t="0" r="0" b="0"/>
                  <wp:docPr id="154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E66B9"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7AA7D" w14:textId="77777777" w:rsidR="00AF533C" w:rsidRDefault="00AF533C" w:rsidP="00812550"/>
        </w:tc>
      </w:tr>
      <w:tr w:rsidR="00AF533C" w:rsidRPr="00FD127C" w14:paraId="3A1E478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3F984"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183A62"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49DFD"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DCB53"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E15E2"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A33B4" w14:textId="77777777" w:rsidR="00AF533C" w:rsidRDefault="00AF533C" w:rsidP="00812550"/>
        </w:tc>
      </w:tr>
      <w:tr w:rsidR="00AF533C" w:rsidRPr="00FD127C" w14:paraId="3D37639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A9BB70" w14:textId="77777777" w:rsidR="00AF533C" w:rsidRPr="00FD127C" w:rsidRDefault="002E13E1" w:rsidP="00812550">
            <w:pPr>
              <w:rPr>
                <w:rFonts w:cs="Arial"/>
                <w:bCs/>
                <w:color w:val="808080" w:themeColor="background1" w:themeShade="80"/>
                <w:sz w:val="16"/>
                <w:szCs w:val="14"/>
              </w:rPr>
            </w:pPr>
            <w:hyperlink r:id="rId303"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88B89"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5DC410"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F57B05" w14:textId="77777777" w:rsidR="00AF533C" w:rsidRDefault="00AF533C" w:rsidP="00AF533C"/>
    <w:p w14:paraId="347D2165" w14:textId="77777777" w:rsidR="00AF533C" w:rsidRPr="0017445F" w:rsidRDefault="00AF533C" w:rsidP="00AF533C">
      <w:pPr>
        <w:pStyle w:val="RERequirement"/>
        <w:shd w:val="clear" w:color="auto" w:fill="F2F2F2" w:themeFill="background1" w:themeFillShade="F2"/>
      </w:pPr>
      <w:r>
        <w:t>95 Memory Pedals - Settings 1</w:t>
      </w:r>
    </w:p>
    <w:p w14:paraId="3F76EA78" w14:textId="77777777" w:rsidR="00AF533C" w:rsidRDefault="00AF533C" w:rsidP="00AF533C">
      <w:pPr>
        <w:rPr>
          <w:rFonts w:cs="Arial"/>
        </w:rPr>
      </w:pPr>
      <w:r>
        <w:rPr>
          <w:rFonts w:cs="Arial"/>
        </w:rPr>
        <w:t>"Where Power Adjustable Pedals is supported, then the Classic Memory feature shall include the following positional settings:</w:t>
      </w:r>
    </w:p>
    <w:p w14:paraId="500DE212" w14:textId="77777777" w:rsidR="00AF533C" w:rsidRDefault="00AF533C" w:rsidP="00AF533C">
      <w:pPr>
        <w:rPr>
          <w:rFonts w:cs="Arial"/>
        </w:rPr>
      </w:pPr>
      <w:r>
        <w:rPr>
          <w:rFonts w:cs="Arial"/>
        </w:rPr>
        <w:t>- Memory Gas Pedal</w:t>
      </w:r>
    </w:p>
    <w:p w14:paraId="3FA6BCA2" w14:textId="77777777" w:rsidR="00AF533C" w:rsidRDefault="00AF533C" w:rsidP="00AF533C">
      <w:pPr>
        <w:rPr>
          <w:rFonts w:cs="Arial"/>
        </w:rPr>
      </w:pPr>
      <w:r>
        <w:rPr>
          <w:rFonts w:cs="Arial"/>
        </w:rPr>
        <w:t>- Memory Brake Pedal</w:t>
      </w:r>
    </w:p>
    <w:p w14:paraId="7A9F627F" w14:textId="77777777" w:rsidR="00AF533C" w:rsidRDefault="00AF533C" w:rsidP="00AF533C">
      <w:pPr>
        <w:rPr>
          <w:rFonts w:cs="Arial"/>
        </w:rPr>
      </w:pPr>
      <w:r>
        <w:rPr>
          <w:rFonts w:cs="Arial"/>
        </w:rPr>
        <w:t>- Memory Clutch Pedal (on vehicles with manual transmission only)"</w:t>
      </w:r>
    </w:p>
    <w:p w14:paraId="4F92A58F"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6992C738"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64FDE"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95</w:t>
            </w:r>
          </w:p>
        </w:tc>
      </w:tr>
      <w:tr w:rsidR="00AF533C" w:rsidRPr="00FD127C" w14:paraId="5BE50F4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1ABCD"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8A5FF" w14:textId="77777777" w:rsidR="00AF533C" w:rsidRDefault="00AF533C" w:rsidP="00812550"/>
        </w:tc>
      </w:tr>
      <w:tr w:rsidR="00AF533C" w:rsidRPr="00FD127C" w14:paraId="5935385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75F31"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BE38B" w14:textId="77777777" w:rsidR="00AF533C" w:rsidRDefault="00AF533C" w:rsidP="00812550"/>
        </w:tc>
      </w:tr>
      <w:tr w:rsidR="00AF533C" w:rsidRPr="00FD127C" w14:paraId="2CFBB9C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04510"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66BA1" w14:textId="77777777" w:rsidR="00AF533C" w:rsidRDefault="00AF533C" w:rsidP="00812550"/>
        </w:tc>
      </w:tr>
      <w:tr w:rsidR="00AF533C" w:rsidRPr="00FD127C" w14:paraId="7109D02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313A2"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50FDD"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E34E1"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F59ED" w14:textId="77777777" w:rsidR="00AF533C" w:rsidRDefault="00AF533C" w:rsidP="00812550"/>
        </w:tc>
      </w:tr>
      <w:tr w:rsidR="00AF533C" w:rsidRPr="00FD127C" w14:paraId="0795F24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38080"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56C9D"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6DD12495" wp14:editId="0B7560B1">
                  <wp:extent cx="152400" cy="152400"/>
                  <wp:effectExtent l="0" t="0" r="0" b="0"/>
                  <wp:docPr id="154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Feature_Req_66 Memory Pedals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4B321"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8C8A3" w14:textId="77777777" w:rsidR="00AF533C" w:rsidRDefault="00AF533C" w:rsidP="00812550"/>
        </w:tc>
      </w:tr>
      <w:tr w:rsidR="00AF533C" w:rsidRPr="00FD127C" w14:paraId="1EA7071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C5833"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05E2B"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94F97"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F47FE"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69C9F2"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50754" w14:textId="77777777" w:rsidR="00AF533C" w:rsidRDefault="00AF533C" w:rsidP="00812550"/>
        </w:tc>
      </w:tr>
      <w:tr w:rsidR="00AF533C" w:rsidRPr="00FD127C" w14:paraId="074D35ED"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C8EF6E" w14:textId="77777777" w:rsidR="00AF533C" w:rsidRPr="00FD127C" w:rsidRDefault="002E13E1" w:rsidP="00812550">
            <w:pPr>
              <w:rPr>
                <w:rFonts w:cs="Arial"/>
                <w:bCs/>
                <w:color w:val="808080" w:themeColor="background1" w:themeShade="80"/>
                <w:sz w:val="16"/>
                <w:szCs w:val="14"/>
              </w:rPr>
            </w:pPr>
            <w:hyperlink r:id="rId304"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960729"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D6C36"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1A8490" w14:textId="77777777" w:rsidR="00AF533C" w:rsidRDefault="00AF533C" w:rsidP="00AF533C"/>
    <w:p w14:paraId="6C5C5C61" w14:textId="77777777" w:rsidR="00AF533C" w:rsidRPr="0017445F" w:rsidRDefault="00AF533C" w:rsidP="00AF533C">
      <w:pPr>
        <w:pStyle w:val="RERequirement"/>
        <w:shd w:val="clear" w:color="auto" w:fill="F2F2F2" w:themeFill="background1" w:themeFillShade="F2"/>
      </w:pPr>
      <w:r>
        <w:t>98 Memory Seat - Memory Locations 1</w:t>
      </w:r>
    </w:p>
    <w:p w14:paraId="2E50EDCD" w14:textId="77777777" w:rsidR="00AF533C" w:rsidRDefault="00AF533C" w:rsidP="00AF533C">
      <w:pPr>
        <w:rPr>
          <w:rFonts w:cs="Arial"/>
        </w:rPr>
      </w:pPr>
      <w:r>
        <w:rPr>
          <w:rFonts w:cs="Arial"/>
        </w:rPr>
        <w:t>Classic Memory shall provide up to 4 memory locations per user</w:t>
      </w:r>
    </w:p>
    <w:p w14:paraId="71BF8EFC" w14:textId="77777777" w:rsidR="00AF533C" w:rsidRPr="00C66B68" w:rsidRDefault="00AF533C" w:rsidP="00AF533C">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AF533C" w:rsidRPr="00FD127C" w14:paraId="3383C404"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D5E9E" w14:textId="77777777" w:rsidR="00AF533C" w:rsidRPr="00FD127C" w:rsidRDefault="00AF533C"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AF533C" w:rsidRPr="00FD127C" w14:paraId="46FD836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3A784" w14:textId="77777777" w:rsidR="00AF533C" w:rsidRPr="00FD127C" w:rsidRDefault="00AF533C"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E5987" w14:textId="77777777" w:rsidR="00AF533C" w:rsidRDefault="00AF533C" w:rsidP="00812550"/>
        </w:tc>
      </w:tr>
      <w:tr w:rsidR="00AF533C" w:rsidRPr="00FD127C" w14:paraId="75C5B22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808AD" w14:textId="77777777" w:rsidR="00AF533C" w:rsidRPr="00FD127C" w:rsidRDefault="00AF533C"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19608" w14:textId="77777777" w:rsidR="00AF533C" w:rsidRDefault="00AF533C" w:rsidP="00812550"/>
        </w:tc>
      </w:tr>
      <w:tr w:rsidR="00AF533C" w:rsidRPr="00FD127C" w14:paraId="7BF13DB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08F1C" w14:textId="77777777" w:rsidR="00AF533C" w:rsidRPr="00FD127C" w:rsidRDefault="00AF533C"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EF245" w14:textId="77777777" w:rsidR="00AF533C" w:rsidRDefault="00AF533C" w:rsidP="00812550"/>
        </w:tc>
      </w:tr>
      <w:tr w:rsidR="00AF533C" w:rsidRPr="00FD127C" w14:paraId="50567F6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AABD0" w14:textId="77777777" w:rsidR="00AF533C" w:rsidRPr="00FD127C" w:rsidRDefault="00AF533C"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E4C44"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0905D" w14:textId="77777777" w:rsidR="00AF533C" w:rsidRPr="00FD127C" w:rsidRDefault="00AF533C"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F1A72" w14:textId="77777777" w:rsidR="00AF533C" w:rsidRDefault="00AF533C" w:rsidP="00812550"/>
        </w:tc>
      </w:tr>
      <w:tr w:rsidR="00AF533C" w:rsidRPr="00FD127C" w14:paraId="7882CA9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1584C" w14:textId="77777777" w:rsidR="00AF533C" w:rsidRPr="00FD127C" w:rsidRDefault="00AF533C"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52DF5" w14:textId="77777777" w:rsidR="00AF533C" w:rsidRPr="00FD127C" w:rsidRDefault="00AF533C"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310B23D1" wp14:editId="1369E7A3">
                  <wp:extent cx="152400" cy="152400"/>
                  <wp:effectExtent l="0" t="0" r="0" b="0"/>
                  <wp:docPr id="155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40DB62" w14:textId="77777777" w:rsidR="00AF533C" w:rsidRPr="00FD127C" w:rsidRDefault="00AF533C"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D0E1A" w14:textId="77777777" w:rsidR="00AF533C" w:rsidRDefault="00AF533C" w:rsidP="00812550"/>
        </w:tc>
      </w:tr>
      <w:tr w:rsidR="00AF533C" w:rsidRPr="00FD127C" w14:paraId="34B7279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215AF" w14:textId="77777777" w:rsidR="00AF533C" w:rsidRPr="00FD127C" w:rsidRDefault="00AF533C"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26C1E8" w14:textId="77777777" w:rsidR="00AF533C" w:rsidRDefault="00AF533C"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980E7" w14:textId="77777777" w:rsidR="00AF533C" w:rsidRPr="00FD127C" w:rsidRDefault="00AF533C"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2EA6D" w14:textId="77777777" w:rsidR="00AF533C" w:rsidRDefault="00AF533C"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E801A3" w14:textId="77777777" w:rsidR="00AF533C" w:rsidRPr="00FD127C" w:rsidRDefault="00AF533C"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9379E0" w14:textId="77777777" w:rsidR="00AF533C" w:rsidRDefault="00AF533C" w:rsidP="00812550"/>
        </w:tc>
      </w:tr>
      <w:tr w:rsidR="00AF533C" w:rsidRPr="00FD127C" w14:paraId="4860C7A9"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75D16C" w14:textId="77777777" w:rsidR="00AF533C" w:rsidRPr="00FD127C" w:rsidRDefault="002E13E1" w:rsidP="00812550">
            <w:pPr>
              <w:rPr>
                <w:rFonts w:cs="Arial"/>
                <w:bCs/>
                <w:color w:val="808080" w:themeColor="background1" w:themeShade="80"/>
                <w:sz w:val="16"/>
                <w:szCs w:val="14"/>
              </w:rPr>
            </w:pPr>
            <w:hyperlink r:id="rId305" w:history="1">
              <w:r w:rsidR="00AF533C" w:rsidRPr="00FD127C">
                <w:rPr>
                  <w:rStyle w:val="Hyperlink"/>
                  <w:rFonts w:cs="Arial"/>
                  <w:bCs/>
                  <w:sz w:val="16"/>
                  <w:szCs w:val="14"/>
                </w:rPr>
                <w:t>Req. Template</w:t>
              </w:r>
            </w:hyperlink>
            <w:r w:rsidR="00AF533C"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00938" w14:textId="77777777" w:rsidR="00AF533C" w:rsidRPr="00FD127C" w:rsidRDefault="00AF533C"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9E77A5" w14:textId="77777777" w:rsidR="00AF533C" w:rsidRPr="00FD127C" w:rsidRDefault="00AF533C"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D88C9D" w14:textId="60E82278" w:rsidR="00AF533C" w:rsidRDefault="00AF533C" w:rsidP="00AF533C"/>
    <w:p w14:paraId="447F2FA8" w14:textId="77777777" w:rsidR="00AF533C" w:rsidRDefault="00AF533C" w:rsidP="00AF533C"/>
    <w:p w14:paraId="34079C78" w14:textId="77777777" w:rsidR="003A2355" w:rsidRDefault="003A2355" w:rsidP="003A2355">
      <w:pPr>
        <w:pStyle w:val="Heading2"/>
        <w:numPr>
          <w:ilvl w:val="1"/>
          <w:numId w:val="4"/>
        </w:numPr>
      </w:pPr>
      <w:r>
        <w:rPr>
          <w:noProof/>
        </w:rPr>
        <w:drawing>
          <wp:inline distT="0" distB="0" distL="0" distR="0" wp14:anchorId="6B082EE9" wp14:editId="33FC9A67">
            <wp:extent cx="152400" cy="152400"/>
            <wp:effectExtent l="0" t="0" r="0" b="0"/>
            <wp:docPr id="141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8" w:name="_7ad8a94a712fe9cb6489c96ec09661c1"/>
      <w:r>
        <w:t>Store AHUD Brightness</w:t>
      </w:r>
      <w:bookmarkEnd w:id="198"/>
    </w:p>
    <w:p w14:paraId="230A67CF" w14:textId="77777777" w:rsidR="003A2355" w:rsidRDefault="003A2355" w:rsidP="003A2355">
      <w:pPr>
        <w:pStyle w:val="Heading3"/>
      </w:pPr>
      <w:r>
        <w:t>Function Overview</w:t>
      </w:r>
    </w:p>
    <w:p w14:paraId="613D3D39" w14:textId="77777777" w:rsidR="003A2355" w:rsidRDefault="003A2355" w:rsidP="003A2355">
      <w:pPr>
        <w:pStyle w:val="Heading4"/>
      </w:pPr>
      <w:r>
        <w:t>Description</w:t>
      </w:r>
    </w:p>
    <w:p w14:paraId="0562A96C" w14:textId="77777777" w:rsidR="003A2355" w:rsidRDefault="003A2355" w:rsidP="003A2355">
      <w:pPr>
        <w:contextualSpacing/>
      </w:pPr>
    </w:p>
    <w:p w14:paraId="350A556C" w14:textId="77777777" w:rsidR="003A2355" w:rsidRDefault="003A2355" w:rsidP="003A2355">
      <w:pPr>
        <w:contextualSpacing/>
      </w:pPr>
      <w:r>
        <w:t>Function is allocated to:</w:t>
      </w:r>
    </w:p>
    <w:p w14:paraId="687BEB1F" w14:textId="77777777" w:rsidR="003A2355" w:rsidRDefault="003A2355" w:rsidP="003A2355">
      <w:pPr>
        <w:pStyle w:val="ListParagraph"/>
        <w:numPr>
          <w:ilvl w:val="0"/>
          <w:numId w:val="13"/>
        </w:numPr>
        <w:contextualSpacing/>
      </w:pPr>
      <w:r>
        <w:rPr>
          <w:noProof/>
        </w:rPr>
        <w:drawing>
          <wp:inline distT="0" distB="0" distL="0" distR="0" wp14:anchorId="7CBC41B3" wp14:editId="5D315986">
            <wp:extent cx="152400" cy="152400"/>
            <wp:effectExtent l="0" t="0" r="0" b="0"/>
            <wp:docPr id="1416"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74F7EAC3" w14:textId="77777777" w:rsidR="003A2355" w:rsidRDefault="003A2355" w:rsidP="003A2355">
      <w:pPr>
        <w:pStyle w:val="ListParagraph"/>
        <w:numPr>
          <w:ilvl w:val="0"/>
          <w:numId w:val="13"/>
        </w:numPr>
        <w:contextualSpacing/>
      </w:pPr>
      <w:r>
        <w:rPr>
          <w:noProof/>
        </w:rPr>
        <w:drawing>
          <wp:inline distT="0" distB="0" distL="0" distR="0" wp14:anchorId="4944604A" wp14:editId="5F2EE553">
            <wp:extent cx="152400" cy="152400"/>
            <wp:effectExtent l="0" t="0" r="0" b="0"/>
            <wp:docPr id="1418"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65F62742" w14:textId="77777777" w:rsidR="003A2355" w:rsidRDefault="003A2355" w:rsidP="003A2355">
      <w:pPr>
        <w:contextualSpacing/>
      </w:pPr>
    </w:p>
    <w:p w14:paraId="2F4D08E3" w14:textId="77777777" w:rsidR="003A2355" w:rsidRDefault="003A2355" w:rsidP="003A2355">
      <w:pPr>
        <w:contextualSpacing/>
      </w:pPr>
      <w:r w:rsidRPr="00A554C4">
        <w:t>The purpose of this function is to store the brightness of the AHUD to a profile. This is the final step of the Classic Memory store process. This function receives the current settings and applies them to the user selected profile.</w:t>
      </w:r>
    </w:p>
    <w:p w14:paraId="395AB43F" w14:textId="77777777" w:rsidR="003A2355" w:rsidRDefault="003A2355" w:rsidP="003A2355">
      <w:pPr>
        <w:pStyle w:val="Heading4"/>
      </w:pPr>
      <w:r>
        <w:t>Variants</w:t>
      </w:r>
    </w:p>
    <w:p w14:paraId="67C1AF2C" w14:textId="77777777" w:rsidR="003A2355" w:rsidRDefault="003A2355" w:rsidP="003A2355"/>
    <w:p w14:paraId="0C6A2678" w14:textId="77777777" w:rsidR="003A2355" w:rsidRPr="005067FC" w:rsidRDefault="003A2355" w:rsidP="003A2355">
      <w:pPr>
        <w:rPr>
          <w:i/>
          <w:color w:val="A6A6A6" w:themeColor="background1" w:themeShade="A6"/>
        </w:rPr>
      </w:pPr>
      <w:r w:rsidRPr="005067FC">
        <w:rPr>
          <w:i/>
          <w:color w:val="A6A6A6" w:themeColor="background1" w:themeShade="A6"/>
        </w:rPr>
        <w:t>Not supported by MagicDraw report generation.</w:t>
      </w:r>
    </w:p>
    <w:p w14:paraId="5F528A41" w14:textId="77777777" w:rsidR="003A2355" w:rsidRDefault="003A2355" w:rsidP="003A2355">
      <w:pPr>
        <w:pStyle w:val="Heading4"/>
      </w:pPr>
      <w:r>
        <w:t>Input Requirements</w:t>
      </w:r>
    </w:p>
    <w:p w14:paraId="7C8ED672" w14:textId="77777777" w:rsidR="003A2355" w:rsidRDefault="003A2355" w:rsidP="003A2355"/>
    <w:p w14:paraId="0EC5D6C4" w14:textId="77777777" w:rsidR="003A2355" w:rsidRPr="005067FC" w:rsidRDefault="003A2355" w:rsidP="003A2355">
      <w:pPr>
        <w:rPr>
          <w:i/>
          <w:color w:val="A6A6A6" w:themeColor="background1" w:themeShade="A6"/>
        </w:rPr>
      </w:pPr>
      <w:r w:rsidRPr="005067FC">
        <w:rPr>
          <w:i/>
          <w:color w:val="A6A6A6" w:themeColor="background1" w:themeShade="A6"/>
        </w:rPr>
        <w:t>Not supported by MagicDraw report generation.</w:t>
      </w:r>
    </w:p>
    <w:p w14:paraId="56CCE0B6" w14:textId="77777777" w:rsidR="003A2355" w:rsidRDefault="003A2355" w:rsidP="003A2355">
      <w:pPr>
        <w:pStyle w:val="Heading4"/>
      </w:pPr>
      <w:r>
        <w:t>Assumptions</w:t>
      </w:r>
    </w:p>
    <w:p w14:paraId="0CD59936" w14:textId="77777777" w:rsidR="003A2355" w:rsidRDefault="003A2355" w:rsidP="003A2355"/>
    <w:p w14:paraId="79636017" w14:textId="77777777" w:rsidR="003A2355" w:rsidRPr="00FF5F72" w:rsidRDefault="003A2355" w:rsidP="003A2355">
      <w:pPr>
        <w:rPr>
          <w:color w:val="A6A6A6" w:themeColor="background1" w:themeShade="A6"/>
        </w:rPr>
      </w:pPr>
      <w:r w:rsidRPr="00FF5F72">
        <w:rPr>
          <w:color w:val="A6A6A6" w:themeColor="background1" w:themeShade="A6"/>
        </w:rPr>
        <w:t>No assumptions specified for this function.</w:t>
      </w:r>
    </w:p>
    <w:p w14:paraId="746A4A63" w14:textId="77777777" w:rsidR="003A2355" w:rsidRDefault="003A2355" w:rsidP="003A2355"/>
    <w:p w14:paraId="2CB4B7DE" w14:textId="77777777" w:rsidR="003A2355" w:rsidRDefault="003A2355" w:rsidP="003A2355">
      <w:pPr>
        <w:pStyle w:val="Heading4"/>
      </w:pPr>
      <w:r>
        <w:t>References</w:t>
      </w:r>
    </w:p>
    <w:p w14:paraId="2BFE9BE3" w14:textId="77777777" w:rsidR="003A2355" w:rsidRPr="00454CBE" w:rsidRDefault="003A2355" w:rsidP="003A2355">
      <w:pPr>
        <w:pStyle w:val="Heading5"/>
      </w:pPr>
      <w:r w:rsidRPr="00454CBE">
        <w:t xml:space="preserve">Ford </w:t>
      </w:r>
      <w:r>
        <w:t>D</w:t>
      </w:r>
      <w:r w:rsidRPr="00454CBE">
        <w:t>ocuments</w:t>
      </w:r>
    </w:p>
    <w:p w14:paraId="61AF1DF1" w14:textId="77777777" w:rsidR="003A2355" w:rsidRDefault="003A2355" w:rsidP="003A2355">
      <w:pPr>
        <w:pStyle w:val="BodyText"/>
        <w:ind w:right="142"/>
        <w:jc w:val="both"/>
        <w:rPr>
          <w:rFonts w:cs="Arial"/>
        </w:rPr>
      </w:pPr>
      <w:r>
        <w:rPr>
          <w:rFonts w:cs="Arial"/>
        </w:rPr>
        <w:t>List here all Ford internal documents, which are directly related to the feature.</w:t>
      </w:r>
    </w:p>
    <w:p w14:paraId="161C9586" w14:textId="77777777" w:rsidR="003A2355" w:rsidRDefault="003A2355" w:rsidP="003A2355">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3A2355" w:rsidRPr="007C20FA" w14:paraId="2CABB4F1" w14:textId="77777777" w:rsidTr="00812550">
        <w:trPr>
          <w:cantSplit/>
          <w:tblHeader/>
        </w:trPr>
        <w:tc>
          <w:tcPr>
            <w:tcW w:w="1418" w:type="dxa"/>
            <w:shd w:val="clear" w:color="auto" w:fill="E0E0E0"/>
          </w:tcPr>
          <w:p w14:paraId="61A0E987" w14:textId="77777777" w:rsidR="003A2355" w:rsidRPr="007C20FA" w:rsidRDefault="003A2355"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752BD48E" w14:textId="77777777" w:rsidR="003A2355" w:rsidRPr="007C20FA" w:rsidRDefault="003A2355"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2D8636BC" w14:textId="77777777" w:rsidR="003A2355" w:rsidRPr="007C20FA" w:rsidRDefault="003A2355"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10EE9A8C" w14:textId="77777777" w:rsidR="003A2355" w:rsidRPr="007C20FA" w:rsidRDefault="003A2355" w:rsidP="00812550">
            <w:pPr>
              <w:rPr>
                <w:rFonts w:ascii="Helvetica" w:hAnsi="Helvetica" w:cs="Helvetica"/>
                <w:b/>
              </w:rPr>
            </w:pPr>
            <w:r w:rsidRPr="007C20FA">
              <w:rPr>
                <w:rFonts w:ascii="Helvetica" w:hAnsi="Helvetica" w:cs="Helvetica"/>
                <w:b/>
              </w:rPr>
              <w:t>Revision</w:t>
            </w:r>
          </w:p>
        </w:tc>
      </w:tr>
      <w:tr w:rsidR="003A2355" w:rsidRPr="007C20FA" w14:paraId="584C6BE4" w14:textId="77777777" w:rsidTr="00812550">
        <w:trPr>
          <w:cantSplit/>
          <w:tblHeader/>
        </w:trPr>
        <w:tc>
          <w:tcPr>
            <w:tcW w:w="1418" w:type="dxa"/>
            <w:shd w:val="clear" w:color="auto" w:fill="FFFFFF" w:themeFill="background1"/>
          </w:tcPr>
          <w:p w14:paraId="52495159" w14:textId="77777777" w:rsidR="003A2355" w:rsidRPr="005E40CF" w:rsidRDefault="003A2355" w:rsidP="00812550">
            <w:pPr>
              <w:rPr>
                <w:rFonts w:ascii="Helvetica" w:hAnsi="Helvetica" w:cs="Helvetica"/>
              </w:rPr>
            </w:pPr>
          </w:p>
        </w:tc>
        <w:tc>
          <w:tcPr>
            <w:tcW w:w="6237" w:type="dxa"/>
            <w:shd w:val="clear" w:color="auto" w:fill="FFFFFF" w:themeFill="background1"/>
          </w:tcPr>
          <w:p w14:paraId="61C2AE54" w14:textId="77777777" w:rsidR="003A2355" w:rsidRPr="005E40CF" w:rsidRDefault="003A2355" w:rsidP="00812550">
            <w:pPr>
              <w:rPr>
                <w:rFonts w:ascii="Helvetica" w:hAnsi="Helvetica" w:cs="Helvetica"/>
              </w:rPr>
            </w:pPr>
          </w:p>
        </w:tc>
        <w:tc>
          <w:tcPr>
            <w:tcW w:w="1418" w:type="dxa"/>
            <w:shd w:val="clear" w:color="auto" w:fill="FFFFFF" w:themeFill="background1"/>
          </w:tcPr>
          <w:p w14:paraId="04A6B50B" w14:textId="77777777" w:rsidR="003A2355" w:rsidRPr="005E40CF" w:rsidRDefault="003A2355" w:rsidP="00812550">
            <w:pPr>
              <w:rPr>
                <w:rFonts w:ascii="Helvetica" w:hAnsi="Helvetica" w:cs="Helvetica"/>
              </w:rPr>
            </w:pPr>
          </w:p>
        </w:tc>
        <w:tc>
          <w:tcPr>
            <w:tcW w:w="1418" w:type="dxa"/>
            <w:shd w:val="clear" w:color="auto" w:fill="FFFFFF" w:themeFill="background1"/>
          </w:tcPr>
          <w:p w14:paraId="0A7C2963" w14:textId="77777777" w:rsidR="003A2355" w:rsidRPr="005E40CF" w:rsidRDefault="003A2355" w:rsidP="00812550">
            <w:pPr>
              <w:rPr>
                <w:rFonts w:ascii="Helvetica" w:hAnsi="Helvetica" w:cs="Helvetica"/>
              </w:rPr>
            </w:pPr>
          </w:p>
        </w:tc>
      </w:tr>
    </w:tbl>
    <w:p w14:paraId="06D3FB20" w14:textId="77777777" w:rsidR="003A2355" w:rsidRPr="00360B1D" w:rsidRDefault="003A2355" w:rsidP="003A2355">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D55A051" w14:textId="77777777" w:rsidR="003A2355" w:rsidRPr="00FB7B3D" w:rsidRDefault="003A2355" w:rsidP="003A2355">
      <w:pPr>
        <w:pStyle w:val="Heading5"/>
      </w:pPr>
      <w:r w:rsidRPr="00454CBE">
        <w:t>External</w:t>
      </w:r>
      <w:r>
        <w:t xml:space="preserve"> Documents and P</w:t>
      </w:r>
      <w:r w:rsidRPr="00FB7B3D">
        <w:t>ublications</w:t>
      </w:r>
    </w:p>
    <w:p w14:paraId="28F404EA" w14:textId="77777777" w:rsidR="003A2355" w:rsidRDefault="003A2355" w:rsidP="003A2355">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46D5568" w14:textId="77777777" w:rsidR="003A2355" w:rsidRDefault="003A2355" w:rsidP="003A2355">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3A2355" w:rsidRPr="007C20FA" w14:paraId="07B5244B" w14:textId="77777777" w:rsidTr="00812550">
        <w:trPr>
          <w:cantSplit/>
          <w:tblHeader/>
        </w:trPr>
        <w:tc>
          <w:tcPr>
            <w:tcW w:w="1418" w:type="dxa"/>
            <w:shd w:val="clear" w:color="auto" w:fill="E0E0E0"/>
          </w:tcPr>
          <w:p w14:paraId="61724CCC" w14:textId="77777777" w:rsidR="003A2355" w:rsidRPr="007C20FA" w:rsidRDefault="003A2355"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78F91C07" w14:textId="77777777" w:rsidR="003A2355" w:rsidRPr="007C20FA" w:rsidRDefault="003A2355" w:rsidP="00812550">
            <w:pPr>
              <w:rPr>
                <w:rFonts w:ascii="Helvetica" w:hAnsi="Helvetica" w:cs="Helvetica"/>
                <w:b/>
              </w:rPr>
            </w:pPr>
            <w:r>
              <w:rPr>
                <w:rFonts w:ascii="Helvetica" w:hAnsi="Helvetica" w:cs="Helvetica"/>
                <w:b/>
              </w:rPr>
              <w:t>Document / Publication</w:t>
            </w:r>
          </w:p>
        </w:tc>
      </w:tr>
      <w:tr w:rsidR="003A2355" w:rsidRPr="007C20FA" w14:paraId="22A4DBC2" w14:textId="77777777" w:rsidTr="00812550">
        <w:trPr>
          <w:cantSplit/>
          <w:tblHeader/>
        </w:trPr>
        <w:tc>
          <w:tcPr>
            <w:tcW w:w="1418" w:type="dxa"/>
            <w:shd w:val="clear" w:color="auto" w:fill="FFFFFF" w:themeFill="background1"/>
          </w:tcPr>
          <w:p w14:paraId="4B3E0C84" w14:textId="77777777" w:rsidR="003A2355" w:rsidRPr="005E40CF" w:rsidRDefault="003A2355" w:rsidP="00812550">
            <w:pPr>
              <w:rPr>
                <w:rFonts w:ascii="Helvetica" w:hAnsi="Helvetica" w:cs="Helvetica"/>
              </w:rPr>
            </w:pPr>
          </w:p>
        </w:tc>
        <w:tc>
          <w:tcPr>
            <w:tcW w:w="9072" w:type="dxa"/>
            <w:shd w:val="clear" w:color="auto" w:fill="FFFFFF" w:themeFill="background1"/>
          </w:tcPr>
          <w:p w14:paraId="2672F16E" w14:textId="77777777" w:rsidR="003A2355" w:rsidRPr="005E40CF" w:rsidRDefault="003A2355" w:rsidP="00812550">
            <w:pPr>
              <w:rPr>
                <w:rFonts w:ascii="Helvetica" w:hAnsi="Helvetica" w:cs="Helvetica"/>
              </w:rPr>
            </w:pPr>
          </w:p>
        </w:tc>
      </w:tr>
    </w:tbl>
    <w:p w14:paraId="298F704E" w14:textId="77777777" w:rsidR="003A2355" w:rsidRDefault="003A2355" w:rsidP="003A2355">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ED4171B" w14:textId="77777777" w:rsidR="003A2355" w:rsidRDefault="003A2355" w:rsidP="003A2355">
      <w:pPr>
        <w:pStyle w:val="Heading4"/>
      </w:pPr>
      <w:r>
        <w:t>Glossary</w:t>
      </w:r>
    </w:p>
    <w:p w14:paraId="29875E8C" w14:textId="77777777" w:rsidR="003A2355" w:rsidRDefault="003A2355" w:rsidP="003A2355">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942DE86" w14:textId="77777777" w:rsidR="003A2355" w:rsidRDefault="003A2355" w:rsidP="003A2355">
      <w:pPr>
        <w:pStyle w:val="Heading3"/>
      </w:pPr>
      <w:r>
        <w:t>Function Scope</w:t>
      </w:r>
    </w:p>
    <w:p w14:paraId="255FA754" w14:textId="77777777" w:rsidR="003A2355" w:rsidRPr="00A43B48" w:rsidRDefault="003A2355" w:rsidP="003A2355">
      <w:pPr>
        <w:contextualSpacing/>
      </w:pPr>
    </w:p>
    <w:p w14:paraId="61A30387" w14:textId="77777777" w:rsidR="003A2355" w:rsidRDefault="003A2355" w:rsidP="003A2355">
      <w:pPr>
        <w:contextualSpacing/>
      </w:pPr>
      <w:r>
        <w:t xml:space="preserve">The </w:t>
      </w:r>
      <w:r>
        <w:rPr>
          <w:noProof/>
        </w:rPr>
        <w:drawing>
          <wp:inline distT="0" distB="0" distL="0" distR="0" wp14:anchorId="25209751" wp14:editId="6E59C30F">
            <wp:extent cx="152400" cy="152400"/>
            <wp:effectExtent l="0" t="0" r="0" b="0"/>
            <wp:docPr id="142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Store AHUD Brightness</w:t>
      </w:r>
      <w:r>
        <w:rPr>
          <w:b/>
        </w:rPr>
        <w:t>”</w:t>
      </w:r>
      <w:r>
        <w:t xml:space="preserve"> function is called by the following functions:</w:t>
      </w:r>
    </w:p>
    <w:p w14:paraId="45CB2CDB" w14:textId="77777777" w:rsidR="003A2355" w:rsidRPr="00953D23" w:rsidRDefault="003A2355" w:rsidP="003A2355">
      <w:pPr>
        <w:pStyle w:val="ListParagraph"/>
        <w:numPr>
          <w:ilvl w:val="0"/>
          <w:numId w:val="12"/>
        </w:numPr>
        <w:contextualSpacing/>
      </w:pPr>
      <w:r>
        <w:rPr>
          <w:noProof/>
        </w:rPr>
        <w:drawing>
          <wp:inline distT="0" distB="0" distL="0" distR="0" wp14:anchorId="049CFEFA" wp14:editId="15EE7F49">
            <wp:extent cx="152400" cy="152400"/>
            <wp:effectExtent l="0" t="0" r="0" b="0"/>
            <wp:docPr id="142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1E84AD18" w14:textId="77777777" w:rsidR="003A2355" w:rsidRPr="00953D23" w:rsidRDefault="003A2355" w:rsidP="003A2355">
      <w:pPr>
        <w:pStyle w:val="ListParagraph"/>
        <w:numPr>
          <w:ilvl w:val="0"/>
          <w:numId w:val="12"/>
        </w:numPr>
        <w:contextualSpacing/>
      </w:pPr>
      <w:r>
        <w:rPr>
          <w:noProof/>
        </w:rPr>
        <w:drawing>
          <wp:inline distT="0" distB="0" distL="0" distR="0" wp14:anchorId="7995CB6A" wp14:editId="02A98EAF">
            <wp:extent cx="152400" cy="152400"/>
            <wp:effectExtent l="0" t="0" r="0" b="0"/>
            <wp:docPr id="1424"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26731458e775b7ca8eeb0b9caf1488e" w:history="1">
        <w:r>
          <w:rPr>
            <w:rStyle w:val="Hyperlink"/>
          </w:rPr>
          <w:t>Store Positional Settings</w:t>
        </w:r>
      </w:hyperlink>
      <w:r>
        <w:t>”</w:t>
      </w:r>
    </w:p>
    <w:p w14:paraId="62F13BE5" w14:textId="77777777" w:rsidR="003A2355" w:rsidRPr="00393C96" w:rsidRDefault="003A2355" w:rsidP="003A2355">
      <w:pPr>
        <w:contextualSpacing/>
      </w:pPr>
    </w:p>
    <w:p w14:paraId="5B93B9A6" w14:textId="77777777" w:rsidR="003A2355" w:rsidRPr="006C2DE5" w:rsidRDefault="003A2355" w:rsidP="003A2355">
      <w:pPr>
        <w:rPr>
          <w:b/>
        </w:rPr>
      </w:pPr>
      <w:r w:rsidRPr="006C2DE5">
        <w:rPr>
          <w:b/>
        </w:rPr>
        <w:t>Description of “Classic Memory Functional Architecture” diagram</w:t>
      </w:r>
      <w:r>
        <w:rPr>
          <w:b/>
        </w:rPr>
        <w:t>:</w:t>
      </w:r>
    </w:p>
    <w:p w14:paraId="4D460001" w14:textId="77777777" w:rsidR="003A2355" w:rsidRDefault="003A2355" w:rsidP="003A2355">
      <w:r>
        <w:lastRenderedPageBreak/>
        <w:t>This diagram contains all the functions required to Store and Recall the positional settings. This includes inputs and outputs to the user, other features, and external systems.</w:t>
      </w:r>
    </w:p>
    <w:p w14:paraId="117AF305" w14:textId="77777777" w:rsidR="003A2355" w:rsidRDefault="003A2355" w:rsidP="003A2355"/>
    <w:p w14:paraId="34C9B353" w14:textId="77777777" w:rsidR="003A2355" w:rsidRDefault="003A2355" w:rsidP="003A2355">
      <w:pPr>
        <w:jc w:val="center"/>
      </w:pPr>
      <w:r>
        <w:rPr>
          <w:noProof/>
        </w:rPr>
        <w:drawing>
          <wp:inline distT="0" distB="0" distL="0" distR="0" wp14:anchorId="3DD375B7" wp14:editId="7457B26A">
            <wp:extent cx="6466204" cy="943828"/>
            <wp:effectExtent l="0" t="0" r="0" b="0"/>
            <wp:docPr id="142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38F14CF2" w14:textId="77777777" w:rsidR="003A2355" w:rsidRPr="00294100" w:rsidRDefault="003A2355" w:rsidP="003A2355">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6364818B" wp14:editId="21CAA736">
            <wp:extent cx="152400" cy="152400"/>
            <wp:effectExtent l="0" t="0" r="0" b="0"/>
            <wp:docPr id="1428"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767D83CD" wp14:editId="483650B9">
            <wp:extent cx="152400" cy="152400"/>
            <wp:effectExtent l="0" t="0" r="0" b="0"/>
            <wp:docPr id="143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Store AHUD Brightness</w:t>
      </w:r>
      <w:r>
        <w:t>”</w:t>
      </w:r>
    </w:p>
    <w:p w14:paraId="1C21B8EE" w14:textId="77777777" w:rsidR="003A2355" w:rsidRDefault="003A2355" w:rsidP="003A2355">
      <w:pPr>
        <w:contextualSpacing/>
      </w:pPr>
    </w:p>
    <w:p w14:paraId="54C05435" w14:textId="77777777" w:rsidR="003A2355" w:rsidRDefault="003A2355" w:rsidP="003A2355">
      <w:pPr>
        <w:pStyle w:val="Heading3"/>
      </w:pPr>
      <w:r>
        <w:t>Function Interfaces</w:t>
      </w:r>
    </w:p>
    <w:p w14:paraId="716B559C" w14:textId="77777777" w:rsidR="003A2355" w:rsidRDefault="003A2355" w:rsidP="003A2355">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3A2355" w:rsidRPr="00E54DEA" w14:paraId="52CAA894" w14:textId="77777777" w:rsidTr="00812550">
        <w:trPr>
          <w:trHeight w:val="260"/>
        </w:trPr>
        <w:tc>
          <w:tcPr>
            <w:tcW w:w="2695" w:type="dxa"/>
            <w:shd w:val="clear" w:color="auto" w:fill="D9D9D9" w:themeFill="background1" w:themeFillShade="D9"/>
            <w:noWrap/>
            <w:hideMark/>
          </w:tcPr>
          <w:p w14:paraId="3DC03224" w14:textId="77777777" w:rsidR="003A2355" w:rsidRPr="00E54DEA" w:rsidRDefault="003A2355"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1505B49" w14:textId="77777777" w:rsidR="003A2355" w:rsidRDefault="003A2355" w:rsidP="00812550">
            <w:pPr>
              <w:overflowPunct/>
              <w:autoSpaceDE/>
              <w:autoSpaceDN/>
              <w:adjustRightInd/>
              <w:textAlignment w:val="auto"/>
              <w:rPr>
                <w:rFonts w:cs="Arial"/>
                <w:b/>
                <w:bCs/>
                <w:color w:val="000000"/>
              </w:rPr>
            </w:pPr>
            <w:r>
              <w:rPr>
                <w:rFonts w:cs="Arial"/>
                <w:b/>
                <w:bCs/>
                <w:color w:val="000000"/>
              </w:rPr>
              <w:t>Description</w:t>
            </w:r>
          </w:p>
        </w:tc>
      </w:tr>
      <w:tr w:rsidR="003A2355" w:rsidRPr="003F473D" w14:paraId="1706B540" w14:textId="77777777" w:rsidTr="00812550">
        <w:trPr>
          <w:trHeight w:val="410"/>
        </w:trPr>
        <w:tc>
          <w:tcPr>
            <w:tcW w:w="2695" w:type="dxa"/>
            <w:noWrap/>
          </w:tcPr>
          <w:p w14:paraId="43B22449" w14:textId="77777777" w:rsidR="003A2355" w:rsidRDefault="003A2355" w:rsidP="00812550">
            <w:pPr>
              <w:contextualSpacing/>
              <w:rPr>
                <w:rFonts w:cs="Arial"/>
              </w:rPr>
            </w:pPr>
            <w:r w:rsidRPr="00275823">
              <w:rPr>
                <w:rFonts w:cs="Arial"/>
              </w:rPr>
              <w:t>Stored_AHUD_Setting</w:t>
            </w:r>
          </w:p>
          <w:p w14:paraId="2426DB4A" w14:textId="77777777" w:rsidR="003A2355" w:rsidRDefault="003A2355" w:rsidP="00812550">
            <w:pPr>
              <w:contextualSpacing/>
              <w:rPr>
                <w:rFonts w:cs="Arial"/>
              </w:rPr>
            </w:pPr>
            <w:r>
              <w:rPr>
                <w:rFonts w:cs="Arial"/>
              </w:rPr>
              <w:t>Type:</w:t>
            </w:r>
          </w:p>
          <w:p w14:paraId="01B76666" w14:textId="77777777" w:rsidR="003A2355" w:rsidRDefault="003A2355"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6C3AFC8" wp14:editId="7C3B7F0B">
                  <wp:extent cx="152400" cy="152400"/>
                  <wp:effectExtent l="0" t="0" r="0" b="0"/>
                  <wp:docPr id="143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506" w:type="dxa"/>
          </w:tcPr>
          <w:p w14:paraId="73E01997" w14:textId="77777777" w:rsidR="003A2355" w:rsidRDefault="003A2355" w:rsidP="00812550">
            <w:pPr>
              <w:rPr>
                <w:rFonts w:cs="Arial"/>
              </w:rPr>
            </w:pPr>
            <w:r>
              <w:rPr>
                <w:rFonts w:cs="Arial"/>
              </w:rPr>
              <w:t>Signal Description:</w:t>
            </w:r>
          </w:p>
          <w:p w14:paraId="77429B15" w14:textId="77777777" w:rsidR="003A2355" w:rsidRDefault="003A2355" w:rsidP="00812550">
            <w:pPr>
              <w:rPr>
                <w:rFonts w:cs="Arial"/>
              </w:rPr>
            </w:pPr>
            <w:r w:rsidRPr="00275823">
              <w:rPr>
                <w:rFonts w:cs="Arial"/>
              </w:rPr>
              <w:t>These values indicate the actual settings being transferred. These can be stored settings to be recalled or current settings to be stored.</w:t>
            </w:r>
          </w:p>
          <w:p w14:paraId="514474AE" w14:textId="77777777" w:rsidR="003A2355" w:rsidRDefault="003A2355" w:rsidP="00812550">
            <w:pPr>
              <w:rPr>
                <w:rFonts w:cs="Arial"/>
              </w:rPr>
            </w:pPr>
          </w:p>
          <w:p w14:paraId="4A3D2162" w14:textId="77777777" w:rsidR="003A2355" w:rsidRPr="0046598F" w:rsidRDefault="003A2355" w:rsidP="00812550">
            <w:pPr>
              <w:rPr>
                <w:rFonts w:cs="Arial"/>
                <w:color w:val="000000"/>
              </w:rPr>
            </w:pPr>
            <w:r>
              <w:rPr>
                <w:rFonts w:cs="Arial"/>
                <w:color w:val="000000"/>
              </w:rPr>
              <w:t>Received from:</w:t>
            </w:r>
          </w:p>
          <w:p w14:paraId="26369534" w14:textId="77777777" w:rsidR="003A2355" w:rsidRPr="00C8319B" w:rsidRDefault="003A2355" w:rsidP="00812550">
            <w:pPr>
              <w:pStyle w:val="ListParagraph"/>
              <w:numPr>
                <w:ilvl w:val="0"/>
                <w:numId w:val="12"/>
              </w:numPr>
              <w:rPr>
                <w:rFonts w:cs="Arial"/>
              </w:rPr>
            </w:pPr>
            <w:r>
              <w:rPr>
                <w:noProof/>
              </w:rPr>
              <w:drawing>
                <wp:inline distT="0" distB="0" distL="0" distR="0" wp14:anchorId="1185BEB6" wp14:editId="52F20D61">
                  <wp:extent cx="152400" cy="152400"/>
                  <wp:effectExtent l="0" t="0" r="0" b="0"/>
                  <wp:docPr id="1434"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d42703dddbac67855db0366830170c" w:history="1">
              <w:r>
                <w:rPr>
                  <w:rStyle w:val="Hyperlink"/>
                  <w:rFonts w:cs="Arial"/>
                </w:rPr>
                <w:t>Read AHUD Stored Brightness</w:t>
              </w:r>
            </w:hyperlink>
          </w:p>
        </w:tc>
      </w:tr>
      <w:tr w:rsidR="003A2355" w:rsidRPr="003F473D" w14:paraId="1707A760" w14:textId="77777777" w:rsidTr="00812550">
        <w:trPr>
          <w:trHeight w:val="410"/>
        </w:trPr>
        <w:tc>
          <w:tcPr>
            <w:tcW w:w="2695" w:type="dxa"/>
            <w:noWrap/>
          </w:tcPr>
          <w:p w14:paraId="7764050E" w14:textId="77777777" w:rsidR="003A2355" w:rsidRDefault="003A2355" w:rsidP="00812550">
            <w:pPr>
              <w:contextualSpacing/>
              <w:rPr>
                <w:rFonts w:cs="Arial"/>
              </w:rPr>
            </w:pPr>
            <w:r w:rsidRPr="00275823">
              <w:rPr>
                <w:rFonts w:cs="Arial"/>
              </w:rPr>
              <w:t>Profile</w:t>
            </w:r>
          </w:p>
          <w:p w14:paraId="5322DBC0" w14:textId="77777777" w:rsidR="003A2355" w:rsidRDefault="003A2355" w:rsidP="00812550">
            <w:pPr>
              <w:contextualSpacing/>
              <w:rPr>
                <w:rFonts w:cs="Arial"/>
              </w:rPr>
            </w:pPr>
            <w:r>
              <w:rPr>
                <w:rFonts w:cs="Arial"/>
              </w:rPr>
              <w:t>Type:</w:t>
            </w:r>
          </w:p>
          <w:p w14:paraId="7B5543B7" w14:textId="77777777" w:rsidR="003A2355" w:rsidRDefault="003A2355"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2AF82419" wp14:editId="0C8D8F1A">
                  <wp:extent cx="152400" cy="152400"/>
                  <wp:effectExtent l="0" t="0" r="0" b="0"/>
                  <wp:docPr id="143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506" w:type="dxa"/>
          </w:tcPr>
          <w:p w14:paraId="1113C410" w14:textId="77777777" w:rsidR="003A2355" w:rsidRDefault="003A2355" w:rsidP="00812550">
            <w:pPr>
              <w:rPr>
                <w:rFonts w:cs="Arial"/>
              </w:rPr>
            </w:pPr>
            <w:r>
              <w:rPr>
                <w:rFonts w:cs="Arial"/>
              </w:rPr>
              <w:t>Signal Description:</w:t>
            </w:r>
          </w:p>
          <w:p w14:paraId="3E55419A" w14:textId="77777777" w:rsidR="003A2355" w:rsidRDefault="003A2355" w:rsidP="00812550">
            <w:pPr>
              <w:rPr>
                <w:rFonts w:cs="Arial"/>
              </w:rPr>
            </w:pPr>
            <w:r w:rsidRPr="00275823">
              <w:rPr>
                <w:rFonts w:cs="Arial"/>
              </w:rPr>
              <w:t>These values indicate which memory location to use for the accompanying operation being execute.</w:t>
            </w:r>
          </w:p>
          <w:p w14:paraId="67C275BA" w14:textId="77777777" w:rsidR="003A2355" w:rsidRDefault="003A2355" w:rsidP="00812550">
            <w:pPr>
              <w:rPr>
                <w:rFonts w:cs="Arial"/>
              </w:rPr>
            </w:pPr>
          </w:p>
          <w:p w14:paraId="2A2B5709" w14:textId="77777777" w:rsidR="003A2355" w:rsidRDefault="003A2355" w:rsidP="00812550">
            <w:pPr>
              <w:rPr>
                <w:rFonts w:cs="Arial"/>
              </w:rPr>
            </w:pPr>
            <w:r>
              <w:rPr>
                <w:rFonts w:cs="Arial"/>
              </w:rPr>
              <w:t>Usage in Function:</w:t>
            </w:r>
          </w:p>
          <w:p w14:paraId="5BB6AE6A" w14:textId="77777777" w:rsidR="003A2355" w:rsidRDefault="003A2355" w:rsidP="00812550">
            <w:pPr>
              <w:rPr>
                <w:rFonts w:cs="Arial"/>
              </w:rPr>
            </w:pPr>
            <w:r>
              <w:rPr>
                <w:rFonts w:cs="Arial"/>
              </w:rPr>
              <w:t xml:space="preserve">Signal Description: </w:t>
            </w:r>
          </w:p>
          <w:p w14:paraId="0A4DF08D" w14:textId="77777777" w:rsidR="003A2355" w:rsidRDefault="003A2355" w:rsidP="00812550">
            <w:pPr>
              <w:rPr>
                <w:rFonts w:cs="Arial"/>
              </w:rPr>
            </w:pPr>
            <w:r>
              <w:rPr>
                <w:rFonts w:cs="Arial"/>
              </w:rPr>
              <w:t>Contains the memory location to be used in the settings update</w:t>
            </w:r>
          </w:p>
          <w:p w14:paraId="6B12151B" w14:textId="77777777" w:rsidR="003A2355" w:rsidRDefault="003A2355" w:rsidP="00812550">
            <w:pPr>
              <w:rPr>
                <w:rFonts w:cs="Arial"/>
              </w:rPr>
            </w:pPr>
          </w:p>
          <w:p w14:paraId="2FC09C61" w14:textId="77777777" w:rsidR="003A2355" w:rsidRPr="0046598F" w:rsidRDefault="003A2355" w:rsidP="00812550">
            <w:pPr>
              <w:rPr>
                <w:rFonts w:cs="Arial"/>
                <w:color w:val="000000"/>
              </w:rPr>
            </w:pPr>
            <w:r>
              <w:rPr>
                <w:rFonts w:cs="Arial"/>
                <w:color w:val="000000"/>
              </w:rPr>
              <w:t>Received from:</w:t>
            </w:r>
          </w:p>
          <w:p w14:paraId="0B3BFA8D" w14:textId="77777777" w:rsidR="003A2355" w:rsidRPr="00C8319B" w:rsidRDefault="003A2355" w:rsidP="00812550">
            <w:pPr>
              <w:pStyle w:val="ListParagraph"/>
              <w:numPr>
                <w:ilvl w:val="0"/>
                <w:numId w:val="12"/>
              </w:numPr>
              <w:rPr>
                <w:rFonts w:cs="Arial"/>
              </w:rPr>
            </w:pPr>
            <w:r>
              <w:rPr>
                <w:noProof/>
              </w:rPr>
              <w:drawing>
                <wp:inline distT="0" distB="0" distL="0" distR="0" wp14:anchorId="2DB79EE1" wp14:editId="7856EDAF">
                  <wp:extent cx="152400" cy="152400"/>
                  <wp:effectExtent l="0" t="0" r="0" b="0"/>
                  <wp:docPr id="143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4d198fe359f2880b01e138571a2187f" w:history="1">
              <w:r>
                <w:rPr>
                  <w:rStyle w:val="Hyperlink"/>
                  <w:rFonts w:cs="Arial"/>
                </w:rPr>
                <w:t>Read AHUD Current Brightness</w:t>
              </w:r>
            </w:hyperlink>
          </w:p>
        </w:tc>
      </w:tr>
      <w:tr w:rsidR="003A2355" w:rsidRPr="003F473D" w14:paraId="28FA4264" w14:textId="77777777" w:rsidTr="00812550">
        <w:trPr>
          <w:trHeight w:val="410"/>
        </w:trPr>
        <w:tc>
          <w:tcPr>
            <w:tcW w:w="2695" w:type="dxa"/>
            <w:noWrap/>
          </w:tcPr>
          <w:p w14:paraId="1BACD18A" w14:textId="77777777" w:rsidR="003A2355" w:rsidRDefault="003A2355" w:rsidP="00812550">
            <w:pPr>
              <w:contextualSpacing/>
              <w:rPr>
                <w:rFonts w:cs="Arial"/>
              </w:rPr>
            </w:pPr>
            <w:r w:rsidRPr="00275823">
              <w:rPr>
                <w:rFonts w:cs="Arial"/>
              </w:rPr>
              <w:t>Current_AHUD_Setting</w:t>
            </w:r>
          </w:p>
          <w:p w14:paraId="4FEF4F6F" w14:textId="77777777" w:rsidR="003A2355" w:rsidRDefault="003A2355" w:rsidP="00812550">
            <w:pPr>
              <w:contextualSpacing/>
              <w:rPr>
                <w:rFonts w:cs="Arial"/>
              </w:rPr>
            </w:pPr>
            <w:r>
              <w:rPr>
                <w:rFonts w:cs="Arial"/>
              </w:rPr>
              <w:t>Type:</w:t>
            </w:r>
          </w:p>
          <w:p w14:paraId="2AC726EC" w14:textId="77777777" w:rsidR="003A2355" w:rsidRDefault="003A2355"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39E94B82" wp14:editId="46029AA9">
                  <wp:extent cx="152400" cy="152400"/>
                  <wp:effectExtent l="0" t="0" r="0" b="0"/>
                  <wp:docPr id="144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506" w:type="dxa"/>
          </w:tcPr>
          <w:p w14:paraId="352CFE28" w14:textId="77777777" w:rsidR="003A2355" w:rsidRDefault="003A2355" w:rsidP="00812550">
            <w:pPr>
              <w:rPr>
                <w:rFonts w:cs="Arial"/>
              </w:rPr>
            </w:pPr>
            <w:r>
              <w:rPr>
                <w:rFonts w:cs="Arial"/>
              </w:rPr>
              <w:t>Signal Description:</w:t>
            </w:r>
          </w:p>
          <w:p w14:paraId="1A1F16E1" w14:textId="77777777" w:rsidR="003A2355" w:rsidRDefault="003A2355" w:rsidP="00812550">
            <w:pPr>
              <w:rPr>
                <w:rFonts w:cs="Arial"/>
              </w:rPr>
            </w:pPr>
            <w:r w:rsidRPr="00275823">
              <w:rPr>
                <w:rFonts w:cs="Arial"/>
              </w:rPr>
              <w:t>These values indicate the actual settings being transferred. These can be stored settings to be recalled or current settings to be stored.</w:t>
            </w:r>
          </w:p>
          <w:p w14:paraId="35BD811E" w14:textId="77777777" w:rsidR="003A2355" w:rsidRDefault="003A2355" w:rsidP="00812550">
            <w:pPr>
              <w:rPr>
                <w:rFonts w:cs="Arial"/>
              </w:rPr>
            </w:pPr>
          </w:p>
          <w:p w14:paraId="420F2B66" w14:textId="77777777" w:rsidR="003A2355" w:rsidRDefault="003A2355" w:rsidP="00812550">
            <w:pPr>
              <w:rPr>
                <w:rFonts w:cs="Arial"/>
              </w:rPr>
            </w:pPr>
            <w:r>
              <w:rPr>
                <w:rFonts w:cs="Arial"/>
              </w:rPr>
              <w:t>Usage in Function:</w:t>
            </w:r>
          </w:p>
          <w:p w14:paraId="5B00B72D" w14:textId="77777777" w:rsidR="003A2355" w:rsidRDefault="003A2355" w:rsidP="00812550">
            <w:pPr>
              <w:rPr>
                <w:rFonts w:cs="Arial"/>
              </w:rPr>
            </w:pPr>
            <w:r>
              <w:rPr>
                <w:rFonts w:cs="Arial"/>
              </w:rPr>
              <w:t xml:space="preserve">Signal Description: </w:t>
            </w:r>
          </w:p>
          <w:p w14:paraId="4580325B" w14:textId="77777777" w:rsidR="003A2355" w:rsidRDefault="003A2355" w:rsidP="00812550">
            <w:pPr>
              <w:rPr>
                <w:rFonts w:cs="Arial"/>
              </w:rPr>
            </w:pPr>
            <w:r>
              <w:rPr>
                <w:rFonts w:cs="Arial"/>
              </w:rPr>
              <w:t>Contains the current values of the AHUD Brightness</w:t>
            </w:r>
          </w:p>
          <w:p w14:paraId="6218B44F" w14:textId="77777777" w:rsidR="003A2355" w:rsidRDefault="003A2355" w:rsidP="00812550">
            <w:pPr>
              <w:rPr>
                <w:rFonts w:cs="Arial"/>
              </w:rPr>
            </w:pPr>
          </w:p>
          <w:p w14:paraId="68CA2013" w14:textId="77777777" w:rsidR="003A2355" w:rsidRPr="0046598F" w:rsidRDefault="003A2355" w:rsidP="00812550">
            <w:pPr>
              <w:rPr>
                <w:rFonts w:cs="Arial"/>
                <w:color w:val="000000"/>
              </w:rPr>
            </w:pPr>
            <w:r>
              <w:rPr>
                <w:rFonts w:cs="Arial"/>
                <w:color w:val="000000"/>
              </w:rPr>
              <w:t>Received from:</w:t>
            </w:r>
          </w:p>
          <w:p w14:paraId="2D3D6FE4" w14:textId="77777777" w:rsidR="003A2355" w:rsidRPr="00C8319B" w:rsidRDefault="003A2355" w:rsidP="00812550">
            <w:pPr>
              <w:pStyle w:val="ListParagraph"/>
              <w:numPr>
                <w:ilvl w:val="0"/>
                <w:numId w:val="12"/>
              </w:numPr>
              <w:rPr>
                <w:rFonts w:cs="Arial"/>
              </w:rPr>
            </w:pPr>
            <w:r>
              <w:rPr>
                <w:noProof/>
              </w:rPr>
              <w:drawing>
                <wp:inline distT="0" distB="0" distL="0" distR="0" wp14:anchorId="6CF41677" wp14:editId="6B0EC199">
                  <wp:extent cx="152400" cy="152400"/>
                  <wp:effectExtent l="0" t="0" r="0" b="0"/>
                  <wp:docPr id="144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4d198fe359f2880b01e138571a2187f" w:history="1">
              <w:r>
                <w:rPr>
                  <w:rStyle w:val="Hyperlink"/>
                  <w:rFonts w:cs="Arial"/>
                </w:rPr>
                <w:t>Read AHUD Current Brightness</w:t>
              </w:r>
            </w:hyperlink>
          </w:p>
        </w:tc>
      </w:tr>
    </w:tbl>
    <w:p w14:paraId="23D1B186" w14:textId="77777777" w:rsidR="003A2355" w:rsidRDefault="003A2355" w:rsidP="003A2355">
      <w:pPr>
        <w:pStyle w:val="Heading4"/>
      </w:pPr>
      <w:r>
        <w:t>Logical Outputs</w:t>
      </w:r>
    </w:p>
    <w:p w14:paraId="3E942830" w14:textId="77777777" w:rsidR="003A2355" w:rsidRDefault="003A2355" w:rsidP="003A2355">
      <w:pPr>
        <w:contextualSpacing/>
      </w:pPr>
    </w:p>
    <w:p w14:paraId="54D6905A" w14:textId="77777777" w:rsidR="003A2355" w:rsidRPr="00FF5F72" w:rsidRDefault="003A2355" w:rsidP="003A2355">
      <w:pPr>
        <w:contextualSpacing/>
        <w:rPr>
          <w:color w:val="A6A6A6" w:themeColor="background1" w:themeShade="A6"/>
        </w:rPr>
      </w:pPr>
      <w:r w:rsidRPr="00FF5F72">
        <w:rPr>
          <w:color w:val="A6A6A6" w:themeColor="background1" w:themeShade="A6"/>
        </w:rPr>
        <w:t>No Logical Outputs specified.</w:t>
      </w:r>
    </w:p>
    <w:p w14:paraId="466CC182" w14:textId="77777777" w:rsidR="003A2355" w:rsidRDefault="003A2355" w:rsidP="003A2355">
      <w:pPr>
        <w:pStyle w:val="Heading4"/>
      </w:pPr>
      <w:r>
        <w:t>Logical</w:t>
      </w:r>
      <w:r w:rsidRPr="00F15706">
        <w:t xml:space="preserve"> Parameters</w:t>
      </w:r>
    </w:p>
    <w:p w14:paraId="554878E2" w14:textId="77777777" w:rsidR="003A2355" w:rsidRDefault="003A2355" w:rsidP="003A2355"/>
    <w:p w14:paraId="58525C14" w14:textId="77777777" w:rsidR="003A2355" w:rsidRDefault="003A2355" w:rsidP="003A2355">
      <w:r w:rsidRPr="005067FC">
        <w:rPr>
          <w:i/>
          <w:color w:val="A6A6A6" w:themeColor="background1" w:themeShade="A6"/>
        </w:rPr>
        <w:t>Not supported by MagicDraw report generation.</w:t>
      </w:r>
    </w:p>
    <w:p w14:paraId="6AA34D45" w14:textId="77777777" w:rsidR="003A2355" w:rsidRDefault="003A2355" w:rsidP="003A2355">
      <w:pPr>
        <w:pStyle w:val="Heading3"/>
      </w:pPr>
      <w:r>
        <w:t>Function Modeling</w:t>
      </w:r>
    </w:p>
    <w:p w14:paraId="15D84063" w14:textId="77777777" w:rsidR="003A2355" w:rsidRPr="00C75AE5" w:rsidRDefault="003A2355" w:rsidP="003A2355"/>
    <w:p w14:paraId="242AD428" w14:textId="77777777" w:rsidR="003A2355" w:rsidRDefault="003A2355" w:rsidP="003A2355">
      <w:pPr>
        <w:pStyle w:val="Heading4"/>
        <w:numPr>
          <w:ilvl w:val="3"/>
          <w:numId w:val="4"/>
        </w:numPr>
      </w:pPr>
      <w:r>
        <w:lastRenderedPageBreak/>
        <w:t>Use Cases</w:t>
      </w:r>
    </w:p>
    <w:p w14:paraId="1A19D33B" w14:textId="77777777" w:rsidR="003A2355" w:rsidRDefault="003A2355" w:rsidP="003A2355"/>
    <w:p w14:paraId="6BC949F5" w14:textId="77777777" w:rsidR="003A2355" w:rsidRPr="005067FC" w:rsidRDefault="003A2355" w:rsidP="003A2355">
      <w:pPr>
        <w:rPr>
          <w:i/>
          <w:color w:val="A6A6A6" w:themeColor="background1" w:themeShade="A6"/>
        </w:rPr>
      </w:pPr>
      <w:r w:rsidRPr="005067FC">
        <w:rPr>
          <w:i/>
          <w:color w:val="A6A6A6" w:themeColor="background1" w:themeShade="A6"/>
        </w:rPr>
        <w:t>Not supported by MagicDraw report generation.</w:t>
      </w:r>
    </w:p>
    <w:p w14:paraId="24273FCE" w14:textId="77777777" w:rsidR="003A2355" w:rsidRDefault="003A2355" w:rsidP="003A2355">
      <w:pPr>
        <w:pStyle w:val="Heading4"/>
        <w:numPr>
          <w:ilvl w:val="3"/>
          <w:numId w:val="4"/>
        </w:numPr>
      </w:pPr>
      <w:r>
        <w:t>State Charts / Activity Diagrams / Sequence Diagrams / Decision Tables</w:t>
      </w:r>
    </w:p>
    <w:p w14:paraId="10C788CC" w14:textId="77777777" w:rsidR="003A2355" w:rsidRDefault="003A2355" w:rsidP="003A2355"/>
    <w:p w14:paraId="51D7AE1C" w14:textId="77777777" w:rsidR="003A2355" w:rsidRDefault="003A2355" w:rsidP="003A2355">
      <w:pPr>
        <w:contextualSpacing/>
        <w:jc w:val="center"/>
      </w:pPr>
      <w:r>
        <w:rPr>
          <w:noProof/>
        </w:rPr>
        <w:drawing>
          <wp:inline distT="0" distB="0" distL="0" distR="0" wp14:anchorId="3025F9DA" wp14:editId="3BEEEFFF">
            <wp:extent cx="6466205" cy="4493289"/>
            <wp:effectExtent l="0" t="0" r="0" b="0"/>
            <wp:docPr id="1444" name="Picture -2137495795.png" descr="-2137495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2137495795.png"/>
                    <pic:cNvPicPr/>
                  </pic:nvPicPr>
                  <pic:blipFill>
                    <a:blip r:embed="rId306" cstate="print"/>
                    <a:stretch>
                      <a:fillRect/>
                    </a:stretch>
                  </pic:blipFill>
                  <pic:spPr>
                    <a:xfrm>
                      <a:off x="0" y="0"/>
                      <a:ext cx="6466205" cy="4493289"/>
                    </a:xfrm>
                    <a:prstGeom prst="rect">
                      <a:avLst/>
                    </a:prstGeom>
                  </pic:spPr>
                </pic:pic>
              </a:graphicData>
            </a:graphic>
          </wp:inline>
        </w:drawing>
      </w:r>
    </w:p>
    <w:p w14:paraId="5A3F4442" w14:textId="77777777" w:rsidR="003A2355" w:rsidRPr="00294100" w:rsidRDefault="003A2355" w:rsidP="003A2355">
      <w:pPr>
        <w:pStyle w:val="Caption"/>
      </w:pPr>
      <w:r w:rsidRPr="00BD03E8">
        <w:t xml:space="preserve">Figure </w:t>
      </w:r>
      <w:fldSimple w:instr=" SEQ Figure \* ARABIC ">
        <w:r>
          <w:rPr>
            <w:noProof/>
          </w:rPr>
          <w:t>3</w:t>
        </w:r>
      </w:fldSimple>
      <w:r w:rsidRPr="00BD03E8">
        <w:t>:</w:t>
      </w:r>
      <w:r>
        <w:t xml:space="preserve"> </w:t>
      </w:r>
      <w:r w:rsidRPr="00294100">
        <w:t>Store AHUD Brightness</w:t>
      </w:r>
    </w:p>
    <w:p w14:paraId="482A7AE2" w14:textId="77777777" w:rsidR="003A2355" w:rsidRPr="000A30CD" w:rsidRDefault="003A2355" w:rsidP="003A2355"/>
    <w:p w14:paraId="20B900F4" w14:textId="77777777" w:rsidR="003A2355" w:rsidRPr="00834E12" w:rsidRDefault="003A2355" w:rsidP="003A2355"/>
    <w:p w14:paraId="746643BD" w14:textId="77777777" w:rsidR="003A2355" w:rsidRDefault="003A2355" w:rsidP="003A2355">
      <w:pPr>
        <w:pStyle w:val="Heading3"/>
      </w:pPr>
      <w:r>
        <w:t>Function Requirements</w:t>
      </w:r>
    </w:p>
    <w:p w14:paraId="1241A538" w14:textId="77777777" w:rsidR="003A2355" w:rsidRDefault="003A2355" w:rsidP="003A2355">
      <w:pPr>
        <w:pStyle w:val="Heading4"/>
      </w:pPr>
      <w:r>
        <w:t>Functional Requirements</w:t>
      </w:r>
    </w:p>
    <w:p w14:paraId="7B6C1D0C" w14:textId="77777777" w:rsidR="003A2355" w:rsidRDefault="003A2355" w:rsidP="003A2355">
      <w:pPr>
        <w:pStyle w:val="Heading5"/>
      </w:pPr>
      <w:r>
        <w:t>Normal Operation</w:t>
      </w:r>
    </w:p>
    <w:p w14:paraId="7DA34F0A" w14:textId="77777777" w:rsidR="003A2355" w:rsidRDefault="003A2355" w:rsidP="003A2355"/>
    <w:p w14:paraId="7D1C323B" w14:textId="77777777" w:rsidR="003A2355" w:rsidRPr="0017445F" w:rsidRDefault="003A2355" w:rsidP="003A2355">
      <w:pPr>
        <w:pStyle w:val="RERequirement"/>
        <w:shd w:val="clear" w:color="auto" w:fill="F2F2F2" w:themeFill="background1" w:themeFillShade="F2"/>
      </w:pPr>
      <w:r>
        <w:t xml:space="preserve">103 Diagnostics - Technician 1 </w:t>
      </w:r>
    </w:p>
    <w:p w14:paraId="3DC00E86" w14:textId="77777777" w:rsidR="003A2355" w:rsidRDefault="003A2355" w:rsidP="003A2355">
      <w:pPr>
        <w:rPr>
          <w:rFonts w:cs="Arial"/>
        </w:rPr>
      </w:pPr>
      <w:r>
        <w:rPr>
          <w:rFonts w:cs="Arial"/>
        </w:rPr>
        <w:t>When receiving a request to write from the Diagnostics System while in Diagnostic Mode the Classic Memory Settings System shall apply the request</w:t>
      </w:r>
    </w:p>
    <w:p w14:paraId="0BFA05B9"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2F19E88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A31EC"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103</w:t>
            </w:r>
          </w:p>
        </w:tc>
      </w:tr>
      <w:tr w:rsidR="003A2355" w:rsidRPr="00FD127C" w14:paraId="6CEDFEA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B3D72"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0F82F" w14:textId="77777777" w:rsidR="003A2355" w:rsidRDefault="003A2355" w:rsidP="00812550"/>
        </w:tc>
      </w:tr>
      <w:tr w:rsidR="003A2355" w:rsidRPr="00FD127C" w14:paraId="1D2610B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E8BB6"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26629" w14:textId="77777777" w:rsidR="003A2355" w:rsidRDefault="003A2355" w:rsidP="00812550"/>
        </w:tc>
      </w:tr>
      <w:tr w:rsidR="003A2355" w:rsidRPr="00FD127C" w14:paraId="07B43F4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BBE94"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B10E7" w14:textId="77777777" w:rsidR="003A2355" w:rsidRDefault="003A2355" w:rsidP="00812550"/>
        </w:tc>
      </w:tr>
      <w:tr w:rsidR="003A2355" w:rsidRPr="00FD127C" w14:paraId="76AD532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CDDC4"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4608D"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8CB7B"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A2E163" w14:textId="77777777" w:rsidR="003A2355" w:rsidRDefault="003A2355" w:rsidP="00812550"/>
        </w:tc>
      </w:tr>
      <w:tr w:rsidR="003A2355" w:rsidRPr="00FD127C" w14:paraId="0F80DF7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CD8BC"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39A02"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879CE45" wp14:editId="53EB1597">
                  <wp:extent cx="152400" cy="152400"/>
                  <wp:effectExtent l="0" t="0" r="0" b="0"/>
                  <wp:docPr id="144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8265B"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42CA0" w14:textId="77777777" w:rsidR="003A2355" w:rsidRDefault="003A2355" w:rsidP="00812550"/>
        </w:tc>
      </w:tr>
      <w:tr w:rsidR="003A2355" w:rsidRPr="00FD127C" w14:paraId="78681CA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A0DA1" w14:textId="77777777" w:rsidR="003A2355" w:rsidRPr="00FD127C" w:rsidRDefault="003A2355" w:rsidP="00812550">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B9D02D"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41D65"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89DBC"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7FA74"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02715" w14:textId="77777777" w:rsidR="003A2355" w:rsidRDefault="003A2355" w:rsidP="00812550"/>
        </w:tc>
      </w:tr>
      <w:tr w:rsidR="003A2355" w:rsidRPr="00FD127C" w14:paraId="3A674A8E"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212710" w14:textId="77777777" w:rsidR="003A2355" w:rsidRPr="00FD127C" w:rsidRDefault="002E13E1" w:rsidP="00812550">
            <w:pPr>
              <w:rPr>
                <w:rFonts w:cs="Arial"/>
                <w:bCs/>
                <w:color w:val="808080" w:themeColor="background1" w:themeShade="80"/>
                <w:sz w:val="16"/>
                <w:szCs w:val="14"/>
              </w:rPr>
            </w:pPr>
            <w:hyperlink r:id="rId307"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E4615D"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7EA60"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A3EFB8" w14:textId="77777777" w:rsidR="003A2355" w:rsidRDefault="003A2355" w:rsidP="003A2355"/>
    <w:p w14:paraId="57304048" w14:textId="77777777" w:rsidR="003A2355" w:rsidRPr="0017445F" w:rsidRDefault="003A2355" w:rsidP="003A2355">
      <w:pPr>
        <w:pStyle w:val="RERequirement"/>
        <w:shd w:val="clear" w:color="auto" w:fill="F2F2F2" w:themeFill="background1" w:themeFillShade="F2"/>
      </w:pPr>
      <w:r>
        <w:t>104 Diagnostics - Technician 2</w:t>
      </w:r>
    </w:p>
    <w:p w14:paraId="711EED35" w14:textId="77777777" w:rsidR="003A2355" w:rsidRDefault="003A2355" w:rsidP="003A2355">
      <w:pPr>
        <w:rPr>
          <w:rFonts w:cs="Arial"/>
        </w:rPr>
      </w:pPr>
      <w:r>
        <w:rPr>
          <w:rFonts w:cs="Arial"/>
        </w:rPr>
        <w:t>When receiving a request to write from the Diagnostics System while in Diagnostic Mode the Easy Entry Easy Exit System shall apply the request</w:t>
      </w:r>
    </w:p>
    <w:p w14:paraId="4A7F0F67"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22C1506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EB3B8"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104</w:t>
            </w:r>
          </w:p>
        </w:tc>
      </w:tr>
      <w:tr w:rsidR="003A2355" w:rsidRPr="00FD127C" w14:paraId="222AA6A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35EF28"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4C1C6" w14:textId="77777777" w:rsidR="003A2355" w:rsidRDefault="003A2355" w:rsidP="00812550"/>
        </w:tc>
      </w:tr>
      <w:tr w:rsidR="003A2355" w:rsidRPr="00FD127C" w14:paraId="600B9BF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8AA83"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24CDD" w14:textId="77777777" w:rsidR="003A2355" w:rsidRDefault="003A2355" w:rsidP="00812550"/>
        </w:tc>
      </w:tr>
      <w:tr w:rsidR="003A2355" w:rsidRPr="00FD127C" w14:paraId="32CD058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C33B8"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8E885" w14:textId="77777777" w:rsidR="003A2355" w:rsidRDefault="003A2355" w:rsidP="00812550"/>
        </w:tc>
      </w:tr>
      <w:tr w:rsidR="003A2355" w:rsidRPr="00FD127C" w14:paraId="65CE973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97290"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D07CE"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714FA9"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0A00D4" w14:textId="77777777" w:rsidR="003A2355" w:rsidRDefault="003A2355" w:rsidP="00812550"/>
        </w:tc>
      </w:tr>
      <w:tr w:rsidR="003A2355" w:rsidRPr="00FD127C" w14:paraId="1569314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BD66C"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DC4FA"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CA82A9A" wp14:editId="5A775399">
                  <wp:extent cx="152400" cy="152400"/>
                  <wp:effectExtent l="0" t="0" r="0" b="0"/>
                  <wp:docPr id="144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A7933"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84CDB" w14:textId="77777777" w:rsidR="003A2355" w:rsidRDefault="003A2355" w:rsidP="00812550"/>
        </w:tc>
      </w:tr>
      <w:tr w:rsidR="003A2355" w:rsidRPr="00FD127C" w14:paraId="2FCCED32"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4EBE0" w14:textId="77777777" w:rsidR="003A2355" w:rsidRPr="00FD127C" w:rsidRDefault="003A2355"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29E438"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4E4ED"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F34DD"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BB0D0"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CB140C" w14:textId="77777777" w:rsidR="003A2355" w:rsidRDefault="003A2355" w:rsidP="00812550"/>
        </w:tc>
      </w:tr>
      <w:tr w:rsidR="003A2355" w:rsidRPr="00FD127C" w14:paraId="49DBAE1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B47306" w14:textId="77777777" w:rsidR="003A2355" w:rsidRPr="00FD127C" w:rsidRDefault="002E13E1" w:rsidP="00812550">
            <w:pPr>
              <w:rPr>
                <w:rFonts w:cs="Arial"/>
                <w:bCs/>
                <w:color w:val="808080" w:themeColor="background1" w:themeShade="80"/>
                <w:sz w:val="16"/>
                <w:szCs w:val="14"/>
              </w:rPr>
            </w:pPr>
            <w:hyperlink r:id="rId308"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DA18C"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B2EB5"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B2AE7B" w14:textId="77777777" w:rsidR="003A2355" w:rsidRDefault="003A2355" w:rsidP="003A2355"/>
    <w:p w14:paraId="60DC5D67" w14:textId="77777777" w:rsidR="003A2355" w:rsidRPr="0017445F" w:rsidRDefault="003A2355" w:rsidP="003A2355">
      <w:pPr>
        <w:pStyle w:val="RERequirement"/>
        <w:shd w:val="clear" w:color="auto" w:fill="F2F2F2" w:themeFill="background1" w:themeFillShade="F2"/>
      </w:pPr>
      <w:r>
        <w:t>105 Diagnostics - Technician 3</w:t>
      </w:r>
    </w:p>
    <w:p w14:paraId="00F82585" w14:textId="77777777" w:rsidR="003A2355" w:rsidRDefault="003A2355" w:rsidP="003A2355">
      <w:pPr>
        <w:rPr>
          <w:rFonts w:cs="Arial"/>
        </w:rPr>
      </w:pPr>
      <w:r>
        <w:rPr>
          <w:rFonts w:cs="Arial"/>
        </w:rPr>
        <w:t>When receiving a request to read from the Diagnostics System while in Diagnostic Mode the Classic Memory Settings System shall send the requested data</w:t>
      </w:r>
    </w:p>
    <w:p w14:paraId="4AC3FE69"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1D4BB677"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3EA98"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105</w:t>
            </w:r>
          </w:p>
        </w:tc>
      </w:tr>
      <w:tr w:rsidR="003A2355" w:rsidRPr="00FD127C" w14:paraId="6F9D47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3C69F"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7C856" w14:textId="77777777" w:rsidR="003A2355" w:rsidRDefault="003A2355" w:rsidP="00812550"/>
        </w:tc>
      </w:tr>
      <w:tr w:rsidR="003A2355" w:rsidRPr="00FD127C" w14:paraId="2D814C8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95B83"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89ECF" w14:textId="77777777" w:rsidR="003A2355" w:rsidRDefault="003A2355" w:rsidP="00812550"/>
        </w:tc>
      </w:tr>
      <w:tr w:rsidR="003A2355" w:rsidRPr="00FD127C" w14:paraId="4EF722F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1D572"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660AA" w14:textId="77777777" w:rsidR="003A2355" w:rsidRDefault="003A2355" w:rsidP="00812550"/>
        </w:tc>
      </w:tr>
      <w:tr w:rsidR="003A2355" w:rsidRPr="00FD127C" w14:paraId="12B17A5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522F6"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B3147"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E38A6"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10198F" w14:textId="77777777" w:rsidR="003A2355" w:rsidRDefault="003A2355" w:rsidP="00812550"/>
        </w:tc>
      </w:tr>
      <w:tr w:rsidR="003A2355" w:rsidRPr="00FD127C" w14:paraId="34622D2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E101A"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C8265"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2ECF05F3" wp14:editId="57240E4C">
                  <wp:extent cx="152400" cy="152400"/>
                  <wp:effectExtent l="0" t="0" r="0" b="0"/>
                  <wp:docPr id="145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34B6F"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1CCFF" w14:textId="77777777" w:rsidR="003A2355" w:rsidRDefault="003A2355" w:rsidP="00812550"/>
        </w:tc>
      </w:tr>
      <w:tr w:rsidR="003A2355" w:rsidRPr="00FD127C" w14:paraId="5C448DB8"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6AF4D4" w14:textId="77777777" w:rsidR="003A2355" w:rsidRPr="00FD127C" w:rsidRDefault="003A2355"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3F43AD"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43BD0"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7469E"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D141C"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A9418D" w14:textId="77777777" w:rsidR="003A2355" w:rsidRDefault="003A2355" w:rsidP="00812550"/>
        </w:tc>
      </w:tr>
      <w:tr w:rsidR="003A2355" w:rsidRPr="00FD127C" w14:paraId="04CECAD8"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FDC155" w14:textId="77777777" w:rsidR="003A2355" w:rsidRPr="00FD127C" w:rsidRDefault="002E13E1" w:rsidP="00812550">
            <w:pPr>
              <w:rPr>
                <w:rFonts w:cs="Arial"/>
                <w:bCs/>
                <w:color w:val="808080" w:themeColor="background1" w:themeShade="80"/>
                <w:sz w:val="16"/>
                <w:szCs w:val="14"/>
              </w:rPr>
            </w:pPr>
            <w:hyperlink r:id="rId309"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EAC86"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5D77EF"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486ABB" w14:textId="77777777" w:rsidR="003A2355" w:rsidRDefault="003A2355" w:rsidP="003A2355"/>
    <w:p w14:paraId="51334C7E" w14:textId="77777777" w:rsidR="003A2355" w:rsidRPr="0017445F" w:rsidRDefault="003A2355" w:rsidP="003A2355">
      <w:pPr>
        <w:pStyle w:val="RERequirement"/>
        <w:shd w:val="clear" w:color="auto" w:fill="F2F2F2" w:themeFill="background1" w:themeFillShade="F2"/>
      </w:pPr>
      <w:r>
        <w:t>106 Diagnostics - Technician 4</w:t>
      </w:r>
    </w:p>
    <w:p w14:paraId="380A5F55" w14:textId="77777777" w:rsidR="003A2355" w:rsidRDefault="003A2355" w:rsidP="003A2355">
      <w:pPr>
        <w:rPr>
          <w:rFonts w:cs="Arial"/>
        </w:rPr>
      </w:pPr>
      <w:r>
        <w:rPr>
          <w:rFonts w:cs="Arial"/>
        </w:rPr>
        <w:t>When receiving a request to read from the Diagnostics System while in Diagnostic Mode the Easy Entry Easy Exit System shall send the requested data</w:t>
      </w:r>
    </w:p>
    <w:p w14:paraId="00F80664"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68EEDE8D"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9DAE2"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106</w:t>
            </w:r>
          </w:p>
        </w:tc>
      </w:tr>
      <w:tr w:rsidR="003A2355" w:rsidRPr="00FD127C" w14:paraId="1A04BFC3"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CB358"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914ED" w14:textId="77777777" w:rsidR="003A2355" w:rsidRDefault="003A2355" w:rsidP="00812550"/>
        </w:tc>
      </w:tr>
      <w:tr w:rsidR="003A2355" w:rsidRPr="00FD127C" w14:paraId="503C95F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D5263"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E82CC" w14:textId="77777777" w:rsidR="003A2355" w:rsidRDefault="003A2355" w:rsidP="00812550"/>
        </w:tc>
      </w:tr>
      <w:tr w:rsidR="003A2355" w:rsidRPr="00FD127C" w14:paraId="35CC962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2E87F"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E24F4" w14:textId="77777777" w:rsidR="003A2355" w:rsidRDefault="003A2355" w:rsidP="00812550"/>
        </w:tc>
      </w:tr>
      <w:tr w:rsidR="003A2355" w:rsidRPr="00FD127C" w14:paraId="6963F74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95D7E"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45FE5"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FCC14"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4E6B9" w14:textId="77777777" w:rsidR="003A2355" w:rsidRDefault="003A2355" w:rsidP="00812550"/>
        </w:tc>
      </w:tr>
      <w:tr w:rsidR="003A2355" w:rsidRPr="00FD127C" w14:paraId="72FEAA1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38311"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7F631"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1D455D57" wp14:editId="091AA362">
                  <wp:extent cx="152400" cy="152400"/>
                  <wp:effectExtent l="0" t="0" r="0" b="0"/>
                  <wp:docPr id="145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CBFE5"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A850A" w14:textId="77777777" w:rsidR="003A2355" w:rsidRDefault="003A2355" w:rsidP="00812550"/>
        </w:tc>
      </w:tr>
      <w:tr w:rsidR="003A2355" w:rsidRPr="00FD127C" w14:paraId="4E07629F"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05647" w14:textId="77777777" w:rsidR="003A2355" w:rsidRPr="00FD127C" w:rsidRDefault="003A2355"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8AA981"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566D2"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65F88"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BA4B3"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4A14A8" w14:textId="77777777" w:rsidR="003A2355" w:rsidRDefault="003A2355" w:rsidP="00812550"/>
        </w:tc>
      </w:tr>
      <w:tr w:rsidR="003A2355" w:rsidRPr="00FD127C" w14:paraId="2BF2D7BB"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5F55B1" w14:textId="77777777" w:rsidR="003A2355" w:rsidRPr="00FD127C" w:rsidRDefault="002E13E1" w:rsidP="00812550">
            <w:pPr>
              <w:rPr>
                <w:rFonts w:cs="Arial"/>
                <w:bCs/>
                <w:color w:val="808080" w:themeColor="background1" w:themeShade="80"/>
                <w:sz w:val="16"/>
                <w:szCs w:val="14"/>
              </w:rPr>
            </w:pPr>
            <w:hyperlink r:id="rId310"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67184E"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C3A3B"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4AE2CC" w14:textId="77777777" w:rsidR="003A2355" w:rsidRDefault="003A2355" w:rsidP="003A2355"/>
    <w:p w14:paraId="39EB78FD" w14:textId="77777777" w:rsidR="003A2355" w:rsidRDefault="003A2355" w:rsidP="003A2355">
      <w:pPr>
        <w:pStyle w:val="Heading5"/>
      </w:pPr>
      <w:r>
        <w:t>Error Handling</w:t>
      </w:r>
    </w:p>
    <w:p w14:paraId="198D4353" w14:textId="77777777" w:rsidR="003A2355" w:rsidRDefault="003A2355" w:rsidP="003A2355"/>
    <w:p w14:paraId="5B5C9095" w14:textId="77777777" w:rsidR="003A2355" w:rsidRDefault="003A2355" w:rsidP="003A2355">
      <w:pPr>
        <w:rPr>
          <w:color w:val="A6A6A6" w:themeColor="background1" w:themeShade="A6"/>
        </w:rPr>
      </w:pPr>
      <w:r>
        <w:rPr>
          <w:color w:val="A6A6A6" w:themeColor="background1" w:themeShade="A6"/>
        </w:rPr>
        <w:t>No Error Handling Requirements specified.</w:t>
      </w:r>
    </w:p>
    <w:p w14:paraId="09237E45" w14:textId="77777777" w:rsidR="003A2355" w:rsidRDefault="003A2355" w:rsidP="003A2355">
      <w:pPr>
        <w:pStyle w:val="Heading4"/>
      </w:pPr>
      <w:r>
        <w:t>Non-Functional Requirements</w:t>
      </w:r>
    </w:p>
    <w:p w14:paraId="31AFE440" w14:textId="77777777" w:rsidR="003A2355" w:rsidRDefault="003A2355" w:rsidP="003A2355"/>
    <w:p w14:paraId="43D43428" w14:textId="77777777" w:rsidR="003A2355" w:rsidRDefault="003A2355" w:rsidP="003A2355">
      <w:pPr>
        <w:rPr>
          <w:color w:val="A6A6A6" w:themeColor="background1" w:themeShade="A6"/>
        </w:rPr>
      </w:pPr>
      <w:r>
        <w:rPr>
          <w:color w:val="A6A6A6" w:themeColor="background1" w:themeShade="A6"/>
        </w:rPr>
        <w:t>No Non-Functional Requirements specified.</w:t>
      </w:r>
    </w:p>
    <w:p w14:paraId="3EE1B241" w14:textId="77777777" w:rsidR="003A2355" w:rsidRDefault="003A2355" w:rsidP="003A2355">
      <w:pPr>
        <w:pStyle w:val="Heading4"/>
      </w:pPr>
      <w:r>
        <w:t>Functional Safety Requirements</w:t>
      </w:r>
    </w:p>
    <w:p w14:paraId="73804BA4" w14:textId="77777777" w:rsidR="003A2355" w:rsidRDefault="003A2355" w:rsidP="003A2355">
      <w:pPr>
        <w:rPr>
          <w:highlight w:val="yellow"/>
        </w:rPr>
      </w:pPr>
    </w:p>
    <w:p w14:paraId="1BE2BF3A" w14:textId="77777777" w:rsidR="003A2355" w:rsidRDefault="003A2355" w:rsidP="003A2355">
      <w:pPr>
        <w:rPr>
          <w:color w:val="A6A6A6" w:themeColor="background1" w:themeShade="A6"/>
        </w:rPr>
      </w:pPr>
      <w:r>
        <w:rPr>
          <w:color w:val="A6A6A6" w:themeColor="background1" w:themeShade="A6"/>
        </w:rPr>
        <w:t>No Functional Safety Requirements specified.</w:t>
      </w:r>
    </w:p>
    <w:p w14:paraId="64CED63B" w14:textId="77777777" w:rsidR="003A2355" w:rsidRDefault="003A2355" w:rsidP="003A2355">
      <w:pPr>
        <w:pStyle w:val="Heading5"/>
      </w:pPr>
      <w:r>
        <w:lastRenderedPageBreak/>
        <w:t>ASIL Decomposition of Functional Safety Requirements</w:t>
      </w:r>
    </w:p>
    <w:p w14:paraId="6DFD7E2E" w14:textId="77777777" w:rsidR="003A2355" w:rsidRDefault="003A2355" w:rsidP="003A2355">
      <w:pPr>
        <w:pStyle w:val="NoSpacing"/>
      </w:pPr>
    </w:p>
    <w:p w14:paraId="30DEA85E" w14:textId="77777777" w:rsidR="003A2355" w:rsidRDefault="003A2355" w:rsidP="003A2355">
      <w:pPr>
        <w:pStyle w:val="NoSpacing"/>
      </w:pPr>
    </w:p>
    <w:p w14:paraId="68EDE926" w14:textId="77777777" w:rsidR="003A2355" w:rsidRDefault="003A2355" w:rsidP="003A2355">
      <w:pPr>
        <w:pStyle w:val="NoSpacing"/>
        <w:rPr>
          <w:color w:val="A6A6A6" w:themeColor="background1" w:themeShade="A6"/>
        </w:rPr>
      </w:pPr>
      <w:r>
        <w:rPr>
          <w:color w:val="A6A6A6" w:themeColor="background1" w:themeShade="A6"/>
        </w:rPr>
        <w:t>No Functional Safety Requirements with ASIL Decompositions specified.</w:t>
      </w:r>
    </w:p>
    <w:p w14:paraId="0A165031" w14:textId="77777777" w:rsidR="003A2355" w:rsidRDefault="003A2355" w:rsidP="003A2355">
      <w:pPr>
        <w:pStyle w:val="Heading4"/>
      </w:pPr>
      <w:r>
        <w:t>Other Requirements</w:t>
      </w:r>
    </w:p>
    <w:p w14:paraId="150F252C" w14:textId="77777777" w:rsidR="003A2355" w:rsidRDefault="003A2355" w:rsidP="003A2355">
      <w:pPr>
        <w:pStyle w:val="Heading5"/>
      </w:pPr>
      <w:r>
        <w:t>Design Requirements</w:t>
      </w:r>
    </w:p>
    <w:p w14:paraId="0111B366" w14:textId="77777777" w:rsidR="003A2355" w:rsidRDefault="003A2355" w:rsidP="003A2355"/>
    <w:p w14:paraId="1F1BFC31" w14:textId="77777777" w:rsidR="003A2355" w:rsidRDefault="003A2355" w:rsidP="003A2355">
      <w:pPr>
        <w:rPr>
          <w:color w:val="A6A6A6" w:themeColor="background1" w:themeShade="A6"/>
        </w:rPr>
      </w:pPr>
      <w:r>
        <w:rPr>
          <w:color w:val="A6A6A6" w:themeColor="background1" w:themeShade="A6"/>
        </w:rPr>
        <w:t>No Design Requirements specified.</w:t>
      </w:r>
    </w:p>
    <w:p w14:paraId="0FA696C2" w14:textId="77777777" w:rsidR="003A2355" w:rsidRDefault="003A2355" w:rsidP="003A2355">
      <w:pPr>
        <w:pStyle w:val="Heading4"/>
      </w:pPr>
      <w:r>
        <w:t>Uncategorized Requirements</w:t>
      </w:r>
    </w:p>
    <w:p w14:paraId="04F23CE0" w14:textId="77777777" w:rsidR="003A2355" w:rsidRDefault="003A2355" w:rsidP="003A2355"/>
    <w:p w14:paraId="5C161588" w14:textId="77777777" w:rsidR="003A2355" w:rsidRPr="0017445F" w:rsidRDefault="003A2355" w:rsidP="003A2355">
      <w:pPr>
        <w:pStyle w:val="RERequirement"/>
        <w:shd w:val="clear" w:color="auto" w:fill="F2F2F2" w:themeFill="background1" w:themeFillShade="F2"/>
      </w:pPr>
      <w:r>
        <w:t>94 Personalization - Memory Location Settings 1</w:t>
      </w:r>
    </w:p>
    <w:p w14:paraId="5644F4C9" w14:textId="77777777" w:rsidR="003A2355" w:rsidRDefault="003A2355" w:rsidP="003A2355">
      <w:pPr>
        <w:rPr>
          <w:rFonts w:cs="Arial"/>
        </w:rPr>
      </w:pPr>
      <w:r>
        <w:rPr>
          <w:rFonts w:cs="Arial"/>
        </w:rPr>
        <w:t>Classic Memory shall provide only one set of positional settings per memory location per memory commodity</w:t>
      </w:r>
    </w:p>
    <w:p w14:paraId="2E6F943E"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7CC7902E"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6E478"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94</w:t>
            </w:r>
          </w:p>
        </w:tc>
      </w:tr>
      <w:tr w:rsidR="003A2355" w:rsidRPr="00FD127C" w14:paraId="457C8E4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32495"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F22F3" w14:textId="77777777" w:rsidR="003A2355" w:rsidRDefault="003A2355" w:rsidP="00812550"/>
        </w:tc>
      </w:tr>
      <w:tr w:rsidR="003A2355" w:rsidRPr="00FD127C" w14:paraId="0FF7A768"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C31DB"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19180" w14:textId="77777777" w:rsidR="003A2355" w:rsidRDefault="003A2355" w:rsidP="00812550"/>
        </w:tc>
      </w:tr>
      <w:tr w:rsidR="003A2355" w:rsidRPr="00FD127C" w14:paraId="50F2789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DF455"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33985" w14:textId="77777777" w:rsidR="003A2355" w:rsidRDefault="003A2355" w:rsidP="00812550"/>
        </w:tc>
      </w:tr>
      <w:tr w:rsidR="003A2355" w:rsidRPr="00FD127C" w14:paraId="5C4D0DF4"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8E119"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01DF3"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9D104"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44E50" w14:textId="77777777" w:rsidR="003A2355" w:rsidRDefault="003A2355" w:rsidP="00812550"/>
        </w:tc>
      </w:tr>
      <w:tr w:rsidR="003A2355" w:rsidRPr="00FD127C" w14:paraId="5CD03AA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D4101"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38466"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DFA92BC" wp14:editId="70DC0F9C">
                  <wp:extent cx="152400" cy="152400"/>
                  <wp:effectExtent l="0" t="0" r="0" b="0"/>
                  <wp:docPr id="145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B305E"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B74E5" w14:textId="77777777" w:rsidR="003A2355" w:rsidRDefault="003A2355" w:rsidP="00812550"/>
        </w:tc>
      </w:tr>
      <w:tr w:rsidR="003A2355" w:rsidRPr="00FD127C" w14:paraId="4AC265F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6DAC1" w14:textId="77777777" w:rsidR="003A2355" w:rsidRPr="00FD127C" w:rsidRDefault="003A2355"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E2FFE4"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FCF9A"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C37DD"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7E8DD"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7D1604" w14:textId="77777777" w:rsidR="003A2355" w:rsidRDefault="003A2355" w:rsidP="00812550"/>
        </w:tc>
      </w:tr>
      <w:tr w:rsidR="003A2355" w:rsidRPr="00FD127C" w14:paraId="52A8F136"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CF0F73" w14:textId="77777777" w:rsidR="003A2355" w:rsidRPr="00FD127C" w:rsidRDefault="002E13E1" w:rsidP="00812550">
            <w:pPr>
              <w:rPr>
                <w:rFonts w:cs="Arial"/>
                <w:bCs/>
                <w:color w:val="808080" w:themeColor="background1" w:themeShade="80"/>
                <w:sz w:val="16"/>
                <w:szCs w:val="14"/>
              </w:rPr>
            </w:pPr>
            <w:hyperlink r:id="rId311"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906A46"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9BB73"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3A7491" w14:textId="77777777" w:rsidR="003A2355" w:rsidRDefault="003A2355" w:rsidP="003A2355"/>
    <w:p w14:paraId="7B96B13E" w14:textId="77777777" w:rsidR="003A2355" w:rsidRPr="0017445F" w:rsidRDefault="003A2355" w:rsidP="003A2355">
      <w:pPr>
        <w:pStyle w:val="RERequirement"/>
        <w:shd w:val="clear" w:color="auto" w:fill="F2F2F2" w:themeFill="background1" w:themeFillShade="F2"/>
      </w:pPr>
      <w:r>
        <w:t>98 Memory Seat - Memory Locations 1</w:t>
      </w:r>
    </w:p>
    <w:p w14:paraId="5F1A9E2B" w14:textId="77777777" w:rsidR="003A2355" w:rsidRDefault="003A2355" w:rsidP="003A2355">
      <w:pPr>
        <w:rPr>
          <w:rFonts w:cs="Arial"/>
        </w:rPr>
      </w:pPr>
      <w:r>
        <w:rPr>
          <w:rFonts w:cs="Arial"/>
        </w:rPr>
        <w:t>Classic Memory shall provide up to 4 memory locations per user</w:t>
      </w:r>
    </w:p>
    <w:p w14:paraId="1B32C133"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4872DD9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A7262"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98</w:t>
            </w:r>
          </w:p>
        </w:tc>
      </w:tr>
      <w:tr w:rsidR="003A2355" w:rsidRPr="00FD127C" w14:paraId="3DB3C9A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AAD7C"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E5586" w14:textId="77777777" w:rsidR="003A2355" w:rsidRDefault="003A2355" w:rsidP="00812550"/>
        </w:tc>
      </w:tr>
      <w:tr w:rsidR="003A2355" w:rsidRPr="00FD127C" w14:paraId="4A2EC16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4CBD14"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E69D4" w14:textId="77777777" w:rsidR="003A2355" w:rsidRDefault="003A2355" w:rsidP="00812550"/>
        </w:tc>
      </w:tr>
      <w:tr w:rsidR="003A2355" w:rsidRPr="00FD127C" w14:paraId="16C4D030"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D9E7F"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65C6E" w14:textId="77777777" w:rsidR="003A2355" w:rsidRDefault="003A2355" w:rsidP="00812550"/>
        </w:tc>
      </w:tr>
      <w:tr w:rsidR="003A2355" w:rsidRPr="00FD127C" w14:paraId="02DE19D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38E51"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77AD7"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05389"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B188E9" w14:textId="77777777" w:rsidR="003A2355" w:rsidRDefault="003A2355" w:rsidP="00812550"/>
        </w:tc>
      </w:tr>
      <w:tr w:rsidR="003A2355" w:rsidRPr="00FD127C" w14:paraId="38FDDC4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1A2EC"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240775"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454FC14B" wp14:editId="1FB72A32">
                  <wp:extent cx="152400" cy="152400"/>
                  <wp:effectExtent l="0" t="0" r="0" b="0"/>
                  <wp:docPr id="145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3F0E89"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D817F" w14:textId="77777777" w:rsidR="003A2355" w:rsidRDefault="003A2355" w:rsidP="00812550"/>
        </w:tc>
      </w:tr>
      <w:tr w:rsidR="003A2355" w:rsidRPr="00FD127C" w14:paraId="00A11ADA"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83BEC" w14:textId="77777777" w:rsidR="003A2355" w:rsidRPr="00FD127C" w:rsidRDefault="003A2355"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1FCC6A"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1C5C3"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CC014"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18ADE"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94B0D" w14:textId="77777777" w:rsidR="003A2355" w:rsidRDefault="003A2355" w:rsidP="00812550"/>
        </w:tc>
      </w:tr>
      <w:tr w:rsidR="003A2355" w:rsidRPr="00FD127C" w14:paraId="73591ABF"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8FCA9A" w14:textId="77777777" w:rsidR="003A2355" w:rsidRPr="00FD127C" w:rsidRDefault="002E13E1" w:rsidP="00812550">
            <w:pPr>
              <w:rPr>
                <w:rFonts w:cs="Arial"/>
                <w:bCs/>
                <w:color w:val="808080" w:themeColor="background1" w:themeShade="80"/>
                <w:sz w:val="16"/>
                <w:szCs w:val="14"/>
              </w:rPr>
            </w:pPr>
            <w:hyperlink r:id="rId312"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C52A3"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DAEA3E"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640381" w14:textId="77777777" w:rsidR="003A2355" w:rsidRDefault="003A2355" w:rsidP="003A2355"/>
    <w:p w14:paraId="63E737EA" w14:textId="77777777" w:rsidR="003A2355" w:rsidRPr="0017445F" w:rsidRDefault="003A2355" w:rsidP="003A2355">
      <w:pPr>
        <w:pStyle w:val="RERequirement"/>
        <w:shd w:val="clear" w:color="auto" w:fill="F2F2F2" w:themeFill="background1" w:themeFillShade="F2"/>
      </w:pPr>
      <w:r>
        <w:t>102 Memory HUD - Settings 1</w:t>
      </w:r>
    </w:p>
    <w:p w14:paraId="3858F3DC" w14:textId="77777777" w:rsidR="003A2355" w:rsidRDefault="003A2355" w:rsidP="003A2355">
      <w:pPr>
        <w:rPr>
          <w:rFonts w:cs="Arial"/>
        </w:rPr>
      </w:pPr>
      <w:r>
        <w:rPr>
          <w:rFonts w:cs="Arial"/>
        </w:rPr>
        <w:t>Where the HUD feature is supported, then the Classic Memory feature shall include positional settings for the Advanced Heads Up Display (AHUD)</w:t>
      </w:r>
    </w:p>
    <w:p w14:paraId="47900F52" w14:textId="77777777" w:rsidR="003A2355" w:rsidRPr="00C66B68" w:rsidRDefault="003A2355" w:rsidP="003A2355">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3A2355" w:rsidRPr="00FD127C" w14:paraId="6A14D6C1"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892CE" w14:textId="77777777" w:rsidR="003A2355" w:rsidRPr="00FD127C" w:rsidRDefault="003A2355"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102</w:t>
            </w:r>
          </w:p>
        </w:tc>
      </w:tr>
      <w:tr w:rsidR="003A2355" w:rsidRPr="00FD127C" w14:paraId="136D913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F95F0" w14:textId="77777777" w:rsidR="003A2355" w:rsidRPr="00FD127C" w:rsidRDefault="003A2355"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7DA47" w14:textId="77777777" w:rsidR="003A2355" w:rsidRDefault="003A2355" w:rsidP="00812550"/>
        </w:tc>
      </w:tr>
      <w:tr w:rsidR="003A2355" w:rsidRPr="00FD127C" w14:paraId="08070785"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8A007" w14:textId="77777777" w:rsidR="003A2355" w:rsidRPr="00FD127C" w:rsidRDefault="003A2355"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01D75" w14:textId="77777777" w:rsidR="003A2355" w:rsidRDefault="003A2355" w:rsidP="00812550"/>
        </w:tc>
      </w:tr>
      <w:tr w:rsidR="003A2355" w:rsidRPr="00FD127C" w14:paraId="57CA608F"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83004" w14:textId="77777777" w:rsidR="003A2355" w:rsidRPr="00FD127C" w:rsidRDefault="003A2355"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6D3DC" w14:textId="77777777" w:rsidR="003A2355" w:rsidRDefault="003A2355" w:rsidP="00812550"/>
        </w:tc>
      </w:tr>
      <w:tr w:rsidR="003A2355" w:rsidRPr="00FD127C" w14:paraId="13008AC1"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72C4A" w14:textId="77777777" w:rsidR="003A2355" w:rsidRPr="00FD127C" w:rsidRDefault="003A2355"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ABA4D"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E9BDEA" w14:textId="77777777" w:rsidR="003A2355" w:rsidRPr="00FD127C" w:rsidRDefault="003A2355"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79EB7" w14:textId="77777777" w:rsidR="003A2355" w:rsidRDefault="003A2355" w:rsidP="00812550"/>
        </w:tc>
      </w:tr>
      <w:tr w:rsidR="003A2355" w:rsidRPr="00FD127C" w14:paraId="324E9ED6"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7D167" w14:textId="77777777" w:rsidR="003A2355" w:rsidRPr="00FD127C" w:rsidRDefault="003A2355"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9143D" w14:textId="77777777" w:rsidR="003A2355" w:rsidRPr="00FD127C" w:rsidRDefault="003A2355"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0DA92BC" wp14:editId="6C3C1694">
                  <wp:extent cx="152400" cy="152400"/>
                  <wp:effectExtent l="0" t="0" r="0" b="0"/>
                  <wp:docPr id="145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Feature_Req_72 Memory HUD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A4E5D" w14:textId="77777777" w:rsidR="003A2355" w:rsidRPr="00FD127C" w:rsidRDefault="003A2355"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FD1656" w14:textId="77777777" w:rsidR="003A2355" w:rsidRDefault="003A2355" w:rsidP="00812550"/>
        </w:tc>
      </w:tr>
      <w:tr w:rsidR="003A2355" w:rsidRPr="00FD127C" w14:paraId="238B7020"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0370F" w14:textId="77777777" w:rsidR="003A2355" w:rsidRPr="00FD127C" w:rsidRDefault="003A2355"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BD0096" w14:textId="77777777" w:rsidR="003A2355" w:rsidRDefault="003A2355"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C2E92" w14:textId="77777777" w:rsidR="003A2355" w:rsidRPr="00FD127C" w:rsidRDefault="003A2355"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353BC" w14:textId="77777777" w:rsidR="003A2355" w:rsidRDefault="003A2355"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00BB8" w14:textId="77777777" w:rsidR="003A2355" w:rsidRPr="00FD127C" w:rsidRDefault="003A2355"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E6312" w14:textId="77777777" w:rsidR="003A2355" w:rsidRDefault="003A2355" w:rsidP="00812550"/>
        </w:tc>
      </w:tr>
      <w:tr w:rsidR="003A2355" w:rsidRPr="00FD127C" w14:paraId="543E6222"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593326" w14:textId="77777777" w:rsidR="003A2355" w:rsidRPr="00FD127C" w:rsidRDefault="002E13E1" w:rsidP="00812550">
            <w:pPr>
              <w:rPr>
                <w:rFonts w:cs="Arial"/>
                <w:bCs/>
                <w:color w:val="808080" w:themeColor="background1" w:themeShade="80"/>
                <w:sz w:val="16"/>
                <w:szCs w:val="14"/>
              </w:rPr>
            </w:pPr>
            <w:hyperlink r:id="rId313" w:history="1">
              <w:r w:rsidR="003A2355" w:rsidRPr="00FD127C">
                <w:rPr>
                  <w:rStyle w:val="Hyperlink"/>
                  <w:rFonts w:cs="Arial"/>
                  <w:bCs/>
                  <w:sz w:val="16"/>
                  <w:szCs w:val="14"/>
                </w:rPr>
                <w:t>Req. Template</w:t>
              </w:r>
            </w:hyperlink>
            <w:r w:rsidR="003A2355"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0C0321" w14:textId="77777777" w:rsidR="003A2355" w:rsidRPr="00FD127C" w:rsidRDefault="003A2355"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E11063" w14:textId="77777777" w:rsidR="003A2355" w:rsidRPr="00FD127C" w:rsidRDefault="003A2355"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4786B8" w14:textId="583B1543" w:rsidR="003A2355" w:rsidRDefault="003A2355" w:rsidP="003A2355"/>
    <w:p w14:paraId="6DABA1F3" w14:textId="77777777" w:rsidR="003A2355" w:rsidRDefault="003A2355" w:rsidP="003A2355"/>
    <w:p w14:paraId="7746CD89" w14:textId="77777777" w:rsidR="00517956" w:rsidRDefault="00517956" w:rsidP="00517956">
      <w:pPr>
        <w:pStyle w:val="Heading2"/>
        <w:numPr>
          <w:ilvl w:val="1"/>
          <w:numId w:val="4"/>
        </w:numPr>
      </w:pPr>
      <w:r>
        <w:rPr>
          <w:noProof/>
        </w:rPr>
        <w:lastRenderedPageBreak/>
        <w:drawing>
          <wp:inline distT="0" distB="0" distL="0" distR="0" wp14:anchorId="3E38915E" wp14:editId="1B2DA263">
            <wp:extent cx="152400" cy="152400"/>
            <wp:effectExtent l="0" t="0" r="0" b="0"/>
            <wp:docPr id="20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199" w:name="_f744b3715f3d2841d505a6e3d2f9f920"/>
      <w:r>
        <w:t>Detect Remote Transmitter</w:t>
      </w:r>
      <w:bookmarkEnd w:id="199"/>
    </w:p>
    <w:p w14:paraId="72480158" w14:textId="77777777" w:rsidR="00517956" w:rsidRDefault="00517956" w:rsidP="00517956">
      <w:pPr>
        <w:pStyle w:val="Heading3"/>
      </w:pPr>
      <w:r>
        <w:t>Function Overview</w:t>
      </w:r>
    </w:p>
    <w:p w14:paraId="4F68817B" w14:textId="77777777" w:rsidR="00517956" w:rsidRDefault="00517956" w:rsidP="00517956">
      <w:pPr>
        <w:pStyle w:val="Heading4"/>
      </w:pPr>
      <w:r>
        <w:t>Description</w:t>
      </w:r>
    </w:p>
    <w:p w14:paraId="773C36E7" w14:textId="77777777" w:rsidR="00517956" w:rsidRDefault="00517956" w:rsidP="00517956">
      <w:pPr>
        <w:contextualSpacing/>
      </w:pPr>
    </w:p>
    <w:p w14:paraId="5C133959" w14:textId="77777777" w:rsidR="00517956" w:rsidRDefault="00517956" w:rsidP="00517956">
      <w:pPr>
        <w:contextualSpacing/>
      </w:pPr>
      <w:r>
        <w:t>Function is allocated to:</w:t>
      </w:r>
    </w:p>
    <w:p w14:paraId="688BE7DE" w14:textId="77777777" w:rsidR="00517956" w:rsidRDefault="00517956" w:rsidP="00517956">
      <w:pPr>
        <w:pStyle w:val="ListParagraph"/>
        <w:numPr>
          <w:ilvl w:val="0"/>
          <w:numId w:val="13"/>
        </w:numPr>
        <w:contextualSpacing/>
      </w:pPr>
      <w:r>
        <w:rPr>
          <w:noProof/>
        </w:rPr>
        <w:drawing>
          <wp:inline distT="0" distB="0" distL="0" distR="0" wp14:anchorId="40BB5E45" wp14:editId="6F1C60A5">
            <wp:extent cx="152400" cy="152400"/>
            <wp:effectExtent l="0" t="0" r="0" b="0"/>
            <wp:docPr id="204"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Logical &lt;&lt;Logical&gt;&gt;</w:t>
      </w:r>
    </w:p>
    <w:p w14:paraId="5A4B1600" w14:textId="77777777" w:rsidR="00517956" w:rsidRDefault="00517956" w:rsidP="00517956">
      <w:pPr>
        <w:pStyle w:val="ListParagraph"/>
        <w:numPr>
          <w:ilvl w:val="0"/>
          <w:numId w:val="13"/>
        </w:numPr>
        <w:contextualSpacing/>
      </w:pPr>
      <w:r>
        <w:rPr>
          <w:noProof/>
        </w:rPr>
        <w:drawing>
          <wp:inline distT="0" distB="0" distL="0" distR="0" wp14:anchorId="2EB48324" wp14:editId="5E17D6D1">
            <wp:extent cx="152400" cy="152400"/>
            <wp:effectExtent l="0" t="0" r="0" b="0"/>
            <wp:docPr id="206"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Classic Memory Settings System &lt;&lt;Logical&gt;&gt;</w:t>
      </w:r>
    </w:p>
    <w:p w14:paraId="0D97DC7D" w14:textId="77777777" w:rsidR="00517956" w:rsidRDefault="00517956" w:rsidP="00517956">
      <w:pPr>
        <w:contextualSpacing/>
      </w:pPr>
    </w:p>
    <w:p w14:paraId="15F25CC3" w14:textId="77777777" w:rsidR="00517956" w:rsidRDefault="00517956" w:rsidP="00517956">
      <w:pPr>
        <w:contextualSpacing/>
      </w:pPr>
      <w:r w:rsidRPr="00A554C4">
        <w:t>activity) The purpose of this function is to detect when a remote transmitter sends out a Lock or Unlock signal. This function then indicates what signal was received and by which remote transmitter. Other functions will use this data to determine if a recall should occur or if a profile should add/remove a remote transmitter.</w:t>
      </w:r>
    </w:p>
    <w:p w14:paraId="0DDD64E8" w14:textId="77777777" w:rsidR="00517956" w:rsidRDefault="00517956" w:rsidP="00517956">
      <w:pPr>
        <w:pStyle w:val="Heading4"/>
      </w:pPr>
      <w:r>
        <w:t>Variants</w:t>
      </w:r>
    </w:p>
    <w:p w14:paraId="0174D760" w14:textId="77777777" w:rsidR="00517956" w:rsidRDefault="00517956" w:rsidP="00517956"/>
    <w:p w14:paraId="7A772F1A" w14:textId="77777777" w:rsidR="00517956" w:rsidRPr="005067FC" w:rsidRDefault="00517956" w:rsidP="00517956">
      <w:pPr>
        <w:rPr>
          <w:i/>
          <w:color w:val="A6A6A6" w:themeColor="background1" w:themeShade="A6"/>
        </w:rPr>
      </w:pPr>
      <w:r w:rsidRPr="005067FC">
        <w:rPr>
          <w:i/>
          <w:color w:val="A6A6A6" w:themeColor="background1" w:themeShade="A6"/>
        </w:rPr>
        <w:t>Not supported by MagicDraw report generation.</w:t>
      </w:r>
    </w:p>
    <w:p w14:paraId="4956DF3F" w14:textId="77777777" w:rsidR="00517956" w:rsidRDefault="00517956" w:rsidP="00517956">
      <w:pPr>
        <w:pStyle w:val="Heading4"/>
      </w:pPr>
      <w:r>
        <w:t>Input Requirements</w:t>
      </w:r>
    </w:p>
    <w:p w14:paraId="24BF615C" w14:textId="77777777" w:rsidR="00517956" w:rsidRDefault="00517956" w:rsidP="00517956"/>
    <w:p w14:paraId="5D06C85B" w14:textId="77777777" w:rsidR="00517956" w:rsidRPr="005067FC" w:rsidRDefault="00517956" w:rsidP="00517956">
      <w:pPr>
        <w:rPr>
          <w:i/>
          <w:color w:val="A6A6A6" w:themeColor="background1" w:themeShade="A6"/>
        </w:rPr>
      </w:pPr>
      <w:r w:rsidRPr="005067FC">
        <w:rPr>
          <w:i/>
          <w:color w:val="A6A6A6" w:themeColor="background1" w:themeShade="A6"/>
        </w:rPr>
        <w:t>Not supported by MagicDraw report generation.</w:t>
      </w:r>
    </w:p>
    <w:p w14:paraId="68414544" w14:textId="77777777" w:rsidR="00517956" w:rsidRDefault="00517956" w:rsidP="00517956">
      <w:pPr>
        <w:pStyle w:val="Heading4"/>
      </w:pPr>
      <w:r>
        <w:t>Assumptions</w:t>
      </w:r>
    </w:p>
    <w:p w14:paraId="2B0B255C" w14:textId="77777777" w:rsidR="00517956" w:rsidRDefault="00517956" w:rsidP="00517956"/>
    <w:p w14:paraId="65A50439" w14:textId="77777777" w:rsidR="00517956" w:rsidRPr="00FF5F72" w:rsidRDefault="00517956" w:rsidP="00517956">
      <w:pPr>
        <w:rPr>
          <w:color w:val="A6A6A6" w:themeColor="background1" w:themeShade="A6"/>
        </w:rPr>
      </w:pPr>
      <w:r w:rsidRPr="00FF5F72">
        <w:rPr>
          <w:color w:val="A6A6A6" w:themeColor="background1" w:themeShade="A6"/>
        </w:rPr>
        <w:t>No assumptions specified for this function.</w:t>
      </w:r>
    </w:p>
    <w:p w14:paraId="069FFBB1" w14:textId="77777777" w:rsidR="00517956" w:rsidRDefault="00517956" w:rsidP="00517956"/>
    <w:p w14:paraId="428767E1" w14:textId="77777777" w:rsidR="00517956" w:rsidRDefault="00517956" w:rsidP="00517956">
      <w:pPr>
        <w:pStyle w:val="Heading4"/>
      </w:pPr>
      <w:r>
        <w:t>References</w:t>
      </w:r>
    </w:p>
    <w:p w14:paraId="5FA8ED84" w14:textId="77777777" w:rsidR="00517956" w:rsidRPr="00454CBE" w:rsidRDefault="00517956" w:rsidP="00517956">
      <w:pPr>
        <w:pStyle w:val="Heading5"/>
      </w:pPr>
      <w:r w:rsidRPr="00454CBE">
        <w:t xml:space="preserve">Ford </w:t>
      </w:r>
      <w:r>
        <w:t>D</w:t>
      </w:r>
      <w:r w:rsidRPr="00454CBE">
        <w:t>ocuments</w:t>
      </w:r>
    </w:p>
    <w:p w14:paraId="6EACC56E" w14:textId="77777777" w:rsidR="00517956" w:rsidRDefault="00517956" w:rsidP="00517956">
      <w:pPr>
        <w:pStyle w:val="BodyText"/>
        <w:ind w:right="142"/>
        <w:jc w:val="both"/>
        <w:rPr>
          <w:rFonts w:cs="Arial"/>
        </w:rPr>
      </w:pPr>
      <w:r>
        <w:rPr>
          <w:rFonts w:cs="Arial"/>
        </w:rPr>
        <w:t>List here all Ford internal documents, which are directly related to the feature.</w:t>
      </w:r>
    </w:p>
    <w:p w14:paraId="751EFD0D" w14:textId="77777777" w:rsidR="00517956" w:rsidRDefault="00517956" w:rsidP="00517956">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17956" w:rsidRPr="007C20FA" w14:paraId="6ABC1C47" w14:textId="77777777" w:rsidTr="00812550">
        <w:trPr>
          <w:cantSplit/>
          <w:tblHeader/>
        </w:trPr>
        <w:tc>
          <w:tcPr>
            <w:tcW w:w="1418" w:type="dxa"/>
            <w:shd w:val="clear" w:color="auto" w:fill="E0E0E0"/>
          </w:tcPr>
          <w:p w14:paraId="40DED1BC" w14:textId="77777777" w:rsidR="00517956" w:rsidRPr="007C20FA" w:rsidRDefault="00517956" w:rsidP="00812550">
            <w:pPr>
              <w:rPr>
                <w:rFonts w:ascii="Helvetica" w:hAnsi="Helvetica" w:cs="Helvetica"/>
                <w:b/>
              </w:rPr>
            </w:pPr>
            <w:r w:rsidRPr="007C20FA">
              <w:rPr>
                <w:rFonts w:ascii="Helvetica" w:hAnsi="Helvetica" w:cs="Helvetica"/>
                <w:b/>
              </w:rPr>
              <w:t>Reference</w:t>
            </w:r>
          </w:p>
        </w:tc>
        <w:tc>
          <w:tcPr>
            <w:tcW w:w="6237" w:type="dxa"/>
            <w:shd w:val="clear" w:color="auto" w:fill="E0E0E0"/>
          </w:tcPr>
          <w:p w14:paraId="3F20F66F" w14:textId="77777777" w:rsidR="00517956" w:rsidRPr="007C20FA" w:rsidRDefault="00517956" w:rsidP="00812550">
            <w:pPr>
              <w:rPr>
                <w:rFonts w:ascii="Helvetica" w:hAnsi="Helvetica" w:cs="Helvetica"/>
                <w:b/>
              </w:rPr>
            </w:pPr>
            <w:r w:rsidRPr="007C20FA">
              <w:rPr>
                <w:rFonts w:ascii="Helvetica" w:hAnsi="Helvetica" w:cs="Helvetica"/>
                <w:b/>
              </w:rPr>
              <w:t>Title</w:t>
            </w:r>
          </w:p>
        </w:tc>
        <w:tc>
          <w:tcPr>
            <w:tcW w:w="1418" w:type="dxa"/>
            <w:shd w:val="clear" w:color="auto" w:fill="E0E0E0"/>
          </w:tcPr>
          <w:p w14:paraId="6E9AD1B2" w14:textId="77777777" w:rsidR="00517956" w:rsidRPr="007C20FA" w:rsidRDefault="00517956" w:rsidP="00812550">
            <w:pPr>
              <w:rPr>
                <w:rFonts w:ascii="Helvetica" w:hAnsi="Helvetica" w:cs="Helvetica"/>
                <w:b/>
              </w:rPr>
            </w:pPr>
            <w:r w:rsidRPr="007C20FA">
              <w:rPr>
                <w:rFonts w:ascii="Helvetica" w:hAnsi="Helvetica" w:cs="Helvetica"/>
                <w:b/>
              </w:rPr>
              <w:t>Doc. ID</w:t>
            </w:r>
          </w:p>
        </w:tc>
        <w:tc>
          <w:tcPr>
            <w:tcW w:w="1418" w:type="dxa"/>
            <w:shd w:val="clear" w:color="auto" w:fill="E0E0E0"/>
          </w:tcPr>
          <w:p w14:paraId="446B7D8B" w14:textId="77777777" w:rsidR="00517956" w:rsidRPr="007C20FA" w:rsidRDefault="00517956" w:rsidP="00812550">
            <w:pPr>
              <w:rPr>
                <w:rFonts w:ascii="Helvetica" w:hAnsi="Helvetica" w:cs="Helvetica"/>
                <w:b/>
              </w:rPr>
            </w:pPr>
            <w:r w:rsidRPr="007C20FA">
              <w:rPr>
                <w:rFonts w:ascii="Helvetica" w:hAnsi="Helvetica" w:cs="Helvetica"/>
                <w:b/>
              </w:rPr>
              <w:t>Revision</w:t>
            </w:r>
          </w:p>
        </w:tc>
      </w:tr>
      <w:tr w:rsidR="00517956" w:rsidRPr="007C20FA" w14:paraId="2B71F786" w14:textId="77777777" w:rsidTr="00812550">
        <w:trPr>
          <w:cantSplit/>
          <w:tblHeader/>
        </w:trPr>
        <w:tc>
          <w:tcPr>
            <w:tcW w:w="1418" w:type="dxa"/>
            <w:shd w:val="clear" w:color="auto" w:fill="FFFFFF" w:themeFill="background1"/>
          </w:tcPr>
          <w:p w14:paraId="4D95C761" w14:textId="77777777" w:rsidR="00517956" w:rsidRPr="005E40CF" w:rsidRDefault="00517956" w:rsidP="00812550">
            <w:pPr>
              <w:rPr>
                <w:rFonts w:ascii="Helvetica" w:hAnsi="Helvetica" w:cs="Helvetica"/>
              </w:rPr>
            </w:pPr>
          </w:p>
        </w:tc>
        <w:tc>
          <w:tcPr>
            <w:tcW w:w="6237" w:type="dxa"/>
            <w:shd w:val="clear" w:color="auto" w:fill="FFFFFF" w:themeFill="background1"/>
          </w:tcPr>
          <w:p w14:paraId="060EAA2F" w14:textId="77777777" w:rsidR="00517956" w:rsidRPr="005E40CF" w:rsidRDefault="00517956" w:rsidP="00812550">
            <w:pPr>
              <w:rPr>
                <w:rFonts w:ascii="Helvetica" w:hAnsi="Helvetica" w:cs="Helvetica"/>
              </w:rPr>
            </w:pPr>
          </w:p>
        </w:tc>
        <w:tc>
          <w:tcPr>
            <w:tcW w:w="1418" w:type="dxa"/>
            <w:shd w:val="clear" w:color="auto" w:fill="FFFFFF" w:themeFill="background1"/>
          </w:tcPr>
          <w:p w14:paraId="7BA38DA9" w14:textId="77777777" w:rsidR="00517956" w:rsidRPr="005E40CF" w:rsidRDefault="00517956" w:rsidP="00812550">
            <w:pPr>
              <w:rPr>
                <w:rFonts w:ascii="Helvetica" w:hAnsi="Helvetica" w:cs="Helvetica"/>
              </w:rPr>
            </w:pPr>
          </w:p>
        </w:tc>
        <w:tc>
          <w:tcPr>
            <w:tcW w:w="1418" w:type="dxa"/>
            <w:shd w:val="clear" w:color="auto" w:fill="FFFFFF" w:themeFill="background1"/>
          </w:tcPr>
          <w:p w14:paraId="4C7E7C43" w14:textId="77777777" w:rsidR="00517956" w:rsidRPr="005E40CF" w:rsidRDefault="00517956" w:rsidP="00812550">
            <w:pPr>
              <w:rPr>
                <w:rFonts w:ascii="Helvetica" w:hAnsi="Helvetica" w:cs="Helvetica"/>
              </w:rPr>
            </w:pPr>
          </w:p>
        </w:tc>
      </w:tr>
    </w:tbl>
    <w:p w14:paraId="4E3199B5" w14:textId="77777777" w:rsidR="00517956" w:rsidRPr="00360B1D" w:rsidRDefault="00517956" w:rsidP="00517956">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FE2A046" w14:textId="77777777" w:rsidR="00517956" w:rsidRPr="00FB7B3D" w:rsidRDefault="00517956" w:rsidP="00517956">
      <w:pPr>
        <w:pStyle w:val="Heading5"/>
      </w:pPr>
      <w:r w:rsidRPr="00454CBE">
        <w:t>External</w:t>
      </w:r>
      <w:r>
        <w:t xml:space="preserve"> Documents and P</w:t>
      </w:r>
      <w:r w:rsidRPr="00FB7B3D">
        <w:t>ublications</w:t>
      </w:r>
    </w:p>
    <w:p w14:paraId="142B905F" w14:textId="77777777" w:rsidR="00517956" w:rsidRDefault="00517956" w:rsidP="00517956">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64E5869" w14:textId="77777777" w:rsidR="00517956" w:rsidRDefault="00517956" w:rsidP="00517956">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17956" w:rsidRPr="007C20FA" w14:paraId="446745A5" w14:textId="77777777" w:rsidTr="00812550">
        <w:trPr>
          <w:cantSplit/>
          <w:tblHeader/>
        </w:trPr>
        <w:tc>
          <w:tcPr>
            <w:tcW w:w="1418" w:type="dxa"/>
            <w:shd w:val="clear" w:color="auto" w:fill="E0E0E0"/>
          </w:tcPr>
          <w:p w14:paraId="66A2B46B" w14:textId="77777777" w:rsidR="00517956" w:rsidRPr="007C20FA" w:rsidRDefault="00517956" w:rsidP="00812550">
            <w:pPr>
              <w:rPr>
                <w:rFonts w:ascii="Helvetica" w:hAnsi="Helvetica" w:cs="Helvetica"/>
                <w:b/>
              </w:rPr>
            </w:pPr>
            <w:r w:rsidRPr="007C20FA">
              <w:rPr>
                <w:rFonts w:ascii="Helvetica" w:hAnsi="Helvetica" w:cs="Helvetica"/>
                <w:b/>
              </w:rPr>
              <w:t>Reference</w:t>
            </w:r>
          </w:p>
        </w:tc>
        <w:tc>
          <w:tcPr>
            <w:tcW w:w="9072" w:type="dxa"/>
            <w:shd w:val="clear" w:color="auto" w:fill="E0E0E0"/>
          </w:tcPr>
          <w:p w14:paraId="0AF06BE1" w14:textId="77777777" w:rsidR="00517956" w:rsidRPr="007C20FA" w:rsidRDefault="00517956" w:rsidP="00812550">
            <w:pPr>
              <w:rPr>
                <w:rFonts w:ascii="Helvetica" w:hAnsi="Helvetica" w:cs="Helvetica"/>
                <w:b/>
              </w:rPr>
            </w:pPr>
            <w:r>
              <w:rPr>
                <w:rFonts w:ascii="Helvetica" w:hAnsi="Helvetica" w:cs="Helvetica"/>
                <w:b/>
              </w:rPr>
              <w:t>Document / Publication</w:t>
            </w:r>
          </w:p>
        </w:tc>
      </w:tr>
      <w:tr w:rsidR="00517956" w:rsidRPr="007C20FA" w14:paraId="54528A4E" w14:textId="77777777" w:rsidTr="00812550">
        <w:trPr>
          <w:cantSplit/>
          <w:tblHeader/>
        </w:trPr>
        <w:tc>
          <w:tcPr>
            <w:tcW w:w="1418" w:type="dxa"/>
            <w:shd w:val="clear" w:color="auto" w:fill="FFFFFF" w:themeFill="background1"/>
          </w:tcPr>
          <w:p w14:paraId="48E7998A" w14:textId="77777777" w:rsidR="00517956" w:rsidRPr="005E40CF" w:rsidRDefault="00517956" w:rsidP="00812550">
            <w:pPr>
              <w:rPr>
                <w:rFonts w:ascii="Helvetica" w:hAnsi="Helvetica" w:cs="Helvetica"/>
              </w:rPr>
            </w:pPr>
          </w:p>
        </w:tc>
        <w:tc>
          <w:tcPr>
            <w:tcW w:w="9072" w:type="dxa"/>
            <w:shd w:val="clear" w:color="auto" w:fill="FFFFFF" w:themeFill="background1"/>
          </w:tcPr>
          <w:p w14:paraId="77FA31B9" w14:textId="77777777" w:rsidR="00517956" w:rsidRPr="005E40CF" w:rsidRDefault="00517956" w:rsidP="00812550">
            <w:pPr>
              <w:rPr>
                <w:rFonts w:ascii="Helvetica" w:hAnsi="Helvetica" w:cs="Helvetica"/>
              </w:rPr>
            </w:pPr>
          </w:p>
        </w:tc>
      </w:tr>
    </w:tbl>
    <w:p w14:paraId="7D90B52A" w14:textId="77777777" w:rsidR="00517956" w:rsidRDefault="00517956" w:rsidP="00517956">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382FC80" w14:textId="77777777" w:rsidR="00517956" w:rsidRDefault="00517956" w:rsidP="00517956">
      <w:pPr>
        <w:pStyle w:val="Heading4"/>
      </w:pPr>
      <w:r>
        <w:t>Glossary</w:t>
      </w:r>
    </w:p>
    <w:p w14:paraId="431D983C" w14:textId="77777777" w:rsidR="00517956" w:rsidRDefault="00517956" w:rsidP="00517956">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166188D" w14:textId="77777777" w:rsidR="00517956" w:rsidRDefault="00517956" w:rsidP="00517956">
      <w:pPr>
        <w:pStyle w:val="Heading3"/>
      </w:pPr>
      <w:r>
        <w:t>Function Scope</w:t>
      </w:r>
    </w:p>
    <w:p w14:paraId="24C8C280" w14:textId="77777777" w:rsidR="00517956" w:rsidRPr="00A43B48" w:rsidRDefault="00517956" w:rsidP="00517956">
      <w:pPr>
        <w:contextualSpacing/>
      </w:pPr>
    </w:p>
    <w:p w14:paraId="44DA63D8" w14:textId="77777777" w:rsidR="00517956" w:rsidRDefault="00517956" w:rsidP="00517956">
      <w:pPr>
        <w:contextualSpacing/>
      </w:pPr>
      <w:r>
        <w:t xml:space="preserve">The </w:t>
      </w:r>
      <w:r>
        <w:rPr>
          <w:noProof/>
        </w:rPr>
        <w:drawing>
          <wp:inline distT="0" distB="0" distL="0" distR="0" wp14:anchorId="5398E87D" wp14:editId="2C1BF813">
            <wp:extent cx="152400" cy="152400"/>
            <wp:effectExtent l="0" t="0" r="0" b="0"/>
            <wp:docPr id="20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Detect Remote Transmitter</w:t>
      </w:r>
      <w:r>
        <w:rPr>
          <w:b/>
        </w:rPr>
        <w:t>”</w:t>
      </w:r>
      <w:r>
        <w:t xml:space="preserve"> function is called by the following functions:</w:t>
      </w:r>
    </w:p>
    <w:p w14:paraId="093529EB" w14:textId="77777777" w:rsidR="00517956" w:rsidRPr="00953D23" w:rsidRDefault="00517956" w:rsidP="00517956">
      <w:pPr>
        <w:pStyle w:val="ListParagraph"/>
        <w:numPr>
          <w:ilvl w:val="0"/>
          <w:numId w:val="12"/>
        </w:numPr>
        <w:contextualSpacing/>
      </w:pPr>
      <w:r>
        <w:rPr>
          <w:noProof/>
        </w:rPr>
        <w:drawing>
          <wp:inline distT="0" distB="0" distL="0" distR="0" wp14:anchorId="4808C39F" wp14:editId="134598FC">
            <wp:extent cx="152400" cy="152400"/>
            <wp:effectExtent l="0" t="0" r="0" b="0"/>
            <wp:docPr id="210"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1c85f9d6916fc3a1e003b2b3659bcf4" w:history="1">
        <w:r>
          <w:rPr>
            <w:rStyle w:val="Hyperlink"/>
          </w:rPr>
          <w:t>Arbitrate Remote Transmitters</w:t>
        </w:r>
      </w:hyperlink>
      <w:r>
        <w:t>”</w:t>
      </w:r>
    </w:p>
    <w:p w14:paraId="5795C4AE" w14:textId="77777777" w:rsidR="00517956" w:rsidRPr="00953D23" w:rsidRDefault="00517956" w:rsidP="00517956">
      <w:pPr>
        <w:pStyle w:val="ListParagraph"/>
        <w:numPr>
          <w:ilvl w:val="0"/>
          <w:numId w:val="12"/>
        </w:numPr>
        <w:contextualSpacing/>
      </w:pPr>
      <w:r>
        <w:rPr>
          <w:noProof/>
        </w:rPr>
        <w:drawing>
          <wp:inline distT="0" distB="0" distL="0" distR="0" wp14:anchorId="700AB670" wp14:editId="6605DE0C">
            <wp:extent cx="152400" cy="152400"/>
            <wp:effectExtent l="0" t="0" r="0" b="0"/>
            <wp:docPr id="212"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693213f7d00be05459e6c6b4e47ff8ba" w:history="1">
        <w:r>
          <w:rPr>
            <w:rStyle w:val="Hyperlink"/>
          </w:rPr>
          <w:t>Classic Memory Functional Architecture</w:t>
        </w:r>
      </w:hyperlink>
      <w:r>
        <w:t>”</w:t>
      </w:r>
    </w:p>
    <w:p w14:paraId="27A73CC6" w14:textId="77777777" w:rsidR="00517956" w:rsidRPr="00393C96" w:rsidRDefault="00517956" w:rsidP="00517956">
      <w:pPr>
        <w:contextualSpacing/>
      </w:pPr>
    </w:p>
    <w:p w14:paraId="55D3518B" w14:textId="77777777" w:rsidR="00517956" w:rsidRPr="006C2DE5" w:rsidRDefault="00517956" w:rsidP="00517956">
      <w:pPr>
        <w:rPr>
          <w:b/>
        </w:rPr>
      </w:pPr>
      <w:r w:rsidRPr="006C2DE5">
        <w:rPr>
          <w:b/>
        </w:rPr>
        <w:t>Description of “Classic Memory Functional Architecture” diagram</w:t>
      </w:r>
      <w:r>
        <w:rPr>
          <w:b/>
        </w:rPr>
        <w:t>:</w:t>
      </w:r>
    </w:p>
    <w:p w14:paraId="26EC24A1" w14:textId="77777777" w:rsidR="00517956" w:rsidRDefault="00517956" w:rsidP="00517956">
      <w:r>
        <w:lastRenderedPageBreak/>
        <w:t>This diagram contains all the functions required to Store and Recall the positional settings. This includes inputs and outputs to the user, other features, and external systems.</w:t>
      </w:r>
    </w:p>
    <w:p w14:paraId="4C45F3E1" w14:textId="77777777" w:rsidR="00517956" w:rsidRDefault="00517956" w:rsidP="00517956"/>
    <w:p w14:paraId="32A9CBD7" w14:textId="77777777" w:rsidR="00517956" w:rsidRDefault="00517956" w:rsidP="00517956">
      <w:pPr>
        <w:jc w:val="center"/>
      </w:pPr>
      <w:r>
        <w:rPr>
          <w:noProof/>
        </w:rPr>
        <w:drawing>
          <wp:inline distT="0" distB="0" distL="0" distR="0" wp14:anchorId="0A2459D7" wp14:editId="2F973AAA">
            <wp:extent cx="6466204" cy="943828"/>
            <wp:effectExtent l="0" t="0" r="0" b="0"/>
            <wp:docPr id="21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36FDCD6C" w14:textId="77777777" w:rsidR="00517956" w:rsidRPr="00294100" w:rsidRDefault="00517956" w:rsidP="00517956">
      <w:pPr>
        <w:pStyle w:val="Caption"/>
      </w:pPr>
      <w:r w:rsidRPr="00294100">
        <w:t xml:space="preserve">Figure </w:t>
      </w:r>
      <w:fldSimple w:instr=" SEQ Figure \* ARABIC ">
        <w:r>
          <w:rPr>
            <w:noProof/>
          </w:rPr>
          <w:t>2</w:t>
        </w:r>
      </w:fldSimple>
      <w:r w:rsidRPr="00294100">
        <w:t xml:space="preserve">: Activity Diagram of </w:t>
      </w:r>
      <w:r>
        <w:rPr>
          <w:noProof/>
        </w:rPr>
        <w:drawing>
          <wp:inline distT="0" distB="0" distL="0" distR="0" wp14:anchorId="57B25004" wp14:editId="6EB4957F">
            <wp:extent cx="152400" cy="152400"/>
            <wp:effectExtent l="0" t="0" r="0" b="0"/>
            <wp:docPr id="21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Classic Memory Functional Architecture</w:t>
      </w:r>
      <w:r>
        <w:t>”</w:t>
      </w:r>
      <w:r w:rsidRPr="00294100">
        <w:t xml:space="preserve"> calling </w:t>
      </w:r>
      <w:r>
        <w:rPr>
          <w:noProof/>
        </w:rPr>
        <w:drawing>
          <wp:inline distT="0" distB="0" distL="0" distR="0" wp14:anchorId="20D8267E" wp14:editId="1F498545">
            <wp:extent cx="152400" cy="152400"/>
            <wp:effectExtent l="0" t="0" r="0" b="0"/>
            <wp:docPr id="21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Detect Remote Transmitter</w:t>
      </w:r>
      <w:r>
        <w:t>”</w:t>
      </w:r>
    </w:p>
    <w:p w14:paraId="41BE8BAA" w14:textId="77777777" w:rsidR="00517956" w:rsidRDefault="00517956" w:rsidP="00517956">
      <w:pPr>
        <w:contextualSpacing/>
      </w:pPr>
    </w:p>
    <w:p w14:paraId="4600D405" w14:textId="77777777" w:rsidR="00517956" w:rsidRDefault="00517956" w:rsidP="00517956">
      <w:pPr>
        <w:pStyle w:val="Heading3"/>
      </w:pPr>
      <w:r>
        <w:t>Function Interfaces</w:t>
      </w:r>
    </w:p>
    <w:p w14:paraId="28D2A6CC" w14:textId="77777777" w:rsidR="00517956" w:rsidRDefault="00517956" w:rsidP="00517956">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517956" w:rsidRPr="00E54DEA" w14:paraId="114BC89F" w14:textId="77777777" w:rsidTr="00812550">
        <w:trPr>
          <w:trHeight w:val="260"/>
        </w:trPr>
        <w:tc>
          <w:tcPr>
            <w:tcW w:w="2695" w:type="dxa"/>
            <w:shd w:val="clear" w:color="auto" w:fill="D9D9D9" w:themeFill="background1" w:themeFillShade="D9"/>
            <w:noWrap/>
            <w:hideMark/>
          </w:tcPr>
          <w:p w14:paraId="3455B7ED" w14:textId="77777777" w:rsidR="00517956" w:rsidRPr="00E54DEA" w:rsidRDefault="00517956" w:rsidP="00812550">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77DD471" w14:textId="77777777" w:rsidR="00517956" w:rsidRDefault="00517956" w:rsidP="00812550">
            <w:pPr>
              <w:overflowPunct/>
              <w:autoSpaceDE/>
              <w:autoSpaceDN/>
              <w:adjustRightInd/>
              <w:textAlignment w:val="auto"/>
              <w:rPr>
                <w:rFonts w:cs="Arial"/>
                <w:b/>
                <w:bCs/>
                <w:color w:val="000000"/>
              </w:rPr>
            </w:pPr>
            <w:r>
              <w:rPr>
                <w:rFonts w:cs="Arial"/>
                <w:b/>
                <w:bCs/>
                <w:color w:val="000000"/>
              </w:rPr>
              <w:t>Description</w:t>
            </w:r>
          </w:p>
        </w:tc>
      </w:tr>
      <w:tr w:rsidR="00517956" w:rsidRPr="003F473D" w14:paraId="2D8881B5" w14:textId="77777777" w:rsidTr="00812550">
        <w:trPr>
          <w:trHeight w:val="410"/>
        </w:trPr>
        <w:tc>
          <w:tcPr>
            <w:tcW w:w="2695" w:type="dxa"/>
            <w:noWrap/>
          </w:tcPr>
          <w:p w14:paraId="235C3FE0" w14:textId="77777777" w:rsidR="00517956" w:rsidRDefault="00517956" w:rsidP="00812550">
            <w:pPr>
              <w:contextualSpacing/>
              <w:rPr>
                <w:rFonts w:cs="Arial"/>
              </w:rPr>
            </w:pPr>
            <w:r w:rsidRPr="00275823">
              <w:rPr>
                <w:rFonts w:cs="Arial"/>
              </w:rPr>
              <w:t>Lock/Unlock</w:t>
            </w:r>
          </w:p>
          <w:p w14:paraId="250B2C20" w14:textId="77777777" w:rsidR="00517956" w:rsidRDefault="00517956" w:rsidP="00812550">
            <w:pPr>
              <w:contextualSpacing/>
              <w:rPr>
                <w:rFonts w:cs="Arial"/>
              </w:rPr>
            </w:pPr>
            <w:r>
              <w:rPr>
                <w:rFonts w:cs="Arial"/>
              </w:rPr>
              <w:t>Type:</w:t>
            </w:r>
          </w:p>
          <w:p w14:paraId="38A8807F" w14:textId="77777777" w:rsidR="00517956" w:rsidRDefault="00517956" w:rsidP="00812550">
            <w:pPr>
              <w:contextualSpacing/>
              <w:rPr>
                <w:rFonts w:cs="Arial"/>
              </w:rPr>
            </w:pPr>
            <w:r w:rsidRPr="0029472F">
              <w:rPr>
                <w:rFonts w:cs="Arial"/>
                <w:color w:val="808080" w:themeColor="background1" w:themeShade="80"/>
              </w:rPr>
              <w:t xml:space="preserve"> </w:t>
            </w:r>
            <w:r>
              <w:rPr>
                <w:noProof/>
              </w:rPr>
              <w:drawing>
                <wp:inline distT="0" distB="0" distL="0" distR="0" wp14:anchorId="628A6535" wp14:editId="7259847B">
                  <wp:extent cx="152400" cy="152400"/>
                  <wp:effectExtent l="0" t="0" r="0" b="0"/>
                  <wp:docPr id="22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664572.pn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a623c409814d89bb96db94c5a4574ae" w:history="1">
              <w:r>
                <w:rPr>
                  <w:rStyle w:val="Hyperlink"/>
                  <w:rFonts w:cs="Arial"/>
                </w:rPr>
                <w:t>Lock/Unlock</w:t>
              </w:r>
            </w:hyperlink>
          </w:p>
        </w:tc>
        <w:tc>
          <w:tcPr>
            <w:tcW w:w="7506" w:type="dxa"/>
          </w:tcPr>
          <w:p w14:paraId="33565CCF" w14:textId="77777777" w:rsidR="00517956" w:rsidRPr="0046598F" w:rsidRDefault="00517956" w:rsidP="00812550">
            <w:pPr>
              <w:rPr>
                <w:rFonts w:cs="Arial"/>
                <w:color w:val="000000"/>
              </w:rPr>
            </w:pPr>
            <w:r>
              <w:rPr>
                <w:rFonts w:cs="Arial"/>
                <w:color w:val="000000"/>
              </w:rPr>
              <w:t>Received from:</w:t>
            </w:r>
          </w:p>
          <w:p w14:paraId="13332E6B" w14:textId="77777777" w:rsidR="00517956" w:rsidRPr="00C8319B" w:rsidRDefault="00517956" w:rsidP="00812550">
            <w:pPr>
              <w:pStyle w:val="ListParagraph"/>
              <w:numPr>
                <w:ilvl w:val="0"/>
                <w:numId w:val="12"/>
              </w:numPr>
              <w:rPr>
                <w:rFonts w:cs="Arial"/>
              </w:rPr>
            </w:pPr>
            <w:r>
              <w:rPr>
                <w:noProof/>
              </w:rPr>
              <w:drawing>
                <wp:inline distT="0" distB="0" distL="0" distR="0" wp14:anchorId="6F3C67E7" wp14:editId="7B6B079E">
                  <wp:extent cx="152400" cy="152400"/>
                  <wp:effectExtent l="0" t="0" r="0" b="0"/>
                  <wp:docPr id="222" name="Picture -1970007378.png" descr="-1970007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970007378.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b8d7600245fc686edcbca8ab666363d" w:history="1">
              <w:r>
                <w:rPr>
                  <w:rStyle w:val="Hyperlink"/>
                  <w:rFonts w:cs="Arial"/>
                </w:rPr>
                <w:t>Lock/Unlock via Remote Transmitter</w:t>
              </w:r>
            </w:hyperlink>
          </w:p>
        </w:tc>
      </w:tr>
    </w:tbl>
    <w:p w14:paraId="68E4D77D" w14:textId="77777777" w:rsidR="00517956" w:rsidRDefault="00517956" w:rsidP="00517956">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517956" w:rsidRPr="00E54DEA" w14:paraId="5127EF00" w14:textId="77777777" w:rsidTr="00812550">
        <w:trPr>
          <w:trHeight w:val="260"/>
        </w:trPr>
        <w:tc>
          <w:tcPr>
            <w:tcW w:w="2689" w:type="dxa"/>
            <w:shd w:val="clear" w:color="auto" w:fill="D9D9D9" w:themeFill="background1" w:themeFillShade="D9"/>
            <w:noWrap/>
            <w:hideMark/>
          </w:tcPr>
          <w:p w14:paraId="2E2BD557" w14:textId="77777777" w:rsidR="00517956" w:rsidRPr="00E54DEA" w:rsidRDefault="00517956" w:rsidP="008125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2A438E7" w14:textId="77777777" w:rsidR="00517956" w:rsidRPr="00E54DEA" w:rsidRDefault="00517956" w:rsidP="00812550">
            <w:pPr>
              <w:overflowPunct/>
              <w:autoSpaceDE/>
              <w:autoSpaceDN/>
              <w:adjustRightInd/>
              <w:textAlignment w:val="auto"/>
              <w:rPr>
                <w:rFonts w:cs="Arial"/>
                <w:b/>
                <w:bCs/>
                <w:color w:val="000000"/>
              </w:rPr>
            </w:pPr>
            <w:r>
              <w:rPr>
                <w:rFonts w:cs="Arial"/>
                <w:b/>
                <w:bCs/>
                <w:color w:val="000000"/>
              </w:rPr>
              <w:t>Description</w:t>
            </w:r>
          </w:p>
        </w:tc>
      </w:tr>
      <w:tr w:rsidR="00517956" w:rsidRPr="003F473D" w14:paraId="02D9C342" w14:textId="77777777" w:rsidTr="00812550">
        <w:trPr>
          <w:trHeight w:val="410"/>
        </w:trPr>
        <w:tc>
          <w:tcPr>
            <w:tcW w:w="2689" w:type="dxa"/>
            <w:noWrap/>
          </w:tcPr>
          <w:p w14:paraId="0408C139" w14:textId="77777777" w:rsidR="00517956" w:rsidRDefault="00517956" w:rsidP="00812550">
            <w:pPr>
              <w:contextualSpacing/>
              <w:rPr>
                <w:rFonts w:cs="Arial"/>
              </w:rPr>
            </w:pPr>
            <w:r>
              <w:rPr>
                <w:rFonts w:cs="Arial"/>
              </w:rPr>
              <w:t>Remote_Transmitter_Id</w:t>
            </w:r>
          </w:p>
          <w:p w14:paraId="5EE96299" w14:textId="77777777" w:rsidR="00517956" w:rsidRDefault="00517956" w:rsidP="00812550">
            <w:pPr>
              <w:contextualSpacing/>
              <w:rPr>
                <w:rFonts w:cs="Arial"/>
              </w:rPr>
            </w:pPr>
            <w:r>
              <w:rPr>
                <w:rFonts w:cs="Arial"/>
              </w:rPr>
              <w:t>Type:</w:t>
            </w:r>
          </w:p>
          <w:p w14:paraId="3A787EF2" w14:textId="77777777" w:rsidR="00517956" w:rsidRDefault="00517956" w:rsidP="00812550">
            <w:pPr>
              <w:contextualSpacing/>
              <w:rPr>
                <w:rFonts w:cs="Arial"/>
              </w:rPr>
            </w:pPr>
            <w:r>
              <w:rPr>
                <w:noProof/>
              </w:rPr>
              <w:drawing>
                <wp:inline distT="0" distB="0" distL="0" distR="0" wp14:anchorId="54103E98" wp14:editId="0E3E3359">
                  <wp:extent cx="152400" cy="152400"/>
                  <wp:effectExtent l="0" t="0" r="0" b="0"/>
                  <wp:docPr id="22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d3bc1f49ee7a16c9a73c6bf6740cf96" w:history="1">
              <w:r>
                <w:rPr>
                  <w:rStyle w:val="Hyperlink"/>
                  <w:rFonts w:cs="Arial"/>
                </w:rPr>
                <w:t>Integer</w:t>
              </w:r>
            </w:hyperlink>
          </w:p>
        </w:tc>
        <w:tc>
          <w:tcPr>
            <w:tcW w:w="7512" w:type="dxa"/>
            <w:noWrap/>
          </w:tcPr>
          <w:p w14:paraId="3BAACAF4" w14:textId="77777777" w:rsidR="00517956" w:rsidRPr="00275823" w:rsidRDefault="00517956" w:rsidP="00812550">
            <w:pPr>
              <w:rPr>
                <w:rFonts w:cs="Arial"/>
                <w:color w:val="000000"/>
              </w:rPr>
            </w:pPr>
            <w:r>
              <w:rPr>
                <w:rFonts w:cs="Arial"/>
                <w:color w:val="000000"/>
              </w:rPr>
              <w:t>Sent to:</w:t>
            </w:r>
          </w:p>
          <w:p w14:paraId="2238BF98" w14:textId="77777777" w:rsidR="00517956" w:rsidRPr="0046598F" w:rsidRDefault="00517956" w:rsidP="00812550">
            <w:pPr>
              <w:pStyle w:val="ListParagraph"/>
              <w:numPr>
                <w:ilvl w:val="0"/>
                <w:numId w:val="12"/>
              </w:numPr>
              <w:rPr>
                <w:rFonts w:cs="Arial"/>
                <w:color w:val="000000"/>
              </w:rPr>
            </w:pPr>
            <w:r>
              <w:rPr>
                <w:noProof/>
              </w:rPr>
              <w:drawing>
                <wp:inline distT="0" distB="0" distL="0" distR="0" wp14:anchorId="0344A6EA" wp14:editId="7BC420B7">
                  <wp:extent cx="152400" cy="152400"/>
                  <wp:effectExtent l="0" t="0" r="0" b="0"/>
                  <wp:docPr id="22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b7376527d547262daf56ba813b009e" w:history="1">
              <w:r>
                <w:rPr>
                  <w:rStyle w:val="Hyperlink"/>
                  <w:rFonts w:cs="Arial"/>
                  <w:color w:val="000000"/>
                </w:rPr>
                <w:t>Request Recall Position</w:t>
              </w:r>
            </w:hyperlink>
          </w:p>
          <w:p w14:paraId="761AF299" w14:textId="77777777" w:rsidR="00517956" w:rsidRPr="0046598F" w:rsidRDefault="00517956" w:rsidP="00812550">
            <w:pPr>
              <w:pStyle w:val="ListParagraph"/>
              <w:numPr>
                <w:ilvl w:val="0"/>
                <w:numId w:val="12"/>
              </w:numPr>
              <w:rPr>
                <w:rFonts w:cs="Arial"/>
                <w:color w:val="000000"/>
              </w:rPr>
            </w:pPr>
            <w:r>
              <w:rPr>
                <w:noProof/>
              </w:rPr>
              <w:drawing>
                <wp:inline distT="0" distB="0" distL="0" distR="0" wp14:anchorId="2E281827" wp14:editId="53334A89">
                  <wp:extent cx="152400" cy="152400"/>
                  <wp:effectExtent l="0" t="0" r="0" b="0"/>
                  <wp:docPr id="228"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f07d92d8e390e898b10ffcd221efe8" w:history="1">
              <w:r>
                <w:rPr>
                  <w:rStyle w:val="Hyperlink"/>
                  <w:rFonts w:cs="Arial"/>
                  <w:color w:val="000000"/>
                </w:rPr>
                <w:t>Associate Remote Transmitter</w:t>
              </w:r>
            </w:hyperlink>
          </w:p>
        </w:tc>
      </w:tr>
      <w:tr w:rsidR="00517956" w:rsidRPr="003F473D" w14:paraId="02B6B0C6" w14:textId="77777777" w:rsidTr="00812550">
        <w:trPr>
          <w:trHeight w:val="410"/>
        </w:trPr>
        <w:tc>
          <w:tcPr>
            <w:tcW w:w="2689" w:type="dxa"/>
            <w:noWrap/>
          </w:tcPr>
          <w:p w14:paraId="77246F33" w14:textId="77777777" w:rsidR="00517956" w:rsidRDefault="00517956" w:rsidP="00812550">
            <w:pPr>
              <w:contextualSpacing/>
              <w:rPr>
                <w:rFonts w:cs="Arial"/>
              </w:rPr>
            </w:pPr>
            <w:r>
              <w:rPr>
                <w:rFonts w:cs="Arial"/>
              </w:rPr>
              <w:t>Remote_Transmitter_Status</w:t>
            </w:r>
          </w:p>
          <w:p w14:paraId="4BCAE885" w14:textId="77777777" w:rsidR="00517956" w:rsidRDefault="00517956" w:rsidP="00812550">
            <w:pPr>
              <w:contextualSpacing/>
              <w:rPr>
                <w:rFonts w:cs="Arial"/>
              </w:rPr>
            </w:pPr>
            <w:r>
              <w:rPr>
                <w:rFonts w:cs="Arial"/>
              </w:rPr>
              <w:t>Type:</w:t>
            </w:r>
          </w:p>
          <w:p w14:paraId="424723F0" w14:textId="77777777" w:rsidR="00517956" w:rsidRDefault="00517956" w:rsidP="00812550">
            <w:pPr>
              <w:contextualSpacing/>
              <w:rPr>
                <w:rFonts w:cs="Arial"/>
              </w:rPr>
            </w:pPr>
            <w:r>
              <w:rPr>
                <w:noProof/>
              </w:rPr>
              <w:drawing>
                <wp:inline distT="0" distB="0" distL="0" distR="0" wp14:anchorId="71BF56B6" wp14:editId="546E885D">
                  <wp:extent cx="152400" cy="152400"/>
                  <wp:effectExtent l="0" t="0" r="0" b="0"/>
                  <wp:docPr id="230"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664572.pn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0d30741223297d24f70f88561dab065" w:history="1">
              <w:r>
                <w:rPr>
                  <w:rStyle w:val="Hyperlink"/>
                  <w:rFonts w:cs="Arial"/>
                </w:rPr>
                <w:t>Remote Transmitter Status - Lock/Unlock Pers 1-4</w:t>
              </w:r>
            </w:hyperlink>
          </w:p>
        </w:tc>
        <w:tc>
          <w:tcPr>
            <w:tcW w:w="7512" w:type="dxa"/>
            <w:noWrap/>
          </w:tcPr>
          <w:p w14:paraId="3E3A7E10" w14:textId="77777777" w:rsidR="00517956" w:rsidRPr="00275823" w:rsidRDefault="00517956" w:rsidP="00812550">
            <w:pPr>
              <w:rPr>
                <w:rFonts w:cs="Arial"/>
                <w:color w:val="000000"/>
              </w:rPr>
            </w:pPr>
            <w:r>
              <w:rPr>
                <w:rFonts w:cs="Arial"/>
                <w:color w:val="000000"/>
              </w:rPr>
              <w:t>Sent to:</w:t>
            </w:r>
          </w:p>
          <w:p w14:paraId="6502F76A" w14:textId="77777777" w:rsidR="00517956" w:rsidRPr="0046598F" w:rsidRDefault="00517956" w:rsidP="00812550">
            <w:pPr>
              <w:pStyle w:val="ListParagraph"/>
              <w:numPr>
                <w:ilvl w:val="0"/>
                <w:numId w:val="12"/>
              </w:numPr>
              <w:rPr>
                <w:rFonts w:cs="Arial"/>
                <w:color w:val="000000"/>
              </w:rPr>
            </w:pPr>
            <w:r>
              <w:rPr>
                <w:noProof/>
              </w:rPr>
              <w:drawing>
                <wp:inline distT="0" distB="0" distL="0" distR="0" wp14:anchorId="2F72488E" wp14:editId="4E563139">
                  <wp:extent cx="152400" cy="152400"/>
                  <wp:effectExtent l="0" t="0" r="0" b="0"/>
                  <wp:docPr id="23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b7376527d547262daf56ba813b009e" w:history="1">
              <w:r>
                <w:rPr>
                  <w:rStyle w:val="Hyperlink"/>
                  <w:rFonts w:cs="Arial"/>
                  <w:color w:val="000000"/>
                </w:rPr>
                <w:t>Request Recall Position</w:t>
              </w:r>
            </w:hyperlink>
          </w:p>
          <w:p w14:paraId="3DDA81EA" w14:textId="77777777" w:rsidR="00517956" w:rsidRPr="0046598F" w:rsidRDefault="00517956" w:rsidP="00812550">
            <w:pPr>
              <w:pStyle w:val="ListParagraph"/>
              <w:numPr>
                <w:ilvl w:val="0"/>
                <w:numId w:val="12"/>
              </w:numPr>
              <w:rPr>
                <w:rFonts w:cs="Arial"/>
                <w:color w:val="000000"/>
              </w:rPr>
            </w:pPr>
            <w:r>
              <w:rPr>
                <w:noProof/>
              </w:rPr>
              <w:drawing>
                <wp:inline distT="0" distB="0" distL="0" distR="0" wp14:anchorId="5BAB360A" wp14:editId="524511C5">
                  <wp:extent cx="152400" cy="152400"/>
                  <wp:effectExtent l="0" t="0" r="0" b="0"/>
                  <wp:docPr id="23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f07d92d8e390e898b10ffcd221efe8" w:history="1">
              <w:r>
                <w:rPr>
                  <w:rStyle w:val="Hyperlink"/>
                  <w:rFonts w:cs="Arial"/>
                  <w:color w:val="000000"/>
                </w:rPr>
                <w:t>Associate Remote Transmitter</w:t>
              </w:r>
            </w:hyperlink>
          </w:p>
        </w:tc>
      </w:tr>
    </w:tbl>
    <w:p w14:paraId="35A84956" w14:textId="77777777" w:rsidR="00517956" w:rsidRDefault="00517956" w:rsidP="00517956">
      <w:pPr>
        <w:pStyle w:val="Heading4"/>
      </w:pPr>
      <w:r>
        <w:t>Logical</w:t>
      </w:r>
      <w:r w:rsidRPr="00F15706">
        <w:t xml:space="preserve"> Parameters</w:t>
      </w:r>
    </w:p>
    <w:p w14:paraId="141244EF" w14:textId="77777777" w:rsidR="00517956" w:rsidRDefault="00517956" w:rsidP="00517956"/>
    <w:p w14:paraId="1BEB4364" w14:textId="77777777" w:rsidR="00517956" w:rsidRDefault="00517956" w:rsidP="00517956">
      <w:r w:rsidRPr="005067FC">
        <w:rPr>
          <w:i/>
          <w:color w:val="A6A6A6" w:themeColor="background1" w:themeShade="A6"/>
        </w:rPr>
        <w:t>Not supported by MagicDraw report generation.</w:t>
      </w:r>
    </w:p>
    <w:p w14:paraId="2B852081" w14:textId="77777777" w:rsidR="00517956" w:rsidRDefault="00517956" w:rsidP="00517956">
      <w:pPr>
        <w:pStyle w:val="Heading3"/>
      </w:pPr>
      <w:r>
        <w:t>Function Modeling</w:t>
      </w:r>
    </w:p>
    <w:p w14:paraId="2D3CD227" w14:textId="77777777" w:rsidR="00517956" w:rsidRPr="00C75AE5" w:rsidRDefault="00517956" w:rsidP="00517956"/>
    <w:p w14:paraId="1156DB1E" w14:textId="77777777" w:rsidR="00517956" w:rsidRDefault="00517956" w:rsidP="00517956">
      <w:pPr>
        <w:pStyle w:val="Heading4"/>
        <w:numPr>
          <w:ilvl w:val="3"/>
          <w:numId w:val="4"/>
        </w:numPr>
      </w:pPr>
      <w:r>
        <w:t>Use Cases</w:t>
      </w:r>
    </w:p>
    <w:p w14:paraId="4C20C32C" w14:textId="77777777" w:rsidR="00517956" w:rsidRDefault="00517956" w:rsidP="00517956"/>
    <w:p w14:paraId="1FEC4E72" w14:textId="77777777" w:rsidR="00517956" w:rsidRPr="005067FC" w:rsidRDefault="00517956" w:rsidP="00517956">
      <w:pPr>
        <w:rPr>
          <w:i/>
          <w:color w:val="A6A6A6" w:themeColor="background1" w:themeShade="A6"/>
        </w:rPr>
      </w:pPr>
      <w:r w:rsidRPr="005067FC">
        <w:rPr>
          <w:i/>
          <w:color w:val="A6A6A6" w:themeColor="background1" w:themeShade="A6"/>
        </w:rPr>
        <w:t>Not supported by MagicDraw report generation.</w:t>
      </w:r>
    </w:p>
    <w:p w14:paraId="478A2EA0" w14:textId="77777777" w:rsidR="00517956" w:rsidRDefault="00517956" w:rsidP="00517956">
      <w:pPr>
        <w:pStyle w:val="Heading4"/>
        <w:numPr>
          <w:ilvl w:val="3"/>
          <w:numId w:val="4"/>
        </w:numPr>
      </w:pPr>
      <w:r>
        <w:t>State Charts / Activity Diagrams / Sequence Diagrams / Decision Tables</w:t>
      </w:r>
    </w:p>
    <w:p w14:paraId="1B2B8758" w14:textId="77777777" w:rsidR="00517956" w:rsidRDefault="00517956" w:rsidP="00517956"/>
    <w:p w14:paraId="6FF3FEED" w14:textId="77777777" w:rsidR="00517956" w:rsidRDefault="00517956" w:rsidP="00517956">
      <w:pPr>
        <w:contextualSpacing/>
        <w:jc w:val="center"/>
      </w:pPr>
      <w:r>
        <w:rPr>
          <w:noProof/>
        </w:rPr>
        <w:lastRenderedPageBreak/>
        <w:drawing>
          <wp:inline distT="0" distB="0" distL="0" distR="0" wp14:anchorId="3EC7A13C" wp14:editId="0B815F81">
            <wp:extent cx="6466205" cy="2351834"/>
            <wp:effectExtent l="0" t="0" r="0" b="0"/>
            <wp:docPr id="236" name="Picture -1127843368.png" descr="-1127843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27843368.png"/>
                    <pic:cNvPicPr/>
                  </pic:nvPicPr>
                  <pic:blipFill>
                    <a:blip r:embed="rId314" cstate="print"/>
                    <a:stretch>
                      <a:fillRect/>
                    </a:stretch>
                  </pic:blipFill>
                  <pic:spPr>
                    <a:xfrm>
                      <a:off x="0" y="0"/>
                      <a:ext cx="6466205" cy="2351834"/>
                    </a:xfrm>
                    <a:prstGeom prst="rect">
                      <a:avLst/>
                    </a:prstGeom>
                  </pic:spPr>
                </pic:pic>
              </a:graphicData>
            </a:graphic>
          </wp:inline>
        </w:drawing>
      </w:r>
    </w:p>
    <w:p w14:paraId="7E87C0A1" w14:textId="77777777" w:rsidR="00517956" w:rsidRPr="00294100" w:rsidRDefault="00517956" w:rsidP="00517956">
      <w:pPr>
        <w:pStyle w:val="Caption"/>
      </w:pPr>
      <w:r w:rsidRPr="00BD03E8">
        <w:t xml:space="preserve">Figure </w:t>
      </w:r>
      <w:fldSimple w:instr=" SEQ Figure \* ARABIC ">
        <w:r>
          <w:rPr>
            <w:noProof/>
          </w:rPr>
          <w:t>3</w:t>
        </w:r>
      </w:fldSimple>
      <w:r w:rsidRPr="00BD03E8">
        <w:t>:</w:t>
      </w:r>
      <w:r>
        <w:t xml:space="preserve"> </w:t>
      </w:r>
      <w:r w:rsidRPr="00294100">
        <w:t>Detect Remote Transmitter</w:t>
      </w:r>
    </w:p>
    <w:p w14:paraId="38F5EE7A" w14:textId="77777777" w:rsidR="00517956" w:rsidRPr="000A30CD" w:rsidRDefault="00517956" w:rsidP="00517956"/>
    <w:p w14:paraId="4DCAA040" w14:textId="77777777" w:rsidR="00517956" w:rsidRPr="00834E12" w:rsidRDefault="00517956" w:rsidP="00517956"/>
    <w:p w14:paraId="7172A099" w14:textId="77777777" w:rsidR="00517956" w:rsidRDefault="00517956" w:rsidP="00517956">
      <w:pPr>
        <w:pStyle w:val="Heading3"/>
      </w:pPr>
      <w:r>
        <w:t>Function Requirements</w:t>
      </w:r>
    </w:p>
    <w:p w14:paraId="5587F642" w14:textId="77777777" w:rsidR="00517956" w:rsidRDefault="00517956" w:rsidP="00517956">
      <w:pPr>
        <w:pStyle w:val="Heading4"/>
      </w:pPr>
      <w:r>
        <w:t>Functional Requirements</w:t>
      </w:r>
    </w:p>
    <w:p w14:paraId="5BFF1260" w14:textId="77777777" w:rsidR="00517956" w:rsidRDefault="00517956" w:rsidP="00517956">
      <w:pPr>
        <w:pStyle w:val="Heading5"/>
      </w:pPr>
      <w:r>
        <w:t>Normal Operation</w:t>
      </w:r>
    </w:p>
    <w:p w14:paraId="6370C2E4" w14:textId="77777777" w:rsidR="00517956" w:rsidRDefault="00517956" w:rsidP="00517956"/>
    <w:p w14:paraId="77F192BF" w14:textId="77777777" w:rsidR="00517956" w:rsidRPr="0017445F" w:rsidRDefault="00517956" w:rsidP="00517956">
      <w:pPr>
        <w:pStyle w:val="RERequirement"/>
        <w:shd w:val="clear" w:color="auto" w:fill="F2F2F2" w:themeFill="background1" w:themeFillShade="F2"/>
      </w:pPr>
      <w:r>
        <w:t>3 RKE Association 1</w:t>
      </w:r>
    </w:p>
    <w:p w14:paraId="09979523" w14:textId="77777777" w:rsidR="00517956" w:rsidRDefault="00517956" w:rsidP="00517956">
      <w:pPr>
        <w:rPr>
          <w:rFonts w:cs="Arial"/>
        </w:rPr>
      </w:pPr>
      <w:r>
        <w:rPr>
          <w:rFonts w:cs="Arial"/>
        </w:rPr>
        <w:t>"While the 'Request Store Position' function is in Wait Mode for a valid remote transmitter signal when the 'Request Store Position' function receives 'RKE Lock Status' as 'Lock' then the 'Request Store Position' function shall</w:t>
      </w:r>
    </w:p>
    <w:p w14:paraId="17411AFC" w14:textId="77777777" w:rsidR="00517956" w:rsidRDefault="00517956" w:rsidP="00517956">
      <w:pPr>
        <w:rPr>
          <w:rFonts w:cs="Arial"/>
        </w:rPr>
      </w:pPr>
      <w:r>
        <w:rPr>
          <w:rFonts w:cs="Arial"/>
        </w:rPr>
        <w:t>- Associate the remote transmitter that sent the 'Lock' signal with the current memory location which was stored too</w:t>
      </w:r>
    </w:p>
    <w:p w14:paraId="37B50306" w14:textId="77777777" w:rsidR="00517956" w:rsidRDefault="00517956" w:rsidP="00517956">
      <w:pPr>
        <w:rPr>
          <w:rFonts w:cs="Arial"/>
        </w:rPr>
      </w:pPr>
      <w:r>
        <w:rPr>
          <w:rFonts w:cs="Arial"/>
        </w:rPr>
        <w:t>- Exit Wait Mode"</w:t>
      </w:r>
    </w:p>
    <w:p w14:paraId="3641CFFA" w14:textId="77777777" w:rsidR="00517956" w:rsidRPr="00C66B68" w:rsidRDefault="00517956" w:rsidP="0051795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17956" w:rsidRPr="00FD127C" w14:paraId="13252F15"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478A6" w14:textId="77777777" w:rsidR="00517956" w:rsidRPr="00FD127C" w:rsidRDefault="0051795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3</w:t>
            </w:r>
          </w:p>
        </w:tc>
      </w:tr>
      <w:tr w:rsidR="00517956" w:rsidRPr="00FD127C" w14:paraId="47111F6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BE3A4" w14:textId="77777777" w:rsidR="00517956" w:rsidRPr="00FD127C" w:rsidRDefault="0051795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8C818" w14:textId="77777777" w:rsidR="00517956" w:rsidRDefault="00517956" w:rsidP="00812550"/>
        </w:tc>
      </w:tr>
      <w:tr w:rsidR="00517956" w:rsidRPr="00FD127C" w14:paraId="047FD5BA"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F8936" w14:textId="77777777" w:rsidR="00517956" w:rsidRPr="00FD127C" w:rsidRDefault="0051795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FDD0B" w14:textId="77777777" w:rsidR="00517956" w:rsidRDefault="00517956" w:rsidP="00812550"/>
        </w:tc>
      </w:tr>
      <w:tr w:rsidR="00517956" w:rsidRPr="00FD127C" w14:paraId="093B3AA9"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6F52C" w14:textId="77777777" w:rsidR="00517956" w:rsidRPr="00FD127C" w:rsidRDefault="0051795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86017" w14:textId="77777777" w:rsidR="00517956" w:rsidRDefault="00517956" w:rsidP="00812550"/>
        </w:tc>
      </w:tr>
      <w:tr w:rsidR="00517956" w:rsidRPr="00FD127C" w14:paraId="2EAD083D"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612E0" w14:textId="77777777" w:rsidR="00517956" w:rsidRPr="00FD127C" w:rsidRDefault="0051795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EFF07" w14:textId="77777777" w:rsidR="00517956" w:rsidRDefault="0051795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A9FB7" w14:textId="77777777" w:rsidR="00517956" w:rsidRPr="00FD127C" w:rsidRDefault="0051795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EDDFBC" w14:textId="77777777" w:rsidR="00517956" w:rsidRDefault="00517956" w:rsidP="00812550"/>
        </w:tc>
      </w:tr>
      <w:tr w:rsidR="00517956" w:rsidRPr="00FD127C" w14:paraId="5062B2FC"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1E267" w14:textId="77777777" w:rsidR="00517956" w:rsidRPr="00FD127C" w:rsidRDefault="0051795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765E2" w14:textId="77777777" w:rsidR="00517956" w:rsidRPr="00FD127C" w:rsidRDefault="0051795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7D399022" wp14:editId="245B5201">
                  <wp:extent cx="152400" cy="152400"/>
                  <wp:effectExtent l="0" t="0" r="0" b="0"/>
                  <wp:docPr id="23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Feature_Req_4 RKE Association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C481F" w14:textId="77777777" w:rsidR="00517956" w:rsidRPr="00FD127C" w:rsidRDefault="0051795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37AFDF" w14:textId="77777777" w:rsidR="00517956" w:rsidRDefault="00517956" w:rsidP="00812550"/>
        </w:tc>
      </w:tr>
      <w:tr w:rsidR="00517956" w:rsidRPr="00FD127C" w14:paraId="36745154"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9577E" w14:textId="77777777" w:rsidR="00517956" w:rsidRPr="00FD127C" w:rsidRDefault="0051795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1E824C" w14:textId="77777777" w:rsidR="00517956" w:rsidRDefault="0051795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96B75" w14:textId="77777777" w:rsidR="00517956" w:rsidRPr="00FD127C" w:rsidRDefault="0051795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C5D25" w14:textId="77777777" w:rsidR="00517956" w:rsidRDefault="0051795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E0ED0" w14:textId="77777777" w:rsidR="00517956" w:rsidRPr="00FD127C" w:rsidRDefault="0051795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B0826" w14:textId="77777777" w:rsidR="00517956" w:rsidRDefault="00517956" w:rsidP="00812550"/>
        </w:tc>
      </w:tr>
      <w:tr w:rsidR="00517956" w:rsidRPr="00FD127C" w14:paraId="534CCC67"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60CDD9" w14:textId="77777777" w:rsidR="00517956" w:rsidRPr="00FD127C" w:rsidRDefault="002E13E1" w:rsidP="00812550">
            <w:pPr>
              <w:rPr>
                <w:rFonts w:cs="Arial"/>
                <w:bCs/>
                <w:color w:val="808080" w:themeColor="background1" w:themeShade="80"/>
                <w:sz w:val="16"/>
                <w:szCs w:val="14"/>
              </w:rPr>
            </w:pPr>
            <w:hyperlink r:id="rId315" w:history="1">
              <w:r w:rsidR="00517956" w:rsidRPr="00FD127C">
                <w:rPr>
                  <w:rStyle w:val="Hyperlink"/>
                  <w:rFonts w:cs="Arial"/>
                  <w:bCs/>
                  <w:sz w:val="16"/>
                  <w:szCs w:val="14"/>
                </w:rPr>
                <w:t>Req. Template</w:t>
              </w:r>
            </w:hyperlink>
            <w:r w:rsidR="0051795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5B880" w14:textId="77777777" w:rsidR="00517956" w:rsidRPr="00FD127C" w:rsidRDefault="0051795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43E8F6" w14:textId="77777777" w:rsidR="00517956" w:rsidRPr="00FD127C" w:rsidRDefault="0051795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4A7D9C" w14:textId="77777777" w:rsidR="00517956" w:rsidRDefault="00517956" w:rsidP="00517956"/>
    <w:p w14:paraId="78C19C9D" w14:textId="77777777" w:rsidR="00517956" w:rsidRPr="0017445F" w:rsidRDefault="00517956" w:rsidP="00517956">
      <w:pPr>
        <w:pStyle w:val="RERequirement"/>
        <w:shd w:val="clear" w:color="auto" w:fill="F2F2F2" w:themeFill="background1" w:themeFillShade="F2"/>
      </w:pPr>
      <w:r>
        <w:t>4 RKE Dissociation 1</w:t>
      </w:r>
    </w:p>
    <w:p w14:paraId="36A23629" w14:textId="77777777" w:rsidR="00517956" w:rsidRDefault="00517956" w:rsidP="00517956">
      <w:pPr>
        <w:rPr>
          <w:rFonts w:cs="Arial"/>
        </w:rPr>
      </w:pPr>
      <w:r>
        <w:rPr>
          <w:rFonts w:cs="Arial"/>
        </w:rPr>
        <w:t>"While the 'Request Store Position' function is in Wait Mode for a valid remote transmitter signal when the 'Request Store Position' function receives 'RKE Lock Status' as 'Unlock' then the 'Request Store Position' function shall</w:t>
      </w:r>
    </w:p>
    <w:p w14:paraId="080497F1" w14:textId="77777777" w:rsidR="00517956" w:rsidRDefault="00517956" w:rsidP="00517956">
      <w:pPr>
        <w:rPr>
          <w:rFonts w:cs="Arial"/>
        </w:rPr>
      </w:pPr>
      <w:r>
        <w:rPr>
          <w:rFonts w:cs="Arial"/>
        </w:rPr>
        <w:t>- Disassociate the remote transmitter that sent the 'Unlock' signal with the current memory location which was stored too</w:t>
      </w:r>
    </w:p>
    <w:p w14:paraId="3345B23F" w14:textId="77777777" w:rsidR="00517956" w:rsidRDefault="00517956" w:rsidP="00517956">
      <w:pPr>
        <w:rPr>
          <w:rFonts w:cs="Arial"/>
        </w:rPr>
      </w:pPr>
      <w:r>
        <w:rPr>
          <w:rFonts w:cs="Arial"/>
        </w:rPr>
        <w:t>- Exit Wait Mode"</w:t>
      </w:r>
    </w:p>
    <w:p w14:paraId="13D3EF7C" w14:textId="77777777" w:rsidR="00517956" w:rsidRPr="00C66B68" w:rsidRDefault="00517956" w:rsidP="00517956">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17956" w:rsidRPr="00FD127C" w14:paraId="74721090" w14:textId="77777777" w:rsidTr="00812550">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71E4C" w14:textId="77777777" w:rsidR="00517956" w:rsidRPr="00FD127C" w:rsidRDefault="00517956" w:rsidP="00812550">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4</w:t>
            </w:r>
          </w:p>
        </w:tc>
      </w:tr>
      <w:tr w:rsidR="00517956" w:rsidRPr="00FD127C" w14:paraId="24C9917E"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F2650A" w14:textId="77777777" w:rsidR="00517956" w:rsidRPr="00FD127C" w:rsidRDefault="00517956" w:rsidP="00812550">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B0CDF" w14:textId="77777777" w:rsidR="00517956" w:rsidRDefault="00517956" w:rsidP="00812550"/>
        </w:tc>
      </w:tr>
      <w:tr w:rsidR="00517956" w:rsidRPr="00FD127C" w14:paraId="3B59764B"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F5761" w14:textId="77777777" w:rsidR="00517956" w:rsidRPr="00FD127C" w:rsidRDefault="00517956" w:rsidP="00812550">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7FE75" w14:textId="77777777" w:rsidR="00517956" w:rsidRDefault="00517956" w:rsidP="00812550"/>
        </w:tc>
      </w:tr>
      <w:tr w:rsidR="00517956" w:rsidRPr="00FD127C" w14:paraId="4FD8FDF2"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BE007" w14:textId="77777777" w:rsidR="00517956" w:rsidRPr="00FD127C" w:rsidRDefault="00517956" w:rsidP="00812550">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E6301" w14:textId="77777777" w:rsidR="00517956" w:rsidRDefault="00517956" w:rsidP="00812550"/>
        </w:tc>
      </w:tr>
      <w:tr w:rsidR="00517956" w:rsidRPr="00FD127C" w14:paraId="4C14457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30BEC" w14:textId="77777777" w:rsidR="00517956" w:rsidRPr="00FD127C" w:rsidRDefault="00517956" w:rsidP="00812550">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D42DC" w14:textId="77777777" w:rsidR="00517956" w:rsidRDefault="0051795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AE1DD" w14:textId="77777777" w:rsidR="00517956" w:rsidRPr="00FD127C" w:rsidRDefault="00517956" w:rsidP="00812550">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F7C382" w14:textId="77777777" w:rsidR="00517956" w:rsidRDefault="00517956" w:rsidP="00812550"/>
        </w:tc>
      </w:tr>
      <w:tr w:rsidR="00517956" w:rsidRPr="00FD127C" w14:paraId="405DD607" w14:textId="77777777" w:rsidTr="0081255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9CE02" w14:textId="77777777" w:rsidR="00517956" w:rsidRPr="00FD127C" w:rsidRDefault="00517956" w:rsidP="00812550">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0EC28" w14:textId="77777777" w:rsidR="00517956" w:rsidRPr="00FD127C" w:rsidRDefault="00517956" w:rsidP="00812550">
            <w:pPr>
              <w:pStyle w:val="ListParagraph"/>
              <w:numPr>
                <w:ilvl w:val="0"/>
                <w:numId w:val="16"/>
              </w:numPr>
              <w:ind w:left="197" w:hanging="197"/>
              <w:rPr>
                <w:rFonts w:cs="Arial"/>
                <w:color w:val="000000" w:themeColor="text1"/>
                <w:sz w:val="16"/>
                <w:szCs w:val="16"/>
              </w:rPr>
            </w:pPr>
            <w:r>
              <w:rPr>
                <w:noProof/>
              </w:rPr>
              <w:drawing>
                <wp:inline distT="0" distB="0" distL="0" distR="0" wp14:anchorId="5E65A855" wp14:editId="7CF7B904">
                  <wp:extent cx="152400" cy="152400"/>
                  <wp:effectExtent l="0" t="0" r="0" b="0"/>
                  <wp:docPr id="24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Feature_Req_5 RKE Dissociation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094AC" w14:textId="77777777" w:rsidR="00517956" w:rsidRPr="00FD127C" w:rsidRDefault="00517956" w:rsidP="00812550">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451AB" w14:textId="77777777" w:rsidR="00517956" w:rsidRDefault="00517956" w:rsidP="00812550"/>
        </w:tc>
      </w:tr>
      <w:tr w:rsidR="00517956" w:rsidRPr="00FD127C" w14:paraId="3146F26E" w14:textId="77777777" w:rsidTr="0081255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89A44" w14:textId="77777777" w:rsidR="00517956" w:rsidRPr="00FD127C" w:rsidRDefault="00517956" w:rsidP="00812550">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7306BB" w14:textId="77777777" w:rsidR="00517956" w:rsidRDefault="00517956" w:rsidP="0081255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620A7" w14:textId="77777777" w:rsidR="00517956" w:rsidRPr="00FD127C" w:rsidRDefault="00517956" w:rsidP="00812550">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F9617" w14:textId="77777777" w:rsidR="00517956" w:rsidRDefault="00517956" w:rsidP="0081255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DA7BA" w14:textId="77777777" w:rsidR="00517956" w:rsidRPr="00FD127C" w:rsidRDefault="00517956" w:rsidP="00812550">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86D54" w14:textId="77777777" w:rsidR="00517956" w:rsidRDefault="00517956" w:rsidP="00812550"/>
        </w:tc>
      </w:tr>
      <w:tr w:rsidR="00517956" w:rsidRPr="00FD127C" w14:paraId="64B52014" w14:textId="77777777" w:rsidTr="0081255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CF214F" w14:textId="77777777" w:rsidR="00517956" w:rsidRPr="00FD127C" w:rsidRDefault="002E13E1" w:rsidP="00812550">
            <w:pPr>
              <w:rPr>
                <w:rFonts w:cs="Arial"/>
                <w:bCs/>
                <w:color w:val="808080" w:themeColor="background1" w:themeShade="80"/>
                <w:sz w:val="16"/>
                <w:szCs w:val="14"/>
              </w:rPr>
            </w:pPr>
            <w:hyperlink r:id="rId316" w:history="1">
              <w:r w:rsidR="00517956" w:rsidRPr="00FD127C">
                <w:rPr>
                  <w:rStyle w:val="Hyperlink"/>
                  <w:rFonts w:cs="Arial"/>
                  <w:bCs/>
                  <w:sz w:val="16"/>
                  <w:szCs w:val="14"/>
                </w:rPr>
                <w:t>Req. Template</w:t>
              </w:r>
            </w:hyperlink>
            <w:r w:rsidR="00517956"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D81C7" w14:textId="77777777" w:rsidR="00517956" w:rsidRPr="00FD127C" w:rsidRDefault="00517956" w:rsidP="00812550">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8A454" w14:textId="77777777" w:rsidR="00517956" w:rsidRPr="00FD127C" w:rsidRDefault="00517956" w:rsidP="00812550">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9C78E2" w14:textId="77777777" w:rsidR="00517956" w:rsidRDefault="00517956" w:rsidP="00517956"/>
    <w:p w14:paraId="74D632DE" w14:textId="77777777" w:rsidR="00517956" w:rsidRDefault="00517956" w:rsidP="00517956">
      <w:pPr>
        <w:pStyle w:val="Heading5"/>
      </w:pPr>
      <w:r>
        <w:t>Error Handling</w:t>
      </w:r>
    </w:p>
    <w:p w14:paraId="586A5466" w14:textId="77777777" w:rsidR="00517956" w:rsidRDefault="00517956" w:rsidP="00517956"/>
    <w:p w14:paraId="0234C0AC" w14:textId="77777777" w:rsidR="00517956" w:rsidRDefault="00517956" w:rsidP="00517956">
      <w:pPr>
        <w:rPr>
          <w:color w:val="A6A6A6" w:themeColor="background1" w:themeShade="A6"/>
        </w:rPr>
      </w:pPr>
      <w:r>
        <w:rPr>
          <w:color w:val="A6A6A6" w:themeColor="background1" w:themeShade="A6"/>
        </w:rPr>
        <w:t>No Error Handling Requirements specified.</w:t>
      </w:r>
    </w:p>
    <w:p w14:paraId="3CD04460" w14:textId="77777777" w:rsidR="00517956" w:rsidRDefault="00517956" w:rsidP="00517956">
      <w:pPr>
        <w:pStyle w:val="Heading4"/>
      </w:pPr>
      <w:r>
        <w:t>Non-Functional Requirements</w:t>
      </w:r>
    </w:p>
    <w:p w14:paraId="1CDBF211" w14:textId="77777777" w:rsidR="00517956" w:rsidRDefault="00517956" w:rsidP="00517956"/>
    <w:p w14:paraId="3CE242D4" w14:textId="77777777" w:rsidR="00517956" w:rsidRDefault="00517956" w:rsidP="00517956">
      <w:pPr>
        <w:rPr>
          <w:color w:val="A6A6A6" w:themeColor="background1" w:themeShade="A6"/>
        </w:rPr>
      </w:pPr>
      <w:r>
        <w:rPr>
          <w:color w:val="A6A6A6" w:themeColor="background1" w:themeShade="A6"/>
        </w:rPr>
        <w:t>No Non-Functional Requirements specified.</w:t>
      </w:r>
    </w:p>
    <w:p w14:paraId="4F2A91E3" w14:textId="77777777" w:rsidR="00517956" w:rsidRDefault="00517956" w:rsidP="00517956">
      <w:pPr>
        <w:pStyle w:val="Heading4"/>
      </w:pPr>
      <w:r>
        <w:t>Functional Safety Requirements</w:t>
      </w:r>
    </w:p>
    <w:p w14:paraId="2F2B8742" w14:textId="77777777" w:rsidR="00517956" w:rsidRDefault="00517956" w:rsidP="00517956">
      <w:pPr>
        <w:rPr>
          <w:highlight w:val="yellow"/>
        </w:rPr>
      </w:pPr>
    </w:p>
    <w:p w14:paraId="33F0C7FE" w14:textId="77777777" w:rsidR="00517956" w:rsidRDefault="00517956" w:rsidP="00517956">
      <w:pPr>
        <w:rPr>
          <w:color w:val="A6A6A6" w:themeColor="background1" w:themeShade="A6"/>
        </w:rPr>
      </w:pPr>
      <w:r>
        <w:rPr>
          <w:color w:val="A6A6A6" w:themeColor="background1" w:themeShade="A6"/>
        </w:rPr>
        <w:t>No Functional Safety Requirements specified.</w:t>
      </w:r>
    </w:p>
    <w:p w14:paraId="37352D05" w14:textId="77777777" w:rsidR="00517956" w:rsidRDefault="00517956" w:rsidP="00517956">
      <w:pPr>
        <w:pStyle w:val="Heading5"/>
      </w:pPr>
      <w:r>
        <w:t>ASIL Decomposition of Functional Safety Requirements</w:t>
      </w:r>
    </w:p>
    <w:p w14:paraId="0E0CF92D" w14:textId="77777777" w:rsidR="00517956" w:rsidRDefault="00517956" w:rsidP="00517956">
      <w:pPr>
        <w:pStyle w:val="NoSpacing"/>
      </w:pPr>
    </w:p>
    <w:p w14:paraId="22BFFD74" w14:textId="77777777" w:rsidR="00517956" w:rsidRDefault="00517956" w:rsidP="00517956">
      <w:pPr>
        <w:pStyle w:val="NoSpacing"/>
      </w:pPr>
    </w:p>
    <w:p w14:paraId="3A6B1745" w14:textId="77777777" w:rsidR="00517956" w:rsidRDefault="00517956" w:rsidP="00517956">
      <w:pPr>
        <w:pStyle w:val="NoSpacing"/>
        <w:rPr>
          <w:color w:val="A6A6A6" w:themeColor="background1" w:themeShade="A6"/>
        </w:rPr>
      </w:pPr>
      <w:r>
        <w:rPr>
          <w:color w:val="A6A6A6" w:themeColor="background1" w:themeShade="A6"/>
        </w:rPr>
        <w:t>No Functional Safety Requirements with ASIL Decompositions specified.</w:t>
      </w:r>
    </w:p>
    <w:p w14:paraId="39687A86" w14:textId="77777777" w:rsidR="00517956" w:rsidRDefault="00517956" w:rsidP="00517956">
      <w:pPr>
        <w:pStyle w:val="Heading4"/>
      </w:pPr>
      <w:r>
        <w:t>Other Requirements</w:t>
      </w:r>
    </w:p>
    <w:p w14:paraId="783132F4" w14:textId="77777777" w:rsidR="00517956" w:rsidRDefault="00517956" w:rsidP="00517956">
      <w:pPr>
        <w:pStyle w:val="Heading5"/>
      </w:pPr>
      <w:r>
        <w:t>Design Requirements</w:t>
      </w:r>
    </w:p>
    <w:p w14:paraId="127CB766" w14:textId="77777777" w:rsidR="00517956" w:rsidRDefault="00517956" w:rsidP="00517956"/>
    <w:p w14:paraId="5594882A" w14:textId="4681BD1F" w:rsidR="00517956" w:rsidRDefault="00517956" w:rsidP="00517956">
      <w:pPr>
        <w:rPr>
          <w:color w:val="A6A6A6" w:themeColor="background1" w:themeShade="A6"/>
        </w:rPr>
      </w:pPr>
      <w:r>
        <w:rPr>
          <w:color w:val="A6A6A6" w:themeColor="background1" w:themeShade="A6"/>
        </w:rPr>
        <w:t>No Design Requirements specified.</w:t>
      </w:r>
    </w:p>
    <w:p w14:paraId="7A413309" w14:textId="77777777" w:rsidR="00517956" w:rsidRDefault="00517956" w:rsidP="00517956">
      <w:pPr>
        <w:rPr>
          <w:color w:val="A6A6A6" w:themeColor="background1" w:themeShade="A6"/>
        </w:rPr>
      </w:pPr>
    </w:p>
    <w:p w14:paraId="4EE26CCE" w14:textId="77777777" w:rsidR="009C1EEC" w:rsidRDefault="009C1EEC" w:rsidP="0061324D">
      <w:pPr>
        <w:pStyle w:val="Heading2"/>
        <w:numPr>
          <w:ilvl w:val="1"/>
          <w:numId w:val="4"/>
        </w:numPr>
      </w:pPr>
      <w:r>
        <w:rPr>
          <w:noProof/>
        </w:rPr>
        <w:drawing>
          <wp:inline distT="0" distB="0" distL="0" distR="0" wp14:anchorId="56E22848" wp14:editId="3D303A02">
            <wp:extent cx="152400" cy="152400"/>
            <wp:effectExtent l="0" t="0" r="0" b="0"/>
            <wp:docPr id="12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200" w:name="_7ff07d92d8e390e898b10ffcd221efe8"/>
      <w:r w:rsidR="008E73AE">
        <w:t>Associate Remote Transmitter</w:t>
      </w:r>
      <w:bookmarkEnd w:id="200"/>
    </w:p>
    <w:p w14:paraId="5F750169" w14:textId="77777777" w:rsidR="0061785D" w:rsidRDefault="0061785D" w:rsidP="00783BCF">
      <w:pPr>
        <w:pStyle w:val="Heading3"/>
      </w:pPr>
      <w:r>
        <w:t xml:space="preserve">Function </w:t>
      </w:r>
      <w:r w:rsidR="00283752">
        <w:t>Overview</w:t>
      </w:r>
    </w:p>
    <w:p w14:paraId="26C40C89" w14:textId="77777777" w:rsidR="00427220" w:rsidRDefault="00283752" w:rsidP="00427220">
      <w:pPr>
        <w:pStyle w:val="Heading4"/>
      </w:pPr>
      <w:r>
        <w:t>Description</w:t>
      </w:r>
    </w:p>
    <w:p w14:paraId="4A21B31E" w14:textId="77777777" w:rsidR="00794B45" w:rsidRDefault="00794B45" w:rsidP="009C1EEC">
      <w:pPr>
        <w:contextualSpacing/>
      </w:pPr>
    </w:p>
    <w:p w14:paraId="09E16D74" w14:textId="77777777" w:rsidR="00AC0C92" w:rsidRDefault="00AC0C92" w:rsidP="009C1EEC">
      <w:pPr>
        <w:contextualSpacing/>
      </w:pPr>
      <w:r>
        <w:t>Function is allocated to:</w:t>
      </w:r>
    </w:p>
    <w:p w14:paraId="2830AFAB" w14:textId="77777777" w:rsidR="00AC0C92" w:rsidRDefault="00604AF5" w:rsidP="0061324D">
      <w:pPr>
        <w:pStyle w:val="ListParagraph"/>
        <w:numPr>
          <w:ilvl w:val="0"/>
          <w:numId w:val="13"/>
        </w:numPr>
        <w:contextualSpacing/>
      </w:pPr>
      <w:r>
        <w:rPr>
          <w:noProof/>
        </w:rPr>
        <w:drawing>
          <wp:inline distT="0" distB="0" distL="0" distR="0" wp14:anchorId="7E2E2F1F" wp14:editId="4CD2B4A4">
            <wp:extent cx="152400" cy="152400"/>
            <wp:effectExtent l="0" t="0" r="0" b="0"/>
            <wp:docPr id="128"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6ECFF342" w14:textId="77777777" w:rsidR="00AC0C92" w:rsidRDefault="00604AF5" w:rsidP="0061324D">
      <w:pPr>
        <w:pStyle w:val="ListParagraph"/>
        <w:numPr>
          <w:ilvl w:val="0"/>
          <w:numId w:val="13"/>
        </w:numPr>
        <w:contextualSpacing/>
      </w:pPr>
      <w:r>
        <w:rPr>
          <w:noProof/>
        </w:rPr>
        <w:drawing>
          <wp:inline distT="0" distB="0" distL="0" distR="0" wp14:anchorId="4A68E57F" wp14:editId="353924E2">
            <wp:extent cx="152400" cy="152400"/>
            <wp:effectExtent l="0" t="0" r="0" b="0"/>
            <wp:docPr id="130" name="Picture 1787935512.png" descr="178793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787935512.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3AB41766" w14:textId="77777777" w:rsidR="00794B45" w:rsidRDefault="00794B45" w:rsidP="009C1EEC">
      <w:pPr>
        <w:contextualSpacing/>
      </w:pPr>
    </w:p>
    <w:p w14:paraId="29F2779A" w14:textId="77777777" w:rsidR="009C1EEC" w:rsidRDefault="009C1EEC" w:rsidP="009C1EEC">
      <w:pPr>
        <w:contextualSpacing/>
      </w:pPr>
      <w:r w:rsidRPr="00A554C4">
        <w:t xml:space="preserve">(activity) The purpose of this function is to add or remove a remote transmitter from a profile. </w:t>
      </w:r>
    </w:p>
    <w:p w14:paraId="55E316BA" w14:textId="77777777" w:rsidR="00282E2C" w:rsidRDefault="00282E2C" w:rsidP="00FD32A2">
      <w:pPr>
        <w:pStyle w:val="Heading4"/>
      </w:pPr>
      <w:r>
        <w:t>Variants</w:t>
      </w:r>
    </w:p>
    <w:p w14:paraId="03EBB7DD" w14:textId="77777777" w:rsidR="00E21515" w:rsidRDefault="00E21515" w:rsidP="00282E2C"/>
    <w:p w14:paraId="04F9480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A4D8EA8" w14:textId="77777777" w:rsidR="00427220" w:rsidRDefault="00427220" w:rsidP="00FD32A2">
      <w:pPr>
        <w:pStyle w:val="Heading4"/>
      </w:pPr>
      <w:r>
        <w:t>Input Requirements</w:t>
      </w:r>
    </w:p>
    <w:p w14:paraId="3C66B9DE" w14:textId="77777777" w:rsidR="00E21515" w:rsidRDefault="00E21515" w:rsidP="00427220"/>
    <w:p w14:paraId="4BF556A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E096EA7" w14:textId="77777777" w:rsidR="00427220" w:rsidRDefault="00427220" w:rsidP="00427220">
      <w:pPr>
        <w:pStyle w:val="Heading4"/>
      </w:pPr>
      <w:r>
        <w:t>Assumptions</w:t>
      </w:r>
    </w:p>
    <w:p w14:paraId="6AE6C26D" w14:textId="77777777" w:rsidR="00A92B2F" w:rsidRDefault="00A92B2F" w:rsidP="00A92B2F"/>
    <w:p w14:paraId="31BDAD8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4B81865" w14:textId="77777777" w:rsidR="00C0442C" w:rsidRDefault="00C0442C" w:rsidP="00A92B2F"/>
    <w:p w14:paraId="358CC58A" w14:textId="77777777" w:rsidR="00427220" w:rsidRDefault="00427220" w:rsidP="00427220">
      <w:pPr>
        <w:pStyle w:val="Heading4"/>
      </w:pPr>
      <w:r>
        <w:lastRenderedPageBreak/>
        <w:t>References</w:t>
      </w:r>
    </w:p>
    <w:p w14:paraId="748319B8" w14:textId="77777777" w:rsidR="00427220" w:rsidRPr="00454CBE" w:rsidRDefault="00427220" w:rsidP="00427220">
      <w:pPr>
        <w:pStyle w:val="Heading5"/>
      </w:pPr>
      <w:r w:rsidRPr="00454CBE">
        <w:t xml:space="preserve">Ford </w:t>
      </w:r>
      <w:r>
        <w:t>D</w:t>
      </w:r>
      <w:r w:rsidRPr="00454CBE">
        <w:t>ocuments</w:t>
      </w:r>
    </w:p>
    <w:p w14:paraId="647E98D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7BA204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982D210" w14:textId="77777777" w:rsidTr="00202583">
        <w:trPr>
          <w:cantSplit/>
          <w:tblHeader/>
        </w:trPr>
        <w:tc>
          <w:tcPr>
            <w:tcW w:w="1418" w:type="dxa"/>
            <w:shd w:val="clear" w:color="auto" w:fill="E0E0E0"/>
          </w:tcPr>
          <w:p w14:paraId="6A75627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4504AA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4D8C9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5174A1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E6705D3" w14:textId="77777777" w:rsidTr="00202583">
        <w:trPr>
          <w:cantSplit/>
          <w:tblHeader/>
        </w:trPr>
        <w:tc>
          <w:tcPr>
            <w:tcW w:w="1418" w:type="dxa"/>
            <w:shd w:val="clear" w:color="auto" w:fill="FFFFFF" w:themeFill="background1"/>
          </w:tcPr>
          <w:p w14:paraId="1AC18B01" w14:textId="77777777" w:rsidR="005B7CFB" w:rsidRPr="005E40CF" w:rsidRDefault="005B7CFB" w:rsidP="00202583">
            <w:pPr>
              <w:rPr>
                <w:rFonts w:ascii="Helvetica" w:hAnsi="Helvetica" w:cs="Helvetica"/>
              </w:rPr>
            </w:pPr>
          </w:p>
        </w:tc>
        <w:tc>
          <w:tcPr>
            <w:tcW w:w="6237" w:type="dxa"/>
            <w:shd w:val="clear" w:color="auto" w:fill="FFFFFF" w:themeFill="background1"/>
          </w:tcPr>
          <w:p w14:paraId="0DFE5B04" w14:textId="77777777" w:rsidR="005B7CFB" w:rsidRPr="005E40CF" w:rsidRDefault="005B7CFB" w:rsidP="00202583">
            <w:pPr>
              <w:rPr>
                <w:rFonts w:ascii="Helvetica" w:hAnsi="Helvetica" w:cs="Helvetica"/>
              </w:rPr>
            </w:pPr>
          </w:p>
        </w:tc>
        <w:tc>
          <w:tcPr>
            <w:tcW w:w="1418" w:type="dxa"/>
            <w:shd w:val="clear" w:color="auto" w:fill="FFFFFF" w:themeFill="background1"/>
          </w:tcPr>
          <w:p w14:paraId="71F65E06" w14:textId="77777777" w:rsidR="005B7CFB" w:rsidRPr="005E40CF" w:rsidRDefault="005B7CFB" w:rsidP="00202583">
            <w:pPr>
              <w:rPr>
                <w:rFonts w:ascii="Helvetica" w:hAnsi="Helvetica" w:cs="Helvetica"/>
              </w:rPr>
            </w:pPr>
          </w:p>
        </w:tc>
        <w:tc>
          <w:tcPr>
            <w:tcW w:w="1418" w:type="dxa"/>
            <w:shd w:val="clear" w:color="auto" w:fill="FFFFFF" w:themeFill="background1"/>
          </w:tcPr>
          <w:p w14:paraId="13820784" w14:textId="77777777" w:rsidR="005B7CFB" w:rsidRPr="005E40CF" w:rsidRDefault="005B7CFB" w:rsidP="00202583">
            <w:pPr>
              <w:rPr>
                <w:rFonts w:ascii="Helvetica" w:hAnsi="Helvetica" w:cs="Helvetica"/>
              </w:rPr>
            </w:pPr>
          </w:p>
        </w:tc>
      </w:tr>
    </w:tbl>
    <w:p w14:paraId="51577CAB"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4568045" w14:textId="77777777" w:rsidR="00427220" w:rsidRPr="00FB7B3D" w:rsidRDefault="00427220" w:rsidP="00427220">
      <w:pPr>
        <w:pStyle w:val="Heading5"/>
      </w:pPr>
      <w:r w:rsidRPr="00454CBE">
        <w:t>External</w:t>
      </w:r>
      <w:r>
        <w:t xml:space="preserve"> Documents and P</w:t>
      </w:r>
      <w:r w:rsidRPr="00FB7B3D">
        <w:t>ublications</w:t>
      </w:r>
    </w:p>
    <w:p w14:paraId="258389DF"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24CE95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0AEC4DC" w14:textId="77777777" w:rsidTr="00202583">
        <w:trPr>
          <w:cantSplit/>
          <w:tblHeader/>
        </w:trPr>
        <w:tc>
          <w:tcPr>
            <w:tcW w:w="1418" w:type="dxa"/>
            <w:shd w:val="clear" w:color="auto" w:fill="E0E0E0"/>
          </w:tcPr>
          <w:p w14:paraId="1BA039F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CDDB67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6FB2F48" w14:textId="77777777" w:rsidTr="00202583">
        <w:trPr>
          <w:cantSplit/>
          <w:tblHeader/>
        </w:trPr>
        <w:tc>
          <w:tcPr>
            <w:tcW w:w="1418" w:type="dxa"/>
            <w:shd w:val="clear" w:color="auto" w:fill="FFFFFF" w:themeFill="background1"/>
          </w:tcPr>
          <w:p w14:paraId="1BC2F1AF" w14:textId="77777777" w:rsidR="005B7CFB" w:rsidRPr="005E40CF" w:rsidRDefault="005B7CFB" w:rsidP="00202583">
            <w:pPr>
              <w:rPr>
                <w:rFonts w:ascii="Helvetica" w:hAnsi="Helvetica" w:cs="Helvetica"/>
              </w:rPr>
            </w:pPr>
          </w:p>
        </w:tc>
        <w:tc>
          <w:tcPr>
            <w:tcW w:w="9072" w:type="dxa"/>
            <w:shd w:val="clear" w:color="auto" w:fill="FFFFFF" w:themeFill="background1"/>
          </w:tcPr>
          <w:p w14:paraId="20BE7E2C" w14:textId="77777777" w:rsidR="005B7CFB" w:rsidRPr="005E40CF" w:rsidRDefault="005B7CFB" w:rsidP="00202583">
            <w:pPr>
              <w:rPr>
                <w:rFonts w:ascii="Helvetica" w:hAnsi="Helvetica" w:cs="Helvetica"/>
              </w:rPr>
            </w:pPr>
          </w:p>
        </w:tc>
      </w:tr>
    </w:tbl>
    <w:p w14:paraId="2D51BA1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35C0102" w14:textId="77777777" w:rsidR="00427220" w:rsidRDefault="00427220" w:rsidP="00427220">
      <w:pPr>
        <w:pStyle w:val="Heading4"/>
      </w:pPr>
      <w:r>
        <w:t>Glossary</w:t>
      </w:r>
    </w:p>
    <w:p w14:paraId="6B9F739B"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F22DEE4" w14:textId="77777777" w:rsidR="00F15706" w:rsidRDefault="00E60B64" w:rsidP="00783BCF">
      <w:pPr>
        <w:pStyle w:val="Heading3"/>
      </w:pPr>
      <w:r>
        <w:t>Function Scope</w:t>
      </w:r>
    </w:p>
    <w:p w14:paraId="57CDCC16" w14:textId="77777777" w:rsidR="00055646" w:rsidRPr="00A43B48" w:rsidRDefault="00055646" w:rsidP="00306D37">
      <w:pPr>
        <w:contextualSpacing/>
      </w:pPr>
    </w:p>
    <w:p w14:paraId="0D1B3A1E" w14:textId="77777777" w:rsidR="00306D37" w:rsidRDefault="00306D37" w:rsidP="00306D37">
      <w:pPr>
        <w:contextualSpacing/>
      </w:pPr>
      <w:r>
        <w:t xml:space="preserve">The </w:t>
      </w:r>
      <w:r>
        <w:rPr>
          <w:noProof/>
        </w:rPr>
        <w:drawing>
          <wp:inline distT="0" distB="0" distL="0" distR="0" wp14:anchorId="6C48D395" wp14:editId="40E9E108">
            <wp:extent cx="152400" cy="152400"/>
            <wp:effectExtent l="0" t="0" r="0" b="0"/>
            <wp:docPr id="13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Associate Remote Transmitter</w:t>
      </w:r>
      <w:r w:rsidR="0004480F">
        <w:rPr>
          <w:b/>
        </w:rPr>
        <w:t>”</w:t>
      </w:r>
      <w:r>
        <w:t xml:space="preserve"> f</w:t>
      </w:r>
      <w:r w:rsidR="00294100">
        <w:t>unction is called by</w:t>
      </w:r>
      <w:r>
        <w:t xml:space="preserve"> the following </w:t>
      </w:r>
      <w:r w:rsidR="00294100">
        <w:t>functions</w:t>
      </w:r>
      <w:r>
        <w:t>:</w:t>
      </w:r>
    </w:p>
    <w:p w14:paraId="6891475F" w14:textId="77777777" w:rsidR="00306D37" w:rsidRPr="00953D23" w:rsidRDefault="00306D37" w:rsidP="0061324D">
      <w:pPr>
        <w:pStyle w:val="ListParagraph"/>
        <w:numPr>
          <w:ilvl w:val="0"/>
          <w:numId w:val="12"/>
        </w:numPr>
        <w:contextualSpacing/>
      </w:pPr>
      <w:r>
        <w:rPr>
          <w:noProof/>
        </w:rPr>
        <w:drawing>
          <wp:inline distT="0" distB="0" distL="0" distR="0" wp14:anchorId="676ACAF1" wp14:editId="06F873FE">
            <wp:extent cx="152400" cy="152400"/>
            <wp:effectExtent l="0" t="0" r="0" b="0"/>
            <wp:docPr id="134" name="Picture 1332732775.png" descr="133273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33273277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1c85f9d6916fc3a1e003b2b3659bcf4" w:history="1">
        <w:r w:rsidR="00B66881">
          <w:rPr>
            <w:rStyle w:val="Hyperlink"/>
          </w:rPr>
          <w:t>Arbitrate Remote Transmitters</w:t>
        </w:r>
      </w:hyperlink>
      <w:r w:rsidR="0004480F">
        <w:t>”</w:t>
      </w:r>
    </w:p>
    <w:p w14:paraId="286BE360" w14:textId="77777777" w:rsidR="00306D37" w:rsidRPr="00953D23" w:rsidRDefault="00306D37" w:rsidP="0061324D">
      <w:pPr>
        <w:pStyle w:val="ListParagraph"/>
        <w:numPr>
          <w:ilvl w:val="0"/>
          <w:numId w:val="12"/>
        </w:numPr>
        <w:contextualSpacing/>
      </w:pPr>
      <w:r>
        <w:rPr>
          <w:noProof/>
        </w:rPr>
        <w:drawing>
          <wp:inline distT="0" distB="0" distL="0" distR="0" wp14:anchorId="04869518" wp14:editId="3A126793">
            <wp:extent cx="152400" cy="152400"/>
            <wp:effectExtent l="0" t="0" r="0" b="0"/>
            <wp:docPr id="136"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DFEA7E0" w14:textId="77777777" w:rsidR="00393C96" w:rsidRPr="00393C96" w:rsidRDefault="00393C96" w:rsidP="00306D37">
      <w:pPr>
        <w:contextualSpacing/>
      </w:pPr>
    </w:p>
    <w:p w14:paraId="3D7B1996" w14:textId="77777777" w:rsidR="006C2DE5" w:rsidRPr="006C2DE5" w:rsidRDefault="006C2DE5" w:rsidP="00306D37">
      <w:pPr>
        <w:rPr>
          <w:b/>
        </w:rPr>
      </w:pPr>
      <w:r w:rsidRPr="006C2DE5">
        <w:rPr>
          <w:b/>
        </w:rPr>
        <w:t>Description of “Classic Memory Functional Architecture” diagram</w:t>
      </w:r>
      <w:r>
        <w:rPr>
          <w:b/>
        </w:rPr>
        <w:t>:</w:t>
      </w:r>
    </w:p>
    <w:p w14:paraId="369167D5" w14:textId="77777777" w:rsidR="00306D37" w:rsidRDefault="00306D37" w:rsidP="00306D37">
      <w:r>
        <w:t>This diagram contains all the functions required to Store and Recall the positional settings. This includes inputs and outputs to the user, other features, and external systems.</w:t>
      </w:r>
    </w:p>
    <w:p w14:paraId="03493624" w14:textId="77777777" w:rsidR="001A755C" w:rsidRDefault="001A755C" w:rsidP="00306D37"/>
    <w:p w14:paraId="2AAEBBCD" w14:textId="77777777" w:rsidR="00294100" w:rsidRDefault="00294100" w:rsidP="00294100">
      <w:pPr>
        <w:jc w:val="center"/>
      </w:pPr>
      <w:r>
        <w:rPr>
          <w:noProof/>
        </w:rPr>
        <w:drawing>
          <wp:inline distT="0" distB="0" distL="0" distR="0" wp14:anchorId="6F1C5288" wp14:editId="2C972D55">
            <wp:extent cx="6466204" cy="943828"/>
            <wp:effectExtent l="0" t="0" r="0" b="0"/>
            <wp:docPr id="13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578358187.png"/>
                    <pic:cNvPicPr/>
                  </pic:nvPicPr>
                  <pic:blipFill>
                    <a:blip r:embed="rId28" cstate="print"/>
                    <a:stretch>
                      <a:fillRect/>
                    </a:stretch>
                  </pic:blipFill>
                  <pic:spPr>
                    <a:xfrm>
                      <a:off x="0" y="0"/>
                      <a:ext cx="6466204" cy="943828"/>
                    </a:xfrm>
                    <a:prstGeom prst="rect">
                      <a:avLst/>
                    </a:prstGeom>
                  </pic:spPr>
                </pic:pic>
              </a:graphicData>
            </a:graphic>
          </wp:inline>
        </w:drawing>
      </w:r>
    </w:p>
    <w:p w14:paraId="0C676E36" w14:textId="77777777" w:rsidR="00306D37" w:rsidRPr="00294100" w:rsidRDefault="00306D37" w:rsidP="00294100">
      <w:pPr>
        <w:pStyle w:val="Caption"/>
      </w:pPr>
      <w:r w:rsidRPr="00294100">
        <w:t xml:space="preserve">Figure </w:t>
      </w:r>
      <w:r w:rsidR="002E13E1">
        <w:fldChar w:fldCharType="begin"/>
      </w:r>
      <w:r w:rsidR="002E13E1">
        <w:instrText xml:space="preserve"> SEQ Figure \* ARABIC </w:instrText>
      </w:r>
      <w:r w:rsidR="002E13E1">
        <w:fldChar w:fldCharType="separate"/>
      </w:r>
      <w:r w:rsidR="00171070">
        <w:rPr>
          <w:noProof/>
        </w:rPr>
        <w:t>2</w:t>
      </w:r>
      <w:r w:rsidR="002E13E1">
        <w:rPr>
          <w:noProof/>
        </w:rPr>
        <w:fldChar w:fldCharType="end"/>
      </w:r>
      <w:r w:rsidRPr="00294100">
        <w:t xml:space="preserve">: Activity Diagram of </w:t>
      </w:r>
      <w:r>
        <w:rPr>
          <w:noProof/>
        </w:rPr>
        <w:drawing>
          <wp:inline distT="0" distB="0" distL="0" distR="0" wp14:anchorId="3EB2EE85" wp14:editId="71753995">
            <wp:extent cx="152400" cy="152400"/>
            <wp:effectExtent l="0" t="0" r="0" b="0"/>
            <wp:docPr id="14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392EFE18" wp14:editId="5AD6A706">
            <wp:extent cx="152400" cy="152400"/>
            <wp:effectExtent l="0" t="0" r="0" b="0"/>
            <wp:docPr id="142"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Associate Remote Transmitter</w:t>
      </w:r>
      <w:r w:rsidR="0004480F">
        <w:t>”</w:t>
      </w:r>
    </w:p>
    <w:p w14:paraId="76FBC3B6" w14:textId="77777777" w:rsidR="00306D37" w:rsidRDefault="00306D37" w:rsidP="00306D37">
      <w:pPr>
        <w:contextualSpacing/>
      </w:pPr>
    </w:p>
    <w:p w14:paraId="339022DE" w14:textId="77777777" w:rsidR="00F15706" w:rsidRDefault="00E60B64" w:rsidP="00783BCF">
      <w:pPr>
        <w:pStyle w:val="Heading3"/>
      </w:pPr>
      <w:r>
        <w:t>Function Interfaces</w:t>
      </w:r>
    </w:p>
    <w:p w14:paraId="3B965AF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5D2CE27" w14:textId="77777777" w:rsidTr="00331174">
        <w:trPr>
          <w:trHeight w:val="260"/>
        </w:trPr>
        <w:tc>
          <w:tcPr>
            <w:tcW w:w="2695" w:type="dxa"/>
            <w:shd w:val="clear" w:color="auto" w:fill="D9D9D9" w:themeFill="background1" w:themeFillShade="D9"/>
            <w:noWrap/>
            <w:hideMark/>
          </w:tcPr>
          <w:p w14:paraId="122C980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3D1771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DF7AE66" w14:textId="77777777" w:rsidTr="00331174">
        <w:trPr>
          <w:trHeight w:val="410"/>
        </w:trPr>
        <w:tc>
          <w:tcPr>
            <w:tcW w:w="2695" w:type="dxa"/>
            <w:noWrap/>
          </w:tcPr>
          <w:p w14:paraId="233B805E" w14:textId="77777777" w:rsidR="00C15577" w:rsidRDefault="00C15577" w:rsidP="00275823">
            <w:pPr>
              <w:contextualSpacing/>
              <w:rPr>
                <w:rFonts w:cs="Arial"/>
              </w:rPr>
            </w:pPr>
            <w:r w:rsidRPr="00275823">
              <w:rPr>
                <w:rFonts w:cs="Arial"/>
              </w:rPr>
              <w:t>Remote_Transmitter_ID</w:t>
            </w:r>
          </w:p>
          <w:p w14:paraId="3CB85397" w14:textId="77777777" w:rsidR="0029472F" w:rsidRDefault="00AA2FB2" w:rsidP="00275823">
            <w:pPr>
              <w:contextualSpacing/>
              <w:rPr>
                <w:rFonts w:cs="Arial"/>
              </w:rPr>
            </w:pPr>
            <w:r>
              <w:rPr>
                <w:rFonts w:cs="Arial"/>
              </w:rPr>
              <w:t>Type:</w:t>
            </w:r>
          </w:p>
          <w:p w14:paraId="066B9F9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7D275E1" wp14:editId="60013DBC">
                  <wp:extent cx="152400" cy="152400"/>
                  <wp:effectExtent l="0" t="0" r="0" b="0"/>
                  <wp:docPr id="144"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d3bc1f49ee7a16c9a73c6bf6740cf96" w:history="1">
              <w:r w:rsidR="00704F04">
                <w:rPr>
                  <w:rStyle w:val="Hyperlink"/>
                  <w:rFonts w:cs="Arial"/>
                </w:rPr>
                <w:t>Integer</w:t>
              </w:r>
            </w:hyperlink>
          </w:p>
        </w:tc>
        <w:tc>
          <w:tcPr>
            <w:tcW w:w="7506" w:type="dxa"/>
          </w:tcPr>
          <w:p w14:paraId="69D67EF4" w14:textId="77777777" w:rsidR="0046598F" w:rsidRPr="0046598F" w:rsidRDefault="0046598F" w:rsidP="00275823">
            <w:pPr>
              <w:rPr>
                <w:rFonts w:cs="Arial"/>
                <w:color w:val="000000"/>
              </w:rPr>
            </w:pPr>
            <w:r>
              <w:rPr>
                <w:rFonts w:cs="Arial"/>
                <w:color w:val="000000"/>
              </w:rPr>
              <w:t>Received from:</w:t>
            </w:r>
          </w:p>
          <w:p w14:paraId="64D156B1" w14:textId="77777777" w:rsidR="00275823" w:rsidRPr="00C8319B" w:rsidRDefault="00275823" w:rsidP="0061324D">
            <w:pPr>
              <w:pStyle w:val="ListParagraph"/>
              <w:numPr>
                <w:ilvl w:val="0"/>
                <w:numId w:val="12"/>
              </w:numPr>
              <w:rPr>
                <w:rFonts w:cs="Arial"/>
              </w:rPr>
            </w:pPr>
            <w:r>
              <w:rPr>
                <w:noProof/>
              </w:rPr>
              <w:drawing>
                <wp:inline distT="0" distB="0" distL="0" distR="0" wp14:anchorId="2AAA3F06" wp14:editId="604087F8">
                  <wp:extent cx="152400" cy="152400"/>
                  <wp:effectExtent l="0" t="0" r="0" b="0"/>
                  <wp:docPr id="146"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sidR="00FE73F2">
                <w:rPr>
                  <w:rStyle w:val="Hyperlink"/>
                  <w:rFonts w:cs="Arial"/>
                </w:rPr>
                <w:t>Detect Remote Transmitter</w:t>
              </w:r>
            </w:hyperlink>
          </w:p>
        </w:tc>
      </w:tr>
      <w:tr w:rsidR="00A07A81" w:rsidRPr="003F473D" w14:paraId="26C99B48" w14:textId="77777777" w:rsidTr="00331174">
        <w:trPr>
          <w:trHeight w:val="410"/>
        </w:trPr>
        <w:tc>
          <w:tcPr>
            <w:tcW w:w="2695" w:type="dxa"/>
            <w:noWrap/>
          </w:tcPr>
          <w:p w14:paraId="31EA60B0" w14:textId="77777777" w:rsidR="00C15577" w:rsidRDefault="00C15577" w:rsidP="00275823">
            <w:pPr>
              <w:contextualSpacing/>
              <w:rPr>
                <w:rFonts w:cs="Arial"/>
              </w:rPr>
            </w:pPr>
            <w:r w:rsidRPr="00275823">
              <w:rPr>
                <w:rFonts w:cs="Arial"/>
              </w:rPr>
              <w:t>Remote_Transmitter_Status</w:t>
            </w:r>
          </w:p>
          <w:p w14:paraId="078C0D6B" w14:textId="77777777" w:rsidR="0029472F" w:rsidRDefault="00AA2FB2" w:rsidP="00275823">
            <w:pPr>
              <w:contextualSpacing/>
              <w:rPr>
                <w:rFonts w:cs="Arial"/>
              </w:rPr>
            </w:pPr>
            <w:r>
              <w:rPr>
                <w:rFonts w:cs="Arial"/>
              </w:rPr>
              <w:t>Type:</w:t>
            </w:r>
          </w:p>
          <w:p w14:paraId="22EB6E4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6AD172D" wp14:editId="595EEA45">
                  <wp:extent cx="152400" cy="152400"/>
                  <wp:effectExtent l="0" t="0" r="0" b="0"/>
                  <wp:docPr id="148"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0d30741223297d24f70f88561dab065" w:history="1">
              <w:r w:rsidR="00704F04">
                <w:rPr>
                  <w:rStyle w:val="Hyperlink"/>
                  <w:rFonts w:cs="Arial"/>
                </w:rPr>
                <w:t>Remote Transmitter Status - Lock/Unlock Pers 1-4</w:t>
              </w:r>
            </w:hyperlink>
          </w:p>
        </w:tc>
        <w:tc>
          <w:tcPr>
            <w:tcW w:w="7506" w:type="dxa"/>
          </w:tcPr>
          <w:p w14:paraId="3CF37529" w14:textId="77777777" w:rsidR="0046598F" w:rsidRPr="0046598F" w:rsidRDefault="0046598F" w:rsidP="00275823">
            <w:pPr>
              <w:rPr>
                <w:rFonts w:cs="Arial"/>
                <w:color w:val="000000"/>
              </w:rPr>
            </w:pPr>
            <w:r>
              <w:rPr>
                <w:rFonts w:cs="Arial"/>
                <w:color w:val="000000"/>
              </w:rPr>
              <w:t>Received from:</w:t>
            </w:r>
          </w:p>
          <w:p w14:paraId="62E28307" w14:textId="77777777" w:rsidR="00275823" w:rsidRPr="00C8319B" w:rsidRDefault="00275823" w:rsidP="0061324D">
            <w:pPr>
              <w:pStyle w:val="ListParagraph"/>
              <w:numPr>
                <w:ilvl w:val="0"/>
                <w:numId w:val="12"/>
              </w:numPr>
              <w:rPr>
                <w:rFonts w:cs="Arial"/>
              </w:rPr>
            </w:pPr>
            <w:r>
              <w:rPr>
                <w:noProof/>
              </w:rPr>
              <w:drawing>
                <wp:inline distT="0" distB="0" distL="0" distR="0" wp14:anchorId="294E3980" wp14:editId="3900B493">
                  <wp:extent cx="152400" cy="152400"/>
                  <wp:effectExtent l="0" t="0" r="0" b="0"/>
                  <wp:docPr id="150"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sidR="00FE73F2">
                <w:rPr>
                  <w:rStyle w:val="Hyperlink"/>
                  <w:rFonts w:cs="Arial"/>
                </w:rPr>
                <w:t>Detect Remote Transmitter</w:t>
              </w:r>
            </w:hyperlink>
          </w:p>
        </w:tc>
      </w:tr>
      <w:tr w:rsidR="00A07A81" w:rsidRPr="003F473D" w14:paraId="3CA16472" w14:textId="77777777" w:rsidTr="00331174">
        <w:trPr>
          <w:trHeight w:val="410"/>
        </w:trPr>
        <w:tc>
          <w:tcPr>
            <w:tcW w:w="2695" w:type="dxa"/>
            <w:noWrap/>
          </w:tcPr>
          <w:p w14:paraId="1F56D6AD" w14:textId="77777777" w:rsidR="00C15577" w:rsidRDefault="00C15577" w:rsidP="00275823">
            <w:pPr>
              <w:contextualSpacing/>
              <w:rPr>
                <w:rFonts w:cs="Arial"/>
              </w:rPr>
            </w:pPr>
            <w:r w:rsidRPr="00275823">
              <w:rPr>
                <w:rFonts w:cs="Arial"/>
              </w:rPr>
              <w:t>Store_Status</w:t>
            </w:r>
          </w:p>
          <w:p w14:paraId="61766331" w14:textId="77777777" w:rsidR="0029472F" w:rsidRDefault="00AA2FB2" w:rsidP="00275823">
            <w:pPr>
              <w:contextualSpacing/>
              <w:rPr>
                <w:rFonts w:cs="Arial"/>
              </w:rPr>
            </w:pPr>
            <w:r>
              <w:rPr>
                <w:rFonts w:cs="Arial"/>
              </w:rPr>
              <w:t>Type:</w:t>
            </w:r>
          </w:p>
          <w:p w14:paraId="15C83F6C" w14:textId="7777777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6B1C3368" wp14:editId="33ED0BFA">
                  <wp:extent cx="152400" cy="152400"/>
                  <wp:effectExtent l="0" t="0" r="0" b="0"/>
                  <wp:docPr id="152" name="Picture 11664572.png" descr="1166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66457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81d0a51bc2dcf3836d15be113d5c664" w:history="1">
              <w:r w:rsidR="00704F04">
                <w:rPr>
                  <w:rStyle w:val="Hyperlink"/>
                  <w:rFonts w:cs="Arial"/>
                </w:rPr>
                <w:t>Store Status - Active/Inactive</w:t>
              </w:r>
            </w:hyperlink>
          </w:p>
        </w:tc>
        <w:tc>
          <w:tcPr>
            <w:tcW w:w="7506" w:type="dxa"/>
          </w:tcPr>
          <w:p w14:paraId="3E35C5EF" w14:textId="77777777" w:rsidR="0046598F" w:rsidRPr="0046598F" w:rsidRDefault="0046598F" w:rsidP="00275823">
            <w:pPr>
              <w:rPr>
                <w:rFonts w:cs="Arial"/>
                <w:color w:val="000000"/>
              </w:rPr>
            </w:pPr>
            <w:r>
              <w:rPr>
                <w:rFonts w:cs="Arial"/>
                <w:color w:val="000000"/>
              </w:rPr>
              <w:lastRenderedPageBreak/>
              <w:t>Received from:</w:t>
            </w:r>
          </w:p>
          <w:p w14:paraId="2FF74867" w14:textId="77777777" w:rsidR="00275823" w:rsidRPr="00C8319B" w:rsidRDefault="00275823" w:rsidP="0061324D">
            <w:pPr>
              <w:pStyle w:val="ListParagraph"/>
              <w:numPr>
                <w:ilvl w:val="0"/>
                <w:numId w:val="12"/>
              </w:numPr>
              <w:rPr>
                <w:rFonts w:cs="Arial"/>
              </w:rPr>
            </w:pPr>
            <w:r>
              <w:rPr>
                <w:noProof/>
              </w:rPr>
              <w:lastRenderedPageBreak/>
              <w:drawing>
                <wp:inline distT="0" distB="0" distL="0" distR="0" wp14:anchorId="27F13E94" wp14:editId="6CFA758D">
                  <wp:extent cx="152400" cy="152400"/>
                  <wp:effectExtent l="0" t="0" r="0" b="0"/>
                  <wp:docPr id="154" name="Picture -307102393.png" descr="-30710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7102393.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sidR="00FE73F2">
                <w:rPr>
                  <w:rStyle w:val="Hyperlink"/>
                  <w:rFonts w:cs="Arial"/>
                </w:rPr>
                <w:t>Request Store Position</w:t>
              </w:r>
            </w:hyperlink>
          </w:p>
        </w:tc>
      </w:tr>
    </w:tbl>
    <w:p w14:paraId="169738C4" w14:textId="77777777" w:rsidR="00A72B37" w:rsidRDefault="00A72B37" w:rsidP="00A72B37">
      <w:pPr>
        <w:pStyle w:val="Heading4"/>
      </w:pPr>
      <w:r>
        <w:lastRenderedPageBreak/>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42697864" w14:textId="77777777" w:rsidR="00A72B37" w:rsidRDefault="00A72B37" w:rsidP="00A72B37">
      <w:pPr>
        <w:pStyle w:val="Heading4"/>
      </w:pPr>
      <w:r>
        <w:t>Logical</w:t>
      </w:r>
      <w:r w:rsidRPr="00F15706">
        <w:t xml:space="preserve"> Parameters</w:t>
      </w:r>
    </w:p>
    <w:p w14:paraId="633C6F37" w14:textId="77777777" w:rsidR="00E21515" w:rsidRDefault="00E21515" w:rsidP="00A72B37"/>
    <w:p w14:paraId="2083777C" w14:textId="77777777" w:rsidR="00A72B37" w:rsidRDefault="00BF7A51" w:rsidP="00A72B37">
      <w:r w:rsidRPr="005067FC">
        <w:rPr>
          <w:i/>
          <w:color w:val="A6A6A6" w:themeColor="background1" w:themeShade="A6"/>
        </w:rPr>
        <w:t>Not supported by MagicDraw report generation.</w:t>
      </w:r>
    </w:p>
    <w:p w14:paraId="6E8B961A" w14:textId="77777777" w:rsidR="00822913" w:rsidRDefault="00822913" w:rsidP="00822913">
      <w:pPr>
        <w:pStyle w:val="Heading3"/>
      </w:pPr>
      <w:r>
        <w:t>Function Modeling</w:t>
      </w:r>
    </w:p>
    <w:p w14:paraId="7C0A5D46" w14:textId="77777777" w:rsidR="00E21515" w:rsidRPr="00C75AE5" w:rsidRDefault="00E21515" w:rsidP="00EF5443"/>
    <w:p w14:paraId="34A9541F" w14:textId="77777777" w:rsidR="002D15F6" w:rsidRDefault="002D15F6" w:rsidP="0061324D">
      <w:pPr>
        <w:pStyle w:val="Heading4"/>
        <w:numPr>
          <w:ilvl w:val="3"/>
          <w:numId w:val="4"/>
        </w:numPr>
      </w:pPr>
      <w:r>
        <w:t>Use Cases</w:t>
      </w:r>
    </w:p>
    <w:p w14:paraId="5F0CEF51" w14:textId="77777777" w:rsidR="00E21515" w:rsidRDefault="00E21515" w:rsidP="002D15F6"/>
    <w:p w14:paraId="0E45F04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C1EFB28" w14:textId="77777777" w:rsidR="002D15F6" w:rsidRDefault="002D15F6" w:rsidP="0061324D">
      <w:pPr>
        <w:pStyle w:val="Heading4"/>
        <w:numPr>
          <w:ilvl w:val="3"/>
          <w:numId w:val="4"/>
        </w:numPr>
      </w:pPr>
      <w:r>
        <w:t>State Charts / Activity Diagrams / Sequence Diagrams / Decision Tables</w:t>
      </w:r>
    </w:p>
    <w:p w14:paraId="3B95E594" w14:textId="77777777" w:rsidR="00E21515" w:rsidRDefault="00E21515" w:rsidP="002D15F6"/>
    <w:p w14:paraId="00953384" w14:textId="77777777" w:rsidR="00A7465B" w:rsidRDefault="00A7465B" w:rsidP="00A7465B">
      <w:pPr>
        <w:contextualSpacing/>
        <w:jc w:val="center"/>
      </w:pPr>
      <w:r>
        <w:rPr>
          <w:noProof/>
        </w:rPr>
        <w:drawing>
          <wp:inline distT="0" distB="0" distL="0" distR="0" wp14:anchorId="5F7C8E7E" wp14:editId="487363BF">
            <wp:extent cx="6466205" cy="2149993"/>
            <wp:effectExtent l="0" t="0" r="0" b="0"/>
            <wp:docPr id="156" name="Picture -1872244082.png" descr="-1872244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72244082.png"/>
                    <pic:cNvPicPr/>
                  </pic:nvPicPr>
                  <pic:blipFill>
                    <a:blip r:embed="rId317" cstate="print"/>
                    <a:stretch>
                      <a:fillRect/>
                    </a:stretch>
                  </pic:blipFill>
                  <pic:spPr>
                    <a:xfrm>
                      <a:off x="0" y="0"/>
                      <a:ext cx="6466205" cy="2149993"/>
                    </a:xfrm>
                    <a:prstGeom prst="rect">
                      <a:avLst/>
                    </a:prstGeom>
                  </pic:spPr>
                </pic:pic>
              </a:graphicData>
            </a:graphic>
          </wp:inline>
        </w:drawing>
      </w:r>
    </w:p>
    <w:p w14:paraId="76E5ECC6" w14:textId="77777777" w:rsidR="000A30CD" w:rsidRPr="00294100" w:rsidRDefault="00A7465B" w:rsidP="000A30CD">
      <w:pPr>
        <w:pStyle w:val="Caption"/>
      </w:pPr>
      <w:r w:rsidRPr="00BD03E8">
        <w:t xml:space="preserve">Figure </w:t>
      </w:r>
      <w:r w:rsidR="002E13E1">
        <w:fldChar w:fldCharType="begin"/>
      </w:r>
      <w:r w:rsidR="002E13E1">
        <w:instrText xml:space="preserve"> SEQ Figure \* ARABIC </w:instrText>
      </w:r>
      <w:r w:rsidR="002E13E1">
        <w:fldChar w:fldCharType="separate"/>
      </w:r>
      <w:r w:rsidR="00171070">
        <w:rPr>
          <w:noProof/>
        </w:rPr>
        <w:t>3</w:t>
      </w:r>
      <w:r w:rsidR="002E13E1">
        <w:rPr>
          <w:noProof/>
        </w:rPr>
        <w:fldChar w:fldCharType="end"/>
      </w:r>
      <w:r w:rsidRPr="00BD03E8">
        <w:t>:</w:t>
      </w:r>
      <w:r w:rsidR="00501DFF">
        <w:t xml:space="preserve"> </w:t>
      </w:r>
      <w:r w:rsidR="000A30CD" w:rsidRPr="00294100">
        <w:t>Associate Remote Transmitter</w:t>
      </w:r>
    </w:p>
    <w:p w14:paraId="6DB94D02" w14:textId="77777777" w:rsidR="000A30CD" w:rsidRPr="000A30CD" w:rsidRDefault="000A30CD" w:rsidP="000A30CD"/>
    <w:p w14:paraId="78CC2C73" w14:textId="77777777" w:rsidR="00A7465B" w:rsidRPr="00834E12" w:rsidRDefault="00A7465B" w:rsidP="00A7465B"/>
    <w:p w14:paraId="4BD2392E" w14:textId="77777777" w:rsidR="00F15706" w:rsidRDefault="00DA0800" w:rsidP="00822913">
      <w:pPr>
        <w:pStyle w:val="Heading3"/>
      </w:pPr>
      <w:r>
        <w:t>Function Requirements</w:t>
      </w:r>
    </w:p>
    <w:p w14:paraId="5AE867DC" w14:textId="77777777" w:rsidR="00F15706" w:rsidRDefault="00F15706" w:rsidP="00783BCF">
      <w:pPr>
        <w:pStyle w:val="Heading4"/>
      </w:pPr>
      <w:r>
        <w:t>Functional Requirements</w:t>
      </w:r>
    </w:p>
    <w:p w14:paraId="20E54E12" w14:textId="77777777" w:rsidR="006E54B3" w:rsidRDefault="00F15706" w:rsidP="006E54B3">
      <w:pPr>
        <w:pStyle w:val="Heading5"/>
      </w:pPr>
      <w:r>
        <w:t>Normal Operation</w:t>
      </w:r>
    </w:p>
    <w:p w14:paraId="17F0D8A4" w14:textId="77777777" w:rsidR="005961D3" w:rsidRDefault="005961D3" w:rsidP="00BB6A63"/>
    <w:p w14:paraId="0DB3C5BA" w14:textId="77777777" w:rsidR="001F5E54" w:rsidRPr="0017445F" w:rsidRDefault="006E25A5" w:rsidP="001F5E54">
      <w:pPr>
        <w:pStyle w:val="RERequirement"/>
        <w:shd w:val="clear" w:color="auto" w:fill="F2F2F2" w:themeFill="background1" w:themeFillShade="F2"/>
      </w:pPr>
      <w:bookmarkStart w:id="201" w:name="_1201bac4fba1ff78b1a408d0d1558914"/>
      <w:r>
        <w:t>3</w:t>
      </w:r>
      <w:bookmarkEnd w:id="201"/>
      <w:r w:rsidR="00AE04B0">
        <w:t xml:space="preserve"> RKE Association 1</w:t>
      </w:r>
    </w:p>
    <w:p w14:paraId="44B5223F" w14:textId="77777777" w:rsidR="001F5E54" w:rsidRDefault="00AE04B0" w:rsidP="001F5E54">
      <w:pPr>
        <w:rPr>
          <w:rFonts w:cs="Arial"/>
        </w:rPr>
      </w:pPr>
      <w:r>
        <w:rPr>
          <w:rFonts w:cs="Arial"/>
        </w:rPr>
        <w:t>"While the 'Request Store Position' function is in Wait Mode for a valid remote transmitter signal when the 'Request Store Position' function receives 'RKE Lock Status' as 'Lock' then the 'Request Store Position' function shall</w:t>
      </w:r>
    </w:p>
    <w:p w14:paraId="73EFB522" w14:textId="77777777" w:rsidR="001F5E54" w:rsidRDefault="00AE04B0" w:rsidP="001F5E54">
      <w:pPr>
        <w:rPr>
          <w:rFonts w:cs="Arial"/>
        </w:rPr>
      </w:pPr>
      <w:r>
        <w:rPr>
          <w:rFonts w:cs="Arial"/>
        </w:rPr>
        <w:t>- Associate the remote transmitter that sent the 'Lock' signal with the current memory location which was stored too</w:t>
      </w:r>
    </w:p>
    <w:p w14:paraId="4E04C8EB" w14:textId="77777777" w:rsidR="001F5E54" w:rsidRDefault="00AE04B0" w:rsidP="001F5E54">
      <w:pPr>
        <w:rPr>
          <w:rFonts w:cs="Arial"/>
        </w:rPr>
      </w:pPr>
      <w:r>
        <w:rPr>
          <w:rFonts w:cs="Arial"/>
        </w:rPr>
        <w:t>- Exit Wait Mode"</w:t>
      </w:r>
    </w:p>
    <w:p w14:paraId="289CCB0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5F484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63F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w:t>
            </w:r>
          </w:p>
        </w:tc>
      </w:tr>
      <w:tr w:rsidR="001F5E54" w:rsidRPr="00FD127C" w14:paraId="763D47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399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4779B" w14:textId="77777777" w:rsidR="00AD4A1F" w:rsidRDefault="00AD4A1F"/>
        </w:tc>
      </w:tr>
      <w:tr w:rsidR="001F5E54" w:rsidRPr="00FD127C" w14:paraId="490753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5A3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5CC9D" w14:textId="77777777" w:rsidR="00AD4A1F" w:rsidRDefault="00AD4A1F"/>
        </w:tc>
      </w:tr>
      <w:tr w:rsidR="001F5E54" w:rsidRPr="00FD127C" w14:paraId="5C772B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D571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293A6" w14:textId="77777777" w:rsidR="00AD4A1F" w:rsidRDefault="00AD4A1F"/>
        </w:tc>
      </w:tr>
      <w:tr w:rsidR="001F5E54" w:rsidRPr="00FD127C" w14:paraId="34DD4F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AC90A"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F7D7E"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3E24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FB4D9D" w14:textId="77777777" w:rsidR="00AD4A1F" w:rsidRDefault="00AD4A1F"/>
        </w:tc>
      </w:tr>
      <w:tr w:rsidR="001F5E54" w:rsidRPr="00FD127C" w14:paraId="7DCE29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249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BE42E" w14:textId="6574064B"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C6666A" wp14:editId="0F53A3B0">
                  <wp:extent cx="152400" cy="152400"/>
                  <wp:effectExtent l="0" t="0" r="0" b="0"/>
                  <wp:docPr id="158"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 RKE Associat</w:t>
            </w:r>
            <w:r w:rsidR="00E22DCE">
              <w:rPr>
                <w:rFonts w:cs="Arial"/>
                <w:color w:val="000000" w:themeColor="text1"/>
                <w:sz w:val="16"/>
                <w:szCs w:val="16"/>
              </w:rPr>
              <w: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DA2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4C1DE" w14:textId="77777777" w:rsidR="00AD4A1F" w:rsidRDefault="00AD4A1F"/>
        </w:tc>
      </w:tr>
      <w:tr w:rsidR="001F5E54" w:rsidRPr="00FD127C" w14:paraId="5E99D96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3BA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BF8302"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1ACD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1323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F331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85A38" w14:textId="77777777" w:rsidR="00AD4A1F" w:rsidRDefault="00AD4A1F"/>
        </w:tc>
      </w:tr>
      <w:tr w:rsidR="001F5E54" w:rsidRPr="00FD127C" w14:paraId="72048D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36340F" w14:textId="77777777" w:rsidR="001F5E54" w:rsidRPr="00FD127C" w:rsidRDefault="002E13E1" w:rsidP="00A84EEF">
            <w:pPr>
              <w:rPr>
                <w:rFonts w:cs="Arial"/>
                <w:bCs/>
                <w:color w:val="808080" w:themeColor="background1" w:themeShade="80"/>
                <w:sz w:val="16"/>
                <w:szCs w:val="14"/>
              </w:rPr>
            </w:pPr>
            <w:hyperlink r:id="rId3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78160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166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C460F6" w14:textId="77777777" w:rsidR="00315F1A" w:rsidRDefault="00315F1A" w:rsidP="00215698"/>
    <w:p w14:paraId="0FC87E09" w14:textId="77777777" w:rsidR="001F5E54" w:rsidRPr="0017445F" w:rsidRDefault="006E25A5" w:rsidP="001F5E54">
      <w:pPr>
        <w:pStyle w:val="RERequirement"/>
        <w:shd w:val="clear" w:color="auto" w:fill="F2F2F2" w:themeFill="background1" w:themeFillShade="F2"/>
      </w:pPr>
      <w:bookmarkStart w:id="202" w:name="_aa4e0a447e1b46364b87047e39a3a935"/>
      <w:r>
        <w:t>4</w:t>
      </w:r>
      <w:bookmarkEnd w:id="202"/>
      <w:r w:rsidR="00AE04B0">
        <w:t xml:space="preserve"> RKE Dissociation 1</w:t>
      </w:r>
    </w:p>
    <w:p w14:paraId="1997C962" w14:textId="77777777" w:rsidR="001F5E54" w:rsidRDefault="00AE04B0" w:rsidP="001F5E54">
      <w:pPr>
        <w:rPr>
          <w:rFonts w:cs="Arial"/>
        </w:rPr>
      </w:pPr>
      <w:r>
        <w:rPr>
          <w:rFonts w:cs="Arial"/>
        </w:rPr>
        <w:t>"While the 'Request Store Position' function is in Wait Mode for a valid remote transmitter signal when the 'Request Store Position' function receives 'RKE Lock Status' as 'Unlock' then the 'Request Store Position' function shall</w:t>
      </w:r>
    </w:p>
    <w:p w14:paraId="6F156B39" w14:textId="77777777" w:rsidR="001F5E54" w:rsidRDefault="00AE04B0" w:rsidP="001F5E54">
      <w:pPr>
        <w:rPr>
          <w:rFonts w:cs="Arial"/>
        </w:rPr>
      </w:pPr>
      <w:r>
        <w:rPr>
          <w:rFonts w:cs="Arial"/>
        </w:rPr>
        <w:t>- Disassociate the remote transmitter that sent the 'Unlock' signal with the current memory location which was stored too</w:t>
      </w:r>
    </w:p>
    <w:p w14:paraId="23BF5382" w14:textId="77777777" w:rsidR="001F5E54" w:rsidRDefault="00AE04B0" w:rsidP="001F5E54">
      <w:pPr>
        <w:rPr>
          <w:rFonts w:cs="Arial"/>
        </w:rPr>
      </w:pPr>
      <w:r>
        <w:rPr>
          <w:rFonts w:cs="Arial"/>
        </w:rPr>
        <w:t>- Exit Wait Mode"</w:t>
      </w:r>
    </w:p>
    <w:p w14:paraId="7DF367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091A8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90C8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w:t>
            </w:r>
          </w:p>
        </w:tc>
      </w:tr>
      <w:tr w:rsidR="001F5E54" w:rsidRPr="00FD127C" w14:paraId="15442B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0B9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5AC69" w14:textId="77777777" w:rsidR="00AD4A1F" w:rsidRDefault="00AD4A1F"/>
        </w:tc>
      </w:tr>
      <w:tr w:rsidR="001F5E54" w:rsidRPr="00FD127C" w14:paraId="663FFF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8357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8FF8A" w14:textId="77777777" w:rsidR="00AD4A1F" w:rsidRDefault="00AD4A1F"/>
        </w:tc>
      </w:tr>
      <w:tr w:rsidR="001F5E54" w:rsidRPr="00FD127C" w14:paraId="228725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5AE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8DE5B" w14:textId="77777777" w:rsidR="00AD4A1F" w:rsidRDefault="00AD4A1F"/>
        </w:tc>
      </w:tr>
      <w:tr w:rsidR="001F5E54" w:rsidRPr="00FD127C" w14:paraId="2733D7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CFE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A0F6A"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E319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B17721" w14:textId="77777777" w:rsidR="00AD4A1F" w:rsidRDefault="00AD4A1F"/>
        </w:tc>
      </w:tr>
      <w:tr w:rsidR="001F5E54" w:rsidRPr="00FD127C" w14:paraId="192CCA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E166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F026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6BB4CBD" wp14:editId="2A7BB22C">
                  <wp:extent cx="152400" cy="152400"/>
                  <wp:effectExtent l="0" t="0" r="0" b="0"/>
                  <wp:docPr id="160" name="Picture -657675114.png" descr="-6576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657675114.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Feature_Req_5 RKE Dissociation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CFD9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97C92" w14:textId="77777777" w:rsidR="00AD4A1F" w:rsidRDefault="00AD4A1F"/>
        </w:tc>
      </w:tr>
      <w:tr w:rsidR="001F5E54" w:rsidRPr="00FD127C" w14:paraId="7D5CAC3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D91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9D4166"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29F8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EBDB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197E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D8B7A" w14:textId="77777777" w:rsidR="00AD4A1F" w:rsidRDefault="00AD4A1F"/>
        </w:tc>
      </w:tr>
      <w:tr w:rsidR="001F5E54" w:rsidRPr="00FD127C" w14:paraId="00F4B6B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48E06D" w14:textId="77777777" w:rsidR="001F5E54" w:rsidRPr="00FD127C" w:rsidRDefault="002E13E1" w:rsidP="00A84EEF">
            <w:pPr>
              <w:rPr>
                <w:rFonts w:cs="Arial"/>
                <w:bCs/>
                <w:color w:val="808080" w:themeColor="background1" w:themeShade="80"/>
                <w:sz w:val="16"/>
                <w:szCs w:val="14"/>
              </w:rPr>
            </w:pPr>
            <w:hyperlink r:id="rId3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D6930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D387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125243" w14:textId="77777777" w:rsidR="00315F1A" w:rsidRDefault="00315F1A" w:rsidP="00215698"/>
    <w:p w14:paraId="24EAAEA2" w14:textId="77777777" w:rsidR="00F15706" w:rsidRDefault="00F15706" w:rsidP="00783BCF">
      <w:pPr>
        <w:pStyle w:val="Heading5"/>
      </w:pPr>
      <w:r>
        <w:t>Error Handling</w:t>
      </w:r>
    </w:p>
    <w:p w14:paraId="5A3A3712" w14:textId="77777777" w:rsidR="00E21515" w:rsidRDefault="00E21515" w:rsidP="00BB6A63"/>
    <w:p w14:paraId="065F8C8D" w14:textId="77777777" w:rsidR="005961D3" w:rsidRDefault="005961D3" w:rsidP="005961D3">
      <w:pPr>
        <w:rPr>
          <w:color w:val="A6A6A6" w:themeColor="background1" w:themeShade="A6"/>
        </w:rPr>
      </w:pPr>
      <w:r>
        <w:rPr>
          <w:color w:val="A6A6A6" w:themeColor="background1" w:themeShade="A6"/>
        </w:rPr>
        <w:t>No Error Handling Requirements specified.</w:t>
      </w:r>
    </w:p>
    <w:p w14:paraId="1A9FBCFD" w14:textId="77777777" w:rsidR="00DD7D94" w:rsidRDefault="00DD7D94" w:rsidP="00DD7D94">
      <w:pPr>
        <w:pStyle w:val="Heading4"/>
      </w:pPr>
      <w:r>
        <w:t>Non-Functional Requirements</w:t>
      </w:r>
    </w:p>
    <w:p w14:paraId="7D21FF7D" w14:textId="77777777" w:rsidR="00E21515" w:rsidRDefault="00E21515" w:rsidP="00BB6A63"/>
    <w:p w14:paraId="1C53467D" w14:textId="77777777" w:rsidR="001F5E54" w:rsidRPr="0017445F" w:rsidRDefault="006E25A5" w:rsidP="001F5E54">
      <w:pPr>
        <w:pStyle w:val="RERequirement"/>
        <w:shd w:val="clear" w:color="auto" w:fill="F2F2F2" w:themeFill="background1" w:themeFillShade="F2"/>
      </w:pPr>
      <w:bookmarkStart w:id="203" w:name="_3d70f15f6c66c1835e7004c04c1229cc"/>
      <w:r>
        <w:t>6</w:t>
      </w:r>
      <w:bookmarkEnd w:id="203"/>
      <w:r w:rsidR="00AE04B0">
        <w:t xml:space="preserve"> Transmitter Wait Period 1</w:t>
      </w:r>
    </w:p>
    <w:p w14:paraId="41C3E86D" w14:textId="77777777" w:rsidR="001F5E54" w:rsidRDefault="00AE04B0" w:rsidP="001F5E54">
      <w:pPr>
        <w:rPr>
          <w:rFonts w:cs="Arial"/>
        </w:rPr>
      </w:pPr>
      <w:r>
        <w:rPr>
          <w:rFonts w:cs="Arial"/>
        </w:rPr>
        <w:t>Transmitter Wait Period is a configurable parameter with a default time of 10 seconds</w:t>
      </w:r>
    </w:p>
    <w:p w14:paraId="13B86E3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9323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9454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w:t>
            </w:r>
          </w:p>
        </w:tc>
      </w:tr>
      <w:tr w:rsidR="001F5E54" w:rsidRPr="00FD127C" w14:paraId="6BD6A2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C87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466BF" w14:textId="77777777" w:rsidR="00AD4A1F" w:rsidRDefault="00AD4A1F"/>
        </w:tc>
      </w:tr>
      <w:tr w:rsidR="001F5E54" w:rsidRPr="00FD127C" w14:paraId="5B27B8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95F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57433" w14:textId="77777777" w:rsidR="00AD4A1F" w:rsidRDefault="00AD4A1F"/>
        </w:tc>
      </w:tr>
      <w:tr w:rsidR="001F5E54" w:rsidRPr="00FD127C" w14:paraId="79C417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CBB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E342B" w14:textId="77777777" w:rsidR="00AD4A1F" w:rsidRDefault="00AD4A1F"/>
        </w:tc>
      </w:tr>
      <w:tr w:rsidR="001F5E54" w:rsidRPr="00FD127C" w14:paraId="1F17C3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47D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7162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A36E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8259D" w14:textId="77777777" w:rsidR="00AD4A1F" w:rsidRDefault="00AD4A1F"/>
        </w:tc>
      </w:tr>
      <w:tr w:rsidR="001F5E54" w:rsidRPr="00FD127C" w14:paraId="6DF708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EE85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4F24E"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06EE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1C7D12" w14:textId="77777777" w:rsidR="00AD4A1F" w:rsidRDefault="00AD4A1F"/>
        </w:tc>
      </w:tr>
      <w:tr w:rsidR="001F5E54" w:rsidRPr="00FD127C" w14:paraId="21BC03A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BBA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C65EC1"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E02F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439C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8AFA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967966" w14:textId="77777777" w:rsidR="00AD4A1F" w:rsidRDefault="00AD4A1F"/>
        </w:tc>
      </w:tr>
      <w:tr w:rsidR="001F5E54" w:rsidRPr="00FD127C" w14:paraId="41FDCE0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E560C8" w14:textId="77777777" w:rsidR="001F5E54" w:rsidRPr="00FD127C" w:rsidRDefault="002E13E1" w:rsidP="00A84EEF">
            <w:pPr>
              <w:rPr>
                <w:rFonts w:cs="Arial"/>
                <w:bCs/>
                <w:color w:val="808080" w:themeColor="background1" w:themeShade="80"/>
                <w:sz w:val="16"/>
                <w:szCs w:val="14"/>
              </w:rPr>
            </w:pPr>
            <w:hyperlink r:id="rId3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BEB23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704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84E33B" w14:textId="77777777" w:rsidR="00315F1A" w:rsidRDefault="00315F1A" w:rsidP="00DD7D94"/>
    <w:p w14:paraId="40D5AF45" w14:textId="77777777" w:rsidR="00DF462B" w:rsidRDefault="00427220" w:rsidP="00DF462B">
      <w:pPr>
        <w:pStyle w:val="Heading4"/>
      </w:pPr>
      <w:r>
        <w:t>Functional</w:t>
      </w:r>
      <w:r w:rsidR="00DF462B">
        <w:t xml:space="preserve"> Safety Requirements</w:t>
      </w:r>
    </w:p>
    <w:p w14:paraId="60B1C3E7" w14:textId="77777777" w:rsidR="00E21515" w:rsidRDefault="00E21515" w:rsidP="00DF462B">
      <w:pPr>
        <w:rPr>
          <w:highlight w:val="yellow"/>
        </w:rPr>
      </w:pPr>
    </w:p>
    <w:p w14:paraId="1EB56CF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121A608" w14:textId="77777777" w:rsidR="00153E5C" w:rsidRDefault="00DC3817" w:rsidP="00DC3817">
      <w:pPr>
        <w:pStyle w:val="Heading5"/>
      </w:pPr>
      <w:r>
        <w:t xml:space="preserve">ASIL Decomposition of </w:t>
      </w:r>
      <w:r w:rsidR="00153E5C">
        <w:t>Functional Safety Requirements</w:t>
      </w:r>
    </w:p>
    <w:p w14:paraId="72EB4F21" w14:textId="77777777" w:rsidR="00E21515" w:rsidRDefault="00E21515" w:rsidP="00B740D4">
      <w:pPr>
        <w:pStyle w:val="NoSpacing"/>
      </w:pPr>
    </w:p>
    <w:p w14:paraId="4847971B" w14:textId="77777777" w:rsidR="004B4979" w:rsidRDefault="004B4979" w:rsidP="00B740D4">
      <w:pPr>
        <w:pStyle w:val="NoSpacing"/>
      </w:pPr>
    </w:p>
    <w:p w14:paraId="7D7CB2D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3E689C6" w14:textId="77777777" w:rsidR="00DD7D94" w:rsidRDefault="00DD7D94" w:rsidP="00DD7D94">
      <w:pPr>
        <w:pStyle w:val="Heading4"/>
      </w:pPr>
      <w:r>
        <w:t>Other Requirements</w:t>
      </w:r>
    </w:p>
    <w:p w14:paraId="2E40417B" w14:textId="77777777" w:rsidR="00DD7D94" w:rsidRDefault="00DD7D94" w:rsidP="00DD7D94">
      <w:pPr>
        <w:pStyle w:val="Heading5"/>
      </w:pPr>
      <w:r>
        <w:t>Design Requirements</w:t>
      </w:r>
    </w:p>
    <w:p w14:paraId="721CC946" w14:textId="77777777" w:rsidR="00E21515" w:rsidRDefault="00E21515" w:rsidP="00CA4A62"/>
    <w:p w14:paraId="5562681B" w14:textId="77777777" w:rsidR="005961D3" w:rsidRDefault="005961D3" w:rsidP="005961D3">
      <w:pPr>
        <w:rPr>
          <w:color w:val="A6A6A6" w:themeColor="background1" w:themeShade="A6"/>
        </w:rPr>
      </w:pPr>
      <w:r>
        <w:rPr>
          <w:color w:val="A6A6A6" w:themeColor="background1" w:themeShade="A6"/>
        </w:rPr>
        <w:t>No Design Requirements specified.</w:t>
      </w:r>
    </w:p>
    <w:p w14:paraId="3BC85138" w14:textId="39BE4FDB" w:rsidR="005961D3" w:rsidRDefault="005961D3" w:rsidP="005961D3">
      <w:pPr>
        <w:rPr>
          <w:color w:val="A6A6A6" w:themeColor="background1" w:themeShade="A6"/>
        </w:rPr>
      </w:pPr>
    </w:p>
    <w:p w14:paraId="303D96A9" w14:textId="5A4096AA" w:rsidR="005961D3" w:rsidRDefault="005961D3" w:rsidP="005961D3">
      <w:pPr>
        <w:rPr>
          <w:color w:val="A6A6A6" w:themeColor="background1" w:themeShade="A6"/>
        </w:rPr>
      </w:pPr>
      <w:r>
        <w:rPr>
          <w:color w:val="A6A6A6" w:themeColor="background1" w:themeShade="A6"/>
        </w:rPr>
        <w:lastRenderedPageBreak/>
        <w:t>.</w:t>
      </w:r>
    </w:p>
    <w:p w14:paraId="679BD85E" w14:textId="77777777" w:rsidR="009C1EEC" w:rsidRDefault="009C1EEC" w:rsidP="0061324D">
      <w:pPr>
        <w:pStyle w:val="Heading2"/>
        <w:numPr>
          <w:ilvl w:val="1"/>
          <w:numId w:val="4"/>
        </w:numPr>
      </w:pPr>
      <w:r>
        <w:rPr>
          <w:noProof/>
        </w:rPr>
        <w:drawing>
          <wp:inline distT="0" distB="0" distL="0" distR="0" wp14:anchorId="219AB871" wp14:editId="47A28970">
            <wp:extent cx="152400" cy="152400"/>
            <wp:effectExtent l="0" t="0" r="0" b="0"/>
            <wp:docPr id="109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661D74">
        <w:t xml:space="preserve">  </w:t>
      </w:r>
      <w:bookmarkStart w:id="204" w:name="_2ecdc672bd657aed89c071279e26bd59"/>
      <w:r w:rsidR="008E73AE">
        <w:t>Request EEEE</w:t>
      </w:r>
      <w:bookmarkEnd w:id="204"/>
    </w:p>
    <w:p w14:paraId="60C8800A" w14:textId="77777777" w:rsidR="0061785D" w:rsidRDefault="0061785D" w:rsidP="00783BCF">
      <w:pPr>
        <w:pStyle w:val="Heading3"/>
      </w:pPr>
      <w:r>
        <w:t xml:space="preserve">Function </w:t>
      </w:r>
      <w:r w:rsidR="00283752">
        <w:t>Overview</w:t>
      </w:r>
    </w:p>
    <w:p w14:paraId="06E4DD12" w14:textId="77777777" w:rsidR="00427220" w:rsidRDefault="00283752" w:rsidP="00427220">
      <w:pPr>
        <w:pStyle w:val="Heading4"/>
      </w:pPr>
      <w:r>
        <w:t>Description</w:t>
      </w:r>
    </w:p>
    <w:p w14:paraId="1501C26D" w14:textId="77777777" w:rsidR="00794B45" w:rsidRDefault="00794B45" w:rsidP="009C1EEC">
      <w:pPr>
        <w:contextualSpacing/>
      </w:pPr>
    </w:p>
    <w:p w14:paraId="7F8C7CA0" w14:textId="77777777" w:rsidR="00AC0C92" w:rsidRDefault="00AC0C92" w:rsidP="009C1EEC">
      <w:pPr>
        <w:contextualSpacing/>
      </w:pPr>
      <w:r>
        <w:t>Function is allocated to:</w:t>
      </w:r>
    </w:p>
    <w:p w14:paraId="4B960CB2" w14:textId="77777777" w:rsidR="00AC0C92" w:rsidRDefault="00604AF5" w:rsidP="0061324D">
      <w:pPr>
        <w:pStyle w:val="ListParagraph"/>
        <w:numPr>
          <w:ilvl w:val="0"/>
          <w:numId w:val="13"/>
        </w:numPr>
        <w:contextualSpacing/>
      </w:pPr>
      <w:r>
        <w:rPr>
          <w:noProof/>
        </w:rPr>
        <w:drawing>
          <wp:inline distT="0" distB="0" distL="0" distR="0" wp14:anchorId="417F64FB" wp14:editId="4F51BC1C">
            <wp:extent cx="152400" cy="152400"/>
            <wp:effectExtent l="0" t="0" r="0" b="0"/>
            <wp:docPr id="1098"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5671EB32" w14:textId="77777777" w:rsidR="00AC0C92" w:rsidRDefault="00604AF5" w:rsidP="0061324D">
      <w:pPr>
        <w:pStyle w:val="ListParagraph"/>
        <w:numPr>
          <w:ilvl w:val="0"/>
          <w:numId w:val="13"/>
        </w:numPr>
        <w:contextualSpacing/>
      </w:pPr>
      <w:r>
        <w:rPr>
          <w:noProof/>
        </w:rPr>
        <w:drawing>
          <wp:inline distT="0" distB="0" distL="0" distR="0" wp14:anchorId="0DAA7097" wp14:editId="5EAE1257">
            <wp:extent cx="152400" cy="152400"/>
            <wp:effectExtent l="0" t="0" r="0" b="0"/>
            <wp:docPr id="1100" name="Picture -1045795997.png" descr="-1045795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045795997.pn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Easy Entry Easy Exit System</w:t>
      </w:r>
      <w:r>
        <w:t xml:space="preserve"> &lt;&lt;Logical&gt;&gt;</w:t>
      </w:r>
    </w:p>
    <w:p w14:paraId="6B58B188" w14:textId="77777777" w:rsidR="00794B45" w:rsidRDefault="00794B45" w:rsidP="009C1EEC">
      <w:pPr>
        <w:contextualSpacing/>
      </w:pPr>
    </w:p>
    <w:p w14:paraId="449F9C7A" w14:textId="77777777" w:rsidR="009C1EEC" w:rsidRDefault="009C1EEC" w:rsidP="009C1EEC">
      <w:pPr>
        <w:contextualSpacing/>
      </w:pPr>
      <w:r w:rsidRPr="00A554C4">
        <w:t>The purpose of this function is to determine when the user is entering and exiting the vehicle. From that determination this function will then adjust the seat and steering positions.</w:t>
      </w:r>
    </w:p>
    <w:p w14:paraId="3A42C7B7" w14:textId="77777777" w:rsidR="00282E2C" w:rsidRDefault="00282E2C" w:rsidP="00FD32A2">
      <w:pPr>
        <w:pStyle w:val="Heading4"/>
      </w:pPr>
      <w:r>
        <w:t>Variants</w:t>
      </w:r>
    </w:p>
    <w:p w14:paraId="2EF497B1" w14:textId="77777777" w:rsidR="00E21515" w:rsidRDefault="00E21515" w:rsidP="00282E2C"/>
    <w:p w14:paraId="786C1D7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6B358F6" w14:textId="77777777" w:rsidR="00427220" w:rsidRDefault="00427220" w:rsidP="00FD32A2">
      <w:pPr>
        <w:pStyle w:val="Heading4"/>
      </w:pPr>
      <w:r>
        <w:t>Input Requirements</w:t>
      </w:r>
    </w:p>
    <w:p w14:paraId="0968C397" w14:textId="77777777" w:rsidR="00E21515" w:rsidRDefault="00E21515" w:rsidP="00427220"/>
    <w:p w14:paraId="132432C1"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EBBC0BF" w14:textId="77777777" w:rsidR="00427220" w:rsidRDefault="00427220" w:rsidP="00427220">
      <w:pPr>
        <w:pStyle w:val="Heading4"/>
      </w:pPr>
      <w:r>
        <w:t>Assumptions</w:t>
      </w:r>
    </w:p>
    <w:p w14:paraId="33DE46CA" w14:textId="77777777" w:rsidR="00A92B2F" w:rsidRDefault="00A92B2F" w:rsidP="00A92B2F"/>
    <w:p w14:paraId="714E805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B9E2B9F" w14:textId="77777777" w:rsidR="00C0442C" w:rsidRDefault="00C0442C" w:rsidP="00A92B2F"/>
    <w:p w14:paraId="2DFC5E96" w14:textId="77777777" w:rsidR="00427220" w:rsidRDefault="00427220" w:rsidP="00427220">
      <w:pPr>
        <w:pStyle w:val="Heading4"/>
      </w:pPr>
      <w:r>
        <w:t>References</w:t>
      </w:r>
    </w:p>
    <w:p w14:paraId="45C562A7" w14:textId="77777777" w:rsidR="00427220" w:rsidRPr="00454CBE" w:rsidRDefault="00427220" w:rsidP="00427220">
      <w:pPr>
        <w:pStyle w:val="Heading5"/>
      </w:pPr>
      <w:r w:rsidRPr="00454CBE">
        <w:t xml:space="preserve">Ford </w:t>
      </w:r>
      <w:r>
        <w:t>D</w:t>
      </w:r>
      <w:r w:rsidRPr="00454CBE">
        <w:t>ocuments</w:t>
      </w:r>
    </w:p>
    <w:p w14:paraId="4066896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8B2A52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409FDAE" w14:textId="77777777" w:rsidTr="00202583">
        <w:trPr>
          <w:cantSplit/>
          <w:tblHeader/>
        </w:trPr>
        <w:tc>
          <w:tcPr>
            <w:tcW w:w="1418" w:type="dxa"/>
            <w:shd w:val="clear" w:color="auto" w:fill="E0E0E0"/>
          </w:tcPr>
          <w:p w14:paraId="3877073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95B887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7900B4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C0CD9B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C5A0447" w14:textId="77777777" w:rsidTr="00202583">
        <w:trPr>
          <w:cantSplit/>
          <w:tblHeader/>
        </w:trPr>
        <w:tc>
          <w:tcPr>
            <w:tcW w:w="1418" w:type="dxa"/>
            <w:shd w:val="clear" w:color="auto" w:fill="FFFFFF" w:themeFill="background1"/>
          </w:tcPr>
          <w:p w14:paraId="2E55C3C5" w14:textId="77777777" w:rsidR="005B7CFB" w:rsidRPr="005E40CF" w:rsidRDefault="005B7CFB" w:rsidP="00202583">
            <w:pPr>
              <w:rPr>
                <w:rFonts w:ascii="Helvetica" w:hAnsi="Helvetica" w:cs="Helvetica"/>
              </w:rPr>
            </w:pPr>
          </w:p>
        </w:tc>
        <w:tc>
          <w:tcPr>
            <w:tcW w:w="6237" w:type="dxa"/>
            <w:shd w:val="clear" w:color="auto" w:fill="FFFFFF" w:themeFill="background1"/>
          </w:tcPr>
          <w:p w14:paraId="2B4421F4" w14:textId="77777777" w:rsidR="005B7CFB" w:rsidRPr="005E40CF" w:rsidRDefault="005B7CFB" w:rsidP="00202583">
            <w:pPr>
              <w:rPr>
                <w:rFonts w:ascii="Helvetica" w:hAnsi="Helvetica" w:cs="Helvetica"/>
              </w:rPr>
            </w:pPr>
          </w:p>
        </w:tc>
        <w:tc>
          <w:tcPr>
            <w:tcW w:w="1418" w:type="dxa"/>
            <w:shd w:val="clear" w:color="auto" w:fill="FFFFFF" w:themeFill="background1"/>
          </w:tcPr>
          <w:p w14:paraId="6FD748C2" w14:textId="77777777" w:rsidR="005B7CFB" w:rsidRPr="005E40CF" w:rsidRDefault="005B7CFB" w:rsidP="00202583">
            <w:pPr>
              <w:rPr>
                <w:rFonts w:ascii="Helvetica" w:hAnsi="Helvetica" w:cs="Helvetica"/>
              </w:rPr>
            </w:pPr>
          </w:p>
        </w:tc>
        <w:tc>
          <w:tcPr>
            <w:tcW w:w="1418" w:type="dxa"/>
            <w:shd w:val="clear" w:color="auto" w:fill="FFFFFF" w:themeFill="background1"/>
          </w:tcPr>
          <w:p w14:paraId="310F2061" w14:textId="77777777" w:rsidR="005B7CFB" w:rsidRPr="005E40CF" w:rsidRDefault="005B7CFB" w:rsidP="00202583">
            <w:pPr>
              <w:rPr>
                <w:rFonts w:ascii="Helvetica" w:hAnsi="Helvetica" w:cs="Helvetica"/>
              </w:rPr>
            </w:pPr>
          </w:p>
        </w:tc>
      </w:tr>
    </w:tbl>
    <w:p w14:paraId="1462E5DF"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11959D4" w14:textId="77777777" w:rsidR="00427220" w:rsidRPr="00FB7B3D" w:rsidRDefault="00427220" w:rsidP="00427220">
      <w:pPr>
        <w:pStyle w:val="Heading5"/>
      </w:pPr>
      <w:r w:rsidRPr="00454CBE">
        <w:t>External</w:t>
      </w:r>
      <w:r>
        <w:t xml:space="preserve"> Documents and P</w:t>
      </w:r>
      <w:r w:rsidRPr="00FB7B3D">
        <w:t>ublications</w:t>
      </w:r>
    </w:p>
    <w:p w14:paraId="3497EE3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39B53E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34068D1" w14:textId="77777777" w:rsidTr="00202583">
        <w:trPr>
          <w:cantSplit/>
          <w:tblHeader/>
        </w:trPr>
        <w:tc>
          <w:tcPr>
            <w:tcW w:w="1418" w:type="dxa"/>
            <w:shd w:val="clear" w:color="auto" w:fill="E0E0E0"/>
          </w:tcPr>
          <w:p w14:paraId="38EFAD0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DCD97A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1901A24" w14:textId="77777777" w:rsidTr="00202583">
        <w:trPr>
          <w:cantSplit/>
          <w:tblHeader/>
        </w:trPr>
        <w:tc>
          <w:tcPr>
            <w:tcW w:w="1418" w:type="dxa"/>
            <w:shd w:val="clear" w:color="auto" w:fill="FFFFFF" w:themeFill="background1"/>
          </w:tcPr>
          <w:p w14:paraId="4901F0C4" w14:textId="77777777" w:rsidR="005B7CFB" w:rsidRPr="005E40CF" w:rsidRDefault="005B7CFB" w:rsidP="00202583">
            <w:pPr>
              <w:rPr>
                <w:rFonts w:ascii="Helvetica" w:hAnsi="Helvetica" w:cs="Helvetica"/>
              </w:rPr>
            </w:pPr>
          </w:p>
        </w:tc>
        <w:tc>
          <w:tcPr>
            <w:tcW w:w="9072" w:type="dxa"/>
            <w:shd w:val="clear" w:color="auto" w:fill="FFFFFF" w:themeFill="background1"/>
          </w:tcPr>
          <w:p w14:paraId="6A7E7D0C" w14:textId="77777777" w:rsidR="005B7CFB" w:rsidRPr="005E40CF" w:rsidRDefault="005B7CFB" w:rsidP="00202583">
            <w:pPr>
              <w:rPr>
                <w:rFonts w:ascii="Helvetica" w:hAnsi="Helvetica" w:cs="Helvetica"/>
              </w:rPr>
            </w:pPr>
          </w:p>
        </w:tc>
      </w:tr>
    </w:tbl>
    <w:p w14:paraId="6047965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55E86F4" w14:textId="77777777" w:rsidR="00427220" w:rsidRDefault="00427220" w:rsidP="00427220">
      <w:pPr>
        <w:pStyle w:val="Heading4"/>
      </w:pPr>
      <w:r>
        <w:t>Glossary</w:t>
      </w:r>
    </w:p>
    <w:p w14:paraId="066C1D3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CA91034" w14:textId="77777777" w:rsidR="00F15706" w:rsidRDefault="00E60B64" w:rsidP="00783BCF">
      <w:pPr>
        <w:pStyle w:val="Heading3"/>
      </w:pPr>
      <w:r>
        <w:t>Function Scope</w:t>
      </w:r>
    </w:p>
    <w:p w14:paraId="7CDFA38E" w14:textId="77777777" w:rsidR="00055646" w:rsidRPr="00A43B48" w:rsidRDefault="00055646" w:rsidP="00306D37">
      <w:pPr>
        <w:contextualSpacing/>
      </w:pPr>
    </w:p>
    <w:p w14:paraId="2A928AC7" w14:textId="77777777" w:rsidR="00306D37" w:rsidRDefault="00306D37" w:rsidP="00306D37">
      <w:pPr>
        <w:contextualSpacing/>
      </w:pPr>
      <w:r>
        <w:t xml:space="preserve">The </w:t>
      </w:r>
      <w:r>
        <w:rPr>
          <w:noProof/>
        </w:rPr>
        <w:drawing>
          <wp:inline distT="0" distB="0" distL="0" distR="0" wp14:anchorId="57028A5E" wp14:editId="17830E2B">
            <wp:extent cx="152400" cy="152400"/>
            <wp:effectExtent l="0" t="0" r="0" b="0"/>
            <wp:docPr id="110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EEEE</w:t>
      </w:r>
      <w:r w:rsidR="0004480F">
        <w:rPr>
          <w:b/>
        </w:rPr>
        <w:t>”</w:t>
      </w:r>
      <w:r>
        <w:t xml:space="preserve"> f</w:t>
      </w:r>
      <w:r w:rsidR="00294100">
        <w:t>unction is called by</w:t>
      </w:r>
      <w:r>
        <w:t xml:space="preserve"> the following </w:t>
      </w:r>
      <w:r w:rsidR="00294100">
        <w:t>functions</w:t>
      </w:r>
      <w:r>
        <w:t>:</w:t>
      </w:r>
    </w:p>
    <w:p w14:paraId="52E2C870" w14:textId="77777777" w:rsidR="00306D37" w:rsidRPr="00953D23" w:rsidRDefault="00306D37" w:rsidP="0061324D">
      <w:pPr>
        <w:pStyle w:val="ListParagraph"/>
        <w:numPr>
          <w:ilvl w:val="0"/>
          <w:numId w:val="12"/>
        </w:numPr>
        <w:contextualSpacing/>
      </w:pPr>
      <w:r>
        <w:rPr>
          <w:noProof/>
        </w:rPr>
        <w:drawing>
          <wp:inline distT="0" distB="0" distL="0" distR="0" wp14:anchorId="19C34F2E" wp14:editId="74C15D17">
            <wp:extent cx="152400" cy="152400"/>
            <wp:effectExtent l="0" t="0" r="0" b="0"/>
            <wp:docPr id="1104"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cda29ea0d047f867ebb99c8d67db5ea" w:history="1">
        <w:r w:rsidR="00B66881">
          <w:rPr>
            <w:rStyle w:val="Hyperlink"/>
          </w:rPr>
          <w:t>Easy Entry Easy Exit Functional Architecture</w:t>
        </w:r>
      </w:hyperlink>
      <w:r w:rsidR="0004480F">
        <w:t>”</w:t>
      </w:r>
    </w:p>
    <w:p w14:paraId="613049DA" w14:textId="77777777" w:rsidR="00306D37" w:rsidRPr="00953D23" w:rsidRDefault="00306D37" w:rsidP="0061324D">
      <w:pPr>
        <w:pStyle w:val="ListParagraph"/>
        <w:numPr>
          <w:ilvl w:val="0"/>
          <w:numId w:val="12"/>
        </w:numPr>
        <w:contextualSpacing/>
      </w:pPr>
      <w:r>
        <w:rPr>
          <w:noProof/>
        </w:rPr>
        <w:drawing>
          <wp:inline distT="0" distB="0" distL="0" distR="0" wp14:anchorId="391D4334" wp14:editId="32A7E182">
            <wp:extent cx="152400" cy="152400"/>
            <wp:effectExtent l="0" t="0" r="0" b="0"/>
            <wp:docPr id="1106" name="Picture -1625693735.png" descr="-162569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625693735.pn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61c0b5f75589dcec03010784633089e" w:history="1">
        <w:r w:rsidR="00B66881">
          <w:rPr>
            <w:rStyle w:val="Hyperlink"/>
          </w:rPr>
          <w:t>Recall EEEE Position</w:t>
        </w:r>
      </w:hyperlink>
      <w:r w:rsidR="0004480F">
        <w:t>”</w:t>
      </w:r>
    </w:p>
    <w:p w14:paraId="148E0FE2" w14:textId="77777777" w:rsidR="00393C96" w:rsidRPr="00393C96" w:rsidRDefault="00393C96" w:rsidP="00306D37">
      <w:pPr>
        <w:contextualSpacing/>
      </w:pPr>
    </w:p>
    <w:p w14:paraId="290402DB" w14:textId="77777777" w:rsidR="006C2DE5" w:rsidRPr="006C2DE5" w:rsidRDefault="006C2DE5" w:rsidP="00306D37">
      <w:pPr>
        <w:rPr>
          <w:b/>
        </w:rPr>
      </w:pPr>
      <w:r w:rsidRPr="006C2DE5">
        <w:rPr>
          <w:b/>
        </w:rPr>
        <w:t>Description of “Easy Entry Easy Exit Functional Architecture” diagram</w:t>
      </w:r>
      <w:r>
        <w:rPr>
          <w:b/>
        </w:rPr>
        <w:t>:</w:t>
      </w:r>
    </w:p>
    <w:p w14:paraId="19EE566A" w14:textId="77777777" w:rsidR="00306D37" w:rsidRDefault="00306D37" w:rsidP="00306D37">
      <w:r>
        <w:lastRenderedPageBreak/>
        <w:t>This diagram contains all the functions required to adjust seats and steering to provide additional space for the user to enter and exit. This includes inputs and outputs to the user, other features, and external systems.</w:t>
      </w:r>
    </w:p>
    <w:p w14:paraId="6775E597" w14:textId="77777777" w:rsidR="001A755C" w:rsidRDefault="001A755C" w:rsidP="00306D37"/>
    <w:p w14:paraId="30F5BDD4" w14:textId="77777777" w:rsidR="00294100" w:rsidRDefault="00294100" w:rsidP="00294100">
      <w:pPr>
        <w:jc w:val="center"/>
      </w:pPr>
      <w:r>
        <w:rPr>
          <w:noProof/>
        </w:rPr>
        <w:drawing>
          <wp:inline distT="0" distB="0" distL="0" distR="0" wp14:anchorId="6D82F3DE" wp14:editId="53D27BF7">
            <wp:extent cx="6466205" cy="815654"/>
            <wp:effectExtent l="0" t="0" r="0" b="0"/>
            <wp:docPr id="1108"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191348247.png"/>
                    <pic:cNvPicPr/>
                  </pic:nvPicPr>
                  <pic:blipFill>
                    <a:blip r:embed="rId40" cstate="print"/>
                    <a:stretch>
                      <a:fillRect/>
                    </a:stretch>
                  </pic:blipFill>
                  <pic:spPr>
                    <a:xfrm>
                      <a:off x="0" y="0"/>
                      <a:ext cx="6466205" cy="815654"/>
                    </a:xfrm>
                    <a:prstGeom prst="rect">
                      <a:avLst/>
                    </a:prstGeom>
                  </pic:spPr>
                </pic:pic>
              </a:graphicData>
            </a:graphic>
          </wp:inline>
        </w:drawing>
      </w:r>
    </w:p>
    <w:p w14:paraId="5E803E0A" w14:textId="77777777" w:rsidR="00306D37" w:rsidRPr="00294100" w:rsidRDefault="00306D37" w:rsidP="00294100">
      <w:pPr>
        <w:pStyle w:val="Caption"/>
      </w:pPr>
      <w:r w:rsidRPr="00294100">
        <w:t xml:space="preserve">Figure </w:t>
      </w:r>
      <w:r w:rsidR="002E13E1">
        <w:fldChar w:fldCharType="begin"/>
      </w:r>
      <w:r w:rsidR="002E13E1">
        <w:instrText xml:space="preserve"> SEQ Figure \* ARABIC </w:instrText>
      </w:r>
      <w:r w:rsidR="002E13E1">
        <w:fldChar w:fldCharType="separate"/>
      </w:r>
      <w:r w:rsidR="00171070">
        <w:rPr>
          <w:noProof/>
        </w:rPr>
        <w:t>2</w:t>
      </w:r>
      <w:r w:rsidR="002E13E1">
        <w:rPr>
          <w:noProof/>
        </w:rPr>
        <w:fldChar w:fldCharType="end"/>
      </w:r>
      <w:r w:rsidRPr="00294100">
        <w:t xml:space="preserve">: Activity Diagram of </w:t>
      </w:r>
      <w:r>
        <w:rPr>
          <w:noProof/>
        </w:rPr>
        <w:drawing>
          <wp:inline distT="0" distB="0" distL="0" distR="0" wp14:anchorId="4CEA975C" wp14:editId="5EBD7C16">
            <wp:extent cx="152400" cy="152400"/>
            <wp:effectExtent l="0" t="0" r="0" b="0"/>
            <wp:docPr id="1110" name="Picture -1042357281.png" descr="-104235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042357281.png"/>
                    <pic:cNvPicPr/>
                  </pic:nvPicPr>
                  <pic:blipFill>
                    <a:blip r:embed="rId2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Easy Entry Easy Exit Functional Architecture</w:t>
      </w:r>
      <w:r w:rsidR="0004480F">
        <w:t>”</w:t>
      </w:r>
      <w:r w:rsidRPr="00294100">
        <w:t xml:space="preserve"> calling </w:t>
      </w:r>
      <w:r>
        <w:rPr>
          <w:noProof/>
        </w:rPr>
        <w:drawing>
          <wp:inline distT="0" distB="0" distL="0" distR="0" wp14:anchorId="264E45C4" wp14:editId="23D727A7">
            <wp:extent cx="152400" cy="152400"/>
            <wp:effectExtent l="0" t="0" r="0" b="0"/>
            <wp:docPr id="1112"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EEEE</w:t>
      </w:r>
      <w:r w:rsidR="0004480F">
        <w:t>”</w:t>
      </w:r>
    </w:p>
    <w:p w14:paraId="78D8DF2B" w14:textId="77777777" w:rsidR="00306D37" w:rsidRDefault="00306D37" w:rsidP="00306D37">
      <w:pPr>
        <w:contextualSpacing/>
      </w:pPr>
    </w:p>
    <w:p w14:paraId="32F67726" w14:textId="77777777" w:rsidR="00F15706" w:rsidRDefault="00E60B64" w:rsidP="00783BCF">
      <w:pPr>
        <w:pStyle w:val="Heading3"/>
      </w:pPr>
      <w:r>
        <w:t>Function Interfaces</w:t>
      </w:r>
    </w:p>
    <w:p w14:paraId="3445B07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47D48E2" w14:textId="77777777" w:rsidTr="00331174">
        <w:trPr>
          <w:trHeight w:val="260"/>
        </w:trPr>
        <w:tc>
          <w:tcPr>
            <w:tcW w:w="2695" w:type="dxa"/>
            <w:shd w:val="clear" w:color="auto" w:fill="D9D9D9" w:themeFill="background1" w:themeFillShade="D9"/>
            <w:noWrap/>
            <w:hideMark/>
          </w:tcPr>
          <w:p w14:paraId="708F9FE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0F5E5C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ED698ED" w14:textId="77777777" w:rsidTr="00331174">
        <w:trPr>
          <w:trHeight w:val="410"/>
        </w:trPr>
        <w:tc>
          <w:tcPr>
            <w:tcW w:w="2695" w:type="dxa"/>
            <w:noWrap/>
          </w:tcPr>
          <w:p w14:paraId="5561B90D" w14:textId="77777777" w:rsidR="00C15577" w:rsidRDefault="00C15577" w:rsidP="00275823">
            <w:pPr>
              <w:contextualSpacing/>
              <w:rPr>
                <w:rFonts w:cs="Arial"/>
              </w:rPr>
            </w:pPr>
            <w:r w:rsidRPr="00275823">
              <w:rPr>
                <w:rFonts w:cs="Arial"/>
              </w:rPr>
              <w:t>Park Status</w:t>
            </w:r>
          </w:p>
          <w:p w14:paraId="21051558" w14:textId="77777777" w:rsidR="0029472F" w:rsidRDefault="00AA2FB2" w:rsidP="00275823">
            <w:pPr>
              <w:contextualSpacing/>
              <w:rPr>
                <w:rFonts w:cs="Arial"/>
              </w:rPr>
            </w:pPr>
            <w:r>
              <w:rPr>
                <w:rFonts w:cs="Arial"/>
              </w:rPr>
              <w:t>Type:</w:t>
            </w:r>
          </w:p>
          <w:p w14:paraId="5B10A0D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018F508" wp14:editId="287CF2B3">
                  <wp:extent cx="152400" cy="152400"/>
                  <wp:effectExtent l="0" t="0" r="0" b="0"/>
                  <wp:docPr id="111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391b9ceb3117f003fd923188e64d2df" w:history="1">
              <w:r w:rsidR="00704F04">
                <w:rPr>
                  <w:rStyle w:val="Hyperlink"/>
                  <w:rFonts w:cs="Arial"/>
                </w:rPr>
                <w:t>Park Status Park/NOT Park</w:t>
              </w:r>
            </w:hyperlink>
          </w:p>
        </w:tc>
        <w:tc>
          <w:tcPr>
            <w:tcW w:w="7506" w:type="dxa"/>
          </w:tcPr>
          <w:p w14:paraId="27F74A13" w14:textId="77777777" w:rsidR="0029472F" w:rsidRDefault="0029472F" w:rsidP="0029472F">
            <w:pPr>
              <w:rPr>
                <w:rFonts w:cs="Arial"/>
              </w:rPr>
            </w:pPr>
            <w:r>
              <w:rPr>
                <w:rFonts w:cs="Arial"/>
              </w:rPr>
              <w:t>Signal Description:</w:t>
            </w:r>
          </w:p>
          <w:p w14:paraId="54E178F1" w14:textId="77777777" w:rsidR="0029472F" w:rsidRDefault="0029472F" w:rsidP="0029472F">
            <w:pPr>
              <w:rPr>
                <w:rFonts w:cs="Arial"/>
              </w:rPr>
            </w:pPr>
            <w:r w:rsidRPr="00275823">
              <w:rPr>
                <w:rFonts w:cs="Arial"/>
              </w:rPr>
              <w:t>These values indicate whether the State Management System has determined that the vehicle is in a safe state to trigger a Classic Memory recall. When the vehicle is in Park then a Classic Memory recall may trigger.</w:t>
            </w:r>
          </w:p>
          <w:p w14:paraId="68E99EAC" w14:textId="77777777" w:rsidR="0029472F" w:rsidRDefault="0029472F" w:rsidP="0029472F">
            <w:pPr>
              <w:rPr>
                <w:rFonts w:cs="Arial"/>
              </w:rPr>
            </w:pPr>
          </w:p>
          <w:p w14:paraId="6579269E" w14:textId="77777777" w:rsidR="0029472F" w:rsidRDefault="0029472F" w:rsidP="00F22E3C">
            <w:pPr>
              <w:rPr>
                <w:rFonts w:cs="Arial"/>
              </w:rPr>
            </w:pPr>
            <w:r>
              <w:rPr>
                <w:rFonts w:cs="Arial"/>
              </w:rPr>
              <w:t>Usage in Function:</w:t>
            </w:r>
          </w:p>
          <w:p w14:paraId="73CB5815" w14:textId="77777777" w:rsidR="00C15577" w:rsidRDefault="00C15577" w:rsidP="00F22E3C">
            <w:pPr>
              <w:rPr>
                <w:rFonts w:cs="Arial"/>
              </w:rPr>
            </w:pPr>
            <w:r>
              <w:rPr>
                <w:rFonts w:cs="Arial"/>
              </w:rPr>
              <w:t xml:space="preserve">Signal Description: </w:t>
            </w:r>
          </w:p>
          <w:p w14:paraId="5AFF11EB" w14:textId="77777777" w:rsidR="00C15577" w:rsidRDefault="00C15577" w:rsidP="00F22E3C">
            <w:pPr>
              <w:rPr>
                <w:rFonts w:cs="Arial"/>
              </w:rPr>
            </w:pPr>
            <w:r>
              <w:rPr>
                <w:rFonts w:cs="Arial"/>
              </w:rPr>
              <w:t>Indicates if the vehicle is in PARK</w:t>
            </w:r>
          </w:p>
          <w:p w14:paraId="065F3A9E" w14:textId="77777777" w:rsidR="007973B2" w:rsidRDefault="007973B2" w:rsidP="00F22E3C">
            <w:pPr>
              <w:rPr>
                <w:rFonts w:cs="Arial"/>
              </w:rPr>
            </w:pPr>
          </w:p>
          <w:p w14:paraId="0E587580" w14:textId="77777777" w:rsidR="0046598F" w:rsidRPr="0046598F" w:rsidRDefault="0046598F" w:rsidP="00275823">
            <w:pPr>
              <w:rPr>
                <w:rFonts w:cs="Arial"/>
                <w:color w:val="000000"/>
              </w:rPr>
            </w:pPr>
            <w:r>
              <w:rPr>
                <w:rFonts w:cs="Arial"/>
                <w:color w:val="000000"/>
              </w:rPr>
              <w:t>Received from:</w:t>
            </w:r>
          </w:p>
          <w:p w14:paraId="72A06885" w14:textId="77777777" w:rsidR="00275823" w:rsidRPr="00C8319B" w:rsidRDefault="00275823" w:rsidP="0061324D">
            <w:pPr>
              <w:pStyle w:val="ListParagraph"/>
              <w:numPr>
                <w:ilvl w:val="0"/>
                <w:numId w:val="12"/>
              </w:numPr>
              <w:rPr>
                <w:rFonts w:cs="Arial"/>
              </w:rPr>
            </w:pPr>
            <w:r>
              <w:rPr>
                <w:noProof/>
              </w:rPr>
              <w:drawing>
                <wp:inline distT="0" distB="0" distL="0" distR="0" wp14:anchorId="5C7778BE" wp14:editId="6E60084F">
                  <wp:extent cx="152400" cy="152400"/>
                  <wp:effectExtent l="0" t="0" r="0" b="0"/>
                  <wp:docPr id="111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cce9b1f7bdb8467fdf4aeaa9efcc534" w:history="1">
              <w:r w:rsidR="00FE73F2">
                <w:rPr>
                  <w:rStyle w:val="Hyperlink"/>
                  <w:rFonts w:cs="Arial"/>
                </w:rPr>
                <w:t>Provide Park Status</w:t>
              </w:r>
            </w:hyperlink>
          </w:p>
        </w:tc>
      </w:tr>
      <w:tr w:rsidR="00A07A81" w:rsidRPr="003F473D" w14:paraId="0DA1C937" w14:textId="77777777" w:rsidTr="00331174">
        <w:trPr>
          <w:trHeight w:val="410"/>
        </w:trPr>
        <w:tc>
          <w:tcPr>
            <w:tcW w:w="2695" w:type="dxa"/>
            <w:noWrap/>
          </w:tcPr>
          <w:p w14:paraId="59B57112" w14:textId="77777777" w:rsidR="00C15577" w:rsidRDefault="00C15577" w:rsidP="00275823">
            <w:pPr>
              <w:contextualSpacing/>
              <w:rPr>
                <w:rFonts w:cs="Arial"/>
              </w:rPr>
            </w:pPr>
            <w:r w:rsidRPr="00275823">
              <w:rPr>
                <w:rFonts w:cs="Arial"/>
              </w:rPr>
              <w:t>Seatblet Status</w:t>
            </w:r>
          </w:p>
          <w:p w14:paraId="20BFA97D" w14:textId="77777777" w:rsidR="0029472F" w:rsidRDefault="00AA2FB2" w:rsidP="00275823">
            <w:pPr>
              <w:contextualSpacing/>
              <w:rPr>
                <w:rFonts w:cs="Arial"/>
              </w:rPr>
            </w:pPr>
            <w:r>
              <w:rPr>
                <w:rFonts w:cs="Arial"/>
              </w:rPr>
              <w:t>Type:</w:t>
            </w:r>
          </w:p>
          <w:p w14:paraId="73D5F41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52B9F21" wp14:editId="2584AC80">
                  <wp:extent cx="152400" cy="152400"/>
                  <wp:effectExtent l="0" t="0" r="0" b="0"/>
                  <wp:docPr id="111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dda2d38dc55f935106cd747d3949165" w:history="1">
              <w:r w:rsidR="00704F04">
                <w:rPr>
                  <w:rStyle w:val="Hyperlink"/>
                  <w:rFonts w:cs="Arial"/>
                </w:rPr>
                <w:t>Seatbelt Status - Engaged/Disengaged</w:t>
              </w:r>
            </w:hyperlink>
          </w:p>
        </w:tc>
        <w:tc>
          <w:tcPr>
            <w:tcW w:w="7506" w:type="dxa"/>
          </w:tcPr>
          <w:p w14:paraId="72028586" w14:textId="77777777" w:rsidR="0029472F" w:rsidRDefault="0029472F" w:rsidP="0029472F">
            <w:pPr>
              <w:rPr>
                <w:rFonts w:cs="Arial"/>
              </w:rPr>
            </w:pPr>
            <w:r>
              <w:rPr>
                <w:rFonts w:cs="Arial"/>
              </w:rPr>
              <w:t>Signal Description:</w:t>
            </w:r>
          </w:p>
          <w:p w14:paraId="65C95E16" w14:textId="77777777" w:rsidR="0029472F" w:rsidRDefault="0029472F" w:rsidP="0029472F">
            <w:pPr>
              <w:rPr>
                <w:rFonts w:cs="Arial"/>
              </w:rPr>
            </w:pPr>
            <w:r w:rsidRPr="00275823">
              <w:rPr>
                <w:rFonts w:cs="Arial"/>
              </w:rPr>
              <w:t>These values indicate whether the Seatbelt System has determined that the driver seatbelt is engaged or disengaged.</w:t>
            </w:r>
          </w:p>
          <w:p w14:paraId="792B6E4C" w14:textId="77777777" w:rsidR="0029472F" w:rsidRDefault="0029472F" w:rsidP="0029472F">
            <w:pPr>
              <w:rPr>
                <w:rFonts w:cs="Arial"/>
              </w:rPr>
            </w:pPr>
          </w:p>
          <w:p w14:paraId="12334090" w14:textId="77777777" w:rsidR="0029472F" w:rsidRDefault="0029472F" w:rsidP="00F22E3C">
            <w:pPr>
              <w:rPr>
                <w:rFonts w:cs="Arial"/>
              </w:rPr>
            </w:pPr>
            <w:r>
              <w:rPr>
                <w:rFonts w:cs="Arial"/>
              </w:rPr>
              <w:t>Usage in Function:</w:t>
            </w:r>
          </w:p>
          <w:p w14:paraId="53409DF7" w14:textId="77777777" w:rsidR="00C15577" w:rsidRDefault="00C15577" w:rsidP="00F22E3C">
            <w:pPr>
              <w:rPr>
                <w:rFonts w:cs="Arial"/>
              </w:rPr>
            </w:pPr>
            <w:r>
              <w:rPr>
                <w:rFonts w:cs="Arial"/>
              </w:rPr>
              <w:t xml:space="preserve">Signal Description: </w:t>
            </w:r>
          </w:p>
          <w:p w14:paraId="70F8FBC6" w14:textId="77777777" w:rsidR="00C15577" w:rsidRDefault="00C15577" w:rsidP="00F22E3C">
            <w:pPr>
              <w:rPr>
                <w:rFonts w:cs="Arial"/>
              </w:rPr>
            </w:pPr>
            <w:r>
              <w:rPr>
                <w:rFonts w:cs="Arial"/>
              </w:rPr>
              <w:t>Indicates if the seatbelt is Engaged</w:t>
            </w:r>
          </w:p>
          <w:p w14:paraId="1ADFBC1D" w14:textId="77777777" w:rsidR="007973B2" w:rsidRDefault="007973B2" w:rsidP="00F22E3C">
            <w:pPr>
              <w:rPr>
                <w:rFonts w:cs="Arial"/>
              </w:rPr>
            </w:pPr>
          </w:p>
          <w:p w14:paraId="14406EA4" w14:textId="77777777" w:rsidR="0046598F" w:rsidRPr="0046598F" w:rsidRDefault="0046598F" w:rsidP="00275823">
            <w:pPr>
              <w:rPr>
                <w:rFonts w:cs="Arial"/>
                <w:color w:val="000000"/>
              </w:rPr>
            </w:pPr>
            <w:r>
              <w:rPr>
                <w:rFonts w:cs="Arial"/>
                <w:color w:val="000000"/>
              </w:rPr>
              <w:t>Received from:</w:t>
            </w:r>
          </w:p>
          <w:p w14:paraId="06E155B6" w14:textId="77777777" w:rsidR="00275823" w:rsidRPr="00C8319B" w:rsidRDefault="00275823" w:rsidP="0061324D">
            <w:pPr>
              <w:pStyle w:val="ListParagraph"/>
              <w:numPr>
                <w:ilvl w:val="0"/>
                <w:numId w:val="12"/>
              </w:numPr>
              <w:rPr>
                <w:rFonts w:cs="Arial"/>
              </w:rPr>
            </w:pPr>
            <w:r>
              <w:rPr>
                <w:noProof/>
              </w:rPr>
              <w:drawing>
                <wp:inline distT="0" distB="0" distL="0" distR="0" wp14:anchorId="6DDA798C" wp14:editId="7175E1E6">
                  <wp:extent cx="152400" cy="152400"/>
                  <wp:effectExtent l="0" t="0" r="0" b="0"/>
                  <wp:docPr id="112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2641857ca9c4b2e17e30f0f7599f5e7" w:history="1">
              <w:r w:rsidR="00FE73F2">
                <w:rPr>
                  <w:rStyle w:val="Hyperlink"/>
                  <w:rFonts w:cs="Arial"/>
                </w:rPr>
                <w:t>Provide Seatbelt Status</w:t>
              </w:r>
            </w:hyperlink>
          </w:p>
        </w:tc>
      </w:tr>
      <w:tr w:rsidR="00A07A81" w:rsidRPr="003F473D" w14:paraId="697385EA" w14:textId="77777777" w:rsidTr="00331174">
        <w:trPr>
          <w:trHeight w:val="410"/>
        </w:trPr>
        <w:tc>
          <w:tcPr>
            <w:tcW w:w="2695" w:type="dxa"/>
            <w:noWrap/>
          </w:tcPr>
          <w:p w14:paraId="12B0E8E6" w14:textId="77777777" w:rsidR="00C15577" w:rsidRDefault="00C15577" w:rsidP="00275823">
            <w:pPr>
              <w:contextualSpacing/>
              <w:rPr>
                <w:rFonts w:cs="Arial"/>
              </w:rPr>
            </w:pPr>
            <w:r w:rsidRPr="00275823">
              <w:rPr>
                <w:rFonts w:cs="Arial"/>
              </w:rPr>
              <w:t>EEEE_Profile_Status</w:t>
            </w:r>
          </w:p>
          <w:p w14:paraId="27E36F96" w14:textId="77777777" w:rsidR="0029472F" w:rsidRDefault="00AA2FB2" w:rsidP="00275823">
            <w:pPr>
              <w:contextualSpacing/>
              <w:rPr>
                <w:rFonts w:cs="Arial"/>
              </w:rPr>
            </w:pPr>
            <w:r>
              <w:rPr>
                <w:rFonts w:cs="Arial"/>
              </w:rPr>
              <w:t>Type:</w:t>
            </w:r>
          </w:p>
          <w:p w14:paraId="5B3C918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2682013" wp14:editId="7FA36BEA">
                  <wp:extent cx="152400" cy="152400"/>
                  <wp:effectExtent l="0" t="0" r="0" b="0"/>
                  <wp:docPr id="112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5f92711f366bb217c1743273f3a7e1" w:history="1">
              <w:r w:rsidR="00704F04">
                <w:rPr>
                  <w:rStyle w:val="Hyperlink"/>
                  <w:rFonts w:cs="Arial"/>
                </w:rPr>
                <w:t>EEEE Profile Status - Enabled/Disabled</w:t>
              </w:r>
            </w:hyperlink>
          </w:p>
        </w:tc>
        <w:tc>
          <w:tcPr>
            <w:tcW w:w="7506" w:type="dxa"/>
          </w:tcPr>
          <w:p w14:paraId="3DA7BF2F" w14:textId="77777777" w:rsidR="0029472F" w:rsidRDefault="0029472F" w:rsidP="0029472F">
            <w:pPr>
              <w:rPr>
                <w:rFonts w:cs="Arial"/>
              </w:rPr>
            </w:pPr>
            <w:r>
              <w:rPr>
                <w:rFonts w:cs="Arial"/>
              </w:rPr>
              <w:t>Signal Description:</w:t>
            </w:r>
          </w:p>
          <w:p w14:paraId="675E516D" w14:textId="77777777" w:rsidR="0029472F" w:rsidRDefault="0029472F" w:rsidP="0029472F">
            <w:pPr>
              <w:rPr>
                <w:rFonts w:cs="Arial"/>
              </w:rPr>
            </w:pPr>
            <w:r w:rsidRPr="00275823">
              <w:rPr>
                <w:rFonts w:cs="Arial"/>
              </w:rPr>
              <w:t>These values indicate whether the user has selected to enable or disable the Easy Entry Easy Exit system.</w:t>
            </w:r>
          </w:p>
          <w:p w14:paraId="2866BD42" w14:textId="77777777" w:rsidR="0029472F" w:rsidRDefault="0029472F" w:rsidP="0029472F">
            <w:pPr>
              <w:rPr>
                <w:rFonts w:cs="Arial"/>
              </w:rPr>
            </w:pPr>
          </w:p>
          <w:p w14:paraId="08774DB8" w14:textId="77777777" w:rsidR="0029472F" w:rsidRDefault="0029472F" w:rsidP="00F22E3C">
            <w:pPr>
              <w:rPr>
                <w:rFonts w:cs="Arial"/>
              </w:rPr>
            </w:pPr>
            <w:r>
              <w:rPr>
                <w:rFonts w:cs="Arial"/>
              </w:rPr>
              <w:t>Usage in Function:</w:t>
            </w:r>
          </w:p>
          <w:p w14:paraId="63ED3CEB" w14:textId="77777777" w:rsidR="00C15577" w:rsidRDefault="00C15577" w:rsidP="00F22E3C">
            <w:pPr>
              <w:rPr>
                <w:rFonts w:cs="Arial"/>
              </w:rPr>
            </w:pPr>
            <w:r>
              <w:rPr>
                <w:rFonts w:cs="Arial"/>
              </w:rPr>
              <w:t xml:space="preserve">Signal Description: </w:t>
            </w:r>
          </w:p>
          <w:p w14:paraId="1F47029A" w14:textId="77777777" w:rsidR="00C15577" w:rsidRDefault="00C15577" w:rsidP="00F22E3C">
            <w:pPr>
              <w:rPr>
                <w:rFonts w:cs="Arial"/>
              </w:rPr>
            </w:pPr>
            <w:r>
              <w:rPr>
                <w:rFonts w:cs="Arial"/>
              </w:rPr>
              <w:t>Indicates if the active profile has EEEE set to ON</w:t>
            </w:r>
          </w:p>
          <w:p w14:paraId="023B91C2" w14:textId="77777777" w:rsidR="007973B2" w:rsidRDefault="007973B2" w:rsidP="00F22E3C">
            <w:pPr>
              <w:rPr>
                <w:rFonts w:cs="Arial"/>
              </w:rPr>
            </w:pPr>
          </w:p>
          <w:p w14:paraId="425381B7" w14:textId="77777777" w:rsidR="0046598F" w:rsidRPr="0046598F" w:rsidRDefault="0046598F" w:rsidP="00275823">
            <w:pPr>
              <w:rPr>
                <w:rFonts w:cs="Arial"/>
                <w:color w:val="000000"/>
              </w:rPr>
            </w:pPr>
            <w:r>
              <w:rPr>
                <w:rFonts w:cs="Arial"/>
                <w:color w:val="000000"/>
              </w:rPr>
              <w:t>Received from:</w:t>
            </w:r>
          </w:p>
          <w:p w14:paraId="18A412D7" w14:textId="77777777" w:rsidR="00275823" w:rsidRPr="00C8319B" w:rsidRDefault="00275823" w:rsidP="0061324D">
            <w:pPr>
              <w:pStyle w:val="ListParagraph"/>
              <w:numPr>
                <w:ilvl w:val="0"/>
                <w:numId w:val="12"/>
              </w:numPr>
              <w:rPr>
                <w:rFonts w:cs="Arial"/>
              </w:rPr>
            </w:pPr>
            <w:r>
              <w:rPr>
                <w:noProof/>
              </w:rPr>
              <w:drawing>
                <wp:inline distT="0" distB="0" distL="0" distR="0" wp14:anchorId="3B6FE93E" wp14:editId="4F53C577">
                  <wp:extent cx="152400" cy="152400"/>
                  <wp:effectExtent l="0" t="0" r="0" b="0"/>
                  <wp:docPr id="1124"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d4bbc24728297781d7bbc77312d82be" w:history="1">
              <w:r w:rsidR="00FE73F2">
                <w:rPr>
                  <w:rStyle w:val="Hyperlink"/>
                  <w:rFonts w:cs="Arial"/>
                </w:rPr>
                <w:t>Provide EEEE Profile Status</w:t>
              </w:r>
            </w:hyperlink>
          </w:p>
        </w:tc>
      </w:tr>
      <w:tr w:rsidR="00A07A81" w:rsidRPr="003F473D" w14:paraId="04B2D85F" w14:textId="77777777" w:rsidTr="00331174">
        <w:trPr>
          <w:trHeight w:val="410"/>
        </w:trPr>
        <w:tc>
          <w:tcPr>
            <w:tcW w:w="2695" w:type="dxa"/>
            <w:noWrap/>
          </w:tcPr>
          <w:p w14:paraId="0FE54A9C" w14:textId="77777777" w:rsidR="00C15577" w:rsidRDefault="00C15577" w:rsidP="00275823">
            <w:pPr>
              <w:contextualSpacing/>
              <w:rPr>
                <w:rFonts w:cs="Arial"/>
              </w:rPr>
            </w:pPr>
            <w:r w:rsidRPr="00275823">
              <w:rPr>
                <w:rFonts w:cs="Arial"/>
              </w:rPr>
              <w:t>Memory_Command</w:t>
            </w:r>
          </w:p>
          <w:p w14:paraId="6A6C0C06" w14:textId="77777777" w:rsidR="0029472F" w:rsidRDefault="00AA2FB2" w:rsidP="00275823">
            <w:pPr>
              <w:contextualSpacing/>
              <w:rPr>
                <w:rFonts w:cs="Arial"/>
              </w:rPr>
            </w:pPr>
            <w:r>
              <w:rPr>
                <w:rFonts w:cs="Arial"/>
              </w:rPr>
              <w:t>Type:</w:t>
            </w:r>
          </w:p>
          <w:p w14:paraId="4E163BB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BCB4D2E" wp14:editId="215CCD95">
                  <wp:extent cx="152400" cy="152400"/>
                  <wp:effectExtent l="0" t="0" r="0" b="0"/>
                  <wp:docPr id="112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de4eec1112df56a9e741ccf8a7cf4c0" w:history="1">
              <w:r w:rsidR="00704F04">
                <w:rPr>
                  <w:rStyle w:val="Hyperlink"/>
                  <w:rFonts w:cs="Arial"/>
                </w:rPr>
                <w:t>EM Recall - Request/Inactive</w:t>
              </w:r>
            </w:hyperlink>
          </w:p>
        </w:tc>
        <w:tc>
          <w:tcPr>
            <w:tcW w:w="7506" w:type="dxa"/>
          </w:tcPr>
          <w:p w14:paraId="45FDA6C9" w14:textId="77777777" w:rsidR="0029472F" w:rsidRDefault="0029472F" w:rsidP="0029472F">
            <w:pPr>
              <w:rPr>
                <w:rFonts w:cs="Arial"/>
              </w:rPr>
            </w:pPr>
            <w:r>
              <w:rPr>
                <w:rFonts w:cs="Arial"/>
              </w:rPr>
              <w:t>Signal Description:</w:t>
            </w:r>
          </w:p>
          <w:p w14:paraId="2EF4358D" w14:textId="77777777" w:rsidR="0029472F" w:rsidRDefault="0029472F" w:rsidP="0029472F">
            <w:pPr>
              <w:rPr>
                <w:rFonts w:cs="Arial"/>
              </w:rPr>
            </w:pPr>
            <w:r w:rsidRPr="00275823">
              <w:rPr>
                <w:rFonts w:cs="Arial"/>
              </w:rPr>
              <w:t>These values indicate that an Enhanced Memory recall has occurred and for which memory location. This is to indicate to the Classic Memory system that it should perform a Classic Memory recall for the same memory location.</w:t>
            </w:r>
          </w:p>
          <w:p w14:paraId="69B73577" w14:textId="77777777" w:rsidR="0029472F" w:rsidRDefault="0029472F" w:rsidP="0029472F">
            <w:pPr>
              <w:rPr>
                <w:rFonts w:cs="Arial"/>
              </w:rPr>
            </w:pPr>
          </w:p>
          <w:p w14:paraId="348B0EDE" w14:textId="77777777" w:rsidR="0029472F" w:rsidRDefault="0029472F" w:rsidP="00F22E3C">
            <w:pPr>
              <w:rPr>
                <w:rFonts w:cs="Arial"/>
              </w:rPr>
            </w:pPr>
            <w:r>
              <w:rPr>
                <w:rFonts w:cs="Arial"/>
              </w:rPr>
              <w:t>Usage in Function:</w:t>
            </w:r>
          </w:p>
          <w:p w14:paraId="55C61F0F" w14:textId="77777777" w:rsidR="00C15577" w:rsidRDefault="00C15577" w:rsidP="00F22E3C">
            <w:pPr>
              <w:rPr>
                <w:rFonts w:cs="Arial"/>
              </w:rPr>
            </w:pPr>
            <w:r>
              <w:rPr>
                <w:rFonts w:cs="Arial"/>
              </w:rPr>
              <w:t>Contains the value of the memory location to be affected. Indicates if the memory location should be recalled or updated (store).</w:t>
            </w:r>
          </w:p>
          <w:p w14:paraId="2CA25612" w14:textId="77777777" w:rsidR="007973B2" w:rsidRDefault="007973B2" w:rsidP="00F22E3C">
            <w:pPr>
              <w:rPr>
                <w:rFonts w:cs="Arial"/>
              </w:rPr>
            </w:pPr>
          </w:p>
          <w:p w14:paraId="6ACCBF49" w14:textId="77777777" w:rsidR="0046598F" w:rsidRPr="0046598F" w:rsidRDefault="0046598F" w:rsidP="00275823">
            <w:pPr>
              <w:rPr>
                <w:rFonts w:cs="Arial"/>
                <w:color w:val="000000"/>
              </w:rPr>
            </w:pPr>
            <w:r>
              <w:rPr>
                <w:rFonts w:cs="Arial"/>
                <w:color w:val="000000"/>
              </w:rPr>
              <w:t>Received from:</w:t>
            </w:r>
          </w:p>
          <w:p w14:paraId="4BD3500D" w14:textId="77777777" w:rsidR="00275823" w:rsidRPr="00C8319B" w:rsidRDefault="00275823" w:rsidP="0061324D">
            <w:pPr>
              <w:pStyle w:val="ListParagraph"/>
              <w:numPr>
                <w:ilvl w:val="0"/>
                <w:numId w:val="12"/>
              </w:numPr>
              <w:rPr>
                <w:rFonts w:cs="Arial"/>
              </w:rPr>
            </w:pPr>
            <w:r>
              <w:rPr>
                <w:noProof/>
              </w:rPr>
              <w:lastRenderedPageBreak/>
              <w:drawing>
                <wp:inline distT="0" distB="0" distL="0" distR="0" wp14:anchorId="004787E0" wp14:editId="53345F6F">
                  <wp:extent cx="152400" cy="152400"/>
                  <wp:effectExtent l="0" t="0" r="0" b="0"/>
                  <wp:docPr id="1128"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sidR="00FE73F2">
                <w:rPr>
                  <w:rStyle w:val="Hyperlink"/>
                  <w:rFonts w:cs="Arial"/>
                </w:rPr>
                <w:t>Request Recall Position</w:t>
              </w:r>
            </w:hyperlink>
          </w:p>
        </w:tc>
      </w:tr>
      <w:tr w:rsidR="00A07A81" w:rsidRPr="003F473D" w14:paraId="443EF375" w14:textId="77777777" w:rsidTr="00331174">
        <w:trPr>
          <w:trHeight w:val="410"/>
        </w:trPr>
        <w:tc>
          <w:tcPr>
            <w:tcW w:w="2695" w:type="dxa"/>
            <w:noWrap/>
          </w:tcPr>
          <w:p w14:paraId="5C23593A" w14:textId="77777777" w:rsidR="00C15577" w:rsidRDefault="00C15577" w:rsidP="00275823">
            <w:pPr>
              <w:contextualSpacing/>
              <w:rPr>
                <w:rFonts w:cs="Arial"/>
              </w:rPr>
            </w:pPr>
            <w:r w:rsidRPr="00275823">
              <w:rPr>
                <w:rFonts w:cs="Arial"/>
              </w:rPr>
              <w:lastRenderedPageBreak/>
              <w:t>Stowable_Steering_Wheel_Status</w:t>
            </w:r>
          </w:p>
          <w:p w14:paraId="5322E00F" w14:textId="77777777" w:rsidR="0029472F" w:rsidRDefault="00AA2FB2" w:rsidP="00275823">
            <w:pPr>
              <w:contextualSpacing/>
              <w:rPr>
                <w:rFonts w:cs="Arial"/>
              </w:rPr>
            </w:pPr>
            <w:r>
              <w:rPr>
                <w:rFonts w:cs="Arial"/>
              </w:rPr>
              <w:t>Type:</w:t>
            </w:r>
          </w:p>
          <w:p w14:paraId="7BFA7F0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B3E14F9" wp14:editId="37B748AF">
                  <wp:extent cx="152400" cy="152400"/>
                  <wp:effectExtent l="0" t="0" r="0" b="0"/>
                  <wp:docPr id="113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f6facebcdb6332b963b365f7e79c5c9" w:history="1">
              <w:r w:rsidR="00704F04">
                <w:rPr>
                  <w:rStyle w:val="Hyperlink"/>
                  <w:rFonts w:cs="Arial"/>
                </w:rPr>
                <w:t>Stowable Steering Wheel - Active/Inactive</w:t>
              </w:r>
            </w:hyperlink>
          </w:p>
        </w:tc>
        <w:tc>
          <w:tcPr>
            <w:tcW w:w="7506" w:type="dxa"/>
          </w:tcPr>
          <w:p w14:paraId="53E93398" w14:textId="77777777" w:rsidR="0029472F" w:rsidRDefault="0029472F" w:rsidP="0029472F">
            <w:pPr>
              <w:rPr>
                <w:rFonts w:cs="Arial"/>
              </w:rPr>
            </w:pPr>
            <w:r>
              <w:rPr>
                <w:rFonts w:cs="Arial"/>
              </w:rPr>
              <w:t>Signal Description:</w:t>
            </w:r>
          </w:p>
          <w:p w14:paraId="346D43A2" w14:textId="77777777" w:rsidR="0029472F" w:rsidRDefault="0029472F" w:rsidP="0029472F">
            <w:pPr>
              <w:rPr>
                <w:rFonts w:cs="Arial"/>
              </w:rPr>
            </w:pPr>
            <w:r w:rsidRPr="00275823">
              <w:rPr>
                <w:rFonts w:cs="Arial"/>
              </w:rPr>
              <w:t>These values indicate when the Stowable Steering Wheel system is active and thus the Easy Entry Easy Exit system should be inhibited.</w:t>
            </w:r>
          </w:p>
          <w:p w14:paraId="5EC86987" w14:textId="77777777" w:rsidR="0029472F" w:rsidRDefault="0029472F" w:rsidP="0029472F">
            <w:pPr>
              <w:rPr>
                <w:rFonts w:cs="Arial"/>
              </w:rPr>
            </w:pPr>
          </w:p>
          <w:p w14:paraId="49854B6A" w14:textId="77777777" w:rsidR="0029472F" w:rsidRDefault="0029472F" w:rsidP="00F22E3C">
            <w:pPr>
              <w:rPr>
                <w:rFonts w:cs="Arial"/>
              </w:rPr>
            </w:pPr>
            <w:r>
              <w:rPr>
                <w:rFonts w:cs="Arial"/>
              </w:rPr>
              <w:t>Usage in Function:</w:t>
            </w:r>
          </w:p>
          <w:p w14:paraId="19AB0684" w14:textId="77777777" w:rsidR="00C15577" w:rsidRDefault="00C15577" w:rsidP="00F22E3C">
            <w:pPr>
              <w:rPr>
                <w:rFonts w:cs="Arial"/>
              </w:rPr>
            </w:pPr>
            <w:r>
              <w:rPr>
                <w:rFonts w:cs="Arial"/>
              </w:rPr>
              <w:t xml:space="preserve">Signal Description: </w:t>
            </w:r>
          </w:p>
          <w:p w14:paraId="5125A3BC" w14:textId="77777777" w:rsidR="00C15577" w:rsidRDefault="00C15577" w:rsidP="00F22E3C">
            <w:pPr>
              <w:rPr>
                <w:rFonts w:cs="Arial"/>
              </w:rPr>
            </w:pPr>
            <w:r>
              <w:rPr>
                <w:rFonts w:cs="Arial"/>
              </w:rPr>
              <w:t>Indicates if Stowable Steering Wheel is currently active</w:t>
            </w:r>
          </w:p>
          <w:p w14:paraId="2C073C77" w14:textId="77777777" w:rsidR="007973B2" w:rsidRDefault="007973B2" w:rsidP="00F22E3C">
            <w:pPr>
              <w:rPr>
                <w:rFonts w:cs="Arial"/>
              </w:rPr>
            </w:pPr>
          </w:p>
          <w:p w14:paraId="2CA75A8D" w14:textId="77777777" w:rsidR="0046598F" w:rsidRPr="0046598F" w:rsidRDefault="0046598F" w:rsidP="00275823">
            <w:pPr>
              <w:rPr>
                <w:rFonts w:cs="Arial"/>
                <w:color w:val="000000"/>
              </w:rPr>
            </w:pPr>
            <w:r>
              <w:rPr>
                <w:rFonts w:cs="Arial"/>
                <w:color w:val="000000"/>
              </w:rPr>
              <w:t>Received from:</w:t>
            </w:r>
          </w:p>
          <w:p w14:paraId="2B49AB57" w14:textId="77777777" w:rsidR="00275823" w:rsidRPr="00C8319B" w:rsidRDefault="00275823" w:rsidP="0061324D">
            <w:pPr>
              <w:pStyle w:val="ListParagraph"/>
              <w:numPr>
                <w:ilvl w:val="0"/>
                <w:numId w:val="12"/>
              </w:numPr>
              <w:rPr>
                <w:rFonts w:cs="Arial"/>
              </w:rPr>
            </w:pPr>
            <w:r>
              <w:rPr>
                <w:noProof/>
              </w:rPr>
              <w:drawing>
                <wp:inline distT="0" distB="0" distL="0" distR="0" wp14:anchorId="0D6C2C35" wp14:editId="09E89D70">
                  <wp:extent cx="152400" cy="152400"/>
                  <wp:effectExtent l="0" t="0" r="0" b="0"/>
                  <wp:docPr id="113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8e701ffb4b3fe865ea44d3b8ec967f2" w:history="1">
              <w:r w:rsidR="00FE73F2">
                <w:rPr>
                  <w:rStyle w:val="Hyperlink"/>
                  <w:rFonts w:cs="Arial"/>
                </w:rPr>
                <w:t>Provide Stowable Steering Wheel Status</w:t>
              </w:r>
            </w:hyperlink>
          </w:p>
        </w:tc>
      </w:tr>
      <w:tr w:rsidR="00A07A81" w:rsidRPr="003F473D" w14:paraId="05E97E78" w14:textId="77777777" w:rsidTr="00331174">
        <w:trPr>
          <w:trHeight w:val="410"/>
        </w:trPr>
        <w:tc>
          <w:tcPr>
            <w:tcW w:w="2695" w:type="dxa"/>
            <w:noWrap/>
          </w:tcPr>
          <w:p w14:paraId="3E0EBAF4" w14:textId="77777777" w:rsidR="00C15577" w:rsidRDefault="00C15577" w:rsidP="00275823">
            <w:pPr>
              <w:contextualSpacing/>
              <w:rPr>
                <w:rFonts w:cs="Arial"/>
              </w:rPr>
            </w:pPr>
            <w:r w:rsidRPr="00275823">
              <w:rPr>
                <w:rFonts w:cs="Arial"/>
              </w:rPr>
              <w:t>Rejuvenate_Status</w:t>
            </w:r>
          </w:p>
          <w:p w14:paraId="5626E83F" w14:textId="77777777" w:rsidR="0029472F" w:rsidRDefault="00AA2FB2" w:rsidP="00275823">
            <w:pPr>
              <w:contextualSpacing/>
              <w:rPr>
                <w:rFonts w:cs="Arial"/>
              </w:rPr>
            </w:pPr>
            <w:r>
              <w:rPr>
                <w:rFonts w:cs="Arial"/>
              </w:rPr>
              <w:t>Type:</w:t>
            </w:r>
          </w:p>
          <w:p w14:paraId="2DA8AF4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BEC7D4C" wp14:editId="7A8F9B81">
                  <wp:extent cx="152400" cy="152400"/>
                  <wp:effectExtent l="0" t="0" r="0" b="0"/>
                  <wp:docPr id="113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52a6cb25f0b94b4ef6de175ff8d96fa" w:history="1">
              <w:r w:rsidR="00704F04">
                <w:rPr>
                  <w:rStyle w:val="Hyperlink"/>
                  <w:rFonts w:cs="Arial"/>
                </w:rPr>
                <w:t>Rejuvenate Status - Active/Inactive</w:t>
              </w:r>
            </w:hyperlink>
          </w:p>
        </w:tc>
        <w:tc>
          <w:tcPr>
            <w:tcW w:w="7506" w:type="dxa"/>
          </w:tcPr>
          <w:p w14:paraId="3B58E9F8" w14:textId="77777777" w:rsidR="0029472F" w:rsidRDefault="0029472F" w:rsidP="0029472F">
            <w:pPr>
              <w:rPr>
                <w:rFonts w:cs="Arial"/>
              </w:rPr>
            </w:pPr>
            <w:r>
              <w:rPr>
                <w:rFonts w:cs="Arial"/>
              </w:rPr>
              <w:t>Signal Description:</w:t>
            </w:r>
          </w:p>
          <w:p w14:paraId="5D14AB41" w14:textId="77777777" w:rsidR="0029472F" w:rsidRDefault="0029472F" w:rsidP="0029472F">
            <w:pPr>
              <w:rPr>
                <w:rFonts w:cs="Arial"/>
              </w:rPr>
            </w:pPr>
            <w:r w:rsidRPr="00275823">
              <w:rPr>
                <w:rFonts w:cs="Arial"/>
              </w:rPr>
              <w:t>These values indicate when the Rejuvenate system is active and thus the Easy Entry Easy Exit system should be inhibited.</w:t>
            </w:r>
          </w:p>
          <w:p w14:paraId="7CFAC67C" w14:textId="77777777" w:rsidR="0029472F" w:rsidRDefault="0029472F" w:rsidP="0029472F">
            <w:pPr>
              <w:rPr>
                <w:rFonts w:cs="Arial"/>
              </w:rPr>
            </w:pPr>
          </w:p>
          <w:p w14:paraId="3B9D7623" w14:textId="77777777" w:rsidR="0029472F" w:rsidRDefault="0029472F" w:rsidP="00F22E3C">
            <w:pPr>
              <w:rPr>
                <w:rFonts w:cs="Arial"/>
              </w:rPr>
            </w:pPr>
            <w:r>
              <w:rPr>
                <w:rFonts w:cs="Arial"/>
              </w:rPr>
              <w:t>Usage in Function:</w:t>
            </w:r>
          </w:p>
          <w:p w14:paraId="22C9F68E" w14:textId="77777777" w:rsidR="00C15577" w:rsidRDefault="00C15577" w:rsidP="00F22E3C">
            <w:pPr>
              <w:rPr>
                <w:rFonts w:cs="Arial"/>
              </w:rPr>
            </w:pPr>
            <w:r>
              <w:rPr>
                <w:rFonts w:cs="Arial"/>
              </w:rPr>
              <w:t>Signal Description:</w:t>
            </w:r>
          </w:p>
          <w:p w14:paraId="39047742" w14:textId="77777777" w:rsidR="00C15577" w:rsidRDefault="00C15577" w:rsidP="00F22E3C">
            <w:pPr>
              <w:rPr>
                <w:rFonts w:cs="Arial"/>
              </w:rPr>
            </w:pPr>
            <w:r>
              <w:rPr>
                <w:rFonts w:cs="Arial"/>
              </w:rPr>
              <w:t>Indicates if Rejuvenate is currently active</w:t>
            </w:r>
          </w:p>
          <w:p w14:paraId="7B5FF85D" w14:textId="77777777" w:rsidR="007973B2" w:rsidRDefault="007973B2" w:rsidP="00F22E3C">
            <w:pPr>
              <w:rPr>
                <w:rFonts w:cs="Arial"/>
              </w:rPr>
            </w:pPr>
          </w:p>
          <w:p w14:paraId="2BC7FC60" w14:textId="77777777" w:rsidR="0046598F" w:rsidRPr="0046598F" w:rsidRDefault="0046598F" w:rsidP="00275823">
            <w:pPr>
              <w:rPr>
                <w:rFonts w:cs="Arial"/>
                <w:color w:val="000000"/>
              </w:rPr>
            </w:pPr>
            <w:r>
              <w:rPr>
                <w:rFonts w:cs="Arial"/>
                <w:color w:val="000000"/>
              </w:rPr>
              <w:t>Received from:</w:t>
            </w:r>
          </w:p>
          <w:p w14:paraId="3229BAA1" w14:textId="77777777" w:rsidR="00275823" w:rsidRPr="00C8319B" w:rsidRDefault="00275823" w:rsidP="0061324D">
            <w:pPr>
              <w:pStyle w:val="ListParagraph"/>
              <w:numPr>
                <w:ilvl w:val="0"/>
                <w:numId w:val="12"/>
              </w:numPr>
              <w:rPr>
                <w:rFonts w:cs="Arial"/>
              </w:rPr>
            </w:pPr>
            <w:r>
              <w:rPr>
                <w:noProof/>
              </w:rPr>
              <w:drawing>
                <wp:inline distT="0" distB="0" distL="0" distR="0" wp14:anchorId="724DAE54" wp14:editId="2925C022">
                  <wp:extent cx="152400" cy="152400"/>
                  <wp:effectExtent l="0" t="0" r="0" b="0"/>
                  <wp:docPr id="1136"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6ff97c39af20198719593c5f59150c9" w:history="1">
              <w:r w:rsidR="00FE73F2">
                <w:rPr>
                  <w:rStyle w:val="Hyperlink"/>
                  <w:rFonts w:cs="Arial"/>
                </w:rPr>
                <w:t>Provide Rejuvenate Status</w:t>
              </w:r>
            </w:hyperlink>
          </w:p>
        </w:tc>
      </w:tr>
      <w:tr w:rsidR="00A07A81" w:rsidRPr="003F473D" w14:paraId="745EA9B2" w14:textId="77777777" w:rsidTr="00331174">
        <w:trPr>
          <w:trHeight w:val="410"/>
        </w:trPr>
        <w:tc>
          <w:tcPr>
            <w:tcW w:w="2695" w:type="dxa"/>
            <w:noWrap/>
          </w:tcPr>
          <w:p w14:paraId="69A57C1C" w14:textId="77777777" w:rsidR="00C15577" w:rsidRDefault="00C15577" w:rsidP="00275823">
            <w:pPr>
              <w:contextualSpacing/>
              <w:rPr>
                <w:rFonts w:cs="Arial"/>
              </w:rPr>
            </w:pPr>
            <w:r w:rsidRPr="00275823">
              <w:rPr>
                <w:rFonts w:cs="Arial"/>
              </w:rPr>
              <w:t>EEEE_Configuration</w:t>
            </w:r>
          </w:p>
          <w:p w14:paraId="0C97390F" w14:textId="77777777" w:rsidR="0029472F" w:rsidRDefault="00AA2FB2" w:rsidP="00275823">
            <w:pPr>
              <w:contextualSpacing/>
              <w:rPr>
                <w:rFonts w:cs="Arial"/>
              </w:rPr>
            </w:pPr>
            <w:r>
              <w:rPr>
                <w:rFonts w:cs="Arial"/>
              </w:rPr>
              <w:t>Type:</w:t>
            </w:r>
          </w:p>
          <w:p w14:paraId="2074A3B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8489652" wp14:editId="03BB8396">
                  <wp:extent cx="152400" cy="152400"/>
                  <wp:effectExtent l="0" t="0" r="0" b="0"/>
                  <wp:docPr id="113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232cf8894d2e059a7181292ce6a96af" w:history="1">
              <w:r w:rsidR="00704F04">
                <w:rPr>
                  <w:rStyle w:val="Hyperlink"/>
                  <w:rFonts w:cs="Arial"/>
                </w:rPr>
                <w:t>Strategy Configuration - DCO/Standard</w:t>
              </w:r>
            </w:hyperlink>
          </w:p>
        </w:tc>
        <w:tc>
          <w:tcPr>
            <w:tcW w:w="7506" w:type="dxa"/>
          </w:tcPr>
          <w:p w14:paraId="35BA0803" w14:textId="77777777" w:rsidR="0029472F" w:rsidRDefault="0029472F" w:rsidP="0029472F">
            <w:pPr>
              <w:rPr>
                <w:rFonts w:cs="Arial"/>
              </w:rPr>
            </w:pPr>
            <w:r>
              <w:rPr>
                <w:rFonts w:cs="Arial"/>
              </w:rPr>
              <w:t>Signal Description:</w:t>
            </w:r>
          </w:p>
          <w:p w14:paraId="3CD23514" w14:textId="77777777" w:rsidR="0029472F" w:rsidRDefault="0029472F" w:rsidP="0029472F">
            <w:pPr>
              <w:rPr>
                <w:rFonts w:cs="Arial"/>
              </w:rPr>
            </w:pPr>
            <w:r w:rsidRPr="00275823">
              <w:rPr>
                <w:rFonts w:cs="Arial"/>
              </w:rPr>
              <w:t xml:space="preserve">These values indicate whether Drive Control Optimization (DCO) is configured. DCO removes the key slot and PEPS from a vehicle thus making Easy Entry Easy Exit rely on different triggers. </w:t>
            </w:r>
          </w:p>
          <w:p w14:paraId="674B1FDF" w14:textId="77777777" w:rsidR="0029472F" w:rsidRDefault="0029472F" w:rsidP="0029472F">
            <w:pPr>
              <w:rPr>
                <w:rFonts w:cs="Arial"/>
              </w:rPr>
            </w:pPr>
          </w:p>
          <w:p w14:paraId="4812A586" w14:textId="77777777" w:rsidR="0029472F" w:rsidRDefault="0029472F" w:rsidP="00F22E3C">
            <w:pPr>
              <w:rPr>
                <w:rFonts w:cs="Arial"/>
              </w:rPr>
            </w:pPr>
            <w:r>
              <w:rPr>
                <w:rFonts w:cs="Arial"/>
              </w:rPr>
              <w:t>Usage in Function:</w:t>
            </w:r>
          </w:p>
          <w:p w14:paraId="0E64D4A8" w14:textId="77777777" w:rsidR="00C15577" w:rsidRDefault="00C15577" w:rsidP="00F22E3C">
            <w:pPr>
              <w:rPr>
                <w:rFonts w:cs="Arial"/>
              </w:rPr>
            </w:pPr>
            <w:r>
              <w:rPr>
                <w:rFonts w:cs="Arial"/>
              </w:rPr>
              <w:t xml:space="preserve">Signal Description: </w:t>
            </w:r>
          </w:p>
          <w:p w14:paraId="4D3EF5BD" w14:textId="77777777" w:rsidR="00C15577" w:rsidRDefault="00C15577" w:rsidP="00F22E3C">
            <w:pPr>
              <w:rPr>
                <w:rFonts w:cs="Arial"/>
              </w:rPr>
            </w:pPr>
            <w:r>
              <w:rPr>
                <w:rFonts w:cs="Arial"/>
              </w:rPr>
              <w:t>Contains the configuration implemented on the vehicle. From this configuration the function can determine if DCO strategy is implemented.</w:t>
            </w:r>
          </w:p>
          <w:p w14:paraId="03664328" w14:textId="77777777" w:rsidR="007973B2" w:rsidRDefault="007973B2" w:rsidP="00F22E3C">
            <w:pPr>
              <w:rPr>
                <w:rFonts w:cs="Arial"/>
              </w:rPr>
            </w:pPr>
          </w:p>
          <w:p w14:paraId="052B13CD" w14:textId="77777777" w:rsidR="0046598F" w:rsidRPr="0046598F" w:rsidRDefault="0046598F" w:rsidP="00275823">
            <w:pPr>
              <w:rPr>
                <w:rFonts w:cs="Arial"/>
                <w:color w:val="000000"/>
              </w:rPr>
            </w:pPr>
            <w:r>
              <w:rPr>
                <w:rFonts w:cs="Arial"/>
                <w:color w:val="000000"/>
              </w:rPr>
              <w:t>Received from:</w:t>
            </w:r>
          </w:p>
          <w:p w14:paraId="60A350C6" w14:textId="77777777" w:rsidR="00275823" w:rsidRPr="00C8319B" w:rsidRDefault="00275823" w:rsidP="0061324D">
            <w:pPr>
              <w:pStyle w:val="ListParagraph"/>
              <w:numPr>
                <w:ilvl w:val="0"/>
                <w:numId w:val="12"/>
              </w:numPr>
              <w:rPr>
                <w:rFonts w:cs="Arial"/>
              </w:rPr>
            </w:pPr>
            <w:r>
              <w:rPr>
                <w:noProof/>
              </w:rPr>
              <w:drawing>
                <wp:inline distT="0" distB="0" distL="0" distR="0" wp14:anchorId="4BB3C305" wp14:editId="4A4D7321">
                  <wp:extent cx="152400" cy="152400"/>
                  <wp:effectExtent l="0" t="0" r="0" b="0"/>
                  <wp:docPr id="1140"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8da286a90d11c5fbde726d0bf64fda3" w:history="1">
              <w:r w:rsidR="00FE73F2">
                <w:rPr>
                  <w:rStyle w:val="Hyperlink"/>
                  <w:rFonts w:cs="Arial"/>
                </w:rPr>
                <w:t>Provide EEEE Configuration</w:t>
              </w:r>
            </w:hyperlink>
          </w:p>
        </w:tc>
      </w:tr>
      <w:tr w:rsidR="00A07A81" w:rsidRPr="003F473D" w14:paraId="3FB5E45B" w14:textId="77777777" w:rsidTr="00331174">
        <w:trPr>
          <w:trHeight w:val="410"/>
        </w:trPr>
        <w:tc>
          <w:tcPr>
            <w:tcW w:w="2695" w:type="dxa"/>
            <w:noWrap/>
          </w:tcPr>
          <w:p w14:paraId="6EA115D6" w14:textId="77777777" w:rsidR="00C15577" w:rsidRDefault="00C15577" w:rsidP="00275823">
            <w:pPr>
              <w:contextualSpacing/>
              <w:rPr>
                <w:rFonts w:cs="Arial"/>
              </w:rPr>
            </w:pPr>
            <w:r w:rsidRPr="00275823">
              <w:rPr>
                <w:rFonts w:cs="Arial"/>
              </w:rPr>
              <w:t>Door_Status</w:t>
            </w:r>
          </w:p>
          <w:p w14:paraId="34CF9C78" w14:textId="77777777" w:rsidR="0029472F" w:rsidRDefault="00AA2FB2" w:rsidP="00275823">
            <w:pPr>
              <w:contextualSpacing/>
              <w:rPr>
                <w:rFonts w:cs="Arial"/>
              </w:rPr>
            </w:pPr>
            <w:r>
              <w:rPr>
                <w:rFonts w:cs="Arial"/>
              </w:rPr>
              <w:t>Type:</w:t>
            </w:r>
          </w:p>
          <w:p w14:paraId="1BB2667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8468A70" wp14:editId="6539AF2C">
                  <wp:extent cx="152400" cy="152400"/>
                  <wp:effectExtent l="0" t="0" r="0" b="0"/>
                  <wp:docPr id="1142"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7bc74c60c765c665d6c2737bad10cf7" w:history="1">
              <w:r w:rsidR="00704F04">
                <w:rPr>
                  <w:rStyle w:val="Hyperlink"/>
                  <w:rFonts w:cs="Arial"/>
                </w:rPr>
                <w:t>Driver Door Status - Ajar/Closed</w:t>
              </w:r>
            </w:hyperlink>
          </w:p>
        </w:tc>
        <w:tc>
          <w:tcPr>
            <w:tcW w:w="7506" w:type="dxa"/>
          </w:tcPr>
          <w:p w14:paraId="26117F8E" w14:textId="77777777" w:rsidR="0029472F" w:rsidRDefault="0029472F" w:rsidP="0029472F">
            <w:pPr>
              <w:rPr>
                <w:rFonts w:cs="Arial"/>
              </w:rPr>
            </w:pPr>
            <w:r>
              <w:rPr>
                <w:rFonts w:cs="Arial"/>
              </w:rPr>
              <w:t>Signal Description:</w:t>
            </w:r>
          </w:p>
          <w:p w14:paraId="08573764" w14:textId="77777777" w:rsidR="0029472F" w:rsidRDefault="0029472F" w:rsidP="0029472F">
            <w:pPr>
              <w:rPr>
                <w:rFonts w:cs="Arial"/>
              </w:rPr>
            </w:pPr>
            <w:r w:rsidRPr="00275823">
              <w:rPr>
                <w:rFonts w:cs="Arial"/>
              </w:rPr>
              <w:t>These values indicate whether the Door System has determined that the driver door is ajar (open) or closed.</w:t>
            </w:r>
          </w:p>
          <w:p w14:paraId="14F4B1C6" w14:textId="77777777" w:rsidR="0029472F" w:rsidRDefault="0029472F" w:rsidP="0029472F">
            <w:pPr>
              <w:rPr>
                <w:rFonts w:cs="Arial"/>
              </w:rPr>
            </w:pPr>
          </w:p>
          <w:p w14:paraId="0A54C67C" w14:textId="77777777" w:rsidR="0029472F" w:rsidRDefault="0029472F" w:rsidP="00F22E3C">
            <w:pPr>
              <w:rPr>
                <w:rFonts w:cs="Arial"/>
              </w:rPr>
            </w:pPr>
            <w:r>
              <w:rPr>
                <w:rFonts w:cs="Arial"/>
              </w:rPr>
              <w:t>Usage in Function:</w:t>
            </w:r>
          </w:p>
          <w:p w14:paraId="714F3672" w14:textId="77777777" w:rsidR="00C15577" w:rsidRDefault="00C15577" w:rsidP="00F22E3C">
            <w:pPr>
              <w:rPr>
                <w:rFonts w:cs="Arial"/>
              </w:rPr>
            </w:pPr>
            <w:r>
              <w:rPr>
                <w:rFonts w:cs="Arial"/>
              </w:rPr>
              <w:t xml:space="preserve">Signal Description: </w:t>
            </w:r>
          </w:p>
          <w:p w14:paraId="06E8A47C" w14:textId="77777777" w:rsidR="00C15577" w:rsidRDefault="00C15577" w:rsidP="00F22E3C">
            <w:pPr>
              <w:rPr>
                <w:rFonts w:cs="Arial"/>
              </w:rPr>
            </w:pPr>
            <w:r>
              <w:rPr>
                <w:rFonts w:cs="Arial"/>
              </w:rPr>
              <w:t>Indicates the status of the vehicle door</w:t>
            </w:r>
          </w:p>
          <w:p w14:paraId="25FAE045" w14:textId="77777777" w:rsidR="007973B2" w:rsidRDefault="007973B2" w:rsidP="00F22E3C">
            <w:pPr>
              <w:rPr>
                <w:rFonts w:cs="Arial"/>
              </w:rPr>
            </w:pPr>
          </w:p>
          <w:p w14:paraId="247A8BE3" w14:textId="77777777" w:rsidR="0046598F" w:rsidRPr="0046598F" w:rsidRDefault="0046598F" w:rsidP="00275823">
            <w:pPr>
              <w:rPr>
                <w:rFonts w:cs="Arial"/>
                <w:color w:val="000000"/>
              </w:rPr>
            </w:pPr>
            <w:r>
              <w:rPr>
                <w:rFonts w:cs="Arial"/>
                <w:color w:val="000000"/>
              </w:rPr>
              <w:t>Received from:</w:t>
            </w:r>
          </w:p>
          <w:p w14:paraId="0C554E9F" w14:textId="77777777" w:rsidR="00275823" w:rsidRPr="00C8319B" w:rsidRDefault="00275823" w:rsidP="0061324D">
            <w:pPr>
              <w:pStyle w:val="ListParagraph"/>
              <w:numPr>
                <w:ilvl w:val="0"/>
                <w:numId w:val="12"/>
              </w:numPr>
              <w:rPr>
                <w:rFonts w:cs="Arial"/>
              </w:rPr>
            </w:pPr>
            <w:r>
              <w:rPr>
                <w:noProof/>
              </w:rPr>
              <w:drawing>
                <wp:inline distT="0" distB="0" distL="0" distR="0" wp14:anchorId="71020592" wp14:editId="759CA307">
                  <wp:extent cx="152400" cy="152400"/>
                  <wp:effectExtent l="0" t="0" r="0" b="0"/>
                  <wp:docPr id="1144"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492bfeb5a23075643f7608aa6f46cce" w:history="1">
              <w:r w:rsidR="00FE73F2">
                <w:rPr>
                  <w:rStyle w:val="Hyperlink"/>
                  <w:rFonts w:cs="Arial"/>
                </w:rPr>
                <w:t>Provide Door Status</w:t>
              </w:r>
            </w:hyperlink>
          </w:p>
        </w:tc>
      </w:tr>
      <w:tr w:rsidR="00A07A81" w:rsidRPr="003F473D" w14:paraId="773088BD" w14:textId="77777777" w:rsidTr="00331174">
        <w:trPr>
          <w:trHeight w:val="410"/>
        </w:trPr>
        <w:tc>
          <w:tcPr>
            <w:tcW w:w="2695" w:type="dxa"/>
            <w:noWrap/>
          </w:tcPr>
          <w:p w14:paraId="4006528C" w14:textId="77777777" w:rsidR="00C15577" w:rsidRDefault="00C15577" w:rsidP="00275823">
            <w:pPr>
              <w:contextualSpacing/>
              <w:rPr>
                <w:rFonts w:cs="Arial"/>
              </w:rPr>
            </w:pPr>
            <w:r w:rsidRPr="00275823">
              <w:rPr>
                <w:rFonts w:cs="Arial"/>
              </w:rPr>
              <w:t>Key_In_Ignition_Status</w:t>
            </w:r>
          </w:p>
          <w:p w14:paraId="4D999661" w14:textId="77777777" w:rsidR="0029472F" w:rsidRDefault="00AA2FB2" w:rsidP="00275823">
            <w:pPr>
              <w:contextualSpacing/>
              <w:rPr>
                <w:rFonts w:cs="Arial"/>
              </w:rPr>
            </w:pPr>
            <w:r>
              <w:rPr>
                <w:rFonts w:cs="Arial"/>
              </w:rPr>
              <w:t>Type:</w:t>
            </w:r>
          </w:p>
          <w:p w14:paraId="182AF90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5274074" wp14:editId="1DE04DD4">
                  <wp:extent cx="152400" cy="152400"/>
                  <wp:effectExtent l="0" t="0" r="0" b="0"/>
                  <wp:docPr id="1146"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1e1041aa507ab55c2e1bede1ce26144" w:history="1">
              <w:r w:rsidR="00704F04">
                <w:rPr>
                  <w:rStyle w:val="Hyperlink"/>
                  <w:rFonts w:cs="Arial"/>
                </w:rPr>
                <w:t>Key In Igniton - In/Out</w:t>
              </w:r>
            </w:hyperlink>
          </w:p>
        </w:tc>
        <w:tc>
          <w:tcPr>
            <w:tcW w:w="7506" w:type="dxa"/>
          </w:tcPr>
          <w:p w14:paraId="43A1648E" w14:textId="77777777" w:rsidR="0029472F" w:rsidRDefault="0029472F" w:rsidP="0029472F">
            <w:pPr>
              <w:rPr>
                <w:rFonts w:cs="Arial"/>
              </w:rPr>
            </w:pPr>
            <w:r>
              <w:rPr>
                <w:rFonts w:cs="Arial"/>
              </w:rPr>
              <w:t>Signal Description:</w:t>
            </w:r>
          </w:p>
          <w:p w14:paraId="219B6697" w14:textId="77777777" w:rsidR="0029472F" w:rsidRDefault="0029472F" w:rsidP="0029472F">
            <w:pPr>
              <w:rPr>
                <w:rFonts w:cs="Arial"/>
              </w:rPr>
            </w:pPr>
            <w:r w:rsidRPr="00275823">
              <w:rPr>
                <w:rFonts w:cs="Arial"/>
              </w:rPr>
              <w:t>These values indicate whether the Key System has determined that the Key (or PEPS) in IN (ON) or OUT (OFF).</w:t>
            </w:r>
          </w:p>
          <w:p w14:paraId="61BB81E0" w14:textId="77777777" w:rsidR="0029472F" w:rsidRDefault="0029472F" w:rsidP="0029472F">
            <w:pPr>
              <w:rPr>
                <w:rFonts w:cs="Arial"/>
              </w:rPr>
            </w:pPr>
          </w:p>
          <w:p w14:paraId="7172521A" w14:textId="77777777" w:rsidR="0029472F" w:rsidRDefault="0029472F" w:rsidP="00F22E3C">
            <w:pPr>
              <w:rPr>
                <w:rFonts w:cs="Arial"/>
              </w:rPr>
            </w:pPr>
            <w:r>
              <w:rPr>
                <w:rFonts w:cs="Arial"/>
              </w:rPr>
              <w:t>Usage in Function:</w:t>
            </w:r>
          </w:p>
          <w:p w14:paraId="49C4A695" w14:textId="77777777" w:rsidR="00C15577" w:rsidRDefault="00C15577" w:rsidP="00F22E3C">
            <w:pPr>
              <w:rPr>
                <w:rFonts w:cs="Arial"/>
              </w:rPr>
            </w:pPr>
            <w:r>
              <w:rPr>
                <w:rFonts w:cs="Arial"/>
              </w:rPr>
              <w:t xml:space="preserve">Signal Description: </w:t>
            </w:r>
          </w:p>
          <w:p w14:paraId="183774C7" w14:textId="77777777" w:rsidR="00C15577" w:rsidRDefault="00C15577" w:rsidP="00F22E3C">
            <w:pPr>
              <w:rPr>
                <w:rFonts w:cs="Arial"/>
              </w:rPr>
            </w:pPr>
            <w:r>
              <w:rPr>
                <w:rFonts w:cs="Arial"/>
              </w:rPr>
              <w:t>Indicates is the key is IN or OUT</w:t>
            </w:r>
          </w:p>
          <w:p w14:paraId="2287B72F" w14:textId="77777777" w:rsidR="007973B2" w:rsidRDefault="007973B2" w:rsidP="00F22E3C">
            <w:pPr>
              <w:rPr>
                <w:rFonts w:cs="Arial"/>
              </w:rPr>
            </w:pPr>
          </w:p>
          <w:p w14:paraId="4B8B4517" w14:textId="77777777" w:rsidR="0046598F" w:rsidRPr="0046598F" w:rsidRDefault="0046598F" w:rsidP="00275823">
            <w:pPr>
              <w:rPr>
                <w:rFonts w:cs="Arial"/>
                <w:color w:val="000000"/>
              </w:rPr>
            </w:pPr>
            <w:r>
              <w:rPr>
                <w:rFonts w:cs="Arial"/>
                <w:color w:val="000000"/>
              </w:rPr>
              <w:t>Received from:</w:t>
            </w:r>
          </w:p>
          <w:p w14:paraId="38E653FB" w14:textId="77777777" w:rsidR="00275823" w:rsidRPr="00C8319B" w:rsidRDefault="00275823" w:rsidP="0061324D">
            <w:pPr>
              <w:pStyle w:val="ListParagraph"/>
              <w:numPr>
                <w:ilvl w:val="0"/>
                <w:numId w:val="12"/>
              </w:numPr>
              <w:rPr>
                <w:rFonts w:cs="Arial"/>
              </w:rPr>
            </w:pPr>
            <w:r>
              <w:rPr>
                <w:noProof/>
              </w:rPr>
              <w:drawing>
                <wp:inline distT="0" distB="0" distL="0" distR="0" wp14:anchorId="41166D85" wp14:editId="1474674D">
                  <wp:extent cx="152400" cy="152400"/>
                  <wp:effectExtent l="0" t="0" r="0" b="0"/>
                  <wp:docPr id="1148"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d94f8a2b09ace709fd953957fa5918e" w:history="1">
              <w:r w:rsidR="00FE73F2">
                <w:rPr>
                  <w:rStyle w:val="Hyperlink"/>
                  <w:rFonts w:cs="Arial"/>
                </w:rPr>
                <w:t>Provide Key Status</w:t>
              </w:r>
            </w:hyperlink>
          </w:p>
        </w:tc>
      </w:tr>
      <w:tr w:rsidR="00A07A81" w:rsidRPr="003F473D" w14:paraId="58C5214B" w14:textId="77777777" w:rsidTr="00331174">
        <w:trPr>
          <w:trHeight w:val="410"/>
        </w:trPr>
        <w:tc>
          <w:tcPr>
            <w:tcW w:w="2695" w:type="dxa"/>
            <w:noWrap/>
          </w:tcPr>
          <w:p w14:paraId="1BFAC295" w14:textId="77777777" w:rsidR="00C15577" w:rsidRDefault="00C15577" w:rsidP="00275823">
            <w:pPr>
              <w:contextualSpacing/>
              <w:rPr>
                <w:rFonts w:cs="Arial"/>
              </w:rPr>
            </w:pPr>
            <w:r w:rsidRPr="00275823">
              <w:rPr>
                <w:rFonts w:cs="Arial"/>
              </w:rPr>
              <w:t>Detection_Status</w:t>
            </w:r>
          </w:p>
          <w:p w14:paraId="7E0794C8" w14:textId="77777777" w:rsidR="0029472F" w:rsidRDefault="00AA2FB2" w:rsidP="00275823">
            <w:pPr>
              <w:contextualSpacing/>
              <w:rPr>
                <w:rFonts w:cs="Arial"/>
              </w:rPr>
            </w:pPr>
            <w:r>
              <w:rPr>
                <w:rFonts w:cs="Arial"/>
              </w:rPr>
              <w:t>Type:</w:t>
            </w:r>
          </w:p>
          <w:p w14:paraId="03E3C7E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0ABC299" wp14:editId="68554850">
                  <wp:extent cx="152400" cy="152400"/>
                  <wp:effectExtent l="0" t="0" r="0" b="0"/>
                  <wp:docPr id="1150"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99a718b912772f291fe6a92857de1b6" w:history="1">
              <w:r w:rsidR="00704F04">
                <w:rPr>
                  <w:rStyle w:val="Hyperlink"/>
                  <w:rFonts w:cs="Arial"/>
                </w:rPr>
                <w:t>Remote Transmitter Status - Inside/Other</w:t>
              </w:r>
            </w:hyperlink>
          </w:p>
        </w:tc>
        <w:tc>
          <w:tcPr>
            <w:tcW w:w="7506" w:type="dxa"/>
          </w:tcPr>
          <w:p w14:paraId="5477A2BB" w14:textId="77777777" w:rsidR="0029472F" w:rsidRDefault="0029472F" w:rsidP="0029472F">
            <w:pPr>
              <w:rPr>
                <w:rFonts w:cs="Arial"/>
              </w:rPr>
            </w:pPr>
            <w:r>
              <w:rPr>
                <w:rFonts w:cs="Arial"/>
              </w:rPr>
              <w:t>Signal Description:</w:t>
            </w:r>
          </w:p>
          <w:p w14:paraId="0CAACF48" w14:textId="77777777" w:rsidR="0029472F" w:rsidRDefault="0029472F" w:rsidP="0029472F">
            <w:pPr>
              <w:rPr>
                <w:rFonts w:cs="Arial"/>
              </w:rPr>
            </w:pPr>
            <w:r w:rsidRPr="00275823">
              <w:rPr>
                <w:rFonts w:cs="Arial"/>
              </w:rPr>
              <w:t>These values indicate where the Key System has determined the Key is detected.</w:t>
            </w:r>
          </w:p>
          <w:p w14:paraId="0FDEAD7D" w14:textId="77777777" w:rsidR="0029472F" w:rsidRDefault="0029472F" w:rsidP="0029472F">
            <w:pPr>
              <w:rPr>
                <w:rFonts w:cs="Arial"/>
              </w:rPr>
            </w:pPr>
          </w:p>
          <w:p w14:paraId="6CB24DF4" w14:textId="77777777" w:rsidR="0029472F" w:rsidRDefault="0029472F" w:rsidP="00F22E3C">
            <w:pPr>
              <w:rPr>
                <w:rFonts w:cs="Arial"/>
              </w:rPr>
            </w:pPr>
            <w:r>
              <w:rPr>
                <w:rFonts w:cs="Arial"/>
              </w:rPr>
              <w:t>Usage in Function:</w:t>
            </w:r>
          </w:p>
          <w:p w14:paraId="0F6576AA" w14:textId="77777777" w:rsidR="00C15577" w:rsidRDefault="00C15577" w:rsidP="00F22E3C">
            <w:pPr>
              <w:rPr>
                <w:rFonts w:cs="Arial"/>
              </w:rPr>
            </w:pPr>
            <w:r>
              <w:rPr>
                <w:rFonts w:cs="Arial"/>
              </w:rPr>
              <w:t xml:space="preserve">Signal Description: </w:t>
            </w:r>
          </w:p>
          <w:p w14:paraId="42861653" w14:textId="77777777" w:rsidR="00C15577" w:rsidRDefault="00C15577" w:rsidP="00F22E3C">
            <w:pPr>
              <w:rPr>
                <w:rFonts w:cs="Arial"/>
              </w:rPr>
            </w:pPr>
            <w:r>
              <w:rPr>
                <w:rFonts w:cs="Arial"/>
              </w:rPr>
              <w:t>Indicates the location of a Remote Transmitter</w:t>
            </w:r>
          </w:p>
          <w:p w14:paraId="2D133B54" w14:textId="77777777" w:rsidR="007973B2" w:rsidRDefault="007973B2" w:rsidP="00F22E3C">
            <w:pPr>
              <w:rPr>
                <w:rFonts w:cs="Arial"/>
              </w:rPr>
            </w:pPr>
          </w:p>
          <w:p w14:paraId="55D7E2CD" w14:textId="77777777" w:rsidR="0046598F" w:rsidRPr="0046598F" w:rsidRDefault="0046598F" w:rsidP="00275823">
            <w:pPr>
              <w:rPr>
                <w:rFonts w:cs="Arial"/>
                <w:color w:val="000000"/>
              </w:rPr>
            </w:pPr>
            <w:r>
              <w:rPr>
                <w:rFonts w:cs="Arial"/>
                <w:color w:val="000000"/>
              </w:rPr>
              <w:t>Received from:</w:t>
            </w:r>
          </w:p>
          <w:p w14:paraId="5624B1C8" w14:textId="77777777" w:rsidR="00275823" w:rsidRPr="00C8319B" w:rsidRDefault="00275823" w:rsidP="0061324D">
            <w:pPr>
              <w:pStyle w:val="ListParagraph"/>
              <w:numPr>
                <w:ilvl w:val="0"/>
                <w:numId w:val="12"/>
              </w:numPr>
              <w:rPr>
                <w:rFonts w:cs="Arial"/>
              </w:rPr>
            </w:pPr>
            <w:r>
              <w:rPr>
                <w:noProof/>
              </w:rPr>
              <w:drawing>
                <wp:inline distT="0" distB="0" distL="0" distR="0" wp14:anchorId="2AC41203" wp14:editId="3EF3B49D">
                  <wp:extent cx="152400" cy="152400"/>
                  <wp:effectExtent l="0" t="0" r="0" b="0"/>
                  <wp:docPr id="1152" name="Picture 1065933467.png" descr="106593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065933467.png"/>
                          <pic:cNvPicPr/>
                        </pic:nvPicPr>
                        <pic:blipFill>
                          <a:blip r:embed="rId30"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ad07dd9a8d56c8e1dc0cb8bb530fec2" w:history="1">
              <w:r w:rsidR="00FE73F2">
                <w:rPr>
                  <w:rStyle w:val="Hyperlink"/>
                  <w:rFonts w:cs="Arial"/>
                </w:rPr>
                <w:t>Detect RKE</w:t>
              </w:r>
            </w:hyperlink>
          </w:p>
        </w:tc>
      </w:tr>
    </w:tbl>
    <w:p w14:paraId="1D9B19B5"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F634F3D" w14:textId="77777777" w:rsidTr="00A07A81">
        <w:trPr>
          <w:trHeight w:val="260"/>
        </w:trPr>
        <w:tc>
          <w:tcPr>
            <w:tcW w:w="2689" w:type="dxa"/>
            <w:shd w:val="clear" w:color="auto" w:fill="D9D9D9" w:themeFill="background1" w:themeFillShade="D9"/>
            <w:noWrap/>
            <w:hideMark/>
          </w:tcPr>
          <w:p w14:paraId="6235F7F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B7695F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D83494" w14:textId="77777777" w:rsidTr="00A07A81">
        <w:trPr>
          <w:trHeight w:val="410"/>
        </w:trPr>
        <w:tc>
          <w:tcPr>
            <w:tcW w:w="2689" w:type="dxa"/>
            <w:noWrap/>
          </w:tcPr>
          <w:p w14:paraId="3FE3A755" w14:textId="77777777" w:rsidR="001C41D6" w:rsidRDefault="001C41D6" w:rsidP="001C41D6">
            <w:pPr>
              <w:contextualSpacing/>
              <w:rPr>
                <w:rFonts w:cs="Arial"/>
              </w:rPr>
            </w:pPr>
            <w:r>
              <w:rPr>
                <w:rFonts w:cs="Arial"/>
              </w:rPr>
              <w:t>EEEE_Request_Steering</w:t>
            </w:r>
          </w:p>
          <w:p w14:paraId="1B974F5C" w14:textId="77777777" w:rsidR="00D94B9F" w:rsidRDefault="00D94B9F" w:rsidP="00D94B9F">
            <w:pPr>
              <w:contextualSpacing/>
              <w:rPr>
                <w:rFonts w:cs="Arial"/>
              </w:rPr>
            </w:pPr>
            <w:r>
              <w:rPr>
                <w:rFonts w:cs="Arial"/>
              </w:rPr>
              <w:t>Type:</w:t>
            </w:r>
          </w:p>
          <w:p w14:paraId="16CC29FB" w14:textId="77777777" w:rsidR="001C41D6" w:rsidRDefault="001C41D6" w:rsidP="001C41D6">
            <w:pPr>
              <w:contextualSpacing/>
              <w:rPr>
                <w:rFonts w:cs="Arial"/>
              </w:rPr>
            </w:pPr>
            <w:r>
              <w:rPr>
                <w:noProof/>
              </w:rPr>
              <w:drawing>
                <wp:inline distT="0" distB="0" distL="0" distR="0" wp14:anchorId="2664B55E" wp14:editId="008E91D2">
                  <wp:extent cx="152400" cy="152400"/>
                  <wp:effectExtent l="0" t="0" r="0" b="0"/>
                  <wp:docPr id="1154"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862f389f738719826e2103a358e1df8" w:history="1">
              <w:r>
                <w:rPr>
                  <w:rStyle w:val="Hyperlink"/>
                  <w:rFonts w:cs="Arial"/>
                </w:rPr>
                <w:t>Position</w:t>
              </w:r>
            </w:hyperlink>
          </w:p>
        </w:tc>
        <w:tc>
          <w:tcPr>
            <w:tcW w:w="7512" w:type="dxa"/>
            <w:noWrap/>
          </w:tcPr>
          <w:p w14:paraId="31734672" w14:textId="77777777" w:rsidR="00DF52BD" w:rsidRDefault="00DF52BD" w:rsidP="00DF52BD">
            <w:pPr>
              <w:rPr>
                <w:rFonts w:cs="Arial"/>
              </w:rPr>
            </w:pPr>
            <w:r>
              <w:rPr>
                <w:rFonts w:cs="Arial"/>
              </w:rPr>
              <w:t>Signal Description:</w:t>
            </w:r>
          </w:p>
          <w:p w14:paraId="2E624919" w14:textId="77777777" w:rsidR="00DF52BD" w:rsidRDefault="00DF52BD" w:rsidP="00DF52BD">
            <w:pPr>
              <w:rPr>
                <w:rFonts w:cs="Arial"/>
              </w:rPr>
            </w:pPr>
            <w:r>
              <w:rPr>
                <w:rFonts w:cs="Arial"/>
              </w:rPr>
              <w:t>These values indicate the actual settings being transferred. These can be stored settings to be recalled or current settings to be stored.</w:t>
            </w:r>
          </w:p>
          <w:p w14:paraId="0B9B1B14" w14:textId="77777777" w:rsidR="00DF52BD" w:rsidRDefault="00DF52BD" w:rsidP="00DF52BD">
            <w:pPr>
              <w:rPr>
                <w:rFonts w:cs="Arial"/>
              </w:rPr>
            </w:pPr>
          </w:p>
          <w:p w14:paraId="586A7D52" w14:textId="77777777" w:rsidR="00DF52BD" w:rsidRDefault="00DF52BD" w:rsidP="001C41D6">
            <w:pPr>
              <w:rPr>
                <w:rFonts w:cs="Arial"/>
              </w:rPr>
            </w:pPr>
            <w:r>
              <w:rPr>
                <w:rFonts w:cs="Arial"/>
              </w:rPr>
              <w:t>Usage in Function:</w:t>
            </w:r>
          </w:p>
          <w:p w14:paraId="08568F54" w14:textId="77777777" w:rsidR="001C41D6" w:rsidRDefault="001C41D6" w:rsidP="001C41D6">
            <w:pPr>
              <w:rPr>
                <w:rFonts w:cs="Arial"/>
              </w:rPr>
            </w:pPr>
            <w:r>
              <w:rPr>
                <w:rFonts w:cs="Arial"/>
              </w:rPr>
              <w:t xml:space="preserve">Signal Description: </w:t>
            </w:r>
          </w:p>
          <w:p w14:paraId="7BC54980" w14:textId="77777777" w:rsidR="001C41D6" w:rsidRDefault="001C41D6" w:rsidP="001C41D6">
            <w:pPr>
              <w:rPr>
                <w:rFonts w:cs="Arial"/>
              </w:rPr>
            </w:pPr>
            <w:r>
              <w:rPr>
                <w:rFonts w:cs="Arial"/>
              </w:rPr>
              <w:t>Contains the position the Steering should adjust to for EEEE</w:t>
            </w:r>
          </w:p>
          <w:p w14:paraId="5AA1B859" w14:textId="77777777" w:rsidR="007973B2" w:rsidRDefault="007973B2" w:rsidP="001C41D6">
            <w:pPr>
              <w:rPr>
                <w:rFonts w:cs="Arial"/>
              </w:rPr>
            </w:pPr>
          </w:p>
          <w:p w14:paraId="092A0A1F" w14:textId="77777777" w:rsidR="0046598F" w:rsidRPr="00275823" w:rsidRDefault="0046598F" w:rsidP="00275823">
            <w:pPr>
              <w:rPr>
                <w:rFonts w:cs="Arial"/>
                <w:color w:val="000000"/>
              </w:rPr>
            </w:pPr>
            <w:r>
              <w:rPr>
                <w:rFonts w:cs="Arial"/>
                <w:color w:val="000000"/>
              </w:rPr>
              <w:t>Sent to:</w:t>
            </w:r>
          </w:p>
          <w:p w14:paraId="2CD30E4C"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87CE161" wp14:editId="69DF3A00">
                  <wp:extent cx="152400" cy="152400"/>
                  <wp:effectExtent l="0" t="0" r="0" b="0"/>
                  <wp:docPr id="1156"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751ce2edb989b5b934d38744422eaee" w:history="1">
              <w:r w:rsidR="00FE73F2">
                <w:rPr>
                  <w:rStyle w:val="Hyperlink"/>
                  <w:rFonts w:cs="Arial"/>
                  <w:color w:val="000000"/>
                </w:rPr>
                <w:t>Move Steering Position</w:t>
              </w:r>
            </w:hyperlink>
          </w:p>
        </w:tc>
      </w:tr>
      <w:tr w:rsidR="00A07A81" w:rsidRPr="003F473D" w14:paraId="3B39016D" w14:textId="77777777" w:rsidTr="00A07A81">
        <w:trPr>
          <w:trHeight w:val="410"/>
        </w:trPr>
        <w:tc>
          <w:tcPr>
            <w:tcW w:w="2689" w:type="dxa"/>
            <w:noWrap/>
          </w:tcPr>
          <w:p w14:paraId="7C65E9BA" w14:textId="77777777" w:rsidR="001C41D6" w:rsidRDefault="001C41D6" w:rsidP="001C41D6">
            <w:pPr>
              <w:contextualSpacing/>
              <w:rPr>
                <w:rFonts w:cs="Arial"/>
              </w:rPr>
            </w:pPr>
            <w:r>
              <w:rPr>
                <w:rFonts w:cs="Arial"/>
              </w:rPr>
              <w:t>EEEE_Request_Seat</w:t>
            </w:r>
          </w:p>
          <w:p w14:paraId="6CC48E36" w14:textId="77777777" w:rsidR="00D94B9F" w:rsidRDefault="00D94B9F" w:rsidP="00D94B9F">
            <w:pPr>
              <w:contextualSpacing/>
              <w:rPr>
                <w:rFonts w:cs="Arial"/>
              </w:rPr>
            </w:pPr>
            <w:r>
              <w:rPr>
                <w:rFonts w:cs="Arial"/>
              </w:rPr>
              <w:t>Type:</w:t>
            </w:r>
          </w:p>
          <w:p w14:paraId="4B90A162" w14:textId="77777777" w:rsidR="001C41D6" w:rsidRDefault="001C41D6" w:rsidP="001C41D6">
            <w:pPr>
              <w:contextualSpacing/>
              <w:rPr>
                <w:rFonts w:cs="Arial"/>
              </w:rPr>
            </w:pPr>
            <w:r>
              <w:rPr>
                <w:noProof/>
              </w:rPr>
              <w:drawing>
                <wp:inline distT="0" distB="0" distL="0" distR="0" wp14:anchorId="33C10FCE" wp14:editId="10882AB4">
                  <wp:extent cx="152400" cy="152400"/>
                  <wp:effectExtent l="0" t="0" r="0" b="0"/>
                  <wp:docPr id="1158" name="Picture 2142120702.png" descr="214212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2142120702.png"/>
                          <pic:cNvPicPr/>
                        </pic:nvPicPr>
                        <pic:blipFill>
                          <a:blip r:embed="rId2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3f17f09e86bc11e3bdeae2495843988" w:history="1">
              <w:r>
                <w:rPr>
                  <w:rStyle w:val="Hyperlink"/>
                  <w:rFonts w:cs="Arial"/>
                </w:rPr>
                <w:t>EEEE Request - EEEE/Drive</w:t>
              </w:r>
            </w:hyperlink>
          </w:p>
        </w:tc>
        <w:tc>
          <w:tcPr>
            <w:tcW w:w="7512" w:type="dxa"/>
            <w:noWrap/>
          </w:tcPr>
          <w:p w14:paraId="068BF882" w14:textId="77777777" w:rsidR="00DF52BD" w:rsidRDefault="00DF52BD" w:rsidP="00DF52BD">
            <w:pPr>
              <w:rPr>
                <w:rFonts w:cs="Arial"/>
              </w:rPr>
            </w:pPr>
            <w:r>
              <w:rPr>
                <w:rFonts w:cs="Arial"/>
              </w:rPr>
              <w:t>Signal Description:</w:t>
            </w:r>
          </w:p>
          <w:p w14:paraId="42C946C7" w14:textId="77777777" w:rsidR="00DF52BD" w:rsidRDefault="00DF52BD" w:rsidP="00DF52BD">
            <w:pPr>
              <w:rPr>
                <w:rFonts w:cs="Arial"/>
              </w:rPr>
            </w:pPr>
            <w:r>
              <w:rPr>
                <w:rFonts w:cs="Arial"/>
              </w:rPr>
              <w:t>These values indicate whether the request wants Easy Entry Easy Exit controlled commodities to move to Easy Entry Easy Exit position or the Drive Position.</w:t>
            </w:r>
          </w:p>
          <w:p w14:paraId="3EAD18EF" w14:textId="77777777" w:rsidR="00DF52BD" w:rsidRDefault="00DF52BD" w:rsidP="00DF52BD">
            <w:pPr>
              <w:rPr>
                <w:rFonts w:cs="Arial"/>
              </w:rPr>
            </w:pPr>
          </w:p>
          <w:p w14:paraId="11A25E19" w14:textId="77777777" w:rsidR="00DF52BD" w:rsidRDefault="00DF52BD" w:rsidP="001C41D6">
            <w:pPr>
              <w:rPr>
                <w:rFonts w:cs="Arial"/>
              </w:rPr>
            </w:pPr>
            <w:r>
              <w:rPr>
                <w:rFonts w:cs="Arial"/>
              </w:rPr>
              <w:t>Usage in Function:</w:t>
            </w:r>
          </w:p>
          <w:p w14:paraId="1D008D52" w14:textId="77777777" w:rsidR="001C41D6" w:rsidRDefault="001C41D6" w:rsidP="001C41D6">
            <w:pPr>
              <w:rPr>
                <w:rFonts w:cs="Arial"/>
              </w:rPr>
            </w:pPr>
            <w:r>
              <w:rPr>
                <w:rFonts w:cs="Arial"/>
              </w:rPr>
              <w:t xml:space="preserve">Signal Description: </w:t>
            </w:r>
          </w:p>
          <w:p w14:paraId="393A4B05" w14:textId="77777777" w:rsidR="001C41D6" w:rsidRDefault="001C41D6" w:rsidP="001C41D6">
            <w:pPr>
              <w:rPr>
                <w:rFonts w:cs="Arial"/>
              </w:rPr>
            </w:pPr>
            <w:r>
              <w:rPr>
                <w:rFonts w:cs="Arial"/>
              </w:rPr>
              <w:t>Contains the position the Seat should adjust to for EEEE</w:t>
            </w:r>
          </w:p>
          <w:p w14:paraId="0C5CDC8E" w14:textId="77777777" w:rsidR="007973B2" w:rsidRDefault="007973B2" w:rsidP="001C41D6">
            <w:pPr>
              <w:rPr>
                <w:rFonts w:cs="Arial"/>
              </w:rPr>
            </w:pPr>
          </w:p>
          <w:p w14:paraId="6185EFFA" w14:textId="77777777" w:rsidR="0046598F" w:rsidRPr="00275823" w:rsidRDefault="0046598F" w:rsidP="00275823">
            <w:pPr>
              <w:rPr>
                <w:rFonts w:cs="Arial"/>
                <w:color w:val="000000"/>
              </w:rPr>
            </w:pPr>
            <w:r>
              <w:rPr>
                <w:rFonts w:cs="Arial"/>
                <w:color w:val="000000"/>
              </w:rPr>
              <w:t>Sent to:</w:t>
            </w:r>
          </w:p>
          <w:p w14:paraId="6A54331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2DAFF33" wp14:editId="367D3021">
                  <wp:extent cx="152400" cy="152400"/>
                  <wp:effectExtent l="0" t="0" r="0" b="0"/>
                  <wp:docPr id="1160" name="Picture 2029616742.png" descr="202961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2029616742.pn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a8331ebe8c4fb15f71e29723708a732" w:history="1">
              <w:r w:rsidR="00FE73F2">
                <w:rPr>
                  <w:rStyle w:val="Hyperlink"/>
                  <w:rFonts w:cs="Arial"/>
                  <w:color w:val="000000"/>
                </w:rPr>
                <w:t>Move Seat Position</w:t>
              </w:r>
            </w:hyperlink>
          </w:p>
        </w:tc>
      </w:tr>
    </w:tbl>
    <w:p w14:paraId="14F8870B" w14:textId="77777777" w:rsidR="00A72B37" w:rsidRDefault="00A72B37" w:rsidP="00A72B37">
      <w:pPr>
        <w:pStyle w:val="Heading4"/>
      </w:pPr>
      <w:r>
        <w:t>Logical</w:t>
      </w:r>
      <w:r w:rsidRPr="00F15706">
        <w:t xml:space="preserve"> Parameters</w:t>
      </w:r>
    </w:p>
    <w:p w14:paraId="1D617FAC" w14:textId="77777777" w:rsidR="00E21515" w:rsidRDefault="00E21515" w:rsidP="00A72B37"/>
    <w:p w14:paraId="406BB8AF" w14:textId="77777777" w:rsidR="00A72B37" w:rsidRDefault="00BF7A51" w:rsidP="00A72B37">
      <w:r w:rsidRPr="005067FC">
        <w:rPr>
          <w:i/>
          <w:color w:val="A6A6A6" w:themeColor="background1" w:themeShade="A6"/>
        </w:rPr>
        <w:t>Not supported by MagicDraw report generation.</w:t>
      </w:r>
    </w:p>
    <w:p w14:paraId="7F98EB2F" w14:textId="77777777" w:rsidR="00822913" w:rsidRDefault="00822913" w:rsidP="00822913">
      <w:pPr>
        <w:pStyle w:val="Heading3"/>
      </w:pPr>
      <w:r>
        <w:t>Function Modeling</w:t>
      </w:r>
    </w:p>
    <w:p w14:paraId="28837392" w14:textId="77777777" w:rsidR="00E21515" w:rsidRPr="00C75AE5" w:rsidRDefault="00E21515" w:rsidP="00EF5443"/>
    <w:p w14:paraId="55F56781" w14:textId="77777777" w:rsidR="002D15F6" w:rsidRDefault="002D15F6" w:rsidP="0061324D">
      <w:pPr>
        <w:pStyle w:val="Heading4"/>
        <w:numPr>
          <w:ilvl w:val="3"/>
          <w:numId w:val="4"/>
        </w:numPr>
      </w:pPr>
      <w:r>
        <w:t>Use Cases</w:t>
      </w:r>
    </w:p>
    <w:p w14:paraId="429093EF" w14:textId="77777777" w:rsidR="00E21515" w:rsidRDefault="00E21515" w:rsidP="002D15F6"/>
    <w:p w14:paraId="3F880A0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0F5459F" w14:textId="77777777" w:rsidR="002D15F6" w:rsidRDefault="002D15F6" w:rsidP="0061324D">
      <w:pPr>
        <w:pStyle w:val="Heading4"/>
        <w:numPr>
          <w:ilvl w:val="3"/>
          <w:numId w:val="4"/>
        </w:numPr>
      </w:pPr>
      <w:r>
        <w:t>State Charts / Activity Diagrams / Sequence Diagrams / Decision Tables</w:t>
      </w:r>
    </w:p>
    <w:p w14:paraId="3C7CBC81" w14:textId="77777777" w:rsidR="00E21515" w:rsidRDefault="00E21515" w:rsidP="002D15F6"/>
    <w:p w14:paraId="18586F3E" w14:textId="77777777" w:rsidR="00A7465B" w:rsidRDefault="00A7465B" w:rsidP="00A7465B">
      <w:pPr>
        <w:contextualSpacing/>
        <w:jc w:val="center"/>
      </w:pPr>
      <w:r>
        <w:rPr>
          <w:noProof/>
        </w:rPr>
        <w:lastRenderedPageBreak/>
        <w:drawing>
          <wp:inline distT="0" distB="0" distL="0" distR="0" wp14:anchorId="7BAC2B57" wp14:editId="1707A224">
            <wp:extent cx="6466205" cy="3159424"/>
            <wp:effectExtent l="0" t="0" r="0" b="0"/>
            <wp:docPr id="1162" name="Picture 353886810.png" descr="353886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353886810.png"/>
                    <pic:cNvPicPr/>
                  </pic:nvPicPr>
                  <pic:blipFill>
                    <a:blip r:embed="rId321" cstate="print"/>
                    <a:stretch>
                      <a:fillRect/>
                    </a:stretch>
                  </pic:blipFill>
                  <pic:spPr>
                    <a:xfrm>
                      <a:off x="0" y="0"/>
                      <a:ext cx="6466205" cy="3159424"/>
                    </a:xfrm>
                    <a:prstGeom prst="rect">
                      <a:avLst/>
                    </a:prstGeom>
                  </pic:spPr>
                </pic:pic>
              </a:graphicData>
            </a:graphic>
          </wp:inline>
        </w:drawing>
      </w:r>
    </w:p>
    <w:p w14:paraId="13B050DA" w14:textId="77777777" w:rsidR="000A30CD" w:rsidRPr="00294100" w:rsidRDefault="00A7465B" w:rsidP="000A30CD">
      <w:pPr>
        <w:pStyle w:val="Caption"/>
      </w:pPr>
      <w:r w:rsidRPr="00BD03E8">
        <w:t xml:space="preserve">Figure </w:t>
      </w:r>
      <w:r w:rsidR="002E13E1">
        <w:fldChar w:fldCharType="begin"/>
      </w:r>
      <w:r w:rsidR="002E13E1">
        <w:instrText xml:space="preserve"> SEQ Figure \* ARABIC </w:instrText>
      </w:r>
      <w:r w:rsidR="002E13E1">
        <w:fldChar w:fldCharType="separate"/>
      </w:r>
      <w:r w:rsidR="00171070">
        <w:rPr>
          <w:noProof/>
        </w:rPr>
        <w:t>3</w:t>
      </w:r>
      <w:r w:rsidR="002E13E1">
        <w:rPr>
          <w:noProof/>
        </w:rPr>
        <w:fldChar w:fldCharType="end"/>
      </w:r>
      <w:r w:rsidRPr="00BD03E8">
        <w:t>:</w:t>
      </w:r>
      <w:r w:rsidR="00501DFF">
        <w:t xml:space="preserve"> </w:t>
      </w:r>
      <w:r w:rsidR="000A30CD" w:rsidRPr="00294100">
        <w:t>Request EEEE</w:t>
      </w:r>
    </w:p>
    <w:p w14:paraId="6E1A7EEE" w14:textId="77777777" w:rsidR="000A30CD" w:rsidRPr="000A30CD" w:rsidRDefault="000A30CD" w:rsidP="000A30CD"/>
    <w:p w14:paraId="09845219" w14:textId="77777777" w:rsidR="00A7465B" w:rsidRPr="00834E12" w:rsidRDefault="00A7465B" w:rsidP="00A7465B"/>
    <w:p w14:paraId="344E3045" w14:textId="77777777" w:rsidR="00F15706" w:rsidRDefault="00DA0800" w:rsidP="00822913">
      <w:pPr>
        <w:pStyle w:val="Heading3"/>
      </w:pPr>
      <w:r>
        <w:t>Function Requirements</w:t>
      </w:r>
    </w:p>
    <w:p w14:paraId="369EA0D5" w14:textId="77777777" w:rsidR="00F15706" w:rsidRDefault="00F15706" w:rsidP="00783BCF">
      <w:pPr>
        <w:pStyle w:val="Heading4"/>
      </w:pPr>
      <w:r>
        <w:t>Functional Requirements</w:t>
      </w:r>
    </w:p>
    <w:p w14:paraId="7E8CD614" w14:textId="77777777" w:rsidR="006E54B3" w:rsidRDefault="00F15706" w:rsidP="006E54B3">
      <w:pPr>
        <w:pStyle w:val="Heading5"/>
      </w:pPr>
      <w:r>
        <w:t>Normal Operation</w:t>
      </w:r>
    </w:p>
    <w:p w14:paraId="7BFDC123" w14:textId="77777777" w:rsidR="005961D3" w:rsidRDefault="005961D3" w:rsidP="00BB6A63"/>
    <w:p w14:paraId="50E74FEE" w14:textId="77777777" w:rsidR="001F5E54" w:rsidRPr="0017445F" w:rsidRDefault="006E25A5" w:rsidP="001F5E54">
      <w:pPr>
        <w:pStyle w:val="RERequirement"/>
        <w:shd w:val="clear" w:color="auto" w:fill="F2F2F2" w:themeFill="background1" w:themeFillShade="F2"/>
      </w:pPr>
      <w:bookmarkStart w:id="205" w:name="_a84b3c55201807a471b107bd80832626"/>
      <w:r>
        <w:t>67</w:t>
      </w:r>
      <w:bookmarkEnd w:id="205"/>
      <w:r w:rsidR="00AE04B0">
        <w:t xml:space="preserve"> Easy Entry Easy Exit - Toggle Activation 1</w:t>
      </w:r>
    </w:p>
    <w:p w14:paraId="54F22CCF" w14:textId="77777777" w:rsidR="001F5E54" w:rsidRDefault="00AE04B0" w:rsidP="001F5E54">
      <w:pPr>
        <w:rPr>
          <w:rFonts w:cs="Arial"/>
        </w:rPr>
      </w:pPr>
      <w:r>
        <w:rPr>
          <w:rFonts w:cs="Arial"/>
        </w:rPr>
        <w:t>When the 'Provide EEEE Profile Status' function receives 'EEEE Toggle Status' as 'Enabled' then the 'Provide EEEE Profile Status' function  shall output 'EEEE Profile Status' as 'Enable'</w:t>
      </w:r>
    </w:p>
    <w:p w14:paraId="69ADE8B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D79BB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6E8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67</w:t>
            </w:r>
          </w:p>
        </w:tc>
      </w:tr>
      <w:tr w:rsidR="001F5E54" w:rsidRPr="00FD127C" w14:paraId="0C10E9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7DA7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F1C63" w14:textId="77777777" w:rsidR="00AD4A1F" w:rsidRDefault="00AD4A1F"/>
        </w:tc>
      </w:tr>
      <w:tr w:rsidR="001F5E54" w:rsidRPr="00FD127C" w14:paraId="4A5AA4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CE8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2B806" w14:textId="77777777" w:rsidR="00AD4A1F" w:rsidRDefault="00AD4A1F"/>
        </w:tc>
      </w:tr>
      <w:tr w:rsidR="001F5E54" w:rsidRPr="00FD127C" w14:paraId="313027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9B3D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4F74C" w14:textId="77777777" w:rsidR="00AD4A1F" w:rsidRDefault="00AD4A1F"/>
        </w:tc>
      </w:tr>
      <w:tr w:rsidR="001F5E54" w:rsidRPr="00FD127C" w14:paraId="64ACEA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E14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3FD2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13B77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72BC40" w14:textId="77777777" w:rsidR="00AD4A1F" w:rsidRDefault="00AD4A1F"/>
        </w:tc>
      </w:tr>
      <w:tr w:rsidR="001F5E54" w:rsidRPr="00FD127C" w14:paraId="7F138E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B9F8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30D3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E40A89" wp14:editId="3974D9E0">
                  <wp:extent cx="152400" cy="152400"/>
                  <wp:effectExtent l="0" t="0" r="0" b="0"/>
                  <wp:docPr id="116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Feature_Req_44 Easy Entry Easy Exit - Toggle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E489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40514" w14:textId="77777777" w:rsidR="00AD4A1F" w:rsidRDefault="00AD4A1F"/>
        </w:tc>
      </w:tr>
      <w:tr w:rsidR="001F5E54" w:rsidRPr="00FD127C" w14:paraId="62CF68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FCF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C7D376"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81B4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A47B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EB6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90AC8" w14:textId="77777777" w:rsidR="00AD4A1F" w:rsidRDefault="00AD4A1F"/>
        </w:tc>
      </w:tr>
      <w:tr w:rsidR="001F5E54" w:rsidRPr="00FD127C" w14:paraId="6A4D6E7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F1B21D" w14:textId="77777777" w:rsidR="001F5E54" w:rsidRPr="00FD127C" w:rsidRDefault="002E13E1" w:rsidP="00A84EEF">
            <w:pPr>
              <w:rPr>
                <w:rFonts w:cs="Arial"/>
                <w:bCs/>
                <w:color w:val="808080" w:themeColor="background1" w:themeShade="80"/>
                <w:sz w:val="16"/>
                <w:szCs w:val="14"/>
              </w:rPr>
            </w:pPr>
            <w:hyperlink r:id="rId3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4AD6C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D8A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930A45" w14:textId="77777777" w:rsidR="00315F1A" w:rsidRDefault="00315F1A" w:rsidP="00215698"/>
    <w:p w14:paraId="1EFDC067" w14:textId="77777777" w:rsidR="001F5E54" w:rsidRPr="0017445F" w:rsidRDefault="006E25A5" w:rsidP="001F5E54">
      <w:pPr>
        <w:pStyle w:val="RERequirement"/>
        <w:shd w:val="clear" w:color="auto" w:fill="F2F2F2" w:themeFill="background1" w:themeFillShade="F2"/>
      </w:pPr>
      <w:bookmarkStart w:id="206" w:name="_7868a4c73ad63a7a6d27f974a21e5cde"/>
      <w:r>
        <w:t>68</w:t>
      </w:r>
      <w:bookmarkEnd w:id="206"/>
      <w:r w:rsidR="00AE04B0">
        <w:t xml:space="preserve"> Easy Entry Easy Exit - Toggle Activation 2</w:t>
      </w:r>
    </w:p>
    <w:p w14:paraId="07CADFE6" w14:textId="77777777" w:rsidR="001F5E54" w:rsidRDefault="00AE04B0" w:rsidP="001F5E54">
      <w:pPr>
        <w:rPr>
          <w:rFonts w:cs="Arial"/>
        </w:rPr>
      </w:pPr>
      <w:r>
        <w:rPr>
          <w:rFonts w:cs="Arial"/>
        </w:rPr>
        <w:t>When the 'Provide EEEE Profile Status' function receives 'EEEE Toggle Status' as 'Disabled' then the 'Provide EEEE Profile Status' function  shall output 'EEEE Profile Status' as 'Disable'</w:t>
      </w:r>
    </w:p>
    <w:p w14:paraId="0CFC420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93909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E380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68</w:t>
            </w:r>
          </w:p>
        </w:tc>
      </w:tr>
      <w:tr w:rsidR="001F5E54" w:rsidRPr="00FD127C" w14:paraId="68B83A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007E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BBAC1" w14:textId="77777777" w:rsidR="00AD4A1F" w:rsidRDefault="00AD4A1F"/>
        </w:tc>
      </w:tr>
      <w:tr w:rsidR="001F5E54" w:rsidRPr="00FD127C" w14:paraId="412623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670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DC688" w14:textId="77777777" w:rsidR="00AD4A1F" w:rsidRDefault="00AD4A1F"/>
        </w:tc>
      </w:tr>
      <w:tr w:rsidR="001F5E54" w:rsidRPr="00FD127C" w14:paraId="646A72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EB16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802A5" w14:textId="77777777" w:rsidR="00AD4A1F" w:rsidRDefault="00AD4A1F"/>
        </w:tc>
      </w:tr>
      <w:tr w:rsidR="001F5E54" w:rsidRPr="00FD127C" w14:paraId="2531BE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7440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9D534"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4EDC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91D1FD" w14:textId="77777777" w:rsidR="00AD4A1F" w:rsidRDefault="00AD4A1F"/>
        </w:tc>
      </w:tr>
      <w:tr w:rsidR="001F5E54" w:rsidRPr="00FD127C" w14:paraId="4F5496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D2F7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1E32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345E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BB1E6" w14:textId="77777777" w:rsidR="00AD4A1F" w:rsidRDefault="00AD4A1F"/>
        </w:tc>
      </w:tr>
      <w:tr w:rsidR="001F5E54" w:rsidRPr="00FD127C" w14:paraId="0EC246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547A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BE06F"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DF6D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35AE4"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2AD1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86A058" w14:textId="77777777" w:rsidR="00AD4A1F" w:rsidRDefault="00AD4A1F"/>
        </w:tc>
      </w:tr>
      <w:tr w:rsidR="001F5E54" w:rsidRPr="00FD127C" w14:paraId="2F16BA1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0F0ACD" w14:textId="77777777" w:rsidR="001F5E54" w:rsidRPr="00FD127C" w:rsidRDefault="002E13E1" w:rsidP="00A84EEF">
            <w:pPr>
              <w:rPr>
                <w:rFonts w:cs="Arial"/>
                <w:bCs/>
                <w:color w:val="808080" w:themeColor="background1" w:themeShade="80"/>
                <w:sz w:val="16"/>
                <w:szCs w:val="14"/>
              </w:rPr>
            </w:pPr>
            <w:hyperlink r:id="rId3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1E41B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CC3B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EED576" w14:textId="77777777" w:rsidR="00315F1A" w:rsidRDefault="00315F1A" w:rsidP="00215698"/>
    <w:p w14:paraId="067FCB10" w14:textId="77777777" w:rsidR="001F5E54" w:rsidRPr="0017445F" w:rsidRDefault="006E25A5" w:rsidP="001F5E54">
      <w:pPr>
        <w:pStyle w:val="RERequirement"/>
        <w:shd w:val="clear" w:color="auto" w:fill="F2F2F2" w:themeFill="background1" w:themeFillShade="F2"/>
      </w:pPr>
      <w:bookmarkStart w:id="207" w:name="_1f00e1f491b77bd3ca5aebd9bbf8e980"/>
      <w:r>
        <w:t>69</w:t>
      </w:r>
      <w:bookmarkEnd w:id="207"/>
      <w:r w:rsidR="00AE04B0">
        <w:t xml:space="preserve"> Easy Entry Easy Exit - Toggle Activation 3</w:t>
      </w:r>
    </w:p>
    <w:p w14:paraId="6F9DEB51" w14:textId="77777777" w:rsidR="001F5E54" w:rsidRDefault="00AE04B0" w:rsidP="001F5E54">
      <w:pPr>
        <w:rPr>
          <w:rFonts w:cs="Arial"/>
        </w:rPr>
      </w:pPr>
      <w:r>
        <w:rPr>
          <w:rFonts w:cs="Arial"/>
        </w:rPr>
        <w:t>While 'EEEE Profile Status' is 'Enable' then the 'Request EEEE' function shall allow Easy Entry Easy Exit functionality</w:t>
      </w:r>
    </w:p>
    <w:p w14:paraId="18597FB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F1D88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511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69</w:t>
            </w:r>
          </w:p>
        </w:tc>
      </w:tr>
      <w:tr w:rsidR="001F5E54" w:rsidRPr="00FD127C" w14:paraId="4701EE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0D58D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5EBC0" w14:textId="77777777" w:rsidR="00AD4A1F" w:rsidRDefault="00AD4A1F"/>
        </w:tc>
      </w:tr>
      <w:tr w:rsidR="001F5E54" w:rsidRPr="00FD127C" w14:paraId="775FC1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2F53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43B9D" w14:textId="77777777" w:rsidR="00AD4A1F" w:rsidRDefault="00AD4A1F"/>
        </w:tc>
      </w:tr>
      <w:tr w:rsidR="001F5E54" w:rsidRPr="00FD127C" w14:paraId="652654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18E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E22B4" w14:textId="77777777" w:rsidR="00AD4A1F" w:rsidRDefault="00AD4A1F"/>
        </w:tc>
      </w:tr>
      <w:tr w:rsidR="001F5E54" w:rsidRPr="00FD127C" w14:paraId="18987B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5DF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FE0C3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6A2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F39C7" w14:textId="77777777" w:rsidR="00AD4A1F" w:rsidRDefault="00AD4A1F"/>
        </w:tc>
      </w:tr>
      <w:tr w:rsidR="001F5E54" w:rsidRPr="00FD127C" w14:paraId="5F13E4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278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782BA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2F397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BBC8D2" w14:textId="77777777" w:rsidR="00AD4A1F" w:rsidRDefault="00AD4A1F"/>
        </w:tc>
      </w:tr>
      <w:tr w:rsidR="001F5E54" w:rsidRPr="00FD127C" w14:paraId="4152F6A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55B8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361BD2"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61AD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04B8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E2D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665837" w14:textId="77777777" w:rsidR="00AD4A1F" w:rsidRDefault="00AD4A1F"/>
        </w:tc>
      </w:tr>
      <w:tr w:rsidR="001F5E54" w:rsidRPr="00FD127C" w14:paraId="40A70B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CCE86B" w14:textId="77777777" w:rsidR="001F5E54" w:rsidRPr="00FD127C" w:rsidRDefault="002E13E1" w:rsidP="00A84EEF">
            <w:pPr>
              <w:rPr>
                <w:rFonts w:cs="Arial"/>
                <w:bCs/>
                <w:color w:val="808080" w:themeColor="background1" w:themeShade="80"/>
                <w:sz w:val="16"/>
                <w:szCs w:val="14"/>
              </w:rPr>
            </w:pPr>
            <w:hyperlink r:id="rId3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FD07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5569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6401DA" w14:textId="77777777" w:rsidR="00315F1A" w:rsidRDefault="00315F1A" w:rsidP="00215698"/>
    <w:p w14:paraId="0EA7FFDC" w14:textId="77777777" w:rsidR="001F5E54" w:rsidRPr="0017445F" w:rsidRDefault="006E25A5" w:rsidP="001F5E54">
      <w:pPr>
        <w:pStyle w:val="RERequirement"/>
        <w:shd w:val="clear" w:color="auto" w:fill="F2F2F2" w:themeFill="background1" w:themeFillShade="F2"/>
      </w:pPr>
      <w:bookmarkStart w:id="208" w:name="_532b8a0c3231eb9c109020c4f14db66b"/>
      <w:r>
        <w:t>70</w:t>
      </w:r>
      <w:bookmarkEnd w:id="208"/>
      <w:r w:rsidR="00AE04B0">
        <w:t xml:space="preserve"> Easy Entry Easy Exit - Toggle Activation 4</w:t>
      </w:r>
    </w:p>
    <w:p w14:paraId="5E0F5178" w14:textId="77777777" w:rsidR="001F5E54" w:rsidRDefault="00AE04B0" w:rsidP="001F5E54">
      <w:pPr>
        <w:rPr>
          <w:rFonts w:cs="Arial"/>
        </w:rPr>
      </w:pPr>
      <w:r>
        <w:rPr>
          <w:rFonts w:cs="Arial"/>
        </w:rPr>
        <w:t>While 'EEEE Profile Status' is 'Disable' then the 'Request EEEE' function shall inhibit Easy Entry Easy Exit functionality</w:t>
      </w:r>
    </w:p>
    <w:p w14:paraId="0CB54B6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044BE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B5E7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70</w:t>
            </w:r>
          </w:p>
        </w:tc>
      </w:tr>
      <w:tr w:rsidR="001F5E54" w:rsidRPr="00FD127C" w14:paraId="045556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0D8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F2898" w14:textId="77777777" w:rsidR="00AD4A1F" w:rsidRDefault="00AD4A1F"/>
        </w:tc>
      </w:tr>
      <w:tr w:rsidR="001F5E54" w:rsidRPr="00FD127C" w14:paraId="2DC6BF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5C7C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DB007" w14:textId="77777777" w:rsidR="00AD4A1F" w:rsidRDefault="00AD4A1F"/>
        </w:tc>
      </w:tr>
      <w:tr w:rsidR="001F5E54" w:rsidRPr="00FD127C" w14:paraId="7CBDD6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726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665D7" w14:textId="77777777" w:rsidR="00AD4A1F" w:rsidRDefault="00AD4A1F"/>
        </w:tc>
      </w:tr>
      <w:tr w:rsidR="001F5E54" w:rsidRPr="00FD127C" w14:paraId="3F57A0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DADB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DA63C"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F2F7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8C3EF2" w14:textId="77777777" w:rsidR="00AD4A1F" w:rsidRDefault="00AD4A1F"/>
        </w:tc>
      </w:tr>
      <w:tr w:rsidR="001F5E54" w:rsidRPr="00FD127C" w14:paraId="4B2750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93A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B3D0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600D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050C3" w14:textId="77777777" w:rsidR="00AD4A1F" w:rsidRDefault="00AD4A1F"/>
        </w:tc>
      </w:tr>
      <w:tr w:rsidR="001F5E54" w:rsidRPr="00FD127C" w14:paraId="0962C9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C4F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96CC79"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EE5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F55F3"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10D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8E9EC" w14:textId="77777777" w:rsidR="00AD4A1F" w:rsidRDefault="00AD4A1F"/>
        </w:tc>
      </w:tr>
      <w:tr w:rsidR="001F5E54" w:rsidRPr="00FD127C" w14:paraId="2113D7F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DAA5ED" w14:textId="77777777" w:rsidR="001F5E54" w:rsidRPr="00FD127C" w:rsidRDefault="002E13E1" w:rsidP="00A84EEF">
            <w:pPr>
              <w:rPr>
                <w:rFonts w:cs="Arial"/>
                <w:bCs/>
                <w:color w:val="808080" w:themeColor="background1" w:themeShade="80"/>
                <w:sz w:val="16"/>
                <w:szCs w:val="14"/>
              </w:rPr>
            </w:pPr>
            <w:hyperlink r:id="rId3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1C331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DFCEF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51BADD" w14:textId="77777777" w:rsidR="00315F1A" w:rsidRDefault="00315F1A" w:rsidP="00215698"/>
    <w:p w14:paraId="077A5B5F" w14:textId="77777777" w:rsidR="001F5E54" w:rsidRPr="0017445F" w:rsidRDefault="006E25A5" w:rsidP="001F5E54">
      <w:pPr>
        <w:pStyle w:val="RERequirement"/>
        <w:shd w:val="clear" w:color="auto" w:fill="F2F2F2" w:themeFill="background1" w:themeFillShade="F2"/>
      </w:pPr>
      <w:bookmarkStart w:id="209" w:name="_570ef86eca895b777a309901366cb69e"/>
      <w:r>
        <w:t>71</w:t>
      </w:r>
      <w:bookmarkEnd w:id="209"/>
      <w:r w:rsidR="00AE04B0">
        <w:t xml:space="preserve"> Easy Entry Easy Exit - Key Trigger to Offset Position 1</w:t>
      </w:r>
    </w:p>
    <w:p w14:paraId="7C100FFE" w14:textId="77777777" w:rsidR="001F5E54" w:rsidRDefault="00AE04B0" w:rsidP="001F5E54">
      <w:pPr>
        <w:rPr>
          <w:rFonts w:cs="Arial"/>
        </w:rPr>
      </w:pPr>
      <w:r>
        <w:rPr>
          <w:rFonts w:cs="Arial"/>
        </w:rPr>
        <w:t>"While</w:t>
      </w:r>
    </w:p>
    <w:p w14:paraId="0F42843A" w14:textId="77777777" w:rsidR="001F5E54" w:rsidRDefault="00AE04B0" w:rsidP="001F5E54">
      <w:pPr>
        <w:rPr>
          <w:rFonts w:cs="Arial"/>
        </w:rPr>
      </w:pPr>
      <w:r>
        <w:rPr>
          <w:rFonts w:cs="Arial"/>
        </w:rPr>
        <w:t>- 'EEEE Profile Status' is 'Enable' for active profile</w:t>
      </w:r>
    </w:p>
    <w:p w14:paraId="05D76FC7" w14:textId="77777777" w:rsidR="001F5E54" w:rsidRDefault="00AE04B0" w:rsidP="001F5E54">
      <w:pPr>
        <w:rPr>
          <w:rFonts w:cs="Arial"/>
        </w:rPr>
      </w:pPr>
      <w:r>
        <w:rPr>
          <w:rFonts w:cs="Arial"/>
        </w:rPr>
        <w:t>- 'Vehicle Speed' is 'Slow'</w:t>
      </w:r>
    </w:p>
    <w:p w14:paraId="34E7DC71" w14:textId="77777777" w:rsidR="001F5E54" w:rsidRDefault="00AE04B0" w:rsidP="001F5E54">
      <w:pPr>
        <w:rPr>
          <w:rFonts w:cs="Arial"/>
        </w:rPr>
      </w:pPr>
      <w:r>
        <w:rPr>
          <w:rFonts w:cs="Arial"/>
        </w:rPr>
        <w:t>- 'Gear' is 'Recall Available'</w:t>
      </w:r>
    </w:p>
    <w:p w14:paraId="3E00A8E7" w14:textId="77777777" w:rsidR="001F5E54" w:rsidRDefault="00AE04B0" w:rsidP="001F5E54">
      <w:pPr>
        <w:rPr>
          <w:rFonts w:cs="Arial"/>
        </w:rPr>
      </w:pPr>
      <w:r>
        <w:rPr>
          <w:rFonts w:cs="Arial"/>
        </w:rPr>
        <w:t>- Easy Entry Easy Exit controlled commodities are in the drive position</w:t>
      </w:r>
    </w:p>
    <w:p w14:paraId="3A5C7531" w14:textId="77777777" w:rsidR="001F5E54" w:rsidRDefault="00AE04B0" w:rsidP="001F5E54">
      <w:pPr>
        <w:rPr>
          <w:rFonts w:cs="Arial"/>
        </w:rPr>
      </w:pPr>
      <w:r>
        <w:rPr>
          <w:rFonts w:cs="Arial"/>
        </w:rPr>
        <w:t>When the 'Request EEEE' function receives 'Key_In_Ignition Status' as 'OUT' then the 'Request EEEE' function shall output 'EEEE_Request_Seat' and 'EEEE_Request_Steering' as 'EEEE'"</w:t>
      </w:r>
    </w:p>
    <w:p w14:paraId="0808B9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A91D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CC3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71</w:t>
            </w:r>
          </w:p>
        </w:tc>
      </w:tr>
      <w:tr w:rsidR="001F5E54" w:rsidRPr="00FD127C" w14:paraId="34054C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E90B0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9D9CD" w14:textId="77777777" w:rsidR="00AD4A1F" w:rsidRDefault="00AD4A1F"/>
        </w:tc>
      </w:tr>
      <w:tr w:rsidR="001F5E54" w:rsidRPr="00FD127C" w14:paraId="59EA47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148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A3BF1" w14:textId="77777777" w:rsidR="00AD4A1F" w:rsidRDefault="00AD4A1F"/>
        </w:tc>
      </w:tr>
      <w:tr w:rsidR="001F5E54" w:rsidRPr="00FD127C" w14:paraId="76C1A7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0D1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386A7" w14:textId="77777777" w:rsidR="00AD4A1F" w:rsidRDefault="00AD4A1F"/>
        </w:tc>
      </w:tr>
      <w:tr w:rsidR="001F5E54" w:rsidRPr="00FD127C" w14:paraId="0E3651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7D7B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BBC2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D3BC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4BB39C" w14:textId="77777777" w:rsidR="00AD4A1F" w:rsidRDefault="00AD4A1F"/>
        </w:tc>
      </w:tr>
      <w:tr w:rsidR="001F5E54" w:rsidRPr="00FD127C" w14:paraId="4ED1C8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EB41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7EDF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2D73161" wp14:editId="248E2943">
                  <wp:extent cx="152400" cy="152400"/>
                  <wp:effectExtent l="0" t="0" r="0" b="0"/>
                  <wp:docPr id="116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Feature_Req_45 Easy Entry Easy Exit - Key Trigger to Offset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0275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2E616" w14:textId="77777777" w:rsidR="00AD4A1F" w:rsidRDefault="00AD4A1F"/>
        </w:tc>
      </w:tr>
      <w:tr w:rsidR="001F5E54" w:rsidRPr="00FD127C" w14:paraId="1608B9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75F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BD8526"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9E9D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C60D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C68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5B5640" w14:textId="77777777" w:rsidR="00AD4A1F" w:rsidRDefault="00AD4A1F"/>
        </w:tc>
      </w:tr>
      <w:tr w:rsidR="001F5E54" w:rsidRPr="00FD127C" w14:paraId="37AFEB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B8C570" w14:textId="77777777" w:rsidR="001F5E54" w:rsidRPr="00FD127C" w:rsidRDefault="002E13E1" w:rsidP="00A84EEF">
            <w:pPr>
              <w:rPr>
                <w:rFonts w:cs="Arial"/>
                <w:bCs/>
                <w:color w:val="808080" w:themeColor="background1" w:themeShade="80"/>
                <w:sz w:val="16"/>
                <w:szCs w:val="14"/>
              </w:rPr>
            </w:pPr>
            <w:hyperlink r:id="rId3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7B421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23AA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F07C92" w14:textId="77777777" w:rsidR="00315F1A" w:rsidRDefault="00315F1A" w:rsidP="00215698"/>
    <w:p w14:paraId="0EE7E680" w14:textId="77777777" w:rsidR="001F5E54" w:rsidRPr="0017445F" w:rsidRDefault="006E25A5" w:rsidP="001F5E54">
      <w:pPr>
        <w:pStyle w:val="RERequirement"/>
        <w:shd w:val="clear" w:color="auto" w:fill="F2F2F2" w:themeFill="background1" w:themeFillShade="F2"/>
      </w:pPr>
      <w:bookmarkStart w:id="210" w:name="_4454f2fd62c26e95bb5c0d5b3b41656b"/>
      <w:r>
        <w:t>72</w:t>
      </w:r>
      <w:bookmarkEnd w:id="210"/>
      <w:r w:rsidR="00AE04B0">
        <w:t xml:space="preserve"> Easy Entry Easy Exit - Key Trigger to Drive Position 1</w:t>
      </w:r>
    </w:p>
    <w:p w14:paraId="718280E8" w14:textId="77777777" w:rsidR="001F5E54" w:rsidRDefault="00AE04B0" w:rsidP="001F5E54">
      <w:pPr>
        <w:rPr>
          <w:rFonts w:cs="Arial"/>
        </w:rPr>
      </w:pPr>
      <w:r>
        <w:rPr>
          <w:rFonts w:cs="Arial"/>
        </w:rPr>
        <w:t>"While</w:t>
      </w:r>
    </w:p>
    <w:p w14:paraId="36983E44" w14:textId="77777777" w:rsidR="001F5E54" w:rsidRDefault="00AE04B0" w:rsidP="001F5E54">
      <w:pPr>
        <w:rPr>
          <w:rFonts w:cs="Arial"/>
        </w:rPr>
      </w:pPr>
      <w:r>
        <w:rPr>
          <w:rFonts w:cs="Arial"/>
        </w:rPr>
        <w:t>- 'EEEE Profile Status' is 'Enable' for active profile</w:t>
      </w:r>
    </w:p>
    <w:p w14:paraId="09998575" w14:textId="77777777" w:rsidR="001F5E54" w:rsidRDefault="00AE04B0" w:rsidP="001F5E54">
      <w:pPr>
        <w:rPr>
          <w:rFonts w:cs="Arial"/>
        </w:rPr>
      </w:pPr>
      <w:r>
        <w:rPr>
          <w:rFonts w:cs="Arial"/>
        </w:rPr>
        <w:t>- 'Vehicle Speed' is 'Slow'</w:t>
      </w:r>
    </w:p>
    <w:p w14:paraId="61A1894E" w14:textId="77777777" w:rsidR="001F5E54" w:rsidRDefault="00AE04B0" w:rsidP="001F5E54">
      <w:pPr>
        <w:rPr>
          <w:rFonts w:cs="Arial"/>
        </w:rPr>
      </w:pPr>
      <w:r>
        <w:rPr>
          <w:rFonts w:cs="Arial"/>
        </w:rPr>
        <w:t>- 'Gear' is 'Recall Available'</w:t>
      </w:r>
    </w:p>
    <w:p w14:paraId="0D1D7132" w14:textId="77777777" w:rsidR="001F5E54" w:rsidRDefault="00AE04B0" w:rsidP="001F5E54">
      <w:pPr>
        <w:rPr>
          <w:rFonts w:cs="Arial"/>
        </w:rPr>
      </w:pPr>
      <w:r>
        <w:rPr>
          <w:rFonts w:cs="Arial"/>
        </w:rPr>
        <w:t>- Easy Entry Easy Exit controlled commodities are in the Easy Entry Easy Exit offset position</w:t>
      </w:r>
    </w:p>
    <w:p w14:paraId="3D8C484E" w14:textId="77777777" w:rsidR="001F5E54" w:rsidRDefault="00AE04B0" w:rsidP="001F5E54">
      <w:pPr>
        <w:rPr>
          <w:rFonts w:cs="Arial"/>
        </w:rPr>
      </w:pPr>
      <w:r>
        <w:rPr>
          <w:rFonts w:cs="Arial"/>
        </w:rPr>
        <w:t>When the 'Request EEEE' function receives 'Key_In_Ignition Status' as 'IN' then the 'Request EEEE' function shall output 'EEEE_Request_Seat' and 'EEEE_Request_Steering' as 'Drive'"</w:t>
      </w:r>
    </w:p>
    <w:p w14:paraId="49BEBA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7AFE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82B8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72</w:t>
            </w:r>
          </w:p>
        </w:tc>
      </w:tr>
      <w:tr w:rsidR="001F5E54" w:rsidRPr="00FD127C" w14:paraId="62133A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3F5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219C4" w14:textId="77777777" w:rsidR="00AD4A1F" w:rsidRDefault="00AD4A1F"/>
        </w:tc>
      </w:tr>
      <w:tr w:rsidR="001F5E54" w:rsidRPr="00FD127C" w14:paraId="429854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C0FF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C557C" w14:textId="77777777" w:rsidR="00AD4A1F" w:rsidRDefault="00AD4A1F"/>
        </w:tc>
      </w:tr>
      <w:tr w:rsidR="001F5E54" w:rsidRPr="00FD127C" w14:paraId="565AAE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E81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A06FB" w14:textId="77777777" w:rsidR="00AD4A1F" w:rsidRDefault="00AD4A1F"/>
        </w:tc>
      </w:tr>
      <w:tr w:rsidR="001F5E54" w:rsidRPr="00FD127C" w14:paraId="4706A2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0F8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140E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44E3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095B77" w14:textId="77777777" w:rsidR="00AD4A1F" w:rsidRDefault="00AD4A1F"/>
        </w:tc>
      </w:tr>
      <w:tr w:rsidR="001F5E54" w:rsidRPr="00FD127C" w14:paraId="52377B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A798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5AF0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D1ACB4" wp14:editId="12DB6C88">
                  <wp:extent cx="152400" cy="152400"/>
                  <wp:effectExtent l="0" t="0" r="0" b="0"/>
                  <wp:docPr id="116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Feature_Req_46 Easy Entry Easy Exit - Key Trigger to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857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AD057" w14:textId="77777777" w:rsidR="00AD4A1F" w:rsidRDefault="00AD4A1F"/>
        </w:tc>
      </w:tr>
      <w:tr w:rsidR="001F5E54" w:rsidRPr="00FD127C" w14:paraId="5208281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97F7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C1906"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8F3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B7D7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915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6CBFD4" w14:textId="77777777" w:rsidR="00AD4A1F" w:rsidRDefault="00AD4A1F"/>
        </w:tc>
      </w:tr>
      <w:tr w:rsidR="001F5E54" w:rsidRPr="00FD127C" w14:paraId="36E9FDA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F5FE47" w14:textId="77777777" w:rsidR="001F5E54" w:rsidRPr="00FD127C" w:rsidRDefault="002E13E1" w:rsidP="00A84EEF">
            <w:pPr>
              <w:rPr>
                <w:rFonts w:cs="Arial"/>
                <w:bCs/>
                <w:color w:val="808080" w:themeColor="background1" w:themeShade="80"/>
                <w:sz w:val="16"/>
                <w:szCs w:val="14"/>
              </w:rPr>
            </w:pPr>
            <w:hyperlink r:id="rId3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8A5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5124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B5D689" w14:textId="77777777" w:rsidR="00315F1A" w:rsidRDefault="00315F1A" w:rsidP="00215698"/>
    <w:p w14:paraId="5FF43184" w14:textId="77777777" w:rsidR="001F5E54" w:rsidRPr="0017445F" w:rsidRDefault="006E25A5" w:rsidP="001F5E54">
      <w:pPr>
        <w:pStyle w:val="RERequirement"/>
        <w:shd w:val="clear" w:color="auto" w:fill="F2F2F2" w:themeFill="background1" w:themeFillShade="F2"/>
      </w:pPr>
      <w:bookmarkStart w:id="211" w:name="_261789f4d2067dcc6ac796fe441c9cbf"/>
      <w:r>
        <w:t>73</w:t>
      </w:r>
      <w:bookmarkEnd w:id="211"/>
      <w:r w:rsidR="00AE04B0">
        <w:t xml:space="preserve"> Easy Entry Easy Exit - Drive Control Optimization - Offset Position - Park 1</w:t>
      </w:r>
    </w:p>
    <w:p w14:paraId="361C7670" w14:textId="77777777" w:rsidR="001F5E54" w:rsidRDefault="00AE04B0" w:rsidP="001F5E54">
      <w:pPr>
        <w:rPr>
          <w:rFonts w:cs="Arial"/>
        </w:rPr>
      </w:pPr>
      <w:r>
        <w:rPr>
          <w:rFonts w:cs="Arial"/>
        </w:rPr>
        <w:t>"While</w:t>
      </w:r>
    </w:p>
    <w:p w14:paraId="7CF86639" w14:textId="77777777" w:rsidR="001F5E54" w:rsidRDefault="00AE04B0" w:rsidP="001F5E54">
      <w:pPr>
        <w:rPr>
          <w:rFonts w:cs="Arial"/>
        </w:rPr>
      </w:pPr>
      <w:r>
        <w:rPr>
          <w:rFonts w:cs="Arial"/>
        </w:rPr>
        <w:t>- 'Configuration' is 'DCO'</w:t>
      </w:r>
    </w:p>
    <w:p w14:paraId="60769A1B" w14:textId="77777777" w:rsidR="001F5E54" w:rsidRDefault="00AE04B0" w:rsidP="001F5E54">
      <w:pPr>
        <w:rPr>
          <w:rFonts w:cs="Arial"/>
        </w:rPr>
      </w:pPr>
      <w:r>
        <w:rPr>
          <w:rFonts w:cs="Arial"/>
        </w:rPr>
        <w:t>- Easy Entry Easy Exit is set Enabled for the active profile</w:t>
      </w:r>
    </w:p>
    <w:p w14:paraId="4102F253" w14:textId="77777777" w:rsidR="001F5E54" w:rsidRDefault="00AE04B0" w:rsidP="001F5E54">
      <w:pPr>
        <w:rPr>
          <w:rFonts w:cs="Arial"/>
        </w:rPr>
      </w:pPr>
      <w:r>
        <w:rPr>
          <w:rFonts w:cs="Arial"/>
        </w:rPr>
        <w:t>- Easy Entry Easy Exit controlled commodities are in the drive position</w:t>
      </w:r>
    </w:p>
    <w:p w14:paraId="29171EF0" w14:textId="77777777" w:rsidR="001F5E54" w:rsidRDefault="00AE04B0" w:rsidP="001F5E54">
      <w:pPr>
        <w:rPr>
          <w:rFonts w:cs="Arial"/>
        </w:rPr>
      </w:pPr>
      <w:r>
        <w:rPr>
          <w:rFonts w:cs="Arial"/>
        </w:rPr>
        <w:t>- 'Vehicle Speed' is 'Slow'</w:t>
      </w:r>
    </w:p>
    <w:p w14:paraId="770AAD48" w14:textId="77777777" w:rsidR="001F5E54" w:rsidRDefault="00AE04B0" w:rsidP="001F5E54">
      <w:pPr>
        <w:rPr>
          <w:rFonts w:cs="Arial"/>
        </w:rPr>
      </w:pPr>
      <w:r>
        <w:rPr>
          <w:rFonts w:cs="Arial"/>
        </w:rPr>
        <w:t>- 'Gear' is 'Recall Available'</w:t>
      </w:r>
    </w:p>
    <w:p w14:paraId="6FA6AA06" w14:textId="77777777" w:rsidR="001F5E54" w:rsidRDefault="00AE04B0" w:rsidP="001F5E54">
      <w:pPr>
        <w:rPr>
          <w:rFonts w:cs="Arial"/>
        </w:rPr>
      </w:pPr>
      <w:r>
        <w:rPr>
          <w:rFonts w:cs="Arial"/>
        </w:rPr>
        <w:t>- 'Seatbelt Status' is 'Belted'</w:t>
      </w:r>
    </w:p>
    <w:p w14:paraId="67D5A695" w14:textId="77777777" w:rsidR="001F5E54" w:rsidRDefault="00AE04B0" w:rsidP="001F5E54">
      <w:pPr>
        <w:rPr>
          <w:rFonts w:cs="Arial"/>
        </w:rPr>
      </w:pPr>
      <w:r>
        <w:rPr>
          <w:rFonts w:cs="Arial"/>
        </w:rPr>
        <w:t>When the 'Request EEEE' function receives transition of 'Park Status' from 'Not Park' to 'Park' then the 'Request EEEE' function shall output 'EEEE_Request_Seat' and 'EEEE_Request_Steering' as 'EEEE'"</w:t>
      </w:r>
    </w:p>
    <w:p w14:paraId="0A648C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CAFA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6D0E5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73</w:t>
            </w:r>
          </w:p>
        </w:tc>
      </w:tr>
      <w:tr w:rsidR="001F5E54" w:rsidRPr="00FD127C" w14:paraId="39DE59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A54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76158" w14:textId="77777777" w:rsidR="00AD4A1F" w:rsidRDefault="00AD4A1F"/>
        </w:tc>
      </w:tr>
      <w:tr w:rsidR="001F5E54" w:rsidRPr="00FD127C" w14:paraId="2D704A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9C59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E3B92" w14:textId="77777777" w:rsidR="00AD4A1F" w:rsidRDefault="00AD4A1F"/>
        </w:tc>
      </w:tr>
      <w:tr w:rsidR="001F5E54" w:rsidRPr="00FD127C" w14:paraId="7D6077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E75D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B9784" w14:textId="77777777" w:rsidR="00AD4A1F" w:rsidRDefault="00AD4A1F"/>
        </w:tc>
      </w:tr>
      <w:tr w:rsidR="001F5E54" w:rsidRPr="00FD127C" w14:paraId="6203D5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CD23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946D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9FB5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65BFC" w14:textId="77777777" w:rsidR="00AD4A1F" w:rsidRDefault="00AD4A1F"/>
        </w:tc>
      </w:tr>
      <w:tr w:rsidR="001F5E54" w:rsidRPr="00FD127C" w14:paraId="2DFCB6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61C9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35D5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DF49B1" wp14:editId="3F1ACC30">
                  <wp:extent cx="152400" cy="152400"/>
                  <wp:effectExtent l="0" t="0" r="0" b="0"/>
                  <wp:docPr id="117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Feature_Req_47 Easy Entry Easy Exit - Drive Control Optimization - Easy Exit Offset Position - Park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0AA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AE5BF" w14:textId="77777777" w:rsidR="00AD4A1F" w:rsidRDefault="00AD4A1F"/>
        </w:tc>
      </w:tr>
      <w:tr w:rsidR="001F5E54" w:rsidRPr="00FD127C" w14:paraId="4A2D24A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FCFA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FE7297"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EEF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1BF3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0BE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272115" w14:textId="77777777" w:rsidR="00AD4A1F" w:rsidRDefault="00AD4A1F"/>
        </w:tc>
      </w:tr>
      <w:tr w:rsidR="001F5E54" w:rsidRPr="00FD127C" w14:paraId="37B1F2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E31406" w14:textId="77777777" w:rsidR="001F5E54" w:rsidRPr="00FD127C" w:rsidRDefault="002E13E1" w:rsidP="00A84EEF">
            <w:pPr>
              <w:rPr>
                <w:rFonts w:cs="Arial"/>
                <w:bCs/>
                <w:color w:val="808080" w:themeColor="background1" w:themeShade="80"/>
                <w:sz w:val="16"/>
                <w:szCs w:val="14"/>
              </w:rPr>
            </w:pPr>
            <w:hyperlink r:id="rId3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83F45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2408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B6BD52" w14:textId="77777777" w:rsidR="00315F1A" w:rsidRDefault="00315F1A" w:rsidP="00215698"/>
    <w:p w14:paraId="3D89C5A9" w14:textId="77777777" w:rsidR="001F5E54" w:rsidRPr="0017445F" w:rsidRDefault="006E25A5" w:rsidP="001F5E54">
      <w:pPr>
        <w:pStyle w:val="RERequirement"/>
        <w:shd w:val="clear" w:color="auto" w:fill="F2F2F2" w:themeFill="background1" w:themeFillShade="F2"/>
      </w:pPr>
      <w:bookmarkStart w:id="212" w:name="_09786c3f6e2453b8e49eb6d4db96c128"/>
      <w:r>
        <w:t>74</w:t>
      </w:r>
      <w:bookmarkEnd w:id="212"/>
      <w:r w:rsidR="00AE04B0">
        <w:t xml:space="preserve"> Easy Entry Easy Exit - Drive Control Optimization - Offset Position - Seat Belt 1</w:t>
      </w:r>
    </w:p>
    <w:p w14:paraId="6970BA2F" w14:textId="77777777" w:rsidR="001F5E54" w:rsidRDefault="00AE04B0" w:rsidP="001F5E54">
      <w:pPr>
        <w:rPr>
          <w:rFonts w:cs="Arial"/>
        </w:rPr>
      </w:pPr>
      <w:r>
        <w:rPr>
          <w:rFonts w:cs="Arial"/>
        </w:rPr>
        <w:t>"While</w:t>
      </w:r>
    </w:p>
    <w:p w14:paraId="24A39C74" w14:textId="77777777" w:rsidR="001F5E54" w:rsidRDefault="00AE04B0" w:rsidP="001F5E54">
      <w:pPr>
        <w:rPr>
          <w:rFonts w:cs="Arial"/>
        </w:rPr>
      </w:pPr>
      <w:r>
        <w:rPr>
          <w:rFonts w:cs="Arial"/>
        </w:rPr>
        <w:t>- 'Configuration' is 'DCO'</w:t>
      </w:r>
    </w:p>
    <w:p w14:paraId="33B5DFE3" w14:textId="77777777" w:rsidR="001F5E54" w:rsidRDefault="00AE04B0" w:rsidP="001F5E54">
      <w:pPr>
        <w:rPr>
          <w:rFonts w:cs="Arial"/>
        </w:rPr>
      </w:pPr>
      <w:r>
        <w:rPr>
          <w:rFonts w:cs="Arial"/>
        </w:rPr>
        <w:t>- Easy Entry Easy Exit is set Enabled for the active profile</w:t>
      </w:r>
    </w:p>
    <w:p w14:paraId="635AE7D2" w14:textId="77777777" w:rsidR="001F5E54" w:rsidRDefault="00AE04B0" w:rsidP="001F5E54">
      <w:pPr>
        <w:rPr>
          <w:rFonts w:cs="Arial"/>
        </w:rPr>
      </w:pPr>
      <w:r>
        <w:rPr>
          <w:rFonts w:cs="Arial"/>
        </w:rPr>
        <w:t>- Easy Entry Easy Exit controlled commodities are in the drive position</w:t>
      </w:r>
    </w:p>
    <w:p w14:paraId="317C53C2" w14:textId="77777777" w:rsidR="001F5E54" w:rsidRDefault="00AE04B0" w:rsidP="001F5E54">
      <w:pPr>
        <w:rPr>
          <w:rFonts w:cs="Arial"/>
        </w:rPr>
      </w:pPr>
      <w:r>
        <w:rPr>
          <w:rFonts w:cs="Arial"/>
        </w:rPr>
        <w:t>- 'Vehicle Speed' is 'Slow'</w:t>
      </w:r>
    </w:p>
    <w:p w14:paraId="09A6059B" w14:textId="77777777" w:rsidR="001F5E54" w:rsidRDefault="00AE04B0" w:rsidP="001F5E54">
      <w:pPr>
        <w:rPr>
          <w:rFonts w:cs="Arial"/>
        </w:rPr>
      </w:pPr>
      <w:r>
        <w:rPr>
          <w:rFonts w:cs="Arial"/>
        </w:rPr>
        <w:t>- 'Gear' is 'Recall Available'</w:t>
      </w:r>
    </w:p>
    <w:p w14:paraId="4131D3C4" w14:textId="77777777" w:rsidR="001F5E54" w:rsidRDefault="00AE04B0" w:rsidP="001F5E54">
      <w:pPr>
        <w:rPr>
          <w:rFonts w:cs="Arial"/>
        </w:rPr>
      </w:pPr>
      <w:r>
        <w:rPr>
          <w:rFonts w:cs="Arial"/>
        </w:rPr>
        <w:t>- 'Park Status' is 'Park'</w:t>
      </w:r>
    </w:p>
    <w:p w14:paraId="2F95D27B" w14:textId="77777777" w:rsidR="001F5E54" w:rsidRDefault="00AE04B0" w:rsidP="001F5E54">
      <w:pPr>
        <w:rPr>
          <w:rFonts w:cs="Arial"/>
        </w:rPr>
      </w:pPr>
      <w:r>
        <w:rPr>
          <w:rFonts w:cs="Arial"/>
        </w:rPr>
        <w:t>When the 'Request EEEE' function receives transition of 'Seatbelt Status' as 'Unbelted' to 'Belted' then the 'Request EEEE' function shall output 'EEEE_Request_Seat' and 'EEEE_Request_Steering' as 'EEEE'"</w:t>
      </w:r>
    </w:p>
    <w:p w14:paraId="21B88F1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3F7F1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55B64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74</w:t>
            </w:r>
          </w:p>
        </w:tc>
      </w:tr>
      <w:tr w:rsidR="001F5E54" w:rsidRPr="00FD127C" w14:paraId="3B89FD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C5EE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1251F" w14:textId="77777777" w:rsidR="00AD4A1F" w:rsidRDefault="00AD4A1F"/>
        </w:tc>
      </w:tr>
      <w:tr w:rsidR="001F5E54" w:rsidRPr="00FD127C" w14:paraId="28A4B0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9B03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A79EF" w14:textId="77777777" w:rsidR="00AD4A1F" w:rsidRDefault="00AD4A1F"/>
        </w:tc>
      </w:tr>
      <w:tr w:rsidR="001F5E54" w:rsidRPr="00FD127C" w14:paraId="1E3B76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0B2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29784" w14:textId="77777777" w:rsidR="00AD4A1F" w:rsidRDefault="00AD4A1F"/>
        </w:tc>
      </w:tr>
      <w:tr w:rsidR="001F5E54" w:rsidRPr="00FD127C" w14:paraId="3B804E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F74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596FE"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E61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FFD96" w14:textId="77777777" w:rsidR="00AD4A1F" w:rsidRDefault="00AD4A1F"/>
        </w:tc>
      </w:tr>
      <w:tr w:rsidR="001F5E54" w:rsidRPr="00FD127C" w14:paraId="55CD1F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75A6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63D0C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1832D2" wp14:editId="75624C8C">
                  <wp:extent cx="152400" cy="152400"/>
                  <wp:effectExtent l="0" t="0" r="0" b="0"/>
                  <wp:docPr id="117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Feature_Req_48 Easy Entry Easy Exit - Drive Control Optimization - Easy Exit Offset Position - Seatbelt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4D0D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E05B0" w14:textId="77777777" w:rsidR="00AD4A1F" w:rsidRDefault="00AD4A1F"/>
        </w:tc>
      </w:tr>
      <w:tr w:rsidR="001F5E54" w:rsidRPr="00FD127C" w14:paraId="60F08C8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62A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C61A7"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B47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18D8E"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034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11A73" w14:textId="77777777" w:rsidR="00AD4A1F" w:rsidRDefault="00AD4A1F"/>
        </w:tc>
      </w:tr>
      <w:tr w:rsidR="001F5E54" w:rsidRPr="00FD127C" w14:paraId="537B1F0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4D418A" w14:textId="77777777" w:rsidR="001F5E54" w:rsidRPr="00FD127C" w:rsidRDefault="002E13E1" w:rsidP="00A84EEF">
            <w:pPr>
              <w:rPr>
                <w:rFonts w:cs="Arial"/>
                <w:bCs/>
                <w:color w:val="808080" w:themeColor="background1" w:themeShade="80"/>
                <w:sz w:val="16"/>
                <w:szCs w:val="14"/>
              </w:rPr>
            </w:pPr>
            <w:hyperlink r:id="rId3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D7FAB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9FF1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62CA1B" w14:textId="77777777" w:rsidR="00315F1A" w:rsidRDefault="00315F1A" w:rsidP="00215698"/>
    <w:p w14:paraId="29F030DF" w14:textId="77777777" w:rsidR="001F5E54" w:rsidRPr="0017445F" w:rsidRDefault="006E25A5" w:rsidP="001F5E54">
      <w:pPr>
        <w:pStyle w:val="RERequirement"/>
        <w:shd w:val="clear" w:color="auto" w:fill="F2F2F2" w:themeFill="background1" w:themeFillShade="F2"/>
      </w:pPr>
      <w:bookmarkStart w:id="213" w:name="_44cf4b1db1c0508a1c882e5474562484"/>
      <w:r>
        <w:t>75</w:t>
      </w:r>
      <w:bookmarkEnd w:id="213"/>
      <w:r w:rsidR="00AE04B0">
        <w:t xml:space="preserve"> Easy Entry Easy Exit - Drive Control Optimization - Drive Position 1</w:t>
      </w:r>
    </w:p>
    <w:p w14:paraId="7E8FA44A" w14:textId="77777777" w:rsidR="001F5E54" w:rsidRDefault="00AE04B0" w:rsidP="001F5E54">
      <w:pPr>
        <w:rPr>
          <w:rFonts w:cs="Arial"/>
        </w:rPr>
      </w:pPr>
      <w:r>
        <w:rPr>
          <w:rFonts w:cs="Arial"/>
        </w:rPr>
        <w:t>"While</w:t>
      </w:r>
    </w:p>
    <w:p w14:paraId="679E9D72" w14:textId="77777777" w:rsidR="001F5E54" w:rsidRDefault="00AE04B0" w:rsidP="001F5E54">
      <w:pPr>
        <w:rPr>
          <w:rFonts w:cs="Arial"/>
        </w:rPr>
      </w:pPr>
      <w:r>
        <w:rPr>
          <w:rFonts w:cs="Arial"/>
        </w:rPr>
        <w:t>- 'Configuration' is 'DCO'</w:t>
      </w:r>
    </w:p>
    <w:p w14:paraId="4B0B1447" w14:textId="77777777" w:rsidR="001F5E54" w:rsidRDefault="00AE04B0" w:rsidP="001F5E54">
      <w:pPr>
        <w:rPr>
          <w:rFonts w:cs="Arial"/>
        </w:rPr>
      </w:pPr>
      <w:r>
        <w:rPr>
          <w:rFonts w:cs="Arial"/>
        </w:rPr>
        <w:t>- Easy Entry Easy Exit is set Enabled for the active profile</w:t>
      </w:r>
    </w:p>
    <w:p w14:paraId="0315B6EC" w14:textId="77777777" w:rsidR="001F5E54" w:rsidRDefault="00AE04B0" w:rsidP="001F5E54">
      <w:pPr>
        <w:rPr>
          <w:rFonts w:cs="Arial"/>
        </w:rPr>
      </w:pPr>
      <w:r>
        <w:rPr>
          <w:rFonts w:cs="Arial"/>
        </w:rPr>
        <w:lastRenderedPageBreak/>
        <w:t>- Easy Entry Easy Exit controlled commodities are in the Easy Entry Easy Exit offset position</w:t>
      </w:r>
    </w:p>
    <w:p w14:paraId="73172804" w14:textId="77777777" w:rsidR="001F5E54" w:rsidRDefault="00AE04B0" w:rsidP="001F5E54">
      <w:pPr>
        <w:rPr>
          <w:rFonts w:cs="Arial"/>
        </w:rPr>
      </w:pPr>
      <w:r>
        <w:rPr>
          <w:rFonts w:cs="Arial"/>
        </w:rPr>
        <w:t>- 'Vehicle Speed' is 'Slow'</w:t>
      </w:r>
    </w:p>
    <w:p w14:paraId="5A6708B5" w14:textId="77777777" w:rsidR="001F5E54" w:rsidRDefault="00AE04B0" w:rsidP="001F5E54">
      <w:pPr>
        <w:rPr>
          <w:rFonts w:cs="Arial"/>
        </w:rPr>
      </w:pPr>
      <w:r>
        <w:rPr>
          <w:rFonts w:cs="Arial"/>
        </w:rPr>
        <w:t>- 'Gear' is 'Recall Available'</w:t>
      </w:r>
    </w:p>
    <w:p w14:paraId="3DC5DDD9" w14:textId="77777777" w:rsidR="001F5E54" w:rsidRDefault="00AE04B0" w:rsidP="001F5E54">
      <w:pPr>
        <w:rPr>
          <w:rFonts w:cs="Arial"/>
        </w:rPr>
      </w:pPr>
      <w:r>
        <w:rPr>
          <w:rFonts w:cs="Arial"/>
        </w:rPr>
        <w:t>When the 'Request EEEE' function receives</w:t>
      </w:r>
    </w:p>
    <w:p w14:paraId="6ADC9C5B" w14:textId="77777777" w:rsidR="001F5E54" w:rsidRDefault="00AE04B0" w:rsidP="001F5E54">
      <w:pPr>
        <w:rPr>
          <w:rFonts w:cs="Arial"/>
        </w:rPr>
      </w:pPr>
      <w:r>
        <w:rPr>
          <w:rFonts w:cs="Arial"/>
        </w:rPr>
        <w:t>- 'Detection Status' as 'Inside</w:t>
      </w:r>
    </w:p>
    <w:p w14:paraId="2C6736B0" w14:textId="77777777" w:rsidR="001F5E54" w:rsidRDefault="00AE04B0" w:rsidP="001F5E54">
      <w:pPr>
        <w:rPr>
          <w:rFonts w:cs="Arial"/>
        </w:rPr>
      </w:pPr>
      <w:r>
        <w:rPr>
          <w:rFonts w:cs="Arial"/>
        </w:rPr>
        <w:t>- 'Door Status' as 'Closed'</w:t>
      </w:r>
    </w:p>
    <w:p w14:paraId="0EA9B982" w14:textId="77777777" w:rsidR="001F5E54" w:rsidRDefault="00AE04B0" w:rsidP="001F5E54">
      <w:pPr>
        <w:rPr>
          <w:rFonts w:cs="Arial"/>
        </w:rPr>
      </w:pPr>
      <w:r>
        <w:rPr>
          <w:rFonts w:cs="Arial"/>
        </w:rPr>
        <w:t>Then the 'Request EEEE' function shall output 'EEEE_Request_Seat' and 'EEEE_Request_Steering' as 'Drive'"</w:t>
      </w:r>
    </w:p>
    <w:p w14:paraId="203E733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A858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6C74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75</w:t>
            </w:r>
          </w:p>
        </w:tc>
      </w:tr>
      <w:tr w:rsidR="001F5E54" w:rsidRPr="00FD127C" w14:paraId="0B5E8C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AA8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F4609" w14:textId="77777777" w:rsidR="00AD4A1F" w:rsidRDefault="00AD4A1F"/>
        </w:tc>
      </w:tr>
      <w:tr w:rsidR="001F5E54" w:rsidRPr="00FD127C" w14:paraId="08B1C9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E248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C8E08" w14:textId="77777777" w:rsidR="00AD4A1F" w:rsidRDefault="00AD4A1F"/>
        </w:tc>
      </w:tr>
      <w:tr w:rsidR="001F5E54" w:rsidRPr="00FD127C" w14:paraId="7C2459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FE8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F89BF" w14:textId="77777777" w:rsidR="00AD4A1F" w:rsidRDefault="00AD4A1F"/>
        </w:tc>
      </w:tr>
      <w:tr w:rsidR="001F5E54" w:rsidRPr="00FD127C" w14:paraId="588FEC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49A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4D6C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8075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7B7B8" w14:textId="77777777" w:rsidR="00AD4A1F" w:rsidRDefault="00AD4A1F"/>
        </w:tc>
      </w:tr>
      <w:tr w:rsidR="001F5E54" w:rsidRPr="00FD127C" w14:paraId="41D66D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D0E1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2B76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1F81C9" wp14:editId="6EC2CE37">
                  <wp:extent cx="152400" cy="152400"/>
                  <wp:effectExtent l="0" t="0" r="0" b="0"/>
                  <wp:docPr id="117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Feature_Req_50 Easy Entry Easy Exit - Drive Control Optimization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0236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CDDD1" w14:textId="77777777" w:rsidR="00AD4A1F" w:rsidRDefault="00AD4A1F"/>
        </w:tc>
      </w:tr>
      <w:tr w:rsidR="001F5E54" w:rsidRPr="00FD127C" w14:paraId="627670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AE1C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2591B3"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534F2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05DD0"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BDB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CA018" w14:textId="77777777" w:rsidR="00AD4A1F" w:rsidRDefault="00AD4A1F"/>
        </w:tc>
      </w:tr>
      <w:tr w:rsidR="001F5E54" w:rsidRPr="00FD127C" w14:paraId="195FC1C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D6A3AF" w14:textId="77777777" w:rsidR="001F5E54" w:rsidRPr="00FD127C" w:rsidRDefault="002E13E1" w:rsidP="00A84EEF">
            <w:pPr>
              <w:rPr>
                <w:rFonts w:cs="Arial"/>
                <w:bCs/>
                <w:color w:val="808080" w:themeColor="background1" w:themeShade="80"/>
                <w:sz w:val="16"/>
                <w:szCs w:val="14"/>
              </w:rPr>
            </w:pPr>
            <w:hyperlink r:id="rId3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52793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2255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994E67" w14:textId="77777777" w:rsidR="00315F1A" w:rsidRDefault="00315F1A" w:rsidP="00215698"/>
    <w:p w14:paraId="596182DC" w14:textId="77777777" w:rsidR="001F5E54" w:rsidRPr="0017445F" w:rsidRDefault="006E25A5" w:rsidP="001F5E54">
      <w:pPr>
        <w:pStyle w:val="RERequirement"/>
        <w:shd w:val="clear" w:color="auto" w:fill="F2F2F2" w:themeFill="background1" w:themeFillShade="F2"/>
      </w:pPr>
      <w:bookmarkStart w:id="214" w:name="_f126b58c59456630a0f926ce910e6739"/>
      <w:r>
        <w:t>78</w:t>
      </w:r>
      <w:bookmarkEnd w:id="214"/>
      <w:r w:rsidR="00AE04B0">
        <w:t xml:space="preserve"> Easy Entry Easy Exit - Store to Drive Position 1</w:t>
      </w:r>
    </w:p>
    <w:p w14:paraId="0CE609AB" w14:textId="77777777" w:rsidR="001F5E54" w:rsidRDefault="00AE04B0" w:rsidP="001F5E54">
      <w:pPr>
        <w:rPr>
          <w:rFonts w:cs="Arial"/>
        </w:rPr>
      </w:pPr>
      <w:r>
        <w:rPr>
          <w:rFonts w:cs="Arial"/>
        </w:rPr>
        <w:t>When the 'Request EEEE' function receives 'Memory_Command' as 'Store' then the 'Request EEEE' function shall consider the current position the drive position</w:t>
      </w:r>
    </w:p>
    <w:p w14:paraId="700D8D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3C08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C2B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78</w:t>
            </w:r>
          </w:p>
        </w:tc>
      </w:tr>
      <w:tr w:rsidR="001F5E54" w:rsidRPr="00FD127C" w14:paraId="652EEA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2AAF7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9250B" w14:textId="77777777" w:rsidR="00AD4A1F" w:rsidRDefault="00AD4A1F"/>
        </w:tc>
      </w:tr>
      <w:tr w:rsidR="001F5E54" w:rsidRPr="00FD127C" w14:paraId="5F193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A3EE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CD2A0" w14:textId="77777777" w:rsidR="00AD4A1F" w:rsidRDefault="00AD4A1F"/>
        </w:tc>
      </w:tr>
      <w:tr w:rsidR="001F5E54" w:rsidRPr="00FD127C" w14:paraId="7C5409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227A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7B051" w14:textId="77777777" w:rsidR="00AD4A1F" w:rsidRDefault="00AD4A1F"/>
        </w:tc>
      </w:tr>
      <w:tr w:rsidR="001F5E54" w:rsidRPr="00FD127C" w14:paraId="66EA4B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52B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FBE5F"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729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CA0338" w14:textId="77777777" w:rsidR="00AD4A1F" w:rsidRDefault="00AD4A1F"/>
        </w:tc>
      </w:tr>
      <w:tr w:rsidR="001F5E54" w:rsidRPr="00FD127C" w14:paraId="46AB30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12DA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1413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6DF7C9" wp14:editId="0FC7B1C4">
                  <wp:extent cx="152400" cy="152400"/>
                  <wp:effectExtent l="0" t="0" r="0" b="0"/>
                  <wp:docPr id="117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Feature_Req_53 Easy Entry Easy Exit - Store to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014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248AE" w14:textId="77777777" w:rsidR="00AD4A1F" w:rsidRDefault="00AD4A1F"/>
        </w:tc>
      </w:tr>
      <w:tr w:rsidR="001F5E54" w:rsidRPr="00FD127C" w14:paraId="094980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E36D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6A95B9"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E95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7962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D8146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4BDFD" w14:textId="77777777" w:rsidR="00AD4A1F" w:rsidRDefault="00AD4A1F"/>
        </w:tc>
      </w:tr>
      <w:tr w:rsidR="001F5E54" w:rsidRPr="00FD127C" w14:paraId="1E736FC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DA7118" w14:textId="77777777" w:rsidR="001F5E54" w:rsidRPr="00FD127C" w:rsidRDefault="002E13E1" w:rsidP="00A84EEF">
            <w:pPr>
              <w:rPr>
                <w:rFonts w:cs="Arial"/>
                <w:bCs/>
                <w:color w:val="808080" w:themeColor="background1" w:themeShade="80"/>
                <w:sz w:val="16"/>
                <w:szCs w:val="14"/>
              </w:rPr>
            </w:pPr>
            <w:hyperlink r:id="rId3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1966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41B2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94FF3D" w14:textId="77777777" w:rsidR="00315F1A" w:rsidRDefault="00315F1A" w:rsidP="00215698"/>
    <w:p w14:paraId="681092FC" w14:textId="77777777" w:rsidR="001F5E54" w:rsidRPr="0017445F" w:rsidRDefault="006E25A5" w:rsidP="001F5E54">
      <w:pPr>
        <w:pStyle w:val="RERequirement"/>
        <w:shd w:val="clear" w:color="auto" w:fill="F2F2F2" w:themeFill="background1" w:themeFillShade="F2"/>
      </w:pPr>
      <w:bookmarkStart w:id="215" w:name="_91916ce6293ede482d192841b33d7c3a"/>
      <w:r>
        <w:t>79</w:t>
      </w:r>
      <w:bookmarkEnd w:id="215"/>
      <w:r w:rsidR="00AE04B0">
        <w:t xml:space="preserve"> Easy Entry Easy Exit - Recall to Offset Position 1</w:t>
      </w:r>
    </w:p>
    <w:p w14:paraId="5EE3C6DB" w14:textId="77777777" w:rsidR="001F5E54" w:rsidRDefault="00AE04B0" w:rsidP="001F5E54">
      <w:pPr>
        <w:rPr>
          <w:rFonts w:cs="Arial"/>
        </w:rPr>
      </w:pPr>
      <w:r>
        <w:rPr>
          <w:rFonts w:cs="Arial"/>
        </w:rPr>
        <w:t>While the Easy Entry Easy Exit controlled commodities are in the Easy Entry Easy Exit offset position when the 'Request EEEE' function receives 'Memory_Command' as 'Recall' for a profile that has Easy Entry Easy Exit enabled then the 'Request EEEE' function shall output 'EEEE_Request_Seat' and 'EEEE_Request_Steering' as 'EEEE'</w:t>
      </w:r>
    </w:p>
    <w:p w14:paraId="63509C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316DB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9CAA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79</w:t>
            </w:r>
          </w:p>
        </w:tc>
      </w:tr>
      <w:tr w:rsidR="001F5E54" w:rsidRPr="00FD127C" w14:paraId="308911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4A227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A645D" w14:textId="77777777" w:rsidR="00AD4A1F" w:rsidRDefault="00AD4A1F"/>
        </w:tc>
      </w:tr>
      <w:tr w:rsidR="001F5E54" w:rsidRPr="00FD127C" w14:paraId="505EF0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1E8F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3688E" w14:textId="77777777" w:rsidR="00AD4A1F" w:rsidRDefault="00AD4A1F"/>
        </w:tc>
      </w:tr>
      <w:tr w:rsidR="001F5E54" w:rsidRPr="00FD127C" w14:paraId="34C3D4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DA0C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D1CBA" w14:textId="77777777" w:rsidR="00AD4A1F" w:rsidRDefault="00AD4A1F"/>
        </w:tc>
      </w:tr>
      <w:tr w:rsidR="001F5E54" w:rsidRPr="00FD127C" w14:paraId="60E62D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69B8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95D9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831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514A6" w14:textId="77777777" w:rsidR="00AD4A1F" w:rsidRDefault="00AD4A1F"/>
        </w:tc>
      </w:tr>
      <w:tr w:rsidR="001F5E54" w:rsidRPr="00FD127C" w14:paraId="1A87E1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4F12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3D13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FB5436" wp14:editId="16DA9BAC">
                  <wp:extent cx="152400" cy="152400"/>
                  <wp:effectExtent l="0" t="0" r="0" b="0"/>
                  <wp:docPr id="117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Feature_Req_54 Easy Entry Easy Exit - Recall to Offset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EDF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E455E" w14:textId="77777777" w:rsidR="00AD4A1F" w:rsidRDefault="00AD4A1F"/>
        </w:tc>
      </w:tr>
      <w:tr w:rsidR="001F5E54" w:rsidRPr="00FD127C" w14:paraId="4DA7E8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DB2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088EA8"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5B2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FE2AE"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8207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1C38D" w14:textId="77777777" w:rsidR="00AD4A1F" w:rsidRDefault="00AD4A1F"/>
        </w:tc>
      </w:tr>
      <w:tr w:rsidR="001F5E54" w:rsidRPr="00FD127C" w14:paraId="6BF1BC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7CBB98" w14:textId="77777777" w:rsidR="001F5E54" w:rsidRPr="00FD127C" w:rsidRDefault="002E13E1" w:rsidP="00A84EEF">
            <w:pPr>
              <w:rPr>
                <w:rFonts w:cs="Arial"/>
                <w:bCs/>
                <w:color w:val="808080" w:themeColor="background1" w:themeShade="80"/>
                <w:sz w:val="16"/>
                <w:szCs w:val="14"/>
              </w:rPr>
            </w:pPr>
            <w:hyperlink r:id="rId3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357D6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8A1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EAA147" w14:textId="77777777" w:rsidR="00315F1A" w:rsidRDefault="00315F1A" w:rsidP="00215698"/>
    <w:p w14:paraId="4B39E2F4" w14:textId="77777777" w:rsidR="001F5E54" w:rsidRPr="0017445F" w:rsidRDefault="006E25A5" w:rsidP="001F5E54">
      <w:pPr>
        <w:pStyle w:val="RERequirement"/>
        <w:shd w:val="clear" w:color="auto" w:fill="F2F2F2" w:themeFill="background1" w:themeFillShade="F2"/>
      </w:pPr>
      <w:bookmarkStart w:id="216" w:name="_83a062b0b890a7897ff8fee70ddaba20"/>
      <w:r>
        <w:t>86</w:t>
      </w:r>
      <w:bookmarkEnd w:id="216"/>
      <w:r w:rsidR="00AE04B0">
        <w:t xml:space="preserve"> Easy Entry Easy Exit - Inhibit Auto Save 1</w:t>
      </w:r>
    </w:p>
    <w:p w14:paraId="06C49365" w14:textId="77777777" w:rsidR="001F5E54" w:rsidRDefault="00AE04B0" w:rsidP="001F5E54">
      <w:pPr>
        <w:rPr>
          <w:rFonts w:cs="Arial"/>
        </w:rPr>
      </w:pPr>
      <w:r>
        <w:rPr>
          <w:rFonts w:cs="Arial"/>
        </w:rPr>
        <w:t>When the 'Request EEEE' function outputs either 'EEEE_Request_Seat' or 'EEEE_Request_Steering' as 'EEEE' then the 'Request EEEE' function shall also output 'Auto Save Inhibit' as 'Inhibit'</w:t>
      </w:r>
    </w:p>
    <w:p w14:paraId="3E573A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3742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0B0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w:t>
            </w:r>
          </w:p>
        </w:tc>
      </w:tr>
      <w:tr w:rsidR="001F5E54" w:rsidRPr="00FD127C" w14:paraId="05B047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95E8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CF143" w14:textId="77777777" w:rsidR="00AD4A1F" w:rsidRDefault="00AD4A1F"/>
        </w:tc>
      </w:tr>
      <w:tr w:rsidR="001F5E54" w:rsidRPr="00FD127C" w14:paraId="7CDA0D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06C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38B0B" w14:textId="77777777" w:rsidR="00AD4A1F" w:rsidRDefault="00AD4A1F"/>
        </w:tc>
      </w:tr>
      <w:tr w:rsidR="001F5E54" w:rsidRPr="00FD127C" w14:paraId="2E5B8D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590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4B39F" w14:textId="77777777" w:rsidR="00AD4A1F" w:rsidRDefault="00AD4A1F"/>
        </w:tc>
      </w:tr>
      <w:tr w:rsidR="001F5E54" w:rsidRPr="00FD127C" w14:paraId="01D809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72D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9E331"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D98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309B4" w14:textId="77777777" w:rsidR="00AD4A1F" w:rsidRDefault="00AD4A1F"/>
        </w:tc>
      </w:tr>
      <w:tr w:rsidR="001F5E54" w:rsidRPr="00FD127C" w14:paraId="1844E0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8BA32"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BE36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92D94B" wp14:editId="2BA6FAD9">
                  <wp:extent cx="152400" cy="152400"/>
                  <wp:effectExtent l="0" t="0" r="0" b="0"/>
                  <wp:docPr id="118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Feature_Req_59 Easy Entry Easy Exit - Inhibit Auto Save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01C6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EF16A7" w14:textId="77777777" w:rsidR="00AD4A1F" w:rsidRDefault="00AD4A1F"/>
        </w:tc>
      </w:tr>
      <w:tr w:rsidR="001F5E54" w:rsidRPr="00FD127C" w14:paraId="1E99686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830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38548A"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008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6C6F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B2B4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8E657" w14:textId="77777777" w:rsidR="00AD4A1F" w:rsidRDefault="00AD4A1F"/>
        </w:tc>
      </w:tr>
      <w:tr w:rsidR="001F5E54" w:rsidRPr="00FD127C" w14:paraId="4D78FF1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4623BB" w14:textId="77777777" w:rsidR="001F5E54" w:rsidRPr="00FD127C" w:rsidRDefault="002E13E1" w:rsidP="00A84EEF">
            <w:pPr>
              <w:rPr>
                <w:rFonts w:cs="Arial"/>
                <w:bCs/>
                <w:color w:val="808080" w:themeColor="background1" w:themeShade="80"/>
                <w:sz w:val="16"/>
                <w:szCs w:val="14"/>
              </w:rPr>
            </w:pPr>
            <w:hyperlink r:id="rId3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D5BC9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19A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E013DE" w14:textId="77777777" w:rsidR="00315F1A" w:rsidRDefault="00315F1A" w:rsidP="00215698"/>
    <w:p w14:paraId="7066E9B0" w14:textId="77777777" w:rsidR="001F5E54" w:rsidRPr="0017445F" w:rsidRDefault="006E25A5" w:rsidP="001F5E54">
      <w:pPr>
        <w:pStyle w:val="RERequirement"/>
        <w:shd w:val="clear" w:color="auto" w:fill="F2F2F2" w:themeFill="background1" w:themeFillShade="F2"/>
      </w:pPr>
      <w:bookmarkStart w:id="217" w:name="_11119393035f4e8724191a0a60ab0cdd"/>
      <w:r>
        <w:t>87</w:t>
      </w:r>
      <w:bookmarkEnd w:id="217"/>
      <w:r w:rsidR="00AE04B0">
        <w:t xml:space="preserve"> Easy Entry Easy Exit - Resume Auto Save</w:t>
      </w:r>
    </w:p>
    <w:p w14:paraId="371FEE10" w14:textId="77777777" w:rsidR="001F5E54" w:rsidRDefault="00AE04B0" w:rsidP="001F5E54">
      <w:pPr>
        <w:rPr>
          <w:rFonts w:cs="Arial"/>
        </w:rPr>
      </w:pPr>
      <w:r>
        <w:rPr>
          <w:rFonts w:cs="Arial"/>
        </w:rPr>
        <w:t>When either</w:t>
      </w:r>
    </w:p>
    <w:p w14:paraId="5EFCAFA8" w14:textId="77777777" w:rsidR="001F5E54" w:rsidRDefault="00AE04B0" w:rsidP="001F5E54">
      <w:pPr>
        <w:rPr>
          <w:rFonts w:cs="Arial"/>
        </w:rPr>
      </w:pPr>
      <w:r>
        <w:rPr>
          <w:rFonts w:cs="Arial"/>
        </w:rPr>
        <w:t>- 'Request EEEE' function outputs either 'EEEE_Request_Seat' or 'EEEE_Request_Steering' as 'Drive'</w:t>
      </w:r>
    </w:p>
    <w:p w14:paraId="1EEBA3B0" w14:textId="77777777" w:rsidR="001F5E54" w:rsidRDefault="00AE04B0" w:rsidP="001F5E54">
      <w:pPr>
        <w:rPr>
          <w:rFonts w:cs="Arial"/>
        </w:rPr>
      </w:pPr>
      <w:r>
        <w:rPr>
          <w:rFonts w:cs="Arial"/>
        </w:rPr>
        <w:t>- 'Request EEEE' function considers Easy Entry Easy Exit commodities in the drive position</w:t>
      </w:r>
    </w:p>
    <w:p w14:paraId="50F360BE" w14:textId="77777777" w:rsidR="001F5E54" w:rsidRDefault="00AE04B0" w:rsidP="001F5E54">
      <w:pPr>
        <w:rPr>
          <w:rFonts w:cs="Arial"/>
        </w:rPr>
      </w:pPr>
      <w:r>
        <w:rPr>
          <w:rFonts w:cs="Arial"/>
        </w:rPr>
        <w:t>Then the 'Request EEEE' function shall also output 'Auto Save Inhibit' as 'Normal'</w:t>
      </w:r>
    </w:p>
    <w:p w14:paraId="23D32FA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43DC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77F8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w:t>
            </w:r>
          </w:p>
        </w:tc>
      </w:tr>
      <w:tr w:rsidR="001F5E54" w:rsidRPr="00FD127C" w14:paraId="03D1EE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5F695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95300" w14:textId="77777777" w:rsidR="00AD4A1F" w:rsidRDefault="00AD4A1F"/>
        </w:tc>
      </w:tr>
      <w:tr w:rsidR="001F5E54" w:rsidRPr="00FD127C" w14:paraId="13CF25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3E9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52F94" w14:textId="77777777" w:rsidR="00AD4A1F" w:rsidRDefault="00AD4A1F"/>
        </w:tc>
      </w:tr>
      <w:tr w:rsidR="001F5E54" w:rsidRPr="00FD127C" w14:paraId="29C627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E8A7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25510" w14:textId="77777777" w:rsidR="00AD4A1F" w:rsidRDefault="00AD4A1F"/>
        </w:tc>
      </w:tr>
      <w:tr w:rsidR="001F5E54" w:rsidRPr="00FD127C" w14:paraId="056BD3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C6CF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CE15F"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6EE8B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23082" w14:textId="77777777" w:rsidR="00AD4A1F" w:rsidRDefault="00AD4A1F"/>
        </w:tc>
      </w:tr>
      <w:tr w:rsidR="001F5E54" w:rsidRPr="00FD127C" w14:paraId="4DB3CC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8F6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7D55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033A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AB80F" w14:textId="77777777" w:rsidR="00AD4A1F" w:rsidRDefault="00AD4A1F"/>
        </w:tc>
      </w:tr>
      <w:tr w:rsidR="001F5E54" w:rsidRPr="00FD127C" w14:paraId="406685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774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C99B1D"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07F8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834C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DA9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7EED69" w14:textId="77777777" w:rsidR="00AD4A1F" w:rsidRDefault="00AD4A1F"/>
        </w:tc>
      </w:tr>
      <w:tr w:rsidR="001F5E54" w:rsidRPr="00FD127C" w14:paraId="4B22B0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29B238" w14:textId="77777777" w:rsidR="001F5E54" w:rsidRPr="00FD127C" w:rsidRDefault="002E13E1" w:rsidP="00A84EEF">
            <w:pPr>
              <w:rPr>
                <w:rFonts w:cs="Arial"/>
                <w:bCs/>
                <w:color w:val="808080" w:themeColor="background1" w:themeShade="80"/>
                <w:sz w:val="16"/>
                <w:szCs w:val="14"/>
              </w:rPr>
            </w:pPr>
            <w:hyperlink r:id="rId3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A6E6C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EF873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E788AB" w14:textId="77777777" w:rsidR="00315F1A" w:rsidRDefault="00315F1A" w:rsidP="00215698"/>
    <w:p w14:paraId="2972CA0F" w14:textId="77777777" w:rsidR="001F5E54" w:rsidRPr="0017445F" w:rsidRDefault="006E25A5" w:rsidP="001F5E54">
      <w:pPr>
        <w:pStyle w:val="RERequirement"/>
        <w:shd w:val="clear" w:color="auto" w:fill="F2F2F2" w:themeFill="background1" w:themeFillShade="F2"/>
      </w:pPr>
      <w:bookmarkStart w:id="218" w:name="_c7e35818bd4f99877cdbaba59d581096"/>
      <w:r>
        <w:t>90</w:t>
      </w:r>
      <w:bookmarkEnd w:id="218"/>
      <w:r w:rsidR="00AE04B0">
        <w:t xml:space="preserve"> Stowable Steering Wheel - Inhibit EEEE 1</w:t>
      </w:r>
    </w:p>
    <w:p w14:paraId="33BE754C" w14:textId="77777777" w:rsidR="001F5E54" w:rsidRDefault="00AE04B0" w:rsidP="001F5E54">
      <w:pPr>
        <w:rPr>
          <w:rFonts w:cs="Arial"/>
        </w:rPr>
      </w:pPr>
      <w:r>
        <w:rPr>
          <w:rFonts w:cs="Arial"/>
        </w:rPr>
        <w:t>When the 'Request EEEE' function receives 'Stowable Steering Wheel Status' as 'Active' then the 'Request EEEE' function shall inhibit Easy Entry Easy Exit functionality</w:t>
      </w:r>
    </w:p>
    <w:p w14:paraId="2CA6A1E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5C63D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9DE4B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w:t>
            </w:r>
          </w:p>
        </w:tc>
      </w:tr>
      <w:tr w:rsidR="001F5E54" w:rsidRPr="00FD127C" w14:paraId="0C8F26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E6E9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58800" w14:textId="77777777" w:rsidR="00AD4A1F" w:rsidRDefault="00AD4A1F"/>
        </w:tc>
      </w:tr>
      <w:tr w:rsidR="001F5E54" w:rsidRPr="00FD127C" w14:paraId="1AEB32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BBD65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BC1EB" w14:textId="77777777" w:rsidR="00AD4A1F" w:rsidRDefault="00AD4A1F"/>
        </w:tc>
      </w:tr>
      <w:tr w:rsidR="001F5E54" w:rsidRPr="00FD127C" w14:paraId="662DED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0F86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79F79" w14:textId="77777777" w:rsidR="00AD4A1F" w:rsidRDefault="00AD4A1F"/>
        </w:tc>
      </w:tr>
      <w:tr w:rsidR="001F5E54" w:rsidRPr="00FD127C" w14:paraId="7792CF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9596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81EE9"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F69D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8BEF6" w14:textId="77777777" w:rsidR="00AD4A1F" w:rsidRDefault="00AD4A1F"/>
        </w:tc>
      </w:tr>
      <w:tr w:rsidR="001F5E54" w:rsidRPr="00FD127C" w14:paraId="3B2D66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D8D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F8E6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F22030" wp14:editId="46C9A49C">
                  <wp:extent cx="152400" cy="152400"/>
                  <wp:effectExtent l="0" t="0" r="0" b="0"/>
                  <wp:docPr id="1182"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Feature_Req_62 Stowable Steering Wheel - Inhibit EEEE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72FA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C0DE2" w14:textId="77777777" w:rsidR="00AD4A1F" w:rsidRDefault="00AD4A1F"/>
        </w:tc>
      </w:tr>
      <w:tr w:rsidR="001F5E54" w:rsidRPr="00FD127C" w14:paraId="746292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D51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EAD484"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8B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7DB6C"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9A6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CE0A00" w14:textId="77777777" w:rsidR="00AD4A1F" w:rsidRDefault="00AD4A1F"/>
        </w:tc>
      </w:tr>
      <w:tr w:rsidR="001F5E54" w:rsidRPr="00FD127C" w14:paraId="5974C33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889280" w14:textId="77777777" w:rsidR="001F5E54" w:rsidRPr="00FD127C" w:rsidRDefault="002E13E1" w:rsidP="00A84EEF">
            <w:pPr>
              <w:rPr>
                <w:rFonts w:cs="Arial"/>
                <w:bCs/>
                <w:color w:val="808080" w:themeColor="background1" w:themeShade="80"/>
                <w:sz w:val="16"/>
                <w:szCs w:val="14"/>
              </w:rPr>
            </w:pPr>
            <w:hyperlink r:id="rId3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68F37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11A9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727BC2" w14:textId="77777777" w:rsidR="00315F1A" w:rsidRDefault="00315F1A" w:rsidP="00215698"/>
    <w:p w14:paraId="1602C3B4" w14:textId="77777777" w:rsidR="001F5E54" w:rsidRPr="0017445F" w:rsidRDefault="006E25A5" w:rsidP="001F5E54">
      <w:pPr>
        <w:pStyle w:val="RERequirement"/>
        <w:shd w:val="clear" w:color="auto" w:fill="F2F2F2" w:themeFill="background1" w:themeFillShade="F2"/>
      </w:pPr>
      <w:bookmarkStart w:id="219" w:name="_7e1632265e9ff96882aa21984851e256"/>
      <w:r>
        <w:t>91</w:t>
      </w:r>
      <w:bookmarkEnd w:id="219"/>
      <w:r w:rsidR="00AE04B0">
        <w:t xml:space="preserve"> Stowable Steering Wheel - Inhibit EEEE 2 </w:t>
      </w:r>
    </w:p>
    <w:p w14:paraId="031A9E8B" w14:textId="77777777" w:rsidR="001F5E54" w:rsidRDefault="00AE04B0" w:rsidP="001F5E54">
      <w:pPr>
        <w:rPr>
          <w:rFonts w:cs="Arial"/>
        </w:rPr>
      </w:pPr>
      <w:r>
        <w:rPr>
          <w:rFonts w:cs="Arial"/>
        </w:rPr>
        <w:t>When the 'Request EEEE' function receives 'Stowable Steering Wheel Status' as 'Inactive' then the 'Request EEEE' function shall allow Easy Entry Easy Exit functionality</w:t>
      </w:r>
    </w:p>
    <w:p w14:paraId="2F40FF4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D0DE2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E3D4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w:t>
            </w:r>
          </w:p>
        </w:tc>
      </w:tr>
      <w:tr w:rsidR="001F5E54" w:rsidRPr="00FD127C" w14:paraId="7A8A18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E640A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BF887" w14:textId="77777777" w:rsidR="00AD4A1F" w:rsidRDefault="00AD4A1F"/>
        </w:tc>
      </w:tr>
      <w:tr w:rsidR="001F5E54" w:rsidRPr="00FD127C" w14:paraId="2F5793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C98F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BA6B7" w14:textId="77777777" w:rsidR="00AD4A1F" w:rsidRDefault="00AD4A1F"/>
        </w:tc>
      </w:tr>
      <w:tr w:rsidR="001F5E54" w:rsidRPr="00FD127C" w14:paraId="28AA5F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800A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CD23E" w14:textId="77777777" w:rsidR="00AD4A1F" w:rsidRDefault="00AD4A1F"/>
        </w:tc>
      </w:tr>
      <w:tr w:rsidR="001F5E54" w:rsidRPr="00FD127C" w14:paraId="3C8227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9D1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022C3"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262D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791D2" w14:textId="77777777" w:rsidR="00AD4A1F" w:rsidRDefault="00AD4A1F"/>
        </w:tc>
      </w:tr>
      <w:tr w:rsidR="001F5E54" w:rsidRPr="00FD127C" w14:paraId="33674C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E406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AD56A"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A1D5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4B100" w14:textId="77777777" w:rsidR="00AD4A1F" w:rsidRDefault="00AD4A1F"/>
        </w:tc>
      </w:tr>
      <w:tr w:rsidR="001F5E54" w:rsidRPr="00FD127C" w14:paraId="0A85FB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8566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17F33A"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AE6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1863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46C40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DADE10" w14:textId="77777777" w:rsidR="00AD4A1F" w:rsidRDefault="00AD4A1F"/>
        </w:tc>
      </w:tr>
      <w:tr w:rsidR="001F5E54" w:rsidRPr="00FD127C" w14:paraId="4CEB465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09A3E9" w14:textId="77777777" w:rsidR="001F5E54" w:rsidRPr="00FD127C" w:rsidRDefault="002E13E1" w:rsidP="00A84EEF">
            <w:pPr>
              <w:rPr>
                <w:rFonts w:cs="Arial"/>
                <w:bCs/>
                <w:color w:val="808080" w:themeColor="background1" w:themeShade="80"/>
                <w:sz w:val="16"/>
                <w:szCs w:val="14"/>
              </w:rPr>
            </w:pPr>
            <w:hyperlink r:id="rId3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E1FC2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3748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F5B6CA" w14:textId="77777777" w:rsidR="00315F1A" w:rsidRDefault="00315F1A" w:rsidP="00215698"/>
    <w:p w14:paraId="05725F05" w14:textId="77777777" w:rsidR="001F5E54" w:rsidRPr="0017445F" w:rsidRDefault="006E25A5" w:rsidP="001F5E54">
      <w:pPr>
        <w:pStyle w:val="RERequirement"/>
        <w:shd w:val="clear" w:color="auto" w:fill="F2F2F2" w:themeFill="background1" w:themeFillShade="F2"/>
      </w:pPr>
      <w:bookmarkStart w:id="220" w:name="_c3358676075943290f10d4462f28b2f7"/>
      <w:r>
        <w:t>92</w:t>
      </w:r>
      <w:bookmarkEnd w:id="220"/>
      <w:r w:rsidR="00AE04B0">
        <w:t xml:space="preserve"> Rejuvenate - Inhibit EEEE 1</w:t>
      </w:r>
    </w:p>
    <w:p w14:paraId="0FB3EB35" w14:textId="77777777" w:rsidR="001F5E54" w:rsidRDefault="00AE04B0" w:rsidP="001F5E54">
      <w:pPr>
        <w:rPr>
          <w:rFonts w:cs="Arial"/>
        </w:rPr>
      </w:pPr>
      <w:r>
        <w:rPr>
          <w:rFonts w:cs="Arial"/>
        </w:rPr>
        <w:t>When the 'Request EEEE' function receives 'Rejuvenate Status' as 'Active' then the 'Request EEEE' function shall inhibit Easy Entry Easy Exit functionality</w:t>
      </w:r>
    </w:p>
    <w:p w14:paraId="0453001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CE450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614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w:t>
            </w:r>
          </w:p>
        </w:tc>
      </w:tr>
      <w:tr w:rsidR="001F5E54" w:rsidRPr="00FD127C" w14:paraId="7D7AEE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C0C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15E49" w14:textId="77777777" w:rsidR="00AD4A1F" w:rsidRDefault="00AD4A1F"/>
        </w:tc>
      </w:tr>
      <w:tr w:rsidR="001F5E54" w:rsidRPr="00FD127C" w14:paraId="7F3F49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A4D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2EB72" w14:textId="77777777" w:rsidR="00AD4A1F" w:rsidRDefault="00AD4A1F"/>
        </w:tc>
      </w:tr>
      <w:tr w:rsidR="001F5E54" w:rsidRPr="00FD127C" w14:paraId="72DFFC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66E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9DA7E" w14:textId="77777777" w:rsidR="00AD4A1F" w:rsidRDefault="00AD4A1F"/>
        </w:tc>
      </w:tr>
      <w:tr w:rsidR="001F5E54" w:rsidRPr="00FD127C" w14:paraId="734399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2F7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BFE0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1D00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0A8AB" w14:textId="77777777" w:rsidR="00AD4A1F" w:rsidRDefault="00AD4A1F"/>
        </w:tc>
      </w:tr>
      <w:tr w:rsidR="001F5E54" w:rsidRPr="00FD127C" w14:paraId="17E24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70375"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C4066"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F58E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36E10" w14:textId="77777777" w:rsidR="00AD4A1F" w:rsidRDefault="00AD4A1F"/>
        </w:tc>
      </w:tr>
      <w:tr w:rsidR="001F5E54" w:rsidRPr="00FD127C" w14:paraId="08323B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6671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6E4A95"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FEC7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EEC10"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31E6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B2CB69" w14:textId="77777777" w:rsidR="00AD4A1F" w:rsidRDefault="00AD4A1F"/>
        </w:tc>
      </w:tr>
      <w:tr w:rsidR="001F5E54" w:rsidRPr="00FD127C" w14:paraId="605AD6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1365D7" w14:textId="77777777" w:rsidR="001F5E54" w:rsidRPr="00FD127C" w:rsidRDefault="002E13E1" w:rsidP="00A84EEF">
            <w:pPr>
              <w:rPr>
                <w:rFonts w:cs="Arial"/>
                <w:bCs/>
                <w:color w:val="808080" w:themeColor="background1" w:themeShade="80"/>
                <w:sz w:val="16"/>
                <w:szCs w:val="14"/>
              </w:rPr>
            </w:pPr>
            <w:hyperlink r:id="rId3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69E7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69AE9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D58795" w14:textId="77777777" w:rsidR="00315F1A" w:rsidRDefault="00315F1A" w:rsidP="00215698"/>
    <w:p w14:paraId="75BF1F90" w14:textId="77777777" w:rsidR="001F5E54" w:rsidRPr="0017445F" w:rsidRDefault="006E25A5" w:rsidP="001F5E54">
      <w:pPr>
        <w:pStyle w:val="RERequirement"/>
        <w:shd w:val="clear" w:color="auto" w:fill="F2F2F2" w:themeFill="background1" w:themeFillShade="F2"/>
      </w:pPr>
      <w:bookmarkStart w:id="221" w:name="_4a2a5ec586af4486ab2a4134ee3eba03"/>
      <w:r>
        <w:t>93</w:t>
      </w:r>
      <w:bookmarkEnd w:id="221"/>
      <w:r w:rsidR="00AE04B0">
        <w:t xml:space="preserve"> Rejuvenate - Inhibit EEEE 2 </w:t>
      </w:r>
    </w:p>
    <w:p w14:paraId="402ADF9B" w14:textId="77777777" w:rsidR="001F5E54" w:rsidRDefault="00AE04B0" w:rsidP="001F5E54">
      <w:pPr>
        <w:rPr>
          <w:rFonts w:cs="Arial"/>
        </w:rPr>
      </w:pPr>
      <w:r>
        <w:rPr>
          <w:rFonts w:cs="Arial"/>
        </w:rPr>
        <w:t>When the 'Request EEEE' function receives 'Rejuvenate Status' as 'Inactive' then the 'Request EEEE' function shall allow Easy Entry Easy Exit functionality</w:t>
      </w:r>
    </w:p>
    <w:p w14:paraId="47D126B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A6D0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7C3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w:t>
            </w:r>
          </w:p>
        </w:tc>
      </w:tr>
      <w:tr w:rsidR="001F5E54" w:rsidRPr="00FD127C" w14:paraId="1BD8A7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B89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77B79" w14:textId="77777777" w:rsidR="00AD4A1F" w:rsidRDefault="00AD4A1F"/>
        </w:tc>
      </w:tr>
      <w:tr w:rsidR="001F5E54" w:rsidRPr="00FD127C" w14:paraId="75C319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74B1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84D87" w14:textId="77777777" w:rsidR="00AD4A1F" w:rsidRDefault="00AD4A1F"/>
        </w:tc>
      </w:tr>
      <w:tr w:rsidR="001F5E54" w:rsidRPr="00FD127C" w14:paraId="04706F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D551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72CDA" w14:textId="77777777" w:rsidR="00AD4A1F" w:rsidRDefault="00AD4A1F"/>
        </w:tc>
      </w:tr>
      <w:tr w:rsidR="001F5E54" w:rsidRPr="00FD127C" w14:paraId="305401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546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E216A"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4C9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44124" w14:textId="77777777" w:rsidR="00AD4A1F" w:rsidRDefault="00AD4A1F"/>
        </w:tc>
      </w:tr>
      <w:tr w:rsidR="001F5E54" w:rsidRPr="00FD127C" w14:paraId="60362E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7782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A3702"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D07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F769D" w14:textId="77777777" w:rsidR="00AD4A1F" w:rsidRDefault="00AD4A1F"/>
        </w:tc>
      </w:tr>
      <w:tr w:rsidR="001F5E54" w:rsidRPr="00FD127C" w14:paraId="22CF422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584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799ED"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C90AF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7695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142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660B60" w14:textId="77777777" w:rsidR="00AD4A1F" w:rsidRDefault="00AD4A1F"/>
        </w:tc>
      </w:tr>
      <w:tr w:rsidR="001F5E54" w:rsidRPr="00FD127C" w14:paraId="20F309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9E209" w14:textId="77777777" w:rsidR="001F5E54" w:rsidRPr="00FD127C" w:rsidRDefault="002E13E1" w:rsidP="00A84EEF">
            <w:pPr>
              <w:rPr>
                <w:rFonts w:cs="Arial"/>
                <w:bCs/>
                <w:color w:val="808080" w:themeColor="background1" w:themeShade="80"/>
                <w:sz w:val="16"/>
                <w:szCs w:val="14"/>
              </w:rPr>
            </w:pPr>
            <w:hyperlink r:id="rId3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D11D2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584F9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CD1B61" w14:textId="77777777" w:rsidR="00315F1A" w:rsidRDefault="00315F1A" w:rsidP="00215698"/>
    <w:p w14:paraId="25A01A67"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0A21A3CF" w14:textId="77777777" w:rsidR="001F5E54" w:rsidRDefault="00AE04B0" w:rsidP="001F5E54">
      <w:pPr>
        <w:rPr>
          <w:rFonts w:cs="Arial"/>
        </w:rPr>
      </w:pPr>
      <w:r>
        <w:rPr>
          <w:rFonts w:cs="Arial"/>
        </w:rPr>
        <w:t>When receiving a request to write from the Diagnostics System while in Diagnostic Mode the Classic Memory Settings System shall apply the request</w:t>
      </w:r>
    </w:p>
    <w:p w14:paraId="4795ED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39646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B6D5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762F01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E6B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EFB65" w14:textId="77777777" w:rsidR="00AD4A1F" w:rsidRDefault="00AD4A1F"/>
        </w:tc>
      </w:tr>
      <w:tr w:rsidR="001F5E54" w:rsidRPr="00FD127C" w14:paraId="7F61D2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37AE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E424A" w14:textId="77777777" w:rsidR="00AD4A1F" w:rsidRDefault="00AD4A1F"/>
        </w:tc>
      </w:tr>
      <w:tr w:rsidR="001F5E54" w:rsidRPr="00FD127C" w14:paraId="5F75E8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755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64DDD" w14:textId="77777777" w:rsidR="00AD4A1F" w:rsidRDefault="00AD4A1F"/>
        </w:tc>
      </w:tr>
      <w:tr w:rsidR="001F5E54" w:rsidRPr="00FD127C" w14:paraId="7A08AD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118A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B9523"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52AB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E4A7DD" w14:textId="77777777" w:rsidR="00AD4A1F" w:rsidRDefault="00AD4A1F"/>
        </w:tc>
      </w:tr>
      <w:tr w:rsidR="001F5E54" w:rsidRPr="00FD127C" w14:paraId="0A3999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243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9DAB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BCBFFA" wp14:editId="241DA25A">
                  <wp:extent cx="152400" cy="152400"/>
                  <wp:effectExtent l="0" t="0" r="0" b="0"/>
                  <wp:docPr id="1184"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885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7F3C4F" w14:textId="77777777" w:rsidR="00AD4A1F" w:rsidRDefault="00AD4A1F"/>
        </w:tc>
      </w:tr>
      <w:tr w:rsidR="001F5E54" w:rsidRPr="00FD127C" w14:paraId="5F340E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9B97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DE1EB1"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C592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5C3F9"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C233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0B7B3" w14:textId="77777777" w:rsidR="00AD4A1F" w:rsidRDefault="00AD4A1F"/>
        </w:tc>
      </w:tr>
      <w:tr w:rsidR="001F5E54" w:rsidRPr="00FD127C" w14:paraId="0A0917C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0A8DF0" w14:textId="77777777" w:rsidR="001F5E54" w:rsidRPr="00FD127C" w:rsidRDefault="002E13E1" w:rsidP="00A84EEF">
            <w:pPr>
              <w:rPr>
                <w:rFonts w:cs="Arial"/>
                <w:bCs/>
                <w:color w:val="808080" w:themeColor="background1" w:themeShade="80"/>
                <w:sz w:val="16"/>
                <w:szCs w:val="14"/>
              </w:rPr>
            </w:pPr>
            <w:hyperlink r:id="rId3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4175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1294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E213B9" w14:textId="77777777" w:rsidR="00315F1A" w:rsidRDefault="00315F1A" w:rsidP="00215698"/>
    <w:p w14:paraId="111B5F4D"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6223BE33" w14:textId="77777777" w:rsidR="001F5E54" w:rsidRDefault="00AE04B0" w:rsidP="001F5E54">
      <w:pPr>
        <w:rPr>
          <w:rFonts w:cs="Arial"/>
        </w:rPr>
      </w:pPr>
      <w:r>
        <w:rPr>
          <w:rFonts w:cs="Arial"/>
        </w:rPr>
        <w:t>When receiving a request to write from the Diagnostics System while in Diagnostic Mode the Easy Entry Easy Exit System shall apply the request</w:t>
      </w:r>
    </w:p>
    <w:p w14:paraId="104491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116F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825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00FEBE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F9748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7BC46" w14:textId="77777777" w:rsidR="00AD4A1F" w:rsidRDefault="00AD4A1F"/>
        </w:tc>
      </w:tr>
      <w:tr w:rsidR="001F5E54" w:rsidRPr="00FD127C" w14:paraId="448D13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C30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2C6AF" w14:textId="77777777" w:rsidR="00AD4A1F" w:rsidRDefault="00AD4A1F"/>
        </w:tc>
      </w:tr>
      <w:tr w:rsidR="001F5E54" w:rsidRPr="00FD127C" w14:paraId="270874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211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C1618" w14:textId="77777777" w:rsidR="00AD4A1F" w:rsidRDefault="00AD4A1F"/>
        </w:tc>
      </w:tr>
      <w:tr w:rsidR="001F5E54" w:rsidRPr="00FD127C" w14:paraId="5965D0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3E86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6AA0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5B1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0D91C" w14:textId="77777777" w:rsidR="00AD4A1F" w:rsidRDefault="00AD4A1F"/>
        </w:tc>
      </w:tr>
      <w:tr w:rsidR="001F5E54" w:rsidRPr="00FD127C" w14:paraId="0314AA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F3ED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B5DD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EA29F1" wp14:editId="7557D4D2">
                  <wp:extent cx="152400" cy="152400"/>
                  <wp:effectExtent l="0" t="0" r="0" b="0"/>
                  <wp:docPr id="1186"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B7B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BED20" w14:textId="77777777" w:rsidR="00AD4A1F" w:rsidRDefault="00AD4A1F"/>
        </w:tc>
      </w:tr>
      <w:tr w:rsidR="001F5E54" w:rsidRPr="00FD127C" w14:paraId="6CC1D2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A8E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7493F5"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CED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BBC78"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A301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4D7A7" w14:textId="77777777" w:rsidR="00AD4A1F" w:rsidRDefault="00AD4A1F"/>
        </w:tc>
      </w:tr>
      <w:tr w:rsidR="001F5E54" w:rsidRPr="00FD127C" w14:paraId="35189A8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B90282" w14:textId="77777777" w:rsidR="001F5E54" w:rsidRPr="00FD127C" w:rsidRDefault="002E13E1" w:rsidP="00A84EEF">
            <w:pPr>
              <w:rPr>
                <w:rFonts w:cs="Arial"/>
                <w:bCs/>
                <w:color w:val="808080" w:themeColor="background1" w:themeShade="80"/>
                <w:sz w:val="16"/>
                <w:szCs w:val="14"/>
              </w:rPr>
            </w:pPr>
            <w:hyperlink r:id="rId3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A227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7A66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EC512F" w14:textId="77777777" w:rsidR="00315F1A" w:rsidRDefault="00315F1A" w:rsidP="00215698"/>
    <w:p w14:paraId="03F33765"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24A0BD77" w14:textId="77777777" w:rsidR="001F5E54" w:rsidRDefault="00AE04B0" w:rsidP="001F5E54">
      <w:pPr>
        <w:rPr>
          <w:rFonts w:cs="Arial"/>
        </w:rPr>
      </w:pPr>
      <w:r>
        <w:rPr>
          <w:rFonts w:cs="Arial"/>
        </w:rPr>
        <w:t>When receiving a request to read from the Diagnostics System while in Diagnostic Mode the Classic Memory Settings System shall send the requested data</w:t>
      </w:r>
    </w:p>
    <w:p w14:paraId="459132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C5841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3BD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4C666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A1DD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7514B" w14:textId="77777777" w:rsidR="00AD4A1F" w:rsidRDefault="00AD4A1F"/>
        </w:tc>
      </w:tr>
      <w:tr w:rsidR="001F5E54" w:rsidRPr="00FD127C" w14:paraId="6E8630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5F445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E5B03" w14:textId="77777777" w:rsidR="00AD4A1F" w:rsidRDefault="00AD4A1F"/>
        </w:tc>
      </w:tr>
      <w:tr w:rsidR="001F5E54" w:rsidRPr="00FD127C" w14:paraId="6E3271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136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1F220" w14:textId="77777777" w:rsidR="00AD4A1F" w:rsidRDefault="00AD4A1F"/>
        </w:tc>
      </w:tr>
      <w:tr w:rsidR="001F5E54" w:rsidRPr="00FD127C" w14:paraId="7A1EB8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16D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8D5CB"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E80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CBC3F" w14:textId="77777777" w:rsidR="00AD4A1F" w:rsidRDefault="00AD4A1F"/>
        </w:tc>
      </w:tr>
      <w:tr w:rsidR="001F5E54" w:rsidRPr="00FD127C" w14:paraId="1E3E46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994E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2C3A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58C6710" wp14:editId="365AA482">
                  <wp:extent cx="152400" cy="152400"/>
                  <wp:effectExtent l="0" t="0" r="0" b="0"/>
                  <wp:docPr id="1188"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9A88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D407DB" w14:textId="77777777" w:rsidR="00AD4A1F" w:rsidRDefault="00AD4A1F"/>
        </w:tc>
      </w:tr>
      <w:tr w:rsidR="001F5E54" w:rsidRPr="00FD127C" w14:paraId="720BF4B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83D7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F9D7E3"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DC166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344E7"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873E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802B1" w14:textId="77777777" w:rsidR="00AD4A1F" w:rsidRDefault="00AD4A1F"/>
        </w:tc>
      </w:tr>
      <w:tr w:rsidR="001F5E54" w:rsidRPr="00FD127C" w14:paraId="53FCBE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B94948" w14:textId="77777777" w:rsidR="001F5E54" w:rsidRPr="00FD127C" w:rsidRDefault="002E13E1" w:rsidP="00A84EEF">
            <w:pPr>
              <w:rPr>
                <w:rFonts w:cs="Arial"/>
                <w:bCs/>
                <w:color w:val="808080" w:themeColor="background1" w:themeShade="80"/>
                <w:sz w:val="16"/>
                <w:szCs w:val="14"/>
              </w:rPr>
            </w:pPr>
            <w:hyperlink r:id="rId3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3D3F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C468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327E39" w14:textId="77777777" w:rsidR="00315F1A" w:rsidRDefault="00315F1A" w:rsidP="00215698"/>
    <w:p w14:paraId="0621200F" w14:textId="77777777" w:rsidR="001F5E54" w:rsidRPr="0017445F" w:rsidRDefault="006E25A5" w:rsidP="001F5E54">
      <w:pPr>
        <w:pStyle w:val="RERequirement"/>
        <w:shd w:val="clear" w:color="auto" w:fill="F2F2F2" w:themeFill="background1" w:themeFillShade="F2"/>
      </w:pPr>
      <w:r>
        <w:lastRenderedPageBreak/>
        <w:t>106</w:t>
      </w:r>
      <w:r w:rsidR="00AE04B0">
        <w:t xml:space="preserve"> Diagnostics - Technician 4</w:t>
      </w:r>
    </w:p>
    <w:p w14:paraId="3FD7A0A3" w14:textId="77777777" w:rsidR="001F5E54" w:rsidRDefault="00AE04B0" w:rsidP="001F5E54">
      <w:pPr>
        <w:rPr>
          <w:rFonts w:cs="Arial"/>
        </w:rPr>
      </w:pPr>
      <w:r>
        <w:rPr>
          <w:rFonts w:cs="Arial"/>
        </w:rPr>
        <w:t>When receiving a request to read from the Diagnostics System while in Diagnostic Mode the Easy Entry Easy Exit System shall send the requested data</w:t>
      </w:r>
    </w:p>
    <w:p w14:paraId="4E3A68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10975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893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3C374D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8A91B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4DA4C" w14:textId="77777777" w:rsidR="00AD4A1F" w:rsidRDefault="00AD4A1F"/>
        </w:tc>
      </w:tr>
      <w:tr w:rsidR="001F5E54" w:rsidRPr="00FD127C" w14:paraId="42ABF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AFAC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3687B" w14:textId="77777777" w:rsidR="00AD4A1F" w:rsidRDefault="00AD4A1F"/>
        </w:tc>
      </w:tr>
      <w:tr w:rsidR="001F5E54" w:rsidRPr="00FD127C" w14:paraId="4CFAD4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225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8B7AA" w14:textId="77777777" w:rsidR="00AD4A1F" w:rsidRDefault="00AD4A1F"/>
        </w:tc>
      </w:tr>
      <w:tr w:rsidR="001F5E54" w:rsidRPr="00FD127C" w14:paraId="0F6B45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32A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30CED"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53CD6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C5C3B" w14:textId="77777777" w:rsidR="00AD4A1F" w:rsidRDefault="00AD4A1F"/>
        </w:tc>
      </w:tr>
      <w:tr w:rsidR="001F5E54" w:rsidRPr="00FD127C" w14:paraId="47BBF5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4D21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C477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E65E4F2" wp14:editId="360CE9F6">
                  <wp:extent cx="152400" cy="152400"/>
                  <wp:effectExtent l="0" t="0" r="0" b="0"/>
                  <wp:docPr id="1190" name="Picture -2113689296.png" descr="-2113689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2113689296.pn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DB5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2A90C" w14:textId="77777777" w:rsidR="00AD4A1F" w:rsidRDefault="00AD4A1F"/>
        </w:tc>
      </w:tr>
      <w:tr w:rsidR="001F5E54" w:rsidRPr="00FD127C" w14:paraId="072892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4DAB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070A9F" w14:textId="77777777" w:rsidR="00AD4A1F" w:rsidRDefault="00AD4A1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F70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6FF7A" w14:textId="77777777" w:rsidR="00AD4A1F" w:rsidRDefault="00AD4A1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3BC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D3B737" w14:textId="77777777" w:rsidR="00AD4A1F" w:rsidRDefault="00AD4A1F"/>
        </w:tc>
      </w:tr>
      <w:tr w:rsidR="001F5E54" w:rsidRPr="00FD127C" w14:paraId="1060C6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8134DE" w14:textId="77777777" w:rsidR="001F5E54" w:rsidRPr="00FD127C" w:rsidRDefault="002E13E1" w:rsidP="00A84EEF">
            <w:pPr>
              <w:rPr>
                <w:rFonts w:cs="Arial"/>
                <w:bCs/>
                <w:color w:val="808080" w:themeColor="background1" w:themeShade="80"/>
                <w:sz w:val="16"/>
                <w:szCs w:val="14"/>
              </w:rPr>
            </w:pPr>
            <w:hyperlink r:id="rId3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5F88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ABF84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AE4512" w14:textId="77777777" w:rsidR="00315F1A" w:rsidRDefault="00315F1A" w:rsidP="00215698"/>
    <w:p w14:paraId="179CBDAD" w14:textId="77777777" w:rsidR="00F15706" w:rsidRDefault="00F15706" w:rsidP="00783BCF">
      <w:pPr>
        <w:pStyle w:val="Heading5"/>
      </w:pPr>
      <w:r>
        <w:t>Error Handling</w:t>
      </w:r>
    </w:p>
    <w:p w14:paraId="73254C51" w14:textId="77777777" w:rsidR="00E21515" w:rsidRDefault="00E21515" w:rsidP="00BB6A63"/>
    <w:p w14:paraId="78EDC1A6" w14:textId="77777777" w:rsidR="005961D3" w:rsidRDefault="005961D3" w:rsidP="005961D3">
      <w:pPr>
        <w:rPr>
          <w:color w:val="A6A6A6" w:themeColor="background1" w:themeShade="A6"/>
        </w:rPr>
      </w:pPr>
      <w:r>
        <w:rPr>
          <w:color w:val="A6A6A6" w:themeColor="background1" w:themeShade="A6"/>
        </w:rPr>
        <w:t>No Error Handling Requirements specified.</w:t>
      </w:r>
    </w:p>
    <w:p w14:paraId="542AF1D1" w14:textId="77777777" w:rsidR="00DD7D94" w:rsidRDefault="00DD7D94" w:rsidP="00DD7D94">
      <w:pPr>
        <w:pStyle w:val="Heading4"/>
      </w:pPr>
      <w:r>
        <w:t>Non-Functional Requirements</w:t>
      </w:r>
    </w:p>
    <w:p w14:paraId="0E8BCA27" w14:textId="77777777" w:rsidR="00E21515" w:rsidRDefault="00E21515" w:rsidP="00BB6A63"/>
    <w:p w14:paraId="23D6EAE0" w14:textId="77777777" w:rsidR="005961D3" w:rsidRDefault="005961D3" w:rsidP="005961D3">
      <w:pPr>
        <w:rPr>
          <w:color w:val="A6A6A6" w:themeColor="background1" w:themeShade="A6"/>
        </w:rPr>
      </w:pPr>
      <w:r>
        <w:rPr>
          <w:color w:val="A6A6A6" w:themeColor="background1" w:themeShade="A6"/>
        </w:rPr>
        <w:t>No Non-Functional Requirements specified.</w:t>
      </w:r>
    </w:p>
    <w:p w14:paraId="06FD4967" w14:textId="77777777" w:rsidR="00DF462B" w:rsidRDefault="00427220" w:rsidP="00DF462B">
      <w:pPr>
        <w:pStyle w:val="Heading4"/>
      </w:pPr>
      <w:r>
        <w:t>Functional</w:t>
      </w:r>
      <w:r w:rsidR="00DF462B">
        <w:t xml:space="preserve"> Safety Requirements</w:t>
      </w:r>
    </w:p>
    <w:p w14:paraId="3DF5A678" w14:textId="77777777" w:rsidR="00E21515" w:rsidRDefault="00E21515" w:rsidP="00DF462B">
      <w:pPr>
        <w:rPr>
          <w:highlight w:val="yellow"/>
        </w:rPr>
      </w:pPr>
    </w:p>
    <w:p w14:paraId="1400305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64A94C0" w14:textId="77777777" w:rsidR="00153E5C" w:rsidRDefault="00DC3817" w:rsidP="00DC3817">
      <w:pPr>
        <w:pStyle w:val="Heading5"/>
      </w:pPr>
      <w:r>
        <w:t xml:space="preserve">ASIL Decomposition of </w:t>
      </w:r>
      <w:r w:rsidR="00153E5C">
        <w:t>Functional Safety Requirements</w:t>
      </w:r>
    </w:p>
    <w:p w14:paraId="56397738" w14:textId="77777777" w:rsidR="00E21515" w:rsidRDefault="00E21515" w:rsidP="00B740D4">
      <w:pPr>
        <w:pStyle w:val="NoSpacing"/>
      </w:pPr>
    </w:p>
    <w:p w14:paraId="759F87A4" w14:textId="77777777" w:rsidR="004B4979" w:rsidRDefault="004B4979" w:rsidP="00B740D4">
      <w:pPr>
        <w:pStyle w:val="NoSpacing"/>
      </w:pPr>
    </w:p>
    <w:p w14:paraId="042398C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4A93ABF" w14:textId="77777777" w:rsidR="00DD7D94" w:rsidRDefault="00DD7D94" w:rsidP="00DD7D94">
      <w:pPr>
        <w:pStyle w:val="Heading4"/>
      </w:pPr>
      <w:r>
        <w:t>Other Requirements</w:t>
      </w:r>
    </w:p>
    <w:p w14:paraId="4B3FA886" w14:textId="77777777" w:rsidR="00DD7D94" w:rsidRDefault="00DD7D94" w:rsidP="00DD7D94">
      <w:pPr>
        <w:pStyle w:val="Heading5"/>
      </w:pPr>
      <w:r>
        <w:t>Design Requirements</w:t>
      </w:r>
    </w:p>
    <w:p w14:paraId="6430EF2D" w14:textId="77777777" w:rsidR="00E21515" w:rsidRDefault="00E21515" w:rsidP="00CA4A62"/>
    <w:p w14:paraId="44546AAA"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22" w:name="_Power_Locks_Arbitrator_1"/>
      <w:bookmarkStart w:id="223" w:name="_Power_Locks_Output"/>
      <w:bookmarkStart w:id="224" w:name="_PCL_State_Indicator"/>
      <w:bookmarkStart w:id="225" w:name="_RR_Door_Latch"/>
      <w:bookmarkStart w:id="226" w:name="_RL_Door_Latch"/>
      <w:bookmarkStart w:id="227" w:name="_DTC_Manager"/>
      <w:bookmarkStart w:id="228" w:name="_Function_B"/>
      <w:bookmarkStart w:id="229" w:name="_Message_Center"/>
      <w:bookmarkStart w:id="230" w:name="_Toc6466553"/>
      <w:bookmarkEnd w:id="222"/>
      <w:bookmarkEnd w:id="223"/>
      <w:bookmarkEnd w:id="224"/>
      <w:bookmarkEnd w:id="225"/>
      <w:bookmarkEnd w:id="226"/>
      <w:bookmarkEnd w:id="227"/>
      <w:bookmarkEnd w:id="228"/>
      <w:bookmarkEnd w:id="229"/>
      <w:r>
        <w:rPr>
          <w:lang w:val="en-GB"/>
        </w:rPr>
        <w:lastRenderedPageBreak/>
        <w:t xml:space="preserve">Open </w:t>
      </w:r>
      <w:r w:rsidR="00D6602D">
        <w:rPr>
          <w:lang w:val="en-GB"/>
        </w:rPr>
        <w:t>Concerns</w:t>
      </w:r>
      <w:bookmarkEnd w:id="230"/>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4EE6E4EA" w:rsidR="00F776AF" w:rsidRPr="00387CDD" w:rsidRDefault="001301F3" w:rsidP="00B61A8E">
            <w:pPr>
              <w:rPr>
                <w:snapToGrid w:val="0"/>
              </w:rPr>
            </w:pPr>
            <w:r>
              <w:rPr>
                <w:snapToGrid w:val="0"/>
              </w:rPr>
              <w:t>DCO timing</w:t>
            </w: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231"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231"/>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32" w:name="_Toc6466554"/>
      <w:r>
        <w:rPr>
          <w:lang w:val="en-GB"/>
        </w:rPr>
        <w:lastRenderedPageBreak/>
        <w:t>Revision History</w:t>
      </w:r>
      <w:bookmarkEnd w:id="232"/>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093"/>
        <w:gridCol w:w="5144"/>
        <w:gridCol w:w="1418"/>
        <w:gridCol w:w="1417"/>
      </w:tblGrid>
      <w:tr w:rsidR="001A4907" w:rsidRPr="00791DF4" w14:paraId="0F031406" w14:textId="77777777" w:rsidTr="00812550">
        <w:trPr>
          <w:tblHeader/>
        </w:trPr>
        <w:tc>
          <w:tcPr>
            <w:tcW w:w="1134" w:type="dxa"/>
            <w:shd w:val="clear" w:color="auto" w:fill="D9D9D9" w:themeFill="background1" w:themeFillShade="D9"/>
          </w:tcPr>
          <w:p w14:paraId="4A571876" w14:textId="77777777" w:rsidR="001A4907" w:rsidRDefault="001A4907" w:rsidP="00812550">
            <w:pPr>
              <w:pStyle w:val="Caption"/>
            </w:pPr>
            <w:r>
              <w:t>VSEM</w:t>
            </w:r>
          </w:p>
          <w:p w14:paraId="0A5245F4" w14:textId="77777777" w:rsidR="001A4907" w:rsidRPr="00791DF4" w:rsidRDefault="001A4907" w:rsidP="00812550">
            <w:pPr>
              <w:pStyle w:val="Caption"/>
            </w:pPr>
            <w:r w:rsidRPr="00791DF4">
              <w:t>Revision</w:t>
            </w:r>
          </w:p>
        </w:tc>
        <w:tc>
          <w:tcPr>
            <w:tcW w:w="1093" w:type="dxa"/>
            <w:shd w:val="clear" w:color="auto" w:fill="D9D9D9" w:themeFill="background1" w:themeFillShade="D9"/>
          </w:tcPr>
          <w:p w14:paraId="11526860" w14:textId="77777777" w:rsidR="001A4907" w:rsidRPr="00791DF4" w:rsidRDefault="001A4907" w:rsidP="00812550">
            <w:pPr>
              <w:pStyle w:val="Caption"/>
            </w:pPr>
            <w:r w:rsidRPr="00791DF4">
              <w:t>Date</w:t>
            </w:r>
          </w:p>
        </w:tc>
        <w:tc>
          <w:tcPr>
            <w:tcW w:w="5144" w:type="dxa"/>
            <w:shd w:val="clear" w:color="auto" w:fill="D9D9D9" w:themeFill="background1" w:themeFillShade="D9"/>
          </w:tcPr>
          <w:p w14:paraId="217AF056" w14:textId="77777777" w:rsidR="001A4907" w:rsidRPr="00791DF4" w:rsidRDefault="001A4907" w:rsidP="00812550">
            <w:pPr>
              <w:pStyle w:val="Caption"/>
            </w:pPr>
            <w:r w:rsidRPr="00791DF4">
              <w:t>Description</w:t>
            </w:r>
          </w:p>
        </w:tc>
        <w:tc>
          <w:tcPr>
            <w:tcW w:w="1418" w:type="dxa"/>
            <w:shd w:val="clear" w:color="auto" w:fill="D9D9D9" w:themeFill="background1" w:themeFillShade="D9"/>
          </w:tcPr>
          <w:p w14:paraId="0462D555" w14:textId="77777777" w:rsidR="001A4907" w:rsidRPr="00791DF4" w:rsidRDefault="001A4907" w:rsidP="00812550">
            <w:pPr>
              <w:pStyle w:val="Caption"/>
            </w:pPr>
            <w:r w:rsidRPr="00791DF4">
              <w:t>Approved by</w:t>
            </w:r>
          </w:p>
        </w:tc>
        <w:tc>
          <w:tcPr>
            <w:tcW w:w="1417" w:type="dxa"/>
            <w:shd w:val="clear" w:color="auto" w:fill="D9D9D9" w:themeFill="background1" w:themeFillShade="D9"/>
          </w:tcPr>
          <w:p w14:paraId="5E9ED94C" w14:textId="77777777" w:rsidR="001A4907" w:rsidRPr="00791DF4" w:rsidRDefault="001A4907" w:rsidP="00812550">
            <w:pPr>
              <w:pStyle w:val="Caption"/>
            </w:pPr>
            <w:r w:rsidRPr="00791DF4">
              <w:t>Responsible</w:t>
            </w:r>
          </w:p>
        </w:tc>
      </w:tr>
      <w:tr w:rsidR="001A4907" w:rsidRPr="00791DF4" w14:paraId="62D6729C" w14:textId="77777777" w:rsidTr="00812550">
        <w:tc>
          <w:tcPr>
            <w:tcW w:w="1134" w:type="dxa"/>
          </w:tcPr>
          <w:p w14:paraId="0423F4BD" w14:textId="77777777" w:rsidR="001A4907" w:rsidRPr="00791DF4" w:rsidRDefault="001A4907" w:rsidP="00812550">
            <w:pPr>
              <w:jc w:val="center"/>
              <w:rPr>
                <w:snapToGrid w:val="0"/>
              </w:rPr>
            </w:pPr>
            <w:r w:rsidRPr="00791DF4">
              <w:rPr>
                <w:snapToGrid w:val="0"/>
              </w:rPr>
              <w:t>A</w:t>
            </w:r>
          </w:p>
        </w:tc>
        <w:tc>
          <w:tcPr>
            <w:tcW w:w="1093" w:type="dxa"/>
          </w:tcPr>
          <w:p w14:paraId="72709FDE" w14:textId="77777777" w:rsidR="001A4907" w:rsidRPr="00791DF4" w:rsidRDefault="001A4907" w:rsidP="00812550">
            <w:pPr>
              <w:jc w:val="center"/>
              <w:rPr>
                <w:snapToGrid w:val="0"/>
              </w:rPr>
            </w:pPr>
            <w:r>
              <w:rPr>
                <w:snapToGrid w:val="0"/>
              </w:rPr>
              <w:t>12-21-20</w:t>
            </w:r>
          </w:p>
        </w:tc>
        <w:tc>
          <w:tcPr>
            <w:tcW w:w="5144" w:type="dxa"/>
          </w:tcPr>
          <w:p w14:paraId="65B2041A" w14:textId="77777777" w:rsidR="001A4907" w:rsidRPr="00791DF4" w:rsidRDefault="001A4907" w:rsidP="00812550">
            <w:pPr>
              <w:pStyle w:val="Header"/>
              <w:rPr>
                <w:snapToGrid w:val="0"/>
              </w:rPr>
            </w:pPr>
            <w:r w:rsidRPr="00791DF4">
              <w:rPr>
                <w:snapToGrid w:val="0"/>
              </w:rPr>
              <w:t>Initial version</w:t>
            </w:r>
          </w:p>
        </w:tc>
        <w:tc>
          <w:tcPr>
            <w:tcW w:w="1418" w:type="dxa"/>
          </w:tcPr>
          <w:p w14:paraId="79544E68" w14:textId="77777777" w:rsidR="001A4907" w:rsidRPr="00791DF4" w:rsidRDefault="001A4907" w:rsidP="00812550">
            <w:pPr>
              <w:rPr>
                <w:snapToGrid w:val="0"/>
              </w:rPr>
            </w:pPr>
          </w:p>
        </w:tc>
        <w:tc>
          <w:tcPr>
            <w:tcW w:w="1417" w:type="dxa"/>
          </w:tcPr>
          <w:p w14:paraId="3250DA60" w14:textId="77777777" w:rsidR="001A4907" w:rsidRPr="00791DF4" w:rsidRDefault="001A4907" w:rsidP="00812550">
            <w:pPr>
              <w:rPr>
                <w:snapToGrid w:val="0"/>
              </w:rPr>
            </w:pPr>
          </w:p>
        </w:tc>
      </w:tr>
      <w:tr w:rsidR="001A4907" w:rsidRPr="00791DF4" w14:paraId="66029025" w14:textId="77777777" w:rsidTr="00812550">
        <w:tc>
          <w:tcPr>
            <w:tcW w:w="1134" w:type="dxa"/>
          </w:tcPr>
          <w:p w14:paraId="57F7AD6D" w14:textId="0A5C3E81" w:rsidR="001A4907" w:rsidRPr="00791DF4" w:rsidRDefault="001A4907" w:rsidP="00812550">
            <w:pPr>
              <w:jc w:val="center"/>
              <w:rPr>
                <w:snapToGrid w:val="0"/>
              </w:rPr>
            </w:pPr>
            <w:r>
              <w:rPr>
                <w:snapToGrid w:val="0"/>
              </w:rPr>
              <w:t>B</w:t>
            </w:r>
          </w:p>
        </w:tc>
        <w:tc>
          <w:tcPr>
            <w:tcW w:w="1093" w:type="dxa"/>
          </w:tcPr>
          <w:p w14:paraId="53C517DF" w14:textId="70C1F28C" w:rsidR="001A4907" w:rsidRPr="00791DF4" w:rsidRDefault="001A4907" w:rsidP="00812550">
            <w:pPr>
              <w:jc w:val="center"/>
              <w:rPr>
                <w:snapToGrid w:val="0"/>
              </w:rPr>
            </w:pPr>
            <w:r>
              <w:rPr>
                <w:snapToGrid w:val="0"/>
              </w:rPr>
              <w:t>03-04-21</w:t>
            </w:r>
          </w:p>
        </w:tc>
        <w:tc>
          <w:tcPr>
            <w:tcW w:w="5144" w:type="dxa"/>
          </w:tcPr>
          <w:p w14:paraId="6471297D" w14:textId="77777777" w:rsidR="001A4907" w:rsidRDefault="00B87FB4" w:rsidP="00B87FB4">
            <w:pPr>
              <w:pStyle w:val="Header"/>
              <w:numPr>
                <w:ilvl w:val="0"/>
                <w:numId w:val="16"/>
              </w:numPr>
              <w:rPr>
                <w:snapToGrid w:val="0"/>
              </w:rPr>
            </w:pPr>
            <w:r>
              <w:rPr>
                <w:snapToGrid w:val="0"/>
              </w:rPr>
              <w:t>Added function IDs</w:t>
            </w:r>
          </w:p>
          <w:p w14:paraId="3C0082D3" w14:textId="77777777" w:rsidR="00B87FB4" w:rsidRDefault="00B87FB4" w:rsidP="00B87FB4">
            <w:pPr>
              <w:pStyle w:val="Header"/>
              <w:numPr>
                <w:ilvl w:val="0"/>
                <w:numId w:val="16"/>
              </w:numPr>
              <w:rPr>
                <w:snapToGrid w:val="0"/>
              </w:rPr>
            </w:pPr>
            <w:r>
              <w:rPr>
                <w:snapToGrid w:val="0"/>
              </w:rPr>
              <w:t>Updated Requirements</w:t>
            </w:r>
          </w:p>
          <w:p w14:paraId="4B31A7B8" w14:textId="2A012CC2" w:rsidR="00B87FB4" w:rsidRPr="00791DF4" w:rsidRDefault="00B87FB4" w:rsidP="00B87FB4">
            <w:pPr>
              <w:pStyle w:val="Header"/>
              <w:numPr>
                <w:ilvl w:val="0"/>
                <w:numId w:val="16"/>
              </w:numPr>
              <w:rPr>
                <w:snapToGrid w:val="0"/>
              </w:rPr>
            </w:pPr>
            <w:r>
              <w:rPr>
                <w:snapToGrid w:val="0"/>
              </w:rPr>
              <w:t>Updated Functional Architecture</w:t>
            </w:r>
          </w:p>
        </w:tc>
        <w:tc>
          <w:tcPr>
            <w:tcW w:w="1418" w:type="dxa"/>
          </w:tcPr>
          <w:p w14:paraId="4AFC124A" w14:textId="77777777" w:rsidR="001A4907" w:rsidRPr="00791DF4" w:rsidRDefault="001A4907" w:rsidP="00812550">
            <w:pPr>
              <w:rPr>
                <w:snapToGrid w:val="0"/>
              </w:rPr>
            </w:pPr>
          </w:p>
        </w:tc>
        <w:tc>
          <w:tcPr>
            <w:tcW w:w="1417" w:type="dxa"/>
          </w:tcPr>
          <w:p w14:paraId="43566F8F" w14:textId="77777777" w:rsidR="001A4907" w:rsidRPr="00791DF4" w:rsidRDefault="001A4907" w:rsidP="00812550">
            <w:pPr>
              <w:rPr>
                <w:snapToGrid w:val="0"/>
              </w:rPr>
            </w:pPr>
          </w:p>
        </w:tc>
      </w:tr>
      <w:tr w:rsidR="001A4907" w:rsidRPr="00791DF4" w14:paraId="5D47B00A" w14:textId="77777777" w:rsidTr="00812550">
        <w:tc>
          <w:tcPr>
            <w:tcW w:w="1134" w:type="dxa"/>
          </w:tcPr>
          <w:p w14:paraId="0B60DB6C" w14:textId="77777777" w:rsidR="001A4907" w:rsidRDefault="001A4907" w:rsidP="00812550">
            <w:pPr>
              <w:jc w:val="center"/>
              <w:rPr>
                <w:snapToGrid w:val="0"/>
              </w:rPr>
            </w:pPr>
          </w:p>
        </w:tc>
        <w:tc>
          <w:tcPr>
            <w:tcW w:w="1093" w:type="dxa"/>
          </w:tcPr>
          <w:p w14:paraId="1DCE7B01" w14:textId="77777777" w:rsidR="001A4907" w:rsidRDefault="001A4907" w:rsidP="00812550">
            <w:pPr>
              <w:jc w:val="center"/>
              <w:rPr>
                <w:snapToGrid w:val="0"/>
              </w:rPr>
            </w:pPr>
          </w:p>
        </w:tc>
        <w:tc>
          <w:tcPr>
            <w:tcW w:w="5144" w:type="dxa"/>
          </w:tcPr>
          <w:p w14:paraId="155194C1" w14:textId="77777777" w:rsidR="001A4907" w:rsidRDefault="001A4907" w:rsidP="00812550">
            <w:pPr>
              <w:pStyle w:val="Header"/>
              <w:rPr>
                <w:snapToGrid w:val="0"/>
              </w:rPr>
            </w:pPr>
          </w:p>
        </w:tc>
        <w:tc>
          <w:tcPr>
            <w:tcW w:w="1418" w:type="dxa"/>
          </w:tcPr>
          <w:p w14:paraId="75C47D36" w14:textId="77777777" w:rsidR="001A4907" w:rsidRPr="00791DF4" w:rsidRDefault="001A4907" w:rsidP="00812550">
            <w:pPr>
              <w:rPr>
                <w:snapToGrid w:val="0"/>
              </w:rPr>
            </w:pPr>
          </w:p>
        </w:tc>
        <w:tc>
          <w:tcPr>
            <w:tcW w:w="1417" w:type="dxa"/>
          </w:tcPr>
          <w:p w14:paraId="0E047D4D" w14:textId="77777777" w:rsidR="001A4907" w:rsidRPr="00791DF4" w:rsidRDefault="001A4907" w:rsidP="00812550">
            <w:pPr>
              <w:rPr>
                <w:snapToGrid w:val="0"/>
              </w:rPr>
            </w:pPr>
          </w:p>
        </w:tc>
      </w:tr>
      <w:tr w:rsidR="001A4907" w:rsidRPr="00791DF4" w14:paraId="272ECD40" w14:textId="77777777" w:rsidTr="00812550">
        <w:tc>
          <w:tcPr>
            <w:tcW w:w="1134" w:type="dxa"/>
          </w:tcPr>
          <w:p w14:paraId="22394AE6" w14:textId="77777777" w:rsidR="001A4907" w:rsidRDefault="001A4907" w:rsidP="00812550">
            <w:pPr>
              <w:jc w:val="center"/>
              <w:rPr>
                <w:snapToGrid w:val="0"/>
              </w:rPr>
            </w:pPr>
          </w:p>
        </w:tc>
        <w:tc>
          <w:tcPr>
            <w:tcW w:w="1093" w:type="dxa"/>
          </w:tcPr>
          <w:p w14:paraId="0AFB162D" w14:textId="77777777" w:rsidR="001A4907" w:rsidRDefault="001A4907" w:rsidP="00812550">
            <w:pPr>
              <w:jc w:val="center"/>
              <w:rPr>
                <w:snapToGrid w:val="0"/>
              </w:rPr>
            </w:pPr>
          </w:p>
        </w:tc>
        <w:tc>
          <w:tcPr>
            <w:tcW w:w="5144" w:type="dxa"/>
          </w:tcPr>
          <w:p w14:paraId="5D8E6DCD" w14:textId="77777777" w:rsidR="001A4907" w:rsidRDefault="001A4907" w:rsidP="00812550">
            <w:pPr>
              <w:pStyle w:val="Header"/>
              <w:rPr>
                <w:snapToGrid w:val="0"/>
              </w:rPr>
            </w:pPr>
          </w:p>
        </w:tc>
        <w:tc>
          <w:tcPr>
            <w:tcW w:w="1418" w:type="dxa"/>
          </w:tcPr>
          <w:p w14:paraId="3C1726D1" w14:textId="77777777" w:rsidR="001A4907" w:rsidRPr="00791DF4" w:rsidRDefault="001A4907" w:rsidP="00812550">
            <w:pPr>
              <w:rPr>
                <w:snapToGrid w:val="0"/>
              </w:rPr>
            </w:pPr>
          </w:p>
        </w:tc>
        <w:tc>
          <w:tcPr>
            <w:tcW w:w="1417" w:type="dxa"/>
          </w:tcPr>
          <w:p w14:paraId="5F38F57E" w14:textId="77777777" w:rsidR="001A4907" w:rsidRPr="00791DF4" w:rsidRDefault="001A4907" w:rsidP="00812550">
            <w:pPr>
              <w:rPr>
                <w:snapToGrid w:val="0"/>
              </w:rPr>
            </w:pPr>
          </w:p>
        </w:tc>
      </w:tr>
      <w:tr w:rsidR="001A4907" w:rsidRPr="00791DF4" w14:paraId="4E32A5DE" w14:textId="77777777" w:rsidTr="00812550">
        <w:tc>
          <w:tcPr>
            <w:tcW w:w="1134" w:type="dxa"/>
          </w:tcPr>
          <w:p w14:paraId="4984C7FF" w14:textId="77777777" w:rsidR="001A4907" w:rsidRDefault="001A4907" w:rsidP="00812550">
            <w:pPr>
              <w:jc w:val="center"/>
              <w:rPr>
                <w:snapToGrid w:val="0"/>
              </w:rPr>
            </w:pPr>
          </w:p>
        </w:tc>
        <w:tc>
          <w:tcPr>
            <w:tcW w:w="1093" w:type="dxa"/>
          </w:tcPr>
          <w:p w14:paraId="05F960E0" w14:textId="77777777" w:rsidR="001A4907" w:rsidRDefault="001A4907" w:rsidP="00812550">
            <w:pPr>
              <w:jc w:val="center"/>
              <w:rPr>
                <w:snapToGrid w:val="0"/>
              </w:rPr>
            </w:pPr>
          </w:p>
        </w:tc>
        <w:tc>
          <w:tcPr>
            <w:tcW w:w="5144" w:type="dxa"/>
          </w:tcPr>
          <w:p w14:paraId="4B061FAE" w14:textId="77777777" w:rsidR="001A4907" w:rsidRDefault="001A4907" w:rsidP="00812550">
            <w:pPr>
              <w:pStyle w:val="Header"/>
              <w:rPr>
                <w:snapToGrid w:val="0"/>
              </w:rPr>
            </w:pPr>
          </w:p>
        </w:tc>
        <w:tc>
          <w:tcPr>
            <w:tcW w:w="1418" w:type="dxa"/>
          </w:tcPr>
          <w:p w14:paraId="44FA39CA" w14:textId="77777777" w:rsidR="001A4907" w:rsidRPr="00791DF4" w:rsidRDefault="001A4907" w:rsidP="00812550">
            <w:pPr>
              <w:rPr>
                <w:snapToGrid w:val="0"/>
              </w:rPr>
            </w:pPr>
          </w:p>
        </w:tc>
        <w:tc>
          <w:tcPr>
            <w:tcW w:w="1417" w:type="dxa"/>
          </w:tcPr>
          <w:p w14:paraId="4E87E395" w14:textId="77777777" w:rsidR="001A4907" w:rsidRPr="00791DF4" w:rsidRDefault="001A4907" w:rsidP="00812550">
            <w:pPr>
              <w:rPr>
                <w:snapToGrid w:val="0"/>
              </w:rPr>
            </w:pPr>
          </w:p>
        </w:tc>
      </w:tr>
    </w:tbl>
    <w:p w14:paraId="64B57867" w14:textId="77777777" w:rsidR="001E008B" w:rsidRDefault="001E008B" w:rsidP="001E008B"/>
    <w:p w14:paraId="345F90E2" w14:textId="77777777" w:rsidR="00271274" w:rsidRDefault="00271274" w:rsidP="00271274">
      <w:pPr>
        <w:pStyle w:val="Heading2"/>
        <w:tabs>
          <w:tab w:val="left" w:pos="709"/>
        </w:tabs>
        <w:rPr>
          <w:vanish/>
        </w:rPr>
      </w:pPr>
      <w:r w:rsidRPr="00EB5501">
        <w:rPr>
          <w:vanish/>
        </w:rPr>
        <w:t>Template Revisions</w:t>
      </w:r>
      <w:bookmarkStart w:id="233" w:name="_Toc426532436"/>
      <w:bookmarkStart w:id="234" w:name="_Toc426532709"/>
      <w:bookmarkStart w:id="235" w:name="_Toc426533131"/>
      <w:bookmarkStart w:id="236" w:name="_Toc435447515"/>
      <w:bookmarkStart w:id="237" w:name="_Toc442218275"/>
      <w:bookmarkStart w:id="238" w:name="_Toc442218491"/>
      <w:bookmarkStart w:id="239" w:name="_Toc442218707"/>
      <w:bookmarkStart w:id="240" w:name="_Toc442452634"/>
      <w:bookmarkStart w:id="241" w:name="_Toc442452854"/>
      <w:bookmarkStart w:id="242" w:name="_Toc442453074"/>
      <w:bookmarkStart w:id="243" w:name="_Toc442453270"/>
      <w:bookmarkStart w:id="244" w:name="_Toc442781392"/>
      <w:bookmarkStart w:id="245" w:name="_Toc442781605"/>
      <w:bookmarkStart w:id="246" w:name="_Toc442860317"/>
      <w:bookmarkStart w:id="247" w:name="_Toc442874918"/>
      <w:bookmarkStart w:id="248" w:name="_Toc442875138"/>
      <w:bookmarkStart w:id="249" w:name="_Toc442875358"/>
      <w:bookmarkStart w:id="250" w:name="_Toc442883010"/>
      <w:bookmarkStart w:id="251" w:name="_Toc442883231"/>
      <w:bookmarkStart w:id="252" w:name="_Toc442883450"/>
      <w:bookmarkStart w:id="253" w:name="_Toc442883670"/>
      <w:bookmarkStart w:id="254" w:name="_Toc442883891"/>
      <w:bookmarkStart w:id="255" w:name="_Toc442884187"/>
      <w:bookmarkStart w:id="256" w:name="_Toc442884239"/>
      <w:bookmarkStart w:id="257" w:name="_Toc442905502"/>
      <w:bookmarkStart w:id="258" w:name="_Toc442905576"/>
      <w:bookmarkStart w:id="259" w:name="_Toc442908211"/>
      <w:bookmarkStart w:id="260" w:name="_Toc442908436"/>
      <w:bookmarkStart w:id="261" w:name="_Toc442908533"/>
      <w:bookmarkStart w:id="262" w:name="_Toc442909388"/>
      <w:bookmarkStart w:id="263" w:name="_Toc442960180"/>
      <w:bookmarkStart w:id="264" w:name="_Toc442960301"/>
      <w:bookmarkStart w:id="265" w:name="_Toc444239577"/>
      <w:bookmarkStart w:id="266" w:name="_Toc444239668"/>
      <w:bookmarkStart w:id="267" w:name="_Toc444240289"/>
      <w:bookmarkStart w:id="268" w:name="_Toc444240787"/>
      <w:bookmarkStart w:id="269" w:name="_Toc444288558"/>
      <w:bookmarkStart w:id="270" w:name="_Toc446423592"/>
      <w:bookmarkStart w:id="271" w:name="_Toc446423948"/>
      <w:bookmarkStart w:id="272" w:name="_Toc456032576"/>
      <w:bookmarkStart w:id="273" w:name="_Toc456086062"/>
      <w:bookmarkStart w:id="274" w:name="_Toc456089178"/>
      <w:bookmarkStart w:id="275" w:name="_Toc456346162"/>
      <w:bookmarkStart w:id="276" w:name="_Toc468812897"/>
      <w:bookmarkStart w:id="277" w:name="_Toc468813021"/>
      <w:bookmarkStart w:id="278" w:name="_Toc471216813"/>
      <w:bookmarkStart w:id="279" w:name="_Toc471490094"/>
      <w:bookmarkStart w:id="280" w:name="_Toc472080009"/>
      <w:bookmarkStart w:id="281" w:name="_Toc472489949"/>
      <w:bookmarkStart w:id="282" w:name="_Toc479868607"/>
      <w:bookmarkStart w:id="283" w:name="_Toc481144032"/>
      <w:bookmarkStart w:id="284" w:name="_Toc520132743"/>
      <w:bookmarkStart w:id="285" w:name="_Toc520132957"/>
      <w:bookmarkStart w:id="286" w:name="_Toc521185615"/>
      <w:bookmarkStart w:id="287" w:name="_Toc528771612"/>
      <w:bookmarkStart w:id="288" w:name="_Toc531340537"/>
      <w:bookmarkStart w:id="289" w:name="_Toc531352736"/>
      <w:bookmarkStart w:id="290" w:name="_Toc531768188"/>
      <w:bookmarkStart w:id="291" w:name="_Toc531951856"/>
      <w:bookmarkStart w:id="292" w:name="_Toc531952259"/>
      <w:bookmarkStart w:id="293" w:name="_Toc531952392"/>
      <w:bookmarkStart w:id="294" w:name="_Toc531956929"/>
      <w:bookmarkStart w:id="295" w:name="_Toc532366150"/>
      <w:bookmarkStart w:id="296" w:name="_Toc532389664"/>
      <w:bookmarkStart w:id="297" w:name="_Toc2919375"/>
      <w:bookmarkStart w:id="298" w:name="_Toc2919451"/>
      <w:bookmarkStart w:id="299" w:name="_Toc2920736"/>
      <w:bookmarkStart w:id="300" w:name="_Toc2921637"/>
      <w:bookmarkStart w:id="301" w:name="_Toc5100390"/>
      <w:bookmarkStart w:id="302" w:name="_Toc5100470"/>
      <w:bookmarkStart w:id="303" w:name="_Toc6466555"/>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304" w:name="_Signal_Encoding_Types"/>
      <w:bookmarkStart w:id="305" w:name="_Toc6466556"/>
      <w:bookmarkStart w:id="306" w:name="_Ref2766978"/>
      <w:bookmarkStart w:id="307" w:name="_Ref2766973"/>
      <w:bookmarkEnd w:id="304"/>
      <w:r>
        <w:rPr>
          <w:lang w:val="en-GB"/>
        </w:rPr>
        <w:lastRenderedPageBreak/>
        <w:t>Appendix</w:t>
      </w:r>
      <w:bookmarkEnd w:id="305"/>
      <w:bookmarkEnd w:id="306"/>
      <w:bookmarkEnd w:id="307"/>
    </w:p>
    <w:p w14:paraId="2A3A02F6" w14:textId="77777777" w:rsidR="00602347" w:rsidRDefault="00062770" w:rsidP="00027BB8">
      <w:pPr>
        <w:pStyle w:val="Heading2"/>
        <w:rPr>
          <w:lang w:val="en-GB"/>
        </w:rPr>
      </w:pPr>
      <w:bookmarkStart w:id="308" w:name="_Data_Dictionary"/>
      <w:bookmarkStart w:id="309" w:name="_Toc6466557"/>
      <w:bookmarkStart w:id="310" w:name="_Ref294992279"/>
      <w:bookmarkStart w:id="311" w:name="_Ref294992274"/>
      <w:bookmarkEnd w:id="308"/>
      <w:r>
        <w:rPr>
          <w:lang w:val="en-GB"/>
        </w:rPr>
        <w:t>Data</w:t>
      </w:r>
      <w:r w:rsidR="00602347">
        <w:rPr>
          <w:lang w:val="en-GB"/>
        </w:rPr>
        <w:t xml:space="preserve"> </w:t>
      </w:r>
      <w:r>
        <w:rPr>
          <w:lang w:val="en-GB"/>
        </w:rPr>
        <w:t>Dictionary</w:t>
      </w:r>
      <w:bookmarkEnd w:id="309"/>
      <w:bookmarkEnd w:id="310"/>
      <w:bookmarkEnd w:id="311"/>
    </w:p>
    <w:p w14:paraId="0E906047" w14:textId="77777777" w:rsidR="00584E2D" w:rsidRDefault="00584E2D" w:rsidP="00584E2D">
      <w:pPr>
        <w:pStyle w:val="Heading3"/>
        <w:rPr>
          <w:lang w:val="en-GB"/>
        </w:rPr>
      </w:pPr>
      <w:bookmarkStart w:id="312" w:name="_Logical_Signals"/>
      <w:bookmarkStart w:id="313" w:name="_Toc6466558"/>
      <w:bookmarkStart w:id="314" w:name="_Ref531353605"/>
      <w:bookmarkEnd w:id="312"/>
      <w:r w:rsidRPr="00584E2D">
        <w:rPr>
          <w:lang w:val="en-GB"/>
        </w:rPr>
        <w:t>Logical Signals</w:t>
      </w:r>
      <w:bookmarkEnd w:id="313"/>
      <w:bookmarkEnd w:id="314"/>
    </w:p>
    <w:p w14:paraId="27198A61" w14:textId="77777777" w:rsidR="000A377C" w:rsidRDefault="000A377C" w:rsidP="00584E2D"/>
    <w:p w14:paraId="505CEDEE" w14:textId="77777777" w:rsidR="001F5E54" w:rsidRPr="000371E0" w:rsidRDefault="002F7AB8" w:rsidP="001F5E54">
      <w:pPr>
        <w:pStyle w:val="RELogSignal"/>
        <w:shd w:val="clear" w:color="auto" w:fill="F2F2F2" w:themeFill="background1" w:themeFillShade="F2"/>
      </w:pPr>
      <w:r>
        <w:t xml:space="preserve"> </w:t>
      </w:r>
      <w:bookmarkStart w:id="315" w:name="_b337ba8d3ecabb2d9225d4686fa6bdd8"/>
      <w:r w:rsidR="00931505">
        <w:t>Auto Save Store - Pers/Inactive</w:t>
      </w:r>
      <w:bookmarkEnd w:id="315"/>
    </w:p>
    <w:p w14:paraId="18209AAE" w14:textId="77777777" w:rsidR="001F5E54" w:rsidRPr="00200D70" w:rsidRDefault="009D348F" w:rsidP="001F5E54">
      <w:pPr>
        <w:rPr>
          <w:rFonts w:cs="Arial"/>
        </w:rPr>
      </w:pPr>
      <w:r>
        <w:rPr>
          <w:rFonts w:cs="Arial"/>
        </w:rPr>
        <w:t>These values indicate when the Auto Save system has determined a Classic Memory store should occur. The value indicates which memory location the current settings should be stored to.</w:t>
      </w:r>
    </w:p>
    <w:p w14:paraId="35DAC92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26143A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646D2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BC7F03" w14:textId="77777777" w:rsidR="001F5E54" w:rsidRPr="00320989" w:rsidRDefault="001F5E54" w:rsidP="00A84EEF">
            <w:pPr>
              <w:pStyle w:val="scriptNormal"/>
              <w:rPr>
                <w:color w:val="auto"/>
              </w:rPr>
            </w:pPr>
          </w:p>
        </w:tc>
      </w:tr>
      <w:tr w:rsidR="001F5E54" w:rsidRPr="00200D70" w14:paraId="1D83336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6CFB9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FBAF5C" w14:textId="77777777" w:rsidR="001F5E54" w:rsidRPr="00200D70" w:rsidRDefault="001F5E54" w:rsidP="00A84EEF">
            <w:pPr>
              <w:rPr>
                <w:rFonts w:eastAsiaTheme="minorHAnsi" w:cs="Arial"/>
                <w:color w:val="000000" w:themeColor="text1"/>
              </w:rPr>
            </w:pPr>
          </w:p>
        </w:tc>
      </w:tr>
      <w:tr w:rsidR="001F5E54" w:rsidRPr="00200D70" w14:paraId="4D72E6A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D583EE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B9EA2D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06BB34" w14:textId="77777777" w:rsidR="001F5E54" w:rsidRPr="00200D70" w:rsidRDefault="001F5E54" w:rsidP="00A84EEF">
            <w:pPr>
              <w:rPr>
                <w:rFonts w:cs="Arial"/>
                <w:b/>
                <w:bCs/>
                <w:lang w:val="en-GB"/>
              </w:rPr>
            </w:pPr>
            <w:r w:rsidRPr="00200D70">
              <w:rPr>
                <w:rFonts w:cs="Arial"/>
                <w:b/>
                <w:bCs/>
                <w:lang w:val="en-GB"/>
              </w:rPr>
              <w:t>Value</w:t>
            </w:r>
          </w:p>
          <w:p w14:paraId="3948986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0A769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743EEA" w14:textId="77777777" w:rsidR="001F5E54" w:rsidRPr="00200D70" w:rsidRDefault="001F5E54" w:rsidP="00A84EEF">
            <w:pPr>
              <w:rPr>
                <w:rFonts w:eastAsiaTheme="minorHAnsi" w:cs="Arial"/>
                <w:color w:val="000000" w:themeColor="text1"/>
              </w:rPr>
            </w:pPr>
          </w:p>
        </w:tc>
      </w:tr>
      <w:tr w:rsidR="001F5E54" w:rsidRPr="00200D70" w14:paraId="65A5EC4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D9506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EE012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AEA2BD" w14:textId="77777777" w:rsidR="001F5E54" w:rsidRPr="00200D70" w:rsidRDefault="001F5E54" w:rsidP="00A84EEF">
            <w:pPr>
              <w:rPr>
                <w:rFonts w:eastAsiaTheme="minorHAnsi" w:cs="Arial"/>
                <w:color w:val="000000" w:themeColor="text1"/>
              </w:rPr>
            </w:pPr>
          </w:p>
        </w:tc>
      </w:tr>
      <w:tr w:rsidR="001F5E54" w:rsidRPr="00200D70" w14:paraId="6996AA0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661B7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3761A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9B521" w14:textId="77777777" w:rsidR="001F5E54" w:rsidRPr="00200D70" w:rsidRDefault="001F5E54" w:rsidP="00A84EEF">
            <w:pPr>
              <w:rPr>
                <w:rFonts w:eastAsiaTheme="minorHAnsi" w:cs="Arial"/>
                <w:color w:val="000000" w:themeColor="text1"/>
              </w:rPr>
            </w:pPr>
          </w:p>
        </w:tc>
      </w:tr>
      <w:tr w:rsidR="001F5E54" w:rsidRPr="00200D70" w14:paraId="646EADA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06804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72F4B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21CAD3" w14:textId="77777777" w:rsidR="001F5E54" w:rsidRPr="00200D70" w:rsidRDefault="001F5E54" w:rsidP="00A84EEF">
            <w:pPr>
              <w:rPr>
                <w:rFonts w:eastAsiaTheme="minorHAnsi" w:cs="Arial"/>
                <w:color w:val="000000" w:themeColor="text1"/>
              </w:rPr>
            </w:pPr>
          </w:p>
        </w:tc>
      </w:tr>
      <w:tr w:rsidR="001F5E54" w:rsidRPr="00200D70" w14:paraId="2134799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09F2C9" w14:textId="77777777" w:rsidR="001F5E54" w:rsidRPr="00200D70" w:rsidRDefault="001F5E54" w:rsidP="00A84EEF">
            <w:pPr>
              <w:rPr>
                <w:rFonts w:cs="Arial"/>
                <w:b/>
                <w:bCs/>
                <w:lang w:val="en-GB"/>
              </w:rPr>
            </w:pPr>
            <w:r w:rsidRPr="00200D70">
              <w:rPr>
                <w:rFonts w:cs="Arial"/>
                <w:b/>
                <w:bCs/>
                <w:lang w:val="en-GB"/>
              </w:rPr>
              <w:t>Value</w:t>
            </w:r>
          </w:p>
          <w:p w14:paraId="69B3C52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A096C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21713" w14:textId="77777777" w:rsidR="001F5E54" w:rsidRDefault="00D23280" w:rsidP="00D23280">
            <w:pPr>
              <w:pStyle w:val="ListParagraph"/>
              <w:numPr>
                <w:ilvl w:val="0"/>
                <w:numId w:val="21"/>
              </w:numPr>
              <w:rPr>
                <w:rFonts w:eastAsiaTheme="minorHAnsi" w:cs="Arial"/>
                <w:color w:val="000000" w:themeColor="text1"/>
              </w:rPr>
            </w:pPr>
            <w:r>
              <w:rPr>
                <w:rFonts w:eastAsiaTheme="minorHAnsi" w:cs="Arial"/>
                <w:color w:val="000000" w:themeColor="text1"/>
              </w:rPr>
              <w:t>Store</w:t>
            </w:r>
          </w:p>
          <w:p w14:paraId="1BC64AE8" w14:textId="5E50F9D7" w:rsidR="00D23280" w:rsidRPr="00D23280" w:rsidRDefault="00D23280" w:rsidP="00D23280">
            <w:pPr>
              <w:pStyle w:val="ListParagraph"/>
              <w:numPr>
                <w:ilvl w:val="0"/>
                <w:numId w:val="21"/>
              </w:numPr>
              <w:rPr>
                <w:rFonts w:eastAsiaTheme="minorHAnsi" w:cs="Arial"/>
                <w:color w:val="000000" w:themeColor="text1"/>
              </w:rPr>
            </w:pPr>
            <w:r>
              <w:rPr>
                <w:rFonts w:eastAsiaTheme="minorHAnsi" w:cs="Arial"/>
                <w:color w:val="000000" w:themeColor="text1"/>
              </w:rPr>
              <w:t>Inactive</w:t>
            </w:r>
          </w:p>
        </w:tc>
      </w:tr>
      <w:tr w:rsidR="001F5E54" w:rsidRPr="00200D70" w14:paraId="6EE9B2B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29E22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D70BB9" w14:textId="77777777" w:rsidR="001F5E54" w:rsidRPr="00200D70" w:rsidRDefault="001F5E54" w:rsidP="00A84EEF">
            <w:pPr>
              <w:rPr>
                <w:rFonts w:eastAsiaTheme="minorHAnsi" w:cs="Arial"/>
                <w:color w:val="000000" w:themeColor="text1"/>
              </w:rPr>
            </w:pPr>
          </w:p>
        </w:tc>
      </w:tr>
    </w:tbl>
    <w:p w14:paraId="1679EFA6" w14:textId="2C6822F8" w:rsidR="001F5E54" w:rsidRDefault="001F5E54" w:rsidP="001F5E54"/>
    <w:p w14:paraId="028E2F53" w14:textId="7BA2BDA6" w:rsidR="00D11CD5" w:rsidRPr="000371E0" w:rsidRDefault="00D11CD5" w:rsidP="00D11CD5">
      <w:pPr>
        <w:pStyle w:val="RELogSignal"/>
        <w:shd w:val="clear" w:color="auto" w:fill="F2F2F2" w:themeFill="background1" w:themeFillShade="F2"/>
      </w:pPr>
      <w:r>
        <w:t xml:space="preserve">Auto Save Inhibit </w:t>
      </w:r>
    </w:p>
    <w:p w14:paraId="23BA2CD1" w14:textId="56ADBE7A" w:rsidR="00D11CD5" w:rsidRPr="00200D70" w:rsidRDefault="00D11CD5" w:rsidP="00D11CD5">
      <w:pPr>
        <w:rPr>
          <w:rFonts w:cs="Arial"/>
        </w:rPr>
      </w:pPr>
      <w:r>
        <w:rPr>
          <w:rFonts w:cs="Arial"/>
        </w:rPr>
        <w:t xml:space="preserve">These values indicate when the Easy Entry Easy Exit </w:t>
      </w:r>
      <w:r w:rsidR="00370FD5">
        <w:rPr>
          <w:rFonts w:cs="Arial"/>
        </w:rPr>
        <w:t>system is active and thus Auto Save should inhibit automatic saving</w:t>
      </w:r>
      <w:r>
        <w:rPr>
          <w:rFonts w:cs="Arial"/>
        </w:rPr>
        <w:t>.</w:t>
      </w:r>
    </w:p>
    <w:p w14:paraId="3856011B" w14:textId="77777777" w:rsidR="00D11CD5" w:rsidRPr="00200D70" w:rsidRDefault="00D11CD5" w:rsidP="00D11CD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11CD5" w:rsidRPr="00200D70" w14:paraId="4E18763C" w14:textId="77777777" w:rsidTr="0081255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75359C" w14:textId="77777777" w:rsidR="00D11CD5" w:rsidRPr="00200D70" w:rsidRDefault="00D11CD5" w:rsidP="00812550">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96827A" w14:textId="77777777" w:rsidR="00D11CD5" w:rsidRPr="00320989" w:rsidRDefault="00D11CD5" w:rsidP="00812550">
            <w:pPr>
              <w:pStyle w:val="scriptNormal"/>
              <w:rPr>
                <w:color w:val="auto"/>
              </w:rPr>
            </w:pPr>
          </w:p>
        </w:tc>
      </w:tr>
      <w:tr w:rsidR="00D11CD5" w:rsidRPr="00200D70" w14:paraId="422F16F7" w14:textId="77777777" w:rsidTr="0081255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7CB590" w14:textId="77777777" w:rsidR="00D11CD5" w:rsidRPr="00200D70" w:rsidRDefault="00D11CD5" w:rsidP="00812550">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4E2005" w14:textId="77777777" w:rsidR="00D11CD5" w:rsidRPr="00200D70" w:rsidRDefault="00D11CD5" w:rsidP="00812550">
            <w:pPr>
              <w:rPr>
                <w:rFonts w:eastAsiaTheme="minorHAnsi" w:cs="Arial"/>
                <w:color w:val="000000" w:themeColor="text1"/>
              </w:rPr>
            </w:pPr>
          </w:p>
        </w:tc>
      </w:tr>
      <w:tr w:rsidR="00D11CD5" w:rsidRPr="00200D70" w14:paraId="05785668" w14:textId="77777777" w:rsidTr="00812550">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390CF95" w14:textId="77777777" w:rsidR="00D11CD5" w:rsidRPr="00200D70" w:rsidRDefault="00D11CD5" w:rsidP="00812550">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11CD5" w:rsidRPr="00200D70" w14:paraId="5543E0A9" w14:textId="77777777" w:rsidTr="00812550">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978DFF" w14:textId="77777777" w:rsidR="00D11CD5" w:rsidRPr="00200D70" w:rsidRDefault="00D11CD5" w:rsidP="00812550">
            <w:pPr>
              <w:rPr>
                <w:rFonts w:cs="Arial"/>
                <w:b/>
                <w:bCs/>
                <w:lang w:val="en-GB"/>
              </w:rPr>
            </w:pPr>
            <w:r w:rsidRPr="00200D70">
              <w:rPr>
                <w:rFonts w:cs="Arial"/>
                <w:b/>
                <w:bCs/>
                <w:lang w:val="en-GB"/>
              </w:rPr>
              <w:t>Value</w:t>
            </w:r>
          </w:p>
          <w:p w14:paraId="752F7502" w14:textId="77777777" w:rsidR="00D11CD5" w:rsidRPr="00200D70" w:rsidRDefault="00D11CD5" w:rsidP="00812550">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A8B3DB" w14:textId="77777777" w:rsidR="00D11CD5" w:rsidRPr="00200D70" w:rsidRDefault="00D11CD5" w:rsidP="00812550">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08A237" w14:textId="77777777" w:rsidR="00D11CD5" w:rsidRPr="00200D70" w:rsidRDefault="00D11CD5" w:rsidP="00812550">
            <w:pPr>
              <w:rPr>
                <w:rFonts w:eastAsiaTheme="minorHAnsi" w:cs="Arial"/>
                <w:color w:val="000000" w:themeColor="text1"/>
              </w:rPr>
            </w:pPr>
          </w:p>
        </w:tc>
      </w:tr>
      <w:tr w:rsidR="00D11CD5" w:rsidRPr="00200D70" w14:paraId="787791A4" w14:textId="77777777" w:rsidTr="00812550">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E9494" w14:textId="77777777" w:rsidR="00D11CD5" w:rsidRPr="00200D70" w:rsidRDefault="00D11CD5" w:rsidP="0081255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66BBCB" w14:textId="77777777" w:rsidR="00D11CD5" w:rsidRPr="00200D70" w:rsidRDefault="00D11CD5" w:rsidP="00812550">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3F4645" w14:textId="77777777" w:rsidR="00D11CD5" w:rsidRPr="00200D70" w:rsidRDefault="00D11CD5" w:rsidP="00812550">
            <w:pPr>
              <w:rPr>
                <w:rFonts w:eastAsiaTheme="minorHAnsi" w:cs="Arial"/>
                <w:color w:val="000000" w:themeColor="text1"/>
              </w:rPr>
            </w:pPr>
          </w:p>
        </w:tc>
      </w:tr>
      <w:tr w:rsidR="00D11CD5" w:rsidRPr="00200D70" w14:paraId="04FDE3B0" w14:textId="77777777" w:rsidTr="00812550">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1B32D9" w14:textId="77777777" w:rsidR="00D11CD5" w:rsidRPr="00200D70" w:rsidRDefault="00D11CD5" w:rsidP="0081255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7A6276" w14:textId="77777777" w:rsidR="00D11CD5" w:rsidRPr="00200D70" w:rsidRDefault="00D11CD5" w:rsidP="00812550">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20021D" w14:textId="77777777" w:rsidR="00D11CD5" w:rsidRPr="00200D70" w:rsidRDefault="00D11CD5" w:rsidP="00812550">
            <w:pPr>
              <w:rPr>
                <w:rFonts w:eastAsiaTheme="minorHAnsi" w:cs="Arial"/>
                <w:color w:val="000000" w:themeColor="text1"/>
              </w:rPr>
            </w:pPr>
          </w:p>
        </w:tc>
      </w:tr>
      <w:tr w:rsidR="00D11CD5" w:rsidRPr="00200D70" w14:paraId="18DB5246" w14:textId="77777777" w:rsidTr="00812550">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147F8D" w14:textId="77777777" w:rsidR="00D11CD5" w:rsidRPr="00200D70" w:rsidRDefault="00D11CD5" w:rsidP="00812550">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6E08EE" w14:textId="77777777" w:rsidR="00D11CD5" w:rsidRPr="00200D70" w:rsidRDefault="00D11CD5" w:rsidP="00812550">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5981F5" w14:textId="77777777" w:rsidR="00D11CD5" w:rsidRPr="00200D70" w:rsidRDefault="00D11CD5" w:rsidP="00812550">
            <w:pPr>
              <w:rPr>
                <w:rFonts w:eastAsiaTheme="minorHAnsi" w:cs="Arial"/>
                <w:color w:val="000000" w:themeColor="text1"/>
              </w:rPr>
            </w:pPr>
          </w:p>
        </w:tc>
      </w:tr>
      <w:tr w:rsidR="00D11CD5" w:rsidRPr="00200D70" w14:paraId="279D45A6" w14:textId="77777777" w:rsidTr="00812550">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EFF8BC" w14:textId="77777777" w:rsidR="00D11CD5" w:rsidRPr="00200D70" w:rsidRDefault="00D11CD5" w:rsidP="00812550">
            <w:pPr>
              <w:rPr>
                <w:rFonts w:cs="Arial"/>
                <w:b/>
                <w:bCs/>
                <w:lang w:val="en-GB"/>
              </w:rPr>
            </w:pPr>
            <w:r w:rsidRPr="00200D70">
              <w:rPr>
                <w:rFonts w:cs="Arial"/>
                <w:b/>
                <w:bCs/>
                <w:lang w:val="en-GB"/>
              </w:rPr>
              <w:t>Value</w:t>
            </w:r>
          </w:p>
          <w:p w14:paraId="01260BB5" w14:textId="77777777" w:rsidR="00D11CD5" w:rsidRPr="00200D70" w:rsidRDefault="00D11CD5" w:rsidP="00812550">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9BD634" w14:textId="77777777" w:rsidR="00D11CD5" w:rsidRPr="00200D70" w:rsidRDefault="00D11CD5" w:rsidP="00812550">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F04C07" w14:textId="77777777" w:rsidR="00834CD8" w:rsidRPr="00834CD8" w:rsidRDefault="00834CD8" w:rsidP="00834CD8">
            <w:pPr>
              <w:pStyle w:val="ListParagraph"/>
              <w:numPr>
                <w:ilvl w:val="0"/>
                <w:numId w:val="21"/>
              </w:numPr>
              <w:rPr>
                <w:rFonts w:eastAsiaTheme="minorHAnsi" w:cs="Arial"/>
                <w:color w:val="000000" w:themeColor="text1"/>
              </w:rPr>
            </w:pPr>
            <w:r w:rsidRPr="00834CD8">
              <w:rPr>
                <w:rFonts w:eastAsiaTheme="minorHAnsi" w:cs="Arial"/>
                <w:color w:val="000000" w:themeColor="text1"/>
              </w:rPr>
              <w:t>Inhibit</w:t>
            </w:r>
          </w:p>
          <w:p w14:paraId="72FB23E7" w14:textId="35A19291" w:rsidR="00D11CD5" w:rsidRPr="00D23280" w:rsidRDefault="00834CD8" w:rsidP="00834CD8">
            <w:pPr>
              <w:pStyle w:val="ListParagraph"/>
              <w:numPr>
                <w:ilvl w:val="0"/>
                <w:numId w:val="21"/>
              </w:numPr>
              <w:rPr>
                <w:rFonts w:eastAsiaTheme="minorHAnsi" w:cs="Arial"/>
                <w:color w:val="000000" w:themeColor="text1"/>
              </w:rPr>
            </w:pPr>
            <w:r w:rsidRPr="00834CD8">
              <w:rPr>
                <w:rFonts w:eastAsiaTheme="minorHAnsi" w:cs="Arial"/>
                <w:color w:val="000000" w:themeColor="text1"/>
              </w:rPr>
              <w:t>Normal</w:t>
            </w:r>
          </w:p>
        </w:tc>
      </w:tr>
      <w:tr w:rsidR="00D11CD5" w:rsidRPr="00200D70" w14:paraId="5FA80A2B" w14:textId="77777777" w:rsidTr="0081255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85C2C0" w14:textId="77777777" w:rsidR="00D11CD5" w:rsidRPr="00200D70" w:rsidRDefault="00D11CD5" w:rsidP="00812550">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8D2A99" w14:textId="77777777" w:rsidR="00D11CD5" w:rsidRPr="00200D70" w:rsidRDefault="00D11CD5" w:rsidP="00812550">
            <w:pPr>
              <w:rPr>
                <w:rFonts w:eastAsiaTheme="minorHAnsi" w:cs="Arial"/>
                <w:color w:val="000000" w:themeColor="text1"/>
              </w:rPr>
            </w:pPr>
          </w:p>
        </w:tc>
      </w:tr>
    </w:tbl>
    <w:p w14:paraId="3212492E" w14:textId="77777777" w:rsidR="00D11CD5" w:rsidRDefault="00D11CD5" w:rsidP="001F5E54"/>
    <w:p w14:paraId="5EEB6CC6" w14:textId="77777777" w:rsidR="001F5E54" w:rsidRPr="000371E0" w:rsidRDefault="002F7AB8" w:rsidP="001F5E54">
      <w:pPr>
        <w:pStyle w:val="RELogSignal"/>
        <w:shd w:val="clear" w:color="auto" w:fill="F2F2F2" w:themeFill="background1" w:themeFillShade="F2"/>
      </w:pPr>
      <w:r>
        <w:t xml:space="preserve"> </w:t>
      </w:r>
      <w:bookmarkStart w:id="316" w:name="_fcdc4bc0b49a7830582354e2fddf77fe"/>
      <w:r w:rsidR="00931505">
        <w:t>Brightness</w:t>
      </w:r>
      <w:bookmarkEnd w:id="316"/>
    </w:p>
    <w:p w14:paraId="08B8CDFC" w14:textId="77777777" w:rsidR="001F5E54" w:rsidRPr="00200D70" w:rsidRDefault="009D348F" w:rsidP="001F5E54">
      <w:pPr>
        <w:rPr>
          <w:rFonts w:cs="Arial"/>
        </w:rPr>
      </w:pPr>
      <w:r>
        <w:rPr>
          <w:rFonts w:cs="Arial"/>
        </w:rPr>
        <w:t>These values indicate the actual settings being transferred. These can be stored settings to be recalled or current settings to be stored.</w:t>
      </w:r>
    </w:p>
    <w:p w14:paraId="34C2FF2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0A9E4A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C38DB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20FD7F" w14:textId="77777777" w:rsidR="001F5E54" w:rsidRPr="00320989" w:rsidRDefault="001F5E54" w:rsidP="00A84EEF">
            <w:pPr>
              <w:pStyle w:val="scriptNormal"/>
              <w:rPr>
                <w:color w:val="auto"/>
              </w:rPr>
            </w:pPr>
          </w:p>
        </w:tc>
      </w:tr>
      <w:tr w:rsidR="001F5E54" w:rsidRPr="00200D70" w14:paraId="4F5EF80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B69E2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DD5DA9" w14:textId="77777777" w:rsidR="001F5E54" w:rsidRPr="00200D70" w:rsidRDefault="001F5E54" w:rsidP="00A84EEF">
            <w:pPr>
              <w:rPr>
                <w:rFonts w:eastAsiaTheme="minorHAnsi" w:cs="Arial"/>
                <w:color w:val="000000" w:themeColor="text1"/>
              </w:rPr>
            </w:pPr>
          </w:p>
        </w:tc>
      </w:tr>
      <w:tr w:rsidR="001F5E54" w:rsidRPr="00200D70" w14:paraId="7C8C1B5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95E2A5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E2F1A8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026FA4" w14:textId="77777777" w:rsidR="001F5E54" w:rsidRPr="00200D70" w:rsidRDefault="001F5E54" w:rsidP="00A84EEF">
            <w:pPr>
              <w:rPr>
                <w:rFonts w:cs="Arial"/>
                <w:b/>
                <w:bCs/>
                <w:lang w:val="en-GB"/>
              </w:rPr>
            </w:pPr>
            <w:r w:rsidRPr="00200D70">
              <w:rPr>
                <w:rFonts w:cs="Arial"/>
                <w:b/>
                <w:bCs/>
                <w:lang w:val="en-GB"/>
              </w:rPr>
              <w:t>Value</w:t>
            </w:r>
          </w:p>
          <w:p w14:paraId="4681AA8A" w14:textId="77777777" w:rsidR="001F5E54" w:rsidRPr="00200D70" w:rsidRDefault="001F5E54" w:rsidP="00A84EEF">
            <w:pPr>
              <w:rPr>
                <w:rFonts w:eastAsiaTheme="minorHAnsi" w:cs="Arial"/>
                <w:bCs/>
              </w:rPr>
            </w:pPr>
            <w:r w:rsidRPr="00090C2C">
              <w:rPr>
                <w:rFonts w:cs="Arial"/>
                <w:bCs/>
                <w:sz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78404E" w14:textId="77777777" w:rsidR="001F5E54" w:rsidRPr="00200D70" w:rsidRDefault="001F5E54" w:rsidP="00A84EEF">
            <w:pPr>
              <w:rPr>
                <w:rFonts w:eastAsiaTheme="minorHAnsi" w:cs="Arial"/>
                <w:b/>
                <w:bCs/>
                <w:lang w:val="en-GB"/>
              </w:rPr>
            </w:pPr>
            <w:r w:rsidRPr="00200D70">
              <w:rPr>
                <w:rFonts w:cs="Arial"/>
                <w:bCs/>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47D7D0" w14:textId="47C3C07B" w:rsidR="001F5E54" w:rsidRPr="00200D70" w:rsidRDefault="00D23280" w:rsidP="00A84EEF">
            <w:pPr>
              <w:rPr>
                <w:rFonts w:eastAsiaTheme="minorHAnsi" w:cs="Arial"/>
                <w:color w:val="000000" w:themeColor="text1"/>
              </w:rPr>
            </w:pPr>
            <w:r>
              <w:rPr>
                <w:rFonts w:eastAsiaTheme="minorHAnsi" w:cs="Arial"/>
                <w:color w:val="000000" w:themeColor="text1"/>
              </w:rPr>
              <w:t>0%</w:t>
            </w:r>
          </w:p>
        </w:tc>
      </w:tr>
      <w:tr w:rsidR="001F5E54" w:rsidRPr="00200D70" w14:paraId="6E35950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AAB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25C54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0DE5CC" w14:textId="6A8DE0CC" w:rsidR="001F5E54" w:rsidRPr="00200D70" w:rsidRDefault="00D23280" w:rsidP="00A84EEF">
            <w:pPr>
              <w:rPr>
                <w:rFonts w:eastAsiaTheme="minorHAnsi" w:cs="Arial"/>
                <w:color w:val="000000" w:themeColor="text1"/>
              </w:rPr>
            </w:pPr>
            <w:r>
              <w:rPr>
                <w:rFonts w:eastAsiaTheme="minorHAnsi" w:cs="Arial"/>
                <w:color w:val="000000" w:themeColor="text1"/>
              </w:rPr>
              <w:t>100%</w:t>
            </w:r>
          </w:p>
        </w:tc>
      </w:tr>
      <w:tr w:rsidR="001F5E54" w:rsidRPr="00200D70" w14:paraId="4D8608F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A235A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F1564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6EEDA" w14:textId="77777777" w:rsidR="001F5E54" w:rsidRPr="00200D70" w:rsidRDefault="001F5E54" w:rsidP="00A84EEF">
            <w:pPr>
              <w:rPr>
                <w:rFonts w:eastAsiaTheme="minorHAnsi" w:cs="Arial"/>
                <w:color w:val="000000" w:themeColor="text1"/>
              </w:rPr>
            </w:pPr>
          </w:p>
        </w:tc>
      </w:tr>
      <w:tr w:rsidR="001F5E54" w:rsidRPr="00200D70" w14:paraId="61335AA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1301E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3C3B9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C7707E" w14:textId="77777777" w:rsidR="001F5E54" w:rsidRPr="00200D70" w:rsidRDefault="001F5E54" w:rsidP="00A84EEF">
            <w:pPr>
              <w:rPr>
                <w:rFonts w:eastAsiaTheme="minorHAnsi" w:cs="Arial"/>
                <w:color w:val="000000" w:themeColor="text1"/>
              </w:rPr>
            </w:pPr>
          </w:p>
        </w:tc>
      </w:tr>
      <w:tr w:rsidR="001F5E54" w:rsidRPr="00200D70" w14:paraId="346CD07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2A94F0" w14:textId="77777777" w:rsidR="001F5E54" w:rsidRPr="00200D70" w:rsidRDefault="001F5E54" w:rsidP="00A84EEF">
            <w:pPr>
              <w:rPr>
                <w:rFonts w:cs="Arial"/>
                <w:b/>
                <w:bCs/>
                <w:lang w:val="en-GB"/>
              </w:rPr>
            </w:pPr>
            <w:r w:rsidRPr="00200D70">
              <w:rPr>
                <w:rFonts w:cs="Arial"/>
                <w:b/>
                <w:bCs/>
                <w:lang w:val="en-GB"/>
              </w:rPr>
              <w:t>Value</w:t>
            </w:r>
          </w:p>
          <w:p w14:paraId="1EA078D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492FD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D337B" w14:textId="77777777" w:rsidR="001F5E54" w:rsidRPr="00200D70" w:rsidRDefault="001F5E54" w:rsidP="00A84EEF">
            <w:pPr>
              <w:rPr>
                <w:rFonts w:eastAsiaTheme="minorHAnsi" w:cs="Arial"/>
                <w:color w:val="000000" w:themeColor="text1"/>
              </w:rPr>
            </w:pPr>
          </w:p>
        </w:tc>
      </w:tr>
      <w:tr w:rsidR="001F5E54" w:rsidRPr="00200D70" w14:paraId="5CC00BD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8777A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06CBA9" w14:textId="77777777" w:rsidR="001F5E54" w:rsidRPr="00200D70" w:rsidRDefault="001F5E54" w:rsidP="00A84EEF">
            <w:pPr>
              <w:rPr>
                <w:rFonts w:eastAsiaTheme="minorHAnsi" w:cs="Arial"/>
                <w:color w:val="000000" w:themeColor="text1"/>
              </w:rPr>
            </w:pPr>
          </w:p>
        </w:tc>
      </w:tr>
    </w:tbl>
    <w:p w14:paraId="4E9394E5" w14:textId="77777777" w:rsidR="001F5E54" w:rsidRDefault="001F5E54" w:rsidP="001F5E54"/>
    <w:p w14:paraId="0EC3E1D9" w14:textId="2A9BC83D" w:rsidR="001F5E54" w:rsidRPr="000371E0" w:rsidRDefault="002F7AB8" w:rsidP="001F5E54">
      <w:pPr>
        <w:pStyle w:val="RELogSignal"/>
        <w:shd w:val="clear" w:color="auto" w:fill="F2F2F2" w:themeFill="background1" w:themeFillShade="F2"/>
      </w:pPr>
      <w:r>
        <w:t xml:space="preserve"> </w:t>
      </w:r>
      <w:bookmarkStart w:id="317" w:name="_d58ab14e1aa007564ee33fa70bb9cbc5"/>
      <w:r w:rsidR="00931505">
        <w:t xml:space="preserve">CM Recall </w:t>
      </w:r>
      <w:r w:rsidR="00D23280">
        <w:t>–</w:t>
      </w:r>
      <w:r w:rsidR="00931505">
        <w:t xml:space="preserve"> Request/Inactive</w:t>
      </w:r>
      <w:bookmarkEnd w:id="317"/>
    </w:p>
    <w:p w14:paraId="0BBBEE58" w14:textId="77777777" w:rsidR="001F5E54" w:rsidRPr="00200D70" w:rsidRDefault="009D348F" w:rsidP="001F5E54">
      <w:pPr>
        <w:rPr>
          <w:rFonts w:cs="Arial"/>
        </w:rPr>
      </w:pPr>
      <w:r>
        <w:rPr>
          <w:rFonts w:cs="Arial"/>
        </w:rPr>
        <w:t>These values indicate that a Classic Memory recall has occurred and for which memory location. This is to indicate to the Enhanced Memory system that it should perform an Enhanced Memory recall for the same memory location.</w:t>
      </w:r>
    </w:p>
    <w:p w14:paraId="43B3556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56C1FE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E0031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E29B4A" w14:textId="77777777" w:rsidR="001F5E54" w:rsidRPr="00320989" w:rsidRDefault="001F5E54" w:rsidP="00A84EEF">
            <w:pPr>
              <w:pStyle w:val="scriptNormal"/>
              <w:rPr>
                <w:color w:val="auto"/>
              </w:rPr>
            </w:pPr>
          </w:p>
        </w:tc>
      </w:tr>
      <w:tr w:rsidR="001F5E54" w:rsidRPr="00200D70" w14:paraId="5ADCDC0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0FC4D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FF5E99" w14:textId="77777777" w:rsidR="001F5E54" w:rsidRPr="00200D70" w:rsidRDefault="001F5E54" w:rsidP="00A84EEF">
            <w:pPr>
              <w:rPr>
                <w:rFonts w:eastAsiaTheme="minorHAnsi" w:cs="Arial"/>
                <w:color w:val="000000" w:themeColor="text1"/>
              </w:rPr>
            </w:pPr>
          </w:p>
        </w:tc>
      </w:tr>
      <w:tr w:rsidR="001F5E54" w:rsidRPr="00200D70" w14:paraId="1857BC0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5F237E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565AEF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D58FAA" w14:textId="77777777" w:rsidR="001F5E54" w:rsidRPr="00200D70" w:rsidRDefault="001F5E54" w:rsidP="00A84EEF">
            <w:pPr>
              <w:rPr>
                <w:rFonts w:cs="Arial"/>
                <w:b/>
                <w:bCs/>
                <w:lang w:val="en-GB"/>
              </w:rPr>
            </w:pPr>
            <w:r w:rsidRPr="00200D70">
              <w:rPr>
                <w:rFonts w:cs="Arial"/>
                <w:b/>
                <w:bCs/>
                <w:lang w:val="en-GB"/>
              </w:rPr>
              <w:t>Value</w:t>
            </w:r>
          </w:p>
          <w:p w14:paraId="33F56A4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FA6FC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9EB3D4" w14:textId="77777777" w:rsidR="001F5E54" w:rsidRPr="00200D70" w:rsidRDefault="001F5E54" w:rsidP="00A84EEF">
            <w:pPr>
              <w:rPr>
                <w:rFonts w:eastAsiaTheme="minorHAnsi" w:cs="Arial"/>
                <w:color w:val="000000" w:themeColor="text1"/>
              </w:rPr>
            </w:pPr>
          </w:p>
        </w:tc>
      </w:tr>
      <w:tr w:rsidR="001F5E54" w:rsidRPr="00200D70" w14:paraId="2792768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F7447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9EB7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9BC99D" w14:textId="77777777" w:rsidR="001F5E54" w:rsidRPr="00200D70" w:rsidRDefault="001F5E54" w:rsidP="00A84EEF">
            <w:pPr>
              <w:rPr>
                <w:rFonts w:eastAsiaTheme="minorHAnsi" w:cs="Arial"/>
                <w:color w:val="000000" w:themeColor="text1"/>
              </w:rPr>
            </w:pPr>
          </w:p>
        </w:tc>
      </w:tr>
      <w:tr w:rsidR="001F5E54" w:rsidRPr="00200D70" w14:paraId="41515E7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D9375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2CBD7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DC5FD" w14:textId="77777777" w:rsidR="001F5E54" w:rsidRPr="00200D70" w:rsidRDefault="001F5E54" w:rsidP="00A84EEF">
            <w:pPr>
              <w:rPr>
                <w:rFonts w:eastAsiaTheme="minorHAnsi" w:cs="Arial"/>
                <w:color w:val="000000" w:themeColor="text1"/>
              </w:rPr>
            </w:pPr>
          </w:p>
        </w:tc>
      </w:tr>
      <w:tr w:rsidR="001F5E54" w:rsidRPr="00200D70" w14:paraId="7BBD445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A2D8F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6B849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CA08B7" w14:textId="77777777" w:rsidR="001F5E54" w:rsidRPr="00200D70" w:rsidRDefault="001F5E54" w:rsidP="00A84EEF">
            <w:pPr>
              <w:rPr>
                <w:rFonts w:eastAsiaTheme="minorHAnsi" w:cs="Arial"/>
                <w:color w:val="000000" w:themeColor="text1"/>
              </w:rPr>
            </w:pPr>
          </w:p>
        </w:tc>
      </w:tr>
      <w:tr w:rsidR="001F5E54" w:rsidRPr="00200D70" w14:paraId="4CB6A52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F3EB71" w14:textId="77777777" w:rsidR="001F5E54" w:rsidRPr="00200D70" w:rsidRDefault="001F5E54" w:rsidP="00A84EEF">
            <w:pPr>
              <w:rPr>
                <w:rFonts w:cs="Arial"/>
                <w:b/>
                <w:bCs/>
                <w:lang w:val="en-GB"/>
              </w:rPr>
            </w:pPr>
            <w:r w:rsidRPr="00200D70">
              <w:rPr>
                <w:rFonts w:cs="Arial"/>
                <w:b/>
                <w:bCs/>
                <w:lang w:val="en-GB"/>
              </w:rPr>
              <w:t>Value</w:t>
            </w:r>
          </w:p>
          <w:p w14:paraId="769C111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494ED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7297A9" w14:textId="77777777" w:rsidR="00191FEC" w:rsidRPr="00191FEC" w:rsidRDefault="00191FEC" w:rsidP="00191FEC">
            <w:pPr>
              <w:pStyle w:val="ListParagraph"/>
              <w:numPr>
                <w:ilvl w:val="0"/>
                <w:numId w:val="22"/>
              </w:numPr>
              <w:rPr>
                <w:rFonts w:eastAsiaTheme="minorHAnsi" w:cs="Arial"/>
                <w:color w:val="000000" w:themeColor="text1"/>
              </w:rPr>
            </w:pPr>
            <w:r w:rsidRPr="00191FEC">
              <w:rPr>
                <w:rFonts w:eastAsiaTheme="minorHAnsi" w:cs="Arial"/>
                <w:color w:val="000000" w:themeColor="text1"/>
              </w:rPr>
              <w:t>Request 1</w:t>
            </w:r>
          </w:p>
          <w:p w14:paraId="343109E2" w14:textId="77777777" w:rsidR="00191FEC" w:rsidRPr="00191FEC" w:rsidRDefault="00191FEC" w:rsidP="00191FEC">
            <w:pPr>
              <w:pStyle w:val="ListParagraph"/>
              <w:numPr>
                <w:ilvl w:val="0"/>
                <w:numId w:val="22"/>
              </w:numPr>
              <w:rPr>
                <w:rFonts w:eastAsiaTheme="minorHAnsi" w:cs="Arial"/>
                <w:color w:val="000000" w:themeColor="text1"/>
              </w:rPr>
            </w:pPr>
            <w:r w:rsidRPr="00191FEC">
              <w:rPr>
                <w:rFonts w:eastAsiaTheme="minorHAnsi" w:cs="Arial"/>
                <w:color w:val="000000" w:themeColor="text1"/>
              </w:rPr>
              <w:t>Request 2</w:t>
            </w:r>
          </w:p>
          <w:p w14:paraId="5854F49F" w14:textId="77777777" w:rsidR="00191FEC" w:rsidRPr="00191FEC" w:rsidRDefault="00191FEC" w:rsidP="00191FEC">
            <w:pPr>
              <w:pStyle w:val="ListParagraph"/>
              <w:numPr>
                <w:ilvl w:val="0"/>
                <w:numId w:val="22"/>
              </w:numPr>
              <w:rPr>
                <w:rFonts w:eastAsiaTheme="minorHAnsi" w:cs="Arial"/>
                <w:color w:val="000000" w:themeColor="text1"/>
              </w:rPr>
            </w:pPr>
            <w:r w:rsidRPr="00191FEC">
              <w:rPr>
                <w:rFonts w:eastAsiaTheme="minorHAnsi" w:cs="Arial"/>
                <w:color w:val="000000" w:themeColor="text1"/>
              </w:rPr>
              <w:t>Request 3</w:t>
            </w:r>
          </w:p>
          <w:p w14:paraId="4E396994" w14:textId="77777777" w:rsidR="00191FEC" w:rsidRPr="00191FEC" w:rsidRDefault="00191FEC" w:rsidP="00191FEC">
            <w:pPr>
              <w:pStyle w:val="ListParagraph"/>
              <w:numPr>
                <w:ilvl w:val="0"/>
                <w:numId w:val="22"/>
              </w:numPr>
              <w:rPr>
                <w:rFonts w:eastAsiaTheme="minorHAnsi" w:cs="Arial"/>
                <w:color w:val="000000" w:themeColor="text1"/>
              </w:rPr>
            </w:pPr>
            <w:r w:rsidRPr="00191FEC">
              <w:rPr>
                <w:rFonts w:eastAsiaTheme="minorHAnsi" w:cs="Arial"/>
                <w:color w:val="000000" w:themeColor="text1"/>
              </w:rPr>
              <w:t>Request 4</w:t>
            </w:r>
          </w:p>
          <w:p w14:paraId="03617448" w14:textId="0B94293D" w:rsidR="00D23280" w:rsidRPr="00D23280" w:rsidRDefault="00191FEC" w:rsidP="00191FEC">
            <w:pPr>
              <w:pStyle w:val="ListParagraph"/>
              <w:numPr>
                <w:ilvl w:val="0"/>
                <w:numId w:val="22"/>
              </w:numPr>
              <w:rPr>
                <w:rFonts w:eastAsiaTheme="minorHAnsi" w:cs="Arial"/>
                <w:color w:val="000000" w:themeColor="text1"/>
              </w:rPr>
            </w:pPr>
            <w:r w:rsidRPr="00191FEC">
              <w:rPr>
                <w:rFonts w:eastAsiaTheme="minorHAnsi" w:cs="Arial"/>
                <w:color w:val="000000" w:themeColor="text1"/>
              </w:rPr>
              <w:t>Inactive</w:t>
            </w:r>
          </w:p>
        </w:tc>
      </w:tr>
      <w:tr w:rsidR="001F5E54" w:rsidRPr="00200D70" w14:paraId="6F8DAD4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EAAF7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597FEE" w14:textId="77777777" w:rsidR="001F5E54" w:rsidRPr="00200D70" w:rsidRDefault="001F5E54" w:rsidP="00A84EEF">
            <w:pPr>
              <w:rPr>
                <w:rFonts w:eastAsiaTheme="minorHAnsi" w:cs="Arial"/>
                <w:color w:val="000000" w:themeColor="text1"/>
              </w:rPr>
            </w:pPr>
          </w:p>
        </w:tc>
      </w:tr>
    </w:tbl>
    <w:p w14:paraId="293DFC4D" w14:textId="77777777" w:rsidR="001F5E54" w:rsidRDefault="001F5E54" w:rsidP="001F5E54"/>
    <w:p w14:paraId="4A04D8BC" w14:textId="77777777" w:rsidR="001F5E54" w:rsidRPr="000371E0" w:rsidRDefault="002F7AB8" w:rsidP="001F5E54">
      <w:pPr>
        <w:pStyle w:val="RELogSignal"/>
        <w:shd w:val="clear" w:color="auto" w:fill="F2F2F2" w:themeFill="background1" w:themeFillShade="F2"/>
      </w:pPr>
      <w:r>
        <w:t xml:space="preserve"> </w:t>
      </w:r>
      <w:bookmarkStart w:id="318" w:name="_62088a8a4db6a290a12969791c98d249"/>
      <w:r w:rsidR="00931505">
        <w:t>Deny Recall - Deny/Inactive</w:t>
      </w:r>
      <w:bookmarkEnd w:id="318"/>
    </w:p>
    <w:p w14:paraId="36FB781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355A9D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3A00D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3FEC37" w14:textId="77777777" w:rsidR="001F5E54" w:rsidRPr="00320989" w:rsidRDefault="001F5E54" w:rsidP="00A84EEF">
            <w:pPr>
              <w:pStyle w:val="scriptNormal"/>
              <w:rPr>
                <w:color w:val="auto"/>
              </w:rPr>
            </w:pPr>
          </w:p>
        </w:tc>
      </w:tr>
      <w:tr w:rsidR="001F5E54" w:rsidRPr="00200D70" w14:paraId="5B82BCE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62396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404423" w14:textId="77777777" w:rsidR="001F5E54" w:rsidRPr="00200D70" w:rsidRDefault="001F5E54" w:rsidP="00A84EEF">
            <w:pPr>
              <w:rPr>
                <w:rFonts w:eastAsiaTheme="minorHAnsi" w:cs="Arial"/>
                <w:color w:val="000000" w:themeColor="text1"/>
              </w:rPr>
            </w:pPr>
          </w:p>
        </w:tc>
      </w:tr>
      <w:tr w:rsidR="001F5E54" w:rsidRPr="00200D70" w14:paraId="1D018B3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195704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5FE9A1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46AFFE" w14:textId="77777777" w:rsidR="001F5E54" w:rsidRPr="00200D70" w:rsidRDefault="001F5E54" w:rsidP="00A84EEF">
            <w:pPr>
              <w:rPr>
                <w:rFonts w:cs="Arial"/>
                <w:b/>
                <w:bCs/>
                <w:lang w:val="en-GB"/>
              </w:rPr>
            </w:pPr>
            <w:r w:rsidRPr="00200D70">
              <w:rPr>
                <w:rFonts w:cs="Arial"/>
                <w:b/>
                <w:bCs/>
                <w:lang w:val="en-GB"/>
              </w:rPr>
              <w:t>Value</w:t>
            </w:r>
          </w:p>
          <w:p w14:paraId="35DA9C8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B2FD0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181D5" w14:textId="77777777" w:rsidR="001F5E54" w:rsidRPr="00200D70" w:rsidRDefault="001F5E54" w:rsidP="00A84EEF">
            <w:pPr>
              <w:rPr>
                <w:rFonts w:eastAsiaTheme="minorHAnsi" w:cs="Arial"/>
                <w:color w:val="000000" w:themeColor="text1"/>
              </w:rPr>
            </w:pPr>
          </w:p>
        </w:tc>
      </w:tr>
      <w:tr w:rsidR="001F5E54" w:rsidRPr="00200D70" w14:paraId="1C2D3E5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6B9DF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9896C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DE108A" w14:textId="77777777" w:rsidR="001F5E54" w:rsidRPr="00200D70" w:rsidRDefault="001F5E54" w:rsidP="00A84EEF">
            <w:pPr>
              <w:rPr>
                <w:rFonts w:eastAsiaTheme="minorHAnsi" w:cs="Arial"/>
                <w:color w:val="000000" w:themeColor="text1"/>
              </w:rPr>
            </w:pPr>
          </w:p>
        </w:tc>
      </w:tr>
      <w:tr w:rsidR="001F5E54" w:rsidRPr="00200D70" w14:paraId="16EF943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BDA95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1714C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84CE6B" w14:textId="77777777" w:rsidR="001F5E54" w:rsidRPr="00200D70" w:rsidRDefault="001F5E54" w:rsidP="00A84EEF">
            <w:pPr>
              <w:rPr>
                <w:rFonts w:eastAsiaTheme="minorHAnsi" w:cs="Arial"/>
                <w:color w:val="000000" w:themeColor="text1"/>
              </w:rPr>
            </w:pPr>
          </w:p>
        </w:tc>
      </w:tr>
      <w:tr w:rsidR="001F5E54" w:rsidRPr="00200D70" w14:paraId="3321AE3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160EC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41810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FF746A" w14:textId="77777777" w:rsidR="001F5E54" w:rsidRPr="00200D70" w:rsidRDefault="001F5E54" w:rsidP="00A84EEF">
            <w:pPr>
              <w:rPr>
                <w:rFonts w:eastAsiaTheme="minorHAnsi" w:cs="Arial"/>
                <w:color w:val="000000" w:themeColor="text1"/>
              </w:rPr>
            </w:pPr>
          </w:p>
        </w:tc>
      </w:tr>
      <w:tr w:rsidR="001F5E54" w:rsidRPr="00200D70" w14:paraId="76BE0AD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257E86" w14:textId="77777777" w:rsidR="001F5E54" w:rsidRPr="00200D70" w:rsidRDefault="001F5E54" w:rsidP="00A84EEF">
            <w:pPr>
              <w:rPr>
                <w:rFonts w:cs="Arial"/>
                <w:b/>
                <w:bCs/>
                <w:lang w:val="en-GB"/>
              </w:rPr>
            </w:pPr>
            <w:r w:rsidRPr="00200D70">
              <w:rPr>
                <w:rFonts w:cs="Arial"/>
                <w:b/>
                <w:bCs/>
                <w:lang w:val="en-GB"/>
              </w:rPr>
              <w:t>Value</w:t>
            </w:r>
          </w:p>
          <w:p w14:paraId="6F73AEE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098DB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DFA460" w14:textId="77777777" w:rsidR="001F5E54" w:rsidRDefault="001245A1" w:rsidP="001245A1">
            <w:pPr>
              <w:pStyle w:val="ListParagraph"/>
              <w:numPr>
                <w:ilvl w:val="0"/>
                <w:numId w:val="23"/>
              </w:numPr>
              <w:rPr>
                <w:rFonts w:eastAsiaTheme="minorHAnsi" w:cs="Arial"/>
                <w:color w:val="000000" w:themeColor="text1"/>
              </w:rPr>
            </w:pPr>
            <w:r>
              <w:rPr>
                <w:rFonts w:eastAsiaTheme="minorHAnsi" w:cs="Arial"/>
                <w:color w:val="000000" w:themeColor="text1"/>
              </w:rPr>
              <w:t>Deny Recall</w:t>
            </w:r>
          </w:p>
          <w:p w14:paraId="3D8D7493" w14:textId="6698DDC5" w:rsidR="001245A1" w:rsidRPr="001245A1" w:rsidRDefault="001245A1" w:rsidP="001245A1">
            <w:pPr>
              <w:pStyle w:val="ListParagraph"/>
              <w:numPr>
                <w:ilvl w:val="0"/>
                <w:numId w:val="23"/>
              </w:numPr>
              <w:rPr>
                <w:rFonts w:eastAsiaTheme="minorHAnsi" w:cs="Arial"/>
                <w:color w:val="000000" w:themeColor="text1"/>
              </w:rPr>
            </w:pPr>
            <w:r>
              <w:rPr>
                <w:rFonts w:eastAsiaTheme="minorHAnsi" w:cs="Arial"/>
                <w:color w:val="000000" w:themeColor="text1"/>
              </w:rPr>
              <w:t>Inactive</w:t>
            </w:r>
          </w:p>
        </w:tc>
      </w:tr>
      <w:tr w:rsidR="001F5E54" w:rsidRPr="00200D70" w14:paraId="4D7424F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B3837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C8766E" w14:textId="77777777" w:rsidR="001F5E54" w:rsidRPr="00200D70" w:rsidRDefault="001F5E54" w:rsidP="00A84EEF">
            <w:pPr>
              <w:rPr>
                <w:rFonts w:eastAsiaTheme="minorHAnsi" w:cs="Arial"/>
                <w:color w:val="000000" w:themeColor="text1"/>
              </w:rPr>
            </w:pPr>
          </w:p>
        </w:tc>
      </w:tr>
    </w:tbl>
    <w:p w14:paraId="7BBAEABF" w14:textId="77777777" w:rsidR="001F5E54" w:rsidRDefault="001F5E54" w:rsidP="001F5E54"/>
    <w:p w14:paraId="4CCCAB7B" w14:textId="77777777" w:rsidR="001F5E54" w:rsidRPr="000371E0" w:rsidRDefault="002F7AB8" w:rsidP="001F5E54">
      <w:pPr>
        <w:pStyle w:val="RELogSignal"/>
        <w:shd w:val="clear" w:color="auto" w:fill="F2F2F2" w:themeFill="background1" w:themeFillShade="F2"/>
      </w:pPr>
      <w:r>
        <w:t xml:space="preserve"> </w:t>
      </w:r>
      <w:bookmarkStart w:id="319" w:name="_e7bc74c60c765c665d6c2737bad10cf7"/>
      <w:r w:rsidR="00931505">
        <w:t>Driver Door Status - Ajar/Closed</w:t>
      </w:r>
      <w:bookmarkEnd w:id="319"/>
    </w:p>
    <w:p w14:paraId="62DB5E88" w14:textId="77777777" w:rsidR="001F5E54" w:rsidRPr="00200D70" w:rsidRDefault="009D348F" w:rsidP="001F5E54">
      <w:pPr>
        <w:rPr>
          <w:rFonts w:cs="Arial"/>
        </w:rPr>
      </w:pPr>
      <w:r>
        <w:rPr>
          <w:rFonts w:cs="Arial"/>
        </w:rPr>
        <w:t>These values indicate whether the Door System has determined that the driver door is ajar (open) or closed.</w:t>
      </w:r>
    </w:p>
    <w:p w14:paraId="14C660E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475C8D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7F203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0358E3" w14:textId="77777777" w:rsidR="001F5E54" w:rsidRPr="00320989" w:rsidRDefault="001F5E54" w:rsidP="00A84EEF">
            <w:pPr>
              <w:pStyle w:val="scriptNormal"/>
              <w:rPr>
                <w:color w:val="auto"/>
              </w:rPr>
            </w:pPr>
          </w:p>
        </w:tc>
      </w:tr>
      <w:tr w:rsidR="001F5E54" w:rsidRPr="00200D70" w14:paraId="3488F6B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A5D74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40F1CB" w14:textId="77777777" w:rsidR="001F5E54" w:rsidRPr="00200D70" w:rsidRDefault="001F5E54" w:rsidP="00A84EEF">
            <w:pPr>
              <w:rPr>
                <w:rFonts w:eastAsiaTheme="minorHAnsi" w:cs="Arial"/>
                <w:color w:val="000000" w:themeColor="text1"/>
              </w:rPr>
            </w:pPr>
          </w:p>
        </w:tc>
      </w:tr>
      <w:tr w:rsidR="001F5E54" w:rsidRPr="00200D70" w14:paraId="453AE1D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56D17E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AE69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F5F426" w14:textId="77777777" w:rsidR="001F5E54" w:rsidRPr="00200D70" w:rsidRDefault="001F5E54" w:rsidP="00A84EEF">
            <w:pPr>
              <w:rPr>
                <w:rFonts w:cs="Arial"/>
                <w:b/>
                <w:bCs/>
                <w:lang w:val="en-GB"/>
              </w:rPr>
            </w:pPr>
            <w:r w:rsidRPr="00200D70">
              <w:rPr>
                <w:rFonts w:cs="Arial"/>
                <w:b/>
                <w:bCs/>
                <w:lang w:val="en-GB"/>
              </w:rPr>
              <w:t>Value</w:t>
            </w:r>
          </w:p>
          <w:p w14:paraId="3CA4653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CBE24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B545FD" w14:textId="77777777" w:rsidR="001F5E54" w:rsidRPr="00200D70" w:rsidRDefault="001F5E54" w:rsidP="00A84EEF">
            <w:pPr>
              <w:rPr>
                <w:rFonts w:eastAsiaTheme="minorHAnsi" w:cs="Arial"/>
                <w:color w:val="000000" w:themeColor="text1"/>
              </w:rPr>
            </w:pPr>
          </w:p>
        </w:tc>
      </w:tr>
      <w:tr w:rsidR="001F5E54" w:rsidRPr="00200D70" w14:paraId="5BD9C97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CBCB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60A97A"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525D7F" w14:textId="77777777" w:rsidR="001F5E54" w:rsidRPr="00200D70" w:rsidRDefault="001F5E54" w:rsidP="00A84EEF">
            <w:pPr>
              <w:rPr>
                <w:rFonts w:eastAsiaTheme="minorHAnsi" w:cs="Arial"/>
                <w:color w:val="000000" w:themeColor="text1"/>
              </w:rPr>
            </w:pPr>
          </w:p>
        </w:tc>
      </w:tr>
      <w:tr w:rsidR="001F5E54" w:rsidRPr="00200D70" w14:paraId="0D62827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2F60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74766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F38CA" w14:textId="77777777" w:rsidR="001F5E54" w:rsidRPr="00200D70" w:rsidRDefault="001F5E54" w:rsidP="00A84EEF">
            <w:pPr>
              <w:rPr>
                <w:rFonts w:eastAsiaTheme="minorHAnsi" w:cs="Arial"/>
                <w:color w:val="000000" w:themeColor="text1"/>
              </w:rPr>
            </w:pPr>
          </w:p>
        </w:tc>
      </w:tr>
      <w:tr w:rsidR="001F5E54" w:rsidRPr="00200D70" w14:paraId="6CDA14C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3C40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F5291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368005" w14:textId="77777777" w:rsidR="001F5E54" w:rsidRPr="00200D70" w:rsidRDefault="001F5E54" w:rsidP="00A84EEF">
            <w:pPr>
              <w:rPr>
                <w:rFonts w:eastAsiaTheme="minorHAnsi" w:cs="Arial"/>
                <w:color w:val="000000" w:themeColor="text1"/>
              </w:rPr>
            </w:pPr>
          </w:p>
        </w:tc>
      </w:tr>
      <w:tr w:rsidR="001F5E54" w:rsidRPr="00200D70" w14:paraId="07A268D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5C3C1D" w14:textId="77777777" w:rsidR="001F5E54" w:rsidRPr="00200D70" w:rsidRDefault="001F5E54" w:rsidP="00A84EEF">
            <w:pPr>
              <w:rPr>
                <w:rFonts w:cs="Arial"/>
                <w:b/>
                <w:bCs/>
                <w:lang w:val="en-GB"/>
              </w:rPr>
            </w:pPr>
            <w:r w:rsidRPr="00200D70">
              <w:rPr>
                <w:rFonts w:cs="Arial"/>
                <w:b/>
                <w:bCs/>
                <w:lang w:val="en-GB"/>
              </w:rPr>
              <w:t>Value</w:t>
            </w:r>
          </w:p>
          <w:p w14:paraId="3E7AD6F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957E9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BC17E5" w14:textId="77777777" w:rsidR="001F5E54" w:rsidRDefault="0094578E" w:rsidP="0094578E">
            <w:pPr>
              <w:pStyle w:val="ListParagraph"/>
              <w:numPr>
                <w:ilvl w:val="0"/>
                <w:numId w:val="24"/>
              </w:numPr>
              <w:rPr>
                <w:rFonts w:eastAsiaTheme="minorHAnsi" w:cs="Arial"/>
                <w:color w:val="000000" w:themeColor="text1"/>
              </w:rPr>
            </w:pPr>
            <w:r>
              <w:rPr>
                <w:rFonts w:eastAsiaTheme="minorHAnsi" w:cs="Arial"/>
                <w:color w:val="000000" w:themeColor="text1"/>
              </w:rPr>
              <w:t>Closed</w:t>
            </w:r>
          </w:p>
          <w:p w14:paraId="472593C3" w14:textId="0E00BBC0" w:rsidR="0094578E" w:rsidRPr="0094578E" w:rsidRDefault="0094578E" w:rsidP="0094578E">
            <w:pPr>
              <w:pStyle w:val="ListParagraph"/>
              <w:numPr>
                <w:ilvl w:val="0"/>
                <w:numId w:val="24"/>
              </w:numPr>
              <w:rPr>
                <w:rFonts w:eastAsiaTheme="minorHAnsi" w:cs="Arial"/>
                <w:color w:val="000000" w:themeColor="text1"/>
              </w:rPr>
            </w:pPr>
            <w:r>
              <w:rPr>
                <w:rFonts w:eastAsiaTheme="minorHAnsi" w:cs="Arial"/>
                <w:color w:val="000000" w:themeColor="text1"/>
              </w:rPr>
              <w:t>Ajar</w:t>
            </w:r>
          </w:p>
        </w:tc>
      </w:tr>
      <w:tr w:rsidR="001F5E54" w:rsidRPr="00200D70" w14:paraId="77C10E6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9C16F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2A7B18" w14:textId="77777777" w:rsidR="001F5E54" w:rsidRPr="00200D70" w:rsidRDefault="001F5E54" w:rsidP="00A84EEF">
            <w:pPr>
              <w:rPr>
                <w:rFonts w:eastAsiaTheme="minorHAnsi" w:cs="Arial"/>
                <w:color w:val="000000" w:themeColor="text1"/>
              </w:rPr>
            </w:pPr>
          </w:p>
        </w:tc>
      </w:tr>
    </w:tbl>
    <w:p w14:paraId="44515DBB" w14:textId="77777777" w:rsidR="001F5E54" w:rsidRDefault="001F5E54" w:rsidP="001F5E54"/>
    <w:p w14:paraId="0085954C" w14:textId="498733FB" w:rsidR="001F5E54" w:rsidRPr="000371E0" w:rsidRDefault="002F7AB8" w:rsidP="001F5E54">
      <w:pPr>
        <w:pStyle w:val="RELogSignal"/>
        <w:shd w:val="clear" w:color="auto" w:fill="F2F2F2" w:themeFill="background1" w:themeFillShade="F2"/>
      </w:pPr>
      <w:r>
        <w:t xml:space="preserve"> </w:t>
      </w:r>
      <w:bookmarkStart w:id="320" w:name="_335f92711f366bb217c1743273f3a7e1"/>
      <w:r w:rsidR="00931505">
        <w:t xml:space="preserve">EEEE Profile Status </w:t>
      </w:r>
      <w:r w:rsidR="0094578E">
        <w:t>–</w:t>
      </w:r>
      <w:r w:rsidR="00931505">
        <w:t xml:space="preserve"> Enabled/Disabled</w:t>
      </w:r>
      <w:bookmarkEnd w:id="320"/>
    </w:p>
    <w:p w14:paraId="1FBD273B" w14:textId="77777777" w:rsidR="001F5E54" w:rsidRPr="00200D70" w:rsidRDefault="009D348F" w:rsidP="001F5E54">
      <w:pPr>
        <w:rPr>
          <w:rFonts w:cs="Arial"/>
        </w:rPr>
      </w:pPr>
      <w:r>
        <w:rPr>
          <w:rFonts w:cs="Arial"/>
        </w:rPr>
        <w:t>These values indicate whether the user has selected to enable or disable the Easy Entry Easy Exit system.</w:t>
      </w:r>
    </w:p>
    <w:p w14:paraId="3696B2C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4F9B6E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54CE4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794285" w14:textId="77777777" w:rsidR="001F5E54" w:rsidRPr="00320989" w:rsidRDefault="001F5E54" w:rsidP="00A84EEF">
            <w:pPr>
              <w:pStyle w:val="scriptNormal"/>
              <w:rPr>
                <w:color w:val="auto"/>
              </w:rPr>
            </w:pPr>
          </w:p>
        </w:tc>
      </w:tr>
      <w:tr w:rsidR="001F5E54" w:rsidRPr="00200D70" w14:paraId="56FE47F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EB1D9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DB7AAE" w14:textId="77777777" w:rsidR="001F5E54" w:rsidRPr="00200D70" w:rsidRDefault="001F5E54" w:rsidP="00A84EEF">
            <w:pPr>
              <w:rPr>
                <w:rFonts w:eastAsiaTheme="minorHAnsi" w:cs="Arial"/>
                <w:color w:val="000000" w:themeColor="text1"/>
              </w:rPr>
            </w:pPr>
          </w:p>
        </w:tc>
      </w:tr>
      <w:tr w:rsidR="001F5E54" w:rsidRPr="00200D70" w14:paraId="666EE01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41BB80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209BE5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96E6FC" w14:textId="77777777" w:rsidR="001F5E54" w:rsidRPr="00200D70" w:rsidRDefault="001F5E54" w:rsidP="00A84EEF">
            <w:pPr>
              <w:rPr>
                <w:rFonts w:cs="Arial"/>
                <w:b/>
                <w:bCs/>
                <w:lang w:val="en-GB"/>
              </w:rPr>
            </w:pPr>
            <w:r w:rsidRPr="00200D70">
              <w:rPr>
                <w:rFonts w:cs="Arial"/>
                <w:b/>
                <w:bCs/>
                <w:lang w:val="en-GB"/>
              </w:rPr>
              <w:t>Value</w:t>
            </w:r>
          </w:p>
          <w:p w14:paraId="2628203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68F9E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812E6" w14:textId="77777777" w:rsidR="001F5E54" w:rsidRPr="00200D70" w:rsidRDefault="001F5E54" w:rsidP="00A84EEF">
            <w:pPr>
              <w:rPr>
                <w:rFonts w:eastAsiaTheme="minorHAnsi" w:cs="Arial"/>
                <w:color w:val="000000" w:themeColor="text1"/>
              </w:rPr>
            </w:pPr>
          </w:p>
        </w:tc>
      </w:tr>
      <w:tr w:rsidR="001F5E54" w:rsidRPr="00200D70" w14:paraId="198F57A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D7358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2DE2C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09DB7" w14:textId="77777777" w:rsidR="001F5E54" w:rsidRPr="00200D70" w:rsidRDefault="001F5E54" w:rsidP="00A84EEF">
            <w:pPr>
              <w:rPr>
                <w:rFonts w:eastAsiaTheme="minorHAnsi" w:cs="Arial"/>
                <w:color w:val="000000" w:themeColor="text1"/>
              </w:rPr>
            </w:pPr>
          </w:p>
        </w:tc>
      </w:tr>
      <w:tr w:rsidR="001F5E54" w:rsidRPr="00200D70" w14:paraId="4A3B709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21E01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9F481F"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9E9EB5" w14:textId="77777777" w:rsidR="001F5E54" w:rsidRPr="00200D70" w:rsidRDefault="001F5E54" w:rsidP="00A84EEF">
            <w:pPr>
              <w:rPr>
                <w:rFonts w:eastAsiaTheme="minorHAnsi" w:cs="Arial"/>
                <w:color w:val="000000" w:themeColor="text1"/>
              </w:rPr>
            </w:pPr>
          </w:p>
        </w:tc>
      </w:tr>
      <w:tr w:rsidR="001F5E54" w:rsidRPr="00200D70" w14:paraId="047B1AF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5B9EA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E3782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84CB60" w14:textId="77777777" w:rsidR="001F5E54" w:rsidRPr="00200D70" w:rsidRDefault="001F5E54" w:rsidP="00A84EEF">
            <w:pPr>
              <w:rPr>
                <w:rFonts w:eastAsiaTheme="minorHAnsi" w:cs="Arial"/>
                <w:color w:val="000000" w:themeColor="text1"/>
              </w:rPr>
            </w:pPr>
          </w:p>
        </w:tc>
      </w:tr>
      <w:tr w:rsidR="001F5E54" w:rsidRPr="00200D70" w14:paraId="5378D5C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C6173A" w14:textId="77777777" w:rsidR="001F5E54" w:rsidRPr="00200D70" w:rsidRDefault="001F5E54" w:rsidP="00A84EEF">
            <w:pPr>
              <w:rPr>
                <w:rFonts w:cs="Arial"/>
                <w:b/>
                <w:bCs/>
                <w:lang w:val="en-GB"/>
              </w:rPr>
            </w:pPr>
            <w:r w:rsidRPr="00200D70">
              <w:rPr>
                <w:rFonts w:cs="Arial"/>
                <w:b/>
                <w:bCs/>
                <w:lang w:val="en-GB"/>
              </w:rPr>
              <w:t>Value</w:t>
            </w:r>
          </w:p>
          <w:p w14:paraId="2775C6F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5EC2B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7D048" w14:textId="77777777" w:rsidR="001F5E54" w:rsidRDefault="0094578E" w:rsidP="0094578E">
            <w:pPr>
              <w:pStyle w:val="ListParagraph"/>
              <w:numPr>
                <w:ilvl w:val="0"/>
                <w:numId w:val="25"/>
              </w:numPr>
              <w:rPr>
                <w:rFonts w:eastAsiaTheme="minorHAnsi" w:cs="Arial"/>
                <w:color w:val="000000" w:themeColor="text1"/>
              </w:rPr>
            </w:pPr>
            <w:r>
              <w:rPr>
                <w:rFonts w:eastAsiaTheme="minorHAnsi" w:cs="Arial"/>
                <w:color w:val="000000" w:themeColor="text1"/>
              </w:rPr>
              <w:t>Enabled</w:t>
            </w:r>
          </w:p>
          <w:p w14:paraId="0A6157FA" w14:textId="075836BC" w:rsidR="0094578E" w:rsidRPr="0094578E" w:rsidRDefault="0094578E" w:rsidP="0094578E">
            <w:pPr>
              <w:pStyle w:val="ListParagraph"/>
              <w:numPr>
                <w:ilvl w:val="0"/>
                <w:numId w:val="25"/>
              </w:numPr>
              <w:rPr>
                <w:rFonts w:eastAsiaTheme="minorHAnsi" w:cs="Arial"/>
                <w:color w:val="000000" w:themeColor="text1"/>
              </w:rPr>
            </w:pPr>
            <w:r>
              <w:rPr>
                <w:rFonts w:eastAsiaTheme="minorHAnsi" w:cs="Arial"/>
                <w:color w:val="000000" w:themeColor="text1"/>
              </w:rPr>
              <w:t>D</w:t>
            </w:r>
            <w:r w:rsidR="00EC5100">
              <w:rPr>
                <w:rFonts w:eastAsiaTheme="minorHAnsi" w:cs="Arial"/>
                <w:color w:val="000000" w:themeColor="text1"/>
              </w:rPr>
              <w:t>i</w:t>
            </w:r>
            <w:r>
              <w:rPr>
                <w:rFonts w:eastAsiaTheme="minorHAnsi" w:cs="Arial"/>
                <w:color w:val="000000" w:themeColor="text1"/>
              </w:rPr>
              <w:t>sabled</w:t>
            </w:r>
          </w:p>
        </w:tc>
      </w:tr>
      <w:tr w:rsidR="001F5E54" w:rsidRPr="00200D70" w14:paraId="54E562B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AE29D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87917D" w14:textId="77777777" w:rsidR="001F5E54" w:rsidRPr="00200D70" w:rsidRDefault="001F5E54" w:rsidP="00A84EEF">
            <w:pPr>
              <w:rPr>
                <w:rFonts w:eastAsiaTheme="minorHAnsi" w:cs="Arial"/>
                <w:color w:val="000000" w:themeColor="text1"/>
              </w:rPr>
            </w:pPr>
          </w:p>
        </w:tc>
      </w:tr>
    </w:tbl>
    <w:p w14:paraId="7F080AEC" w14:textId="77777777" w:rsidR="001F5E54" w:rsidRDefault="001F5E54" w:rsidP="001F5E54"/>
    <w:p w14:paraId="7297EBC7" w14:textId="77777777" w:rsidR="001F5E54" w:rsidRPr="000371E0" w:rsidRDefault="002F7AB8" w:rsidP="001F5E54">
      <w:pPr>
        <w:pStyle w:val="RELogSignal"/>
        <w:shd w:val="clear" w:color="auto" w:fill="F2F2F2" w:themeFill="background1" w:themeFillShade="F2"/>
      </w:pPr>
      <w:r>
        <w:t xml:space="preserve"> </w:t>
      </w:r>
      <w:bookmarkStart w:id="321" w:name="_03f17f09e86bc11e3bdeae2495843988"/>
      <w:r w:rsidR="00931505">
        <w:t>EEEE Request - EEEE/Drive</w:t>
      </w:r>
      <w:bookmarkEnd w:id="321"/>
    </w:p>
    <w:p w14:paraId="493D2ECC" w14:textId="77777777" w:rsidR="001F5E54" w:rsidRPr="00200D70" w:rsidRDefault="009D348F" w:rsidP="001F5E54">
      <w:pPr>
        <w:rPr>
          <w:rFonts w:cs="Arial"/>
        </w:rPr>
      </w:pPr>
      <w:r>
        <w:rPr>
          <w:rFonts w:cs="Arial"/>
        </w:rPr>
        <w:t>These values indicate whether the request wants Easy Entry Easy Exit controlled commodities to move to Easy Entry Easy Exit position or the Drive Position.</w:t>
      </w:r>
    </w:p>
    <w:p w14:paraId="4B392B8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641D75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48286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428DAC" w14:textId="77777777" w:rsidR="001F5E54" w:rsidRPr="00320989" w:rsidRDefault="001F5E54" w:rsidP="00A84EEF">
            <w:pPr>
              <w:pStyle w:val="scriptNormal"/>
              <w:rPr>
                <w:color w:val="auto"/>
              </w:rPr>
            </w:pPr>
          </w:p>
        </w:tc>
      </w:tr>
      <w:tr w:rsidR="001F5E54" w:rsidRPr="00200D70" w14:paraId="44E82CF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F05A3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C0B4E2" w14:textId="77777777" w:rsidR="001F5E54" w:rsidRPr="00200D70" w:rsidRDefault="001F5E54" w:rsidP="00A84EEF">
            <w:pPr>
              <w:rPr>
                <w:rFonts w:eastAsiaTheme="minorHAnsi" w:cs="Arial"/>
                <w:color w:val="000000" w:themeColor="text1"/>
              </w:rPr>
            </w:pPr>
          </w:p>
        </w:tc>
      </w:tr>
      <w:tr w:rsidR="001F5E54" w:rsidRPr="00200D70" w14:paraId="22F24F4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A1140D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2002CB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D82D56" w14:textId="77777777" w:rsidR="001F5E54" w:rsidRPr="00200D70" w:rsidRDefault="001F5E54" w:rsidP="00A84EEF">
            <w:pPr>
              <w:rPr>
                <w:rFonts w:cs="Arial"/>
                <w:b/>
                <w:bCs/>
                <w:lang w:val="en-GB"/>
              </w:rPr>
            </w:pPr>
            <w:r w:rsidRPr="00200D70">
              <w:rPr>
                <w:rFonts w:cs="Arial"/>
                <w:b/>
                <w:bCs/>
                <w:lang w:val="en-GB"/>
              </w:rPr>
              <w:t>Value</w:t>
            </w:r>
          </w:p>
          <w:p w14:paraId="34500E3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3E22E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CCF5D8" w14:textId="77777777" w:rsidR="001F5E54" w:rsidRPr="00200D70" w:rsidRDefault="001F5E54" w:rsidP="00A84EEF">
            <w:pPr>
              <w:rPr>
                <w:rFonts w:eastAsiaTheme="minorHAnsi" w:cs="Arial"/>
                <w:color w:val="000000" w:themeColor="text1"/>
              </w:rPr>
            </w:pPr>
          </w:p>
        </w:tc>
      </w:tr>
      <w:tr w:rsidR="001F5E54" w:rsidRPr="00200D70" w14:paraId="79648B3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C0731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0C614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FC7015" w14:textId="77777777" w:rsidR="001F5E54" w:rsidRPr="00200D70" w:rsidRDefault="001F5E54" w:rsidP="00A84EEF">
            <w:pPr>
              <w:rPr>
                <w:rFonts w:eastAsiaTheme="minorHAnsi" w:cs="Arial"/>
                <w:color w:val="000000" w:themeColor="text1"/>
              </w:rPr>
            </w:pPr>
          </w:p>
        </w:tc>
      </w:tr>
      <w:tr w:rsidR="001F5E54" w:rsidRPr="00200D70" w14:paraId="7D967CD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3D1ED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D5B72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E0868B" w14:textId="77777777" w:rsidR="001F5E54" w:rsidRPr="00200D70" w:rsidRDefault="001F5E54" w:rsidP="00A84EEF">
            <w:pPr>
              <w:rPr>
                <w:rFonts w:eastAsiaTheme="minorHAnsi" w:cs="Arial"/>
                <w:color w:val="000000" w:themeColor="text1"/>
              </w:rPr>
            </w:pPr>
          </w:p>
        </w:tc>
      </w:tr>
      <w:tr w:rsidR="001F5E54" w:rsidRPr="00200D70" w14:paraId="29A9693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40A8C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980EF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823147" w14:textId="77777777" w:rsidR="001F5E54" w:rsidRPr="00200D70" w:rsidRDefault="001F5E54" w:rsidP="00A84EEF">
            <w:pPr>
              <w:rPr>
                <w:rFonts w:eastAsiaTheme="minorHAnsi" w:cs="Arial"/>
                <w:color w:val="000000" w:themeColor="text1"/>
              </w:rPr>
            </w:pPr>
          </w:p>
        </w:tc>
      </w:tr>
      <w:tr w:rsidR="001F5E54" w:rsidRPr="00200D70" w14:paraId="079C7E2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35C5D5" w14:textId="77777777" w:rsidR="001F5E54" w:rsidRPr="00200D70" w:rsidRDefault="001F5E54" w:rsidP="00A84EEF">
            <w:pPr>
              <w:rPr>
                <w:rFonts w:cs="Arial"/>
                <w:b/>
                <w:bCs/>
                <w:lang w:val="en-GB"/>
              </w:rPr>
            </w:pPr>
            <w:r w:rsidRPr="00200D70">
              <w:rPr>
                <w:rFonts w:cs="Arial"/>
                <w:b/>
                <w:bCs/>
                <w:lang w:val="en-GB"/>
              </w:rPr>
              <w:t>Value</w:t>
            </w:r>
          </w:p>
          <w:p w14:paraId="20F3635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367D6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353E6A" w14:textId="77777777" w:rsidR="001F5E54" w:rsidRDefault="00EE0D94" w:rsidP="00EE0D94">
            <w:pPr>
              <w:pStyle w:val="ListParagraph"/>
              <w:numPr>
                <w:ilvl w:val="0"/>
                <w:numId w:val="26"/>
              </w:numPr>
              <w:rPr>
                <w:rFonts w:eastAsiaTheme="minorHAnsi" w:cs="Arial"/>
                <w:color w:val="000000" w:themeColor="text1"/>
              </w:rPr>
            </w:pPr>
            <w:r>
              <w:rPr>
                <w:rFonts w:eastAsiaTheme="minorHAnsi" w:cs="Arial"/>
                <w:color w:val="000000" w:themeColor="text1"/>
              </w:rPr>
              <w:t>EEEE</w:t>
            </w:r>
          </w:p>
          <w:p w14:paraId="2974F9B6" w14:textId="4CDE34E8" w:rsidR="00EE0D94" w:rsidRPr="00EE0D94" w:rsidRDefault="00EE0D94" w:rsidP="00EE0D94">
            <w:pPr>
              <w:pStyle w:val="ListParagraph"/>
              <w:numPr>
                <w:ilvl w:val="0"/>
                <w:numId w:val="26"/>
              </w:numPr>
              <w:rPr>
                <w:rFonts w:eastAsiaTheme="minorHAnsi" w:cs="Arial"/>
                <w:color w:val="000000" w:themeColor="text1"/>
              </w:rPr>
            </w:pPr>
            <w:r>
              <w:rPr>
                <w:rFonts w:eastAsiaTheme="minorHAnsi" w:cs="Arial"/>
                <w:color w:val="000000" w:themeColor="text1"/>
              </w:rPr>
              <w:t>Drive</w:t>
            </w:r>
          </w:p>
        </w:tc>
      </w:tr>
      <w:tr w:rsidR="001F5E54" w:rsidRPr="00200D70" w14:paraId="27EB4EB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A173F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EBA379" w14:textId="77777777" w:rsidR="001F5E54" w:rsidRPr="00200D70" w:rsidRDefault="001F5E54" w:rsidP="00A84EEF">
            <w:pPr>
              <w:rPr>
                <w:rFonts w:eastAsiaTheme="minorHAnsi" w:cs="Arial"/>
                <w:color w:val="000000" w:themeColor="text1"/>
              </w:rPr>
            </w:pPr>
          </w:p>
        </w:tc>
      </w:tr>
    </w:tbl>
    <w:p w14:paraId="0938BD8C" w14:textId="77777777" w:rsidR="001F5E54" w:rsidRDefault="001F5E54" w:rsidP="001F5E54"/>
    <w:p w14:paraId="60CC5443" w14:textId="77777777" w:rsidR="001F5E54" w:rsidRPr="000371E0" w:rsidRDefault="002F7AB8" w:rsidP="001F5E54">
      <w:pPr>
        <w:pStyle w:val="RELogSignal"/>
        <w:shd w:val="clear" w:color="auto" w:fill="F2F2F2" w:themeFill="background1" w:themeFillShade="F2"/>
      </w:pPr>
      <w:r>
        <w:t xml:space="preserve"> </w:t>
      </w:r>
      <w:bookmarkStart w:id="322" w:name="_5de4eec1112df56a9e741ccf8a7cf4c0"/>
      <w:r w:rsidR="00931505">
        <w:t>EM Recall - Request/Inactive</w:t>
      </w:r>
      <w:bookmarkEnd w:id="322"/>
    </w:p>
    <w:p w14:paraId="19C97538" w14:textId="77777777" w:rsidR="001F5E54" w:rsidRPr="00200D70" w:rsidRDefault="009D348F" w:rsidP="001F5E54">
      <w:pPr>
        <w:rPr>
          <w:rFonts w:cs="Arial"/>
        </w:rPr>
      </w:pPr>
      <w:r>
        <w:rPr>
          <w:rFonts w:cs="Arial"/>
        </w:rPr>
        <w:t>These values indicate that an Enhanced Memory recall has occurred and for which memory location. This is to indicate to the Classic Memory system that it should perform a Classic Memory recall for the same memory location.</w:t>
      </w:r>
    </w:p>
    <w:p w14:paraId="60A2A7E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4BF407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0F47F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48B7C7" w14:textId="77777777" w:rsidR="001F5E54" w:rsidRPr="00320989" w:rsidRDefault="001F5E54" w:rsidP="00A84EEF">
            <w:pPr>
              <w:pStyle w:val="scriptNormal"/>
              <w:rPr>
                <w:color w:val="auto"/>
              </w:rPr>
            </w:pPr>
          </w:p>
        </w:tc>
      </w:tr>
      <w:tr w:rsidR="001F5E54" w:rsidRPr="00200D70" w14:paraId="0689DDB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18A96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270F7C" w14:textId="77777777" w:rsidR="001F5E54" w:rsidRPr="00200D70" w:rsidRDefault="001F5E54" w:rsidP="00A84EEF">
            <w:pPr>
              <w:rPr>
                <w:rFonts w:eastAsiaTheme="minorHAnsi" w:cs="Arial"/>
                <w:color w:val="000000" w:themeColor="text1"/>
              </w:rPr>
            </w:pPr>
          </w:p>
        </w:tc>
      </w:tr>
      <w:tr w:rsidR="001F5E54" w:rsidRPr="00200D70" w14:paraId="1BD1553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20A9A6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7AAA5A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BF71C1" w14:textId="77777777" w:rsidR="001F5E54" w:rsidRPr="00200D70" w:rsidRDefault="001F5E54" w:rsidP="00A84EEF">
            <w:pPr>
              <w:rPr>
                <w:rFonts w:cs="Arial"/>
                <w:b/>
                <w:bCs/>
                <w:lang w:val="en-GB"/>
              </w:rPr>
            </w:pPr>
            <w:r w:rsidRPr="00200D70">
              <w:rPr>
                <w:rFonts w:cs="Arial"/>
                <w:b/>
                <w:bCs/>
                <w:lang w:val="en-GB"/>
              </w:rPr>
              <w:t>Value</w:t>
            </w:r>
          </w:p>
          <w:p w14:paraId="737BD13A"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168F4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83CF0B" w14:textId="77777777" w:rsidR="001F5E54" w:rsidRPr="00200D70" w:rsidRDefault="001F5E54" w:rsidP="00A84EEF">
            <w:pPr>
              <w:rPr>
                <w:rFonts w:eastAsiaTheme="minorHAnsi" w:cs="Arial"/>
                <w:color w:val="000000" w:themeColor="text1"/>
              </w:rPr>
            </w:pPr>
          </w:p>
        </w:tc>
      </w:tr>
      <w:tr w:rsidR="001F5E54" w:rsidRPr="00200D70" w14:paraId="27D0587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A1A42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24282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24C619" w14:textId="77777777" w:rsidR="001F5E54" w:rsidRPr="00200D70" w:rsidRDefault="001F5E54" w:rsidP="00A84EEF">
            <w:pPr>
              <w:rPr>
                <w:rFonts w:eastAsiaTheme="minorHAnsi" w:cs="Arial"/>
                <w:color w:val="000000" w:themeColor="text1"/>
              </w:rPr>
            </w:pPr>
          </w:p>
        </w:tc>
      </w:tr>
      <w:tr w:rsidR="001F5E54" w:rsidRPr="00200D70" w14:paraId="6DD4B07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DEAD9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B643F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5A0092" w14:textId="77777777" w:rsidR="001F5E54" w:rsidRPr="00200D70" w:rsidRDefault="001F5E54" w:rsidP="00A84EEF">
            <w:pPr>
              <w:rPr>
                <w:rFonts w:eastAsiaTheme="minorHAnsi" w:cs="Arial"/>
                <w:color w:val="000000" w:themeColor="text1"/>
              </w:rPr>
            </w:pPr>
          </w:p>
        </w:tc>
      </w:tr>
      <w:tr w:rsidR="001F5E54" w:rsidRPr="00200D70" w14:paraId="1BC2E0F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828D6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76E5C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5AFDAE" w14:textId="77777777" w:rsidR="001F5E54" w:rsidRPr="00200D70" w:rsidRDefault="001F5E54" w:rsidP="00A84EEF">
            <w:pPr>
              <w:rPr>
                <w:rFonts w:eastAsiaTheme="minorHAnsi" w:cs="Arial"/>
                <w:color w:val="000000" w:themeColor="text1"/>
              </w:rPr>
            </w:pPr>
          </w:p>
        </w:tc>
      </w:tr>
      <w:tr w:rsidR="001F5E54" w:rsidRPr="00200D70" w14:paraId="40B6AAE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3E2F97" w14:textId="77777777" w:rsidR="001F5E54" w:rsidRPr="00200D70" w:rsidRDefault="001F5E54" w:rsidP="00A84EEF">
            <w:pPr>
              <w:rPr>
                <w:rFonts w:cs="Arial"/>
                <w:b/>
                <w:bCs/>
                <w:lang w:val="en-GB"/>
              </w:rPr>
            </w:pPr>
            <w:r w:rsidRPr="00200D70">
              <w:rPr>
                <w:rFonts w:cs="Arial"/>
                <w:b/>
                <w:bCs/>
                <w:lang w:val="en-GB"/>
              </w:rPr>
              <w:t>Value</w:t>
            </w:r>
          </w:p>
          <w:p w14:paraId="52B479F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B8B95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D098E" w14:textId="77777777" w:rsidR="005316F2" w:rsidRPr="005316F2" w:rsidRDefault="005316F2" w:rsidP="005316F2">
            <w:pPr>
              <w:pStyle w:val="ListParagraph"/>
              <w:numPr>
                <w:ilvl w:val="0"/>
                <w:numId w:val="27"/>
              </w:numPr>
              <w:rPr>
                <w:rFonts w:eastAsiaTheme="minorHAnsi" w:cs="Arial"/>
                <w:color w:val="000000" w:themeColor="text1"/>
              </w:rPr>
            </w:pPr>
            <w:r w:rsidRPr="005316F2">
              <w:rPr>
                <w:rFonts w:eastAsiaTheme="minorHAnsi" w:cs="Arial"/>
                <w:color w:val="000000" w:themeColor="text1"/>
              </w:rPr>
              <w:t>Request 1</w:t>
            </w:r>
          </w:p>
          <w:p w14:paraId="7194459B" w14:textId="77777777" w:rsidR="005316F2" w:rsidRPr="005316F2" w:rsidRDefault="005316F2" w:rsidP="005316F2">
            <w:pPr>
              <w:pStyle w:val="ListParagraph"/>
              <w:numPr>
                <w:ilvl w:val="0"/>
                <w:numId w:val="27"/>
              </w:numPr>
              <w:rPr>
                <w:rFonts w:eastAsiaTheme="minorHAnsi" w:cs="Arial"/>
                <w:color w:val="000000" w:themeColor="text1"/>
              </w:rPr>
            </w:pPr>
            <w:r w:rsidRPr="005316F2">
              <w:rPr>
                <w:rFonts w:eastAsiaTheme="minorHAnsi" w:cs="Arial"/>
                <w:color w:val="000000" w:themeColor="text1"/>
              </w:rPr>
              <w:t>Request 2</w:t>
            </w:r>
          </w:p>
          <w:p w14:paraId="603F2DEA" w14:textId="77777777" w:rsidR="005316F2" w:rsidRPr="005316F2" w:rsidRDefault="005316F2" w:rsidP="005316F2">
            <w:pPr>
              <w:pStyle w:val="ListParagraph"/>
              <w:numPr>
                <w:ilvl w:val="0"/>
                <w:numId w:val="27"/>
              </w:numPr>
              <w:rPr>
                <w:rFonts w:eastAsiaTheme="minorHAnsi" w:cs="Arial"/>
                <w:color w:val="000000" w:themeColor="text1"/>
              </w:rPr>
            </w:pPr>
            <w:r w:rsidRPr="005316F2">
              <w:rPr>
                <w:rFonts w:eastAsiaTheme="minorHAnsi" w:cs="Arial"/>
                <w:color w:val="000000" w:themeColor="text1"/>
              </w:rPr>
              <w:t>Request 3</w:t>
            </w:r>
          </w:p>
          <w:p w14:paraId="72D14558" w14:textId="77777777" w:rsidR="005316F2" w:rsidRPr="005316F2" w:rsidRDefault="005316F2" w:rsidP="005316F2">
            <w:pPr>
              <w:pStyle w:val="ListParagraph"/>
              <w:numPr>
                <w:ilvl w:val="0"/>
                <w:numId w:val="27"/>
              </w:numPr>
              <w:rPr>
                <w:rFonts w:eastAsiaTheme="minorHAnsi" w:cs="Arial"/>
                <w:color w:val="000000" w:themeColor="text1"/>
              </w:rPr>
            </w:pPr>
            <w:r w:rsidRPr="005316F2">
              <w:rPr>
                <w:rFonts w:eastAsiaTheme="minorHAnsi" w:cs="Arial"/>
                <w:color w:val="000000" w:themeColor="text1"/>
              </w:rPr>
              <w:t>Request 4</w:t>
            </w:r>
          </w:p>
          <w:p w14:paraId="79AB6E62" w14:textId="615E2AEA" w:rsidR="001F5E54" w:rsidRPr="005316F2" w:rsidRDefault="005316F2" w:rsidP="005316F2">
            <w:pPr>
              <w:pStyle w:val="ListParagraph"/>
              <w:numPr>
                <w:ilvl w:val="0"/>
                <w:numId w:val="27"/>
              </w:numPr>
              <w:rPr>
                <w:rFonts w:eastAsiaTheme="minorHAnsi" w:cs="Arial"/>
                <w:color w:val="000000" w:themeColor="text1"/>
              </w:rPr>
            </w:pPr>
            <w:r w:rsidRPr="005316F2">
              <w:rPr>
                <w:rFonts w:eastAsiaTheme="minorHAnsi" w:cs="Arial"/>
                <w:color w:val="000000" w:themeColor="text1"/>
              </w:rPr>
              <w:t>Inactive</w:t>
            </w:r>
          </w:p>
        </w:tc>
      </w:tr>
      <w:tr w:rsidR="001F5E54" w:rsidRPr="00200D70" w14:paraId="6A9D204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C718C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0ED20E" w14:textId="77777777" w:rsidR="001F5E54" w:rsidRPr="00200D70" w:rsidRDefault="001F5E54" w:rsidP="00A84EEF">
            <w:pPr>
              <w:rPr>
                <w:rFonts w:eastAsiaTheme="minorHAnsi" w:cs="Arial"/>
                <w:color w:val="000000" w:themeColor="text1"/>
              </w:rPr>
            </w:pPr>
          </w:p>
        </w:tc>
      </w:tr>
    </w:tbl>
    <w:p w14:paraId="28ED132D" w14:textId="77777777" w:rsidR="001F5E54" w:rsidRDefault="001F5E54" w:rsidP="001F5E54"/>
    <w:p w14:paraId="2A0570BA" w14:textId="77777777" w:rsidR="001F5E54" w:rsidRPr="000371E0" w:rsidRDefault="002F7AB8" w:rsidP="001F5E54">
      <w:pPr>
        <w:pStyle w:val="RELogSignal"/>
        <w:shd w:val="clear" w:color="auto" w:fill="F2F2F2" w:themeFill="background1" w:themeFillShade="F2"/>
      </w:pPr>
      <w:r>
        <w:t xml:space="preserve"> </w:t>
      </w:r>
      <w:bookmarkStart w:id="323" w:name="_53de54d9f2568c461838f4d46883bb62"/>
      <w:r w:rsidR="00931505">
        <w:t>Feature Configuration - Classic/Advanced</w:t>
      </w:r>
      <w:bookmarkEnd w:id="323"/>
    </w:p>
    <w:p w14:paraId="2DC25F12" w14:textId="77777777" w:rsidR="001F5E54" w:rsidRPr="00200D70" w:rsidRDefault="009D348F" w:rsidP="001F5E54">
      <w:pPr>
        <w:rPr>
          <w:rFonts w:cs="Arial"/>
        </w:rPr>
      </w:pPr>
      <w:r>
        <w:rPr>
          <w:rFonts w:cs="Arial"/>
        </w:rPr>
        <w:t>These values indicate whether the standard or variant configuration should be executed. The Advanced Classic Memory variant provides remote transmitter functionality and modified prompts.</w:t>
      </w:r>
    </w:p>
    <w:p w14:paraId="14C604A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B61837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ADC06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BB16AC" w14:textId="77777777" w:rsidR="001F5E54" w:rsidRPr="00320989" w:rsidRDefault="001F5E54" w:rsidP="00A84EEF">
            <w:pPr>
              <w:pStyle w:val="scriptNormal"/>
              <w:rPr>
                <w:color w:val="auto"/>
              </w:rPr>
            </w:pPr>
          </w:p>
        </w:tc>
      </w:tr>
      <w:tr w:rsidR="001F5E54" w:rsidRPr="00200D70" w14:paraId="287702A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FE961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D20E30" w14:textId="77777777" w:rsidR="001F5E54" w:rsidRPr="00200D70" w:rsidRDefault="001F5E54" w:rsidP="00A84EEF">
            <w:pPr>
              <w:rPr>
                <w:rFonts w:eastAsiaTheme="minorHAnsi" w:cs="Arial"/>
                <w:color w:val="000000" w:themeColor="text1"/>
              </w:rPr>
            </w:pPr>
          </w:p>
        </w:tc>
      </w:tr>
      <w:tr w:rsidR="001F5E54" w:rsidRPr="00200D70" w14:paraId="1768EB5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8ACC75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5726B8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19370F" w14:textId="77777777" w:rsidR="001F5E54" w:rsidRPr="00200D70" w:rsidRDefault="001F5E54" w:rsidP="00A84EEF">
            <w:pPr>
              <w:rPr>
                <w:rFonts w:cs="Arial"/>
                <w:b/>
                <w:bCs/>
                <w:lang w:val="en-GB"/>
              </w:rPr>
            </w:pPr>
            <w:r w:rsidRPr="00200D70">
              <w:rPr>
                <w:rFonts w:cs="Arial"/>
                <w:b/>
                <w:bCs/>
                <w:lang w:val="en-GB"/>
              </w:rPr>
              <w:t>Value</w:t>
            </w:r>
          </w:p>
          <w:p w14:paraId="7561F4B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F7030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3AF915" w14:textId="77777777" w:rsidR="001F5E54" w:rsidRPr="00200D70" w:rsidRDefault="001F5E54" w:rsidP="00A84EEF">
            <w:pPr>
              <w:rPr>
                <w:rFonts w:eastAsiaTheme="minorHAnsi" w:cs="Arial"/>
                <w:color w:val="000000" w:themeColor="text1"/>
              </w:rPr>
            </w:pPr>
          </w:p>
        </w:tc>
      </w:tr>
      <w:tr w:rsidR="001F5E54" w:rsidRPr="00200D70" w14:paraId="15DD8FC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94E0A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7B5E1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D5F9D0" w14:textId="77777777" w:rsidR="001F5E54" w:rsidRPr="00200D70" w:rsidRDefault="001F5E54" w:rsidP="00A84EEF">
            <w:pPr>
              <w:rPr>
                <w:rFonts w:eastAsiaTheme="minorHAnsi" w:cs="Arial"/>
                <w:color w:val="000000" w:themeColor="text1"/>
              </w:rPr>
            </w:pPr>
          </w:p>
        </w:tc>
      </w:tr>
      <w:tr w:rsidR="001F5E54" w:rsidRPr="00200D70" w14:paraId="1FDA31B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E0CE3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54959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B618D" w14:textId="77777777" w:rsidR="001F5E54" w:rsidRPr="00200D70" w:rsidRDefault="001F5E54" w:rsidP="00A84EEF">
            <w:pPr>
              <w:rPr>
                <w:rFonts w:eastAsiaTheme="minorHAnsi" w:cs="Arial"/>
                <w:color w:val="000000" w:themeColor="text1"/>
              </w:rPr>
            </w:pPr>
          </w:p>
        </w:tc>
      </w:tr>
      <w:tr w:rsidR="001F5E54" w:rsidRPr="00200D70" w14:paraId="44A3017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B13A7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1D38B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1632AD" w14:textId="77777777" w:rsidR="001F5E54" w:rsidRPr="00200D70" w:rsidRDefault="001F5E54" w:rsidP="00A84EEF">
            <w:pPr>
              <w:rPr>
                <w:rFonts w:eastAsiaTheme="minorHAnsi" w:cs="Arial"/>
                <w:color w:val="000000" w:themeColor="text1"/>
              </w:rPr>
            </w:pPr>
          </w:p>
        </w:tc>
      </w:tr>
      <w:tr w:rsidR="001F5E54" w:rsidRPr="00200D70" w14:paraId="3210931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7C44A4" w14:textId="77777777" w:rsidR="001F5E54" w:rsidRPr="00200D70" w:rsidRDefault="001F5E54" w:rsidP="00A84EEF">
            <w:pPr>
              <w:rPr>
                <w:rFonts w:cs="Arial"/>
                <w:b/>
                <w:bCs/>
                <w:lang w:val="en-GB"/>
              </w:rPr>
            </w:pPr>
            <w:r w:rsidRPr="00200D70">
              <w:rPr>
                <w:rFonts w:cs="Arial"/>
                <w:b/>
                <w:bCs/>
                <w:lang w:val="en-GB"/>
              </w:rPr>
              <w:t>Value</w:t>
            </w:r>
          </w:p>
          <w:p w14:paraId="06621E9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3B9C7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4EE2AD" w14:textId="77777777" w:rsidR="009B35EE" w:rsidRPr="009B35EE" w:rsidRDefault="009B35EE" w:rsidP="009B35EE">
            <w:pPr>
              <w:pStyle w:val="ListParagraph"/>
              <w:numPr>
                <w:ilvl w:val="0"/>
                <w:numId w:val="28"/>
              </w:numPr>
              <w:rPr>
                <w:rFonts w:eastAsiaTheme="minorHAnsi" w:cs="Arial"/>
                <w:color w:val="000000" w:themeColor="text1"/>
              </w:rPr>
            </w:pPr>
            <w:r w:rsidRPr="009B35EE">
              <w:rPr>
                <w:rFonts w:eastAsiaTheme="minorHAnsi" w:cs="Arial"/>
                <w:color w:val="000000" w:themeColor="text1"/>
              </w:rPr>
              <w:t>Classic</w:t>
            </w:r>
          </w:p>
          <w:p w14:paraId="72EE110A" w14:textId="215AE58F" w:rsidR="001F5E54" w:rsidRPr="009B35EE" w:rsidRDefault="009B35EE" w:rsidP="009B35EE">
            <w:pPr>
              <w:pStyle w:val="ListParagraph"/>
              <w:numPr>
                <w:ilvl w:val="0"/>
                <w:numId w:val="28"/>
              </w:numPr>
              <w:rPr>
                <w:rFonts w:eastAsiaTheme="minorHAnsi" w:cs="Arial"/>
                <w:color w:val="000000" w:themeColor="text1"/>
              </w:rPr>
            </w:pPr>
            <w:r w:rsidRPr="009B35EE">
              <w:rPr>
                <w:rFonts w:eastAsiaTheme="minorHAnsi" w:cs="Arial"/>
                <w:color w:val="000000" w:themeColor="text1"/>
              </w:rPr>
              <w:t>Advanced</w:t>
            </w:r>
          </w:p>
        </w:tc>
      </w:tr>
      <w:tr w:rsidR="001F5E54" w:rsidRPr="00200D70" w14:paraId="53A46FE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E68BF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94D461" w14:textId="77777777" w:rsidR="001F5E54" w:rsidRPr="00200D70" w:rsidRDefault="001F5E54" w:rsidP="00A84EEF">
            <w:pPr>
              <w:rPr>
                <w:rFonts w:eastAsiaTheme="minorHAnsi" w:cs="Arial"/>
                <w:color w:val="000000" w:themeColor="text1"/>
              </w:rPr>
            </w:pPr>
          </w:p>
        </w:tc>
      </w:tr>
    </w:tbl>
    <w:p w14:paraId="66666CAD" w14:textId="77777777" w:rsidR="001F5E54" w:rsidRDefault="001F5E54" w:rsidP="001F5E54"/>
    <w:p w14:paraId="02640EAE" w14:textId="77777777" w:rsidR="001F5E54" w:rsidRPr="000371E0" w:rsidRDefault="002F7AB8" w:rsidP="001F5E54">
      <w:pPr>
        <w:pStyle w:val="RELogSignal"/>
        <w:shd w:val="clear" w:color="auto" w:fill="F2F2F2" w:themeFill="background1" w:themeFillShade="F2"/>
      </w:pPr>
      <w:r>
        <w:t xml:space="preserve"> </w:t>
      </w:r>
      <w:bookmarkStart w:id="324" w:name="_e697440a3537ac8c5a62a7e6723babb2"/>
      <w:r w:rsidR="00931505">
        <w:t>Gear Status - Safe/NOT Safe</w:t>
      </w:r>
      <w:bookmarkEnd w:id="324"/>
    </w:p>
    <w:p w14:paraId="5393D6EB" w14:textId="77777777" w:rsidR="001F5E54" w:rsidRPr="00200D70" w:rsidRDefault="009D348F" w:rsidP="001F5E54">
      <w:pPr>
        <w:rPr>
          <w:rFonts w:cs="Arial"/>
        </w:rPr>
      </w:pPr>
      <w:r>
        <w:rPr>
          <w:rFonts w:cs="Arial"/>
        </w:rPr>
        <w:t>These values indicate whether the State Management System has determined that the current transmission gear is in a position where it would be safe to trigger a Classic Memory recall.</w:t>
      </w:r>
    </w:p>
    <w:p w14:paraId="69A8C79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7E67F6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FD007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0863B9" w14:textId="77777777" w:rsidR="001F5E54" w:rsidRPr="00320989" w:rsidRDefault="001F5E54" w:rsidP="00A84EEF">
            <w:pPr>
              <w:pStyle w:val="scriptNormal"/>
              <w:rPr>
                <w:color w:val="auto"/>
              </w:rPr>
            </w:pPr>
          </w:p>
        </w:tc>
      </w:tr>
      <w:tr w:rsidR="001F5E54" w:rsidRPr="00200D70" w14:paraId="1D16D10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B2926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A70FD2" w14:textId="77777777" w:rsidR="001F5E54" w:rsidRPr="00200D70" w:rsidRDefault="001F5E54" w:rsidP="00A84EEF">
            <w:pPr>
              <w:rPr>
                <w:rFonts w:eastAsiaTheme="minorHAnsi" w:cs="Arial"/>
                <w:color w:val="000000" w:themeColor="text1"/>
              </w:rPr>
            </w:pPr>
          </w:p>
        </w:tc>
      </w:tr>
      <w:tr w:rsidR="001F5E54" w:rsidRPr="00200D70" w14:paraId="3299756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F5E601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BE2CEC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39AD7C" w14:textId="77777777" w:rsidR="001F5E54" w:rsidRPr="00200D70" w:rsidRDefault="001F5E54" w:rsidP="00A84EEF">
            <w:pPr>
              <w:rPr>
                <w:rFonts w:cs="Arial"/>
                <w:b/>
                <w:bCs/>
                <w:lang w:val="en-GB"/>
              </w:rPr>
            </w:pPr>
            <w:r w:rsidRPr="00200D70">
              <w:rPr>
                <w:rFonts w:cs="Arial"/>
                <w:b/>
                <w:bCs/>
                <w:lang w:val="en-GB"/>
              </w:rPr>
              <w:t>Value</w:t>
            </w:r>
          </w:p>
          <w:p w14:paraId="73C1494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263EA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3F711A" w14:textId="77777777" w:rsidR="001F5E54" w:rsidRPr="00200D70" w:rsidRDefault="001F5E54" w:rsidP="00A84EEF">
            <w:pPr>
              <w:rPr>
                <w:rFonts w:eastAsiaTheme="minorHAnsi" w:cs="Arial"/>
                <w:color w:val="000000" w:themeColor="text1"/>
              </w:rPr>
            </w:pPr>
          </w:p>
        </w:tc>
      </w:tr>
      <w:tr w:rsidR="001F5E54" w:rsidRPr="00200D70" w14:paraId="250A387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22B9E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437D9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3597B7" w14:textId="77777777" w:rsidR="001F5E54" w:rsidRPr="00200D70" w:rsidRDefault="001F5E54" w:rsidP="00A84EEF">
            <w:pPr>
              <w:rPr>
                <w:rFonts w:eastAsiaTheme="minorHAnsi" w:cs="Arial"/>
                <w:color w:val="000000" w:themeColor="text1"/>
              </w:rPr>
            </w:pPr>
          </w:p>
        </w:tc>
      </w:tr>
      <w:tr w:rsidR="001F5E54" w:rsidRPr="00200D70" w14:paraId="746575B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25508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8E107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1AC0DB" w14:textId="77777777" w:rsidR="001F5E54" w:rsidRPr="00200D70" w:rsidRDefault="001F5E54" w:rsidP="00A84EEF">
            <w:pPr>
              <w:rPr>
                <w:rFonts w:eastAsiaTheme="minorHAnsi" w:cs="Arial"/>
                <w:color w:val="000000" w:themeColor="text1"/>
              </w:rPr>
            </w:pPr>
          </w:p>
        </w:tc>
      </w:tr>
      <w:tr w:rsidR="001F5E54" w:rsidRPr="00200D70" w14:paraId="37CDFFC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62A7E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CF42D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4540A6" w14:textId="77777777" w:rsidR="001F5E54" w:rsidRPr="00200D70" w:rsidRDefault="001F5E54" w:rsidP="00A84EEF">
            <w:pPr>
              <w:rPr>
                <w:rFonts w:eastAsiaTheme="minorHAnsi" w:cs="Arial"/>
                <w:color w:val="000000" w:themeColor="text1"/>
              </w:rPr>
            </w:pPr>
          </w:p>
        </w:tc>
      </w:tr>
      <w:tr w:rsidR="001F5E54" w:rsidRPr="00200D70" w14:paraId="54A9D1C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D9C590" w14:textId="77777777" w:rsidR="001F5E54" w:rsidRPr="00200D70" w:rsidRDefault="001F5E54" w:rsidP="00A84EEF">
            <w:pPr>
              <w:rPr>
                <w:rFonts w:cs="Arial"/>
                <w:b/>
                <w:bCs/>
                <w:lang w:val="en-GB"/>
              </w:rPr>
            </w:pPr>
            <w:r w:rsidRPr="00200D70">
              <w:rPr>
                <w:rFonts w:cs="Arial"/>
                <w:b/>
                <w:bCs/>
                <w:lang w:val="en-GB"/>
              </w:rPr>
              <w:t>Value</w:t>
            </w:r>
          </w:p>
          <w:p w14:paraId="617D0A7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07597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3A4944" w14:textId="77777777" w:rsidR="001F5E54" w:rsidRDefault="00F93120" w:rsidP="00F93120">
            <w:pPr>
              <w:pStyle w:val="ListParagraph"/>
              <w:numPr>
                <w:ilvl w:val="0"/>
                <w:numId w:val="29"/>
              </w:numPr>
              <w:rPr>
                <w:rFonts w:eastAsiaTheme="minorHAnsi" w:cs="Arial"/>
                <w:color w:val="000000" w:themeColor="text1"/>
              </w:rPr>
            </w:pPr>
            <w:r>
              <w:rPr>
                <w:rFonts w:eastAsiaTheme="minorHAnsi" w:cs="Arial"/>
                <w:color w:val="000000" w:themeColor="text1"/>
              </w:rPr>
              <w:t>Safe</w:t>
            </w:r>
          </w:p>
          <w:p w14:paraId="55FFE2BA" w14:textId="51C4ADB9" w:rsidR="00F93120" w:rsidRPr="00F93120" w:rsidRDefault="00F93120" w:rsidP="00F93120">
            <w:pPr>
              <w:pStyle w:val="ListParagraph"/>
              <w:numPr>
                <w:ilvl w:val="0"/>
                <w:numId w:val="29"/>
              </w:numPr>
              <w:rPr>
                <w:rFonts w:eastAsiaTheme="minorHAnsi" w:cs="Arial"/>
                <w:color w:val="000000" w:themeColor="text1"/>
              </w:rPr>
            </w:pPr>
            <w:r>
              <w:rPr>
                <w:rFonts w:eastAsiaTheme="minorHAnsi" w:cs="Arial"/>
                <w:color w:val="000000" w:themeColor="text1"/>
              </w:rPr>
              <w:t>Not Safe</w:t>
            </w:r>
          </w:p>
        </w:tc>
      </w:tr>
      <w:tr w:rsidR="001F5E54" w:rsidRPr="00200D70" w14:paraId="0DA4803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E0F7A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89F5B8" w14:textId="77777777" w:rsidR="001F5E54" w:rsidRPr="00200D70" w:rsidRDefault="001F5E54" w:rsidP="00A84EEF">
            <w:pPr>
              <w:rPr>
                <w:rFonts w:eastAsiaTheme="minorHAnsi" w:cs="Arial"/>
                <w:color w:val="000000" w:themeColor="text1"/>
              </w:rPr>
            </w:pPr>
          </w:p>
        </w:tc>
      </w:tr>
    </w:tbl>
    <w:p w14:paraId="7AD6A473" w14:textId="77777777" w:rsidR="001F5E54" w:rsidRDefault="001F5E54" w:rsidP="001F5E54"/>
    <w:p w14:paraId="176FC904" w14:textId="77777777" w:rsidR="001F5E54" w:rsidRPr="000371E0" w:rsidRDefault="002F7AB8" w:rsidP="001F5E54">
      <w:pPr>
        <w:pStyle w:val="RELogSignal"/>
        <w:shd w:val="clear" w:color="auto" w:fill="F2F2F2" w:themeFill="background1" w:themeFillShade="F2"/>
      </w:pPr>
      <w:r>
        <w:t xml:space="preserve"> </w:t>
      </w:r>
      <w:bookmarkStart w:id="325" w:name="_c20ef989afa742d976553947f45ec206"/>
      <w:r w:rsidR="00931505">
        <w:t>Input Status - Recall/Set/Pers/None</w:t>
      </w:r>
      <w:bookmarkEnd w:id="325"/>
    </w:p>
    <w:p w14:paraId="367F4E09" w14:textId="77777777" w:rsidR="001F5E54" w:rsidRPr="00200D70" w:rsidRDefault="009D348F" w:rsidP="001F5E54">
      <w:pPr>
        <w:rPr>
          <w:rFonts w:cs="Arial"/>
        </w:rPr>
      </w:pPr>
      <w:r>
        <w:rPr>
          <w:rFonts w:cs="Arial"/>
        </w:rPr>
        <w:t>These values indicate how the input from the user was perceived by the Classic Memory system. When Memory Set is selected then the input function will wait until a profile is selected before transmitting the information. Otherwise the input function relays the input from the user to the rest of the Classic Memory system.</w:t>
      </w:r>
    </w:p>
    <w:p w14:paraId="4CE16FD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45134D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8D146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557AB4" w14:textId="77777777" w:rsidR="001F5E54" w:rsidRPr="00320989" w:rsidRDefault="001F5E54" w:rsidP="00A84EEF">
            <w:pPr>
              <w:pStyle w:val="scriptNormal"/>
              <w:rPr>
                <w:color w:val="auto"/>
              </w:rPr>
            </w:pPr>
          </w:p>
        </w:tc>
      </w:tr>
      <w:tr w:rsidR="001F5E54" w:rsidRPr="00200D70" w14:paraId="727B37E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63FF3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426075" w14:textId="77777777" w:rsidR="001F5E54" w:rsidRPr="00200D70" w:rsidRDefault="001F5E54" w:rsidP="00A84EEF">
            <w:pPr>
              <w:rPr>
                <w:rFonts w:eastAsiaTheme="minorHAnsi" w:cs="Arial"/>
                <w:color w:val="000000" w:themeColor="text1"/>
              </w:rPr>
            </w:pPr>
          </w:p>
        </w:tc>
      </w:tr>
      <w:tr w:rsidR="001F5E54" w:rsidRPr="00200D70" w14:paraId="10031D3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1D6D9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909FC9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859B14" w14:textId="77777777" w:rsidR="001F5E54" w:rsidRPr="00200D70" w:rsidRDefault="001F5E54" w:rsidP="00A84EEF">
            <w:pPr>
              <w:rPr>
                <w:rFonts w:cs="Arial"/>
                <w:b/>
                <w:bCs/>
                <w:lang w:val="en-GB"/>
              </w:rPr>
            </w:pPr>
            <w:r w:rsidRPr="00200D70">
              <w:rPr>
                <w:rFonts w:cs="Arial"/>
                <w:b/>
                <w:bCs/>
                <w:lang w:val="en-GB"/>
              </w:rPr>
              <w:lastRenderedPageBreak/>
              <w:t>Value</w:t>
            </w:r>
          </w:p>
          <w:p w14:paraId="3A9B3A0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0D669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24D4F1" w14:textId="77777777" w:rsidR="001F5E54" w:rsidRPr="00200D70" w:rsidRDefault="001F5E54" w:rsidP="00A84EEF">
            <w:pPr>
              <w:rPr>
                <w:rFonts w:eastAsiaTheme="minorHAnsi" w:cs="Arial"/>
                <w:color w:val="000000" w:themeColor="text1"/>
              </w:rPr>
            </w:pPr>
          </w:p>
        </w:tc>
      </w:tr>
      <w:tr w:rsidR="001F5E54" w:rsidRPr="00200D70" w14:paraId="7E2D3D3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BFAE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4660A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F647CC" w14:textId="77777777" w:rsidR="001F5E54" w:rsidRPr="00200D70" w:rsidRDefault="001F5E54" w:rsidP="00A84EEF">
            <w:pPr>
              <w:rPr>
                <w:rFonts w:eastAsiaTheme="minorHAnsi" w:cs="Arial"/>
                <w:color w:val="000000" w:themeColor="text1"/>
              </w:rPr>
            </w:pPr>
          </w:p>
        </w:tc>
      </w:tr>
      <w:tr w:rsidR="001F5E54" w:rsidRPr="00200D70" w14:paraId="7D8D6ED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34F1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4DD7A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56371E" w14:textId="77777777" w:rsidR="001F5E54" w:rsidRPr="00200D70" w:rsidRDefault="001F5E54" w:rsidP="00A84EEF">
            <w:pPr>
              <w:rPr>
                <w:rFonts w:eastAsiaTheme="minorHAnsi" w:cs="Arial"/>
                <w:color w:val="000000" w:themeColor="text1"/>
              </w:rPr>
            </w:pPr>
          </w:p>
        </w:tc>
      </w:tr>
      <w:tr w:rsidR="001F5E54" w:rsidRPr="00200D70" w14:paraId="6AF7429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E2DC8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3291B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0BEFB2" w14:textId="77777777" w:rsidR="001F5E54" w:rsidRPr="00200D70" w:rsidRDefault="001F5E54" w:rsidP="00A84EEF">
            <w:pPr>
              <w:rPr>
                <w:rFonts w:eastAsiaTheme="minorHAnsi" w:cs="Arial"/>
                <w:color w:val="000000" w:themeColor="text1"/>
              </w:rPr>
            </w:pPr>
          </w:p>
        </w:tc>
      </w:tr>
      <w:tr w:rsidR="001F5E54" w:rsidRPr="00200D70" w14:paraId="168C53C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C1E31C" w14:textId="77777777" w:rsidR="001F5E54" w:rsidRPr="00200D70" w:rsidRDefault="001F5E54" w:rsidP="00A84EEF">
            <w:pPr>
              <w:rPr>
                <w:rFonts w:cs="Arial"/>
                <w:b/>
                <w:bCs/>
                <w:lang w:val="en-GB"/>
              </w:rPr>
            </w:pPr>
            <w:r w:rsidRPr="00200D70">
              <w:rPr>
                <w:rFonts w:cs="Arial"/>
                <w:b/>
                <w:bCs/>
                <w:lang w:val="en-GB"/>
              </w:rPr>
              <w:t>Value</w:t>
            </w:r>
          </w:p>
          <w:p w14:paraId="6B327D9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09E51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3EA31D"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Recall 1</w:t>
            </w:r>
          </w:p>
          <w:p w14:paraId="1C045D8A"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Recall 2</w:t>
            </w:r>
          </w:p>
          <w:p w14:paraId="6E852DFA"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Set 1</w:t>
            </w:r>
          </w:p>
          <w:p w14:paraId="0641CE87"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Set 2</w:t>
            </w:r>
          </w:p>
          <w:p w14:paraId="259CCA84"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Pers 1</w:t>
            </w:r>
          </w:p>
          <w:p w14:paraId="0B11E9A5"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Pers 2</w:t>
            </w:r>
          </w:p>
          <w:p w14:paraId="493D218D"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Pers 3</w:t>
            </w:r>
          </w:p>
          <w:p w14:paraId="493D0A6B" w14:textId="77777777" w:rsidR="008D6FC3"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Pers 4</w:t>
            </w:r>
          </w:p>
          <w:p w14:paraId="15A5D941" w14:textId="45C58FCD" w:rsidR="001F5E54" w:rsidRPr="008D6FC3" w:rsidRDefault="008D6FC3" w:rsidP="008D6FC3">
            <w:pPr>
              <w:pStyle w:val="ListParagraph"/>
              <w:numPr>
                <w:ilvl w:val="0"/>
                <w:numId w:val="30"/>
              </w:numPr>
              <w:rPr>
                <w:rFonts w:eastAsiaTheme="minorHAnsi" w:cs="Arial"/>
                <w:color w:val="000000" w:themeColor="text1"/>
              </w:rPr>
            </w:pPr>
            <w:r w:rsidRPr="008D6FC3">
              <w:rPr>
                <w:rFonts w:eastAsiaTheme="minorHAnsi" w:cs="Arial"/>
                <w:color w:val="000000" w:themeColor="text1"/>
              </w:rPr>
              <w:t>No Selection</w:t>
            </w:r>
          </w:p>
        </w:tc>
      </w:tr>
      <w:tr w:rsidR="001F5E54" w:rsidRPr="00200D70" w14:paraId="122EE72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77BA5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3541ED" w14:textId="77777777" w:rsidR="001F5E54" w:rsidRPr="00200D70" w:rsidRDefault="001F5E54" w:rsidP="00A84EEF">
            <w:pPr>
              <w:rPr>
                <w:rFonts w:eastAsiaTheme="minorHAnsi" w:cs="Arial"/>
                <w:color w:val="000000" w:themeColor="text1"/>
              </w:rPr>
            </w:pPr>
          </w:p>
        </w:tc>
      </w:tr>
    </w:tbl>
    <w:p w14:paraId="2C66BD01" w14:textId="77777777" w:rsidR="001F5E54" w:rsidRDefault="001F5E54" w:rsidP="001F5E54"/>
    <w:p w14:paraId="6C7CB3EF" w14:textId="6C323144" w:rsidR="001F5E54" w:rsidRPr="000371E0" w:rsidRDefault="002F7AB8" w:rsidP="001F5E54">
      <w:pPr>
        <w:pStyle w:val="RELogSignal"/>
        <w:shd w:val="clear" w:color="auto" w:fill="F2F2F2" w:themeFill="background1" w:themeFillShade="F2"/>
      </w:pPr>
      <w:r>
        <w:t xml:space="preserve">  </w:t>
      </w:r>
      <w:bookmarkStart w:id="326" w:name="_e1e1041aa507ab55c2e1bede1ce26144"/>
      <w:r w:rsidR="00931505">
        <w:t>Key In Igniton - In/Out</w:t>
      </w:r>
      <w:bookmarkEnd w:id="326"/>
    </w:p>
    <w:p w14:paraId="070FBEDB" w14:textId="77777777" w:rsidR="001F5E54" w:rsidRPr="00200D70" w:rsidRDefault="009D348F" w:rsidP="001F5E54">
      <w:pPr>
        <w:rPr>
          <w:rFonts w:cs="Arial"/>
        </w:rPr>
      </w:pPr>
      <w:r>
        <w:rPr>
          <w:rFonts w:cs="Arial"/>
        </w:rPr>
        <w:t>These values indicate whether the Key System has determined that the Key (or PEPS) in IN (ON) or OUT (OFF).</w:t>
      </w:r>
    </w:p>
    <w:p w14:paraId="021981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0C038A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9339F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241180" w14:textId="77777777" w:rsidR="001F5E54" w:rsidRPr="00320989" w:rsidRDefault="001F5E54" w:rsidP="00A84EEF">
            <w:pPr>
              <w:pStyle w:val="scriptNormal"/>
              <w:rPr>
                <w:color w:val="auto"/>
              </w:rPr>
            </w:pPr>
          </w:p>
        </w:tc>
      </w:tr>
      <w:tr w:rsidR="001F5E54" w:rsidRPr="00200D70" w14:paraId="5F6D073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4996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22DC60" w14:textId="77777777" w:rsidR="001F5E54" w:rsidRPr="00200D70" w:rsidRDefault="001F5E54" w:rsidP="00A84EEF">
            <w:pPr>
              <w:rPr>
                <w:rFonts w:eastAsiaTheme="minorHAnsi" w:cs="Arial"/>
                <w:color w:val="000000" w:themeColor="text1"/>
              </w:rPr>
            </w:pPr>
          </w:p>
        </w:tc>
      </w:tr>
      <w:tr w:rsidR="001F5E54" w:rsidRPr="00200D70" w14:paraId="402EBA6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4BADFF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4DA9B7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B2F4B0" w14:textId="77777777" w:rsidR="001F5E54" w:rsidRPr="00200D70" w:rsidRDefault="001F5E54" w:rsidP="00A84EEF">
            <w:pPr>
              <w:rPr>
                <w:rFonts w:cs="Arial"/>
                <w:b/>
                <w:bCs/>
                <w:lang w:val="en-GB"/>
              </w:rPr>
            </w:pPr>
            <w:r w:rsidRPr="00200D70">
              <w:rPr>
                <w:rFonts w:cs="Arial"/>
                <w:b/>
                <w:bCs/>
                <w:lang w:val="en-GB"/>
              </w:rPr>
              <w:t>Value</w:t>
            </w:r>
          </w:p>
          <w:p w14:paraId="7B61DEE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B10B0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00CD8E" w14:textId="77777777" w:rsidR="001F5E54" w:rsidRPr="00200D70" w:rsidRDefault="001F5E54" w:rsidP="00A84EEF">
            <w:pPr>
              <w:rPr>
                <w:rFonts w:eastAsiaTheme="minorHAnsi" w:cs="Arial"/>
                <w:color w:val="000000" w:themeColor="text1"/>
              </w:rPr>
            </w:pPr>
          </w:p>
        </w:tc>
      </w:tr>
      <w:tr w:rsidR="001F5E54" w:rsidRPr="00200D70" w14:paraId="23DA03D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8B577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A70FE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ACA91" w14:textId="77777777" w:rsidR="001F5E54" w:rsidRPr="00200D70" w:rsidRDefault="001F5E54" w:rsidP="00A84EEF">
            <w:pPr>
              <w:rPr>
                <w:rFonts w:eastAsiaTheme="minorHAnsi" w:cs="Arial"/>
                <w:color w:val="000000" w:themeColor="text1"/>
              </w:rPr>
            </w:pPr>
          </w:p>
        </w:tc>
      </w:tr>
      <w:tr w:rsidR="001F5E54" w:rsidRPr="00200D70" w14:paraId="25CE4C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D2A09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682F0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1F058" w14:textId="77777777" w:rsidR="001F5E54" w:rsidRPr="00200D70" w:rsidRDefault="001F5E54" w:rsidP="00A84EEF">
            <w:pPr>
              <w:rPr>
                <w:rFonts w:eastAsiaTheme="minorHAnsi" w:cs="Arial"/>
                <w:color w:val="000000" w:themeColor="text1"/>
              </w:rPr>
            </w:pPr>
          </w:p>
        </w:tc>
      </w:tr>
      <w:tr w:rsidR="001F5E54" w:rsidRPr="00200D70" w14:paraId="519E988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470C9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BB069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F809DA" w14:textId="77777777" w:rsidR="001F5E54" w:rsidRPr="00200D70" w:rsidRDefault="001F5E54" w:rsidP="00A84EEF">
            <w:pPr>
              <w:rPr>
                <w:rFonts w:eastAsiaTheme="minorHAnsi" w:cs="Arial"/>
                <w:color w:val="000000" w:themeColor="text1"/>
              </w:rPr>
            </w:pPr>
          </w:p>
        </w:tc>
      </w:tr>
      <w:tr w:rsidR="001F5E54" w:rsidRPr="00200D70" w14:paraId="34CEDA2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4D826D" w14:textId="77777777" w:rsidR="001F5E54" w:rsidRPr="00200D70" w:rsidRDefault="001F5E54" w:rsidP="00A84EEF">
            <w:pPr>
              <w:rPr>
                <w:rFonts w:cs="Arial"/>
                <w:b/>
                <w:bCs/>
                <w:lang w:val="en-GB"/>
              </w:rPr>
            </w:pPr>
            <w:r w:rsidRPr="00200D70">
              <w:rPr>
                <w:rFonts w:cs="Arial"/>
                <w:b/>
                <w:bCs/>
                <w:lang w:val="en-GB"/>
              </w:rPr>
              <w:t>Value</w:t>
            </w:r>
          </w:p>
          <w:p w14:paraId="5491693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7E1FB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D4AE26" w14:textId="77777777" w:rsidR="00BB2AE0" w:rsidRDefault="00BB2AE0" w:rsidP="00BB2AE0">
            <w:pPr>
              <w:pStyle w:val="ListParagraph"/>
              <w:numPr>
                <w:ilvl w:val="0"/>
                <w:numId w:val="31"/>
              </w:numPr>
              <w:rPr>
                <w:rFonts w:eastAsiaTheme="minorHAnsi" w:cs="Arial"/>
                <w:color w:val="000000" w:themeColor="text1"/>
              </w:rPr>
            </w:pPr>
            <w:r>
              <w:rPr>
                <w:rFonts w:eastAsiaTheme="minorHAnsi" w:cs="Arial"/>
                <w:color w:val="000000" w:themeColor="text1"/>
              </w:rPr>
              <w:t>IN</w:t>
            </w:r>
          </w:p>
          <w:p w14:paraId="2694C824" w14:textId="65306662" w:rsidR="001F5E54" w:rsidRPr="00BB2AE0" w:rsidRDefault="00BB2AE0" w:rsidP="00BB2AE0">
            <w:pPr>
              <w:pStyle w:val="ListParagraph"/>
              <w:numPr>
                <w:ilvl w:val="0"/>
                <w:numId w:val="31"/>
              </w:numPr>
              <w:rPr>
                <w:rFonts w:eastAsiaTheme="minorHAnsi" w:cs="Arial"/>
                <w:color w:val="000000" w:themeColor="text1"/>
              </w:rPr>
            </w:pPr>
            <w:r>
              <w:rPr>
                <w:rFonts w:eastAsiaTheme="minorHAnsi" w:cs="Arial"/>
                <w:color w:val="000000" w:themeColor="text1"/>
              </w:rPr>
              <w:t>OUT</w:t>
            </w:r>
          </w:p>
        </w:tc>
      </w:tr>
      <w:tr w:rsidR="001F5E54" w:rsidRPr="00200D70" w14:paraId="29A313C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94ED0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5608F9" w14:textId="77777777" w:rsidR="001F5E54" w:rsidRPr="00200D70" w:rsidRDefault="001F5E54" w:rsidP="00A84EEF">
            <w:pPr>
              <w:rPr>
                <w:rFonts w:eastAsiaTheme="minorHAnsi" w:cs="Arial"/>
                <w:color w:val="000000" w:themeColor="text1"/>
              </w:rPr>
            </w:pPr>
          </w:p>
        </w:tc>
      </w:tr>
    </w:tbl>
    <w:p w14:paraId="703B3CB1" w14:textId="77777777" w:rsidR="001F5E54" w:rsidRDefault="001F5E54" w:rsidP="001F5E54"/>
    <w:p w14:paraId="4BB5C95A" w14:textId="4E2B37FF" w:rsidR="001F5E54" w:rsidRPr="000371E0" w:rsidRDefault="002F7AB8" w:rsidP="001F5E54">
      <w:pPr>
        <w:pStyle w:val="RELogSignal"/>
        <w:shd w:val="clear" w:color="auto" w:fill="F2F2F2" w:themeFill="background1" w:themeFillShade="F2"/>
      </w:pPr>
      <w:r>
        <w:t xml:space="preserve">  </w:t>
      </w:r>
      <w:bookmarkStart w:id="327" w:name="_b1fa449805054a24be6b401808b30324"/>
      <w:r w:rsidR="00931505">
        <w:t>Manual Adjustment - Active/Inactive</w:t>
      </w:r>
      <w:bookmarkEnd w:id="327"/>
    </w:p>
    <w:p w14:paraId="17FA4D27" w14:textId="77777777" w:rsidR="001F5E54" w:rsidRPr="00200D70" w:rsidRDefault="009D348F" w:rsidP="001F5E54">
      <w:pPr>
        <w:rPr>
          <w:rFonts w:cs="Arial"/>
        </w:rPr>
      </w:pPr>
      <w:r>
        <w:rPr>
          <w:rFonts w:cs="Arial"/>
        </w:rPr>
        <w:t>These values indicate when a memory controller system has determined that a manual adjustment occurred. Manual adjustments cause automatic movement to cancel.</w:t>
      </w:r>
    </w:p>
    <w:p w14:paraId="786E814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38E819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62256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42E66B" w14:textId="77777777" w:rsidR="001F5E54" w:rsidRPr="00320989" w:rsidRDefault="001F5E54" w:rsidP="00A84EEF">
            <w:pPr>
              <w:pStyle w:val="scriptNormal"/>
              <w:rPr>
                <w:color w:val="auto"/>
              </w:rPr>
            </w:pPr>
          </w:p>
        </w:tc>
      </w:tr>
      <w:tr w:rsidR="001F5E54" w:rsidRPr="00200D70" w14:paraId="04181CC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0D8AB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8E7B2C" w14:textId="77777777" w:rsidR="001F5E54" w:rsidRPr="00200D70" w:rsidRDefault="001F5E54" w:rsidP="00A84EEF">
            <w:pPr>
              <w:rPr>
                <w:rFonts w:eastAsiaTheme="minorHAnsi" w:cs="Arial"/>
                <w:color w:val="000000" w:themeColor="text1"/>
              </w:rPr>
            </w:pPr>
          </w:p>
        </w:tc>
      </w:tr>
      <w:tr w:rsidR="001F5E54" w:rsidRPr="00200D70" w14:paraId="3694C37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C14D74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13D81F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1ACCC7" w14:textId="77777777" w:rsidR="001F5E54" w:rsidRPr="00200D70" w:rsidRDefault="001F5E54" w:rsidP="00A84EEF">
            <w:pPr>
              <w:rPr>
                <w:rFonts w:cs="Arial"/>
                <w:b/>
                <w:bCs/>
                <w:lang w:val="en-GB"/>
              </w:rPr>
            </w:pPr>
            <w:r w:rsidRPr="00200D70">
              <w:rPr>
                <w:rFonts w:cs="Arial"/>
                <w:b/>
                <w:bCs/>
                <w:lang w:val="en-GB"/>
              </w:rPr>
              <w:t>Value</w:t>
            </w:r>
          </w:p>
          <w:p w14:paraId="132E920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A52F6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182482" w14:textId="77777777" w:rsidR="001F5E54" w:rsidRPr="00200D70" w:rsidRDefault="001F5E54" w:rsidP="00A84EEF">
            <w:pPr>
              <w:rPr>
                <w:rFonts w:eastAsiaTheme="minorHAnsi" w:cs="Arial"/>
                <w:color w:val="000000" w:themeColor="text1"/>
              </w:rPr>
            </w:pPr>
          </w:p>
        </w:tc>
      </w:tr>
      <w:tr w:rsidR="001F5E54" w:rsidRPr="00200D70" w14:paraId="35AD773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AED7E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9DEBE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709FC2" w14:textId="77777777" w:rsidR="001F5E54" w:rsidRPr="00200D70" w:rsidRDefault="001F5E54" w:rsidP="00A84EEF">
            <w:pPr>
              <w:rPr>
                <w:rFonts w:eastAsiaTheme="minorHAnsi" w:cs="Arial"/>
                <w:color w:val="000000" w:themeColor="text1"/>
              </w:rPr>
            </w:pPr>
          </w:p>
        </w:tc>
      </w:tr>
      <w:tr w:rsidR="001F5E54" w:rsidRPr="00200D70" w14:paraId="5924E40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C288F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0D475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77C09C" w14:textId="77777777" w:rsidR="001F5E54" w:rsidRPr="00200D70" w:rsidRDefault="001F5E54" w:rsidP="00A84EEF">
            <w:pPr>
              <w:rPr>
                <w:rFonts w:eastAsiaTheme="minorHAnsi" w:cs="Arial"/>
                <w:color w:val="000000" w:themeColor="text1"/>
              </w:rPr>
            </w:pPr>
          </w:p>
        </w:tc>
      </w:tr>
      <w:tr w:rsidR="001F5E54" w:rsidRPr="00200D70" w14:paraId="5DB605D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CEC0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08DD8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277B68" w14:textId="77777777" w:rsidR="001F5E54" w:rsidRPr="00200D70" w:rsidRDefault="001F5E54" w:rsidP="00A84EEF">
            <w:pPr>
              <w:rPr>
                <w:rFonts w:eastAsiaTheme="minorHAnsi" w:cs="Arial"/>
                <w:color w:val="000000" w:themeColor="text1"/>
              </w:rPr>
            </w:pPr>
          </w:p>
        </w:tc>
      </w:tr>
      <w:tr w:rsidR="001F5E54" w:rsidRPr="00200D70" w14:paraId="704C902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0A163E" w14:textId="77777777" w:rsidR="001F5E54" w:rsidRPr="00200D70" w:rsidRDefault="001F5E54" w:rsidP="00A84EEF">
            <w:pPr>
              <w:rPr>
                <w:rFonts w:cs="Arial"/>
                <w:b/>
                <w:bCs/>
                <w:lang w:val="en-GB"/>
              </w:rPr>
            </w:pPr>
            <w:r w:rsidRPr="00200D70">
              <w:rPr>
                <w:rFonts w:cs="Arial"/>
                <w:b/>
                <w:bCs/>
                <w:lang w:val="en-GB"/>
              </w:rPr>
              <w:t>Value</w:t>
            </w:r>
          </w:p>
          <w:p w14:paraId="3D0410E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09599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130E0C" w14:textId="77777777" w:rsidR="001F5E54" w:rsidRDefault="00A22FD6" w:rsidP="00A22FD6">
            <w:pPr>
              <w:pStyle w:val="ListParagraph"/>
              <w:numPr>
                <w:ilvl w:val="0"/>
                <w:numId w:val="32"/>
              </w:numPr>
              <w:rPr>
                <w:rFonts w:eastAsiaTheme="minorHAnsi" w:cs="Arial"/>
                <w:color w:val="000000" w:themeColor="text1"/>
              </w:rPr>
            </w:pPr>
            <w:r>
              <w:rPr>
                <w:rFonts w:eastAsiaTheme="minorHAnsi" w:cs="Arial"/>
                <w:color w:val="000000" w:themeColor="text1"/>
              </w:rPr>
              <w:t>Active</w:t>
            </w:r>
          </w:p>
          <w:p w14:paraId="61BED05E" w14:textId="79CDDEFB" w:rsidR="00A22FD6" w:rsidRPr="00A22FD6" w:rsidRDefault="00A22FD6" w:rsidP="00A22FD6">
            <w:pPr>
              <w:pStyle w:val="ListParagraph"/>
              <w:numPr>
                <w:ilvl w:val="0"/>
                <w:numId w:val="32"/>
              </w:numPr>
              <w:rPr>
                <w:rFonts w:eastAsiaTheme="minorHAnsi" w:cs="Arial"/>
                <w:color w:val="000000" w:themeColor="text1"/>
              </w:rPr>
            </w:pPr>
            <w:r>
              <w:rPr>
                <w:rFonts w:eastAsiaTheme="minorHAnsi" w:cs="Arial"/>
                <w:color w:val="000000" w:themeColor="text1"/>
              </w:rPr>
              <w:t>Inactive</w:t>
            </w:r>
          </w:p>
        </w:tc>
      </w:tr>
      <w:tr w:rsidR="001F5E54" w:rsidRPr="00200D70" w14:paraId="6D99CF1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43C2A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8F2C0C" w14:textId="77777777" w:rsidR="001F5E54" w:rsidRPr="00200D70" w:rsidRDefault="001F5E54" w:rsidP="00A84EEF">
            <w:pPr>
              <w:rPr>
                <w:rFonts w:eastAsiaTheme="minorHAnsi" w:cs="Arial"/>
                <w:color w:val="000000" w:themeColor="text1"/>
              </w:rPr>
            </w:pPr>
          </w:p>
        </w:tc>
      </w:tr>
    </w:tbl>
    <w:p w14:paraId="40AA22E2" w14:textId="77777777" w:rsidR="001F5E54" w:rsidRDefault="001F5E54" w:rsidP="001F5E54"/>
    <w:p w14:paraId="5A09123D" w14:textId="77777777" w:rsidR="001F5E54" w:rsidRPr="000371E0" w:rsidRDefault="002F7AB8" w:rsidP="001F5E54">
      <w:pPr>
        <w:pStyle w:val="RELogSignal"/>
        <w:shd w:val="clear" w:color="auto" w:fill="F2F2F2" w:themeFill="background1" w:themeFillShade="F2"/>
      </w:pPr>
      <w:r>
        <w:t xml:space="preserve"> </w:t>
      </w:r>
      <w:bookmarkStart w:id="328" w:name="_a3e0a1816f7bf9565c3c282c92469060"/>
      <w:r w:rsidR="00931505">
        <w:t>Memory Command - Store/Recall</w:t>
      </w:r>
      <w:bookmarkEnd w:id="328"/>
    </w:p>
    <w:p w14:paraId="290D9BB5" w14:textId="77777777" w:rsidR="001F5E54" w:rsidRPr="00200D70" w:rsidRDefault="009D348F" w:rsidP="001F5E54">
      <w:pPr>
        <w:rPr>
          <w:rFonts w:cs="Arial"/>
        </w:rPr>
      </w:pPr>
      <w:r>
        <w:rPr>
          <w:rFonts w:cs="Arial"/>
        </w:rPr>
        <w:t>These values indicate whether memory controller systems should perform a Classic Memory store or Classic Memory recall. The value indicates the memory location to be used in the operation.</w:t>
      </w:r>
    </w:p>
    <w:p w14:paraId="0A1B37A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55598B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331E1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1748EE" w14:textId="77777777" w:rsidR="001F5E54" w:rsidRPr="00320989" w:rsidRDefault="001F5E54" w:rsidP="00A84EEF">
            <w:pPr>
              <w:pStyle w:val="scriptNormal"/>
              <w:rPr>
                <w:color w:val="auto"/>
              </w:rPr>
            </w:pPr>
          </w:p>
        </w:tc>
      </w:tr>
      <w:tr w:rsidR="001F5E54" w:rsidRPr="00200D70" w14:paraId="021EFC3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D1996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F6B8DE" w14:textId="77777777" w:rsidR="001F5E54" w:rsidRPr="00200D70" w:rsidRDefault="001F5E54" w:rsidP="00A84EEF">
            <w:pPr>
              <w:rPr>
                <w:rFonts w:eastAsiaTheme="minorHAnsi" w:cs="Arial"/>
                <w:color w:val="000000" w:themeColor="text1"/>
              </w:rPr>
            </w:pPr>
          </w:p>
        </w:tc>
      </w:tr>
      <w:tr w:rsidR="001F5E54" w:rsidRPr="00200D70" w14:paraId="7148CDB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BD614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6E0E54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089A75" w14:textId="77777777" w:rsidR="001F5E54" w:rsidRPr="00200D70" w:rsidRDefault="001F5E54" w:rsidP="00A84EEF">
            <w:pPr>
              <w:rPr>
                <w:rFonts w:cs="Arial"/>
                <w:b/>
                <w:bCs/>
                <w:lang w:val="en-GB"/>
              </w:rPr>
            </w:pPr>
            <w:r w:rsidRPr="00200D70">
              <w:rPr>
                <w:rFonts w:cs="Arial"/>
                <w:b/>
                <w:bCs/>
                <w:lang w:val="en-GB"/>
              </w:rPr>
              <w:t>Value</w:t>
            </w:r>
          </w:p>
          <w:p w14:paraId="121A3E2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CFABE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034E55" w14:textId="77777777" w:rsidR="001F5E54" w:rsidRPr="00200D70" w:rsidRDefault="001F5E54" w:rsidP="00A84EEF">
            <w:pPr>
              <w:rPr>
                <w:rFonts w:eastAsiaTheme="minorHAnsi" w:cs="Arial"/>
                <w:color w:val="000000" w:themeColor="text1"/>
              </w:rPr>
            </w:pPr>
          </w:p>
        </w:tc>
      </w:tr>
      <w:tr w:rsidR="001F5E54" w:rsidRPr="00200D70" w14:paraId="70004F7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98D5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3F4E2A"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A6971E" w14:textId="77777777" w:rsidR="001F5E54" w:rsidRPr="00200D70" w:rsidRDefault="001F5E54" w:rsidP="00A84EEF">
            <w:pPr>
              <w:rPr>
                <w:rFonts w:eastAsiaTheme="minorHAnsi" w:cs="Arial"/>
                <w:color w:val="000000" w:themeColor="text1"/>
              </w:rPr>
            </w:pPr>
          </w:p>
        </w:tc>
      </w:tr>
      <w:tr w:rsidR="001F5E54" w:rsidRPr="00200D70" w14:paraId="3979979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F53B8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FAA0C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F61B13" w14:textId="77777777" w:rsidR="001F5E54" w:rsidRPr="00200D70" w:rsidRDefault="001F5E54" w:rsidP="00A84EEF">
            <w:pPr>
              <w:rPr>
                <w:rFonts w:eastAsiaTheme="minorHAnsi" w:cs="Arial"/>
                <w:color w:val="000000" w:themeColor="text1"/>
              </w:rPr>
            </w:pPr>
          </w:p>
        </w:tc>
      </w:tr>
      <w:tr w:rsidR="001F5E54" w:rsidRPr="00200D70" w14:paraId="65F0548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A81F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17792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8EAF84" w14:textId="77777777" w:rsidR="001F5E54" w:rsidRPr="00200D70" w:rsidRDefault="001F5E54" w:rsidP="00A84EEF">
            <w:pPr>
              <w:rPr>
                <w:rFonts w:eastAsiaTheme="minorHAnsi" w:cs="Arial"/>
                <w:color w:val="000000" w:themeColor="text1"/>
              </w:rPr>
            </w:pPr>
          </w:p>
        </w:tc>
      </w:tr>
      <w:tr w:rsidR="001F5E54" w:rsidRPr="00200D70" w14:paraId="007B90A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E8EAA8" w14:textId="77777777" w:rsidR="001F5E54" w:rsidRPr="00200D70" w:rsidRDefault="001F5E54" w:rsidP="00A84EEF">
            <w:pPr>
              <w:rPr>
                <w:rFonts w:cs="Arial"/>
                <w:b/>
                <w:bCs/>
                <w:lang w:val="en-GB"/>
              </w:rPr>
            </w:pPr>
            <w:r w:rsidRPr="00200D70">
              <w:rPr>
                <w:rFonts w:cs="Arial"/>
                <w:b/>
                <w:bCs/>
                <w:lang w:val="en-GB"/>
              </w:rPr>
              <w:t>Value</w:t>
            </w:r>
          </w:p>
          <w:p w14:paraId="357F20C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191B6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35E6E7"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Store 1</w:t>
            </w:r>
          </w:p>
          <w:p w14:paraId="12E7FF2B"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Store 2</w:t>
            </w:r>
          </w:p>
          <w:p w14:paraId="6934C087"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Store 3</w:t>
            </w:r>
          </w:p>
          <w:p w14:paraId="27CAE5D1"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Store 4</w:t>
            </w:r>
          </w:p>
          <w:p w14:paraId="2DDF568C"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Recall 1</w:t>
            </w:r>
          </w:p>
          <w:p w14:paraId="6C08079B"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Recall 2</w:t>
            </w:r>
          </w:p>
          <w:p w14:paraId="0B18C1D8"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Recall 3</w:t>
            </w:r>
          </w:p>
          <w:p w14:paraId="4FD12ABF" w14:textId="77777777" w:rsidR="00481F08"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Recall 4</w:t>
            </w:r>
          </w:p>
          <w:p w14:paraId="033E1A17" w14:textId="2661D2D4" w:rsidR="001F5E54" w:rsidRPr="00481F08" w:rsidRDefault="00481F08" w:rsidP="00481F08">
            <w:pPr>
              <w:pStyle w:val="ListParagraph"/>
              <w:numPr>
                <w:ilvl w:val="0"/>
                <w:numId w:val="33"/>
              </w:numPr>
              <w:rPr>
                <w:rFonts w:eastAsiaTheme="minorHAnsi" w:cs="Arial"/>
                <w:color w:val="000000" w:themeColor="text1"/>
              </w:rPr>
            </w:pPr>
            <w:r w:rsidRPr="00481F08">
              <w:rPr>
                <w:rFonts w:eastAsiaTheme="minorHAnsi" w:cs="Arial"/>
                <w:color w:val="000000" w:themeColor="text1"/>
              </w:rPr>
              <w:t>Inactive</w:t>
            </w:r>
          </w:p>
        </w:tc>
      </w:tr>
      <w:tr w:rsidR="001F5E54" w:rsidRPr="00200D70" w14:paraId="4E98C61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68A47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7A659C" w14:textId="77777777" w:rsidR="001F5E54" w:rsidRPr="00200D70" w:rsidRDefault="001F5E54" w:rsidP="00A84EEF">
            <w:pPr>
              <w:rPr>
                <w:rFonts w:eastAsiaTheme="minorHAnsi" w:cs="Arial"/>
                <w:color w:val="000000" w:themeColor="text1"/>
              </w:rPr>
            </w:pPr>
          </w:p>
        </w:tc>
      </w:tr>
    </w:tbl>
    <w:p w14:paraId="55F402DC" w14:textId="77777777" w:rsidR="001F5E54" w:rsidRDefault="001F5E54" w:rsidP="001F5E54"/>
    <w:p w14:paraId="4D449AB3" w14:textId="77777777" w:rsidR="001F5E54" w:rsidRDefault="001F5E54" w:rsidP="001F5E54"/>
    <w:p w14:paraId="5BEFA994" w14:textId="4FFDD32F" w:rsidR="001F5E54" w:rsidRPr="000371E0" w:rsidRDefault="002F7AB8" w:rsidP="001F5E54">
      <w:pPr>
        <w:pStyle w:val="RELogSignal"/>
        <w:shd w:val="clear" w:color="auto" w:fill="F2F2F2" w:themeFill="background1" w:themeFillShade="F2"/>
      </w:pPr>
      <w:r>
        <w:t xml:space="preserve"> </w:t>
      </w:r>
      <w:bookmarkStart w:id="329" w:name="_0391b9ceb3117f003fd923188e64d2df"/>
      <w:r w:rsidR="00931505">
        <w:t xml:space="preserve">Park Status </w:t>
      </w:r>
      <w:r w:rsidR="00481F08">
        <w:t xml:space="preserve">– </w:t>
      </w:r>
      <w:r w:rsidR="00931505">
        <w:t>Park/NOT Park</w:t>
      </w:r>
      <w:bookmarkEnd w:id="329"/>
    </w:p>
    <w:p w14:paraId="144989D4" w14:textId="77777777" w:rsidR="001F5E54" w:rsidRPr="00200D70" w:rsidRDefault="009D348F" w:rsidP="001F5E54">
      <w:pPr>
        <w:rPr>
          <w:rFonts w:cs="Arial"/>
        </w:rPr>
      </w:pPr>
      <w:r>
        <w:rPr>
          <w:rFonts w:cs="Arial"/>
        </w:rPr>
        <w:t>These values indicate whether the State Management System has determined that the vehicle is in a safe state to trigger a Classic Memory recall. When the vehicle is in Park then a Classic Memory recall may trigger.</w:t>
      </w:r>
    </w:p>
    <w:p w14:paraId="6439558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CE0702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9392E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78A1B4" w14:textId="77777777" w:rsidR="001F5E54" w:rsidRPr="00320989" w:rsidRDefault="001F5E54" w:rsidP="00A84EEF">
            <w:pPr>
              <w:pStyle w:val="scriptNormal"/>
              <w:rPr>
                <w:color w:val="auto"/>
              </w:rPr>
            </w:pPr>
          </w:p>
        </w:tc>
      </w:tr>
      <w:tr w:rsidR="001F5E54" w:rsidRPr="00200D70" w14:paraId="26DB5B2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3B420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604F9F" w14:textId="77777777" w:rsidR="001F5E54" w:rsidRPr="00200D70" w:rsidRDefault="001F5E54" w:rsidP="00A84EEF">
            <w:pPr>
              <w:rPr>
                <w:rFonts w:eastAsiaTheme="minorHAnsi" w:cs="Arial"/>
                <w:color w:val="000000" w:themeColor="text1"/>
              </w:rPr>
            </w:pPr>
          </w:p>
        </w:tc>
      </w:tr>
      <w:tr w:rsidR="001F5E54" w:rsidRPr="00200D70" w14:paraId="7136E5C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843EF0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F92A0DB"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198FCE" w14:textId="77777777" w:rsidR="001F5E54" w:rsidRPr="00200D70" w:rsidRDefault="001F5E54" w:rsidP="00A84EEF">
            <w:pPr>
              <w:rPr>
                <w:rFonts w:cs="Arial"/>
                <w:b/>
                <w:bCs/>
                <w:lang w:val="en-GB"/>
              </w:rPr>
            </w:pPr>
            <w:r w:rsidRPr="00200D70">
              <w:rPr>
                <w:rFonts w:cs="Arial"/>
                <w:b/>
                <w:bCs/>
                <w:lang w:val="en-GB"/>
              </w:rPr>
              <w:t>Value</w:t>
            </w:r>
          </w:p>
          <w:p w14:paraId="09AEB89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EB474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1A35E6" w14:textId="77777777" w:rsidR="001F5E54" w:rsidRPr="00200D70" w:rsidRDefault="001F5E54" w:rsidP="00A84EEF">
            <w:pPr>
              <w:rPr>
                <w:rFonts w:eastAsiaTheme="minorHAnsi" w:cs="Arial"/>
                <w:color w:val="000000" w:themeColor="text1"/>
              </w:rPr>
            </w:pPr>
          </w:p>
        </w:tc>
      </w:tr>
      <w:tr w:rsidR="001F5E54" w:rsidRPr="00200D70" w14:paraId="0646D46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31C56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6EE41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3076B5" w14:textId="77777777" w:rsidR="001F5E54" w:rsidRPr="00200D70" w:rsidRDefault="001F5E54" w:rsidP="00A84EEF">
            <w:pPr>
              <w:rPr>
                <w:rFonts w:eastAsiaTheme="minorHAnsi" w:cs="Arial"/>
                <w:color w:val="000000" w:themeColor="text1"/>
              </w:rPr>
            </w:pPr>
          </w:p>
        </w:tc>
      </w:tr>
      <w:tr w:rsidR="001F5E54" w:rsidRPr="00200D70" w14:paraId="22E44CE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4E197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3341E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74B8DA" w14:textId="77777777" w:rsidR="001F5E54" w:rsidRPr="00200D70" w:rsidRDefault="001F5E54" w:rsidP="00A84EEF">
            <w:pPr>
              <w:rPr>
                <w:rFonts w:eastAsiaTheme="minorHAnsi" w:cs="Arial"/>
                <w:color w:val="000000" w:themeColor="text1"/>
              </w:rPr>
            </w:pPr>
          </w:p>
        </w:tc>
      </w:tr>
      <w:tr w:rsidR="001F5E54" w:rsidRPr="00200D70" w14:paraId="6ABE01B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67EFB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654F7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A5B92E" w14:textId="77777777" w:rsidR="001F5E54" w:rsidRPr="00200D70" w:rsidRDefault="001F5E54" w:rsidP="00A84EEF">
            <w:pPr>
              <w:rPr>
                <w:rFonts w:eastAsiaTheme="minorHAnsi" w:cs="Arial"/>
                <w:color w:val="000000" w:themeColor="text1"/>
              </w:rPr>
            </w:pPr>
          </w:p>
        </w:tc>
      </w:tr>
      <w:tr w:rsidR="001F5E54" w:rsidRPr="00200D70" w14:paraId="78675FD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548174" w14:textId="77777777" w:rsidR="001F5E54" w:rsidRPr="00200D70" w:rsidRDefault="001F5E54" w:rsidP="00A84EEF">
            <w:pPr>
              <w:rPr>
                <w:rFonts w:cs="Arial"/>
                <w:b/>
                <w:bCs/>
                <w:lang w:val="en-GB"/>
              </w:rPr>
            </w:pPr>
            <w:r w:rsidRPr="00200D70">
              <w:rPr>
                <w:rFonts w:cs="Arial"/>
                <w:b/>
                <w:bCs/>
                <w:lang w:val="en-GB"/>
              </w:rPr>
              <w:t>Value</w:t>
            </w:r>
          </w:p>
          <w:p w14:paraId="42F70CE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B75BA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E329DD" w14:textId="77777777" w:rsidR="001F5E54" w:rsidRDefault="00481F08" w:rsidP="00481F08">
            <w:pPr>
              <w:pStyle w:val="ListParagraph"/>
              <w:numPr>
                <w:ilvl w:val="0"/>
                <w:numId w:val="34"/>
              </w:numPr>
              <w:rPr>
                <w:rFonts w:eastAsiaTheme="minorHAnsi" w:cs="Arial"/>
                <w:color w:val="000000" w:themeColor="text1"/>
              </w:rPr>
            </w:pPr>
            <w:r>
              <w:rPr>
                <w:rFonts w:eastAsiaTheme="minorHAnsi" w:cs="Arial"/>
                <w:color w:val="000000" w:themeColor="text1"/>
              </w:rPr>
              <w:t>Park</w:t>
            </w:r>
          </w:p>
          <w:p w14:paraId="0744E08E" w14:textId="0D51AE51" w:rsidR="00481F08" w:rsidRPr="00481F08" w:rsidRDefault="00481F08" w:rsidP="00481F08">
            <w:pPr>
              <w:pStyle w:val="ListParagraph"/>
              <w:numPr>
                <w:ilvl w:val="0"/>
                <w:numId w:val="34"/>
              </w:numPr>
              <w:rPr>
                <w:rFonts w:eastAsiaTheme="minorHAnsi" w:cs="Arial"/>
                <w:color w:val="000000" w:themeColor="text1"/>
              </w:rPr>
            </w:pPr>
            <w:r>
              <w:rPr>
                <w:rFonts w:eastAsiaTheme="minorHAnsi" w:cs="Arial"/>
                <w:color w:val="000000" w:themeColor="text1"/>
              </w:rPr>
              <w:t>Not Park</w:t>
            </w:r>
          </w:p>
        </w:tc>
      </w:tr>
      <w:tr w:rsidR="001F5E54" w:rsidRPr="00200D70" w14:paraId="10A04FA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D53E3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C05596" w14:textId="77777777" w:rsidR="001F5E54" w:rsidRPr="00200D70" w:rsidRDefault="001F5E54" w:rsidP="00A84EEF">
            <w:pPr>
              <w:rPr>
                <w:rFonts w:eastAsiaTheme="minorHAnsi" w:cs="Arial"/>
                <w:color w:val="000000" w:themeColor="text1"/>
              </w:rPr>
            </w:pPr>
          </w:p>
        </w:tc>
      </w:tr>
    </w:tbl>
    <w:p w14:paraId="711BC24E" w14:textId="77777777" w:rsidR="001F5E54" w:rsidRDefault="001F5E54" w:rsidP="001F5E54"/>
    <w:p w14:paraId="2A1009DE" w14:textId="77777777" w:rsidR="001F5E54" w:rsidRDefault="001F5E54" w:rsidP="001F5E54"/>
    <w:p w14:paraId="44575387" w14:textId="77777777" w:rsidR="001F5E54" w:rsidRPr="000371E0" w:rsidRDefault="002F7AB8" w:rsidP="001F5E54">
      <w:pPr>
        <w:pStyle w:val="RELogSignal"/>
        <w:shd w:val="clear" w:color="auto" w:fill="F2F2F2" w:themeFill="background1" w:themeFillShade="F2"/>
      </w:pPr>
      <w:r>
        <w:t xml:space="preserve"> </w:t>
      </w:r>
      <w:bookmarkStart w:id="330" w:name="_2862f389f738719826e2103a358e1df8"/>
      <w:r w:rsidR="00931505">
        <w:t>Position</w:t>
      </w:r>
      <w:bookmarkEnd w:id="330"/>
    </w:p>
    <w:p w14:paraId="652C3FA0" w14:textId="77777777" w:rsidR="001F5E54" w:rsidRPr="00200D70" w:rsidRDefault="009D348F" w:rsidP="001F5E54">
      <w:pPr>
        <w:rPr>
          <w:rFonts w:cs="Arial"/>
        </w:rPr>
      </w:pPr>
      <w:r>
        <w:rPr>
          <w:rFonts w:cs="Arial"/>
        </w:rPr>
        <w:t>These values indicate the actual settings being transferred. These can be stored settings to be recalled or current settings to be stored.</w:t>
      </w:r>
    </w:p>
    <w:p w14:paraId="6D91D84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E36108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2419D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00A139" w14:textId="77777777" w:rsidR="001F5E54" w:rsidRPr="00320989" w:rsidRDefault="001F5E54" w:rsidP="00A84EEF">
            <w:pPr>
              <w:pStyle w:val="scriptNormal"/>
              <w:rPr>
                <w:color w:val="auto"/>
              </w:rPr>
            </w:pPr>
          </w:p>
        </w:tc>
      </w:tr>
      <w:tr w:rsidR="001F5E54" w:rsidRPr="00200D70" w14:paraId="7C4C261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24D89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96190F" w14:textId="77777777" w:rsidR="001F5E54" w:rsidRPr="00200D70" w:rsidRDefault="001F5E54" w:rsidP="00A84EEF">
            <w:pPr>
              <w:rPr>
                <w:rFonts w:eastAsiaTheme="minorHAnsi" w:cs="Arial"/>
                <w:color w:val="000000" w:themeColor="text1"/>
              </w:rPr>
            </w:pPr>
          </w:p>
        </w:tc>
      </w:tr>
      <w:tr w:rsidR="001F5E54" w:rsidRPr="00200D70" w14:paraId="330C70F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05F4CA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E78DBA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56ACD0" w14:textId="77777777" w:rsidR="001F5E54" w:rsidRPr="00200D70" w:rsidRDefault="001F5E54" w:rsidP="00A84EEF">
            <w:pPr>
              <w:rPr>
                <w:rFonts w:cs="Arial"/>
                <w:b/>
                <w:bCs/>
                <w:lang w:val="en-GB"/>
              </w:rPr>
            </w:pPr>
            <w:r w:rsidRPr="00200D70">
              <w:rPr>
                <w:rFonts w:cs="Arial"/>
                <w:b/>
                <w:bCs/>
                <w:lang w:val="en-GB"/>
              </w:rPr>
              <w:t>Value</w:t>
            </w:r>
          </w:p>
          <w:p w14:paraId="3B3095C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EEFAF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F93E0" w14:textId="265D93C7" w:rsidR="001F5E54" w:rsidRPr="00200D70" w:rsidRDefault="00481F08" w:rsidP="00A84EEF">
            <w:pPr>
              <w:rPr>
                <w:rFonts w:eastAsiaTheme="minorHAnsi" w:cs="Arial"/>
                <w:color w:val="000000" w:themeColor="text1"/>
              </w:rPr>
            </w:pPr>
            <w:r>
              <w:rPr>
                <w:rFonts w:eastAsiaTheme="minorHAnsi" w:cs="Arial"/>
                <w:color w:val="000000" w:themeColor="text1"/>
              </w:rPr>
              <w:t>0%</w:t>
            </w:r>
          </w:p>
        </w:tc>
      </w:tr>
      <w:tr w:rsidR="001F5E54" w:rsidRPr="00200D70" w14:paraId="1B160F1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8F895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95534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A8C839" w14:textId="161D356F" w:rsidR="001F5E54" w:rsidRPr="00200D70" w:rsidRDefault="00481F08" w:rsidP="00A84EEF">
            <w:pPr>
              <w:rPr>
                <w:rFonts w:eastAsiaTheme="minorHAnsi" w:cs="Arial"/>
                <w:color w:val="000000" w:themeColor="text1"/>
              </w:rPr>
            </w:pPr>
            <w:r>
              <w:rPr>
                <w:rFonts w:eastAsiaTheme="minorHAnsi" w:cs="Arial"/>
                <w:color w:val="000000" w:themeColor="text1"/>
              </w:rPr>
              <w:t>100%</w:t>
            </w:r>
          </w:p>
        </w:tc>
      </w:tr>
      <w:tr w:rsidR="001F5E54" w:rsidRPr="00200D70" w14:paraId="753D7B8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4DE42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35D31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F813A" w14:textId="77777777" w:rsidR="001F5E54" w:rsidRPr="00200D70" w:rsidRDefault="001F5E54" w:rsidP="00A84EEF">
            <w:pPr>
              <w:rPr>
                <w:rFonts w:eastAsiaTheme="minorHAnsi" w:cs="Arial"/>
                <w:color w:val="000000" w:themeColor="text1"/>
              </w:rPr>
            </w:pPr>
          </w:p>
        </w:tc>
      </w:tr>
      <w:tr w:rsidR="001F5E54" w:rsidRPr="00200D70" w14:paraId="101407B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B9458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AC671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FCAA09" w14:textId="77777777" w:rsidR="001F5E54" w:rsidRPr="00200D70" w:rsidRDefault="001F5E54" w:rsidP="00A84EEF">
            <w:pPr>
              <w:rPr>
                <w:rFonts w:eastAsiaTheme="minorHAnsi" w:cs="Arial"/>
                <w:color w:val="000000" w:themeColor="text1"/>
              </w:rPr>
            </w:pPr>
          </w:p>
        </w:tc>
      </w:tr>
      <w:tr w:rsidR="001F5E54" w:rsidRPr="00200D70" w14:paraId="231FCBB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77E4D8" w14:textId="77777777" w:rsidR="001F5E54" w:rsidRPr="00200D70" w:rsidRDefault="001F5E54" w:rsidP="00A84EEF">
            <w:pPr>
              <w:rPr>
                <w:rFonts w:cs="Arial"/>
                <w:b/>
                <w:bCs/>
                <w:lang w:val="en-GB"/>
              </w:rPr>
            </w:pPr>
            <w:r w:rsidRPr="00200D70">
              <w:rPr>
                <w:rFonts w:cs="Arial"/>
                <w:b/>
                <w:bCs/>
                <w:lang w:val="en-GB"/>
              </w:rPr>
              <w:lastRenderedPageBreak/>
              <w:t>Value</w:t>
            </w:r>
          </w:p>
          <w:p w14:paraId="7193209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57017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E06217" w14:textId="77777777" w:rsidR="001F5E54" w:rsidRPr="00200D70" w:rsidRDefault="001F5E54" w:rsidP="00A84EEF">
            <w:pPr>
              <w:rPr>
                <w:rFonts w:eastAsiaTheme="minorHAnsi" w:cs="Arial"/>
                <w:color w:val="000000" w:themeColor="text1"/>
              </w:rPr>
            </w:pPr>
          </w:p>
        </w:tc>
      </w:tr>
      <w:tr w:rsidR="001F5E54" w:rsidRPr="00200D70" w14:paraId="789F32F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D82B7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0930BB" w14:textId="77777777" w:rsidR="001F5E54" w:rsidRPr="00200D70" w:rsidRDefault="001F5E54" w:rsidP="00A84EEF">
            <w:pPr>
              <w:rPr>
                <w:rFonts w:eastAsiaTheme="minorHAnsi" w:cs="Arial"/>
                <w:color w:val="000000" w:themeColor="text1"/>
              </w:rPr>
            </w:pPr>
          </w:p>
        </w:tc>
      </w:tr>
    </w:tbl>
    <w:p w14:paraId="0E746244" w14:textId="77777777" w:rsidR="001F5E54" w:rsidRDefault="001F5E54" w:rsidP="001F5E54"/>
    <w:p w14:paraId="21EA8779" w14:textId="77777777" w:rsidR="001F5E54" w:rsidRPr="000371E0" w:rsidRDefault="002F7AB8" w:rsidP="001F5E54">
      <w:pPr>
        <w:pStyle w:val="RELogSignal"/>
        <w:shd w:val="clear" w:color="auto" w:fill="F2F2F2" w:themeFill="background1" w:themeFillShade="F2"/>
      </w:pPr>
      <w:r>
        <w:t xml:space="preserve"> </w:t>
      </w:r>
      <w:bookmarkStart w:id="331" w:name="_d5eee09327e345f78e345f38730fd59c"/>
      <w:r w:rsidR="00931505">
        <w:t>Profile Association - Pers/Inactive</w:t>
      </w:r>
      <w:bookmarkEnd w:id="331"/>
    </w:p>
    <w:p w14:paraId="3D5BEC59" w14:textId="77777777" w:rsidR="001F5E54" w:rsidRPr="00200D70" w:rsidRDefault="009D348F" w:rsidP="001F5E54">
      <w:pPr>
        <w:rPr>
          <w:rFonts w:cs="Arial"/>
        </w:rPr>
      </w:pPr>
      <w:r>
        <w:rPr>
          <w:rFonts w:cs="Arial"/>
        </w:rPr>
        <w:t>These values indicate which memory location the user selected to use for their new profile.</w:t>
      </w:r>
    </w:p>
    <w:p w14:paraId="0A86DF7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AE8F61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367BA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322603" w14:textId="77777777" w:rsidR="001F5E54" w:rsidRPr="00320989" w:rsidRDefault="001F5E54" w:rsidP="00A84EEF">
            <w:pPr>
              <w:pStyle w:val="scriptNormal"/>
              <w:rPr>
                <w:color w:val="auto"/>
              </w:rPr>
            </w:pPr>
          </w:p>
        </w:tc>
      </w:tr>
      <w:tr w:rsidR="001F5E54" w:rsidRPr="00200D70" w14:paraId="5D4A4E3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34ADC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FAE5AF" w14:textId="77777777" w:rsidR="001F5E54" w:rsidRPr="00200D70" w:rsidRDefault="001F5E54" w:rsidP="00A84EEF">
            <w:pPr>
              <w:rPr>
                <w:rFonts w:eastAsiaTheme="minorHAnsi" w:cs="Arial"/>
                <w:color w:val="000000" w:themeColor="text1"/>
              </w:rPr>
            </w:pPr>
          </w:p>
        </w:tc>
      </w:tr>
      <w:tr w:rsidR="001F5E54" w:rsidRPr="00200D70" w14:paraId="74C4B5C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A7F73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7764D3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7E6C3C" w14:textId="77777777" w:rsidR="001F5E54" w:rsidRPr="00200D70" w:rsidRDefault="001F5E54" w:rsidP="00A84EEF">
            <w:pPr>
              <w:rPr>
                <w:rFonts w:cs="Arial"/>
                <w:b/>
                <w:bCs/>
                <w:lang w:val="en-GB"/>
              </w:rPr>
            </w:pPr>
            <w:r w:rsidRPr="00200D70">
              <w:rPr>
                <w:rFonts w:cs="Arial"/>
                <w:b/>
                <w:bCs/>
                <w:lang w:val="en-GB"/>
              </w:rPr>
              <w:t>Value</w:t>
            </w:r>
          </w:p>
          <w:p w14:paraId="420B04A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BE3FC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A094BA" w14:textId="77777777" w:rsidR="001F5E54" w:rsidRPr="00200D70" w:rsidRDefault="001F5E54" w:rsidP="00A84EEF">
            <w:pPr>
              <w:rPr>
                <w:rFonts w:eastAsiaTheme="minorHAnsi" w:cs="Arial"/>
                <w:color w:val="000000" w:themeColor="text1"/>
              </w:rPr>
            </w:pPr>
          </w:p>
        </w:tc>
      </w:tr>
      <w:tr w:rsidR="001F5E54" w:rsidRPr="00200D70" w14:paraId="7828FE2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7DA9F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EE919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554447" w14:textId="77777777" w:rsidR="001F5E54" w:rsidRPr="00200D70" w:rsidRDefault="001F5E54" w:rsidP="00A84EEF">
            <w:pPr>
              <w:rPr>
                <w:rFonts w:eastAsiaTheme="minorHAnsi" w:cs="Arial"/>
                <w:color w:val="000000" w:themeColor="text1"/>
              </w:rPr>
            </w:pPr>
          </w:p>
        </w:tc>
      </w:tr>
      <w:tr w:rsidR="001F5E54" w:rsidRPr="00200D70" w14:paraId="26D2755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AB1E5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B8F44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7F6857" w14:textId="77777777" w:rsidR="001F5E54" w:rsidRPr="00200D70" w:rsidRDefault="001F5E54" w:rsidP="00A84EEF">
            <w:pPr>
              <w:rPr>
                <w:rFonts w:eastAsiaTheme="minorHAnsi" w:cs="Arial"/>
                <w:color w:val="000000" w:themeColor="text1"/>
              </w:rPr>
            </w:pPr>
          </w:p>
        </w:tc>
      </w:tr>
      <w:tr w:rsidR="001F5E54" w:rsidRPr="00200D70" w14:paraId="3AF09C4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ECA37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47AE5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F77282" w14:textId="77777777" w:rsidR="001F5E54" w:rsidRPr="00200D70" w:rsidRDefault="001F5E54" w:rsidP="00A84EEF">
            <w:pPr>
              <w:rPr>
                <w:rFonts w:eastAsiaTheme="minorHAnsi" w:cs="Arial"/>
                <w:color w:val="000000" w:themeColor="text1"/>
              </w:rPr>
            </w:pPr>
          </w:p>
        </w:tc>
      </w:tr>
      <w:tr w:rsidR="001F5E54" w:rsidRPr="00200D70" w14:paraId="2FC20F2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A8FCDB" w14:textId="77777777" w:rsidR="001F5E54" w:rsidRPr="00200D70" w:rsidRDefault="001F5E54" w:rsidP="00A84EEF">
            <w:pPr>
              <w:rPr>
                <w:rFonts w:cs="Arial"/>
                <w:b/>
                <w:bCs/>
                <w:lang w:val="en-GB"/>
              </w:rPr>
            </w:pPr>
            <w:r w:rsidRPr="00200D70">
              <w:rPr>
                <w:rFonts w:cs="Arial"/>
                <w:b/>
                <w:bCs/>
                <w:lang w:val="en-GB"/>
              </w:rPr>
              <w:t>Value</w:t>
            </w:r>
          </w:p>
          <w:p w14:paraId="5CF930F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D7E0D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D0CE2" w14:textId="77777777" w:rsidR="001F5E54" w:rsidRDefault="00334157" w:rsidP="008B76BE">
            <w:pPr>
              <w:pStyle w:val="ListParagraph"/>
              <w:numPr>
                <w:ilvl w:val="0"/>
                <w:numId w:val="35"/>
              </w:numPr>
              <w:rPr>
                <w:rFonts w:eastAsiaTheme="minorHAnsi" w:cs="Arial"/>
                <w:color w:val="000000" w:themeColor="text1"/>
              </w:rPr>
            </w:pPr>
            <w:r>
              <w:rPr>
                <w:rFonts w:eastAsiaTheme="minorHAnsi" w:cs="Arial"/>
                <w:color w:val="000000" w:themeColor="text1"/>
              </w:rPr>
              <w:t>Pers1</w:t>
            </w:r>
          </w:p>
          <w:p w14:paraId="4A1491CB" w14:textId="77777777" w:rsidR="00334157" w:rsidRDefault="00334157" w:rsidP="008B76BE">
            <w:pPr>
              <w:pStyle w:val="ListParagraph"/>
              <w:numPr>
                <w:ilvl w:val="0"/>
                <w:numId w:val="35"/>
              </w:numPr>
              <w:rPr>
                <w:rFonts w:eastAsiaTheme="minorHAnsi" w:cs="Arial"/>
                <w:color w:val="000000" w:themeColor="text1"/>
              </w:rPr>
            </w:pPr>
            <w:r>
              <w:rPr>
                <w:rFonts w:eastAsiaTheme="minorHAnsi" w:cs="Arial"/>
                <w:color w:val="000000" w:themeColor="text1"/>
              </w:rPr>
              <w:t>Pers2</w:t>
            </w:r>
          </w:p>
          <w:p w14:paraId="0D5F9CA4" w14:textId="77777777" w:rsidR="00334157" w:rsidRDefault="00334157" w:rsidP="008B76BE">
            <w:pPr>
              <w:pStyle w:val="ListParagraph"/>
              <w:numPr>
                <w:ilvl w:val="0"/>
                <w:numId w:val="35"/>
              </w:numPr>
              <w:rPr>
                <w:rFonts w:eastAsiaTheme="minorHAnsi" w:cs="Arial"/>
                <w:color w:val="000000" w:themeColor="text1"/>
              </w:rPr>
            </w:pPr>
            <w:r>
              <w:rPr>
                <w:rFonts w:eastAsiaTheme="minorHAnsi" w:cs="Arial"/>
                <w:color w:val="000000" w:themeColor="text1"/>
              </w:rPr>
              <w:t>Pers3</w:t>
            </w:r>
          </w:p>
          <w:p w14:paraId="41976914" w14:textId="77777777" w:rsidR="00334157" w:rsidRDefault="00334157" w:rsidP="008B76BE">
            <w:pPr>
              <w:pStyle w:val="ListParagraph"/>
              <w:numPr>
                <w:ilvl w:val="0"/>
                <w:numId w:val="35"/>
              </w:numPr>
              <w:rPr>
                <w:rFonts w:eastAsiaTheme="minorHAnsi" w:cs="Arial"/>
                <w:color w:val="000000" w:themeColor="text1"/>
              </w:rPr>
            </w:pPr>
            <w:r>
              <w:rPr>
                <w:rFonts w:eastAsiaTheme="minorHAnsi" w:cs="Arial"/>
                <w:color w:val="000000" w:themeColor="text1"/>
              </w:rPr>
              <w:t>Pers4</w:t>
            </w:r>
          </w:p>
          <w:p w14:paraId="1AD9C75E" w14:textId="27A71E4F" w:rsidR="00334157" w:rsidRPr="008B76BE" w:rsidRDefault="00334157" w:rsidP="008B76BE">
            <w:pPr>
              <w:pStyle w:val="ListParagraph"/>
              <w:numPr>
                <w:ilvl w:val="0"/>
                <w:numId w:val="35"/>
              </w:numPr>
              <w:rPr>
                <w:rFonts w:eastAsiaTheme="minorHAnsi" w:cs="Arial"/>
                <w:color w:val="000000" w:themeColor="text1"/>
              </w:rPr>
            </w:pPr>
            <w:r>
              <w:rPr>
                <w:rFonts w:eastAsiaTheme="minorHAnsi" w:cs="Arial"/>
                <w:color w:val="000000" w:themeColor="text1"/>
              </w:rPr>
              <w:t>Inactive</w:t>
            </w:r>
          </w:p>
        </w:tc>
      </w:tr>
      <w:tr w:rsidR="001F5E54" w:rsidRPr="00200D70" w14:paraId="7431C3E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CC393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BCAC7B" w14:textId="77777777" w:rsidR="001F5E54" w:rsidRPr="00200D70" w:rsidRDefault="001F5E54" w:rsidP="00A84EEF">
            <w:pPr>
              <w:rPr>
                <w:rFonts w:eastAsiaTheme="minorHAnsi" w:cs="Arial"/>
                <w:color w:val="000000" w:themeColor="text1"/>
              </w:rPr>
            </w:pPr>
          </w:p>
        </w:tc>
      </w:tr>
    </w:tbl>
    <w:p w14:paraId="34361B63" w14:textId="77777777" w:rsidR="001F5E54" w:rsidRDefault="001F5E54" w:rsidP="001F5E54"/>
    <w:p w14:paraId="1AC5791D" w14:textId="77777777" w:rsidR="001F5E54" w:rsidRPr="000371E0" w:rsidRDefault="002F7AB8" w:rsidP="001F5E54">
      <w:pPr>
        <w:pStyle w:val="RELogSignal"/>
        <w:shd w:val="clear" w:color="auto" w:fill="F2F2F2" w:themeFill="background1" w:themeFillShade="F2"/>
      </w:pPr>
      <w:r>
        <w:t xml:space="preserve"> </w:t>
      </w:r>
      <w:bookmarkStart w:id="332" w:name="_0bf0fc56809d0526dcc868ab2b0853ff"/>
      <w:r w:rsidR="00931505">
        <w:t>Profile Association: Select Location - Associate/Inactive</w:t>
      </w:r>
      <w:bookmarkEnd w:id="332"/>
    </w:p>
    <w:p w14:paraId="24C40057" w14:textId="77777777" w:rsidR="001F5E54" w:rsidRPr="00200D70" w:rsidRDefault="009D348F" w:rsidP="001F5E54">
      <w:pPr>
        <w:rPr>
          <w:rFonts w:cs="Arial"/>
        </w:rPr>
      </w:pPr>
      <w:r>
        <w:rPr>
          <w:rFonts w:cs="Arial"/>
        </w:rPr>
        <w:t>These values indicate when the Enhanced Memory system is creating a new profile. The Classic Memory system waits for the user to select (associate) a memory location.</w:t>
      </w:r>
    </w:p>
    <w:p w14:paraId="0E4DC2E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EF9C4D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3BD63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95C6D6" w14:textId="77777777" w:rsidR="001F5E54" w:rsidRPr="00320989" w:rsidRDefault="001F5E54" w:rsidP="00A84EEF">
            <w:pPr>
              <w:pStyle w:val="scriptNormal"/>
              <w:rPr>
                <w:color w:val="auto"/>
              </w:rPr>
            </w:pPr>
          </w:p>
        </w:tc>
      </w:tr>
      <w:tr w:rsidR="001F5E54" w:rsidRPr="00200D70" w14:paraId="33471B5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00BEA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9DD027" w14:textId="77777777" w:rsidR="001F5E54" w:rsidRPr="00200D70" w:rsidRDefault="001F5E54" w:rsidP="00A84EEF">
            <w:pPr>
              <w:rPr>
                <w:rFonts w:eastAsiaTheme="minorHAnsi" w:cs="Arial"/>
                <w:color w:val="000000" w:themeColor="text1"/>
              </w:rPr>
            </w:pPr>
          </w:p>
        </w:tc>
      </w:tr>
      <w:tr w:rsidR="001F5E54" w:rsidRPr="00200D70" w14:paraId="38136ADD"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9F0DB2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38EA94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F76D03" w14:textId="77777777" w:rsidR="001F5E54" w:rsidRPr="00200D70" w:rsidRDefault="001F5E54" w:rsidP="00A84EEF">
            <w:pPr>
              <w:rPr>
                <w:rFonts w:cs="Arial"/>
                <w:b/>
                <w:bCs/>
                <w:lang w:val="en-GB"/>
              </w:rPr>
            </w:pPr>
            <w:r w:rsidRPr="00200D70">
              <w:rPr>
                <w:rFonts w:cs="Arial"/>
                <w:b/>
                <w:bCs/>
                <w:lang w:val="en-GB"/>
              </w:rPr>
              <w:t>Value</w:t>
            </w:r>
          </w:p>
          <w:p w14:paraId="3E1DE5E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0AAD2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0CABD" w14:textId="77777777" w:rsidR="001F5E54" w:rsidRPr="00200D70" w:rsidRDefault="001F5E54" w:rsidP="00A84EEF">
            <w:pPr>
              <w:rPr>
                <w:rFonts w:eastAsiaTheme="minorHAnsi" w:cs="Arial"/>
                <w:color w:val="000000" w:themeColor="text1"/>
              </w:rPr>
            </w:pPr>
          </w:p>
        </w:tc>
      </w:tr>
      <w:tr w:rsidR="001F5E54" w:rsidRPr="00200D70" w14:paraId="41587BE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FFC80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A89A5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35DC7D" w14:textId="77777777" w:rsidR="001F5E54" w:rsidRPr="00200D70" w:rsidRDefault="001F5E54" w:rsidP="00A84EEF">
            <w:pPr>
              <w:rPr>
                <w:rFonts w:eastAsiaTheme="minorHAnsi" w:cs="Arial"/>
                <w:color w:val="000000" w:themeColor="text1"/>
              </w:rPr>
            </w:pPr>
          </w:p>
        </w:tc>
      </w:tr>
      <w:tr w:rsidR="001F5E54" w:rsidRPr="00200D70" w14:paraId="0700987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72F1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F6E9E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77839A" w14:textId="77777777" w:rsidR="001F5E54" w:rsidRPr="00200D70" w:rsidRDefault="001F5E54" w:rsidP="00A84EEF">
            <w:pPr>
              <w:rPr>
                <w:rFonts w:eastAsiaTheme="minorHAnsi" w:cs="Arial"/>
                <w:color w:val="000000" w:themeColor="text1"/>
              </w:rPr>
            </w:pPr>
          </w:p>
        </w:tc>
      </w:tr>
      <w:tr w:rsidR="001F5E54" w:rsidRPr="00200D70" w14:paraId="320AD7D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6E2A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92FCF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FE40DB" w14:textId="77777777" w:rsidR="001F5E54" w:rsidRPr="00200D70" w:rsidRDefault="001F5E54" w:rsidP="00A84EEF">
            <w:pPr>
              <w:rPr>
                <w:rFonts w:eastAsiaTheme="minorHAnsi" w:cs="Arial"/>
                <w:color w:val="000000" w:themeColor="text1"/>
              </w:rPr>
            </w:pPr>
          </w:p>
        </w:tc>
      </w:tr>
      <w:tr w:rsidR="001F5E54" w:rsidRPr="00200D70" w14:paraId="0DB6820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0746FB" w14:textId="77777777" w:rsidR="001F5E54" w:rsidRPr="00200D70" w:rsidRDefault="001F5E54" w:rsidP="00A84EEF">
            <w:pPr>
              <w:rPr>
                <w:rFonts w:cs="Arial"/>
                <w:b/>
                <w:bCs/>
                <w:lang w:val="en-GB"/>
              </w:rPr>
            </w:pPr>
            <w:r w:rsidRPr="00200D70">
              <w:rPr>
                <w:rFonts w:cs="Arial"/>
                <w:b/>
                <w:bCs/>
                <w:lang w:val="en-GB"/>
              </w:rPr>
              <w:t>Value</w:t>
            </w:r>
          </w:p>
          <w:p w14:paraId="633AF4A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C83DD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CF8B38" w14:textId="77777777" w:rsidR="00D76155" w:rsidRDefault="00D76155" w:rsidP="00D76155">
            <w:pPr>
              <w:pStyle w:val="ListParagraph"/>
              <w:numPr>
                <w:ilvl w:val="0"/>
                <w:numId w:val="35"/>
              </w:numPr>
              <w:rPr>
                <w:rFonts w:eastAsiaTheme="minorHAnsi" w:cs="Arial"/>
                <w:color w:val="000000" w:themeColor="text1"/>
              </w:rPr>
            </w:pPr>
            <w:r w:rsidRPr="008B76BE">
              <w:rPr>
                <w:rFonts w:eastAsiaTheme="minorHAnsi" w:cs="Arial"/>
                <w:color w:val="000000" w:themeColor="text1"/>
              </w:rPr>
              <w:t>Associate</w:t>
            </w:r>
          </w:p>
          <w:p w14:paraId="07F99ADB" w14:textId="253614FA" w:rsidR="001F5E54" w:rsidRPr="00200D70" w:rsidRDefault="00D76155" w:rsidP="00D76155">
            <w:pPr>
              <w:pStyle w:val="ListParagraph"/>
              <w:numPr>
                <w:ilvl w:val="0"/>
                <w:numId w:val="35"/>
              </w:numPr>
              <w:rPr>
                <w:rFonts w:eastAsiaTheme="minorHAnsi" w:cs="Arial"/>
                <w:color w:val="000000" w:themeColor="text1"/>
              </w:rPr>
            </w:pPr>
            <w:r w:rsidRPr="008B76BE">
              <w:rPr>
                <w:rFonts w:eastAsiaTheme="minorHAnsi" w:cs="Arial"/>
                <w:color w:val="000000" w:themeColor="text1"/>
              </w:rPr>
              <w:t>Inactive</w:t>
            </w:r>
          </w:p>
        </w:tc>
      </w:tr>
      <w:tr w:rsidR="001F5E54" w:rsidRPr="00200D70" w14:paraId="14F9A49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A7F2E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1F75DF" w14:textId="77777777" w:rsidR="001F5E54" w:rsidRPr="00200D70" w:rsidRDefault="001F5E54" w:rsidP="00A84EEF">
            <w:pPr>
              <w:rPr>
                <w:rFonts w:eastAsiaTheme="minorHAnsi" w:cs="Arial"/>
                <w:color w:val="000000" w:themeColor="text1"/>
              </w:rPr>
            </w:pPr>
          </w:p>
        </w:tc>
      </w:tr>
    </w:tbl>
    <w:p w14:paraId="482BC74A" w14:textId="77777777" w:rsidR="001F5E54" w:rsidRDefault="001F5E54" w:rsidP="001F5E54"/>
    <w:p w14:paraId="52892F95" w14:textId="77777777" w:rsidR="001F5E54" w:rsidRPr="000371E0" w:rsidRDefault="002F7AB8" w:rsidP="001F5E54">
      <w:pPr>
        <w:pStyle w:val="RELogSignal"/>
        <w:shd w:val="clear" w:color="auto" w:fill="F2F2F2" w:themeFill="background1" w:themeFillShade="F2"/>
      </w:pPr>
      <w:r>
        <w:t xml:space="preserve"> </w:t>
      </w:r>
      <w:bookmarkStart w:id="333" w:name="_ab184607431b4b45ed4399f6d1d57f3f"/>
      <w:r w:rsidR="00931505">
        <w:t>Profiles - Memory Location 1-4</w:t>
      </w:r>
      <w:bookmarkEnd w:id="333"/>
    </w:p>
    <w:p w14:paraId="73F34ED4" w14:textId="77777777" w:rsidR="001F5E54" w:rsidRPr="00200D70" w:rsidRDefault="009D348F" w:rsidP="001F5E54">
      <w:pPr>
        <w:rPr>
          <w:rFonts w:cs="Arial"/>
        </w:rPr>
      </w:pPr>
      <w:r>
        <w:rPr>
          <w:rFonts w:cs="Arial"/>
        </w:rPr>
        <w:t>These values indicate which memory location to use for the accompanying operation being execute.</w:t>
      </w:r>
    </w:p>
    <w:p w14:paraId="582403D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C922E7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B42D7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4015D4" w14:textId="77777777" w:rsidR="001F5E54" w:rsidRPr="00320989" w:rsidRDefault="001F5E54" w:rsidP="00A84EEF">
            <w:pPr>
              <w:pStyle w:val="scriptNormal"/>
              <w:rPr>
                <w:color w:val="auto"/>
              </w:rPr>
            </w:pPr>
          </w:p>
        </w:tc>
      </w:tr>
      <w:tr w:rsidR="001F5E54" w:rsidRPr="00200D70" w14:paraId="2F43E3D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0DA43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626830" w14:textId="77777777" w:rsidR="001F5E54" w:rsidRPr="00200D70" w:rsidRDefault="001F5E54" w:rsidP="00A84EEF">
            <w:pPr>
              <w:rPr>
                <w:rFonts w:eastAsiaTheme="minorHAnsi" w:cs="Arial"/>
                <w:color w:val="000000" w:themeColor="text1"/>
              </w:rPr>
            </w:pPr>
          </w:p>
        </w:tc>
      </w:tr>
      <w:tr w:rsidR="001F5E54" w:rsidRPr="00200D70" w14:paraId="3CD3447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A885FE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7BE931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F610CD" w14:textId="77777777" w:rsidR="001F5E54" w:rsidRPr="00200D70" w:rsidRDefault="001F5E54" w:rsidP="00A84EEF">
            <w:pPr>
              <w:rPr>
                <w:rFonts w:cs="Arial"/>
                <w:b/>
                <w:bCs/>
                <w:lang w:val="en-GB"/>
              </w:rPr>
            </w:pPr>
            <w:r w:rsidRPr="00200D70">
              <w:rPr>
                <w:rFonts w:cs="Arial"/>
                <w:b/>
                <w:bCs/>
                <w:lang w:val="en-GB"/>
              </w:rPr>
              <w:t>Value</w:t>
            </w:r>
          </w:p>
          <w:p w14:paraId="6DEF49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D8741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93C63" w14:textId="77777777" w:rsidR="001F5E54" w:rsidRPr="00200D70" w:rsidRDefault="001F5E54" w:rsidP="00A84EEF">
            <w:pPr>
              <w:rPr>
                <w:rFonts w:eastAsiaTheme="minorHAnsi" w:cs="Arial"/>
                <w:color w:val="000000" w:themeColor="text1"/>
              </w:rPr>
            </w:pPr>
          </w:p>
        </w:tc>
      </w:tr>
      <w:tr w:rsidR="001F5E54" w:rsidRPr="00200D70" w14:paraId="39ABF1E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E576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0D3B6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ADB957" w14:textId="77777777" w:rsidR="001F5E54" w:rsidRPr="00200D70" w:rsidRDefault="001F5E54" w:rsidP="00A84EEF">
            <w:pPr>
              <w:rPr>
                <w:rFonts w:eastAsiaTheme="minorHAnsi" w:cs="Arial"/>
                <w:color w:val="000000" w:themeColor="text1"/>
              </w:rPr>
            </w:pPr>
          </w:p>
        </w:tc>
      </w:tr>
      <w:tr w:rsidR="001F5E54" w:rsidRPr="00200D70" w14:paraId="1BF9B61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D21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D4C9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5FBD9B" w14:textId="77777777" w:rsidR="001F5E54" w:rsidRPr="00200D70" w:rsidRDefault="001F5E54" w:rsidP="00A84EEF">
            <w:pPr>
              <w:rPr>
                <w:rFonts w:eastAsiaTheme="minorHAnsi" w:cs="Arial"/>
                <w:color w:val="000000" w:themeColor="text1"/>
              </w:rPr>
            </w:pPr>
          </w:p>
        </w:tc>
      </w:tr>
      <w:tr w:rsidR="001F5E54" w:rsidRPr="00200D70" w14:paraId="4B02F00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CBF8A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0E3BF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202A48" w14:textId="77777777" w:rsidR="001F5E54" w:rsidRPr="00200D70" w:rsidRDefault="001F5E54" w:rsidP="00A84EEF">
            <w:pPr>
              <w:rPr>
                <w:rFonts w:eastAsiaTheme="minorHAnsi" w:cs="Arial"/>
                <w:color w:val="000000" w:themeColor="text1"/>
              </w:rPr>
            </w:pPr>
          </w:p>
        </w:tc>
      </w:tr>
      <w:tr w:rsidR="001F5E54" w:rsidRPr="00200D70" w14:paraId="6E6C02E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BF680E" w14:textId="77777777" w:rsidR="001F5E54" w:rsidRPr="00200D70" w:rsidRDefault="001F5E54" w:rsidP="00A84EEF">
            <w:pPr>
              <w:rPr>
                <w:rFonts w:cs="Arial"/>
                <w:b/>
                <w:bCs/>
                <w:lang w:val="en-GB"/>
              </w:rPr>
            </w:pPr>
            <w:r w:rsidRPr="00200D70">
              <w:rPr>
                <w:rFonts w:cs="Arial"/>
                <w:b/>
                <w:bCs/>
                <w:lang w:val="en-GB"/>
              </w:rPr>
              <w:lastRenderedPageBreak/>
              <w:t>Value</w:t>
            </w:r>
          </w:p>
          <w:p w14:paraId="2C07B24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5056A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5F51AA" w14:textId="77777777" w:rsidR="00334157" w:rsidRDefault="00334157" w:rsidP="00334157">
            <w:pPr>
              <w:pStyle w:val="ListParagraph"/>
              <w:numPr>
                <w:ilvl w:val="0"/>
                <w:numId w:val="35"/>
              </w:numPr>
              <w:rPr>
                <w:rFonts w:eastAsiaTheme="minorHAnsi" w:cs="Arial"/>
                <w:color w:val="000000" w:themeColor="text1"/>
              </w:rPr>
            </w:pPr>
            <w:r>
              <w:rPr>
                <w:rFonts w:eastAsiaTheme="minorHAnsi" w:cs="Arial"/>
                <w:color w:val="000000" w:themeColor="text1"/>
              </w:rPr>
              <w:t>Pers1</w:t>
            </w:r>
          </w:p>
          <w:p w14:paraId="13CCEC5C" w14:textId="77777777" w:rsidR="00334157" w:rsidRDefault="00334157" w:rsidP="00334157">
            <w:pPr>
              <w:pStyle w:val="ListParagraph"/>
              <w:numPr>
                <w:ilvl w:val="0"/>
                <w:numId w:val="35"/>
              </w:numPr>
              <w:rPr>
                <w:rFonts w:eastAsiaTheme="minorHAnsi" w:cs="Arial"/>
                <w:color w:val="000000" w:themeColor="text1"/>
              </w:rPr>
            </w:pPr>
            <w:r>
              <w:rPr>
                <w:rFonts w:eastAsiaTheme="minorHAnsi" w:cs="Arial"/>
                <w:color w:val="000000" w:themeColor="text1"/>
              </w:rPr>
              <w:t>Pers2</w:t>
            </w:r>
          </w:p>
          <w:p w14:paraId="379433CE" w14:textId="77777777" w:rsidR="00334157" w:rsidRDefault="00334157" w:rsidP="00334157">
            <w:pPr>
              <w:pStyle w:val="ListParagraph"/>
              <w:numPr>
                <w:ilvl w:val="0"/>
                <w:numId w:val="35"/>
              </w:numPr>
              <w:rPr>
                <w:rFonts w:eastAsiaTheme="minorHAnsi" w:cs="Arial"/>
                <w:color w:val="000000" w:themeColor="text1"/>
              </w:rPr>
            </w:pPr>
            <w:r>
              <w:rPr>
                <w:rFonts w:eastAsiaTheme="minorHAnsi" w:cs="Arial"/>
                <w:color w:val="000000" w:themeColor="text1"/>
              </w:rPr>
              <w:t>Pers3</w:t>
            </w:r>
          </w:p>
          <w:p w14:paraId="7F7DF1DF" w14:textId="77777777" w:rsidR="00334157" w:rsidRDefault="00334157" w:rsidP="00334157">
            <w:pPr>
              <w:pStyle w:val="ListParagraph"/>
              <w:numPr>
                <w:ilvl w:val="0"/>
                <w:numId w:val="35"/>
              </w:numPr>
              <w:rPr>
                <w:rFonts w:eastAsiaTheme="minorHAnsi" w:cs="Arial"/>
                <w:color w:val="000000" w:themeColor="text1"/>
              </w:rPr>
            </w:pPr>
            <w:r>
              <w:rPr>
                <w:rFonts w:eastAsiaTheme="minorHAnsi" w:cs="Arial"/>
                <w:color w:val="000000" w:themeColor="text1"/>
              </w:rPr>
              <w:t>Pers4</w:t>
            </w:r>
          </w:p>
          <w:p w14:paraId="2B18B888" w14:textId="2D826C35" w:rsidR="001F5E54" w:rsidRPr="00200D70" w:rsidRDefault="00334157" w:rsidP="00334157">
            <w:pPr>
              <w:pStyle w:val="ListParagraph"/>
              <w:numPr>
                <w:ilvl w:val="0"/>
                <w:numId w:val="35"/>
              </w:numPr>
              <w:rPr>
                <w:rFonts w:eastAsiaTheme="minorHAnsi" w:cs="Arial"/>
                <w:color w:val="000000" w:themeColor="text1"/>
              </w:rPr>
            </w:pPr>
            <w:r>
              <w:rPr>
                <w:rFonts w:eastAsiaTheme="minorHAnsi" w:cs="Arial"/>
                <w:color w:val="000000" w:themeColor="text1"/>
              </w:rPr>
              <w:t>Inactive</w:t>
            </w:r>
          </w:p>
        </w:tc>
      </w:tr>
      <w:tr w:rsidR="001F5E54" w:rsidRPr="00200D70" w14:paraId="6F4387A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B885C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F0002E" w14:textId="77777777" w:rsidR="001F5E54" w:rsidRPr="00200D70" w:rsidRDefault="001F5E54" w:rsidP="00A84EEF">
            <w:pPr>
              <w:rPr>
                <w:rFonts w:eastAsiaTheme="minorHAnsi" w:cs="Arial"/>
                <w:color w:val="000000" w:themeColor="text1"/>
              </w:rPr>
            </w:pPr>
          </w:p>
        </w:tc>
      </w:tr>
    </w:tbl>
    <w:p w14:paraId="0CB6F7B2" w14:textId="77777777" w:rsidR="001F5E54" w:rsidRDefault="001F5E54" w:rsidP="001F5E54"/>
    <w:p w14:paraId="624927BA" w14:textId="77777777" w:rsidR="001F5E54" w:rsidRPr="000371E0" w:rsidRDefault="002F7AB8" w:rsidP="001F5E54">
      <w:pPr>
        <w:pStyle w:val="RELogSignal"/>
        <w:shd w:val="clear" w:color="auto" w:fill="F2F2F2" w:themeFill="background1" w:themeFillShade="F2"/>
      </w:pPr>
      <w:r>
        <w:t xml:space="preserve"> </w:t>
      </w:r>
      <w:bookmarkStart w:id="334" w:name="_752a6cb25f0b94b4ef6de175ff8d96fa"/>
      <w:r w:rsidR="00931505">
        <w:t>Rejuvenate Status - Active/Inactive</w:t>
      </w:r>
      <w:bookmarkEnd w:id="334"/>
    </w:p>
    <w:p w14:paraId="2B85F006" w14:textId="77777777" w:rsidR="001F5E54" w:rsidRPr="00200D70" w:rsidRDefault="009D348F" w:rsidP="001F5E54">
      <w:pPr>
        <w:rPr>
          <w:rFonts w:cs="Arial"/>
        </w:rPr>
      </w:pPr>
      <w:r>
        <w:rPr>
          <w:rFonts w:cs="Arial"/>
        </w:rPr>
        <w:t>These values indicate when the Rejuvenate system is active and thus the Easy Entry Easy Exit system should be inhibited.</w:t>
      </w:r>
    </w:p>
    <w:p w14:paraId="4C55EDC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48C6D9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8F855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C4914" w14:textId="77777777" w:rsidR="001F5E54" w:rsidRPr="00320989" w:rsidRDefault="001F5E54" w:rsidP="00A84EEF">
            <w:pPr>
              <w:pStyle w:val="scriptNormal"/>
              <w:rPr>
                <w:color w:val="auto"/>
              </w:rPr>
            </w:pPr>
          </w:p>
        </w:tc>
      </w:tr>
      <w:tr w:rsidR="001F5E54" w:rsidRPr="00200D70" w14:paraId="11F2D7E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5608D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9EBE2F" w14:textId="77777777" w:rsidR="001F5E54" w:rsidRPr="00200D70" w:rsidRDefault="001F5E54" w:rsidP="00A84EEF">
            <w:pPr>
              <w:rPr>
                <w:rFonts w:eastAsiaTheme="minorHAnsi" w:cs="Arial"/>
                <w:color w:val="000000" w:themeColor="text1"/>
              </w:rPr>
            </w:pPr>
          </w:p>
        </w:tc>
      </w:tr>
      <w:tr w:rsidR="001F5E54" w:rsidRPr="00200D70" w14:paraId="31B6B06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C50C58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ECE162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990EAB" w14:textId="77777777" w:rsidR="001F5E54" w:rsidRPr="00200D70" w:rsidRDefault="001F5E54" w:rsidP="00A84EEF">
            <w:pPr>
              <w:rPr>
                <w:rFonts w:cs="Arial"/>
                <w:b/>
                <w:bCs/>
                <w:lang w:val="en-GB"/>
              </w:rPr>
            </w:pPr>
            <w:r w:rsidRPr="00200D70">
              <w:rPr>
                <w:rFonts w:cs="Arial"/>
                <w:b/>
                <w:bCs/>
                <w:lang w:val="en-GB"/>
              </w:rPr>
              <w:t>Value</w:t>
            </w:r>
          </w:p>
          <w:p w14:paraId="32D48E0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58E56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6571DE" w14:textId="77777777" w:rsidR="001F5E54" w:rsidRPr="00200D70" w:rsidRDefault="001F5E54" w:rsidP="00A84EEF">
            <w:pPr>
              <w:rPr>
                <w:rFonts w:eastAsiaTheme="minorHAnsi" w:cs="Arial"/>
                <w:color w:val="000000" w:themeColor="text1"/>
              </w:rPr>
            </w:pPr>
          </w:p>
        </w:tc>
      </w:tr>
      <w:tr w:rsidR="001F5E54" w:rsidRPr="00200D70" w14:paraId="5F356D9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33F0F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AF182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3F7342" w14:textId="77777777" w:rsidR="001F5E54" w:rsidRPr="00200D70" w:rsidRDefault="001F5E54" w:rsidP="00A84EEF">
            <w:pPr>
              <w:rPr>
                <w:rFonts w:eastAsiaTheme="minorHAnsi" w:cs="Arial"/>
                <w:color w:val="000000" w:themeColor="text1"/>
              </w:rPr>
            </w:pPr>
          </w:p>
        </w:tc>
      </w:tr>
      <w:tr w:rsidR="001F5E54" w:rsidRPr="00200D70" w14:paraId="775107E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B9FFB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92E7D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D5FCD3" w14:textId="77777777" w:rsidR="001F5E54" w:rsidRPr="00200D70" w:rsidRDefault="001F5E54" w:rsidP="00A84EEF">
            <w:pPr>
              <w:rPr>
                <w:rFonts w:eastAsiaTheme="minorHAnsi" w:cs="Arial"/>
                <w:color w:val="000000" w:themeColor="text1"/>
              </w:rPr>
            </w:pPr>
          </w:p>
        </w:tc>
      </w:tr>
      <w:tr w:rsidR="001F5E54" w:rsidRPr="00200D70" w14:paraId="71F13E7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AA617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6B20C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D52B77" w14:textId="77777777" w:rsidR="001F5E54" w:rsidRPr="00200D70" w:rsidRDefault="001F5E54" w:rsidP="00A84EEF">
            <w:pPr>
              <w:rPr>
                <w:rFonts w:eastAsiaTheme="minorHAnsi" w:cs="Arial"/>
                <w:color w:val="000000" w:themeColor="text1"/>
              </w:rPr>
            </w:pPr>
          </w:p>
        </w:tc>
      </w:tr>
      <w:tr w:rsidR="001F5E54" w:rsidRPr="00200D70" w14:paraId="64DA774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F6F51C" w14:textId="77777777" w:rsidR="001F5E54" w:rsidRPr="00200D70" w:rsidRDefault="001F5E54" w:rsidP="00A84EEF">
            <w:pPr>
              <w:rPr>
                <w:rFonts w:cs="Arial"/>
                <w:b/>
                <w:bCs/>
                <w:lang w:val="en-GB"/>
              </w:rPr>
            </w:pPr>
            <w:r w:rsidRPr="00200D70">
              <w:rPr>
                <w:rFonts w:cs="Arial"/>
                <w:b/>
                <w:bCs/>
                <w:lang w:val="en-GB"/>
              </w:rPr>
              <w:t>Value</w:t>
            </w:r>
          </w:p>
          <w:p w14:paraId="732619E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BC678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188B76" w14:textId="77777777" w:rsidR="001F5E54" w:rsidRPr="00334157" w:rsidRDefault="00334157" w:rsidP="00334157">
            <w:pPr>
              <w:pStyle w:val="ListParagraph"/>
              <w:numPr>
                <w:ilvl w:val="0"/>
                <w:numId w:val="36"/>
              </w:numPr>
              <w:rPr>
                <w:rFonts w:eastAsiaTheme="minorHAnsi" w:cs="Arial"/>
                <w:color w:val="000000" w:themeColor="text1"/>
              </w:rPr>
            </w:pPr>
            <w:r w:rsidRPr="00334157">
              <w:rPr>
                <w:rFonts w:eastAsiaTheme="minorHAnsi" w:cs="Arial"/>
                <w:color w:val="000000" w:themeColor="text1"/>
              </w:rPr>
              <w:t>Active</w:t>
            </w:r>
          </w:p>
          <w:p w14:paraId="31DC2093" w14:textId="2578970E" w:rsidR="00334157" w:rsidRPr="00334157" w:rsidRDefault="00334157" w:rsidP="00334157">
            <w:pPr>
              <w:pStyle w:val="ListParagraph"/>
              <w:numPr>
                <w:ilvl w:val="0"/>
                <w:numId w:val="36"/>
              </w:numPr>
              <w:rPr>
                <w:rFonts w:eastAsiaTheme="minorHAnsi" w:cs="Arial"/>
                <w:color w:val="000000" w:themeColor="text1"/>
              </w:rPr>
            </w:pPr>
            <w:r w:rsidRPr="00334157">
              <w:rPr>
                <w:rFonts w:eastAsiaTheme="minorHAnsi" w:cs="Arial"/>
                <w:color w:val="000000" w:themeColor="text1"/>
              </w:rPr>
              <w:t>Inactive</w:t>
            </w:r>
          </w:p>
        </w:tc>
      </w:tr>
      <w:tr w:rsidR="001F5E54" w:rsidRPr="00200D70" w14:paraId="3ADE86D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1EAA6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7BC919" w14:textId="77777777" w:rsidR="001F5E54" w:rsidRPr="00200D70" w:rsidRDefault="001F5E54" w:rsidP="00A84EEF">
            <w:pPr>
              <w:rPr>
                <w:rFonts w:eastAsiaTheme="minorHAnsi" w:cs="Arial"/>
                <w:color w:val="000000" w:themeColor="text1"/>
              </w:rPr>
            </w:pPr>
          </w:p>
        </w:tc>
      </w:tr>
    </w:tbl>
    <w:p w14:paraId="05E7E03E" w14:textId="77777777" w:rsidR="001F5E54" w:rsidRDefault="001F5E54" w:rsidP="001F5E54"/>
    <w:p w14:paraId="76FFD35B" w14:textId="77777777" w:rsidR="001F5E54" w:rsidRDefault="001F5E54" w:rsidP="001F5E54"/>
    <w:p w14:paraId="4F5C50EE" w14:textId="77777777" w:rsidR="001F5E54" w:rsidRPr="000371E0" w:rsidRDefault="002F7AB8" w:rsidP="001F5E54">
      <w:pPr>
        <w:pStyle w:val="RELogSignal"/>
        <w:shd w:val="clear" w:color="auto" w:fill="F2F2F2" w:themeFill="background1" w:themeFillShade="F2"/>
      </w:pPr>
      <w:r>
        <w:t xml:space="preserve"> </w:t>
      </w:r>
      <w:bookmarkStart w:id="335" w:name="_f0d30741223297d24f70f88561dab065"/>
      <w:r w:rsidR="00931505">
        <w:t>Remote Transmitter Status - Lock/Unlock Pers 1-4</w:t>
      </w:r>
      <w:bookmarkEnd w:id="335"/>
    </w:p>
    <w:p w14:paraId="2399928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C58C4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9622B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BFE8F4" w14:textId="77777777" w:rsidR="001F5E54" w:rsidRPr="00320989" w:rsidRDefault="001F5E54" w:rsidP="00A84EEF">
            <w:pPr>
              <w:pStyle w:val="scriptNormal"/>
              <w:rPr>
                <w:color w:val="auto"/>
              </w:rPr>
            </w:pPr>
          </w:p>
        </w:tc>
      </w:tr>
      <w:tr w:rsidR="001F5E54" w:rsidRPr="00200D70" w14:paraId="4C60100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6D2BB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328689" w14:textId="77777777" w:rsidR="001F5E54" w:rsidRPr="00200D70" w:rsidRDefault="001F5E54" w:rsidP="00A84EEF">
            <w:pPr>
              <w:rPr>
                <w:rFonts w:eastAsiaTheme="minorHAnsi" w:cs="Arial"/>
                <w:color w:val="000000" w:themeColor="text1"/>
              </w:rPr>
            </w:pPr>
          </w:p>
        </w:tc>
      </w:tr>
      <w:tr w:rsidR="001F5E54" w:rsidRPr="00200D70" w14:paraId="7FD175B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C54E49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599472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9D4ADE" w14:textId="77777777" w:rsidR="001F5E54" w:rsidRPr="00200D70" w:rsidRDefault="001F5E54" w:rsidP="00A84EEF">
            <w:pPr>
              <w:rPr>
                <w:rFonts w:cs="Arial"/>
                <w:b/>
                <w:bCs/>
                <w:lang w:val="en-GB"/>
              </w:rPr>
            </w:pPr>
            <w:r w:rsidRPr="00200D70">
              <w:rPr>
                <w:rFonts w:cs="Arial"/>
                <w:b/>
                <w:bCs/>
                <w:lang w:val="en-GB"/>
              </w:rPr>
              <w:t>Value</w:t>
            </w:r>
          </w:p>
          <w:p w14:paraId="2A4DDD6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34499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F8A330" w14:textId="77777777" w:rsidR="001F5E54" w:rsidRPr="00200D70" w:rsidRDefault="001F5E54" w:rsidP="00A84EEF">
            <w:pPr>
              <w:rPr>
                <w:rFonts w:eastAsiaTheme="minorHAnsi" w:cs="Arial"/>
                <w:color w:val="000000" w:themeColor="text1"/>
              </w:rPr>
            </w:pPr>
          </w:p>
        </w:tc>
      </w:tr>
      <w:tr w:rsidR="001F5E54" w:rsidRPr="00200D70" w14:paraId="6F5A6A6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4B470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F1E48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D85C52" w14:textId="77777777" w:rsidR="001F5E54" w:rsidRPr="00200D70" w:rsidRDefault="001F5E54" w:rsidP="00A84EEF">
            <w:pPr>
              <w:rPr>
                <w:rFonts w:eastAsiaTheme="minorHAnsi" w:cs="Arial"/>
                <w:color w:val="000000" w:themeColor="text1"/>
              </w:rPr>
            </w:pPr>
          </w:p>
        </w:tc>
      </w:tr>
      <w:tr w:rsidR="001F5E54" w:rsidRPr="00200D70" w14:paraId="65B4838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B0456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649BB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5FCEA" w14:textId="77777777" w:rsidR="001F5E54" w:rsidRPr="00200D70" w:rsidRDefault="001F5E54" w:rsidP="00A84EEF">
            <w:pPr>
              <w:rPr>
                <w:rFonts w:eastAsiaTheme="minorHAnsi" w:cs="Arial"/>
                <w:color w:val="000000" w:themeColor="text1"/>
              </w:rPr>
            </w:pPr>
          </w:p>
        </w:tc>
      </w:tr>
      <w:tr w:rsidR="001F5E54" w:rsidRPr="00200D70" w14:paraId="4448D2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25FEA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A6F9C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C9081C" w14:textId="77777777" w:rsidR="001F5E54" w:rsidRPr="00200D70" w:rsidRDefault="001F5E54" w:rsidP="00A84EEF">
            <w:pPr>
              <w:rPr>
                <w:rFonts w:eastAsiaTheme="minorHAnsi" w:cs="Arial"/>
                <w:color w:val="000000" w:themeColor="text1"/>
              </w:rPr>
            </w:pPr>
          </w:p>
        </w:tc>
      </w:tr>
      <w:tr w:rsidR="001F5E54" w:rsidRPr="00200D70" w14:paraId="38FA30F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B58317" w14:textId="77777777" w:rsidR="001F5E54" w:rsidRPr="00200D70" w:rsidRDefault="001F5E54" w:rsidP="00A84EEF">
            <w:pPr>
              <w:rPr>
                <w:rFonts w:cs="Arial"/>
                <w:b/>
                <w:bCs/>
                <w:lang w:val="en-GB"/>
              </w:rPr>
            </w:pPr>
            <w:r w:rsidRPr="00200D70">
              <w:rPr>
                <w:rFonts w:cs="Arial"/>
                <w:b/>
                <w:bCs/>
                <w:lang w:val="en-GB"/>
              </w:rPr>
              <w:t>Value</w:t>
            </w:r>
          </w:p>
          <w:p w14:paraId="2672CD8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440C3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2AA3A5" w14:textId="5E9A19F1" w:rsidR="001F5E54"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Lock 1</w:t>
            </w:r>
          </w:p>
          <w:p w14:paraId="2CBBDC7E" w14:textId="6D287435" w:rsid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Lock 2</w:t>
            </w:r>
          </w:p>
          <w:p w14:paraId="3E06AB82" w14:textId="1F2AEA2E" w:rsid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Lock 3</w:t>
            </w:r>
          </w:p>
          <w:p w14:paraId="20EE7CFC" w14:textId="18A8C46E" w:rsid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Lock 4</w:t>
            </w:r>
          </w:p>
          <w:p w14:paraId="52D75CEF" w14:textId="77777777" w:rsid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Unlock 1</w:t>
            </w:r>
          </w:p>
          <w:p w14:paraId="32AF2E9D" w14:textId="77777777" w:rsid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Unlock 2</w:t>
            </w:r>
          </w:p>
          <w:p w14:paraId="2D020696" w14:textId="77777777" w:rsid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Unlock 3</w:t>
            </w:r>
          </w:p>
          <w:p w14:paraId="56954EBB" w14:textId="69B261C7" w:rsidR="00E541B5" w:rsidRPr="00E541B5" w:rsidRDefault="00E541B5" w:rsidP="00E541B5">
            <w:pPr>
              <w:pStyle w:val="ListParagraph"/>
              <w:numPr>
                <w:ilvl w:val="0"/>
                <w:numId w:val="38"/>
              </w:numPr>
              <w:rPr>
                <w:rFonts w:eastAsiaTheme="minorHAnsi" w:cs="Arial"/>
                <w:color w:val="000000" w:themeColor="text1"/>
              </w:rPr>
            </w:pPr>
            <w:r>
              <w:rPr>
                <w:rFonts w:eastAsiaTheme="minorHAnsi" w:cs="Arial"/>
                <w:color w:val="000000" w:themeColor="text1"/>
              </w:rPr>
              <w:t>Unlock 4</w:t>
            </w:r>
          </w:p>
        </w:tc>
      </w:tr>
      <w:tr w:rsidR="001F5E54" w:rsidRPr="00200D70" w14:paraId="3430EB9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35C6E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1B7A55" w14:textId="77777777" w:rsidR="001F5E54" w:rsidRPr="00200D70" w:rsidRDefault="001F5E54" w:rsidP="00A84EEF">
            <w:pPr>
              <w:rPr>
                <w:rFonts w:eastAsiaTheme="minorHAnsi" w:cs="Arial"/>
                <w:color w:val="000000" w:themeColor="text1"/>
              </w:rPr>
            </w:pPr>
          </w:p>
        </w:tc>
      </w:tr>
    </w:tbl>
    <w:p w14:paraId="53C9E79A" w14:textId="77777777" w:rsidR="001F5E54" w:rsidRDefault="001F5E54" w:rsidP="001F5E54"/>
    <w:p w14:paraId="03C6D531" w14:textId="1BFAA19D" w:rsidR="001F5E54" w:rsidRPr="000371E0" w:rsidRDefault="002F7AB8" w:rsidP="001F5E54">
      <w:pPr>
        <w:pStyle w:val="RELogSignal"/>
        <w:shd w:val="clear" w:color="auto" w:fill="F2F2F2" w:themeFill="background1" w:themeFillShade="F2"/>
      </w:pPr>
      <w:r>
        <w:t xml:space="preserve"> </w:t>
      </w:r>
      <w:bookmarkStart w:id="336" w:name="_b20435f49b3d31c1b13897707b3280be"/>
      <w:r w:rsidR="00931505">
        <w:t xml:space="preserve">Restriction Settings </w:t>
      </w:r>
      <w:r w:rsidR="00E541B5">
        <w:t>–</w:t>
      </w:r>
      <w:r w:rsidR="00931505">
        <w:t xml:space="preserve"> Factory/Vehicle/Moveable/Non-Moveable</w:t>
      </w:r>
      <w:bookmarkEnd w:id="336"/>
    </w:p>
    <w:p w14:paraId="7DED6EE5" w14:textId="77777777" w:rsidR="001F5E54" w:rsidRPr="00200D70" w:rsidRDefault="009D348F" w:rsidP="001F5E54">
      <w:pPr>
        <w:rPr>
          <w:rFonts w:cs="Arial"/>
        </w:rPr>
      </w:pPr>
      <w:r>
        <w:rPr>
          <w:rFonts w:cs="Arial"/>
        </w:rPr>
        <w:t xml:space="preserve">These values indicate which restrictions are applied to profiles. </w:t>
      </w:r>
    </w:p>
    <w:p w14:paraId="18C44CF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05E217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C875D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5EA7F4" w14:textId="77777777" w:rsidR="001F5E54" w:rsidRPr="00320989" w:rsidRDefault="001F5E54" w:rsidP="00A84EEF">
            <w:pPr>
              <w:pStyle w:val="scriptNormal"/>
              <w:rPr>
                <w:color w:val="auto"/>
              </w:rPr>
            </w:pPr>
          </w:p>
        </w:tc>
      </w:tr>
      <w:tr w:rsidR="001F5E54" w:rsidRPr="00200D70" w14:paraId="00DEDF7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36CCA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5667F5" w14:textId="77777777" w:rsidR="001F5E54" w:rsidRPr="00200D70" w:rsidRDefault="001F5E54" w:rsidP="00A84EEF">
            <w:pPr>
              <w:rPr>
                <w:rFonts w:eastAsiaTheme="minorHAnsi" w:cs="Arial"/>
                <w:color w:val="000000" w:themeColor="text1"/>
              </w:rPr>
            </w:pPr>
          </w:p>
        </w:tc>
      </w:tr>
      <w:tr w:rsidR="001F5E54" w:rsidRPr="00200D70" w14:paraId="00BFFCE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2EF02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F35E4A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563578" w14:textId="77777777" w:rsidR="001F5E54" w:rsidRPr="00200D70" w:rsidRDefault="001F5E54" w:rsidP="00A84EEF">
            <w:pPr>
              <w:rPr>
                <w:rFonts w:cs="Arial"/>
                <w:b/>
                <w:bCs/>
                <w:lang w:val="en-GB"/>
              </w:rPr>
            </w:pPr>
            <w:r w:rsidRPr="00200D70">
              <w:rPr>
                <w:rFonts w:cs="Arial"/>
                <w:b/>
                <w:bCs/>
                <w:lang w:val="en-GB"/>
              </w:rPr>
              <w:t>Value</w:t>
            </w:r>
          </w:p>
          <w:p w14:paraId="664E1E5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EF04D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9A6588" w14:textId="77777777" w:rsidR="001F5E54" w:rsidRPr="00200D70" w:rsidRDefault="001F5E54" w:rsidP="00A84EEF">
            <w:pPr>
              <w:rPr>
                <w:rFonts w:eastAsiaTheme="minorHAnsi" w:cs="Arial"/>
                <w:color w:val="000000" w:themeColor="text1"/>
              </w:rPr>
            </w:pPr>
          </w:p>
        </w:tc>
      </w:tr>
      <w:tr w:rsidR="001F5E54" w:rsidRPr="00200D70" w14:paraId="0D98F8C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2AB9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CEC67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A04C39" w14:textId="77777777" w:rsidR="001F5E54" w:rsidRPr="00200D70" w:rsidRDefault="001F5E54" w:rsidP="00A84EEF">
            <w:pPr>
              <w:rPr>
                <w:rFonts w:eastAsiaTheme="minorHAnsi" w:cs="Arial"/>
                <w:color w:val="000000" w:themeColor="text1"/>
              </w:rPr>
            </w:pPr>
          </w:p>
        </w:tc>
      </w:tr>
      <w:tr w:rsidR="001F5E54" w:rsidRPr="00200D70" w14:paraId="0422C4D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8BF0F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A8CA7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6C05AF" w14:textId="77777777" w:rsidR="001F5E54" w:rsidRPr="00200D70" w:rsidRDefault="001F5E54" w:rsidP="00A84EEF">
            <w:pPr>
              <w:rPr>
                <w:rFonts w:eastAsiaTheme="minorHAnsi" w:cs="Arial"/>
                <w:color w:val="000000" w:themeColor="text1"/>
              </w:rPr>
            </w:pPr>
          </w:p>
        </w:tc>
      </w:tr>
      <w:tr w:rsidR="001F5E54" w:rsidRPr="00200D70" w14:paraId="567540F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E75EA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26022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2C9C4D" w14:textId="77777777" w:rsidR="001F5E54" w:rsidRPr="00200D70" w:rsidRDefault="001F5E54" w:rsidP="00A84EEF">
            <w:pPr>
              <w:rPr>
                <w:rFonts w:eastAsiaTheme="minorHAnsi" w:cs="Arial"/>
                <w:color w:val="000000" w:themeColor="text1"/>
              </w:rPr>
            </w:pPr>
          </w:p>
        </w:tc>
      </w:tr>
      <w:tr w:rsidR="001F5E54" w:rsidRPr="00200D70" w14:paraId="57F1765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4A1B78" w14:textId="77777777" w:rsidR="001F5E54" w:rsidRPr="00200D70" w:rsidRDefault="001F5E54" w:rsidP="00A84EEF">
            <w:pPr>
              <w:rPr>
                <w:rFonts w:cs="Arial"/>
                <w:b/>
                <w:bCs/>
                <w:lang w:val="en-GB"/>
              </w:rPr>
            </w:pPr>
            <w:r w:rsidRPr="00200D70">
              <w:rPr>
                <w:rFonts w:cs="Arial"/>
                <w:b/>
                <w:bCs/>
                <w:lang w:val="en-GB"/>
              </w:rPr>
              <w:t>Value</w:t>
            </w:r>
          </w:p>
          <w:p w14:paraId="150CBF5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14F9B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0251FC" w14:textId="77777777" w:rsidR="001F5E54" w:rsidRDefault="00E541B5" w:rsidP="00E541B5">
            <w:pPr>
              <w:pStyle w:val="ListParagraph"/>
              <w:numPr>
                <w:ilvl w:val="0"/>
                <w:numId w:val="39"/>
              </w:numPr>
              <w:rPr>
                <w:rFonts w:eastAsiaTheme="minorHAnsi" w:cs="Arial"/>
                <w:color w:val="000000" w:themeColor="text1"/>
              </w:rPr>
            </w:pPr>
            <w:r>
              <w:rPr>
                <w:rFonts w:eastAsiaTheme="minorHAnsi" w:cs="Arial"/>
                <w:color w:val="000000" w:themeColor="text1"/>
              </w:rPr>
              <w:t>Factory</w:t>
            </w:r>
          </w:p>
          <w:p w14:paraId="4AED3245" w14:textId="77777777" w:rsidR="00E541B5" w:rsidRDefault="00E541B5" w:rsidP="00E541B5">
            <w:pPr>
              <w:pStyle w:val="ListParagraph"/>
              <w:numPr>
                <w:ilvl w:val="0"/>
                <w:numId w:val="39"/>
              </w:numPr>
              <w:rPr>
                <w:rFonts w:eastAsiaTheme="minorHAnsi" w:cs="Arial"/>
                <w:color w:val="000000" w:themeColor="text1"/>
              </w:rPr>
            </w:pPr>
            <w:r>
              <w:rPr>
                <w:rFonts w:eastAsiaTheme="minorHAnsi" w:cs="Arial"/>
                <w:color w:val="000000" w:themeColor="text1"/>
              </w:rPr>
              <w:t>Vehicle</w:t>
            </w:r>
          </w:p>
          <w:p w14:paraId="4F31ED2A" w14:textId="77777777" w:rsidR="00E541B5" w:rsidRDefault="00E541B5" w:rsidP="00E541B5">
            <w:pPr>
              <w:pStyle w:val="ListParagraph"/>
              <w:numPr>
                <w:ilvl w:val="0"/>
                <w:numId w:val="39"/>
              </w:numPr>
              <w:rPr>
                <w:rFonts w:eastAsiaTheme="minorHAnsi" w:cs="Arial"/>
                <w:color w:val="000000" w:themeColor="text1"/>
              </w:rPr>
            </w:pPr>
            <w:r>
              <w:rPr>
                <w:rFonts w:eastAsiaTheme="minorHAnsi" w:cs="Arial"/>
                <w:color w:val="000000" w:themeColor="text1"/>
              </w:rPr>
              <w:t>Moveable Person</w:t>
            </w:r>
          </w:p>
          <w:p w14:paraId="30BCD984" w14:textId="32987169" w:rsidR="00E541B5" w:rsidRPr="00E541B5" w:rsidRDefault="00E541B5" w:rsidP="00E541B5">
            <w:pPr>
              <w:pStyle w:val="ListParagraph"/>
              <w:numPr>
                <w:ilvl w:val="0"/>
                <w:numId w:val="39"/>
              </w:numPr>
              <w:rPr>
                <w:rFonts w:eastAsiaTheme="minorHAnsi" w:cs="Arial"/>
                <w:color w:val="000000" w:themeColor="text1"/>
              </w:rPr>
            </w:pPr>
            <w:r>
              <w:rPr>
                <w:rFonts w:eastAsiaTheme="minorHAnsi" w:cs="Arial"/>
                <w:color w:val="000000" w:themeColor="text1"/>
              </w:rPr>
              <w:t>Non-Moveable Person</w:t>
            </w:r>
          </w:p>
        </w:tc>
      </w:tr>
      <w:tr w:rsidR="001F5E54" w:rsidRPr="00200D70" w14:paraId="0C3A445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55DC3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ED35EB" w14:textId="77777777" w:rsidR="001F5E54" w:rsidRPr="00200D70" w:rsidRDefault="001F5E54" w:rsidP="00A84EEF">
            <w:pPr>
              <w:rPr>
                <w:rFonts w:eastAsiaTheme="minorHAnsi" w:cs="Arial"/>
                <w:color w:val="000000" w:themeColor="text1"/>
              </w:rPr>
            </w:pPr>
          </w:p>
        </w:tc>
      </w:tr>
    </w:tbl>
    <w:p w14:paraId="325CEB37" w14:textId="77777777" w:rsidR="001F5E54" w:rsidRDefault="001F5E54" w:rsidP="001F5E54"/>
    <w:p w14:paraId="139C3BC1" w14:textId="0EE9F2C2" w:rsidR="001F5E54" w:rsidRPr="000371E0" w:rsidRDefault="002F7AB8" w:rsidP="001F5E54">
      <w:pPr>
        <w:pStyle w:val="RELogSignal"/>
        <w:shd w:val="clear" w:color="auto" w:fill="F2F2F2" w:themeFill="background1" w:themeFillShade="F2"/>
      </w:pPr>
      <w:r>
        <w:t xml:space="preserve">  </w:t>
      </w:r>
      <w:bookmarkStart w:id="337" w:name="_7dda2d38dc55f935106cd747d3949165"/>
      <w:r w:rsidR="00931505">
        <w:t>Seatbelt Status - Engaged/Disengaged</w:t>
      </w:r>
      <w:bookmarkEnd w:id="337"/>
    </w:p>
    <w:p w14:paraId="6BAD194D" w14:textId="77777777" w:rsidR="001F5E54" w:rsidRPr="00200D70" w:rsidRDefault="009D348F" w:rsidP="001F5E54">
      <w:pPr>
        <w:rPr>
          <w:rFonts w:cs="Arial"/>
        </w:rPr>
      </w:pPr>
      <w:r>
        <w:rPr>
          <w:rFonts w:cs="Arial"/>
        </w:rPr>
        <w:t>These values indicate whether the Seatbelt System has determined that the driver seatbelt is engaged or disengaged.</w:t>
      </w:r>
    </w:p>
    <w:p w14:paraId="6AB0960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1FAB0A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78A2E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0D296B" w14:textId="77777777" w:rsidR="001F5E54" w:rsidRPr="00320989" w:rsidRDefault="001F5E54" w:rsidP="00A84EEF">
            <w:pPr>
              <w:pStyle w:val="scriptNormal"/>
              <w:rPr>
                <w:color w:val="auto"/>
              </w:rPr>
            </w:pPr>
          </w:p>
        </w:tc>
      </w:tr>
      <w:tr w:rsidR="001F5E54" w:rsidRPr="00200D70" w14:paraId="474AD3B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570A9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3F5272" w14:textId="77777777" w:rsidR="001F5E54" w:rsidRPr="00200D70" w:rsidRDefault="001F5E54" w:rsidP="00A84EEF">
            <w:pPr>
              <w:rPr>
                <w:rFonts w:eastAsiaTheme="minorHAnsi" w:cs="Arial"/>
                <w:color w:val="000000" w:themeColor="text1"/>
              </w:rPr>
            </w:pPr>
          </w:p>
        </w:tc>
      </w:tr>
      <w:tr w:rsidR="001F5E54" w:rsidRPr="00200D70" w14:paraId="05DC015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CA876A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C59E0B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2B3972" w14:textId="77777777" w:rsidR="001F5E54" w:rsidRPr="00200D70" w:rsidRDefault="001F5E54" w:rsidP="00A84EEF">
            <w:pPr>
              <w:rPr>
                <w:rFonts w:cs="Arial"/>
                <w:b/>
                <w:bCs/>
                <w:lang w:val="en-GB"/>
              </w:rPr>
            </w:pPr>
            <w:r w:rsidRPr="00200D70">
              <w:rPr>
                <w:rFonts w:cs="Arial"/>
                <w:b/>
                <w:bCs/>
                <w:lang w:val="en-GB"/>
              </w:rPr>
              <w:t>Value</w:t>
            </w:r>
          </w:p>
          <w:p w14:paraId="6947AD0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C5742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5E61F" w14:textId="77777777" w:rsidR="001F5E54" w:rsidRPr="00200D70" w:rsidRDefault="001F5E54" w:rsidP="00A84EEF">
            <w:pPr>
              <w:rPr>
                <w:rFonts w:eastAsiaTheme="minorHAnsi" w:cs="Arial"/>
                <w:color w:val="000000" w:themeColor="text1"/>
              </w:rPr>
            </w:pPr>
          </w:p>
        </w:tc>
      </w:tr>
      <w:tr w:rsidR="001F5E54" w:rsidRPr="00200D70" w14:paraId="7D6C6C7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0FBCA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C6290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205513" w14:textId="77777777" w:rsidR="001F5E54" w:rsidRPr="00200D70" w:rsidRDefault="001F5E54" w:rsidP="00A84EEF">
            <w:pPr>
              <w:rPr>
                <w:rFonts w:eastAsiaTheme="minorHAnsi" w:cs="Arial"/>
                <w:color w:val="000000" w:themeColor="text1"/>
              </w:rPr>
            </w:pPr>
          </w:p>
        </w:tc>
      </w:tr>
      <w:tr w:rsidR="001F5E54" w:rsidRPr="00200D70" w14:paraId="277E5D3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8A757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C9147F"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423CE" w14:textId="77777777" w:rsidR="001F5E54" w:rsidRPr="00200D70" w:rsidRDefault="001F5E54" w:rsidP="00A84EEF">
            <w:pPr>
              <w:rPr>
                <w:rFonts w:eastAsiaTheme="minorHAnsi" w:cs="Arial"/>
                <w:color w:val="000000" w:themeColor="text1"/>
              </w:rPr>
            </w:pPr>
          </w:p>
        </w:tc>
      </w:tr>
      <w:tr w:rsidR="001F5E54" w:rsidRPr="00200D70" w14:paraId="630D215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CBF15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F6339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268019" w14:textId="77777777" w:rsidR="001F5E54" w:rsidRPr="00200D70" w:rsidRDefault="001F5E54" w:rsidP="00A84EEF">
            <w:pPr>
              <w:rPr>
                <w:rFonts w:eastAsiaTheme="minorHAnsi" w:cs="Arial"/>
                <w:color w:val="000000" w:themeColor="text1"/>
              </w:rPr>
            </w:pPr>
          </w:p>
        </w:tc>
      </w:tr>
      <w:tr w:rsidR="001F5E54" w:rsidRPr="00200D70" w14:paraId="37EE9D0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C3D8ED" w14:textId="77777777" w:rsidR="001F5E54" w:rsidRPr="00200D70" w:rsidRDefault="001F5E54" w:rsidP="00A84EEF">
            <w:pPr>
              <w:rPr>
                <w:rFonts w:cs="Arial"/>
                <w:b/>
                <w:bCs/>
                <w:lang w:val="en-GB"/>
              </w:rPr>
            </w:pPr>
            <w:r w:rsidRPr="00200D70">
              <w:rPr>
                <w:rFonts w:cs="Arial"/>
                <w:b/>
                <w:bCs/>
                <w:lang w:val="en-GB"/>
              </w:rPr>
              <w:t>Value</w:t>
            </w:r>
          </w:p>
          <w:p w14:paraId="3965ADE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CE2EE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10274" w14:textId="77777777" w:rsidR="001F5E54" w:rsidRDefault="00E541B5" w:rsidP="00E541B5">
            <w:pPr>
              <w:pStyle w:val="ListParagraph"/>
              <w:numPr>
                <w:ilvl w:val="0"/>
                <w:numId w:val="40"/>
              </w:numPr>
              <w:rPr>
                <w:rFonts w:eastAsiaTheme="minorHAnsi" w:cs="Arial"/>
                <w:color w:val="000000" w:themeColor="text1"/>
              </w:rPr>
            </w:pPr>
            <w:r>
              <w:rPr>
                <w:rFonts w:eastAsiaTheme="minorHAnsi" w:cs="Arial"/>
                <w:color w:val="000000" w:themeColor="text1"/>
              </w:rPr>
              <w:t>Engaged (belted)</w:t>
            </w:r>
          </w:p>
          <w:p w14:paraId="5CEAD4B2" w14:textId="0D543DEF" w:rsidR="00E541B5" w:rsidRPr="00E541B5" w:rsidRDefault="00E541B5" w:rsidP="00E541B5">
            <w:pPr>
              <w:pStyle w:val="ListParagraph"/>
              <w:numPr>
                <w:ilvl w:val="0"/>
                <w:numId w:val="40"/>
              </w:numPr>
              <w:rPr>
                <w:rFonts w:eastAsiaTheme="minorHAnsi" w:cs="Arial"/>
                <w:color w:val="000000" w:themeColor="text1"/>
              </w:rPr>
            </w:pPr>
            <w:r>
              <w:rPr>
                <w:rFonts w:eastAsiaTheme="minorHAnsi" w:cs="Arial"/>
                <w:color w:val="000000" w:themeColor="text1"/>
              </w:rPr>
              <w:t>Disengaged (unbelted)</w:t>
            </w:r>
          </w:p>
        </w:tc>
      </w:tr>
      <w:tr w:rsidR="001F5E54" w:rsidRPr="00200D70" w14:paraId="2CFF1A3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0A48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8FB428" w14:textId="77777777" w:rsidR="001F5E54" w:rsidRPr="00200D70" w:rsidRDefault="001F5E54" w:rsidP="00A84EEF">
            <w:pPr>
              <w:rPr>
                <w:rFonts w:eastAsiaTheme="minorHAnsi" w:cs="Arial"/>
                <w:color w:val="000000" w:themeColor="text1"/>
              </w:rPr>
            </w:pPr>
          </w:p>
        </w:tc>
      </w:tr>
    </w:tbl>
    <w:p w14:paraId="519D1528" w14:textId="77777777" w:rsidR="001F5E54" w:rsidRDefault="001F5E54" w:rsidP="001F5E54"/>
    <w:p w14:paraId="12417853" w14:textId="77777777" w:rsidR="001F5E54" w:rsidRPr="000371E0" w:rsidRDefault="002F7AB8" w:rsidP="001F5E54">
      <w:pPr>
        <w:pStyle w:val="RELogSignal"/>
        <w:shd w:val="clear" w:color="auto" w:fill="F2F2F2" w:themeFill="background1" w:themeFillShade="F2"/>
      </w:pPr>
      <w:r>
        <w:t xml:space="preserve"> </w:t>
      </w:r>
      <w:bookmarkStart w:id="338" w:name="_356aaeff6deec7604c373bdf35613c37"/>
      <w:r w:rsidR="00931505">
        <w:t>Set Indicator - Set Available/Set NOT Available</w:t>
      </w:r>
      <w:bookmarkEnd w:id="338"/>
    </w:p>
    <w:p w14:paraId="74B1C4FE" w14:textId="77777777" w:rsidR="001F5E54" w:rsidRPr="00200D70" w:rsidRDefault="009D348F" w:rsidP="001F5E54">
      <w:pPr>
        <w:rPr>
          <w:rFonts w:cs="Arial"/>
        </w:rPr>
      </w:pPr>
      <w:r>
        <w:rPr>
          <w:rFonts w:cs="Arial"/>
        </w:rPr>
        <w:t xml:space="preserve">These values indicate whether Memory Set functionality is available to the user. </w:t>
      </w:r>
    </w:p>
    <w:p w14:paraId="62DF30F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F5BD72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676FB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34B6F6" w14:textId="77777777" w:rsidR="001F5E54" w:rsidRPr="00320989" w:rsidRDefault="001F5E54" w:rsidP="00A84EEF">
            <w:pPr>
              <w:pStyle w:val="scriptNormal"/>
              <w:rPr>
                <w:color w:val="auto"/>
              </w:rPr>
            </w:pPr>
          </w:p>
        </w:tc>
      </w:tr>
      <w:tr w:rsidR="001F5E54" w:rsidRPr="00200D70" w14:paraId="4DF8F2E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59E09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08D5A5" w14:textId="77777777" w:rsidR="001F5E54" w:rsidRPr="00200D70" w:rsidRDefault="001F5E54" w:rsidP="00A84EEF">
            <w:pPr>
              <w:rPr>
                <w:rFonts w:eastAsiaTheme="minorHAnsi" w:cs="Arial"/>
                <w:color w:val="000000" w:themeColor="text1"/>
              </w:rPr>
            </w:pPr>
          </w:p>
        </w:tc>
      </w:tr>
      <w:tr w:rsidR="001F5E54" w:rsidRPr="00200D70" w14:paraId="1F5C0EA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28B918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A5E16B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AA6E70" w14:textId="77777777" w:rsidR="001F5E54" w:rsidRPr="00200D70" w:rsidRDefault="001F5E54" w:rsidP="00A84EEF">
            <w:pPr>
              <w:rPr>
                <w:rFonts w:cs="Arial"/>
                <w:b/>
                <w:bCs/>
                <w:lang w:val="en-GB"/>
              </w:rPr>
            </w:pPr>
            <w:r w:rsidRPr="00200D70">
              <w:rPr>
                <w:rFonts w:cs="Arial"/>
                <w:b/>
                <w:bCs/>
                <w:lang w:val="en-GB"/>
              </w:rPr>
              <w:t>Value</w:t>
            </w:r>
          </w:p>
          <w:p w14:paraId="0A5B95C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8CE97F"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E6ABEB" w14:textId="77777777" w:rsidR="001F5E54" w:rsidRPr="00200D70" w:rsidRDefault="001F5E54" w:rsidP="00A84EEF">
            <w:pPr>
              <w:rPr>
                <w:rFonts w:eastAsiaTheme="minorHAnsi" w:cs="Arial"/>
                <w:color w:val="000000" w:themeColor="text1"/>
              </w:rPr>
            </w:pPr>
          </w:p>
        </w:tc>
      </w:tr>
      <w:tr w:rsidR="001F5E54" w:rsidRPr="00200D70" w14:paraId="00C43B3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B054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25A27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5D7CB" w14:textId="77777777" w:rsidR="001F5E54" w:rsidRPr="00200D70" w:rsidRDefault="001F5E54" w:rsidP="00A84EEF">
            <w:pPr>
              <w:rPr>
                <w:rFonts w:eastAsiaTheme="minorHAnsi" w:cs="Arial"/>
                <w:color w:val="000000" w:themeColor="text1"/>
              </w:rPr>
            </w:pPr>
          </w:p>
        </w:tc>
      </w:tr>
      <w:tr w:rsidR="001F5E54" w:rsidRPr="00200D70" w14:paraId="4778DB3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FCCB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FCB93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5A04D8" w14:textId="77777777" w:rsidR="001F5E54" w:rsidRPr="00200D70" w:rsidRDefault="001F5E54" w:rsidP="00A84EEF">
            <w:pPr>
              <w:rPr>
                <w:rFonts w:eastAsiaTheme="minorHAnsi" w:cs="Arial"/>
                <w:color w:val="000000" w:themeColor="text1"/>
              </w:rPr>
            </w:pPr>
          </w:p>
        </w:tc>
      </w:tr>
      <w:tr w:rsidR="001F5E54" w:rsidRPr="00200D70" w14:paraId="5927D06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7E937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ECF95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25D9F8" w14:textId="77777777" w:rsidR="001F5E54" w:rsidRPr="00200D70" w:rsidRDefault="001F5E54" w:rsidP="00A84EEF">
            <w:pPr>
              <w:rPr>
                <w:rFonts w:eastAsiaTheme="minorHAnsi" w:cs="Arial"/>
                <w:color w:val="000000" w:themeColor="text1"/>
              </w:rPr>
            </w:pPr>
          </w:p>
        </w:tc>
      </w:tr>
      <w:tr w:rsidR="001F5E54" w:rsidRPr="00200D70" w14:paraId="0E7782E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72693D" w14:textId="77777777" w:rsidR="001F5E54" w:rsidRPr="00200D70" w:rsidRDefault="001F5E54" w:rsidP="00A84EEF">
            <w:pPr>
              <w:rPr>
                <w:rFonts w:cs="Arial"/>
                <w:b/>
                <w:bCs/>
                <w:lang w:val="en-GB"/>
              </w:rPr>
            </w:pPr>
            <w:r w:rsidRPr="00200D70">
              <w:rPr>
                <w:rFonts w:cs="Arial"/>
                <w:b/>
                <w:bCs/>
                <w:lang w:val="en-GB"/>
              </w:rPr>
              <w:t>Value</w:t>
            </w:r>
          </w:p>
          <w:p w14:paraId="2B3C2BF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70792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6285BC" w14:textId="77777777" w:rsidR="0064423A" w:rsidRPr="0064423A" w:rsidRDefault="0064423A" w:rsidP="0064423A">
            <w:pPr>
              <w:pStyle w:val="ListParagraph"/>
              <w:numPr>
                <w:ilvl w:val="0"/>
                <w:numId w:val="41"/>
              </w:numPr>
              <w:rPr>
                <w:rFonts w:eastAsiaTheme="minorHAnsi" w:cs="Arial"/>
                <w:color w:val="000000" w:themeColor="text1"/>
              </w:rPr>
            </w:pPr>
            <w:r>
              <w:t>Set Available</w:t>
            </w:r>
          </w:p>
          <w:p w14:paraId="7BE4AAC0" w14:textId="00E8D5E6" w:rsidR="001F5E54" w:rsidRPr="0064423A" w:rsidRDefault="0064423A" w:rsidP="0064423A">
            <w:pPr>
              <w:pStyle w:val="ListParagraph"/>
              <w:numPr>
                <w:ilvl w:val="0"/>
                <w:numId w:val="41"/>
              </w:numPr>
              <w:rPr>
                <w:rFonts w:eastAsiaTheme="minorHAnsi" w:cs="Arial"/>
                <w:color w:val="000000" w:themeColor="text1"/>
              </w:rPr>
            </w:pPr>
            <w:r>
              <w:t>Set NOT Available</w:t>
            </w:r>
          </w:p>
        </w:tc>
      </w:tr>
      <w:tr w:rsidR="001F5E54" w:rsidRPr="00200D70" w14:paraId="21DC85C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E6D5F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ABB8C7" w14:textId="77777777" w:rsidR="001F5E54" w:rsidRPr="00200D70" w:rsidRDefault="001F5E54" w:rsidP="00A84EEF">
            <w:pPr>
              <w:rPr>
                <w:rFonts w:eastAsiaTheme="minorHAnsi" w:cs="Arial"/>
                <w:color w:val="000000" w:themeColor="text1"/>
              </w:rPr>
            </w:pPr>
          </w:p>
        </w:tc>
      </w:tr>
    </w:tbl>
    <w:p w14:paraId="24051B2E" w14:textId="77777777" w:rsidR="001F5E54" w:rsidRDefault="001F5E54" w:rsidP="001F5E54"/>
    <w:p w14:paraId="72F07F29" w14:textId="77777777" w:rsidR="001F5E54" w:rsidRPr="000371E0" w:rsidRDefault="002F7AB8" w:rsidP="001F5E54">
      <w:pPr>
        <w:pStyle w:val="RELogSignal"/>
        <w:shd w:val="clear" w:color="auto" w:fill="F2F2F2" w:themeFill="background1" w:themeFillShade="F2"/>
      </w:pPr>
      <w:r>
        <w:t xml:space="preserve"> </w:t>
      </w:r>
      <w:bookmarkStart w:id="339" w:name="_7b82d4e1f16433e6d22c1b558a30db16"/>
      <w:r w:rsidR="00931505">
        <w:t>Set Indicator Status - Active/Inactive</w:t>
      </w:r>
      <w:bookmarkEnd w:id="339"/>
    </w:p>
    <w:p w14:paraId="0F4B44BA" w14:textId="77777777" w:rsidR="001F5E54" w:rsidRPr="00200D70" w:rsidRDefault="009D348F" w:rsidP="001F5E54">
      <w:pPr>
        <w:rPr>
          <w:rFonts w:cs="Arial"/>
        </w:rPr>
      </w:pPr>
      <w:r>
        <w:rPr>
          <w:rFonts w:cs="Arial"/>
        </w:rPr>
        <w:t>These values indicate when Memory Set is active. When active the indicator will notify the user for the duration that Memory Set is active.</w:t>
      </w:r>
    </w:p>
    <w:p w14:paraId="55985EB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ABEFEE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76C02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B6E6BF" w14:textId="77777777" w:rsidR="001F5E54" w:rsidRPr="00320989" w:rsidRDefault="001F5E54" w:rsidP="00A84EEF">
            <w:pPr>
              <w:pStyle w:val="scriptNormal"/>
              <w:rPr>
                <w:color w:val="auto"/>
              </w:rPr>
            </w:pPr>
          </w:p>
        </w:tc>
      </w:tr>
      <w:tr w:rsidR="001F5E54" w:rsidRPr="00200D70" w14:paraId="2844E96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45FC1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E5218D" w14:textId="77777777" w:rsidR="001F5E54" w:rsidRPr="00200D70" w:rsidRDefault="001F5E54" w:rsidP="00A84EEF">
            <w:pPr>
              <w:rPr>
                <w:rFonts w:eastAsiaTheme="minorHAnsi" w:cs="Arial"/>
                <w:color w:val="000000" w:themeColor="text1"/>
              </w:rPr>
            </w:pPr>
          </w:p>
        </w:tc>
      </w:tr>
      <w:tr w:rsidR="001F5E54" w:rsidRPr="00200D70" w14:paraId="55260ED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6B9E8D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6C5E95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152C3F" w14:textId="77777777" w:rsidR="001F5E54" w:rsidRPr="00200D70" w:rsidRDefault="001F5E54" w:rsidP="00A84EEF">
            <w:pPr>
              <w:rPr>
                <w:rFonts w:cs="Arial"/>
                <w:b/>
                <w:bCs/>
                <w:lang w:val="en-GB"/>
              </w:rPr>
            </w:pPr>
            <w:r w:rsidRPr="00200D70">
              <w:rPr>
                <w:rFonts w:cs="Arial"/>
                <w:b/>
                <w:bCs/>
                <w:lang w:val="en-GB"/>
              </w:rPr>
              <w:t>Value</w:t>
            </w:r>
          </w:p>
          <w:p w14:paraId="374F3F4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3C8C0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D573BE" w14:textId="77777777" w:rsidR="001F5E54" w:rsidRPr="00200D70" w:rsidRDefault="001F5E54" w:rsidP="00A84EEF">
            <w:pPr>
              <w:rPr>
                <w:rFonts w:eastAsiaTheme="minorHAnsi" w:cs="Arial"/>
                <w:color w:val="000000" w:themeColor="text1"/>
              </w:rPr>
            </w:pPr>
          </w:p>
        </w:tc>
      </w:tr>
      <w:tr w:rsidR="001F5E54" w:rsidRPr="00200D70" w14:paraId="0776300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9458C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1DFB3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3C6186" w14:textId="77777777" w:rsidR="001F5E54" w:rsidRPr="00200D70" w:rsidRDefault="001F5E54" w:rsidP="00A84EEF">
            <w:pPr>
              <w:rPr>
                <w:rFonts w:eastAsiaTheme="minorHAnsi" w:cs="Arial"/>
                <w:color w:val="000000" w:themeColor="text1"/>
              </w:rPr>
            </w:pPr>
          </w:p>
        </w:tc>
      </w:tr>
      <w:tr w:rsidR="001F5E54" w:rsidRPr="00200D70" w14:paraId="7C22D36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1CD73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79BAB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DC95D" w14:textId="77777777" w:rsidR="001F5E54" w:rsidRPr="00200D70" w:rsidRDefault="001F5E54" w:rsidP="00A84EEF">
            <w:pPr>
              <w:rPr>
                <w:rFonts w:eastAsiaTheme="minorHAnsi" w:cs="Arial"/>
                <w:color w:val="000000" w:themeColor="text1"/>
              </w:rPr>
            </w:pPr>
          </w:p>
        </w:tc>
      </w:tr>
      <w:tr w:rsidR="001F5E54" w:rsidRPr="00200D70" w14:paraId="22A40AB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15998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AF61A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421172" w14:textId="77777777" w:rsidR="001F5E54" w:rsidRPr="00200D70" w:rsidRDefault="001F5E54" w:rsidP="00A84EEF">
            <w:pPr>
              <w:rPr>
                <w:rFonts w:eastAsiaTheme="minorHAnsi" w:cs="Arial"/>
                <w:color w:val="000000" w:themeColor="text1"/>
              </w:rPr>
            </w:pPr>
          </w:p>
        </w:tc>
      </w:tr>
      <w:tr w:rsidR="001F5E54" w:rsidRPr="00200D70" w14:paraId="7BBEB11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3C198D" w14:textId="77777777" w:rsidR="001F5E54" w:rsidRPr="00200D70" w:rsidRDefault="001F5E54" w:rsidP="00A84EEF">
            <w:pPr>
              <w:rPr>
                <w:rFonts w:cs="Arial"/>
                <w:b/>
                <w:bCs/>
                <w:lang w:val="en-GB"/>
              </w:rPr>
            </w:pPr>
            <w:r w:rsidRPr="00200D70">
              <w:rPr>
                <w:rFonts w:cs="Arial"/>
                <w:b/>
                <w:bCs/>
                <w:lang w:val="en-GB"/>
              </w:rPr>
              <w:t>Value</w:t>
            </w:r>
          </w:p>
          <w:p w14:paraId="3EACEE7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46416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18C85" w14:textId="77777777" w:rsidR="0064423A" w:rsidRPr="0064423A" w:rsidRDefault="0064423A" w:rsidP="0064423A">
            <w:pPr>
              <w:pStyle w:val="ListParagraph"/>
              <w:numPr>
                <w:ilvl w:val="0"/>
                <w:numId w:val="42"/>
              </w:numPr>
              <w:rPr>
                <w:rFonts w:eastAsiaTheme="minorHAnsi" w:cs="Arial"/>
                <w:color w:val="000000" w:themeColor="text1"/>
              </w:rPr>
            </w:pPr>
            <w:r>
              <w:t>Active</w:t>
            </w:r>
          </w:p>
          <w:p w14:paraId="2148AA6C" w14:textId="22B244AE" w:rsidR="001F5E54" w:rsidRPr="0064423A" w:rsidRDefault="0064423A" w:rsidP="0064423A">
            <w:pPr>
              <w:pStyle w:val="ListParagraph"/>
              <w:numPr>
                <w:ilvl w:val="0"/>
                <w:numId w:val="42"/>
              </w:numPr>
              <w:rPr>
                <w:rFonts w:eastAsiaTheme="minorHAnsi" w:cs="Arial"/>
                <w:color w:val="000000" w:themeColor="text1"/>
              </w:rPr>
            </w:pPr>
            <w:r>
              <w:t>Inactive</w:t>
            </w:r>
          </w:p>
        </w:tc>
      </w:tr>
      <w:tr w:rsidR="001F5E54" w:rsidRPr="00200D70" w14:paraId="1BC9347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9BF67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4A7DCF" w14:textId="77777777" w:rsidR="001F5E54" w:rsidRPr="00200D70" w:rsidRDefault="001F5E54" w:rsidP="00A84EEF">
            <w:pPr>
              <w:rPr>
                <w:rFonts w:eastAsiaTheme="minorHAnsi" w:cs="Arial"/>
                <w:color w:val="000000" w:themeColor="text1"/>
              </w:rPr>
            </w:pPr>
          </w:p>
        </w:tc>
      </w:tr>
    </w:tbl>
    <w:p w14:paraId="10EF3B10" w14:textId="77777777" w:rsidR="001F5E54" w:rsidRDefault="001F5E54" w:rsidP="001F5E54"/>
    <w:p w14:paraId="2BE64417" w14:textId="77777777" w:rsidR="001F5E54" w:rsidRDefault="001F5E54" w:rsidP="001F5E54"/>
    <w:p w14:paraId="3BCF0344" w14:textId="77777777" w:rsidR="001F5E54" w:rsidRPr="000371E0" w:rsidRDefault="002F7AB8" w:rsidP="001F5E54">
      <w:pPr>
        <w:pStyle w:val="RELogSignal"/>
        <w:shd w:val="clear" w:color="auto" w:fill="F2F2F2" w:themeFill="background1" w:themeFillShade="F2"/>
      </w:pPr>
      <w:r>
        <w:t xml:space="preserve"> </w:t>
      </w:r>
      <w:bookmarkStart w:id="340" w:name="_cf6facebcdb6332b963b365f7e79c5c9"/>
      <w:r w:rsidR="00931505">
        <w:t>Stowable Steering Wheel - Active/Inactive</w:t>
      </w:r>
      <w:bookmarkEnd w:id="340"/>
    </w:p>
    <w:p w14:paraId="0FBD2A89" w14:textId="77777777" w:rsidR="001F5E54" w:rsidRPr="00200D70" w:rsidRDefault="009D348F" w:rsidP="001F5E54">
      <w:pPr>
        <w:rPr>
          <w:rFonts w:cs="Arial"/>
        </w:rPr>
      </w:pPr>
      <w:r>
        <w:rPr>
          <w:rFonts w:cs="Arial"/>
        </w:rPr>
        <w:t>These values indicate when the Stowable Steering Wheel system is active and thus the Easy Entry Easy Exit system should be inhibited.</w:t>
      </w:r>
    </w:p>
    <w:p w14:paraId="671593A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C80927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CE24E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6A13A6" w14:textId="77777777" w:rsidR="001F5E54" w:rsidRPr="00320989" w:rsidRDefault="001F5E54" w:rsidP="00A84EEF">
            <w:pPr>
              <w:pStyle w:val="scriptNormal"/>
              <w:rPr>
                <w:color w:val="auto"/>
              </w:rPr>
            </w:pPr>
          </w:p>
        </w:tc>
      </w:tr>
      <w:tr w:rsidR="001F5E54" w:rsidRPr="00200D70" w14:paraId="39A6E19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7F737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7D515B" w14:textId="77777777" w:rsidR="001F5E54" w:rsidRPr="00200D70" w:rsidRDefault="001F5E54" w:rsidP="00A84EEF">
            <w:pPr>
              <w:rPr>
                <w:rFonts w:eastAsiaTheme="minorHAnsi" w:cs="Arial"/>
                <w:color w:val="000000" w:themeColor="text1"/>
              </w:rPr>
            </w:pPr>
          </w:p>
        </w:tc>
      </w:tr>
      <w:tr w:rsidR="001F5E54" w:rsidRPr="00200D70" w14:paraId="04A3169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28DC9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4035CC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A6B695" w14:textId="77777777" w:rsidR="001F5E54" w:rsidRPr="00200D70" w:rsidRDefault="001F5E54" w:rsidP="00A84EEF">
            <w:pPr>
              <w:rPr>
                <w:rFonts w:cs="Arial"/>
                <w:b/>
                <w:bCs/>
                <w:lang w:val="en-GB"/>
              </w:rPr>
            </w:pPr>
            <w:r w:rsidRPr="00200D70">
              <w:rPr>
                <w:rFonts w:cs="Arial"/>
                <w:b/>
                <w:bCs/>
                <w:lang w:val="en-GB"/>
              </w:rPr>
              <w:t>Value</w:t>
            </w:r>
          </w:p>
          <w:p w14:paraId="39B76B8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A4645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A96E8F" w14:textId="77777777" w:rsidR="001F5E54" w:rsidRPr="00200D70" w:rsidRDefault="001F5E54" w:rsidP="00A84EEF">
            <w:pPr>
              <w:rPr>
                <w:rFonts w:eastAsiaTheme="minorHAnsi" w:cs="Arial"/>
                <w:color w:val="000000" w:themeColor="text1"/>
              </w:rPr>
            </w:pPr>
          </w:p>
        </w:tc>
      </w:tr>
      <w:tr w:rsidR="001F5E54" w:rsidRPr="00200D70" w14:paraId="4B32516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0C4A8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93713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6AF47E" w14:textId="77777777" w:rsidR="001F5E54" w:rsidRPr="00200D70" w:rsidRDefault="001F5E54" w:rsidP="00A84EEF">
            <w:pPr>
              <w:rPr>
                <w:rFonts w:eastAsiaTheme="minorHAnsi" w:cs="Arial"/>
                <w:color w:val="000000" w:themeColor="text1"/>
              </w:rPr>
            </w:pPr>
          </w:p>
        </w:tc>
      </w:tr>
      <w:tr w:rsidR="001F5E54" w:rsidRPr="00200D70" w14:paraId="57ACB0C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8B44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D8F0E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9F3B24" w14:textId="77777777" w:rsidR="001F5E54" w:rsidRPr="00200D70" w:rsidRDefault="001F5E54" w:rsidP="00A84EEF">
            <w:pPr>
              <w:rPr>
                <w:rFonts w:eastAsiaTheme="minorHAnsi" w:cs="Arial"/>
                <w:color w:val="000000" w:themeColor="text1"/>
              </w:rPr>
            </w:pPr>
          </w:p>
        </w:tc>
      </w:tr>
      <w:tr w:rsidR="001F5E54" w:rsidRPr="00200D70" w14:paraId="6507D09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061D2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98513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7120E5" w14:textId="77777777" w:rsidR="001F5E54" w:rsidRPr="00200D70" w:rsidRDefault="001F5E54" w:rsidP="00A84EEF">
            <w:pPr>
              <w:rPr>
                <w:rFonts w:eastAsiaTheme="minorHAnsi" w:cs="Arial"/>
                <w:color w:val="000000" w:themeColor="text1"/>
              </w:rPr>
            </w:pPr>
          </w:p>
        </w:tc>
      </w:tr>
      <w:tr w:rsidR="001F5E54" w:rsidRPr="00200D70" w14:paraId="01F56C4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D97A01" w14:textId="77777777" w:rsidR="001F5E54" w:rsidRPr="00200D70" w:rsidRDefault="001F5E54" w:rsidP="00A84EEF">
            <w:pPr>
              <w:rPr>
                <w:rFonts w:cs="Arial"/>
                <w:b/>
                <w:bCs/>
                <w:lang w:val="en-GB"/>
              </w:rPr>
            </w:pPr>
            <w:r w:rsidRPr="00200D70">
              <w:rPr>
                <w:rFonts w:cs="Arial"/>
                <w:b/>
                <w:bCs/>
                <w:lang w:val="en-GB"/>
              </w:rPr>
              <w:t>Value</w:t>
            </w:r>
          </w:p>
          <w:p w14:paraId="6D2A7A1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99A1D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871255" w14:textId="77777777" w:rsidR="00A36427" w:rsidRPr="00A36427" w:rsidRDefault="00A36427" w:rsidP="00A36427">
            <w:pPr>
              <w:pStyle w:val="ListParagraph"/>
              <w:numPr>
                <w:ilvl w:val="0"/>
                <w:numId w:val="43"/>
              </w:numPr>
              <w:rPr>
                <w:rFonts w:eastAsiaTheme="minorHAnsi" w:cs="Arial"/>
                <w:color w:val="000000" w:themeColor="text1"/>
              </w:rPr>
            </w:pPr>
            <w:r>
              <w:t>Active</w:t>
            </w:r>
          </w:p>
          <w:p w14:paraId="4DE2697B" w14:textId="76B5C658" w:rsidR="001F5E54" w:rsidRPr="00A36427" w:rsidRDefault="00A36427" w:rsidP="00A36427">
            <w:pPr>
              <w:pStyle w:val="ListParagraph"/>
              <w:numPr>
                <w:ilvl w:val="0"/>
                <w:numId w:val="43"/>
              </w:numPr>
              <w:rPr>
                <w:rFonts w:eastAsiaTheme="minorHAnsi" w:cs="Arial"/>
                <w:color w:val="000000" w:themeColor="text1"/>
              </w:rPr>
            </w:pPr>
            <w:r>
              <w:t>Inactive</w:t>
            </w:r>
          </w:p>
        </w:tc>
      </w:tr>
      <w:tr w:rsidR="001F5E54" w:rsidRPr="00200D70" w14:paraId="72E9D2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46A18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B070F3" w14:textId="77777777" w:rsidR="001F5E54" w:rsidRPr="00200D70" w:rsidRDefault="001F5E54" w:rsidP="00A84EEF">
            <w:pPr>
              <w:rPr>
                <w:rFonts w:eastAsiaTheme="minorHAnsi" w:cs="Arial"/>
                <w:color w:val="000000" w:themeColor="text1"/>
              </w:rPr>
            </w:pPr>
          </w:p>
        </w:tc>
      </w:tr>
    </w:tbl>
    <w:p w14:paraId="0F47CE20" w14:textId="77777777" w:rsidR="001F5E54" w:rsidRDefault="001F5E54" w:rsidP="001F5E54"/>
    <w:p w14:paraId="50BB4D28" w14:textId="77777777" w:rsidR="001F5E54" w:rsidRPr="000371E0" w:rsidRDefault="002F7AB8" w:rsidP="001F5E54">
      <w:pPr>
        <w:pStyle w:val="RELogSignal"/>
        <w:shd w:val="clear" w:color="auto" w:fill="F2F2F2" w:themeFill="background1" w:themeFillShade="F2"/>
      </w:pPr>
      <w:r>
        <w:t xml:space="preserve"> </w:t>
      </w:r>
      <w:bookmarkStart w:id="341" w:name="_4232cf8894d2e059a7181292ce6a96af"/>
      <w:r w:rsidR="00931505">
        <w:t>Strategy Configuration - DCO/Standard</w:t>
      </w:r>
      <w:bookmarkEnd w:id="341"/>
    </w:p>
    <w:p w14:paraId="3C8BE5D4" w14:textId="77777777" w:rsidR="001F5E54" w:rsidRPr="00200D70" w:rsidRDefault="009D348F" w:rsidP="001F5E54">
      <w:pPr>
        <w:rPr>
          <w:rFonts w:cs="Arial"/>
        </w:rPr>
      </w:pPr>
      <w:r>
        <w:rPr>
          <w:rFonts w:cs="Arial"/>
        </w:rPr>
        <w:t xml:space="preserve">These values indicate whether Drive Control Optimization (DCO) is configured. DCO removes the key slot and PEPS from a vehicle thus making Easy Entry Easy Exit rely on different triggers. </w:t>
      </w:r>
    </w:p>
    <w:p w14:paraId="5DFCB7E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49D21F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26FF9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2911CF" w14:textId="77777777" w:rsidR="001F5E54" w:rsidRPr="00320989" w:rsidRDefault="001F5E54" w:rsidP="00A84EEF">
            <w:pPr>
              <w:pStyle w:val="scriptNormal"/>
              <w:rPr>
                <w:color w:val="auto"/>
              </w:rPr>
            </w:pPr>
          </w:p>
        </w:tc>
      </w:tr>
      <w:tr w:rsidR="001F5E54" w:rsidRPr="00200D70" w14:paraId="693C133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2DE76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1394B0" w14:textId="77777777" w:rsidR="001F5E54" w:rsidRPr="00200D70" w:rsidRDefault="001F5E54" w:rsidP="00A84EEF">
            <w:pPr>
              <w:rPr>
                <w:rFonts w:eastAsiaTheme="minorHAnsi" w:cs="Arial"/>
                <w:color w:val="000000" w:themeColor="text1"/>
              </w:rPr>
            </w:pPr>
          </w:p>
        </w:tc>
      </w:tr>
      <w:tr w:rsidR="001F5E54" w:rsidRPr="00200D70" w14:paraId="2D70E5B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0B9A80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84457E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29AC5E" w14:textId="77777777" w:rsidR="001F5E54" w:rsidRPr="00200D70" w:rsidRDefault="001F5E54" w:rsidP="00A84EEF">
            <w:pPr>
              <w:rPr>
                <w:rFonts w:cs="Arial"/>
                <w:b/>
                <w:bCs/>
                <w:lang w:val="en-GB"/>
              </w:rPr>
            </w:pPr>
            <w:r w:rsidRPr="00200D70">
              <w:rPr>
                <w:rFonts w:cs="Arial"/>
                <w:b/>
                <w:bCs/>
                <w:lang w:val="en-GB"/>
              </w:rPr>
              <w:t>Value</w:t>
            </w:r>
          </w:p>
          <w:p w14:paraId="5CC67AE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65A0D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D86FC2" w14:textId="77777777" w:rsidR="001F5E54" w:rsidRPr="00200D70" w:rsidRDefault="001F5E54" w:rsidP="00A84EEF">
            <w:pPr>
              <w:rPr>
                <w:rFonts w:eastAsiaTheme="minorHAnsi" w:cs="Arial"/>
                <w:color w:val="000000" w:themeColor="text1"/>
              </w:rPr>
            </w:pPr>
          </w:p>
        </w:tc>
      </w:tr>
      <w:tr w:rsidR="001F5E54" w:rsidRPr="00200D70" w14:paraId="0E3987D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ECADA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CFBC9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8382B0" w14:textId="77777777" w:rsidR="001F5E54" w:rsidRPr="00200D70" w:rsidRDefault="001F5E54" w:rsidP="00A84EEF">
            <w:pPr>
              <w:rPr>
                <w:rFonts w:eastAsiaTheme="minorHAnsi" w:cs="Arial"/>
                <w:color w:val="000000" w:themeColor="text1"/>
              </w:rPr>
            </w:pPr>
          </w:p>
        </w:tc>
      </w:tr>
      <w:tr w:rsidR="001F5E54" w:rsidRPr="00200D70" w14:paraId="4F925C0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1DC84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9A39D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8ECD4" w14:textId="77777777" w:rsidR="001F5E54" w:rsidRPr="00200D70" w:rsidRDefault="001F5E54" w:rsidP="00A84EEF">
            <w:pPr>
              <w:rPr>
                <w:rFonts w:eastAsiaTheme="minorHAnsi" w:cs="Arial"/>
                <w:color w:val="000000" w:themeColor="text1"/>
              </w:rPr>
            </w:pPr>
          </w:p>
        </w:tc>
      </w:tr>
      <w:tr w:rsidR="001F5E54" w:rsidRPr="00200D70" w14:paraId="344C0E6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E2532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9D301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4A1D20" w14:textId="77777777" w:rsidR="001F5E54" w:rsidRPr="00200D70" w:rsidRDefault="001F5E54" w:rsidP="00A84EEF">
            <w:pPr>
              <w:rPr>
                <w:rFonts w:eastAsiaTheme="minorHAnsi" w:cs="Arial"/>
                <w:color w:val="000000" w:themeColor="text1"/>
              </w:rPr>
            </w:pPr>
          </w:p>
        </w:tc>
      </w:tr>
      <w:tr w:rsidR="001F5E54" w:rsidRPr="00200D70" w14:paraId="7AEC813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D11440" w14:textId="77777777" w:rsidR="001F5E54" w:rsidRPr="00200D70" w:rsidRDefault="001F5E54" w:rsidP="00A84EEF">
            <w:pPr>
              <w:rPr>
                <w:rFonts w:cs="Arial"/>
                <w:b/>
                <w:bCs/>
                <w:lang w:val="en-GB"/>
              </w:rPr>
            </w:pPr>
            <w:r w:rsidRPr="00200D70">
              <w:rPr>
                <w:rFonts w:cs="Arial"/>
                <w:b/>
                <w:bCs/>
                <w:lang w:val="en-GB"/>
              </w:rPr>
              <w:t>Value</w:t>
            </w:r>
          </w:p>
          <w:p w14:paraId="4402DA1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76052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E93EFD" w14:textId="77777777" w:rsidR="00A36427" w:rsidRPr="00A36427" w:rsidRDefault="00A36427" w:rsidP="00A36427">
            <w:pPr>
              <w:pStyle w:val="ListParagraph"/>
              <w:numPr>
                <w:ilvl w:val="0"/>
                <w:numId w:val="44"/>
              </w:numPr>
              <w:rPr>
                <w:rFonts w:eastAsiaTheme="minorHAnsi" w:cs="Arial"/>
                <w:color w:val="000000" w:themeColor="text1"/>
              </w:rPr>
            </w:pPr>
            <w:r>
              <w:t>DCO</w:t>
            </w:r>
          </w:p>
          <w:p w14:paraId="16B00CEC" w14:textId="4AAC7AA1" w:rsidR="001F5E54" w:rsidRPr="00A36427" w:rsidRDefault="00A36427" w:rsidP="00A36427">
            <w:pPr>
              <w:pStyle w:val="ListParagraph"/>
              <w:numPr>
                <w:ilvl w:val="0"/>
                <w:numId w:val="44"/>
              </w:numPr>
              <w:rPr>
                <w:rFonts w:eastAsiaTheme="minorHAnsi" w:cs="Arial"/>
                <w:color w:val="000000" w:themeColor="text1"/>
              </w:rPr>
            </w:pPr>
            <w:r>
              <w:t>Standard</w:t>
            </w:r>
          </w:p>
        </w:tc>
      </w:tr>
      <w:tr w:rsidR="001F5E54" w:rsidRPr="00200D70" w14:paraId="6E3A13A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25FFC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D19B27" w14:textId="77777777" w:rsidR="001F5E54" w:rsidRPr="00200D70" w:rsidRDefault="001F5E54" w:rsidP="00A84EEF">
            <w:pPr>
              <w:rPr>
                <w:rFonts w:eastAsiaTheme="minorHAnsi" w:cs="Arial"/>
                <w:color w:val="000000" w:themeColor="text1"/>
              </w:rPr>
            </w:pPr>
          </w:p>
        </w:tc>
      </w:tr>
    </w:tbl>
    <w:p w14:paraId="45113B32" w14:textId="77777777" w:rsidR="001F5E54" w:rsidRDefault="001F5E54" w:rsidP="001F5E54"/>
    <w:p w14:paraId="4118D04B" w14:textId="77777777" w:rsidR="001F5E54" w:rsidRPr="000371E0" w:rsidRDefault="002F7AB8" w:rsidP="001F5E54">
      <w:pPr>
        <w:pStyle w:val="RELogSignal"/>
        <w:shd w:val="clear" w:color="auto" w:fill="F2F2F2" w:themeFill="background1" w:themeFillShade="F2"/>
      </w:pPr>
      <w:r>
        <w:t xml:space="preserve"> </w:t>
      </w:r>
      <w:bookmarkStart w:id="342" w:name="_8a1cac716ef94f475fb97e97b183c27c"/>
      <w:r w:rsidR="00931505">
        <w:t>User Selection - Selection/No Selection</w:t>
      </w:r>
      <w:bookmarkEnd w:id="342"/>
    </w:p>
    <w:p w14:paraId="6FFBB2FF" w14:textId="77777777" w:rsidR="001F5E54" w:rsidRPr="00200D70" w:rsidRDefault="009D348F" w:rsidP="001F5E54">
      <w:pPr>
        <w:rPr>
          <w:rFonts w:cs="Arial"/>
        </w:rPr>
      </w:pPr>
      <w:r>
        <w:rPr>
          <w:rFonts w:cs="Arial"/>
        </w:rPr>
        <w:t xml:space="preserve">These values indicate the input of the user. </w:t>
      </w:r>
    </w:p>
    <w:p w14:paraId="260ED41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6EDBF3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EBBFD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2B5F23" w14:textId="77777777" w:rsidR="001F5E54" w:rsidRPr="00320989" w:rsidRDefault="001F5E54" w:rsidP="00A84EEF">
            <w:pPr>
              <w:pStyle w:val="scriptNormal"/>
              <w:rPr>
                <w:color w:val="auto"/>
              </w:rPr>
            </w:pPr>
          </w:p>
        </w:tc>
      </w:tr>
      <w:tr w:rsidR="001F5E54" w:rsidRPr="00200D70" w14:paraId="188DBFE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CDAAC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D4931" w14:textId="77777777" w:rsidR="001F5E54" w:rsidRPr="00200D70" w:rsidRDefault="001F5E54" w:rsidP="00A84EEF">
            <w:pPr>
              <w:rPr>
                <w:rFonts w:eastAsiaTheme="minorHAnsi" w:cs="Arial"/>
                <w:color w:val="000000" w:themeColor="text1"/>
              </w:rPr>
            </w:pPr>
          </w:p>
        </w:tc>
      </w:tr>
      <w:tr w:rsidR="001F5E54" w:rsidRPr="00200D70" w14:paraId="1F67521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108F33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A8A471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C4C5F2" w14:textId="77777777" w:rsidR="001F5E54" w:rsidRPr="00200D70" w:rsidRDefault="001F5E54" w:rsidP="00A84EEF">
            <w:pPr>
              <w:rPr>
                <w:rFonts w:cs="Arial"/>
                <w:b/>
                <w:bCs/>
                <w:lang w:val="en-GB"/>
              </w:rPr>
            </w:pPr>
            <w:r w:rsidRPr="00200D70">
              <w:rPr>
                <w:rFonts w:cs="Arial"/>
                <w:b/>
                <w:bCs/>
                <w:lang w:val="en-GB"/>
              </w:rPr>
              <w:t>Value</w:t>
            </w:r>
          </w:p>
          <w:p w14:paraId="6CEAB85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AEE33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503190" w14:textId="77777777" w:rsidR="001F5E54" w:rsidRPr="00200D70" w:rsidRDefault="001F5E54" w:rsidP="00A84EEF">
            <w:pPr>
              <w:rPr>
                <w:rFonts w:eastAsiaTheme="minorHAnsi" w:cs="Arial"/>
                <w:color w:val="000000" w:themeColor="text1"/>
              </w:rPr>
            </w:pPr>
          </w:p>
        </w:tc>
      </w:tr>
      <w:tr w:rsidR="001F5E54" w:rsidRPr="00200D70" w14:paraId="17410E3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D5244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DD8E1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A1AB9A" w14:textId="77777777" w:rsidR="001F5E54" w:rsidRPr="00200D70" w:rsidRDefault="001F5E54" w:rsidP="00A84EEF">
            <w:pPr>
              <w:rPr>
                <w:rFonts w:eastAsiaTheme="minorHAnsi" w:cs="Arial"/>
                <w:color w:val="000000" w:themeColor="text1"/>
              </w:rPr>
            </w:pPr>
          </w:p>
        </w:tc>
      </w:tr>
      <w:tr w:rsidR="001F5E54" w:rsidRPr="00200D70" w14:paraId="1C2499C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CAEA3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88D79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C47761" w14:textId="77777777" w:rsidR="001F5E54" w:rsidRPr="00200D70" w:rsidRDefault="001F5E54" w:rsidP="00A84EEF">
            <w:pPr>
              <w:rPr>
                <w:rFonts w:eastAsiaTheme="minorHAnsi" w:cs="Arial"/>
                <w:color w:val="000000" w:themeColor="text1"/>
              </w:rPr>
            </w:pPr>
          </w:p>
        </w:tc>
      </w:tr>
      <w:tr w:rsidR="001F5E54" w:rsidRPr="00200D70" w14:paraId="088374F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D5E4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87DAC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E2166E" w14:textId="77777777" w:rsidR="001F5E54" w:rsidRPr="00200D70" w:rsidRDefault="001F5E54" w:rsidP="00A84EEF">
            <w:pPr>
              <w:rPr>
                <w:rFonts w:eastAsiaTheme="minorHAnsi" w:cs="Arial"/>
                <w:color w:val="000000" w:themeColor="text1"/>
              </w:rPr>
            </w:pPr>
          </w:p>
        </w:tc>
      </w:tr>
      <w:tr w:rsidR="001F5E54" w:rsidRPr="00200D70" w14:paraId="09088C1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2C1801" w14:textId="77777777" w:rsidR="001F5E54" w:rsidRPr="00200D70" w:rsidRDefault="001F5E54" w:rsidP="00A84EEF">
            <w:pPr>
              <w:rPr>
                <w:rFonts w:cs="Arial"/>
                <w:b/>
                <w:bCs/>
                <w:lang w:val="en-GB"/>
              </w:rPr>
            </w:pPr>
            <w:r w:rsidRPr="00200D70">
              <w:rPr>
                <w:rFonts w:cs="Arial"/>
                <w:b/>
                <w:bCs/>
                <w:lang w:val="en-GB"/>
              </w:rPr>
              <w:t>Value</w:t>
            </w:r>
          </w:p>
          <w:p w14:paraId="54A1AF2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C8A43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3AFB33" w14:textId="77777777" w:rsidR="0029612A" w:rsidRPr="0029612A" w:rsidRDefault="0029612A" w:rsidP="0029612A">
            <w:pPr>
              <w:pStyle w:val="ListParagraph"/>
              <w:numPr>
                <w:ilvl w:val="0"/>
                <w:numId w:val="45"/>
              </w:numPr>
              <w:rPr>
                <w:rFonts w:eastAsiaTheme="minorHAnsi" w:cs="Arial"/>
                <w:color w:val="000000" w:themeColor="text1"/>
              </w:rPr>
            </w:pPr>
            <w:r w:rsidRPr="0029612A">
              <w:rPr>
                <w:rFonts w:eastAsiaTheme="minorHAnsi" w:cs="Arial"/>
                <w:color w:val="000000" w:themeColor="text1"/>
              </w:rPr>
              <w:t>Select 1</w:t>
            </w:r>
          </w:p>
          <w:p w14:paraId="21C3D5FB" w14:textId="77777777" w:rsidR="0029612A" w:rsidRPr="0029612A" w:rsidRDefault="0029612A" w:rsidP="0029612A">
            <w:pPr>
              <w:pStyle w:val="ListParagraph"/>
              <w:numPr>
                <w:ilvl w:val="0"/>
                <w:numId w:val="45"/>
              </w:numPr>
              <w:rPr>
                <w:rFonts w:eastAsiaTheme="minorHAnsi" w:cs="Arial"/>
                <w:color w:val="000000" w:themeColor="text1"/>
              </w:rPr>
            </w:pPr>
            <w:r w:rsidRPr="0029612A">
              <w:rPr>
                <w:rFonts w:eastAsiaTheme="minorHAnsi" w:cs="Arial"/>
                <w:color w:val="000000" w:themeColor="text1"/>
              </w:rPr>
              <w:t>Select 2</w:t>
            </w:r>
          </w:p>
          <w:p w14:paraId="70F4BACC" w14:textId="77777777" w:rsidR="0029612A" w:rsidRPr="0029612A" w:rsidRDefault="0029612A" w:rsidP="0029612A">
            <w:pPr>
              <w:pStyle w:val="ListParagraph"/>
              <w:numPr>
                <w:ilvl w:val="0"/>
                <w:numId w:val="45"/>
              </w:numPr>
              <w:rPr>
                <w:rFonts w:eastAsiaTheme="minorHAnsi" w:cs="Arial"/>
                <w:color w:val="000000" w:themeColor="text1"/>
              </w:rPr>
            </w:pPr>
            <w:r w:rsidRPr="0029612A">
              <w:rPr>
                <w:rFonts w:eastAsiaTheme="minorHAnsi" w:cs="Arial"/>
                <w:color w:val="000000" w:themeColor="text1"/>
              </w:rPr>
              <w:t>Select 3</w:t>
            </w:r>
          </w:p>
          <w:p w14:paraId="77AF2249" w14:textId="77777777" w:rsidR="0029612A" w:rsidRPr="0029612A" w:rsidRDefault="0029612A" w:rsidP="0029612A">
            <w:pPr>
              <w:pStyle w:val="ListParagraph"/>
              <w:numPr>
                <w:ilvl w:val="0"/>
                <w:numId w:val="45"/>
              </w:numPr>
              <w:rPr>
                <w:rFonts w:eastAsiaTheme="minorHAnsi" w:cs="Arial"/>
                <w:color w:val="000000" w:themeColor="text1"/>
              </w:rPr>
            </w:pPr>
            <w:r w:rsidRPr="0029612A">
              <w:rPr>
                <w:rFonts w:eastAsiaTheme="minorHAnsi" w:cs="Arial"/>
                <w:color w:val="000000" w:themeColor="text1"/>
              </w:rPr>
              <w:t>Select 4</w:t>
            </w:r>
          </w:p>
          <w:p w14:paraId="14C3463B" w14:textId="77777777" w:rsidR="0029612A" w:rsidRPr="0029612A" w:rsidRDefault="0029612A" w:rsidP="0029612A">
            <w:pPr>
              <w:pStyle w:val="ListParagraph"/>
              <w:numPr>
                <w:ilvl w:val="0"/>
                <w:numId w:val="45"/>
              </w:numPr>
              <w:rPr>
                <w:rFonts w:eastAsiaTheme="minorHAnsi" w:cs="Arial"/>
                <w:color w:val="000000" w:themeColor="text1"/>
              </w:rPr>
            </w:pPr>
            <w:r w:rsidRPr="0029612A">
              <w:rPr>
                <w:rFonts w:eastAsiaTheme="minorHAnsi" w:cs="Arial"/>
                <w:color w:val="000000" w:themeColor="text1"/>
              </w:rPr>
              <w:t>No Selection</w:t>
            </w:r>
          </w:p>
          <w:p w14:paraId="015084F0" w14:textId="2269F4B7" w:rsidR="001F5E54" w:rsidRPr="0029612A" w:rsidRDefault="0029612A" w:rsidP="0029612A">
            <w:pPr>
              <w:pStyle w:val="ListParagraph"/>
              <w:numPr>
                <w:ilvl w:val="0"/>
                <w:numId w:val="45"/>
              </w:numPr>
              <w:rPr>
                <w:rFonts w:eastAsiaTheme="minorHAnsi" w:cs="Arial"/>
                <w:color w:val="000000" w:themeColor="text1"/>
              </w:rPr>
            </w:pPr>
            <w:r w:rsidRPr="0029612A">
              <w:rPr>
                <w:rFonts w:eastAsiaTheme="minorHAnsi" w:cs="Arial"/>
                <w:color w:val="000000" w:themeColor="text1"/>
              </w:rPr>
              <w:t>Set</w:t>
            </w:r>
          </w:p>
        </w:tc>
      </w:tr>
      <w:tr w:rsidR="001F5E54" w:rsidRPr="00200D70" w14:paraId="4D36AEC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F2D18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5C18F8" w14:textId="77777777" w:rsidR="001F5E54" w:rsidRPr="00200D70" w:rsidRDefault="001F5E54" w:rsidP="00A84EEF">
            <w:pPr>
              <w:rPr>
                <w:rFonts w:eastAsiaTheme="minorHAnsi" w:cs="Arial"/>
                <w:color w:val="000000" w:themeColor="text1"/>
              </w:rPr>
            </w:pPr>
          </w:p>
        </w:tc>
      </w:tr>
    </w:tbl>
    <w:p w14:paraId="45DC1831" w14:textId="77777777" w:rsidR="001F5E54" w:rsidRDefault="001F5E54" w:rsidP="001F5E54"/>
    <w:p w14:paraId="2798F6C1" w14:textId="77777777" w:rsidR="001F5E54" w:rsidRPr="000371E0" w:rsidRDefault="002F7AB8" w:rsidP="001F5E54">
      <w:pPr>
        <w:pStyle w:val="RELogSignal"/>
        <w:shd w:val="clear" w:color="auto" w:fill="F2F2F2" w:themeFill="background1" w:themeFillShade="F2"/>
      </w:pPr>
      <w:r>
        <w:t xml:space="preserve"> </w:t>
      </w:r>
      <w:bookmarkStart w:id="343" w:name="_34fcbc04b8c31324a58bee764fa60c4c"/>
      <w:r w:rsidR="00931505">
        <w:t>Vehicle Speed - Slow/NOT Slow</w:t>
      </w:r>
      <w:bookmarkEnd w:id="343"/>
    </w:p>
    <w:p w14:paraId="323F139E" w14:textId="77777777" w:rsidR="001F5E54" w:rsidRPr="00200D70" w:rsidRDefault="009D348F" w:rsidP="001F5E54">
      <w:pPr>
        <w:rPr>
          <w:rFonts w:cs="Arial"/>
        </w:rPr>
      </w:pPr>
      <w:r>
        <w:rPr>
          <w:rFonts w:cs="Arial"/>
        </w:rPr>
        <w:t>These values indicate whether the State Management System has determined that the current vehicle speed is at a speed where it would be safe to trigger a Classic Memory recall. When the speed is Slow then a Classic Memory recall may trigger.</w:t>
      </w:r>
    </w:p>
    <w:p w14:paraId="38E0758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0E06E7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08BF4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9F4329" w14:textId="77777777" w:rsidR="001F5E54" w:rsidRPr="00320989" w:rsidRDefault="001F5E54" w:rsidP="00A84EEF">
            <w:pPr>
              <w:pStyle w:val="scriptNormal"/>
              <w:rPr>
                <w:color w:val="auto"/>
              </w:rPr>
            </w:pPr>
          </w:p>
        </w:tc>
      </w:tr>
      <w:tr w:rsidR="001F5E54" w:rsidRPr="00200D70" w14:paraId="17DD2B4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FA74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4C2967" w14:textId="77777777" w:rsidR="001F5E54" w:rsidRPr="00200D70" w:rsidRDefault="001F5E54" w:rsidP="00A84EEF">
            <w:pPr>
              <w:rPr>
                <w:rFonts w:eastAsiaTheme="minorHAnsi" w:cs="Arial"/>
                <w:color w:val="000000" w:themeColor="text1"/>
              </w:rPr>
            </w:pPr>
          </w:p>
        </w:tc>
      </w:tr>
      <w:tr w:rsidR="001F5E54" w:rsidRPr="00200D70" w14:paraId="6FE20D1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AD170D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8E851E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1C2AC7" w14:textId="77777777" w:rsidR="001F5E54" w:rsidRPr="00200D70" w:rsidRDefault="001F5E54" w:rsidP="00A84EEF">
            <w:pPr>
              <w:rPr>
                <w:rFonts w:cs="Arial"/>
                <w:b/>
                <w:bCs/>
                <w:lang w:val="en-GB"/>
              </w:rPr>
            </w:pPr>
            <w:r w:rsidRPr="00200D70">
              <w:rPr>
                <w:rFonts w:cs="Arial"/>
                <w:b/>
                <w:bCs/>
                <w:lang w:val="en-GB"/>
              </w:rPr>
              <w:t>Value</w:t>
            </w:r>
          </w:p>
          <w:p w14:paraId="29A1F9D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F9CBD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E2684" w14:textId="77777777" w:rsidR="001F5E54" w:rsidRPr="00200D70" w:rsidRDefault="001F5E54" w:rsidP="00A84EEF">
            <w:pPr>
              <w:rPr>
                <w:rFonts w:eastAsiaTheme="minorHAnsi" w:cs="Arial"/>
                <w:color w:val="000000" w:themeColor="text1"/>
              </w:rPr>
            </w:pPr>
          </w:p>
        </w:tc>
      </w:tr>
      <w:tr w:rsidR="001F5E54" w:rsidRPr="00200D70" w14:paraId="7D42944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9AA40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9327E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E01AA" w14:textId="77777777" w:rsidR="001F5E54" w:rsidRPr="00200D70" w:rsidRDefault="001F5E54" w:rsidP="00A84EEF">
            <w:pPr>
              <w:rPr>
                <w:rFonts w:eastAsiaTheme="minorHAnsi" w:cs="Arial"/>
                <w:color w:val="000000" w:themeColor="text1"/>
              </w:rPr>
            </w:pPr>
          </w:p>
        </w:tc>
      </w:tr>
      <w:tr w:rsidR="001F5E54" w:rsidRPr="00200D70" w14:paraId="26F8E90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3F202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C0CF5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DECA05" w14:textId="77777777" w:rsidR="001F5E54" w:rsidRPr="00200D70" w:rsidRDefault="001F5E54" w:rsidP="00A84EEF">
            <w:pPr>
              <w:rPr>
                <w:rFonts w:eastAsiaTheme="minorHAnsi" w:cs="Arial"/>
                <w:color w:val="000000" w:themeColor="text1"/>
              </w:rPr>
            </w:pPr>
          </w:p>
        </w:tc>
      </w:tr>
      <w:tr w:rsidR="001F5E54" w:rsidRPr="00200D70" w14:paraId="3568DFF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0F6DE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F82D0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E36365" w14:textId="77777777" w:rsidR="001F5E54" w:rsidRPr="00200D70" w:rsidRDefault="001F5E54" w:rsidP="00A84EEF">
            <w:pPr>
              <w:rPr>
                <w:rFonts w:eastAsiaTheme="minorHAnsi" w:cs="Arial"/>
                <w:color w:val="000000" w:themeColor="text1"/>
              </w:rPr>
            </w:pPr>
          </w:p>
        </w:tc>
      </w:tr>
      <w:tr w:rsidR="001F5E54" w:rsidRPr="00200D70" w14:paraId="208B135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653BD6" w14:textId="77777777" w:rsidR="001F5E54" w:rsidRPr="00200D70" w:rsidRDefault="001F5E54" w:rsidP="00A84EEF">
            <w:pPr>
              <w:rPr>
                <w:rFonts w:cs="Arial"/>
                <w:b/>
                <w:bCs/>
                <w:lang w:val="en-GB"/>
              </w:rPr>
            </w:pPr>
            <w:r w:rsidRPr="00200D70">
              <w:rPr>
                <w:rFonts w:cs="Arial"/>
                <w:b/>
                <w:bCs/>
                <w:lang w:val="en-GB"/>
              </w:rPr>
              <w:t>Value</w:t>
            </w:r>
          </w:p>
          <w:p w14:paraId="2DB5353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C6785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C549CB" w14:textId="77777777" w:rsidR="0029612A" w:rsidRPr="0029612A" w:rsidRDefault="0029612A" w:rsidP="0029612A">
            <w:pPr>
              <w:pStyle w:val="ListParagraph"/>
              <w:numPr>
                <w:ilvl w:val="0"/>
                <w:numId w:val="46"/>
              </w:numPr>
              <w:rPr>
                <w:rFonts w:eastAsiaTheme="minorHAnsi" w:cs="Arial"/>
                <w:color w:val="000000" w:themeColor="text1"/>
              </w:rPr>
            </w:pPr>
            <w:r>
              <w:t>Slow</w:t>
            </w:r>
          </w:p>
          <w:p w14:paraId="2803456C" w14:textId="53F95F2E" w:rsidR="001F5E54" w:rsidRPr="0029612A" w:rsidRDefault="0029612A" w:rsidP="0029612A">
            <w:pPr>
              <w:pStyle w:val="ListParagraph"/>
              <w:numPr>
                <w:ilvl w:val="0"/>
                <w:numId w:val="46"/>
              </w:numPr>
              <w:rPr>
                <w:rFonts w:eastAsiaTheme="minorHAnsi" w:cs="Arial"/>
                <w:color w:val="000000" w:themeColor="text1"/>
              </w:rPr>
            </w:pPr>
            <w:r>
              <w:t>NOT Slow</w:t>
            </w:r>
          </w:p>
        </w:tc>
      </w:tr>
      <w:tr w:rsidR="001F5E54" w:rsidRPr="00200D70" w14:paraId="5E1863B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71683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B7D2A2" w14:textId="77777777" w:rsidR="001F5E54" w:rsidRPr="00200D70" w:rsidRDefault="001F5E54" w:rsidP="00A84EEF">
            <w:pPr>
              <w:rPr>
                <w:rFonts w:eastAsiaTheme="minorHAnsi" w:cs="Arial"/>
                <w:color w:val="000000" w:themeColor="text1"/>
              </w:rPr>
            </w:pPr>
          </w:p>
        </w:tc>
      </w:tr>
    </w:tbl>
    <w:p w14:paraId="68B685FF" w14:textId="77777777" w:rsidR="001F5E54" w:rsidRDefault="001F5E54" w:rsidP="001F5E54"/>
    <w:p w14:paraId="58208384" w14:textId="77777777" w:rsidR="00584E2D" w:rsidRDefault="00584E2D" w:rsidP="00584E2D">
      <w:pPr>
        <w:pStyle w:val="Heading3"/>
        <w:rPr>
          <w:lang w:val="en-GB"/>
        </w:rPr>
      </w:pPr>
      <w:bookmarkStart w:id="344" w:name="_Toc6466559"/>
      <w:bookmarkStart w:id="345" w:name="_Ref531353665"/>
      <w:r w:rsidRPr="00584E2D">
        <w:rPr>
          <w:lang w:val="en-GB"/>
        </w:rPr>
        <w:t>Logical Parameters</w:t>
      </w:r>
      <w:bookmarkEnd w:id="344"/>
      <w:bookmarkEnd w:id="345"/>
    </w:p>
    <w:p w14:paraId="3C889CA9" w14:textId="77777777" w:rsidR="00584E2D" w:rsidRPr="00584E2D" w:rsidRDefault="00584E2D" w:rsidP="00584E2D"/>
    <w:p w14:paraId="5FEED988" w14:textId="77777777" w:rsidR="00584E2D" w:rsidRDefault="00733073" w:rsidP="00584E2D">
      <w:pPr>
        <w:pStyle w:val="Heading3"/>
        <w:rPr>
          <w:lang w:val="en-GB"/>
        </w:rPr>
      </w:pPr>
      <w:bookmarkStart w:id="346" w:name="_Toc6466560"/>
      <w:r>
        <w:rPr>
          <w:lang w:val="en-GB"/>
        </w:rPr>
        <w:t>Encoding</w:t>
      </w:r>
      <w:r w:rsidR="00584E2D" w:rsidRPr="00584E2D">
        <w:rPr>
          <w:lang w:val="en-GB"/>
        </w:rPr>
        <w:t xml:space="preserve"> Types</w:t>
      </w:r>
      <w:bookmarkEnd w:id="346"/>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347" w:name="_Toc6466561"/>
      <w:r>
        <w:t>Glossary</w:t>
      </w:r>
      <w:bookmarkEnd w:id="347"/>
    </w:p>
    <w:p w14:paraId="39339A95" w14:textId="069CDC23" w:rsidR="00A92B2F" w:rsidRDefault="00A92B2F" w:rsidP="00B4449D">
      <w:pPr>
        <w:pStyle w:val="Heading3"/>
      </w:pPr>
      <w:bookmarkStart w:id="348" w:name="_Toc6466562"/>
      <w:bookmarkStart w:id="349" w:name="_Toc534968182"/>
      <w:bookmarkStart w:id="350" w:name="_Toc529191288"/>
      <w:r>
        <w:t>Definitions</w:t>
      </w:r>
      <w:bookmarkEnd w:id="348"/>
      <w:bookmarkEnd w:id="349"/>
      <w:bookmarkEnd w:id="350"/>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BD0D5F" w:rsidRPr="007C20FA" w14:paraId="3A9E1C4C" w14:textId="77777777" w:rsidTr="00812550">
        <w:trPr>
          <w:trHeight w:val="350"/>
          <w:tblHeader/>
        </w:trPr>
        <w:tc>
          <w:tcPr>
            <w:tcW w:w="2268" w:type="dxa"/>
            <w:shd w:val="pct20" w:color="auto" w:fill="FFFFFF"/>
            <w:vAlign w:val="center"/>
          </w:tcPr>
          <w:p w14:paraId="10D7E783" w14:textId="77777777" w:rsidR="00BD0D5F" w:rsidRPr="00643D15" w:rsidRDefault="00BD0D5F" w:rsidP="00812550">
            <w:pPr>
              <w:jc w:val="center"/>
              <w:rPr>
                <w:b/>
              </w:rPr>
            </w:pPr>
            <w:r w:rsidRPr="00643D15">
              <w:rPr>
                <w:b/>
              </w:rPr>
              <w:t>Definition</w:t>
            </w:r>
          </w:p>
        </w:tc>
        <w:tc>
          <w:tcPr>
            <w:tcW w:w="8222" w:type="dxa"/>
            <w:shd w:val="pct20" w:color="auto" w:fill="FFFFFF"/>
            <w:vAlign w:val="center"/>
          </w:tcPr>
          <w:p w14:paraId="45D940F7" w14:textId="77777777" w:rsidR="00BD0D5F" w:rsidRPr="00643D15" w:rsidRDefault="00BD0D5F" w:rsidP="00812550">
            <w:pPr>
              <w:jc w:val="center"/>
              <w:rPr>
                <w:b/>
              </w:rPr>
            </w:pPr>
            <w:r w:rsidRPr="00643D15">
              <w:rPr>
                <w:b/>
              </w:rPr>
              <w:t>Description</w:t>
            </w:r>
          </w:p>
        </w:tc>
      </w:tr>
      <w:tr w:rsidR="00BD0D5F" w:rsidRPr="007C20FA" w14:paraId="01A28C02" w14:textId="77777777" w:rsidTr="00812550">
        <w:tc>
          <w:tcPr>
            <w:tcW w:w="2268" w:type="dxa"/>
          </w:tcPr>
          <w:p w14:paraId="5EB05DE8" w14:textId="77777777" w:rsidR="00BD0D5F" w:rsidRPr="007C20FA" w:rsidRDefault="00BD0D5F" w:rsidP="00812550">
            <w:r>
              <w:t>Drive Position</w:t>
            </w:r>
          </w:p>
        </w:tc>
        <w:tc>
          <w:tcPr>
            <w:tcW w:w="8222" w:type="dxa"/>
          </w:tcPr>
          <w:p w14:paraId="2F0F865E" w14:textId="77777777" w:rsidR="00BD0D5F" w:rsidRDefault="00BD0D5F" w:rsidP="00812550">
            <w:r>
              <w:t xml:space="preserve">The position from which the driver plans to drive the vehicle. Positional settings are by default in the Drive Position unless a feature changes the position. </w:t>
            </w:r>
          </w:p>
        </w:tc>
      </w:tr>
      <w:tr w:rsidR="00BD0D5F" w:rsidRPr="007C20FA" w14:paraId="65C3D457" w14:textId="77777777" w:rsidTr="00812550">
        <w:tc>
          <w:tcPr>
            <w:tcW w:w="2268" w:type="dxa"/>
          </w:tcPr>
          <w:p w14:paraId="53E1E39F" w14:textId="77777777" w:rsidR="00BD0D5F" w:rsidRPr="007C20FA" w:rsidRDefault="00BD0D5F" w:rsidP="00812550">
            <w:r>
              <w:t>EEEE Offset Position</w:t>
            </w:r>
          </w:p>
        </w:tc>
        <w:tc>
          <w:tcPr>
            <w:tcW w:w="8222" w:type="dxa"/>
          </w:tcPr>
          <w:p w14:paraId="1BE61BC3" w14:textId="77777777" w:rsidR="00BD0D5F" w:rsidRDefault="00BD0D5F" w:rsidP="00812550">
            <w:r>
              <w:t>The position which provide additional space and allows the user to enter and exit the vehicle more easily. A special position of the Easy Entry Easy Exit system (of Classic Memory feature).</w:t>
            </w:r>
          </w:p>
        </w:tc>
      </w:tr>
      <w:tr w:rsidR="00BD0D5F" w:rsidRPr="007C20FA" w14:paraId="3AAACFE8" w14:textId="77777777" w:rsidTr="00812550">
        <w:tc>
          <w:tcPr>
            <w:tcW w:w="2268" w:type="dxa"/>
          </w:tcPr>
          <w:p w14:paraId="24B5F8E8" w14:textId="77777777" w:rsidR="00BD0D5F" w:rsidRDefault="00BD0D5F" w:rsidP="00812550">
            <w:r>
              <w:t>Memory Positional Controller</w:t>
            </w:r>
          </w:p>
        </w:tc>
        <w:tc>
          <w:tcPr>
            <w:tcW w:w="8222" w:type="dxa"/>
          </w:tcPr>
          <w:p w14:paraId="741A93F3" w14:textId="77777777" w:rsidR="00BD0D5F" w:rsidRDefault="00BD0D5F" w:rsidP="00812550">
            <w:r>
              <w:t>When the vehicle has memory then each positional commodity (elements with adjustable positions such as seat, mirrors, etc.) that has memory will have a controller for arbitrating settings</w:t>
            </w:r>
          </w:p>
        </w:tc>
      </w:tr>
      <w:tr w:rsidR="00BD0D5F" w:rsidRPr="007C20FA" w14:paraId="72D6AA86" w14:textId="77777777" w:rsidTr="00812550">
        <w:tc>
          <w:tcPr>
            <w:tcW w:w="2268" w:type="dxa"/>
          </w:tcPr>
          <w:p w14:paraId="45F6D039" w14:textId="77777777" w:rsidR="00BD0D5F" w:rsidRPr="007C20FA" w:rsidRDefault="00BD0D5F" w:rsidP="00812550">
            <w:r>
              <w:t>Memory Location</w:t>
            </w:r>
          </w:p>
        </w:tc>
        <w:tc>
          <w:tcPr>
            <w:tcW w:w="8222" w:type="dxa"/>
          </w:tcPr>
          <w:p w14:paraId="289EE57D" w14:textId="77777777" w:rsidR="00BD0D5F" w:rsidRDefault="00BD0D5F" w:rsidP="00812550">
            <w:r>
              <w:t>Space within a memory positional controller allocated for the storage of positional settings</w:t>
            </w:r>
          </w:p>
        </w:tc>
      </w:tr>
      <w:tr w:rsidR="00BD0D5F" w:rsidRPr="007C20FA" w14:paraId="01B52FD5" w14:textId="77777777" w:rsidTr="00812550">
        <w:tc>
          <w:tcPr>
            <w:tcW w:w="2268" w:type="dxa"/>
          </w:tcPr>
          <w:p w14:paraId="3058C6C6" w14:textId="77777777" w:rsidR="00BD0D5F" w:rsidRDefault="00BD0D5F" w:rsidP="00812550">
            <w:r>
              <w:t>Profile</w:t>
            </w:r>
          </w:p>
        </w:tc>
        <w:tc>
          <w:tcPr>
            <w:tcW w:w="8222" w:type="dxa"/>
          </w:tcPr>
          <w:p w14:paraId="58CE6994" w14:textId="77777777" w:rsidR="00BD0D5F" w:rsidRDefault="00BD0D5F" w:rsidP="00812550">
            <w:r>
              <w:t xml:space="preserve">A profile is the collection of settings stored in a memory location. Each profile typically stores setting for one user. </w:t>
            </w:r>
          </w:p>
        </w:tc>
      </w:tr>
      <w:tr w:rsidR="00BD0D5F" w:rsidRPr="007C20FA" w14:paraId="7F22C259" w14:textId="77777777" w:rsidTr="00812550">
        <w:tc>
          <w:tcPr>
            <w:tcW w:w="2268" w:type="dxa"/>
          </w:tcPr>
          <w:p w14:paraId="1EF8A26C" w14:textId="77777777" w:rsidR="00BD0D5F" w:rsidRPr="007C20FA" w:rsidRDefault="00BD0D5F" w:rsidP="00812550">
            <w:r>
              <w:lastRenderedPageBreak/>
              <w:t>Multicontour Seat</w:t>
            </w:r>
          </w:p>
        </w:tc>
        <w:tc>
          <w:tcPr>
            <w:tcW w:w="8222" w:type="dxa"/>
          </w:tcPr>
          <w:p w14:paraId="437BCAE0" w14:textId="77777777" w:rsidR="00BD0D5F" w:rsidRDefault="00BD0D5F" w:rsidP="00812550">
            <w:r>
              <w:t>A seat with additional functionality such as massage and additional comfort settings</w:t>
            </w:r>
          </w:p>
        </w:tc>
      </w:tr>
      <w:tr w:rsidR="00BD0D5F" w:rsidRPr="007C20FA" w14:paraId="5C4CA838" w14:textId="77777777" w:rsidTr="00812550">
        <w:tc>
          <w:tcPr>
            <w:tcW w:w="2268" w:type="dxa"/>
          </w:tcPr>
          <w:p w14:paraId="7386BB67" w14:textId="77777777" w:rsidR="00BD0D5F" w:rsidRPr="007C20FA" w:rsidRDefault="00BD0D5F" w:rsidP="00812550">
            <w:r>
              <w:t>Chime</w:t>
            </w:r>
          </w:p>
        </w:tc>
        <w:tc>
          <w:tcPr>
            <w:tcW w:w="8222" w:type="dxa"/>
          </w:tcPr>
          <w:p w14:paraId="12D04DFD" w14:textId="77777777" w:rsidR="00BD0D5F" w:rsidRDefault="00BD0D5F" w:rsidP="00812550">
            <w:r>
              <w:t>An audible alert</w:t>
            </w:r>
          </w:p>
        </w:tc>
      </w:tr>
      <w:tr w:rsidR="00BD0D5F" w:rsidRPr="007C20FA" w14:paraId="21B513CB" w14:textId="77777777" w:rsidTr="00812550">
        <w:tc>
          <w:tcPr>
            <w:tcW w:w="2268" w:type="dxa"/>
          </w:tcPr>
          <w:p w14:paraId="03DE46DC" w14:textId="77777777" w:rsidR="00BD0D5F" w:rsidRDefault="00BD0D5F" w:rsidP="00812550">
            <w:r>
              <w:t>Prompt</w:t>
            </w:r>
          </w:p>
        </w:tc>
        <w:tc>
          <w:tcPr>
            <w:tcW w:w="8222" w:type="dxa"/>
          </w:tcPr>
          <w:p w14:paraId="01512996" w14:textId="77777777" w:rsidR="00BD0D5F" w:rsidRDefault="00BD0D5F" w:rsidP="00812550">
            <w:r>
              <w:t>A visual alert</w:t>
            </w:r>
          </w:p>
        </w:tc>
      </w:tr>
      <w:tr w:rsidR="00BD0D5F" w:rsidRPr="007C20FA" w14:paraId="5DF108C9" w14:textId="77777777" w:rsidTr="00812550">
        <w:tc>
          <w:tcPr>
            <w:tcW w:w="2268" w:type="dxa"/>
          </w:tcPr>
          <w:p w14:paraId="3AC52458" w14:textId="77777777" w:rsidR="00BD0D5F" w:rsidRPr="007C20FA" w:rsidRDefault="00BD0D5F" w:rsidP="00812550">
            <w:r>
              <w:t>Wait Mode</w:t>
            </w:r>
          </w:p>
        </w:tc>
        <w:tc>
          <w:tcPr>
            <w:tcW w:w="8222" w:type="dxa"/>
          </w:tcPr>
          <w:p w14:paraId="381021E4" w14:textId="77777777" w:rsidR="00BD0D5F" w:rsidRDefault="00BD0D5F" w:rsidP="00812550">
            <w:r>
              <w:t>When a function enters a wait mode it then waits for a specific trigger to complete. A function may complete waiting when specific time has elapsed.</w:t>
            </w:r>
          </w:p>
        </w:tc>
      </w:tr>
      <w:tr w:rsidR="00BD0D5F" w:rsidRPr="007C20FA" w14:paraId="12729F35" w14:textId="77777777" w:rsidTr="00812550">
        <w:tc>
          <w:tcPr>
            <w:tcW w:w="2268" w:type="dxa"/>
          </w:tcPr>
          <w:p w14:paraId="02EAE283" w14:textId="77777777" w:rsidR="00BD0D5F" w:rsidRDefault="00BD0D5F" w:rsidP="00812550">
            <w:r>
              <w:t>SLOW</w:t>
            </w:r>
          </w:p>
        </w:tc>
        <w:tc>
          <w:tcPr>
            <w:tcW w:w="8222" w:type="dxa"/>
          </w:tcPr>
          <w:p w14:paraId="080066C1" w14:textId="77777777" w:rsidR="00BD0D5F" w:rsidRDefault="00BD0D5F" w:rsidP="00812550">
            <w:r>
              <w:t>Indicates the vehicle is at a speed where it is safe to trigger a Classic Memory recall</w:t>
            </w:r>
          </w:p>
        </w:tc>
      </w:tr>
      <w:tr w:rsidR="00BD0D5F" w:rsidRPr="007C20FA" w14:paraId="28E9FBD7" w14:textId="77777777" w:rsidTr="00812550">
        <w:tc>
          <w:tcPr>
            <w:tcW w:w="2268" w:type="dxa"/>
          </w:tcPr>
          <w:p w14:paraId="52527B5A" w14:textId="77777777" w:rsidR="00BD0D5F" w:rsidRDefault="00BD0D5F" w:rsidP="00812550">
            <w:r>
              <w:t>NOT SLOW</w:t>
            </w:r>
          </w:p>
        </w:tc>
        <w:tc>
          <w:tcPr>
            <w:tcW w:w="8222" w:type="dxa"/>
          </w:tcPr>
          <w:p w14:paraId="415304BF" w14:textId="77777777" w:rsidR="00BD0D5F" w:rsidRDefault="00BD0D5F" w:rsidP="00812550">
            <w:r>
              <w:t>Indicates the vehicle is above a speed where it is safe to trigger a Classic Memory recall</w:t>
            </w:r>
          </w:p>
        </w:tc>
      </w:tr>
      <w:tr w:rsidR="00BD0D5F" w:rsidRPr="007C20FA" w14:paraId="26034546" w14:textId="77777777" w:rsidTr="00812550">
        <w:tc>
          <w:tcPr>
            <w:tcW w:w="2268" w:type="dxa"/>
          </w:tcPr>
          <w:p w14:paraId="336F2286" w14:textId="77777777" w:rsidR="00BD0D5F" w:rsidRDefault="00BD0D5F" w:rsidP="00812550">
            <w:r>
              <w:t>SAFE</w:t>
            </w:r>
          </w:p>
        </w:tc>
        <w:tc>
          <w:tcPr>
            <w:tcW w:w="8222" w:type="dxa"/>
          </w:tcPr>
          <w:p w14:paraId="498C4A18" w14:textId="77777777" w:rsidR="00BD0D5F" w:rsidRDefault="00BD0D5F" w:rsidP="00812550">
            <w:r>
              <w:t>Indicates the vehicle is in a transmission gear where it is safe to trigger a Classic Memory recall</w:t>
            </w:r>
          </w:p>
        </w:tc>
      </w:tr>
      <w:tr w:rsidR="00BD0D5F" w:rsidRPr="007C20FA" w14:paraId="735AB107" w14:textId="77777777" w:rsidTr="00812550">
        <w:tc>
          <w:tcPr>
            <w:tcW w:w="2268" w:type="dxa"/>
          </w:tcPr>
          <w:p w14:paraId="66855E00" w14:textId="77777777" w:rsidR="00BD0D5F" w:rsidRDefault="00BD0D5F" w:rsidP="00812550">
            <w:r>
              <w:t>NOT SAFE</w:t>
            </w:r>
          </w:p>
        </w:tc>
        <w:tc>
          <w:tcPr>
            <w:tcW w:w="8222" w:type="dxa"/>
          </w:tcPr>
          <w:p w14:paraId="25742275" w14:textId="77777777" w:rsidR="00BD0D5F" w:rsidRDefault="00BD0D5F" w:rsidP="00812550">
            <w:r>
              <w:t>Indicates the vehicle is transmission gear where it is NOT safe to trigger a Classic Memory recall</w:t>
            </w:r>
          </w:p>
        </w:tc>
      </w:tr>
      <w:tr w:rsidR="00BD0D5F" w:rsidRPr="007C20FA" w14:paraId="649F3AA5" w14:textId="77777777" w:rsidTr="00812550">
        <w:tc>
          <w:tcPr>
            <w:tcW w:w="2268" w:type="dxa"/>
          </w:tcPr>
          <w:p w14:paraId="7946412A" w14:textId="77777777" w:rsidR="00BD0D5F" w:rsidRDefault="00BD0D5F" w:rsidP="00812550">
            <w:r>
              <w:t>Personality</w:t>
            </w:r>
          </w:p>
        </w:tc>
        <w:tc>
          <w:tcPr>
            <w:tcW w:w="8222" w:type="dxa"/>
          </w:tcPr>
          <w:p w14:paraId="173EF08E" w14:textId="77777777" w:rsidR="00BD0D5F" w:rsidRDefault="00BD0D5F" w:rsidP="00812550">
            <w:r>
              <w:t>Synonymous with ‘profile’</w:t>
            </w:r>
          </w:p>
        </w:tc>
      </w:tr>
      <w:tr w:rsidR="00BD0D5F" w:rsidRPr="007C20FA" w14:paraId="131EBD17" w14:textId="77777777" w:rsidTr="00812550">
        <w:tc>
          <w:tcPr>
            <w:tcW w:w="2268" w:type="dxa"/>
          </w:tcPr>
          <w:p w14:paraId="4B99BB96" w14:textId="77777777" w:rsidR="00BD0D5F" w:rsidRDefault="00BD0D5F" w:rsidP="00812550">
            <w:r>
              <w:t>Restriction Settings: Factory</w:t>
            </w:r>
          </w:p>
        </w:tc>
        <w:tc>
          <w:tcPr>
            <w:tcW w:w="8222" w:type="dxa"/>
          </w:tcPr>
          <w:p w14:paraId="63BE35B1" w14:textId="77777777" w:rsidR="00BD0D5F" w:rsidRDefault="00BD0D5F" w:rsidP="00812550">
            <w:r>
              <w:t>In this restriction setting all profile are set to Default Profile. The Default Profile cannot be updated. All recalls will recall the Default Profile.</w:t>
            </w:r>
          </w:p>
        </w:tc>
      </w:tr>
      <w:tr w:rsidR="00BD0D5F" w:rsidRPr="007C20FA" w14:paraId="72875CEF" w14:textId="77777777" w:rsidTr="00812550">
        <w:tc>
          <w:tcPr>
            <w:tcW w:w="2268" w:type="dxa"/>
          </w:tcPr>
          <w:p w14:paraId="1D48E384" w14:textId="77777777" w:rsidR="00BD0D5F" w:rsidRDefault="00BD0D5F" w:rsidP="00812550">
            <w:r>
              <w:t>Restriction Settings: Vehicle</w:t>
            </w:r>
          </w:p>
        </w:tc>
        <w:tc>
          <w:tcPr>
            <w:tcW w:w="8222" w:type="dxa"/>
          </w:tcPr>
          <w:p w14:paraId="104CEF5C" w14:textId="77777777" w:rsidR="00BD0D5F" w:rsidRDefault="00BD0D5F" w:rsidP="00812550">
            <w:r>
              <w:t>In this restriction setting all profile are set to Vehicle Profile. All recalls will recall the Vehicle Profile.</w:t>
            </w:r>
          </w:p>
        </w:tc>
      </w:tr>
      <w:tr w:rsidR="00BD0D5F" w:rsidRPr="007C20FA" w14:paraId="29ADFE60" w14:textId="77777777" w:rsidTr="00812550">
        <w:tc>
          <w:tcPr>
            <w:tcW w:w="2268" w:type="dxa"/>
          </w:tcPr>
          <w:p w14:paraId="4E0525B9" w14:textId="77777777" w:rsidR="00BD0D5F" w:rsidRDefault="00BD0D5F" w:rsidP="00812550">
            <w:r w:rsidRPr="00E52633">
              <w:t xml:space="preserve">Restriction Settings: </w:t>
            </w:r>
            <w:r>
              <w:t>Non-Moveable Person</w:t>
            </w:r>
          </w:p>
        </w:tc>
        <w:tc>
          <w:tcPr>
            <w:tcW w:w="8222" w:type="dxa"/>
          </w:tcPr>
          <w:p w14:paraId="36850F70" w14:textId="77777777" w:rsidR="00BD0D5F" w:rsidRDefault="00BD0D5F" w:rsidP="00812550">
            <w:r>
              <w:t>In this restriction setting all profile are set to Non-Moveable Person Profile. Setting cannot be loaded from or to an external device.</w:t>
            </w:r>
          </w:p>
        </w:tc>
      </w:tr>
      <w:tr w:rsidR="00BD0D5F" w:rsidRPr="007C20FA" w14:paraId="3E8D5095" w14:textId="77777777" w:rsidTr="00812550">
        <w:tc>
          <w:tcPr>
            <w:tcW w:w="2268" w:type="dxa"/>
          </w:tcPr>
          <w:p w14:paraId="130475AE" w14:textId="77777777" w:rsidR="00BD0D5F" w:rsidRDefault="00BD0D5F" w:rsidP="00812550">
            <w:r>
              <w:t>Restriction Settings: Moveable Person</w:t>
            </w:r>
          </w:p>
        </w:tc>
        <w:tc>
          <w:tcPr>
            <w:tcW w:w="8222" w:type="dxa"/>
          </w:tcPr>
          <w:p w14:paraId="2D234EA8" w14:textId="77777777" w:rsidR="00BD0D5F" w:rsidRDefault="00BD0D5F" w:rsidP="00812550">
            <w:r>
              <w:t>In this restriction setting all profile are set to Moveable Person Profile. No restrictions.</w:t>
            </w:r>
          </w:p>
        </w:tc>
      </w:tr>
      <w:tr w:rsidR="00BD0D5F" w:rsidRPr="007C20FA" w14:paraId="6267E2B3" w14:textId="77777777" w:rsidTr="00812550">
        <w:tc>
          <w:tcPr>
            <w:tcW w:w="2268" w:type="dxa"/>
          </w:tcPr>
          <w:p w14:paraId="4E593DE4" w14:textId="77777777" w:rsidR="00BD0D5F" w:rsidRDefault="00BD0D5F" w:rsidP="00812550">
            <w:r>
              <w:t>Drive Control Optimization (DCO)</w:t>
            </w:r>
          </w:p>
        </w:tc>
        <w:tc>
          <w:tcPr>
            <w:tcW w:w="8222" w:type="dxa"/>
          </w:tcPr>
          <w:p w14:paraId="50A844E5" w14:textId="77777777" w:rsidR="00BD0D5F" w:rsidRDefault="00BD0D5F" w:rsidP="00812550">
            <w:r>
              <w:t>This is an effort to remove the dedicated key, key slot, and push to start button. As the key slot was a trigger for Easy Entry Easy Exit (EEEE) functionality then new triggers are needed when DCO is implemented. EEEE will then use PaaK, Door, Seatbelt, and Park as triggers.</w:t>
            </w:r>
          </w:p>
        </w:tc>
      </w:tr>
    </w:tbl>
    <w:p w14:paraId="4A16C4B2" w14:textId="77777777" w:rsidR="006C2DE5" w:rsidRDefault="006C2DE5" w:rsidP="00A92B2F"/>
    <w:p w14:paraId="3A69A0CB" w14:textId="6D1FE137" w:rsidR="00A92B2F" w:rsidRDefault="00A92B2F" w:rsidP="00A92B2F">
      <w:pPr>
        <w:pStyle w:val="Caption"/>
      </w:pPr>
      <w:bookmarkStart w:id="351" w:name="_Toc6466575"/>
      <w:bookmarkStart w:id="352" w:name="_Toc534968211"/>
      <w:bookmarkStart w:id="353"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351"/>
      <w:bookmarkEnd w:id="352"/>
      <w:bookmarkEnd w:id="353"/>
    </w:p>
    <w:p w14:paraId="3586F2FF" w14:textId="77777777" w:rsidR="00A92B2F" w:rsidRDefault="00A92B2F" w:rsidP="00B4449D">
      <w:pPr>
        <w:pStyle w:val="Heading3"/>
      </w:pPr>
      <w:bookmarkStart w:id="354" w:name="_Abbreviations"/>
      <w:bookmarkStart w:id="355" w:name="_Toc6466563"/>
      <w:bookmarkStart w:id="356" w:name="_Toc534968183"/>
      <w:bookmarkStart w:id="357" w:name="_Toc529191289"/>
      <w:bookmarkEnd w:id="354"/>
      <w:r>
        <w:t>Abbreviations</w:t>
      </w:r>
      <w:bookmarkEnd w:id="355"/>
      <w:bookmarkEnd w:id="356"/>
      <w:bookmarkEnd w:id="357"/>
    </w:p>
    <w:p w14:paraId="09AE42CE" w14:textId="77777777" w:rsidR="00A92B2F" w:rsidRPr="00C0541A" w:rsidRDefault="00A92B2F"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99626E" w:rsidRPr="007C20FA" w14:paraId="06CC6E92" w14:textId="77777777" w:rsidTr="00812550">
        <w:trPr>
          <w:trHeight w:val="368"/>
          <w:tblHeader/>
        </w:trPr>
        <w:tc>
          <w:tcPr>
            <w:tcW w:w="1276" w:type="dxa"/>
            <w:shd w:val="pct20" w:color="auto" w:fill="FFFFFF"/>
            <w:vAlign w:val="center"/>
          </w:tcPr>
          <w:p w14:paraId="37FA1CA5" w14:textId="77777777" w:rsidR="0099626E" w:rsidRPr="00643D15" w:rsidRDefault="0099626E" w:rsidP="00812550">
            <w:pPr>
              <w:jc w:val="center"/>
              <w:rPr>
                <w:b/>
              </w:rPr>
            </w:pPr>
            <w:bookmarkStart w:id="358" w:name="_Toc534968212"/>
            <w:bookmarkStart w:id="359" w:name="_Toc529191316"/>
            <w:bookmarkStart w:id="360" w:name="_Toc6466576"/>
            <w:r w:rsidRPr="00643D15">
              <w:rPr>
                <w:b/>
              </w:rPr>
              <w:t>Abbr.</w:t>
            </w:r>
          </w:p>
        </w:tc>
        <w:tc>
          <w:tcPr>
            <w:tcW w:w="9214" w:type="dxa"/>
            <w:shd w:val="pct20" w:color="auto" w:fill="FFFFFF"/>
            <w:vAlign w:val="center"/>
          </w:tcPr>
          <w:p w14:paraId="1129AC87" w14:textId="77777777" w:rsidR="0099626E" w:rsidRPr="00643D15" w:rsidRDefault="0099626E" w:rsidP="00812550">
            <w:pPr>
              <w:jc w:val="center"/>
              <w:rPr>
                <w:b/>
              </w:rPr>
            </w:pPr>
            <w:r w:rsidRPr="00643D15">
              <w:rPr>
                <w:b/>
              </w:rPr>
              <w:t>Stands for</w:t>
            </w:r>
          </w:p>
        </w:tc>
      </w:tr>
      <w:tr w:rsidR="0099626E" w:rsidRPr="007C20FA" w14:paraId="651B2338" w14:textId="77777777" w:rsidTr="00812550">
        <w:tc>
          <w:tcPr>
            <w:tcW w:w="1276" w:type="dxa"/>
          </w:tcPr>
          <w:p w14:paraId="6BBA7B01" w14:textId="77777777" w:rsidR="0099626E" w:rsidRPr="007C20FA" w:rsidRDefault="0099626E" w:rsidP="00812550">
            <w:pPr>
              <w:ind w:right="142"/>
              <w:rPr>
                <w:rFonts w:cs="Arial"/>
                <w:snapToGrid w:val="0"/>
              </w:rPr>
            </w:pPr>
            <w:r>
              <w:t>HUD</w:t>
            </w:r>
          </w:p>
        </w:tc>
        <w:tc>
          <w:tcPr>
            <w:tcW w:w="9214" w:type="dxa"/>
          </w:tcPr>
          <w:p w14:paraId="6C0DB665" w14:textId="77777777" w:rsidR="0099626E" w:rsidRDefault="0099626E" w:rsidP="00812550">
            <w:r>
              <w:t>Head-Up Display</w:t>
            </w:r>
          </w:p>
        </w:tc>
      </w:tr>
      <w:tr w:rsidR="0099626E" w:rsidRPr="007C20FA" w14:paraId="2761C1AB" w14:textId="77777777" w:rsidTr="00812550">
        <w:tc>
          <w:tcPr>
            <w:tcW w:w="1276" w:type="dxa"/>
          </w:tcPr>
          <w:p w14:paraId="5D231626" w14:textId="77777777" w:rsidR="0099626E" w:rsidRDefault="0099626E" w:rsidP="00812550">
            <w:pPr>
              <w:ind w:right="142"/>
            </w:pPr>
            <w:r>
              <w:t>AHUD</w:t>
            </w:r>
          </w:p>
        </w:tc>
        <w:tc>
          <w:tcPr>
            <w:tcW w:w="9214" w:type="dxa"/>
          </w:tcPr>
          <w:p w14:paraId="2615A4D8" w14:textId="77777777" w:rsidR="0099626E" w:rsidRDefault="0099626E" w:rsidP="00812550">
            <w:r>
              <w:t>Advanced Head-Up Display</w:t>
            </w:r>
          </w:p>
        </w:tc>
      </w:tr>
      <w:tr w:rsidR="0099626E" w:rsidRPr="007C20FA" w14:paraId="477C746D" w14:textId="77777777" w:rsidTr="00812550">
        <w:tc>
          <w:tcPr>
            <w:tcW w:w="1276" w:type="dxa"/>
          </w:tcPr>
          <w:p w14:paraId="6C4F96BC" w14:textId="77777777" w:rsidR="0099626E" w:rsidRPr="007C20FA" w:rsidRDefault="0099626E" w:rsidP="00812550">
            <w:pPr>
              <w:ind w:right="142"/>
              <w:rPr>
                <w:rFonts w:cs="Arial"/>
                <w:snapToGrid w:val="0"/>
              </w:rPr>
            </w:pPr>
            <w:r>
              <w:t>CM</w:t>
            </w:r>
          </w:p>
        </w:tc>
        <w:tc>
          <w:tcPr>
            <w:tcW w:w="9214" w:type="dxa"/>
          </w:tcPr>
          <w:p w14:paraId="44568D6D" w14:textId="77777777" w:rsidR="0099626E" w:rsidRDefault="0099626E" w:rsidP="00812550">
            <w:r>
              <w:t>Classic Memory</w:t>
            </w:r>
          </w:p>
        </w:tc>
      </w:tr>
      <w:tr w:rsidR="0099626E" w:rsidRPr="007C20FA" w14:paraId="5134E63B" w14:textId="77777777" w:rsidTr="00812550">
        <w:tc>
          <w:tcPr>
            <w:tcW w:w="1276" w:type="dxa"/>
          </w:tcPr>
          <w:p w14:paraId="0C8B4DAC" w14:textId="77777777" w:rsidR="0099626E" w:rsidRDefault="0099626E" w:rsidP="00812550">
            <w:pPr>
              <w:ind w:right="142"/>
            </w:pPr>
            <w:r>
              <w:t>ACM</w:t>
            </w:r>
          </w:p>
        </w:tc>
        <w:tc>
          <w:tcPr>
            <w:tcW w:w="9214" w:type="dxa"/>
          </w:tcPr>
          <w:p w14:paraId="572F6B51" w14:textId="77777777" w:rsidR="0099626E" w:rsidRDefault="0099626E" w:rsidP="00812550">
            <w:r>
              <w:t>Advanced Classic Memory</w:t>
            </w:r>
          </w:p>
        </w:tc>
      </w:tr>
      <w:tr w:rsidR="0099626E" w:rsidRPr="007C20FA" w14:paraId="2AFC540C" w14:textId="77777777" w:rsidTr="00812550">
        <w:tc>
          <w:tcPr>
            <w:tcW w:w="1276" w:type="dxa"/>
          </w:tcPr>
          <w:p w14:paraId="75713D2C" w14:textId="77777777" w:rsidR="0099626E" w:rsidRPr="007C20FA" w:rsidRDefault="0099626E" w:rsidP="00812550">
            <w:pPr>
              <w:ind w:right="142"/>
              <w:rPr>
                <w:rFonts w:cs="Arial"/>
                <w:snapToGrid w:val="0"/>
              </w:rPr>
            </w:pPr>
            <w:r>
              <w:t>EEEE</w:t>
            </w:r>
          </w:p>
        </w:tc>
        <w:tc>
          <w:tcPr>
            <w:tcW w:w="9214" w:type="dxa"/>
          </w:tcPr>
          <w:p w14:paraId="1444B5BA" w14:textId="77777777" w:rsidR="0099626E" w:rsidRDefault="0099626E" w:rsidP="00812550">
            <w:r>
              <w:t>Easy Entry / Easy Exit</w:t>
            </w:r>
          </w:p>
        </w:tc>
      </w:tr>
      <w:tr w:rsidR="0099626E" w:rsidRPr="007C20FA" w14:paraId="24A83FD6" w14:textId="77777777" w:rsidTr="00812550">
        <w:tc>
          <w:tcPr>
            <w:tcW w:w="1276" w:type="dxa"/>
          </w:tcPr>
          <w:p w14:paraId="2D312208" w14:textId="77777777" w:rsidR="0099626E" w:rsidRPr="007C20FA" w:rsidRDefault="0099626E" w:rsidP="00812550">
            <w:pPr>
              <w:ind w:right="142"/>
              <w:rPr>
                <w:rFonts w:cs="Arial"/>
                <w:snapToGrid w:val="0"/>
              </w:rPr>
            </w:pPr>
            <w:r>
              <w:rPr>
                <w:rFonts w:cs="Arial"/>
                <w:snapToGrid w:val="0"/>
              </w:rPr>
              <w:t>EM</w:t>
            </w:r>
          </w:p>
        </w:tc>
        <w:tc>
          <w:tcPr>
            <w:tcW w:w="9214" w:type="dxa"/>
          </w:tcPr>
          <w:p w14:paraId="50F3664C" w14:textId="77777777" w:rsidR="0099626E" w:rsidRDefault="0099626E" w:rsidP="00812550">
            <w:r>
              <w:t>Enhanced Memory</w:t>
            </w:r>
          </w:p>
        </w:tc>
      </w:tr>
      <w:tr w:rsidR="0099626E" w:rsidRPr="007C20FA" w14:paraId="1CFCFD6B" w14:textId="77777777" w:rsidTr="00812550">
        <w:tc>
          <w:tcPr>
            <w:tcW w:w="1276" w:type="dxa"/>
          </w:tcPr>
          <w:p w14:paraId="65A5C07E" w14:textId="77777777" w:rsidR="0099626E" w:rsidRDefault="0099626E" w:rsidP="00812550">
            <w:pPr>
              <w:ind w:right="142"/>
              <w:rPr>
                <w:rFonts w:cs="Arial"/>
                <w:snapToGrid w:val="0"/>
              </w:rPr>
            </w:pPr>
            <w:r>
              <w:rPr>
                <w:rFonts w:cs="Arial"/>
                <w:snapToGrid w:val="0"/>
              </w:rPr>
              <w:t>PPP</w:t>
            </w:r>
          </w:p>
        </w:tc>
        <w:tc>
          <w:tcPr>
            <w:tcW w:w="9214" w:type="dxa"/>
          </w:tcPr>
          <w:p w14:paraId="22D6941E" w14:textId="77777777" w:rsidR="0099626E" w:rsidRDefault="0099626E" w:rsidP="00812550">
            <w:r>
              <w:t>Personal and Portable Profile</w:t>
            </w:r>
          </w:p>
        </w:tc>
      </w:tr>
      <w:tr w:rsidR="0099626E" w:rsidRPr="007C20FA" w14:paraId="4EBE7E89" w14:textId="77777777" w:rsidTr="00812550">
        <w:tc>
          <w:tcPr>
            <w:tcW w:w="1276" w:type="dxa"/>
          </w:tcPr>
          <w:p w14:paraId="3092C664" w14:textId="77777777" w:rsidR="0099626E" w:rsidRDefault="0099626E" w:rsidP="00812550">
            <w:pPr>
              <w:ind w:right="142"/>
              <w:rPr>
                <w:rFonts w:cs="Arial"/>
                <w:snapToGrid w:val="0"/>
              </w:rPr>
            </w:pPr>
            <w:r>
              <w:rPr>
                <w:rFonts w:cs="Arial"/>
                <w:snapToGrid w:val="0"/>
              </w:rPr>
              <w:t>SSW</w:t>
            </w:r>
          </w:p>
        </w:tc>
        <w:tc>
          <w:tcPr>
            <w:tcW w:w="9214" w:type="dxa"/>
          </w:tcPr>
          <w:p w14:paraId="09D1BFFA" w14:textId="77777777" w:rsidR="0099626E" w:rsidRDefault="0099626E" w:rsidP="00812550">
            <w:r>
              <w:t>Stowable Steering Wheel</w:t>
            </w:r>
          </w:p>
        </w:tc>
      </w:tr>
      <w:tr w:rsidR="0099626E" w:rsidRPr="007C20FA" w14:paraId="3A33A624" w14:textId="77777777" w:rsidTr="00812550">
        <w:tc>
          <w:tcPr>
            <w:tcW w:w="1276" w:type="dxa"/>
          </w:tcPr>
          <w:p w14:paraId="7D0927C1" w14:textId="77777777" w:rsidR="0099626E" w:rsidRDefault="0099626E" w:rsidP="00812550">
            <w:pPr>
              <w:ind w:right="142"/>
              <w:rPr>
                <w:rFonts w:cs="Arial"/>
                <w:snapToGrid w:val="0"/>
              </w:rPr>
            </w:pPr>
            <w:r>
              <w:rPr>
                <w:rFonts w:cs="Arial"/>
                <w:snapToGrid w:val="0"/>
              </w:rPr>
              <w:t>DCO</w:t>
            </w:r>
          </w:p>
        </w:tc>
        <w:tc>
          <w:tcPr>
            <w:tcW w:w="9214" w:type="dxa"/>
          </w:tcPr>
          <w:p w14:paraId="63471D15" w14:textId="77777777" w:rsidR="0099626E" w:rsidRDefault="0099626E" w:rsidP="00812550">
            <w:r>
              <w:t>Drive Control Optimization</w:t>
            </w:r>
          </w:p>
        </w:tc>
      </w:tr>
      <w:tr w:rsidR="0099626E" w:rsidRPr="007C20FA" w14:paraId="70C0B63D" w14:textId="77777777" w:rsidTr="00812550">
        <w:tc>
          <w:tcPr>
            <w:tcW w:w="1276" w:type="dxa"/>
          </w:tcPr>
          <w:p w14:paraId="6A79820D" w14:textId="77777777" w:rsidR="0099626E" w:rsidRDefault="0099626E" w:rsidP="00812550">
            <w:pPr>
              <w:ind w:right="142"/>
              <w:rPr>
                <w:rFonts w:cs="Arial"/>
                <w:snapToGrid w:val="0"/>
              </w:rPr>
            </w:pPr>
            <w:r>
              <w:rPr>
                <w:rFonts w:cs="Arial"/>
                <w:snapToGrid w:val="0"/>
              </w:rPr>
              <w:t>RKE</w:t>
            </w:r>
          </w:p>
        </w:tc>
        <w:tc>
          <w:tcPr>
            <w:tcW w:w="9214" w:type="dxa"/>
          </w:tcPr>
          <w:p w14:paraId="527F17CB" w14:textId="77777777" w:rsidR="0099626E" w:rsidRDefault="0099626E" w:rsidP="00812550">
            <w:r>
              <w:t>Remote Keyless Entry</w:t>
            </w:r>
          </w:p>
        </w:tc>
      </w:tr>
    </w:tbl>
    <w:p w14:paraId="2571F3C2" w14:textId="4073C701" w:rsidR="00A92B2F" w:rsidRDefault="00A92B2F" w:rsidP="00A92B2F">
      <w:pPr>
        <w:pStyle w:val="Caption"/>
      </w:pPr>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10</w:t>
      </w:r>
      <w:r>
        <w:rPr>
          <w:noProof/>
        </w:rPr>
        <w:fldChar w:fldCharType="end"/>
      </w:r>
      <w:r w:rsidRPr="000662CE">
        <w:t xml:space="preserve">: </w:t>
      </w:r>
      <w:r>
        <w:t>Abbreviations</w:t>
      </w:r>
      <w:r w:rsidRPr="000662CE">
        <w:t xml:space="preserve"> used in this document</w:t>
      </w:r>
      <w:bookmarkEnd w:id="358"/>
      <w:bookmarkEnd w:id="359"/>
      <w:bookmarkEnd w:id="360"/>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343"/>
      <w:footerReference w:type="default" r:id="rId344"/>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uesch, Sandro (S.P.)" w:date="2019-04-02T12:24:00Z" w:initials="NS(">
    <w:p w14:paraId="114D7FD3" w14:textId="7C8E91D2" w:rsidR="00762C4F" w:rsidRPr="00922518" w:rsidRDefault="00762C4F"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762C4F" w:rsidRPr="00922518" w:rsidRDefault="00762C4F" w:rsidP="00922518">
      <w:pPr>
        <w:pStyle w:val="CommentText"/>
        <w:rPr>
          <w:rStyle w:val="CommentReference"/>
          <w:color w:val="auto"/>
        </w:rPr>
      </w:pPr>
      <w:r w:rsidRPr="00922518">
        <w:rPr>
          <w:rStyle w:val="CommentReference"/>
          <w:color w:val="auto"/>
        </w:rPr>
        <w:t>Repeat 1-4 a second time.</w:t>
      </w:r>
    </w:p>
    <w:p w14:paraId="05FD8083" w14:textId="477A97C7" w:rsidR="00762C4F" w:rsidRDefault="00762C4F"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873A0" w14:textId="77777777" w:rsidR="002E13E1" w:rsidRDefault="002E13E1">
      <w:r>
        <w:separator/>
      </w:r>
    </w:p>
  </w:endnote>
  <w:endnote w:type="continuationSeparator" w:id="0">
    <w:p w14:paraId="6EF6DD51" w14:textId="77777777" w:rsidR="002E13E1" w:rsidRDefault="002E1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762C4F" w:rsidRPr="004306CB" w:rsidRDefault="00762C4F"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2021-03-04</w:t>
    </w:r>
  </w:p>
  <w:p w14:paraId="4B65174B" w14:textId="3D7785F5"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762C4F" w:rsidRPr="004306CB" w:rsidRDefault="00762C4F"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2021-03-04</w:t>
    </w:r>
  </w:p>
  <w:p w14:paraId="041DF9B1" w14:textId="366722D6"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23696" w14:textId="77777777" w:rsidR="002E13E1" w:rsidRDefault="002E13E1">
      <w:r>
        <w:separator/>
      </w:r>
    </w:p>
  </w:footnote>
  <w:footnote w:type="continuationSeparator" w:id="0">
    <w:p w14:paraId="4F9CDD14" w14:textId="77777777" w:rsidR="002E13E1" w:rsidRDefault="002E13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762C4F" w:rsidRPr="00FC036D" w:rsidRDefault="00762C4F"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762C4F" w:rsidRPr="00A6652D" w:rsidRDefault="00762C4F"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762C4F" w:rsidRDefault="00762C4F"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762C4F" w:rsidRPr="00540F5E" w:rsidRDefault="00762C4F"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MyFunction(Group)</w:t>
    </w:r>
    <w:r w:rsidRPr="00540F5E">
      <w:rPr>
        <w:rFonts w:cs="Arial"/>
        <w:sz w:val="28"/>
        <w:szCs w:val="28"/>
      </w:rPr>
      <w:fldChar w:fldCharType="end"/>
    </w:r>
  </w:p>
  <w:p w14:paraId="3105F1F8" w14:textId="77777777" w:rsidR="00762C4F" w:rsidRPr="00F96466" w:rsidRDefault="00762C4F"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2E5E"/>
    <w:multiLevelType w:val="hybridMultilevel"/>
    <w:tmpl w:val="0C80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F4140"/>
    <w:multiLevelType w:val="hybridMultilevel"/>
    <w:tmpl w:val="C6FA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12682"/>
    <w:multiLevelType w:val="hybridMultilevel"/>
    <w:tmpl w:val="1E7A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2C10F5"/>
    <w:multiLevelType w:val="hybridMultilevel"/>
    <w:tmpl w:val="753A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47BA7"/>
    <w:multiLevelType w:val="hybridMultilevel"/>
    <w:tmpl w:val="FA5A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73ED9"/>
    <w:multiLevelType w:val="hybridMultilevel"/>
    <w:tmpl w:val="9A78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B3140"/>
    <w:multiLevelType w:val="hybridMultilevel"/>
    <w:tmpl w:val="679A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56667"/>
    <w:multiLevelType w:val="hybridMultilevel"/>
    <w:tmpl w:val="8244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E526E"/>
    <w:multiLevelType w:val="hybridMultilevel"/>
    <w:tmpl w:val="1A82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71962"/>
    <w:multiLevelType w:val="hybridMultilevel"/>
    <w:tmpl w:val="EE861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50DC4"/>
    <w:multiLevelType w:val="hybridMultilevel"/>
    <w:tmpl w:val="AD4C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 w15:restartNumberingAfterBreak="0">
    <w:nsid w:val="34B41DAA"/>
    <w:multiLevelType w:val="hybridMultilevel"/>
    <w:tmpl w:val="4D88C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43141"/>
    <w:multiLevelType w:val="hybridMultilevel"/>
    <w:tmpl w:val="87D8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12269E"/>
    <w:multiLevelType w:val="hybridMultilevel"/>
    <w:tmpl w:val="71703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365F9"/>
    <w:multiLevelType w:val="hybridMultilevel"/>
    <w:tmpl w:val="8FE02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044F4"/>
    <w:multiLevelType w:val="hybridMultilevel"/>
    <w:tmpl w:val="F12E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4257A"/>
    <w:multiLevelType w:val="hybridMultilevel"/>
    <w:tmpl w:val="D4FA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D2E2FFF"/>
    <w:multiLevelType w:val="hybridMultilevel"/>
    <w:tmpl w:val="2828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6771B3"/>
    <w:multiLevelType w:val="hybridMultilevel"/>
    <w:tmpl w:val="81F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0F7DE5"/>
    <w:multiLevelType w:val="hybridMultilevel"/>
    <w:tmpl w:val="1296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C6D9C"/>
    <w:multiLevelType w:val="hybridMultilevel"/>
    <w:tmpl w:val="6DB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F575AD"/>
    <w:multiLevelType w:val="hybridMultilevel"/>
    <w:tmpl w:val="A298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F55568"/>
    <w:multiLevelType w:val="hybridMultilevel"/>
    <w:tmpl w:val="80E8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54191A"/>
    <w:multiLevelType w:val="hybridMultilevel"/>
    <w:tmpl w:val="6394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6"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06B1B"/>
    <w:multiLevelType w:val="hybridMultilevel"/>
    <w:tmpl w:val="606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6C4F16"/>
    <w:multiLevelType w:val="hybridMultilevel"/>
    <w:tmpl w:val="9E0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42" w15:restartNumberingAfterBreak="0">
    <w:nsid w:val="773611DE"/>
    <w:multiLevelType w:val="hybridMultilevel"/>
    <w:tmpl w:val="4970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8"/>
  </w:num>
  <w:num w:numId="3">
    <w:abstractNumId w:val="6"/>
  </w:num>
  <w:num w:numId="4">
    <w:abstractNumId w:val="41"/>
  </w:num>
  <w:num w:numId="5">
    <w:abstractNumId w:val="36"/>
  </w:num>
  <w:num w:numId="6">
    <w:abstractNumId w:val="4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41"/>
  </w:num>
  <w:num w:numId="8">
    <w:abstractNumId w:val="14"/>
  </w:num>
  <w:num w:numId="9">
    <w:abstractNumId w:val="3"/>
  </w:num>
  <w:num w:numId="10">
    <w:abstractNumId w:val="27"/>
  </w:num>
  <w:num w:numId="11">
    <w:abstractNumId w:val="13"/>
  </w:num>
  <w:num w:numId="12">
    <w:abstractNumId w:val="43"/>
  </w:num>
  <w:num w:numId="13">
    <w:abstractNumId w:val="17"/>
  </w:num>
  <w:num w:numId="14">
    <w:abstractNumId w:val="2"/>
  </w:num>
  <w:num w:numId="15">
    <w:abstractNumId w:val="21"/>
  </w:num>
  <w:num w:numId="16">
    <w:abstractNumId w:val="42"/>
  </w:num>
  <w:num w:numId="17">
    <w:abstractNumId w:val="22"/>
  </w:num>
  <w:num w:numId="18">
    <w:abstractNumId w:val="4"/>
  </w:num>
  <w:num w:numId="19">
    <w:abstractNumId w:val="38"/>
  </w:num>
  <w:num w:numId="20">
    <w:abstractNumId w:val="37"/>
  </w:num>
  <w:num w:numId="21">
    <w:abstractNumId w:val="33"/>
  </w:num>
  <w:num w:numId="22">
    <w:abstractNumId w:val="32"/>
  </w:num>
  <w:num w:numId="23">
    <w:abstractNumId w:val="30"/>
  </w:num>
  <w:num w:numId="24">
    <w:abstractNumId w:val="7"/>
  </w:num>
  <w:num w:numId="25">
    <w:abstractNumId w:val="28"/>
  </w:num>
  <w:num w:numId="26">
    <w:abstractNumId w:val="10"/>
  </w:num>
  <w:num w:numId="27">
    <w:abstractNumId w:val="39"/>
  </w:num>
  <w:num w:numId="28">
    <w:abstractNumId w:val="20"/>
  </w:num>
  <w:num w:numId="29">
    <w:abstractNumId w:val="26"/>
  </w:num>
  <w:num w:numId="30">
    <w:abstractNumId w:val="16"/>
  </w:num>
  <w:num w:numId="31">
    <w:abstractNumId w:val="5"/>
  </w:num>
  <w:num w:numId="32">
    <w:abstractNumId w:val="31"/>
  </w:num>
  <w:num w:numId="33">
    <w:abstractNumId w:val="15"/>
  </w:num>
  <w:num w:numId="34">
    <w:abstractNumId w:val="1"/>
  </w:num>
  <w:num w:numId="35">
    <w:abstractNumId w:val="11"/>
  </w:num>
  <w:num w:numId="36">
    <w:abstractNumId w:val="9"/>
  </w:num>
  <w:num w:numId="37">
    <w:abstractNumId w:val="34"/>
  </w:num>
  <w:num w:numId="38">
    <w:abstractNumId w:val="40"/>
  </w:num>
  <w:num w:numId="39">
    <w:abstractNumId w:val="8"/>
  </w:num>
  <w:num w:numId="40">
    <w:abstractNumId w:val="23"/>
  </w:num>
  <w:num w:numId="41">
    <w:abstractNumId w:val="0"/>
  </w:num>
  <w:num w:numId="42">
    <w:abstractNumId w:val="19"/>
  </w:num>
  <w:num w:numId="43">
    <w:abstractNumId w:val="24"/>
  </w:num>
  <w:num w:numId="44">
    <w:abstractNumId w:val="29"/>
  </w:num>
  <w:num w:numId="45">
    <w:abstractNumId w:val="25"/>
  </w:num>
  <w:num w:numId="46">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36A8"/>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6A"/>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377C"/>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5A1"/>
    <w:rsid w:val="00124BF4"/>
    <w:rsid w:val="00125D26"/>
    <w:rsid w:val="0012613C"/>
    <w:rsid w:val="0012761D"/>
    <w:rsid w:val="001301F3"/>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21A"/>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277B"/>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1FEC"/>
    <w:rsid w:val="00193F06"/>
    <w:rsid w:val="0019479D"/>
    <w:rsid w:val="001961B5"/>
    <w:rsid w:val="0019649D"/>
    <w:rsid w:val="001965D9"/>
    <w:rsid w:val="00196C11"/>
    <w:rsid w:val="0019793D"/>
    <w:rsid w:val="001A3170"/>
    <w:rsid w:val="001A326F"/>
    <w:rsid w:val="001A4907"/>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2408"/>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2A"/>
    <w:rsid w:val="002961D1"/>
    <w:rsid w:val="00297427"/>
    <w:rsid w:val="002A0337"/>
    <w:rsid w:val="002A2C52"/>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3E1"/>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15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0FD5"/>
    <w:rsid w:val="00372AB5"/>
    <w:rsid w:val="00373477"/>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2355"/>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D6DBA"/>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1F08"/>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3EB5"/>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956"/>
    <w:rsid w:val="00517C4A"/>
    <w:rsid w:val="00521C2A"/>
    <w:rsid w:val="005221EF"/>
    <w:rsid w:val="005222D9"/>
    <w:rsid w:val="00522903"/>
    <w:rsid w:val="00522D8B"/>
    <w:rsid w:val="00523745"/>
    <w:rsid w:val="00523B10"/>
    <w:rsid w:val="00523CDC"/>
    <w:rsid w:val="005246AF"/>
    <w:rsid w:val="00530659"/>
    <w:rsid w:val="00530899"/>
    <w:rsid w:val="00530C88"/>
    <w:rsid w:val="005316F2"/>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A7942"/>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02E"/>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423A"/>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E6BFF"/>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83B"/>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0AF"/>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00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1B63"/>
    <w:rsid w:val="007D204D"/>
    <w:rsid w:val="007D2C79"/>
    <w:rsid w:val="007D3BE0"/>
    <w:rsid w:val="007D6FFD"/>
    <w:rsid w:val="007D767B"/>
    <w:rsid w:val="007E0C44"/>
    <w:rsid w:val="007E1A1A"/>
    <w:rsid w:val="007E27F3"/>
    <w:rsid w:val="007E2D9C"/>
    <w:rsid w:val="007E304B"/>
    <w:rsid w:val="007E56DE"/>
    <w:rsid w:val="007E5E70"/>
    <w:rsid w:val="007E6945"/>
    <w:rsid w:val="007E6DE8"/>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4CD8"/>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1E0B"/>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216"/>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6BE"/>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6FC3"/>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78E"/>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6E"/>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5EE"/>
    <w:rsid w:val="009B3F23"/>
    <w:rsid w:val="009B440F"/>
    <w:rsid w:val="009B56FC"/>
    <w:rsid w:val="009B6200"/>
    <w:rsid w:val="009B70B1"/>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2FD6"/>
    <w:rsid w:val="00A2304B"/>
    <w:rsid w:val="00A235F9"/>
    <w:rsid w:val="00A2514B"/>
    <w:rsid w:val="00A25892"/>
    <w:rsid w:val="00A26586"/>
    <w:rsid w:val="00A273AD"/>
    <w:rsid w:val="00A30387"/>
    <w:rsid w:val="00A30467"/>
    <w:rsid w:val="00A315CB"/>
    <w:rsid w:val="00A3354B"/>
    <w:rsid w:val="00A34662"/>
    <w:rsid w:val="00A34D7E"/>
    <w:rsid w:val="00A35CB1"/>
    <w:rsid w:val="00A36427"/>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4A1F"/>
    <w:rsid w:val="00AD7649"/>
    <w:rsid w:val="00AE04B0"/>
    <w:rsid w:val="00AE1D06"/>
    <w:rsid w:val="00AE2453"/>
    <w:rsid w:val="00AE3D1B"/>
    <w:rsid w:val="00AE3F23"/>
    <w:rsid w:val="00AE4EA7"/>
    <w:rsid w:val="00AE7C3C"/>
    <w:rsid w:val="00AF3D6B"/>
    <w:rsid w:val="00AF4CFA"/>
    <w:rsid w:val="00AF533C"/>
    <w:rsid w:val="00AF5392"/>
    <w:rsid w:val="00AF57E8"/>
    <w:rsid w:val="00AF68BE"/>
    <w:rsid w:val="00B00A2C"/>
    <w:rsid w:val="00B01434"/>
    <w:rsid w:val="00B01E06"/>
    <w:rsid w:val="00B02236"/>
    <w:rsid w:val="00B02E9C"/>
    <w:rsid w:val="00B03BEE"/>
    <w:rsid w:val="00B03F8D"/>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5EF"/>
    <w:rsid w:val="00B42A06"/>
    <w:rsid w:val="00B4398E"/>
    <w:rsid w:val="00B4449D"/>
    <w:rsid w:val="00B44934"/>
    <w:rsid w:val="00B4658B"/>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87FB4"/>
    <w:rsid w:val="00B9369C"/>
    <w:rsid w:val="00B94972"/>
    <w:rsid w:val="00B94A53"/>
    <w:rsid w:val="00B95064"/>
    <w:rsid w:val="00B95222"/>
    <w:rsid w:val="00B9798C"/>
    <w:rsid w:val="00BA0044"/>
    <w:rsid w:val="00BA097F"/>
    <w:rsid w:val="00BA0F89"/>
    <w:rsid w:val="00BA24A5"/>
    <w:rsid w:val="00BA6A08"/>
    <w:rsid w:val="00BA6CB3"/>
    <w:rsid w:val="00BA704C"/>
    <w:rsid w:val="00BA7B22"/>
    <w:rsid w:val="00BB0D39"/>
    <w:rsid w:val="00BB11F8"/>
    <w:rsid w:val="00BB1776"/>
    <w:rsid w:val="00BB278B"/>
    <w:rsid w:val="00BB2AE0"/>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0D5F"/>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4E0C"/>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3219"/>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1F99"/>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1CD5"/>
    <w:rsid w:val="00D12312"/>
    <w:rsid w:val="00D13867"/>
    <w:rsid w:val="00D1413E"/>
    <w:rsid w:val="00D149CA"/>
    <w:rsid w:val="00D14C04"/>
    <w:rsid w:val="00D171FC"/>
    <w:rsid w:val="00D17201"/>
    <w:rsid w:val="00D20433"/>
    <w:rsid w:val="00D20552"/>
    <w:rsid w:val="00D22AB1"/>
    <w:rsid w:val="00D23280"/>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271"/>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155"/>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17F06"/>
    <w:rsid w:val="00E21515"/>
    <w:rsid w:val="00E21A20"/>
    <w:rsid w:val="00E226BA"/>
    <w:rsid w:val="00E22DCE"/>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41B5"/>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100"/>
    <w:rsid w:val="00EC52EE"/>
    <w:rsid w:val="00EC54F8"/>
    <w:rsid w:val="00EC5ADC"/>
    <w:rsid w:val="00EC5DD8"/>
    <w:rsid w:val="00EC6083"/>
    <w:rsid w:val="00ED0467"/>
    <w:rsid w:val="00ED0CD0"/>
    <w:rsid w:val="00ED131F"/>
    <w:rsid w:val="00ED1597"/>
    <w:rsid w:val="00ED240F"/>
    <w:rsid w:val="00ED2999"/>
    <w:rsid w:val="00ED2AD3"/>
    <w:rsid w:val="00ED3D13"/>
    <w:rsid w:val="00ED4903"/>
    <w:rsid w:val="00ED5270"/>
    <w:rsid w:val="00ED53A4"/>
    <w:rsid w:val="00ED5E52"/>
    <w:rsid w:val="00ED6B01"/>
    <w:rsid w:val="00ED7D31"/>
    <w:rsid w:val="00EE03FB"/>
    <w:rsid w:val="00EE0D94"/>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120"/>
    <w:rsid w:val="00F93939"/>
    <w:rsid w:val="00F93C3C"/>
    <w:rsid w:val="00F93C60"/>
    <w:rsid w:val="00F94EBC"/>
    <w:rsid w:val="00F95EDB"/>
    <w:rsid w:val="00F9635D"/>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1ACB"/>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99" Type="http://schemas.openxmlformats.org/officeDocument/2006/relationships/hyperlink" Target="http://wiki.ford.com/display/RequirementsEngineering/Requirements+Attributes" TargetMode="External"/><Relationship Id="rId303"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pecification+templates?src=contextnavpagetreemode" TargetMode="External"/><Relationship Id="rId42"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hyperlink" Target="http://wiki.ford.com/display/RequirementsEngineering/Requirements+Attributes" TargetMode="External"/><Relationship Id="rId345" Type="http://schemas.openxmlformats.org/officeDocument/2006/relationships/fontTable" Target="fontTable.xm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s://pd3.spt.ford.com/sites/SystemsEngineering/SEC/sysml-teamsite/SysML%20Wiki/Sequence%20Diagram%20Basics.aspx"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268" Type="http://schemas.openxmlformats.org/officeDocument/2006/relationships/hyperlink" Target="http://wiki.ford.com/display/RequirementsEngineering/Requirements+Attributes" TargetMode="External"/><Relationship Id="rId289"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image" Target="media/image37.png"/><Relationship Id="rId335"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wiki.ford.com/display/RequirementsEngineering/Requirements+Attributes" TargetMode="External"/><Relationship Id="rId258" Type="http://schemas.openxmlformats.org/officeDocument/2006/relationships/hyperlink" Target="http://wiki.ford.com/display/RequirementsEngineering/Requirements+Attributes" TargetMode="External"/><Relationship Id="rId279"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Requirements+Attributes?src=contextnavpagetreemode" TargetMode="External"/><Relationship Id="rId43"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290" Type="http://schemas.openxmlformats.org/officeDocument/2006/relationships/image" Target="media/image34.png"/><Relationship Id="rId304" Type="http://schemas.openxmlformats.org/officeDocument/2006/relationships/hyperlink" Target="http://wiki.ford.com/display/RequirementsEngineering/Requirements+Attributes" TargetMode="External"/><Relationship Id="rId325" Type="http://schemas.openxmlformats.org/officeDocument/2006/relationships/hyperlink" Target="http://wiki.ford.com/display/RequirementsEngineering/Requirements+Attributes" TargetMode="External"/><Relationship Id="rId346" Type="http://schemas.microsoft.com/office/2011/relationships/people" Target="people.xm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image" Target="media/image23.png"/><Relationship Id="rId192" Type="http://schemas.openxmlformats.org/officeDocument/2006/relationships/image" Target="media/image24.png"/><Relationship Id="rId206" Type="http://schemas.openxmlformats.org/officeDocument/2006/relationships/hyperlink" Target="https://pd3.spt.ford.com/sites/GlobalFunctionalSafety/Pages/default.aspx"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yperlink" Target="http://wiki.ford.com/display/RequirementsEngineering/Requirements+Attributes" TargetMode="External"/><Relationship Id="rId269"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33" Type="http://schemas.openxmlformats.org/officeDocument/2006/relationships/image" Target="media/image12.png"/><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280" Type="http://schemas.openxmlformats.org/officeDocument/2006/relationships/image" Target="media/image33.png"/><Relationship Id="rId315" Type="http://schemas.openxmlformats.org/officeDocument/2006/relationships/hyperlink" Target="http://wiki.ford.com/display/RequirementsEngineering/Requirements+Attributes" TargetMode="External"/><Relationship Id="rId336"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Variant+Management" TargetMode="External"/><Relationship Id="rId217" Type="http://schemas.openxmlformats.org/officeDocument/2006/relationships/hyperlink" Target="http://wiki.ford.com/display/RequirementsEngineering/Requirements+Attributes" TargetMode="External"/><Relationship Id="rId6" Type="http://schemas.openxmlformats.org/officeDocument/2006/relationships/styles" Target="styles.xml"/><Relationship Id="rId238" Type="http://schemas.openxmlformats.org/officeDocument/2006/relationships/hyperlink" Target="http://wiki.ford.com/display/RequirementsEngineering/Requirements+Attributes" TargetMode="External"/><Relationship Id="rId259" Type="http://schemas.openxmlformats.org/officeDocument/2006/relationships/hyperlink" Target="http://wiki.ford.com/display/RequirementsEngineering/Requirements+Attributes" TargetMode="External"/><Relationship Id="rId23" Type="http://schemas.openxmlformats.org/officeDocument/2006/relationships/image" Target="media/image2.png"/><Relationship Id="rId119" Type="http://schemas.openxmlformats.org/officeDocument/2006/relationships/hyperlink" Target="http://wiki.ford.com/display/RequirementsEngineering/Requirements+Attributes" TargetMode="External"/><Relationship Id="rId270" Type="http://schemas.openxmlformats.org/officeDocument/2006/relationships/hyperlink" Target="http://wiki.ford.com/display/RequirementsEngineering/Requirements+Attributes" TargetMode="External"/><Relationship Id="rId291" Type="http://schemas.openxmlformats.org/officeDocument/2006/relationships/hyperlink" Target="http://wiki.ford.com/display/RequirementsEngineering/Requirements+Attributes" TargetMode="External"/><Relationship Id="rId305" Type="http://schemas.openxmlformats.org/officeDocument/2006/relationships/hyperlink" Target="http://wiki.ford.com/display/RequirementsEngineering/Requirements+Attributes" TargetMode="External"/><Relationship Id="rId326" Type="http://schemas.openxmlformats.org/officeDocument/2006/relationships/hyperlink" Target="http://wiki.ford.com/display/RequirementsEngineering/Requirements+Attributes" TargetMode="External"/><Relationship Id="rId347" Type="http://schemas.openxmlformats.org/officeDocument/2006/relationships/theme" Target="theme/theme1.xml"/><Relationship Id="rId44"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How+to+write+better+requirements?src=contextnavpagetreemode" TargetMode="External"/><Relationship Id="rId207" Type="http://schemas.openxmlformats.org/officeDocument/2006/relationships/image" Target="media/image25.png"/><Relationship Id="rId228" Type="http://schemas.openxmlformats.org/officeDocument/2006/relationships/hyperlink" Target="http://wiki.ford.com/display/RequirementsEngineering/Requirements+Attributes"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comments" Target="comments.xml"/><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wiki.ford.com/display/RequirementsEngineering/Requirements+Attributes" TargetMode="External"/><Relationship Id="rId281" Type="http://schemas.openxmlformats.org/officeDocument/2006/relationships/hyperlink" Target="http://wiki.ford.com/display/RequirementsEngineering/Requirements+Attributes" TargetMode="External"/><Relationship Id="rId316" Type="http://schemas.openxmlformats.org/officeDocument/2006/relationships/hyperlink" Target="http://wiki.ford.com/display/RequirementsEngineering/Requirements+Attributes" TargetMode="External"/><Relationship Id="rId337"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ww.ieee.org/documents/ieeecitationref.pdf" TargetMode="External"/><Relationship Id="rId218" Type="http://schemas.openxmlformats.org/officeDocument/2006/relationships/hyperlink" Target="http://wiki.ford.com/display/RequirementsEngineering/Requirements+Attributes" TargetMode="External"/><Relationship Id="rId239" Type="http://schemas.openxmlformats.org/officeDocument/2006/relationships/hyperlink" Target="http://wiki.ford.com/display/RequirementsEngineering/Requirements+Attributes" TargetMode="External"/><Relationship Id="rId250" Type="http://schemas.openxmlformats.org/officeDocument/2006/relationships/image" Target="media/image29.png"/><Relationship Id="rId271" Type="http://schemas.openxmlformats.org/officeDocument/2006/relationships/image" Target="media/image32.png"/><Relationship Id="rId292" Type="http://schemas.openxmlformats.org/officeDocument/2006/relationships/hyperlink" Target="http://wiki.ford.com/display/RequirementsEngineering/Requirements+Attributes" TargetMode="External"/><Relationship Id="rId306" Type="http://schemas.openxmlformats.org/officeDocument/2006/relationships/image" Target="media/image36.png"/><Relationship Id="rId24" Type="http://schemas.openxmlformats.org/officeDocument/2006/relationships/image" Target="media/image3.png"/><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image" Target="media/image20.png"/><Relationship Id="rId131" Type="http://schemas.openxmlformats.org/officeDocument/2006/relationships/hyperlink" Target="http://wiki.ford.com/display/RequirementsEngineering/Requirements+Attributes" TargetMode="External"/><Relationship Id="rId327"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image" Target="media/image26.png"/><Relationship Id="rId229"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61" Type="http://schemas.openxmlformats.org/officeDocument/2006/relationships/hyperlink" Target="http://wiki.ford.com/display/RequirementsEngineering/Requirements+Attributes" TargetMode="External"/><Relationship Id="rId14" Type="http://schemas.microsoft.com/office/2011/relationships/commentsExtended" Target="commentsExtended.xml"/><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282" Type="http://schemas.openxmlformats.org/officeDocument/2006/relationships/hyperlink" Target="http://wiki.ford.com/display/RequirementsEngineering/Requirements+Attributes" TargetMode="External"/><Relationship Id="rId317" Type="http://schemas.openxmlformats.org/officeDocument/2006/relationships/image" Target="media/image38.png"/><Relationship Id="rId33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98" Type="http://schemas.openxmlformats.org/officeDocument/2006/relationships/hyperlink" Target="http://wiki.ford.com/display/RequirementsEngineering/Requirements+Attributes" TargetMode="External"/><Relationship Id="rId121" Type="http://schemas.openxmlformats.org/officeDocument/2006/relationships/image" Target="media/image21.png"/><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Adding+a+Logical+Signal+or+Parameter" TargetMode="External"/><Relationship Id="rId219"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51" Type="http://schemas.openxmlformats.org/officeDocument/2006/relationships/hyperlink" Target="http://wiki.ford.com/display/RequirementsEngineering/Requirements+Attributes" TargetMode="External"/><Relationship Id="rId25" Type="http://schemas.openxmlformats.org/officeDocument/2006/relationships/image" Target="media/image4.pn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image" Target="media/image22.png"/><Relationship Id="rId158" Type="http://schemas.openxmlformats.org/officeDocument/2006/relationships/hyperlink" Target="http://wiki.ford.com/display/RequirementsEngineering/Requirements+Attributes" TargetMode="External"/><Relationship Id="rId272" Type="http://schemas.openxmlformats.org/officeDocument/2006/relationships/hyperlink" Target="http://wiki.ford.com/display/RequirementsEngineering/Requirements+Attributes" TargetMode="External"/><Relationship Id="rId293" Type="http://schemas.openxmlformats.org/officeDocument/2006/relationships/hyperlink" Target="http://wiki.ford.com/display/RequirementsEngineering/Requirements+Attributes" TargetMode="External"/><Relationship Id="rId302" Type="http://schemas.openxmlformats.org/officeDocument/2006/relationships/hyperlink" Target="http://wiki.ford.com/display/RequirementsEngineering/Requirements+Attributes" TargetMode="External"/><Relationship Id="rId307" Type="http://schemas.openxmlformats.org/officeDocument/2006/relationships/hyperlink" Target="http://wiki.ford.com/display/RequirementsEngineering/Requirements+Attributes" TargetMode="External"/><Relationship Id="rId323" Type="http://schemas.openxmlformats.org/officeDocument/2006/relationships/hyperlink" Target="http://wiki.ford.com/display/RequirementsEngineering/Requirements+Attributes" TargetMode="External"/><Relationship Id="rId328" Type="http://schemas.openxmlformats.org/officeDocument/2006/relationships/hyperlink" Target="http://wiki.ford.com/display/RequirementsEngineering/Requirements+Attributes" TargetMode="External"/><Relationship Id="rId344" Type="http://schemas.openxmlformats.org/officeDocument/2006/relationships/footer" Target="footer2.xm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image" Target="media/image14.png"/><Relationship Id="rId62" Type="http://schemas.openxmlformats.org/officeDocument/2006/relationships/image" Target="media/image15.png"/><Relationship Id="rId83" Type="http://schemas.openxmlformats.org/officeDocument/2006/relationships/image" Target="media/image17.png"/><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Sequence+Chart?src=contextnavpagetreemode" TargetMode="External"/><Relationship Id="rId204" Type="http://schemas.openxmlformats.org/officeDocument/2006/relationships/hyperlink" Target="https://pd3.spt.ford.com/sites/GlobalFunctionalSafety/Pages/default.aspx" TargetMode="External"/><Relationship Id="rId220"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1"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display/RequirementsEngineering/Requirements+Attributes" TargetMode="External"/><Relationship Id="rId288" Type="http://schemas.openxmlformats.org/officeDocument/2006/relationships/hyperlink" Target="http://wiki.ford.com/display/RequirementsEngineering/Requirements+Attributes" TargetMode="External"/><Relationship Id="rId15" Type="http://schemas.microsoft.com/office/2016/09/relationships/commentsIds" Target="commentsIds.xm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262" Type="http://schemas.openxmlformats.org/officeDocument/2006/relationships/hyperlink" Target="http://wiki.ford.com/display/RequirementsEngineering/Requirements+Attributes" TargetMode="External"/><Relationship Id="rId283" Type="http://schemas.openxmlformats.org/officeDocument/2006/relationships/hyperlink" Target="http://wiki.ford.com/display/RequirementsEngineering/Requirements+Attributes" TargetMode="External"/><Relationship Id="rId313" Type="http://schemas.openxmlformats.org/officeDocument/2006/relationships/hyperlink" Target="http://wiki.ford.com/display/RequirementsEngineering/Requirements+Attributes" TargetMode="External"/><Relationship Id="rId318" Type="http://schemas.openxmlformats.org/officeDocument/2006/relationships/hyperlink" Target="http://wiki.ford.com/display/RequirementsEngineering/Requirements+Attributes" TargetMode="External"/><Relationship Id="rId339"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image" Target="media/image19.png"/><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pages/viewpage.action?pageId=110594919&amp;src=contextnavpagetreemode" TargetMode="External"/><Relationship Id="rId334"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image" Target="media/image27.png"/><Relationship Id="rId257" Type="http://schemas.openxmlformats.org/officeDocument/2006/relationships/image" Target="media/image30.png"/><Relationship Id="rId278" Type="http://schemas.openxmlformats.org/officeDocument/2006/relationships/hyperlink" Target="http://wiki.ford.com/display/RequirementsEngineering/Requirements+Attributes" TargetMode="External"/><Relationship Id="rId26" Type="http://schemas.openxmlformats.org/officeDocument/2006/relationships/image" Target="media/image5.png"/><Relationship Id="rId231" Type="http://schemas.openxmlformats.org/officeDocument/2006/relationships/hyperlink" Target="http://wiki.ford.com/display/RequirementsEngineering/Requirements+Attributes" TargetMode="External"/><Relationship Id="rId252" Type="http://schemas.openxmlformats.org/officeDocument/2006/relationships/hyperlink" Target="http://wiki.ford.com/display/RequirementsEngineering/Requirements+Attributes" TargetMode="External"/><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wiki.ford.com/display/RequirementsEngineering/Requirements+Attributes" TargetMode="External"/><Relationship Id="rId308" Type="http://schemas.openxmlformats.org/officeDocument/2006/relationships/hyperlink" Target="http://wiki.ford.com/display/RequirementsEngineering/Requirements+Attributes" TargetMode="External"/><Relationship Id="rId329"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340"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Engineering+for+SW+Enabled+Features"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Requirements+Attributes" TargetMode="External"/><Relationship Id="rId319"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330"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pages/viewpage.action?pageId=110594919&amp;src=contextnavpagetreemode"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Requirements+Attributes" TargetMode="External"/><Relationship Id="rId274" Type="http://schemas.openxmlformats.org/officeDocument/2006/relationships/hyperlink" Target="http://wiki.ford.com/display/RequirementsEngineering/Requirements+Attributes" TargetMode="External"/><Relationship Id="rId295" Type="http://schemas.openxmlformats.org/officeDocument/2006/relationships/hyperlink" Target="http://wiki.ford.com/display/RequirementsEngineering/Requirements+Attributes" TargetMode="External"/><Relationship Id="rId309" Type="http://schemas.openxmlformats.org/officeDocument/2006/relationships/hyperlink" Target="http://wiki.ford.com/display/RequirementsEngineering/Requirements+Attributes" TargetMode="External"/><Relationship Id="rId27" Type="http://schemas.openxmlformats.org/officeDocument/2006/relationships/image" Target="media/image6.png"/><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341"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image" Target="media/image28.png"/><Relationship Id="rId264" Type="http://schemas.openxmlformats.org/officeDocument/2006/relationships/image" Target="media/image31.png"/><Relationship Id="rId285" Type="http://schemas.openxmlformats.org/officeDocument/2006/relationships/hyperlink" Target="http://wiki.ford.com/display/RequirementsEngineering/Requirements+Attributes" TargetMode="External"/><Relationship Id="rId17" Type="http://schemas.openxmlformats.org/officeDocument/2006/relationships/hyperlink" Target="https://www.vsemweb.ford.com:443/tc/launchapp?-attach=true&amp;-s=226TCSession&amp;-o=ZmZNi0JHx3NrTDAAAAAAAAAAAAA"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310"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State+Charts?src=contextnavpagetreemode" TargetMode="External"/><Relationship Id="rId331"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wiki.ford.com/display/RequirementsEngineering/Requirements+Attributes" TargetMode="External"/><Relationship Id="rId254" Type="http://schemas.openxmlformats.org/officeDocument/2006/relationships/hyperlink" Target="http://wiki.ford.com/display/RequirementsEngineering/Requirements+Attributes" TargetMode="External"/><Relationship Id="rId28" Type="http://schemas.openxmlformats.org/officeDocument/2006/relationships/image" Target="media/image7.pn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wiki.ford.com/display/RequirementsEngineering/Requirements+Attributes" TargetMode="External"/><Relationship Id="rId300"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image" Target="media/image39.png"/><Relationship Id="rId342"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s://www.vsemweb.ford.com/tc/launchapp?-attach=true&amp;-s=226TCSession&amp;-o=Rza9MpzOx3NrTDAAAAAAAAAAAAA&amp;servername=Production_Server" TargetMode="External"/><Relationship Id="rId39" Type="http://schemas.openxmlformats.org/officeDocument/2006/relationships/hyperlink" Target="http://wiki.ford.com/display/RequirementsEngineering/Requirements+Attributes" TargetMode="External"/><Relationship Id="rId265" Type="http://schemas.openxmlformats.org/officeDocument/2006/relationships/hyperlink" Target="http://wiki.ford.com/display/RequirementsEngineering/Requirements+Attributes" TargetMode="External"/><Relationship Id="rId286"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Activity+Diagram?src=contextnavpagetreemode" TargetMode="External"/><Relationship Id="rId311" Type="http://schemas.openxmlformats.org/officeDocument/2006/relationships/hyperlink" Target="http://wiki.ford.com/display/RequirementsEngineering/Requirements+Attributes" TargetMode="External"/><Relationship Id="rId332" Type="http://schemas.openxmlformats.org/officeDocument/2006/relationships/hyperlink" Target="http://wiki.ford.com/display/RequirementsEngineering/Requirements+Attributes"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image" Target="media/image18.png"/><Relationship Id="rId213" Type="http://schemas.openxmlformats.org/officeDocument/2006/relationships/hyperlink" Target="http://wiki.ford.com/display/RequirementsEngineering/Requirements+Attributes"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8.png"/><Relationship Id="rId255" Type="http://schemas.openxmlformats.org/officeDocument/2006/relationships/hyperlink" Target="http://wiki.ford.com/display/RequirementsEngineering/Requirements+Attributes" TargetMode="External"/><Relationship Id="rId276" Type="http://schemas.openxmlformats.org/officeDocument/2006/relationships/hyperlink" Target="http://wiki.ford.com/display/RequirementsEngineering/Requirements+Attributes" TargetMode="External"/><Relationship Id="rId297" Type="http://schemas.openxmlformats.org/officeDocument/2006/relationships/hyperlink" Target="http://wiki.ford.com/display/RequirementsEngineering/Requirements+Attributes" TargetMode="External"/><Relationship Id="rId40" Type="http://schemas.openxmlformats.org/officeDocument/2006/relationships/image" Target="media/image13.png"/><Relationship Id="rId115"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301" Type="http://schemas.openxmlformats.org/officeDocument/2006/relationships/hyperlink" Target="http://wiki.ford.com/display/RequirementsEngineering/Requirements+Attributes" TargetMode="External"/><Relationship Id="rId322" Type="http://schemas.openxmlformats.org/officeDocument/2006/relationships/hyperlink" Target="http://wiki.ford.com/display/RequirementsEngineering/Requirements+Attributes" TargetMode="External"/><Relationship Id="rId343" Type="http://schemas.openxmlformats.org/officeDocument/2006/relationships/header" Target="header2.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Specification+templates"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hyperlink" Target="http://wiki.ford.com/display/RequirementsEngineering/Requirements+Attributes" TargetMode="External"/><Relationship Id="rId266" Type="http://schemas.openxmlformats.org/officeDocument/2006/relationships/hyperlink" Target="http://wiki.ford.com/display/RequirementsEngineering/Requirements+Attributes" TargetMode="External"/><Relationship Id="rId287" Type="http://schemas.openxmlformats.org/officeDocument/2006/relationships/hyperlink" Target="http://wiki.ford.com/display/RequirementsEngineering/Requirements+Attributes" TargetMode="External"/><Relationship Id="rId30" Type="http://schemas.openxmlformats.org/officeDocument/2006/relationships/image" Target="media/image9.png"/><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312" Type="http://schemas.openxmlformats.org/officeDocument/2006/relationships/hyperlink" Target="http://wiki.ford.com/display/RequirementsEngineering/Requirements+Attributes" TargetMode="External"/><Relationship Id="rId333" Type="http://schemas.openxmlformats.org/officeDocument/2006/relationships/hyperlink" Target="http://wiki.ford.com/display/RequirementsEngineering/Requirements+Attributes" TargetMode="External"/><Relationship Id="rId51" Type="http://schemas.openxmlformats.org/officeDocument/2006/relationships/hyperlink" Target="http://wiki.ford.com/display/RequirementsEngineering/Requirements+Attributes" TargetMode="External"/><Relationship Id="rId72" Type="http://schemas.openxmlformats.org/officeDocument/2006/relationships/image" Target="media/image16.png"/><Relationship Id="rId93" Type="http://schemas.openxmlformats.org/officeDocument/2006/relationships/hyperlink" Target="http://wiki.ford.com/display/RequirementsEngineering/Requirements+Attributes" TargetMode="External"/><Relationship Id="rId189" Type="http://schemas.openxmlformats.org/officeDocument/2006/relationships/hyperlink" Target="https://pd3.spt.ford.com/sites/SystemsEngineering/SEC/sysml-teamsite/SysML%20Wiki/Activity%20Diagram%20Basics.aspx"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5" Type="http://schemas.openxmlformats.org/officeDocument/2006/relationships/hyperlink" Target="http://wiki.ford.com/display/RequirementsEngineering/Requirements+Attributes" TargetMode="External"/><Relationship Id="rId256" Type="http://schemas.openxmlformats.org/officeDocument/2006/relationships/hyperlink" Target="http://wiki.ford.com/display/RequirementsEngineering/Requirements+Attributes"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EB05C-6231-43C1-A2A9-80AD51F5FF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a876ab-d00a-4f70-8424-6d58cc3c6c74"/>
    <ds:schemaRef ds:uri="http://schemas.microsoft.com/sharepoint/v4"/>
    <ds:schemaRef ds:uri="09f8fd50-1962-4121-b22b-bd566c664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9B0F3586-005F-4CE0-941D-ABC77AA5C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TotalTime>
  <Pages>1</Pages>
  <Words>51851</Words>
  <Characters>295556</Characters>
  <Application>Microsoft Office Word</Application>
  <DocSecurity>0</DocSecurity>
  <Lines>2462</Lines>
  <Paragraphs>693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346714</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Li, Qiyang (Q.)</cp:lastModifiedBy>
  <cp:revision>3</cp:revision>
  <cp:lastPrinted>2006-07-11T12:32:00Z</cp:lastPrinted>
  <dcterms:created xsi:type="dcterms:W3CDTF">2021-04-12T05:57:00Z</dcterms:created>
  <dcterms:modified xsi:type="dcterms:W3CDTF">2021-04-12T05:57:00Z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0x010100190C1CF649C03E47BD6B7613DBFFD304</vt:lpwstr>
  </property>
</Properties>
</file>