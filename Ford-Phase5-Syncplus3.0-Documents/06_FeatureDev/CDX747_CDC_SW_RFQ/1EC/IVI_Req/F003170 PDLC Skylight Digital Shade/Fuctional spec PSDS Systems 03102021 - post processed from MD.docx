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14:paraId="1A3BC53B" w14:textId="77777777" w:rsidTr="0065498A">
        <w:trPr>
          <w:trHeight w:hRule="exact" w:val="567"/>
        </w:trPr>
        <w:tc>
          <w:tcPr>
            <w:tcW w:w="2110" w:type="dxa"/>
            <w:tcBorders>
              <w:top w:val="nil"/>
              <w:left w:val="nil"/>
              <w:bottom w:val="nil"/>
              <w:right w:val="nil"/>
            </w:tcBorders>
            <w:vAlign w:val="center"/>
          </w:tcPr>
          <w:p w14:paraId="15CA57DA"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0E990B48" w14:textId="77777777"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14:paraId="20528EC4" w14:textId="77777777" w:rsidR="00D81576" w:rsidRPr="009E3B7C" w:rsidRDefault="00D81576" w:rsidP="0065498A">
            <w:pPr>
              <w:spacing w:line="480" w:lineRule="auto"/>
              <w:rPr>
                <w:rFonts w:cs="Arial"/>
              </w:rPr>
            </w:pPr>
          </w:p>
        </w:tc>
      </w:tr>
      <w:tr w:rsidR="00D81576" w:rsidRPr="009E3B7C" w14:paraId="2607A558" w14:textId="77777777" w:rsidTr="0065498A">
        <w:trPr>
          <w:trHeight w:hRule="exact" w:val="567"/>
        </w:trPr>
        <w:tc>
          <w:tcPr>
            <w:tcW w:w="2110" w:type="dxa"/>
            <w:tcBorders>
              <w:top w:val="nil"/>
              <w:left w:val="nil"/>
              <w:bottom w:val="nil"/>
              <w:right w:val="nil"/>
            </w:tcBorders>
            <w:vAlign w:val="center"/>
          </w:tcPr>
          <w:p w14:paraId="020A1B9D" w14:textId="77777777"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14:paraId="58D20BD5" w14:textId="77777777"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14:paraId="0D1CD442" w14:textId="77777777" w:rsidR="00D81576" w:rsidRPr="009E3B7C" w:rsidRDefault="00D81576" w:rsidP="0065498A">
            <w:pPr>
              <w:spacing w:line="480" w:lineRule="auto"/>
              <w:rPr>
                <w:rFonts w:cs="Arial"/>
              </w:rPr>
            </w:pPr>
          </w:p>
        </w:tc>
      </w:tr>
      <w:tr w:rsidR="002C5191" w:rsidRPr="009E3B7C" w14:paraId="2F84F11C" w14:textId="77777777" w:rsidTr="002C5191">
        <w:trPr>
          <w:trHeight w:hRule="exact" w:val="668"/>
        </w:trPr>
        <w:tc>
          <w:tcPr>
            <w:tcW w:w="2110" w:type="dxa"/>
            <w:tcBorders>
              <w:top w:val="nil"/>
              <w:left w:val="nil"/>
              <w:bottom w:val="nil"/>
              <w:right w:val="nil"/>
            </w:tcBorders>
            <w:vAlign w:val="center"/>
          </w:tcPr>
          <w:p w14:paraId="0E5EF1BF" w14:textId="77777777"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14:paraId="441E8F42" w14:textId="77777777" w:rsidR="001F2144" w:rsidRPr="00785BFA" w:rsidRDefault="001F2144" w:rsidP="001F2144">
            <w:pPr>
              <w:pStyle w:val="CoverpageTitle"/>
              <w:spacing w:before="0" w:after="0"/>
              <w:rPr>
                <w:sz w:val="20"/>
                <w:szCs w:val="20"/>
              </w:rPr>
            </w:pPr>
            <w:r>
              <w:rPr>
                <w:sz w:val="20"/>
                <w:szCs w:val="20"/>
              </w:rPr>
              <w:t>Function Group Spec</w:t>
            </w:r>
          </w:p>
          <w:p w14:paraId="636AA92C" w14:textId="77777777" w:rsidR="001F2144" w:rsidRDefault="001F2144" w:rsidP="001F2144">
            <w:pPr>
              <w:pStyle w:val="CoverpageTitle"/>
              <w:spacing w:before="0" w:after="0"/>
            </w:pPr>
            <w:r w:rsidRPr="00785BFA">
              <w:t>PSDS System</w:t>
            </w:r>
          </w:p>
          <w:p w14:paraId="11439909" w14:textId="6E8E1178" w:rsidR="001F2144" w:rsidRPr="001F2144" w:rsidRDefault="00EC5DD8" w:rsidP="001F2144">
            <w:pPr>
              <w:pStyle w:val="CoverpageTitle"/>
              <w:spacing w:before="0" w:after="0"/>
              <w:rPr>
                <w:sz w:val="20"/>
                <w:szCs w:val="20"/>
              </w:rPr>
            </w:pPr>
            <w:r>
              <w:rPr>
                <w:sz w:val="20"/>
                <w:szCs w:val="20"/>
              </w:rPr>
              <w:t>&lt;&lt;</w:t>
            </w:r>
            <w:r w:rsidR="001F2144">
              <w:rPr>
                <w:sz w:val="20"/>
                <w:szCs w:val="20"/>
              </w:rPr>
              <w:t>Logical</w:t>
            </w:r>
            <w:r>
              <w:rPr>
                <w:sz w:val="20"/>
                <w:szCs w:val="20"/>
              </w:rPr>
              <w:t>&gt;&gt;</w:t>
            </w:r>
            <w:r w:rsidR="001F2144">
              <w:rPr>
                <w:sz w:val="20"/>
                <w:szCs w:val="20"/>
              </w:rPr>
              <w:t xml:space="preserve"> (Allocated)</w:t>
            </w:r>
          </w:p>
        </w:tc>
        <w:tc>
          <w:tcPr>
            <w:tcW w:w="0" w:type="auto"/>
            <w:tcBorders>
              <w:top w:val="nil"/>
              <w:left w:val="nil"/>
              <w:bottom w:val="nil"/>
              <w:right w:val="nil"/>
            </w:tcBorders>
            <w:vAlign w:val="center"/>
          </w:tcPr>
          <w:p w14:paraId="49BB3FA1" w14:textId="77777777" w:rsidR="002C5191" w:rsidRPr="009E3B7C" w:rsidRDefault="002C5191" w:rsidP="0065498A">
            <w:pPr>
              <w:spacing w:line="480" w:lineRule="auto"/>
              <w:rPr>
                <w:rFonts w:cs="Arial"/>
              </w:rPr>
            </w:pPr>
          </w:p>
        </w:tc>
      </w:tr>
      <w:tr w:rsidR="002C5191" w:rsidRPr="009E3B7C" w14:paraId="6B37E5B0" w14:textId="77777777" w:rsidTr="007C45F4">
        <w:trPr>
          <w:trHeight w:hRule="exact" w:val="635"/>
        </w:trPr>
        <w:tc>
          <w:tcPr>
            <w:tcW w:w="2110" w:type="dxa"/>
            <w:tcBorders>
              <w:top w:val="nil"/>
              <w:left w:val="nil"/>
              <w:bottom w:val="nil"/>
              <w:right w:val="nil"/>
            </w:tcBorders>
            <w:vAlign w:val="center"/>
          </w:tcPr>
          <w:p w14:paraId="1A228F0C" w14:textId="77777777"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14:paraId="3AD68AF6" w14:textId="77777777"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14:paraId="539DE3C5" w14:textId="77777777" w:rsidR="002C5191" w:rsidRPr="009E3B7C" w:rsidRDefault="002C5191" w:rsidP="0065498A">
            <w:pPr>
              <w:spacing w:line="480" w:lineRule="auto"/>
              <w:rPr>
                <w:rFonts w:cs="Arial"/>
              </w:rPr>
            </w:pPr>
          </w:p>
        </w:tc>
      </w:tr>
      <w:tr w:rsidR="002C5191" w:rsidRPr="009E3B7C" w14:paraId="05E6A4AA" w14:textId="77777777" w:rsidTr="007C45F4">
        <w:trPr>
          <w:trHeight w:hRule="exact" w:val="567"/>
        </w:trPr>
        <w:tc>
          <w:tcPr>
            <w:tcW w:w="2110" w:type="dxa"/>
            <w:tcBorders>
              <w:top w:val="nil"/>
              <w:left w:val="nil"/>
              <w:bottom w:val="nil"/>
              <w:right w:val="nil"/>
            </w:tcBorders>
            <w:vAlign w:val="center"/>
          </w:tcPr>
          <w:p w14:paraId="5A738B12" w14:textId="77777777"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14:paraId="1DAB0E61" w14:textId="77777777"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14:paraId="465354BD" w14:textId="77777777" w:rsidR="002C5191" w:rsidRPr="009E3B7C" w:rsidRDefault="002C5191" w:rsidP="0065498A">
            <w:pPr>
              <w:spacing w:line="480" w:lineRule="auto"/>
              <w:rPr>
                <w:rFonts w:cs="Arial"/>
              </w:rPr>
            </w:pPr>
          </w:p>
        </w:tc>
      </w:tr>
      <w:tr w:rsidR="00D81576" w:rsidRPr="009E3B7C" w14:paraId="7B6BDAC4" w14:textId="77777777" w:rsidTr="0065498A">
        <w:trPr>
          <w:trHeight w:hRule="exact" w:val="567"/>
        </w:trPr>
        <w:tc>
          <w:tcPr>
            <w:tcW w:w="2110" w:type="dxa"/>
            <w:tcBorders>
              <w:top w:val="nil"/>
              <w:left w:val="nil"/>
              <w:bottom w:val="single" w:sz="4" w:space="0" w:color="auto"/>
              <w:right w:val="nil"/>
            </w:tcBorders>
            <w:vAlign w:val="center"/>
          </w:tcPr>
          <w:p w14:paraId="7C47C49A" w14:textId="77777777"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14:paraId="684E46A6" w14:textId="77777777"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14:paraId="1DF92E24" w14:textId="77777777" w:rsidR="00D81576" w:rsidRPr="009E3B7C" w:rsidRDefault="00D81576" w:rsidP="0065498A">
            <w:pPr>
              <w:spacing w:line="480" w:lineRule="auto"/>
              <w:rPr>
                <w:rFonts w:cs="Arial"/>
              </w:rPr>
            </w:pPr>
          </w:p>
        </w:tc>
      </w:tr>
      <w:tr w:rsidR="00C25AAA" w:rsidRPr="009E3B7C" w14:paraId="52E57D9C" w14:textId="77777777" w:rsidTr="0065498A">
        <w:trPr>
          <w:trHeight w:val="20"/>
        </w:trPr>
        <w:tc>
          <w:tcPr>
            <w:tcW w:w="2110" w:type="dxa"/>
            <w:vAlign w:val="center"/>
          </w:tcPr>
          <w:p w14:paraId="73B47A2D" w14:textId="77777777"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14:paraId="6DBFFC9E" w14:textId="4AE18DFB"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4F4E62" w:rsidRPr="004F4E62">
              <w:rPr>
                <w:rFonts w:cs="Arial"/>
                <w:b/>
                <w:bCs/>
              </w:rPr>
              <w:t>Function Specification</w:t>
            </w:r>
            <w:r w:rsidRPr="009E3B7C">
              <w:rPr>
                <w:rFonts w:cs="Arial"/>
                <w:bCs/>
              </w:rPr>
              <w:fldChar w:fldCharType="end"/>
            </w:r>
          </w:p>
        </w:tc>
        <w:tc>
          <w:tcPr>
            <w:tcW w:w="0" w:type="auto"/>
            <w:shd w:val="clear" w:color="auto" w:fill="auto"/>
            <w:vAlign w:val="center"/>
          </w:tcPr>
          <w:p w14:paraId="794B255E" w14:textId="77777777" w:rsidR="00C25AAA" w:rsidRPr="009E3B7C" w:rsidRDefault="00C25AAA" w:rsidP="0065498A">
            <w:pPr>
              <w:rPr>
                <w:rFonts w:cs="Arial"/>
              </w:rPr>
            </w:pPr>
          </w:p>
        </w:tc>
      </w:tr>
      <w:tr w:rsidR="00C25AAA" w:rsidRPr="009E3B7C" w14:paraId="550BF768" w14:textId="77777777" w:rsidTr="0065498A">
        <w:trPr>
          <w:trHeight w:val="20"/>
        </w:trPr>
        <w:tc>
          <w:tcPr>
            <w:tcW w:w="2110" w:type="dxa"/>
            <w:tcBorders>
              <w:bottom w:val="single" w:sz="4" w:space="0" w:color="auto"/>
            </w:tcBorders>
            <w:vAlign w:val="center"/>
          </w:tcPr>
          <w:p w14:paraId="4910AA41" w14:textId="7D5D5ED3"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14:paraId="1F605EA0" w14:textId="13F4A257"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4F4E62">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4F4E62">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14:paraId="4F1ADFE3" w14:textId="77777777" w:rsidR="00C25AAA" w:rsidRPr="009E3B7C" w:rsidRDefault="00C25AAA" w:rsidP="0065498A">
            <w:pPr>
              <w:rPr>
                <w:rFonts w:cs="Arial"/>
              </w:rPr>
            </w:pPr>
          </w:p>
        </w:tc>
      </w:tr>
      <w:tr w:rsidR="00A84EEF" w:rsidRPr="009E3B7C" w14:paraId="68CBF4E6" w14:textId="77777777" w:rsidTr="0065498A">
        <w:trPr>
          <w:trHeight w:val="20"/>
        </w:trPr>
        <w:tc>
          <w:tcPr>
            <w:tcW w:w="2110" w:type="dxa"/>
            <w:tcBorders>
              <w:bottom w:val="single" w:sz="4" w:space="0" w:color="auto"/>
            </w:tcBorders>
            <w:vAlign w:val="center"/>
          </w:tcPr>
          <w:p w14:paraId="725DBFFD" w14:textId="76015138" w:rsidR="00A84EEF" w:rsidRPr="009E3B7C" w:rsidRDefault="00A84EEF" w:rsidP="0065498A">
            <w:pPr>
              <w:rPr>
                <w:rFonts w:cs="Arial"/>
              </w:rPr>
            </w:pPr>
            <w:r>
              <w:rPr>
                <w:rFonts w:cs="Arial"/>
              </w:rPr>
              <w:t>SysML Report Template Version</w:t>
            </w:r>
          </w:p>
        </w:tc>
        <w:tc>
          <w:tcPr>
            <w:tcW w:w="6101" w:type="dxa"/>
            <w:gridSpan w:val="3"/>
            <w:tcBorders>
              <w:bottom w:val="single" w:sz="4" w:space="0" w:color="auto"/>
            </w:tcBorders>
            <w:shd w:val="clear" w:color="auto" w:fill="E6E6E6"/>
            <w:vAlign w:val="center"/>
          </w:tcPr>
          <w:p w14:paraId="119B3BCF" w14:textId="0A91CED3" w:rsidR="00A84EEF" w:rsidRPr="00171053" w:rsidRDefault="00612A46" w:rsidP="00681405">
            <w:pPr>
              <w:jc w:val="center"/>
              <w:rPr>
                <w:rFonts w:cs="Arial"/>
                <w:b/>
              </w:rPr>
            </w:pPr>
            <w:r>
              <w:rPr>
                <w:rFonts w:cs="Arial"/>
                <w:b/>
              </w:rPr>
              <w:t>O Beta (</w:t>
            </w:r>
            <w:r w:rsidR="00C62DAE">
              <w:rPr>
                <w:rFonts w:cs="Arial"/>
                <w:b/>
              </w:rPr>
              <w:t>11</w:t>
            </w:r>
            <w:r>
              <w:rPr>
                <w:rFonts w:cs="Arial"/>
                <w:b/>
              </w:rPr>
              <w:t>/</w:t>
            </w:r>
            <w:r w:rsidR="00C62DAE">
              <w:rPr>
                <w:rFonts w:cs="Arial"/>
                <w:b/>
              </w:rPr>
              <w:t>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14:paraId="0B522116" w14:textId="77777777" w:rsidR="00A84EEF" w:rsidRPr="009E3B7C" w:rsidRDefault="00A84EEF" w:rsidP="0065498A">
            <w:pPr>
              <w:rPr>
                <w:rFonts w:cs="Arial"/>
              </w:rPr>
            </w:pPr>
          </w:p>
        </w:tc>
      </w:tr>
      <w:tr w:rsidR="00C25AAA" w:rsidRPr="00396024" w14:paraId="1AC5CF3C" w14:textId="77777777" w:rsidTr="0065498A">
        <w:trPr>
          <w:trHeight w:val="20"/>
        </w:trPr>
        <w:tc>
          <w:tcPr>
            <w:tcW w:w="2110" w:type="dxa"/>
            <w:vAlign w:val="center"/>
          </w:tcPr>
          <w:p w14:paraId="471F38DB" w14:textId="77777777" w:rsidR="00C25AAA" w:rsidRPr="00771878" w:rsidRDefault="00C25AAA" w:rsidP="0065498A">
            <w:r w:rsidRPr="00771878">
              <w:t>Document ID</w:t>
            </w:r>
          </w:p>
        </w:tc>
        <w:tc>
          <w:tcPr>
            <w:tcW w:w="6101" w:type="dxa"/>
            <w:gridSpan w:val="3"/>
            <w:shd w:val="clear" w:color="auto" w:fill="E6E6E6"/>
            <w:vAlign w:val="center"/>
          </w:tcPr>
          <w:p w14:paraId="13D50EDD" w14:textId="107263C3" w:rsidR="00C25AAA" w:rsidRPr="009C2BF3" w:rsidRDefault="0070003A" w:rsidP="0065498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4F4E62">
              <w:rPr>
                <w:rFonts w:cs="Arial"/>
                <w:b/>
                <w:noProof/>
              </w:rPr>
              <w:t>fuctional spec psds systems 03102021.docx</w:t>
            </w:r>
            <w:r w:rsidRPr="00171053">
              <w:rPr>
                <w:rFonts w:cs="Arial"/>
                <w:b/>
                <w:noProof/>
              </w:rPr>
              <w:fldChar w:fldCharType="end"/>
            </w:r>
          </w:p>
        </w:tc>
        <w:tc>
          <w:tcPr>
            <w:tcW w:w="0" w:type="auto"/>
            <w:vAlign w:val="center"/>
          </w:tcPr>
          <w:p w14:paraId="6FA7FDF0" w14:textId="77777777" w:rsidR="00C25AAA" w:rsidRPr="00396024" w:rsidRDefault="00C25AAA" w:rsidP="0065498A">
            <w:pPr>
              <w:rPr>
                <w:sz w:val="16"/>
                <w:szCs w:val="16"/>
              </w:rPr>
            </w:pPr>
          </w:p>
        </w:tc>
      </w:tr>
      <w:tr w:rsidR="0070003A" w:rsidRPr="009E3B7C" w14:paraId="5060B53E" w14:textId="77777777" w:rsidTr="0065498A">
        <w:trPr>
          <w:trHeight w:val="20"/>
        </w:trPr>
        <w:tc>
          <w:tcPr>
            <w:tcW w:w="2110" w:type="dxa"/>
            <w:tcBorders>
              <w:bottom w:val="single" w:sz="4" w:space="0" w:color="auto"/>
            </w:tcBorders>
            <w:vAlign w:val="center"/>
          </w:tcPr>
          <w:p w14:paraId="31ABEBC4" w14:textId="77777777"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14:paraId="2B80962C" w14:textId="77777777" w:rsidR="0070003A" w:rsidRPr="00171053" w:rsidRDefault="0070003A" w:rsidP="0065498A">
            <w:pPr>
              <w:jc w:val="center"/>
              <w:rPr>
                <w:rFonts w:cs="Arial"/>
                <w:b/>
              </w:rPr>
            </w:pPr>
          </w:p>
        </w:tc>
        <w:tc>
          <w:tcPr>
            <w:tcW w:w="0" w:type="auto"/>
            <w:tcBorders>
              <w:bottom w:val="single" w:sz="4" w:space="0" w:color="auto"/>
            </w:tcBorders>
            <w:shd w:val="clear" w:color="auto" w:fill="auto"/>
            <w:vAlign w:val="center"/>
          </w:tcPr>
          <w:p w14:paraId="7F0DD2E6" w14:textId="77777777" w:rsidR="0070003A" w:rsidRPr="009E3B7C" w:rsidRDefault="0070003A" w:rsidP="0065498A">
            <w:pPr>
              <w:rPr>
                <w:rFonts w:cs="Arial"/>
              </w:rPr>
            </w:pPr>
          </w:p>
        </w:tc>
      </w:tr>
      <w:tr w:rsidR="00C25AAA" w:rsidRPr="009E3B7C" w14:paraId="239B0D76" w14:textId="77777777" w:rsidTr="00E21A20">
        <w:trPr>
          <w:trHeight w:val="20"/>
        </w:trPr>
        <w:tc>
          <w:tcPr>
            <w:tcW w:w="2110" w:type="dxa"/>
            <w:tcBorders>
              <w:bottom w:val="single" w:sz="4" w:space="0" w:color="auto"/>
            </w:tcBorders>
            <w:vAlign w:val="center"/>
          </w:tcPr>
          <w:p w14:paraId="2915F6BF" w14:textId="77777777"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14:paraId="4AA7D474" w14:textId="6D817DBD" w:rsidR="00C25AAA" w:rsidRPr="00171053" w:rsidRDefault="00C25AAA" w:rsidP="00E21A20">
            <w:pPr>
              <w:jc w:val="center"/>
              <w:rPr>
                <w:rFonts w:cs="Arial"/>
                <w:b/>
              </w:rPr>
            </w:pPr>
            <w:r w:rsidRPr="00171053">
              <w:rPr>
                <w:rFonts w:cs="Arial"/>
                <w:b/>
              </w:rPr>
              <w:fldChar w:fldCharType="begin"/>
            </w:r>
            <w:r w:rsidRPr="00171053">
              <w:rPr>
                <w:rFonts w:cs="Arial"/>
                <w:b/>
              </w:rPr>
              <w:instrText xml:space="preserve"> DOCPROPERTY  DocOwner  \* MERGEFORMAT </w:instrText>
            </w:r>
            <w:r w:rsidRPr="00171053">
              <w:rPr>
                <w:rFonts w:cs="Arial"/>
                <w:b/>
              </w:rPr>
              <w:fldChar w:fldCharType="separate"/>
            </w:r>
            <w:r w:rsidR="004F4E62" w:rsidRPr="004F4E62">
              <w:rPr>
                <w:rFonts w:cs="Arial"/>
                <w:b/>
                <w:bCs/>
              </w:rPr>
              <w:t>MyName</w:t>
            </w:r>
            <w:r w:rsidRPr="00171053">
              <w:rPr>
                <w:rFonts w:cs="Arial"/>
                <w:b/>
                <w:bCs/>
              </w:rPr>
              <w:fldChar w:fldCharType="end"/>
            </w:r>
          </w:p>
        </w:tc>
        <w:tc>
          <w:tcPr>
            <w:tcW w:w="0" w:type="auto"/>
            <w:tcBorders>
              <w:bottom w:val="single" w:sz="4" w:space="0" w:color="auto"/>
            </w:tcBorders>
            <w:shd w:val="clear" w:color="auto" w:fill="auto"/>
            <w:vAlign w:val="center"/>
          </w:tcPr>
          <w:p w14:paraId="238E4287" w14:textId="77777777" w:rsidR="00C25AAA" w:rsidRPr="009E3B7C" w:rsidRDefault="00C25AAA" w:rsidP="0065498A">
            <w:pPr>
              <w:rPr>
                <w:rFonts w:cs="Arial"/>
              </w:rPr>
            </w:pPr>
          </w:p>
        </w:tc>
      </w:tr>
      <w:tr w:rsidR="00C25AAA" w:rsidRPr="009E3B7C" w14:paraId="14386733" w14:textId="77777777" w:rsidTr="0065498A">
        <w:trPr>
          <w:trHeight w:val="20"/>
        </w:trPr>
        <w:tc>
          <w:tcPr>
            <w:tcW w:w="2110" w:type="dxa"/>
            <w:vAlign w:val="center"/>
          </w:tcPr>
          <w:p w14:paraId="0E60283C" w14:textId="77777777"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14:paraId="19F43A66" w14:textId="3411FC40" w:rsidR="00C25AAA" w:rsidRPr="00171053" w:rsidRDefault="008055A2" w:rsidP="0065498A">
            <w:pPr>
              <w:jc w:val="center"/>
              <w:rPr>
                <w:rFonts w:cs="Arial"/>
                <w:b/>
              </w:rPr>
            </w:pPr>
            <w:r>
              <w:rPr>
                <w:b/>
              </w:rPr>
              <w:t>FGS0</w:t>
            </w:r>
          </w:p>
        </w:tc>
        <w:tc>
          <w:tcPr>
            <w:tcW w:w="0" w:type="auto"/>
            <w:tcBorders>
              <w:bottom w:val="single" w:sz="4" w:space="0" w:color="auto"/>
            </w:tcBorders>
            <w:vAlign w:val="center"/>
          </w:tcPr>
          <w:p w14:paraId="49712229" w14:textId="77777777" w:rsidR="00C25AAA" w:rsidRPr="009E3B7C" w:rsidRDefault="00C25AAA" w:rsidP="0065498A">
            <w:pPr>
              <w:rPr>
                <w:rFonts w:cs="Arial"/>
              </w:rPr>
            </w:pPr>
          </w:p>
        </w:tc>
      </w:tr>
      <w:tr w:rsidR="00C25AAA" w:rsidRPr="009E3B7C" w14:paraId="62CAC266" w14:textId="77777777" w:rsidTr="0065498A">
        <w:trPr>
          <w:trHeight w:val="20"/>
        </w:trPr>
        <w:tc>
          <w:tcPr>
            <w:tcW w:w="2110" w:type="dxa"/>
            <w:vAlign w:val="center"/>
          </w:tcPr>
          <w:p w14:paraId="52DBBD02" w14:textId="77777777"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14:paraId="52EED961" w14:textId="72AFBAB0"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004F4E62" w:rsidRPr="004F4E62">
              <w:rPr>
                <w:rFonts w:cs="Arial"/>
                <w:b/>
                <w:bCs/>
              </w:rPr>
              <w:t>Draft</w:t>
            </w:r>
            <w:r w:rsidRPr="00171053">
              <w:rPr>
                <w:rFonts w:cs="Arial"/>
                <w:b/>
                <w:bCs/>
              </w:rPr>
              <w:fldChar w:fldCharType="end"/>
            </w:r>
          </w:p>
        </w:tc>
        <w:tc>
          <w:tcPr>
            <w:tcW w:w="0" w:type="auto"/>
            <w:tcBorders>
              <w:bottom w:val="single" w:sz="4" w:space="0" w:color="auto"/>
            </w:tcBorders>
            <w:vAlign w:val="center"/>
          </w:tcPr>
          <w:p w14:paraId="30164E68" w14:textId="77777777" w:rsidR="00C25AAA" w:rsidRPr="009E3B7C" w:rsidRDefault="00C25AAA" w:rsidP="0065498A">
            <w:pPr>
              <w:rPr>
                <w:rFonts w:cs="Arial"/>
              </w:rPr>
            </w:pPr>
          </w:p>
        </w:tc>
      </w:tr>
      <w:tr w:rsidR="0065498A" w:rsidRPr="009E3B7C" w14:paraId="326C68C2" w14:textId="77777777" w:rsidTr="0065498A">
        <w:trPr>
          <w:trHeight w:val="20"/>
        </w:trPr>
        <w:tc>
          <w:tcPr>
            <w:tcW w:w="2110" w:type="dxa"/>
            <w:tcBorders>
              <w:bottom w:val="single" w:sz="4" w:space="0" w:color="auto"/>
            </w:tcBorders>
            <w:vAlign w:val="center"/>
          </w:tcPr>
          <w:p w14:paraId="17909BFF" w14:textId="77777777"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14:paraId="2BBE71A4" w14:textId="77777777" w:rsidR="0065498A" w:rsidRDefault="0065498A" w:rsidP="0065498A">
            <w:pPr>
              <w:jc w:val="center"/>
              <w:rPr>
                <w:b/>
              </w:rPr>
            </w:pPr>
            <w:r>
              <w:rPr>
                <w:b/>
              </w:rPr>
              <w:t>2021-03-10</w:t>
            </w:r>
          </w:p>
        </w:tc>
        <w:tc>
          <w:tcPr>
            <w:tcW w:w="0" w:type="auto"/>
            <w:tcBorders>
              <w:bottom w:val="single" w:sz="4" w:space="0" w:color="auto"/>
            </w:tcBorders>
            <w:shd w:val="clear" w:color="auto" w:fill="auto"/>
            <w:vAlign w:val="center"/>
          </w:tcPr>
          <w:p w14:paraId="45503E22" w14:textId="77777777" w:rsidR="0065498A" w:rsidRPr="009E3B7C" w:rsidRDefault="0065498A" w:rsidP="0065498A">
            <w:pPr>
              <w:rPr>
                <w:rFonts w:cs="Arial"/>
              </w:rPr>
            </w:pPr>
          </w:p>
        </w:tc>
      </w:tr>
      <w:tr w:rsidR="0065498A" w:rsidRPr="009E3B7C" w14:paraId="00D00245" w14:textId="77777777" w:rsidTr="0065498A">
        <w:trPr>
          <w:trHeight w:val="20"/>
        </w:trPr>
        <w:tc>
          <w:tcPr>
            <w:tcW w:w="2110" w:type="dxa"/>
            <w:tcBorders>
              <w:bottom w:val="single" w:sz="4" w:space="0" w:color="auto"/>
            </w:tcBorders>
            <w:vAlign w:val="center"/>
          </w:tcPr>
          <w:p w14:paraId="03FB9C1E" w14:textId="77777777"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14:paraId="5070D7B0" w14:textId="77777777" w:rsidR="0065498A" w:rsidRDefault="0065498A" w:rsidP="0065498A">
            <w:pPr>
              <w:jc w:val="center"/>
              <w:rPr>
                <w:b/>
              </w:rPr>
            </w:pPr>
            <w:r>
              <w:rPr>
                <w:b/>
              </w:rPr>
              <w:t>2021-03-10</w:t>
            </w:r>
          </w:p>
        </w:tc>
        <w:tc>
          <w:tcPr>
            <w:tcW w:w="0" w:type="auto"/>
            <w:tcBorders>
              <w:bottom w:val="single" w:sz="4" w:space="0" w:color="auto"/>
            </w:tcBorders>
            <w:shd w:val="clear" w:color="auto" w:fill="auto"/>
            <w:vAlign w:val="center"/>
          </w:tcPr>
          <w:p w14:paraId="2CD4F537" w14:textId="77777777" w:rsidR="0065498A" w:rsidRPr="009E3B7C" w:rsidRDefault="0065498A" w:rsidP="0065498A">
            <w:pPr>
              <w:rPr>
                <w:rFonts w:cs="Arial"/>
              </w:rPr>
            </w:pPr>
          </w:p>
        </w:tc>
      </w:tr>
      <w:tr w:rsidR="00C25AAA" w:rsidRPr="009E3B7C" w14:paraId="68D1C5D9" w14:textId="77777777" w:rsidTr="0065498A">
        <w:trPr>
          <w:trHeight w:val="20"/>
        </w:trPr>
        <w:tc>
          <w:tcPr>
            <w:tcW w:w="2110" w:type="dxa"/>
            <w:vMerge w:val="restart"/>
            <w:vAlign w:val="center"/>
          </w:tcPr>
          <w:p w14:paraId="46F3C8E3" w14:textId="77777777"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14:paraId="116E92AC" w14:textId="77777777"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14:paraId="59FD8622" w14:textId="5BB7E5C2"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4F4E62" w:rsidRPr="004F4E62">
              <w:rPr>
                <w:rFonts w:cs="Arial"/>
                <w:b/>
                <w:bCs/>
              </w:rPr>
              <w:t>27.60</w:t>
            </w:r>
            <w:r w:rsidR="004F4E62" w:rsidRPr="004F4E62">
              <w:rPr>
                <w:rFonts w:cs="Arial"/>
                <w:b/>
              </w:rPr>
              <w:t>/35</w:t>
            </w:r>
            <w:r w:rsidRPr="009E3B7C">
              <w:rPr>
                <w:rFonts w:cs="Arial"/>
                <w:bCs/>
              </w:rPr>
              <w:fldChar w:fldCharType="end"/>
            </w:r>
          </w:p>
        </w:tc>
        <w:tc>
          <w:tcPr>
            <w:tcW w:w="0" w:type="auto"/>
            <w:vMerge w:val="restart"/>
            <w:shd w:val="clear" w:color="auto" w:fill="auto"/>
            <w:vAlign w:val="center"/>
          </w:tcPr>
          <w:p w14:paraId="6E0FA249" w14:textId="77777777" w:rsidR="00C25AAA" w:rsidRPr="009E3B7C" w:rsidRDefault="00C25AAA" w:rsidP="0065498A">
            <w:pPr>
              <w:rPr>
                <w:rFonts w:cs="Arial"/>
              </w:rPr>
            </w:pPr>
          </w:p>
        </w:tc>
      </w:tr>
      <w:tr w:rsidR="00C25AAA" w:rsidRPr="009E3B7C" w14:paraId="667D3017" w14:textId="77777777" w:rsidTr="0065498A">
        <w:trPr>
          <w:trHeight w:val="20"/>
        </w:trPr>
        <w:tc>
          <w:tcPr>
            <w:tcW w:w="2110" w:type="dxa"/>
            <w:vMerge/>
            <w:vAlign w:val="center"/>
          </w:tcPr>
          <w:p w14:paraId="52A0156F" w14:textId="77777777" w:rsidR="00C25AAA" w:rsidRPr="009E3B7C" w:rsidRDefault="00C25AAA" w:rsidP="0065498A">
            <w:pPr>
              <w:rPr>
                <w:rFonts w:cs="Arial"/>
              </w:rPr>
            </w:pPr>
          </w:p>
        </w:tc>
        <w:tc>
          <w:tcPr>
            <w:tcW w:w="1975" w:type="dxa"/>
            <w:tcBorders>
              <w:right w:val="nil"/>
            </w:tcBorders>
            <w:shd w:val="clear" w:color="auto" w:fill="E6E6E6"/>
            <w:vAlign w:val="center"/>
          </w:tcPr>
          <w:p w14:paraId="626329F9" w14:textId="77777777"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14:paraId="114E2FD1" w14:textId="549EA04C"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4F4E62" w:rsidRPr="004F4E62">
              <w:rPr>
                <w:rFonts w:cs="Arial"/>
                <w:b/>
              </w:rPr>
              <w:t>Confidential</w:t>
            </w:r>
            <w:r w:rsidRPr="009E3B7C">
              <w:rPr>
                <w:rFonts w:cs="Arial"/>
                <w:bCs/>
              </w:rPr>
              <w:fldChar w:fldCharType="end"/>
            </w:r>
          </w:p>
        </w:tc>
        <w:tc>
          <w:tcPr>
            <w:tcW w:w="0" w:type="auto"/>
            <w:vMerge/>
            <w:shd w:val="clear" w:color="auto" w:fill="auto"/>
            <w:vAlign w:val="center"/>
          </w:tcPr>
          <w:p w14:paraId="7F8D3026" w14:textId="77777777" w:rsidR="00C25AAA" w:rsidRPr="009E3B7C" w:rsidRDefault="00C25AAA" w:rsidP="0065498A">
            <w:pPr>
              <w:rPr>
                <w:rFonts w:cs="Arial"/>
              </w:rPr>
            </w:pPr>
          </w:p>
        </w:tc>
      </w:tr>
      <w:tr w:rsidR="00C25AAA" w:rsidRPr="009E3B7C" w14:paraId="15665DC3" w14:textId="77777777" w:rsidTr="0065498A">
        <w:trPr>
          <w:trHeight w:val="20"/>
        </w:trPr>
        <w:tc>
          <w:tcPr>
            <w:tcW w:w="10267" w:type="dxa"/>
            <w:gridSpan w:val="5"/>
            <w:tcBorders>
              <w:left w:val="nil"/>
              <w:bottom w:val="nil"/>
              <w:right w:val="nil"/>
            </w:tcBorders>
            <w:vAlign w:val="center"/>
          </w:tcPr>
          <w:p w14:paraId="6BAAE028" w14:textId="77777777" w:rsidR="00C25AAA" w:rsidRPr="009E3B7C" w:rsidRDefault="00C25AAA" w:rsidP="0065498A">
            <w:pPr>
              <w:rPr>
                <w:rFonts w:cs="Arial"/>
              </w:rPr>
            </w:pPr>
          </w:p>
        </w:tc>
      </w:tr>
      <w:tr w:rsidR="00C25AAA" w:rsidRPr="009E3B7C" w14:paraId="77DC19A5" w14:textId="77777777" w:rsidTr="0065498A">
        <w:trPr>
          <w:trHeight w:val="20"/>
        </w:trPr>
        <w:tc>
          <w:tcPr>
            <w:tcW w:w="10267" w:type="dxa"/>
            <w:gridSpan w:val="5"/>
            <w:tcBorders>
              <w:top w:val="nil"/>
              <w:left w:val="nil"/>
              <w:right w:val="nil"/>
            </w:tcBorders>
            <w:vAlign w:val="center"/>
          </w:tcPr>
          <w:p w14:paraId="1327C5CE" w14:textId="77777777" w:rsidR="00C25AAA" w:rsidRPr="009E3B7C" w:rsidRDefault="00C25AAA" w:rsidP="0065498A">
            <w:pPr>
              <w:rPr>
                <w:rFonts w:cs="Arial"/>
              </w:rPr>
            </w:pPr>
          </w:p>
        </w:tc>
      </w:tr>
      <w:tr w:rsidR="00C25AAA" w:rsidRPr="009E3B7C" w14:paraId="4EF2FADD" w14:textId="77777777" w:rsidTr="0065498A">
        <w:trPr>
          <w:trHeight w:val="20"/>
        </w:trPr>
        <w:tc>
          <w:tcPr>
            <w:tcW w:w="10267" w:type="dxa"/>
            <w:gridSpan w:val="5"/>
            <w:vAlign w:val="center"/>
          </w:tcPr>
          <w:p w14:paraId="51D0B66B" w14:textId="77777777" w:rsidR="00C25AAA" w:rsidRPr="009E3B7C" w:rsidRDefault="00C25AAA" w:rsidP="0065498A">
            <w:pPr>
              <w:rPr>
                <w:rFonts w:cs="Arial"/>
              </w:rPr>
            </w:pPr>
            <w:r w:rsidRPr="009E3B7C">
              <w:rPr>
                <w:rFonts w:cs="Arial"/>
              </w:rPr>
              <w:t>Document Approval</w:t>
            </w:r>
          </w:p>
        </w:tc>
      </w:tr>
      <w:tr w:rsidR="00C25AAA" w:rsidRPr="009E3B7C" w14:paraId="0B64E2CC" w14:textId="77777777" w:rsidTr="0065498A">
        <w:trPr>
          <w:trHeight w:val="20"/>
        </w:trPr>
        <w:tc>
          <w:tcPr>
            <w:tcW w:w="2110" w:type="dxa"/>
            <w:shd w:val="clear" w:color="auto" w:fill="D9D9D9" w:themeFill="background1" w:themeFillShade="D9"/>
            <w:vAlign w:val="center"/>
          </w:tcPr>
          <w:p w14:paraId="5A8EE1E0" w14:textId="77777777"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14:paraId="367C364D" w14:textId="77777777"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14:paraId="563BFF57" w14:textId="77777777"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14:paraId="56BF7E80" w14:textId="77777777" w:rsidR="00C25AAA" w:rsidRPr="009E3B7C" w:rsidRDefault="00C25AAA" w:rsidP="0065498A">
            <w:pPr>
              <w:rPr>
                <w:rFonts w:cs="Arial"/>
              </w:rPr>
            </w:pPr>
            <w:r w:rsidRPr="009E3B7C">
              <w:rPr>
                <w:rFonts w:cs="Arial"/>
              </w:rPr>
              <w:t>Date</w:t>
            </w:r>
          </w:p>
        </w:tc>
      </w:tr>
      <w:tr w:rsidR="00C25AAA" w:rsidRPr="009E3B7C" w14:paraId="7C6918F3" w14:textId="77777777" w:rsidTr="0065498A">
        <w:trPr>
          <w:trHeight w:val="20"/>
        </w:trPr>
        <w:tc>
          <w:tcPr>
            <w:tcW w:w="2110" w:type="dxa"/>
            <w:vAlign w:val="center"/>
          </w:tcPr>
          <w:p w14:paraId="385D6DF9" w14:textId="77777777" w:rsidR="00C25AAA" w:rsidRPr="009E3B7C" w:rsidRDefault="00C25AAA" w:rsidP="0065498A">
            <w:pPr>
              <w:rPr>
                <w:rFonts w:cs="Arial"/>
              </w:rPr>
            </w:pPr>
          </w:p>
        </w:tc>
        <w:tc>
          <w:tcPr>
            <w:tcW w:w="3053" w:type="dxa"/>
            <w:gridSpan w:val="2"/>
            <w:shd w:val="clear" w:color="auto" w:fill="auto"/>
            <w:vAlign w:val="center"/>
          </w:tcPr>
          <w:p w14:paraId="7350B655" w14:textId="77777777" w:rsidR="00C25AAA" w:rsidRPr="009E3B7C" w:rsidRDefault="00C25AAA" w:rsidP="0065498A">
            <w:pPr>
              <w:rPr>
                <w:rFonts w:cs="Arial"/>
              </w:rPr>
            </w:pPr>
          </w:p>
        </w:tc>
        <w:tc>
          <w:tcPr>
            <w:tcW w:w="3048" w:type="dxa"/>
            <w:shd w:val="clear" w:color="auto" w:fill="auto"/>
            <w:vAlign w:val="center"/>
          </w:tcPr>
          <w:p w14:paraId="7A6FC2A7" w14:textId="77777777" w:rsidR="00C25AAA" w:rsidRPr="009E3B7C" w:rsidRDefault="00C25AAA" w:rsidP="0065498A">
            <w:pPr>
              <w:rPr>
                <w:rFonts w:cs="Arial"/>
              </w:rPr>
            </w:pPr>
          </w:p>
        </w:tc>
        <w:tc>
          <w:tcPr>
            <w:tcW w:w="0" w:type="auto"/>
            <w:shd w:val="clear" w:color="auto" w:fill="auto"/>
            <w:vAlign w:val="center"/>
          </w:tcPr>
          <w:p w14:paraId="2C8B708A" w14:textId="77777777" w:rsidR="00C25AAA" w:rsidRPr="009E3B7C" w:rsidRDefault="00C25AAA" w:rsidP="0065498A">
            <w:pPr>
              <w:rPr>
                <w:rFonts w:cs="Arial"/>
              </w:rPr>
            </w:pPr>
          </w:p>
        </w:tc>
      </w:tr>
      <w:tr w:rsidR="00C25AAA" w:rsidRPr="009E3B7C" w14:paraId="7EC32F12" w14:textId="77777777" w:rsidTr="0065498A">
        <w:trPr>
          <w:trHeight w:val="20"/>
        </w:trPr>
        <w:tc>
          <w:tcPr>
            <w:tcW w:w="2110" w:type="dxa"/>
            <w:vAlign w:val="center"/>
          </w:tcPr>
          <w:p w14:paraId="66EF12AB" w14:textId="77777777" w:rsidR="00C25AAA" w:rsidRPr="009E3B7C" w:rsidRDefault="00C25AAA" w:rsidP="0065498A">
            <w:pPr>
              <w:rPr>
                <w:rFonts w:cs="Arial"/>
              </w:rPr>
            </w:pPr>
          </w:p>
        </w:tc>
        <w:tc>
          <w:tcPr>
            <w:tcW w:w="3053" w:type="dxa"/>
            <w:gridSpan w:val="2"/>
            <w:shd w:val="clear" w:color="auto" w:fill="auto"/>
            <w:vAlign w:val="center"/>
          </w:tcPr>
          <w:p w14:paraId="7CAC15A4" w14:textId="77777777" w:rsidR="00C25AAA" w:rsidRPr="009E3B7C" w:rsidRDefault="00C25AAA" w:rsidP="0065498A">
            <w:pPr>
              <w:rPr>
                <w:rFonts w:cs="Arial"/>
              </w:rPr>
            </w:pPr>
          </w:p>
        </w:tc>
        <w:tc>
          <w:tcPr>
            <w:tcW w:w="3048" w:type="dxa"/>
            <w:shd w:val="clear" w:color="auto" w:fill="auto"/>
            <w:vAlign w:val="center"/>
          </w:tcPr>
          <w:p w14:paraId="70C72784" w14:textId="77777777" w:rsidR="00C25AAA" w:rsidRPr="009E3B7C" w:rsidRDefault="00C25AAA" w:rsidP="0065498A">
            <w:pPr>
              <w:rPr>
                <w:rFonts w:cs="Arial"/>
              </w:rPr>
            </w:pPr>
          </w:p>
        </w:tc>
        <w:tc>
          <w:tcPr>
            <w:tcW w:w="0" w:type="auto"/>
            <w:shd w:val="clear" w:color="auto" w:fill="auto"/>
            <w:vAlign w:val="center"/>
          </w:tcPr>
          <w:p w14:paraId="2343E55F" w14:textId="77777777" w:rsidR="00C25AAA" w:rsidRPr="009E3B7C" w:rsidRDefault="00C25AAA" w:rsidP="0065498A">
            <w:pPr>
              <w:rPr>
                <w:rFonts w:cs="Arial"/>
              </w:rPr>
            </w:pPr>
          </w:p>
        </w:tc>
      </w:tr>
    </w:tbl>
    <w:p w14:paraId="3A5A2E67" w14:textId="03557D41" w:rsidR="00333497" w:rsidRPr="00142F26" w:rsidRDefault="00333497" w:rsidP="00333497">
      <w:pPr>
        <w:rPr>
          <w:rFonts w:cs="Arial"/>
          <w:caps/>
          <w:sz w:val="32"/>
        </w:rPr>
      </w:pPr>
    </w:p>
    <w:p w14:paraId="2702C2EB" w14:textId="0AD2B112" w:rsidR="004305F1" w:rsidRDefault="004305F1" w:rsidP="00333497">
      <w:pPr>
        <w:pStyle w:val="CoverpageTitle"/>
        <w:spacing w:before="0" w:after="0"/>
        <w:rPr>
          <w:rFonts w:cs="Arial"/>
          <w:szCs w:val="20"/>
        </w:rPr>
      </w:pPr>
      <w:r>
        <w:rPr>
          <w:rFonts w:cs="Arial"/>
          <w:szCs w:val="20"/>
        </w:rPr>
        <w:t>Auto-Generated by MagicDraw</w:t>
      </w:r>
    </w:p>
    <w:p w14:paraId="30B3058D" w14:textId="44BD2A4F"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14:paraId="5EE8CDC9" w14:textId="77777777" w:rsidR="00333497" w:rsidRPr="00142F26" w:rsidRDefault="00333497" w:rsidP="00333497">
      <w:pPr>
        <w:pStyle w:val="CoverpageTitle"/>
        <w:spacing w:before="0" w:after="0"/>
        <w:jc w:val="left"/>
        <w:rPr>
          <w:rFonts w:cs="Arial"/>
          <w:b w:val="0"/>
          <w:szCs w:val="20"/>
        </w:rPr>
      </w:pPr>
    </w:p>
    <w:p w14:paraId="242B7083" w14:textId="77777777" w:rsidR="00F76553" w:rsidRDefault="00F76553" w:rsidP="0066402F"/>
    <w:p w14:paraId="318818EC" w14:textId="77777777" w:rsidR="00F76553" w:rsidRPr="004356EC" w:rsidRDefault="00F76553" w:rsidP="0066402F">
      <w:pPr>
        <w:sectPr w:rsidR="00F76553" w:rsidRPr="004356EC" w:rsidSect="00D81576">
          <w:headerReference w:type="default" r:id="rId11"/>
          <w:footerReference w:type="default" r:id="rId12"/>
          <w:pgSz w:w="11907" w:h="16840" w:code="9"/>
          <w:pgMar w:top="1440" w:right="862" w:bottom="1440" w:left="862" w:header="567" w:footer="737" w:gutter="0"/>
          <w:cols w:space="720"/>
        </w:sectPr>
      </w:pPr>
    </w:p>
    <w:p w14:paraId="4D30EC93" w14:textId="77777777" w:rsidR="007841D0" w:rsidRDefault="007841D0" w:rsidP="007841D0">
      <w:pPr>
        <w:pStyle w:val="Heading1"/>
        <w:numPr>
          <w:ilvl w:val="0"/>
          <w:numId w:val="0"/>
        </w:numPr>
        <w:ind w:left="432" w:hanging="432"/>
      </w:pPr>
      <w:bookmarkStart w:id="0" w:name="_Toc521186137"/>
      <w:bookmarkStart w:id="1" w:name="_Toc498356804"/>
      <w:bookmarkStart w:id="2" w:name="_Toc66279659"/>
      <w:r>
        <w:lastRenderedPageBreak/>
        <w:t>Disclaimer</w:t>
      </w:r>
      <w:bookmarkEnd w:id="0"/>
      <w:bookmarkEnd w:id="1"/>
      <w:bookmarkEnd w:id="2"/>
    </w:p>
    <w:p w14:paraId="68F0B13F" w14:textId="77777777" w:rsidR="007841D0" w:rsidRDefault="007841D0" w:rsidP="007841D0"/>
    <w:p w14:paraId="74CCA2AA" w14:textId="7794C2BB"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4F4E62" w:rsidRPr="004F4E62">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6989395C" w14:textId="77777777" w:rsidR="007841D0" w:rsidRDefault="007841D0" w:rsidP="007841D0">
      <w:pPr>
        <w:jc w:val="both"/>
        <w:rPr>
          <w:rFonts w:cs="Arial"/>
          <w:b/>
          <w:bCs/>
          <w:color w:val="000000"/>
        </w:rPr>
      </w:pPr>
    </w:p>
    <w:p w14:paraId="506A63F3" w14:textId="77777777"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2016</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1C893FD7" w14:textId="77777777" w:rsidR="007841D0" w:rsidRPr="009478C8" w:rsidRDefault="007841D0" w:rsidP="007841D0">
      <w:pPr>
        <w:jc w:val="both"/>
        <w:rPr>
          <w:rFonts w:cs="Arial"/>
          <w:color w:val="000000"/>
        </w:rPr>
      </w:pPr>
    </w:p>
    <w:p w14:paraId="5862D76C" w14:textId="77777777"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62EF2C8A" w14:textId="77777777" w:rsidR="007841D0" w:rsidRPr="00106737" w:rsidRDefault="007841D0" w:rsidP="007841D0">
      <w:pPr>
        <w:jc w:val="both"/>
        <w:rPr>
          <w:rFonts w:cs="Arial"/>
          <w:color w:val="000000"/>
        </w:rPr>
      </w:pPr>
    </w:p>
    <w:p w14:paraId="0C8C8FF7" w14:textId="77777777"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077BA471" w14:textId="77777777" w:rsidR="007841D0" w:rsidRPr="00106737" w:rsidRDefault="007841D0" w:rsidP="007841D0">
      <w:pPr>
        <w:jc w:val="both"/>
        <w:rPr>
          <w:rFonts w:cs="Arial"/>
          <w:color w:val="000000"/>
        </w:rPr>
      </w:pPr>
    </w:p>
    <w:p w14:paraId="2D602EE3" w14:textId="77777777"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DF377E8" w14:textId="77777777" w:rsidR="007841D0" w:rsidRPr="00106737" w:rsidRDefault="007841D0" w:rsidP="007841D0">
      <w:pPr>
        <w:jc w:val="both"/>
        <w:rPr>
          <w:rFonts w:cs="Arial"/>
          <w:color w:val="000000"/>
        </w:rPr>
      </w:pPr>
    </w:p>
    <w:p w14:paraId="604BD705" w14:textId="77777777"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5884CF8E" w14:textId="77777777" w:rsidR="00227BB0" w:rsidRPr="008C6834" w:rsidRDefault="00227BB0" w:rsidP="0066402F">
      <w:pPr>
        <w:rPr>
          <w:b/>
          <w:bCs/>
          <w:sz w:val="24"/>
          <w:szCs w:val="24"/>
        </w:rPr>
      </w:pPr>
    </w:p>
    <w:p w14:paraId="7A1B5446" w14:textId="77777777" w:rsidR="003A3CDA" w:rsidRDefault="003A3CDA" w:rsidP="007841D0">
      <w:pPr>
        <w:pStyle w:val="Heading1"/>
        <w:numPr>
          <w:ilvl w:val="0"/>
          <w:numId w:val="0"/>
        </w:numPr>
      </w:pPr>
      <w:bookmarkStart w:id="3" w:name="_Toc213483403"/>
      <w:bookmarkStart w:id="4" w:name="_Toc66279660"/>
      <w:commentRangeStart w:id="5"/>
      <w:r w:rsidRPr="005222D9">
        <w:lastRenderedPageBreak/>
        <w:t>Content</w:t>
      </w:r>
      <w:bookmarkEnd w:id="3"/>
      <w:r w:rsidR="007841D0">
        <w:t>s</w:t>
      </w:r>
      <w:commentRangeEnd w:id="5"/>
      <w:r w:rsidR="00922518">
        <w:rPr>
          <w:rStyle w:val="CommentReference"/>
          <w:rFonts w:ascii="Times New Roman" w:hAnsi="Times New Roman" w:cs="Times New Roman"/>
          <w:b w:val="0"/>
          <w:bCs w:val="0"/>
          <w:caps w:val="0"/>
          <w:kern w:val="0"/>
          <w:szCs w:val="20"/>
        </w:rPr>
        <w:commentReference w:id="5"/>
      </w:r>
      <w:bookmarkEnd w:id="4"/>
    </w:p>
    <w:p w14:paraId="057CEB88" w14:textId="77777777" w:rsidR="003D1C3C" w:rsidRPr="003D1C3C" w:rsidRDefault="003D1C3C" w:rsidP="003D1C3C"/>
    <w:p w14:paraId="2D99E1C0" w14:textId="05E4D435" w:rsidR="004F4E62"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6279659" w:history="1">
        <w:r w:rsidR="004F4E62" w:rsidRPr="00677B2D">
          <w:rPr>
            <w:rStyle w:val="Hyperlink"/>
            <w:noProof/>
          </w:rPr>
          <w:t>Disclaimer</w:t>
        </w:r>
        <w:r w:rsidR="004F4E62">
          <w:rPr>
            <w:noProof/>
            <w:webHidden/>
          </w:rPr>
          <w:tab/>
        </w:r>
        <w:r w:rsidR="004F4E62">
          <w:rPr>
            <w:noProof/>
            <w:webHidden/>
          </w:rPr>
          <w:fldChar w:fldCharType="begin"/>
        </w:r>
        <w:r w:rsidR="004F4E62">
          <w:rPr>
            <w:noProof/>
            <w:webHidden/>
          </w:rPr>
          <w:instrText xml:space="preserve"> PAGEREF _Toc66279659 \h </w:instrText>
        </w:r>
        <w:r w:rsidR="004F4E62">
          <w:rPr>
            <w:noProof/>
            <w:webHidden/>
          </w:rPr>
        </w:r>
        <w:r w:rsidR="004F4E62">
          <w:rPr>
            <w:noProof/>
            <w:webHidden/>
          </w:rPr>
          <w:fldChar w:fldCharType="separate"/>
        </w:r>
        <w:r w:rsidR="004F4E62">
          <w:rPr>
            <w:noProof/>
            <w:webHidden/>
          </w:rPr>
          <w:t>2</w:t>
        </w:r>
        <w:r w:rsidR="004F4E62">
          <w:rPr>
            <w:noProof/>
            <w:webHidden/>
          </w:rPr>
          <w:fldChar w:fldCharType="end"/>
        </w:r>
      </w:hyperlink>
    </w:p>
    <w:p w14:paraId="03765D1E" w14:textId="5A7D3ADA" w:rsidR="004F4E62" w:rsidRDefault="004F4E62">
      <w:pPr>
        <w:pStyle w:val="TOC1"/>
        <w:tabs>
          <w:tab w:val="right" w:leader="dot" w:pos="10173"/>
        </w:tabs>
        <w:rPr>
          <w:rFonts w:asciiTheme="minorHAnsi" w:eastAsiaTheme="minorEastAsia" w:hAnsiTheme="minorHAnsi" w:cstheme="minorBidi"/>
          <w:noProof/>
          <w:sz w:val="22"/>
          <w:szCs w:val="22"/>
        </w:rPr>
      </w:pPr>
      <w:hyperlink w:anchor="_Toc66279660" w:history="1">
        <w:r w:rsidRPr="00677B2D">
          <w:rPr>
            <w:rStyle w:val="Hyperlink"/>
            <w:noProof/>
          </w:rPr>
          <w:t>Contents</w:t>
        </w:r>
        <w:r>
          <w:rPr>
            <w:noProof/>
            <w:webHidden/>
          </w:rPr>
          <w:tab/>
        </w:r>
        <w:r>
          <w:rPr>
            <w:noProof/>
            <w:webHidden/>
          </w:rPr>
          <w:fldChar w:fldCharType="begin"/>
        </w:r>
        <w:r>
          <w:rPr>
            <w:noProof/>
            <w:webHidden/>
          </w:rPr>
          <w:instrText xml:space="preserve"> PAGEREF _Toc66279660 \h </w:instrText>
        </w:r>
        <w:r>
          <w:rPr>
            <w:noProof/>
            <w:webHidden/>
          </w:rPr>
        </w:r>
        <w:r>
          <w:rPr>
            <w:noProof/>
            <w:webHidden/>
          </w:rPr>
          <w:fldChar w:fldCharType="separate"/>
        </w:r>
        <w:r>
          <w:rPr>
            <w:noProof/>
            <w:webHidden/>
          </w:rPr>
          <w:t>3</w:t>
        </w:r>
        <w:r>
          <w:rPr>
            <w:noProof/>
            <w:webHidden/>
          </w:rPr>
          <w:fldChar w:fldCharType="end"/>
        </w:r>
      </w:hyperlink>
    </w:p>
    <w:p w14:paraId="6EDEFD9F" w14:textId="227BBFA5" w:rsidR="004F4E62" w:rsidRDefault="004F4E62">
      <w:pPr>
        <w:pStyle w:val="TOC1"/>
        <w:tabs>
          <w:tab w:val="left" w:pos="400"/>
          <w:tab w:val="right" w:leader="dot" w:pos="10173"/>
        </w:tabs>
        <w:rPr>
          <w:rFonts w:asciiTheme="minorHAnsi" w:eastAsiaTheme="minorEastAsia" w:hAnsiTheme="minorHAnsi" w:cstheme="minorBidi"/>
          <w:noProof/>
          <w:sz w:val="22"/>
          <w:szCs w:val="22"/>
        </w:rPr>
      </w:pPr>
      <w:hyperlink w:anchor="_Toc66279661" w:history="1">
        <w:r w:rsidRPr="00677B2D">
          <w:rPr>
            <w:rStyle w:val="Hyperlink"/>
            <w:noProof/>
          </w:rPr>
          <w:t>1</w:t>
        </w:r>
        <w:r>
          <w:rPr>
            <w:rFonts w:asciiTheme="minorHAnsi" w:eastAsiaTheme="minorEastAsia" w:hAnsiTheme="minorHAnsi" w:cstheme="minorBidi"/>
            <w:noProof/>
            <w:sz w:val="22"/>
            <w:szCs w:val="22"/>
          </w:rPr>
          <w:tab/>
        </w:r>
        <w:r w:rsidRPr="00677B2D">
          <w:rPr>
            <w:rStyle w:val="Hyperlink"/>
            <w:noProof/>
          </w:rPr>
          <w:t>Introduction</w:t>
        </w:r>
        <w:r>
          <w:rPr>
            <w:noProof/>
            <w:webHidden/>
          </w:rPr>
          <w:tab/>
        </w:r>
        <w:r>
          <w:rPr>
            <w:noProof/>
            <w:webHidden/>
          </w:rPr>
          <w:fldChar w:fldCharType="begin"/>
        </w:r>
        <w:r>
          <w:rPr>
            <w:noProof/>
            <w:webHidden/>
          </w:rPr>
          <w:instrText xml:space="preserve"> PAGEREF _Toc66279661 \h </w:instrText>
        </w:r>
        <w:r>
          <w:rPr>
            <w:noProof/>
            <w:webHidden/>
          </w:rPr>
        </w:r>
        <w:r>
          <w:rPr>
            <w:noProof/>
            <w:webHidden/>
          </w:rPr>
          <w:fldChar w:fldCharType="separate"/>
        </w:r>
        <w:r>
          <w:rPr>
            <w:noProof/>
            <w:webHidden/>
          </w:rPr>
          <w:t>6</w:t>
        </w:r>
        <w:r>
          <w:rPr>
            <w:noProof/>
            <w:webHidden/>
          </w:rPr>
          <w:fldChar w:fldCharType="end"/>
        </w:r>
      </w:hyperlink>
    </w:p>
    <w:p w14:paraId="7BB49FAA" w14:textId="6E0D9651"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662" w:history="1">
        <w:r w:rsidRPr="00677B2D">
          <w:rPr>
            <w:rStyle w:val="Hyperlink"/>
            <w:noProof/>
          </w:rPr>
          <w:t>1.1</w:t>
        </w:r>
        <w:r>
          <w:rPr>
            <w:rFonts w:asciiTheme="minorHAnsi" w:eastAsiaTheme="minorEastAsia" w:hAnsiTheme="minorHAnsi" w:cstheme="minorBidi"/>
            <w:noProof/>
            <w:sz w:val="22"/>
            <w:szCs w:val="22"/>
          </w:rPr>
          <w:tab/>
        </w:r>
        <w:r w:rsidRPr="00677B2D">
          <w:rPr>
            <w:rStyle w:val="Hyperlink"/>
            <w:noProof/>
          </w:rPr>
          <w:t>Document Purpose</w:t>
        </w:r>
        <w:r>
          <w:rPr>
            <w:noProof/>
            <w:webHidden/>
          </w:rPr>
          <w:tab/>
        </w:r>
        <w:r>
          <w:rPr>
            <w:noProof/>
            <w:webHidden/>
          </w:rPr>
          <w:fldChar w:fldCharType="begin"/>
        </w:r>
        <w:r>
          <w:rPr>
            <w:noProof/>
            <w:webHidden/>
          </w:rPr>
          <w:instrText xml:space="preserve"> PAGEREF _Toc66279662 \h </w:instrText>
        </w:r>
        <w:r>
          <w:rPr>
            <w:noProof/>
            <w:webHidden/>
          </w:rPr>
        </w:r>
        <w:r>
          <w:rPr>
            <w:noProof/>
            <w:webHidden/>
          </w:rPr>
          <w:fldChar w:fldCharType="separate"/>
        </w:r>
        <w:r>
          <w:rPr>
            <w:noProof/>
            <w:webHidden/>
          </w:rPr>
          <w:t>6</w:t>
        </w:r>
        <w:r>
          <w:rPr>
            <w:noProof/>
            <w:webHidden/>
          </w:rPr>
          <w:fldChar w:fldCharType="end"/>
        </w:r>
      </w:hyperlink>
    </w:p>
    <w:p w14:paraId="5B5E33F8" w14:textId="527D9E67"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663" w:history="1">
        <w:r w:rsidRPr="00677B2D">
          <w:rPr>
            <w:rStyle w:val="Hyperlink"/>
            <w:noProof/>
          </w:rPr>
          <w:t>1.2</w:t>
        </w:r>
        <w:r>
          <w:rPr>
            <w:rFonts w:asciiTheme="minorHAnsi" w:eastAsiaTheme="minorEastAsia" w:hAnsiTheme="minorHAnsi" w:cstheme="minorBidi"/>
            <w:noProof/>
            <w:sz w:val="22"/>
            <w:szCs w:val="22"/>
          </w:rPr>
          <w:tab/>
        </w:r>
        <w:r w:rsidRPr="00677B2D">
          <w:rPr>
            <w:rStyle w:val="Hyperlink"/>
            <w:noProof/>
          </w:rPr>
          <w:t>Document Scope</w:t>
        </w:r>
        <w:r>
          <w:rPr>
            <w:noProof/>
            <w:webHidden/>
          </w:rPr>
          <w:tab/>
        </w:r>
        <w:r>
          <w:rPr>
            <w:noProof/>
            <w:webHidden/>
          </w:rPr>
          <w:fldChar w:fldCharType="begin"/>
        </w:r>
        <w:r>
          <w:rPr>
            <w:noProof/>
            <w:webHidden/>
          </w:rPr>
          <w:instrText xml:space="preserve"> PAGEREF _Toc66279663 \h </w:instrText>
        </w:r>
        <w:r>
          <w:rPr>
            <w:noProof/>
            <w:webHidden/>
          </w:rPr>
        </w:r>
        <w:r>
          <w:rPr>
            <w:noProof/>
            <w:webHidden/>
          </w:rPr>
          <w:fldChar w:fldCharType="separate"/>
        </w:r>
        <w:r>
          <w:rPr>
            <w:noProof/>
            <w:webHidden/>
          </w:rPr>
          <w:t>6</w:t>
        </w:r>
        <w:r>
          <w:rPr>
            <w:noProof/>
            <w:webHidden/>
          </w:rPr>
          <w:fldChar w:fldCharType="end"/>
        </w:r>
      </w:hyperlink>
    </w:p>
    <w:p w14:paraId="47FC8AA2" w14:textId="364D127B"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664" w:history="1">
        <w:r w:rsidRPr="00677B2D">
          <w:rPr>
            <w:rStyle w:val="Hyperlink"/>
            <w:noProof/>
          </w:rPr>
          <w:t>1.3</w:t>
        </w:r>
        <w:r>
          <w:rPr>
            <w:rFonts w:asciiTheme="minorHAnsi" w:eastAsiaTheme="minorEastAsia" w:hAnsiTheme="minorHAnsi" w:cstheme="minorBidi"/>
            <w:noProof/>
            <w:sz w:val="22"/>
            <w:szCs w:val="22"/>
          </w:rPr>
          <w:tab/>
        </w:r>
        <w:r w:rsidRPr="00677B2D">
          <w:rPr>
            <w:rStyle w:val="Hyperlink"/>
            <w:noProof/>
          </w:rPr>
          <w:t>Document Audience</w:t>
        </w:r>
        <w:r>
          <w:rPr>
            <w:noProof/>
            <w:webHidden/>
          </w:rPr>
          <w:tab/>
        </w:r>
        <w:r>
          <w:rPr>
            <w:noProof/>
            <w:webHidden/>
          </w:rPr>
          <w:fldChar w:fldCharType="begin"/>
        </w:r>
        <w:r>
          <w:rPr>
            <w:noProof/>
            <w:webHidden/>
          </w:rPr>
          <w:instrText xml:space="preserve"> PAGEREF _Toc66279664 \h </w:instrText>
        </w:r>
        <w:r>
          <w:rPr>
            <w:noProof/>
            <w:webHidden/>
          </w:rPr>
        </w:r>
        <w:r>
          <w:rPr>
            <w:noProof/>
            <w:webHidden/>
          </w:rPr>
          <w:fldChar w:fldCharType="separate"/>
        </w:r>
        <w:r>
          <w:rPr>
            <w:noProof/>
            <w:webHidden/>
          </w:rPr>
          <w:t>6</w:t>
        </w:r>
        <w:r>
          <w:rPr>
            <w:noProof/>
            <w:webHidden/>
          </w:rPr>
          <w:fldChar w:fldCharType="end"/>
        </w:r>
      </w:hyperlink>
    </w:p>
    <w:p w14:paraId="3E5F4504" w14:textId="5A3FAEE6"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65" w:history="1">
        <w:r w:rsidRPr="00677B2D">
          <w:rPr>
            <w:rStyle w:val="Hyperlink"/>
            <w:noProof/>
          </w:rPr>
          <w:t>1.3.1</w:t>
        </w:r>
        <w:r>
          <w:rPr>
            <w:rFonts w:asciiTheme="minorHAnsi" w:eastAsiaTheme="minorEastAsia" w:hAnsiTheme="minorHAnsi" w:cstheme="minorBidi"/>
            <w:noProof/>
            <w:sz w:val="22"/>
            <w:szCs w:val="22"/>
          </w:rPr>
          <w:tab/>
        </w:r>
        <w:r w:rsidRPr="00677B2D">
          <w:rPr>
            <w:rStyle w:val="Hyperlink"/>
            <w:noProof/>
          </w:rPr>
          <w:t>Stakeholder List</w:t>
        </w:r>
        <w:r>
          <w:rPr>
            <w:noProof/>
            <w:webHidden/>
          </w:rPr>
          <w:tab/>
        </w:r>
        <w:r>
          <w:rPr>
            <w:noProof/>
            <w:webHidden/>
          </w:rPr>
          <w:fldChar w:fldCharType="begin"/>
        </w:r>
        <w:r>
          <w:rPr>
            <w:noProof/>
            <w:webHidden/>
          </w:rPr>
          <w:instrText xml:space="preserve"> PAGEREF _Toc66279665 \h </w:instrText>
        </w:r>
        <w:r>
          <w:rPr>
            <w:noProof/>
            <w:webHidden/>
          </w:rPr>
        </w:r>
        <w:r>
          <w:rPr>
            <w:noProof/>
            <w:webHidden/>
          </w:rPr>
          <w:fldChar w:fldCharType="separate"/>
        </w:r>
        <w:r>
          <w:rPr>
            <w:noProof/>
            <w:webHidden/>
          </w:rPr>
          <w:t>6</w:t>
        </w:r>
        <w:r>
          <w:rPr>
            <w:noProof/>
            <w:webHidden/>
          </w:rPr>
          <w:fldChar w:fldCharType="end"/>
        </w:r>
      </w:hyperlink>
    </w:p>
    <w:p w14:paraId="67E76DF6" w14:textId="3BA22E9F"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666" w:history="1">
        <w:r w:rsidRPr="00677B2D">
          <w:rPr>
            <w:rStyle w:val="Hyperlink"/>
            <w:noProof/>
          </w:rPr>
          <w:t>1.4</w:t>
        </w:r>
        <w:r>
          <w:rPr>
            <w:rFonts w:asciiTheme="minorHAnsi" w:eastAsiaTheme="minorEastAsia" w:hAnsiTheme="minorHAnsi" w:cstheme="minorBidi"/>
            <w:noProof/>
            <w:sz w:val="22"/>
            <w:szCs w:val="22"/>
          </w:rPr>
          <w:tab/>
        </w:r>
        <w:r w:rsidRPr="00677B2D">
          <w:rPr>
            <w:rStyle w:val="Hyperlink"/>
            <w:noProof/>
          </w:rPr>
          <w:t>Document Organization</w:t>
        </w:r>
        <w:r>
          <w:rPr>
            <w:noProof/>
            <w:webHidden/>
          </w:rPr>
          <w:tab/>
        </w:r>
        <w:r>
          <w:rPr>
            <w:noProof/>
            <w:webHidden/>
          </w:rPr>
          <w:fldChar w:fldCharType="begin"/>
        </w:r>
        <w:r>
          <w:rPr>
            <w:noProof/>
            <w:webHidden/>
          </w:rPr>
          <w:instrText xml:space="preserve"> PAGEREF _Toc66279666 \h </w:instrText>
        </w:r>
        <w:r>
          <w:rPr>
            <w:noProof/>
            <w:webHidden/>
          </w:rPr>
        </w:r>
        <w:r>
          <w:rPr>
            <w:noProof/>
            <w:webHidden/>
          </w:rPr>
          <w:fldChar w:fldCharType="separate"/>
        </w:r>
        <w:r>
          <w:rPr>
            <w:noProof/>
            <w:webHidden/>
          </w:rPr>
          <w:t>6</w:t>
        </w:r>
        <w:r>
          <w:rPr>
            <w:noProof/>
            <w:webHidden/>
          </w:rPr>
          <w:fldChar w:fldCharType="end"/>
        </w:r>
      </w:hyperlink>
    </w:p>
    <w:p w14:paraId="34726975" w14:textId="793AA221"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67" w:history="1">
        <w:r w:rsidRPr="00677B2D">
          <w:rPr>
            <w:rStyle w:val="Hyperlink"/>
            <w:noProof/>
          </w:rPr>
          <w:t>1.4.1</w:t>
        </w:r>
        <w:r>
          <w:rPr>
            <w:rFonts w:asciiTheme="minorHAnsi" w:eastAsiaTheme="minorEastAsia" w:hAnsiTheme="minorHAnsi" w:cstheme="minorBidi"/>
            <w:noProof/>
            <w:sz w:val="22"/>
            <w:szCs w:val="22"/>
          </w:rPr>
          <w:tab/>
        </w:r>
        <w:r w:rsidRPr="00677B2D">
          <w:rPr>
            <w:rStyle w:val="Hyperlink"/>
            <w:noProof/>
          </w:rPr>
          <w:t>Document Context</w:t>
        </w:r>
        <w:r>
          <w:rPr>
            <w:noProof/>
            <w:webHidden/>
          </w:rPr>
          <w:tab/>
        </w:r>
        <w:r>
          <w:rPr>
            <w:noProof/>
            <w:webHidden/>
          </w:rPr>
          <w:fldChar w:fldCharType="begin"/>
        </w:r>
        <w:r>
          <w:rPr>
            <w:noProof/>
            <w:webHidden/>
          </w:rPr>
          <w:instrText xml:space="preserve"> PAGEREF _Toc66279667 \h </w:instrText>
        </w:r>
        <w:r>
          <w:rPr>
            <w:noProof/>
            <w:webHidden/>
          </w:rPr>
        </w:r>
        <w:r>
          <w:rPr>
            <w:noProof/>
            <w:webHidden/>
          </w:rPr>
          <w:fldChar w:fldCharType="separate"/>
        </w:r>
        <w:r>
          <w:rPr>
            <w:noProof/>
            <w:webHidden/>
          </w:rPr>
          <w:t>6</w:t>
        </w:r>
        <w:r>
          <w:rPr>
            <w:noProof/>
            <w:webHidden/>
          </w:rPr>
          <w:fldChar w:fldCharType="end"/>
        </w:r>
      </w:hyperlink>
    </w:p>
    <w:p w14:paraId="24448758" w14:textId="645B35C5"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68" w:history="1">
        <w:r w:rsidRPr="00677B2D">
          <w:rPr>
            <w:rStyle w:val="Hyperlink"/>
            <w:noProof/>
          </w:rPr>
          <w:t>1.4.2</w:t>
        </w:r>
        <w:r>
          <w:rPr>
            <w:rFonts w:asciiTheme="minorHAnsi" w:eastAsiaTheme="minorEastAsia" w:hAnsiTheme="minorHAnsi" w:cstheme="minorBidi"/>
            <w:noProof/>
            <w:sz w:val="22"/>
            <w:szCs w:val="22"/>
          </w:rPr>
          <w:tab/>
        </w:r>
        <w:r w:rsidRPr="00677B2D">
          <w:rPr>
            <w:rStyle w:val="Hyperlink"/>
            <w:noProof/>
          </w:rPr>
          <w:t>Document Structure</w:t>
        </w:r>
        <w:r>
          <w:rPr>
            <w:noProof/>
            <w:webHidden/>
          </w:rPr>
          <w:tab/>
        </w:r>
        <w:r>
          <w:rPr>
            <w:noProof/>
            <w:webHidden/>
          </w:rPr>
          <w:fldChar w:fldCharType="begin"/>
        </w:r>
        <w:r>
          <w:rPr>
            <w:noProof/>
            <w:webHidden/>
          </w:rPr>
          <w:instrText xml:space="preserve"> PAGEREF _Toc66279668 \h </w:instrText>
        </w:r>
        <w:r>
          <w:rPr>
            <w:noProof/>
            <w:webHidden/>
          </w:rPr>
        </w:r>
        <w:r>
          <w:rPr>
            <w:noProof/>
            <w:webHidden/>
          </w:rPr>
          <w:fldChar w:fldCharType="separate"/>
        </w:r>
        <w:r>
          <w:rPr>
            <w:noProof/>
            <w:webHidden/>
          </w:rPr>
          <w:t>6</w:t>
        </w:r>
        <w:r>
          <w:rPr>
            <w:noProof/>
            <w:webHidden/>
          </w:rPr>
          <w:fldChar w:fldCharType="end"/>
        </w:r>
      </w:hyperlink>
    </w:p>
    <w:p w14:paraId="74090CA3" w14:textId="1A111126"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669" w:history="1">
        <w:r w:rsidRPr="00677B2D">
          <w:rPr>
            <w:rStyle w:val="Hyperlink"/>
            <w:noProof/>
          </w:rPr>
          <w:t>1.5</w:t>
        </w:r>
        <w:r>
          <w:rPr>
            <w:rFonts w:asciiTheme="minorHAnsi" w:eastAsiaTheme="minorEastAsia" w:hAnsiTheme="minorHAnsi" w:cstheme="minorBidi"/>
            <w:noProof/>
            <w:sz w:val="22"/>
            <w:szCs w:val="22"/>
          </w:rPr>
          <w:tab/>
        </w:r>
        <w:r w:rsidRPr="00677B2D">
          <w:rPr>
            <w:rStyle w:val="Hyperlink"/>
            <w:noProof/>
          </w:rPr>
          <w:t>Document Conventions</w:t>
        </w:r>
        <w:r>
          <w:rPr>
            <w:noProof/>
            <w:webHidden/>
          </w:rPr>
          <w:tab/>
        </w:r>
        <w:r>
          <w:rPr>
            <w:noProof/>
            <w:webHidden/>
          </w:rPr>
          <w:fldChar w:fldCharType="begin"/>
        </w:r>
        <w:r>
          <w:rPr>
            <w:noProof/>
            <w:webHidden/>
          </w:rPr>
          <w:instrText xml:space="preserve"> PAGEREF _Toc66279669 \h </w:instrText>
        </w:r>
        <w:r>
          <w:rPr>
            <w:noProof/>
            <w:webHidden/>
          </w:rPr>
        </w:r>
        <w:r>
          <w:rPr>
            <w:noProof/>
            <w:webHidden/>
          </w:rPr>
          <w:fldChar w:fldCharType="separate"/>
        </w:r>
        <w:r>
          <w:rPr>
            <w:noProof/>
            <w:webHidden/>
          </w:rPr>
          <w:t>7</w:t>
        </w:r>
        <w:r>
          <w:rPr>
            <w:noProof/>
            <w:webHidden/>
          </w:rPr>
          <w:fldChar w:fldCharType="end"/>
        </w:r>
      </w:hyperlink>
    </w:p>
    <w:p w14:paraId="1A36C8F8" w14:textId="10CE640D"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70" w:history="1">
        <w:r w:rsidRPr="00677B2D">
          <w:rPr>
            <w:rStyle w:val="Hyperlink"/>
            <w:noProof/>
            <w:lang w:val="en-GB"/>
          </w:rPr>
          <w:t>1.5.1</w:t>
        </w:r>
        <w:r>
          <w:rPr>
            <w:rFonts w:asciiTheme="minorHAnsi" w:eastAsiaTheme="minorEastAsia" w:hAnsiTheme="minorHAnsi" w:cstheme="minorBidi"/>
            <w:noProof/>
            <w:sz w:val="22"/>
            <w:szCs w:val="22"/>
          </w:rPr>
          <w:tab/>
        </w:r>
        <w:r w:rsidRPr="00677B2D">
          <w:rPr>
            <w:rStyle w:val="Hyperlink"/>
            <w:noProof/>
            <w:lang w:val="en-GB"/>
          </w:rPr>
          <w:t>Requirements Templates</w:t>
        </w:r>
        <w:r>
          <w:rPr>
            <w:noProof/>
            <w:webHidden/>
          </w:rPr>
          <w:tab/>
        </w:r>
        <w:r>
          <w:rPr>
            <w:noProof/>
            <w:webHidden/>
          </w:rPr>
          <w:fldChar w:fldCharType="begin"/>
        </w:r>
        <w:r>
          <w:rPr>
            <w:noProof/>
            <w:webHidden/>
          </w:rPr>
          <w:instrText xml:space="preserve"> PAGEREF _Toc66279670 \h </w:instrText>
        </w:r>
        <w:r>
          <w:rPr>
            <w:noProof/>
            <w:webHidden/>
          </w:rPr>
        </w:r>
        <w:r>
          <w:rPr>
            <w:noProof/>
            <w:webHidden/>
          </w:rPr>
          <w:fldChar w:fldCharType="separate"/>
        </w:r>
        <w:r>
          <w:rPr>
            <w:noProof/>
            <w:webHidden/>
          </w:rPr>
          <w:t>7</w:t>
        </w:r>
        <w:r>
          <w:rPr>
            <w:noProof/>
            <w:webHidden/>
          </w:rPr>
          <w:fldChar w:fldCharType="end"/>
        </w:r>
      </w:hyperlink>
    </w:p>
    <w:p w14:paraId="42C8A065" w14:textId="06841C90" w:rsidR="004F4E62" w:rsidRDefault="004F4E62">
      <w:pPr>
        <w:pStyle w:val="TOC1"/>
        <w:tabs>
          <w:tab w:val="left" w:pos="400"/>
          <w:tab w:val="right" w:leader="dot" w:pos="10173"/>
        </w:tabs>
        <w:rPr>
          <w:rFonts w:asciiTheme="minorHAnsi" w:eastAsiaTheme="minorEastAsia" w:hAnsiTheme="minorHAnsi" w:cstheme="minorBidi"/>
          <w:noProof/>
          <w:sz w:val="22"/>
          <w:szCs w:val="22"/>
        </w:rPr>
      </w:pPr>
      <w:hyperlink w:anchor="_Toc66279671" w:history="1">
        <w:r w:rsidRPr="00677B2D">
          <w:rPr>
            <w:rStyle w:val="Hyperlink"/>
            <w:noProof/>
          </w:rPr>
          <w:t>2</w:t>
        </w:r>
        <w:r>
          <w:rPr>
            <w:rFonts w:asciiTheme="minorHAnsi" w:eastAsiaTheme="minorEastAsia" w:hAnsiTheme="minorHAnsi" w:cstheme="minorBidi"/>
            <w:noProof/>
            <w:sz w:val="22"/>
            <w:szCs w:val="22"/>
          </w:rPr>
          <w:tab/>
        </w:r>
        <w:r w:rsidRPr="00677B2D">
          <w:rPr>
            <w:rStyle w:val="Hyperlink"/>
            <w:noProof/>
          </w:rPr>
          <w:t>Function Group Description</w:t>
        </w:r>
        <w:r>
          <w:rPr>
            <w:noProof/>
            <w:webHidden/>
          </w:rPr>
          <w:tab/>
        </w:r>
        <w:r>
          <w:rPr>
            <w:noProof/>
            <w:webHidden/>
          </w:rPr>
          <w:fldChar w:fldCharType="begin"/>
        </w:r>
        <w:r>
          <w:rPr>
            <w:noProof/>
            <w:webHidden/>
          </w:rPr>
          <w:instrText xml:space="preserve"> PAGEREF _Toc66279671 \h </w:instrText>
        </w:r>
        <w:r>
          <w:rPr>
            <w:noProof/>
            <w:webHidden/>
          </w:rPr>
        </w:r>
        <w:r>
          <w:rPr>
            <w:noProof/>
            <w:webHidden/>
          </w:rPr>
          <w:fldChar w:fldCharType="separate"/>
        </w:r>
        <w:r>
          <w:rPr>
            <w:noProof/>
            <w:webHidden/>
          </w:rPr>
          <w:t>8</w:t>
        </w:r>
        <w:r>
          <w:rPr>
            <w:noProof/>
            <w:webHidden/>
          </w:rPr>
          <w:fldChar w:fldCharType="end"/>
        </w:r>
      </w:hyperlink>
    </w:p>
    <w:p w14:paraId="25BE156A" w14:textId="601C344C" w:rsidR="004F4E62" w:rsidRDefault="004F4E62">
      <w:pPr>
        <w:pStyle w:val="TOC1"/>
        <w:tabs>
          <w:tab w:val="left" w:pos="400"/>
          <w:tab w:val="right" w:leader="dot" w:pos="10173"/>
        </w:tabs>
        <w:rPr>
          <w:rFonts w:asciiTheme="minorHAnsi" w:eastAsiaTheme="minorEastAsia" w:hAnsiTheme="minorHAnsi" w:cstheme="minorBidi"/>
          <w:noProof/>
          <w:sz w:val="22"/>
          <w:szCs w:val="22"/>
        </w:rPr>
      </w:pPr>
      <w:hyperlink w:anchor="_Toc66279672" w:history="1">
        <w:r w:rsidRPr="00677B2D">
          <w:rPr>
            <w:rStyle w:val="Hyperlink"/>
            <w:noProof/>
          </w:rPr>
          <w:t>3</w:t>
        </w:r>
        <w:r>
          <w:rPr>
            <w:rFonts w:asciiTheme="minorHAnsi" w:eastAsiaTheme="minorEastAsia" w:hAnsiTheme="minorHAnsi" w:cstheme="minorBidi"/>
            <w:noProof/>
            <w:sz w:val="22"/>
            <w:szCs w:val="22"/>
          </w:rPr>
          <w:tab/>
        </w:r>
        <w:r w:rsidRPr="00677B2D">
          <w:rPr>
            <w:rStyle w:val="Hyperlink"/>
            <w:noProof/>
          </w:rPr>
          <w:t>Functional Architecture</w:t>
        </w:r>
        <w:r>
          <w:rPr>
            <w:noProof/>
            <w:webHidden/>
          </w:rPr>
          <w:tab/>
        </w:r>
        <w:r>
          <w:rPr>
            <w:noProof/>
            <w:webHidden/>
          </w:rPr>
          <w:fldChar w:fldCharType="begin"/>
        </w:r>
        <w:r>
          <w:rPr>
            <w:noProof/>
            <w:webHidden/>
          </w:rPr>
          <w:instrText xml:space="preserve"> PAGEREF _Toc66279672 \h </w:instrText>
        </w:r>
        <w:r>
          <w:rPr>
            <w:noProof/>
            <w:webHidden/>
          </w:rPr>
        </w:r>
        <w:r>
          <w:rPr>
            <w:noProof/>
            <w:webHidden/>
          </w:rPr>
          <w:fldChar w:fldCharType="separate"/>
        </w:r>
        <w:r>
          <w:rPr>
            <w:noProof/>
            <w:webHidden/>
          </w:rPr>
          <w:t>9</w:t>
        </w:r>
        <w:r>
          <w:rPr>
            <w:noProof/>
            <w:webHidden/>
          </w:rPr>
          <w:fldChar w:fldCharType="end"/>
        </w:r>
      </w:hyperlink>
    </w:p>
    <w:p w14:paraId="08484B5E" w14:textId="24B61CE7"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673" w:history="1">
        <w:r w:rsidRPr="00677B2D">
          <w:rPr>
            <w:rStyle w:val="Hyperlink"/>
            <w:noProof/>
          </w:rPr>
          <w:t>3.1</w:t>
        </w:r>
        <w:r>
          <w:rPr>
            <w:rFonts w:asciiTheme="minorHAnsi" w:eastAsiaTheme="minorEastAsia" w:hAnsiTheme="minorHAnsi" w:cstheme="minorBidi"/>
            <w:noProof/>
            <w:sz w:val="22"/>
            <w:szCs w:val="22"/>
          </w:rPr>
          <w:tab/>
        </w:r>
        <w:r w:rsidRPr="00677B2D">
          <w:rPr>
            <w:rStyle w:val="Hyperlink"/>
            <w:noProof/>
          </w:rPr>
          <w:t>Description</w:t>
        </w:r>
        <w:r>
          <w:rPr>
            <w:noProof/>
            <w:webHidden/>
          </w:rPr>
          <w:tab/>
        </w:r>
        <w:r>
          <w:rPr>
            <w:noProof/>
            <w:webHidden/>
          </w:rPr>
          <w:fldChar w:fldCharType="begin"/>
        </w:r>
        <w:r>
          <w:rPr>
            <w:noProof/>
            <w:webHidden/>
          </w:rPr>
          <w:instrText xml:space="preserve"> PAGEREF _Toc66279673 \h </w:instrText>
        </w:r>
        <w:r>
          <w:rPr>
            <w:noProof/>
            <w:webHidden/>
          </w:rPr>
        </w:r>
        <w:r>
          <w:rPr>
            <w:noProof/>
            <w:webHidden/>
          </w:rPr>
          <w:fldChar w:fldCharType="separate"/>
        </w:r>
        <w:r>
          <w:rPr>
            <w:noProof/>
            <w:webHidden/>
          </w:rPr>
          <w:t>9</w:t>
        </w:r>
        <w:r>
          <w:rPr>
            <w:noProof/>
            <w:webHidden/>
          </w:rPr>
          <w:fldChar w:fldCharType="end"/>
        </w:r>
      </w:hyperlink>
    </w:p>
    <w:p w14:paraId="5880100A" w14:textId="1E5C18C5"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674" w:history="1">
        <w:r w:rsidRPr="00677B2D">
          <w:rPr>
            <w:rStyle w:val="Hyperlink"/>
            <w:noProof/>
          </w:rPr>
          <w:t>3.2</w:t>
        </w:r>
        <w:r>
          <w:rPr>
            <w:rFonts w:asciiTheme="minorHAnsi" w:eastAsiaTheme="minorEastAsia" w:hAnsiTheme="minorHAnsi" w:cstheme="minorBidi"/>
            <w:noProof/>
            <w:sz w:val="22"/>
            <w:szCs w:val="22"/>
          </w:rPr>
          <w:tab/>
        </w:r>
        <w:r w:rsidRPr="00677B2D">
          <w:rPr>
            <w:rStyle w:val="Hyperlink"/>
            <w:noProof/>
          </w:rPr>
          <w:t>Function List</w:t>
        </w:r>
        <w:r>
          <w:rPr>
            <w:noProof/>
            <w:webHidden/>
          </w:rPr>
          <w:tab/>
        </w:r>
        <w:r>
          <w:rPr>
            <w:noProof/>
            <w:webHidden/>
          </w:rPr>
          <w:fldChar w:fldCharType="begin"/>
        </w:r>
        <w:r>
          <w:rPr>
            <w:noProof/>
            <w:webHidden/>
          </w:rPr>
          <w:instrText xml:space="preserve"> PAGEREF _Toc66279674 \h </w:instrText>
        </w:r>
        <w:r>
          <w:rPr>
            <w:noProof/>
            <w:webHidden/>
          </w:rPr>
        </w:r>
        <w:r>
          <w:rPr>
            <w:noProof/>
            <w:webHidden/>
          </w:rPr>
          <w:fldChar w:fldCharType="separate"/>
        </w:r>
        <w:r>
          <w:rPr>
            <w:noProof/>
            <w:webHidden/>
          </w:rPr>
          <w:t>9</w:t>
        </w:r>
        <w:r>
          <w:rPr>
            <w:noProof/>
            <w:webHidden/>
          </w:rPr>
          <w:fldChar w:fldCharType="end"/>
        </w:r>
      </w:hyperlink>
    </w:p>
    <w:p w14:paraId="43F446FE" w14:textId="4D7FB7D8"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675" w:history="1">
        <w:r w:rsidRPr="00677B2D">
          <w:rPr>
            <w:rStyle w:val="Hyperlink"/>
            <w:noProof/>
          </w:rPr>
          <w:t>3.3</w:t>
        </w:r>
        <w:r>
          <w:rPr>
            <w:rFonts w:asciiTheme="minorHAnsi" w:eastAsiaTheme="minorEastAsia" w:hAnsiTheme="minorHAnsi" w:cstheme="minorBidi"/>
            <w:noProof/>
            <w:sz w:val="22"/>
            <w:szCs w:val="22"/>
          </w:rPr>
          <w:tab/>
        </w:r>
        <w:r w:rsidRPr="00677B2D">
          <w:rPr>
            <w:rStyle w:val="Hyperlink"/>
            <w:noProof/>
          </w:rPr>
          <w:t>Signal List</w:t>
        </w:r>
        <w:r>
          <w:rPr>
            <w:noProof/>
            <w:webHidden/>
          </w:rPr>
          <w:tab/>
        </w:r>
        <w:r>
          <w:rPr>
            <w:noProof/>
            <w:webHidden/>
          </w:rPr>
          <w:fldChar w:fldCharType="begin"/>
        </w:r>
        <w:r>
          <w:rPr>
            <w:noProof/>
            <w:webHidden/>
          </w:rPr>
          <w:instrText xml:space="preserve"> PAGEREF _Toc66279675 \h </w:instrText>
        </w:r>
        <w:r>
          <w:rPr>
            <w:noProof/>
            <w:webHidden/>
          </w:rPr>
        </w:r>
        <w:r>
          <w:rPr>
            <w:noProof/>
            <w:webHidden/>
          </w:rPr>
          <w:fldChar w:fldCharType="separate"/>
        </w:r>
        <w:r>
          <w:rPr>
            <w:noProof/>
            <w:webHidden/>
          </w:rPr>
          <w:t>9</w:t>
        </w:r>
        <w:r>
          <w:rPr>
            <w:noProof/>
            <w:webHidden/>
          </w:rPr>
          <w:fldChar w:fldCharType="end"/>
        </w:r>
      </w:hyperlink>
    </w:p>
    <w:p w14:paraId="0D5465AE" w14:textId="15579732" w:rsidR="004F4E62" w:rsidRDefault="004F4E62">
      <w:pPr>
        <w:pStyle w:val="TOC1"/>
        <w:tabs>
          <w:tab w:val="left" w:pos="400"/>
          <w:tab w:val="right" w:leader="dot" w:pos="10173"/>
        </w:tabs>
        <w:rPr>
          <w:rFonts w:asciiTheme="minorHAnsi" w:eastAsiaTheme="minorEastAsia" w:hAnsiTheme="minorHAnsi" w:cstheme="minorBidi"/>
          <w:noProof/>
          <w:sz w:val="22"/>
          <w:szCs w:val="22"/>
        </w:rPr>
      </w:pPr>
      <w:hyperlink w:anchor="_Toc66279676" w:history="1">
        <w:r w:rsidRPr="00677B2D">
          <w:rPr>
            <w:rStyle w:val="Hyperlink"/>
            <w:noProof/>
          </w:rPr>
          <w:t>4</w:t>
        </w:r>
        <w:r>
          <w:rPr>
            <w:rFonts w:asciiTheme="minorHAnsi" w:eastAsiaTheme="minorEastAsia" w:hAnsiTheme="minorHAnsi" w:cstheme="minorBidi"/>
            <w:noProof/>
            <w:sz w:val="22"/>
            <w:szCs w:val="22"/>
          </w:rPr>
          <w:tab/>
        </w:r>
        <w:r w:rsidRPr="00677B2D">
          <w:rPr>
            <w:rStyle w:val="Hyperlink"/>
            <w:noProof/>
          </w:rPr>
          <w:t>Function Specifications</w:t>
        </w:r>
        <w:r>
          <w:rPr>
            <w:noProof/>
            <w:webHidden/>
          </w:rPr>
          <w:tab/>
        </w:r>
        <w:r>
          <w:rPr>
            <w:noProof/>
            <w:webHidden/>
          </w:rPr>
          <w:fldChar w:fldCharType="begin"/>
        </w:r>
        <w:r>
          <w:rPr>
            <w:noProof/>
            <w:webHidden/>
          </w:rPr>
          <w:instrText xml:space="preserve"> PAGEREF _Toc66279676 \h </w:instrText>
        </w:r>
        <w:r>
          <w:rPr>
            <w:noProof/>
            <w:webHidden/>
          </w:rPr>
        </w:r>
        <w:r>
          <w:rPr>
            <w:noProof/>
            <w:webHidden/>
          </w:rPr>
          <w:fldChar w:fldCharType="separate"/>
        </w:r>
        <w:r>
          <w:rPr>
            <w:noProof/>
            <w:webHidden/>
          </w:rPr>
          <w:t>10</w:t>
        </w:r>
        <w:r>
          <w:rPr>
            <w:noProof/>
            <w:webHidden/>
          </w:rPr>
          <w:fldChar w:fldCharType="end"/>
        </w:r>
      </w:hyperlink>
    </w:p>
    <w:p w14:paraId="79CD6ACC" w14:textId="5D92D200"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677" w:history="1">
        <w:r w:rsidRPr="00677B2D">
          <w:rPr>
            <w:rStyle w:val="Hyperlink"/>
            <w:noProof/>
          </w:rPr>
          <w:t>4.1</w:t>
        </w:r>
        <w:r>
          <w:rPr>
            <w:rFonts w:asciiTheme="minorHAnsi" w:eastAsiaTheme="minorEastAsia" w:hAnsiTheme="minorHAnsi" w:cstheme="minorBidi"/>
            <w:noProof/>
            <w:sz w:val="22"/>
            <w:szCs w:val="22"/>
          </w:rPr>
          <w:tab/>
        </w:r>
        <w:r w:rsidRPr="00677B2D">
          <w:rPr>
            <w:rStyle w:val="Hyperlink"/>
            <w:noProof/>
          </w:rPr>
          <w:drawing>
            <wp:inline distT="0" distB="0" distL="0" distR="0" wp14:anchorId="268FD1B7" wp14:editId="766D1831">
              <wp:extent cx="152400" cy="152400"/>
              <wp:effectExtent l="0" t="0" r="0" b="0"/>
              <wp:docPr id="101" name="Picture -1478353762.jpg" descr="-1478353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78353762.jpg"/>
                      <pic:cNvPicPr/>
                    </pic:nvPicPr>
                    <pic:blipFill>
                      <a:blip r:embed="rId16" cstate="print"/>
                      <a:stretch>
                        <a:fillRect/>
                      </a:stretch>
                    </pic:blipFill>
                    <pic:spPr>
                      <a:xfrm>
                        <a:off x="0" y="0"/>
                        <a:ext cx="152400" cy="152400"/>
                      </a:xfrm>
                      <a:prstGeom prst="rect">
                        <a:avLst/>
                      </a:prstGeom>
                    </pic:spPr>
                  </pic:pic>
                </a:graphicData>
              </a:graphic>
            </wp:inline>
          </w:drawing>
        </w:r>
        <w:r w:rsidRPr="00677B2D">
          <w:rPr>
            <w:rStyle w:val="Hyperlink"/>
            <w:noProof/>
          </w:rPr>
          <w:t xml:space="preserve">  Actuate PDLC</w:t>
        </w:r>
        <w:r>
          <w:rPr>
            <w:noProof/>
            <w:webHidden/>
          </w:rPr>
          <w:tab/>
        </w:r>
        <w:r>
          <w:rPr>
            <w:noProof/>
            <w:webHidden/>
          </w:rPr>
          <w:fldChar w:fldCharType="begin"/>
        </w:r>
        <w:r>
          <w:rPr>
            <w:noProof/>
            <w:webHidden/>
          </w:rPr>
          <w:instrText xml:space="preserve"> PAGEREF _Toc66279677 \h </w:instrText>
        </w:r>
        <w:r>
          <w:rPr>
            <w:noProof/>
            <w:webHidden/>
          </w:rPr>
        </w:r>
        <w:r>
          <w:rPr>
            <w:noProof/>
            <w:webHidden/>
          </w:rPr>
          <w:fldChar w:fldCharType="separate"/>
        </w:r>
        <w:r>
          <w:rPr>
            <w:noProof/>
            <w:webHidden/>
          </w:rPr>
          <w:t>10</w:t>
        </w:r>
        <w:r>
          <w:rPr>
            <w:noProof/>
            <w:webHidden/>
          </w:rPr>
          <w:fldChar w:fldCharType="end"/>
        </w:r>
      </w:hyperlink>
    </w:p>
    <w:p w14:paraId="588702DA" w14:textId="7B429D4E"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78" w:history="1">
        <w:r w:rsidRPr="00677B2D">
          <w:rPr>
            <w:rStyle w:val="Hyperlink"/>
            <w:noProof/>
          </w:rPr>
          <w:t>4.1.1</w:t>
        </w:r>
        <w:r>
          <w:rPr>
            <w:rFonts w:asciiTheme="minorHAnsi" w:eastAsiaTheme="minorEastAsia" w:hAnsiTheme="minorHAnsi" w:cstheme="minorBidi"/>
            <w:noProof/>
            <w:sz w:val="22"/>
            <w:szCs w:val="22"/>
          </w:rPr>
          <w:tab/>
        </w:r>
        <w:r w:rsidRPr="00677B2D">
          <w:rPr>
            <w:rStyle w:val="Hyperlink"/>
            <w:noProof/>
          </w:rPr>
          <w:t>Function Overview</w:t>
        </w:r>
        <w:r>
          <w:rPr>
            <w:noProof/>
            <w:webHidden/>
          </w:rPr>
          <w:tab/>
        </w:r>
        <w:r>
          <w:rPr>
            <w:noProof/>
            <w:webHidden/>
          </w:rPr>
          <w:fldChar w:fldCharType="begin"/>
        </w:r>
        <w:r>
          <w:rPr>
            <w:noProof/>
            <w:webHidden/>
          </w:rPr>
          <w:instrText xml:space="preserve"> PAGEREF _Toc66279678 \h </w:instrText>
        </w:r>
        <w:r>
          <w:rPr>
            <w:noProof/>
            <w:webHidden/>
          </w:rPr>
        </w:r>
        <w:r>
          <w:rPr>
            <w:noProof/>
            <w:webHidden/>
          </w:rPr>
          <w:fldChar w:fldCharType="separate"/>
        </w:r>
        <w:r>
          <w:rPr>
            <w:noProof/>
            <w:webHidden/>
          </w:rPr>
          <w:t>10</w:t>
        </w:r>
        <w:r>
          <w:rPr>
            <w:noProof/>
            <w:webHidden/>
          </w:rPr>
          <w:fldChar w:fldCharType="end"/>
        </w:r>
      </w:hyperlink>
    </w:p>
    <w:p w14:paraId="4E855104" w14:textId="25009D43"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79" w:history="1">
        <w:r w:rsidRPr="00677B2D">
          <w:rPr>
            <w:rStyle w:val="Hyperlink"/>
            <w:noProof/>
          </w:rPr>
          <w:t>4.1.2</w:t>
        </w:r>
        <w:r>
          <w:rPr>
            <w:rFonts w:asciiTheme="minorHAnsi" w:eastAsiaTheme="minorEastAsia" w:hAnsiTheme="minorHAnsi" w:cstheme="minorBidi"/>
            <w:noProof/>
            <w:sz w:val="22"/>
            <w:szCs w:val="22"/>
          </w:rPr>
          <w:tab/>
        </w:r>
        <w:r w:rsidRPr="00677B2D">
          <w:rPr>
            <w:rStyle w:val="Hyperlink"/>
            <w:noProof/>
          </w:rPr>
          <w:t>Function Scope</w:t>
        </w:r>
        <w:r>
          <w:rPr>
            <w:noProof/>
            <w:webHidden/>
          </w:rPr>
          <w:tab/>
        </w:r>
        <w:r>
          <w:rPr>
            <w:noProof/>
            <w:webHidden/>
          </w:rPr>
          <w:fldChar w:fldCharType="begin"/>
        </w:r>
        <w:r>
          <w:rPr>
            <w:noProof/>
            <w:webHidden/>
          </w:rPr>
          <w:instrText xml:space="preserve"> PAGEREF _Toc66279679 \h </w:instrText>
        </w:r>
        <w:r>
          <w:rPr>
            <w:noProof/>
            <w:webHidden/>
          </w:rPr>
        </w:r>
        <w:r>
          <w:rPr>
            <w:noProof/>
            <w:webHidden/>
          </w:rPr>
          <w:fldChar w:fldCharType="separate"/>
        </w:r>
        <w:r>
          <w:rPr>
            <w:noProof/>
            <w:webHidden/>
          </w:rPr>
          <w:t>11</w:t>
        </w:r>
        <w:r>
          <w:rPr>
            <w:noProof/>
            <w:webHidden/>
          </w:rPr>
          <w:fldChar w:fldCharType="end"/>
        </w:r>
      </w:hyperlink>
    </w:p>
    <w:p w14:paraId="6B81EEE7" w14:textId="7022CF99"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80" w:history="1">
        <w:r w:rsidRPr="00677B2D">
          <w:rPr>
            <w:rStyle w:val="Hyperlink"/>
            <w:noProof/>
          </w:rPr>
          <w:t>4.1.3</w:t>
        </w:r>
        <w:r>
          <w:rPr>
            <w:rFonts w:asciiTheme="minorHAnsi" w:eastAsiaTheme="minorEastAsia" w:hAnsiTheme="minorHAnsi" w:cstheme="minorBidi"/>
            <w:noProof/>
            <w:sz w:val="22"/>
            <w:szCs w:val="22"/>
          </w:rPr>
          <w:tab/>
        </w:r>
        <w:r w:rsidRPr="00677B2D">
          <w:rPr>
            <w:rStyle w:val="Hyperlink"/>
            <w:noProof/>
          </w:rPr>
          <w:t>Function Interfaces</w:t>
        </w:r>
        <w:r>
          <w:rPr>
            <w:noProof/>
            <w:webHidden/>
          </w:rPr>
          <w:tab/>
        </w:r>
        <w:r>
          <w:rPr>
            <w:noProof/>
            <w:webHidden/>
          </w:rPr>
          <w:fldChar w:fldCharType="begin"/>
        </w:r>
        <w:r>
          <w:rPr>
            <w:noProof/>
            <w:webHidden/>
          </w:rPr>
          <w:instrText xml:space="preserve"> PAGEREF _Toc66279680 \h </w:instrText>
        </w:r>
        <w:r>
          <w:rPr>
            <w:noProof/>
            <w:webHidden/>
          </w:rPr>
        </w:r>
        <w:r>
          <w:rPr>
            <w:noProof/>
            <w:webHidden/>
          </w:rPr>
          <w:fldChar w:fldCharType="separate"/>
        </w:r>
        <w:r>
          <w:rPr>
            <w:noProof/>
            <w:webHidden/>
          </w:rPr>
          <w:t>13</w:t>
        </w:r>
        <w:r>
          <w:rPr>
            <w:noProof/>
            <w:webHidden/>
          </w:rPr>
          <w:fldChar w:fldCharType="end"/>
        </w:r>
      </w:hyperlink>
    </w:p>
    <w:p w14:paraId="72B6F5B2" w14:textId="68095133"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81" w:history="1">
        <w:r w:rsidRPr="00677B2D">
          <w:rPr>
            <w:rStyle w:val="Hyperlink"/>
            <w:noProof/>
          </w:rPr>
          <w:t>4.1.4</w:t>
        </w:r>
        <w:r>
          <w:rPr>
            <w:rFonts w:asciiTheme="minorHAnsi" w:eastAsiaTheme="minorEastAsia" w:hAnsiTheme="minorHAnsi" w:cstheme="minorBidi"/>
            <w:noProof/>
            <w:sz w:val="22"/>
            <w:szCs w:val="22"/>
          </w:rPr>
          <w:tab/>
        </w:r>
        <w:r w:rsidRPr="00677B2D">
          <w:rPr>
            <w:rStyle w:val="Hyperlink"/>
            <w:noProof/>
          </w:rPr>
          <w:t>Function Modeling</w:t>
        </w:r>
        <w:r>
          <w:rPr>
            <w:noProof/>
            <w:webHidden/>
          </w:rPr>
          <w:tab/>
        </w:r>
        <w:r>
          <w:rPr>
            <w:noProof/>
            <w:webHidden/>
          </w:rPr>
          <w:fldChar w:fldCharType="begin"/>
        </w:r>
        <w:r>
          <w:rPr>
            <w:noProof/>
            <w:webHidden/>
          </w:rPr>
          <w:instrText xml:space="preserve"> PAGEREF _Toc66279681 \h </w:instrText>
        </w:r>
        <w:r>
          <w:rPr>
            <w:noProof/>
            <w:webHidden/>
          </w:rPr>
        </w:r>
        <w:r>
          <w:rPr>
            <w:noProof/>
            <w:webHidden/>
          </w:rPr>
          <w:fldChar w:fldCharType="separate"/>
        </w:r>
        <w:r>
          <w:rPr>
            <w:noProof/>
            <w:webHidden/>
          </w:rPr>
          <w:t>13</w:t>
        </w:r>
        <w:r>
          <w:rPr>
            <w:noProof/>
            <w:webHidden/>
          </w:rPr>
          <w:fldChar w:fldCharType="end"/>
        </w:r>
      </w:hyperlink>
    </w:p>
    <w:p w14:paraId="6FFCAF83" w14:textId="4D136E58"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82" w:history="1">
        <w:r w:rsidRPr="00677B2D">
          <w:rPr>
            <w:rStyle w:val="Hyperlink"/>
            <w:noProof/>
          </w:rPr>
          <w:t>4.1.5</w:t>
        </w:r>
        <w:r>
          <w:rPr>
            <w:rFonts w:asciiTheme="minorHAnsi" w:eastAsiaTheme="minorEastAsia" w:hAnsiTheme="minorHAnsi" w:cstheme="minorBidi"/>
            <w:noProof/>
            <w:sz w:val="22"/>
            <w:szCs w:val="22"/>
          </w:rPr>
          <w:tab/>
        </w:r>
        <w:r w:rsidRPr="00677B2D">
          <w:rPr>
            <w:rStyle w:val="Hyperlink"/>
            <w:noProof/>
          </w:rPr>
          <w:t>Function Requirements</w:t>
        </w:r>
        <w:r>
          <w:rPr>
            <w:noProof/>
            <w:webHidden/>
          </w:rPr>
          <w:tab/>
        </w:r>
        <w:r>
          <w:rPr>
            <w:noProof/>
            <w:webHidden/>
          </w:rPr>
          <w:fldChar w:fldCharType="begin"/>
        </w:r>
        <w:r>
          <w:rPr>
            <w:noProof/>
            <w:webHidden/>
          </w:rPr>
          <w:instrText xml:space="preserve"> PAGEREF _Toc66279682 \h </w:instrText>
        </w:r>
        <w:r>
          <w:rPr>
            <w:noProof/>
            <w:webHidden/>
          </w:rPr>
        </w:r>
        <w:r>
          <w:rPr>
            <w:noProof/>
            <w:webHidden/>
          </w:rPr>
          <w:fldChar w:fldCharType="separate"/>
        </w:r>
        <w:r>
          <w:rPr>
            <w:noProof/>
            <w:webHidden/>
          </w:rPr>
          <w:t>14</w:t>
        </w:r>
        <w:r>
          <w:rPr>
            <w:noProof/>
            <w:webHidden/>
          </w:rPr>
          <w:fldChar w:fldCharType="end"/>
        </w:r>
      </w:hyperlink>
    </w:p>
    <w:p w14:paraId="4BE62C8D" w14:textId="55878982"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683" w:history="1">
        <w:r w:rsidRPr="00677B2D">
          <w:rPr>
            <w:rStyle w:val="Hyperlink"/>
            <w:noProof/>
          </w:rPr>
          <w:t>4.2</w:t>
        </w:r>
        <w:r>
          <w:rPr>
            <w:rFonts w:asciiTheme="minorHAnsi" w:eastAsiaTheme="minorEastAsia" w:hAnsiTheme="minorHAnsi" w:cstheme="minorBidi"/>
            <w:noProof/>
            <w:sz w:val="22"/>
            <w:szCs w:val="22"/>
          </w:rPr>
          <w:tab/>
        </w:r>
        <w:r w:rsidRPr="00677B2D">
          <w:rPr>
            <w:rStyle w:val="Hyperlink"/>
            <w:noProof/>
          </w:rPr>
          <w:drawing>
            <wp:inline distT="0" distB="0" distL="0" distR="0" wp14:anchorId="52461147" wp14:editId="6511A5D6">
              <wp:extent cx="152400" cy="152400"/>
              <wp:effectExtent l="0" t="0" r="0" b="0"/>
              <wp:docPr id="103"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677B2D">
          <w:rPr>
            <w:rStyle w:val="Hyperlink"/>
            <w:noProof/>
          </w:rPr>
          <w:t xml:space="preserve">  Analyze Operations</w:t>
        </w:r>
        <w:r>
          <w:rPr>
            <w:noProof/>
            <w:webHidden/>
          </w:rPr>
          <w:tab/>
        </w:r>
        <w:r>
          <w:rPr>
            <w:noProof/>
            <w:webHidden/>
          </w:rPr>
          <w:fldChar w:fldCharType="begin"/>
        </w:r>
        <w:r>
          <w:rPr>
            <w:noProof/>
            <w:webHidden/>
          </w:rPr>
          <w:instrText xml:space="preserve"> PAGEREF _Toc66279683 \h </w:instrText>
        </w:r>
        <w:r>
          <w:rPr>
            <w:noProof/>
            <w:webHidden/>
          </w:rPr>
        </w:r>
        <w:r>
          <w:rPr>
            <w:noProof/>
            <w:webHidden/>
          </w:rPr>
          <w:fldChar w:fldCharType="separate"/>
        </w:r>
        <w:r>
          <w:rPr>
            <w:noProof/>
            <w:webHidden/>
          </w:rPr>
          <w:t>15</w:t>
        </w:r>
        <w:r>
          <w:rPr>
            <w:noProof/>
            <w:webHidden/>
          </w:rPr>
          <w:fldChar w:fldCharType="end"/>
        </w:r>
      </w:hyperlink>
    </w:p>
    <w:p w14:paraId="5847EFB8" w14:textId="5FCD6298"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84" w:history="1">
        <w:r w:rsidRPr="00677B2D">
          <w:rPr>
            <w:rStyle w:val="Hyperlink"/>
            <w:noProof/>
          </w:rPr>
          <w:t>4.2.1</w:t>
        </w:r>
        <w:r>
          <w:rPr>
            <w:rFonts w:asciiTheme="minorHAnsi" w:eastAsiaTheme="minorEastAsia" w:hAnsiTheme="minorHAnsi" w:cstheme="minorBidi"/>
            <w:noProof/>
            <w:sz w:val="22"/>
            <w:szCs w:val="22"/>
          </w:rPr>
          <w:tab/>
        </w:r>
        <w:r w:rsidRPr="00677B2D">
          <w:rPr>
            <w:rStyle w:val="Hyperlink"/>
            <w:noProof/>
          </w:rPr>
          <w:t>Function Overview</w:t>
        </w:r>
        <w:r>
          <w:rPr>
            <w:noProof/>
            <w:webHidden/>
          </w:rPr>
          <w:tab/>
        </w:r>
        <w:r>
          <w:rPr>
            <w:noProof/>
            <w:webHidden/>
          </w:rPr>
          <w:fldChar w:fldCharType="begin"/>
        </w:r>
        <w:r>
          <w:rPr>
            <w:noProof/>
            <w:webHidden/>
          </w:rPr>
          <w:instrText xml:space="preserve"> PAGEREF _Toc66279684 \h </w:instrText>
        </w:r>
        <w:r>
          <w:rPr>
            <w:noProof/>
            <w:webHidden/>
          </w:rPr>
        </w:r>
        <w:r>
          <w:rPr>
            <w:noProof/>
            <w:webHidden/>
          </w:rPr>
          <w:fldChar w:fldCharType="separate"/>
        </w:r>
        <w:r>
          <w:rPr>
            <w:noProof/>
            <w:webHidden/>
          </w:rPr>
          <w:t>15</w:t>
        </w:r>
        <w:r>
          <w:rPr>
            <w:noProof/>
            <w:webHidden/>
          </w:rPr>
          <w:fldChar w:fldCharType="end"/>
        </w:r>
      </w:hyperlink>
    </w:p>
    <w:p w14:paraId="5AC43F28" w14:textId="32111CD0"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85" w:history="1">
        <w:r w:rsidRPr="00677B2D">
          <w:rPr>
            <w:rStyle w:val="Hyperlink"/>
            <w:noProof/>
          </w:rPr>
          <w:t>4.2.2</w:t>
        </w:r>
        <w:r>
          <w:rPr>
            <w:rFonts w:asciiTheme="minorHAnsi" w:eastAsiaTheme="minorEastAsia" w:hAnsiTheme="minorHAnsi" w:cstheme="minorBidi"/>
            <w:noProof/>
            <w:sz w:val="22"/>
            <w:szCs w:val="22"/>
          </w:rPr>
          <w:tab/>
        </w:r>
        <w:r w:rsidRPr="00677B2D">
          <w:rPr>
            <w:rStyle w:val="Hyperlink"/>
            <w:noProof/>
          </w:rPr>
          <w:t>Function Scope</w:t>
        </w:r>
        <w:r>
          <w:rPr>
            <w:noProof/>
            <w:webHidden/>
          </w:rPr>
          <w:tab/>
        </w:r>
        <w:r>
          <w:rPr>
            <w:noProof/>
            <w:webHidden/>
          </w:rPr>
          <w:fldChar w:fldCharType="begin"/>
        </w:r>
        <w:r>
          <w:rPr>
            <w:noProof/>
            <w:webHidden/>
          </w:rPr>
          <w:instrText xml:space="preserve"> PAGEREF _Toc66279685 \h </w:instrText>
        </w:r>
        <w:r>
          <w:rPr>
            <w:noProof/>
            <w:webHidden/>
          </w:rPr>
        </w:r>
        <w:r>
          <w:rPr>
            <w:noProof/>
            <w:webHidden/>
          </w:rPr>
          <w:fldChar w:fldCharType="separate"/>
        </w:r>
        <w:r>
          <w:rPr>
            <w:noProof/>
            <w:webHidden/>
          </w:rPr>
          <w:t>16</w:t>
        </w:r>
        <w:r>
          <w:rPr>
            <w:noProof/>
            <w:webHidden/>
          </w:rPr>
          <w:fldChar w:fldCharType="end"/>
        </w:r>
      </w:hyperlink>
    </w:p>
    <w:p w14:paraId="35B7CF27" w14:textId="08542FBA"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86" w:history="1">
        <w:r w:rsidRPr="00677B2D">
          <w:rPr>
            <w:rStyle w:val="Hyperlink"/>
            <w:noProof/>
          </w:rPr>
          <w:t>4.2.3</w:t>
        </w:r>
        <w:r>
          <w:rPr>
            <w:rFonts w:asciiTheme="minorHAnsi" w:eastAsiaTheme="minorEastAsia" w:hAnsiTheme="minorHAnsi" w:cstheme="minorBidi"/>
            <w:noProof/>
            <w:sz w:val="22"/>
            <w:szCs w:val="22"/>
          </w:rPr>
          <w:tab/>
        </w:r>
        <w:r w:rsidRPr="00677B2D">
          <w:rPr>
            <w:rStyle w:val="Hyperlink"/>
            <w:noProof/>
          </w:rPr>
          <w:t>Function Interfaces</w:t>
        </w:r>
        <w:r>
          <w:rPr>
            <w:noProof/>
            <w:webHidden/>
          </w:rPr>
          <w:tab/>
        </w:r>
        <w:r>
          <w:rPr>
            <w:noProof/>
            <w:webHidden/>
          </w:rPr>
          <w:fldChar w:fldCharType="begin"/>
        </w:r>
        <w:r>
          <w:rPr>
            <w:noProof/>
            <w:webHidden/>
          </w:rPr>
          <w:instrText xml:space="preserve"> PAGEREF _Toc66279686 \h </w:instrText>
        </w:r>
        <w:r>
          <w:rPr>
            <w:noProof/>
            <w:webHidden/>
          </w:rPr>
        </w:r>
        <w:r>
          <w:rPr>
            <w:noProof/>
            <w:webHidden/>
          </w:rPr>
          <w:fldChar w:fldCharType="separate"/>
        </w:r>
        <w:r>
          <w:rPr>
            <w:noProof/>
            <w:webHidden/>
          </w:rPr>
          <w:t>17</w:t>
        </w:r>
        <w:r>
          <w:rPr>
            <w:noProof/>
            <w:webHidden/>
          </w:rPr>
          <w:fldChar w:fldCharType="end"/>
        </w:r>
      </w:hyperlink>
    </w:p>
    <w:p w14:paraId="6792DB0A" w14:textId="468918F0"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87" w:history="1">
        <w:r w:rsidRPr="00677B2D">
          <w:rPr>
            <w:rStyle w:val="Hyperlink"/>
            <w:noProof/>
          </w:rPr>
          <w:t>4.2.4</w:t>
        </w:r>
        <w:r>
          <w:rPr>
            <w:rFonts w:asciiTheme="minorHAnsi" w:eastAsiaTheme="minorEastAsia" w:hAnsiTheme="minorHAnsi" w:cstheme="minorBidi"/>
            <w:noProof/>
            <w:sz w:val="22"/>
            <w:szCs w:val="22"/>
          </w:rPr>
          <w:tab/>
        </w:r>
        <w:r w:rsidRPr="00677B2D">
          <w:rPr>
            <w:rStyle w:val="Hyperlink"/>
            <w:noProof/>
          </w:rPr>
          <w:t>Function Modeling</w:t>
        </w:r>
        <w:r>
          <w:rPr>
            <w:noProof/>
            <w:webHidden/>
          </w:rPr>
          <w:tab/>
        </w:r>
        <w:r>
          <w:rPr>
            <w:noProof/>
            <w:webHidden/>
          </w:rPr>
          <w:fldChar w:fldCharType="begin"/>
        </w:r>
        <w:r>
          <w:rPr>
            <w:noProof/>
            <w:webHidden/>
          </w:rPr>
          <w:instrText xml:space="preserve"> PAGEREF _Toc66279687 \h </w:instrText>
        </w:r>
        <w:r>
          <w:rPr>
            <w:noProof/>
            <w:webHidden/>
          </w:rPr>
        </w:r>
        <w:r>
          <w:rPr>
            <w:noProof/>
            <w:webHidden/>
          </w:rPr>
          <w:fldChar w:fldCharType="separate"/>
        </w:r>
        <w:r>
          <w:rPr>
            <w:noProof/>
            <w:webHidden/>
          </w:rPr>
          <w:t>17</w:t>
        </w:r>
        <w:r>
          <w:rPr>
            <w:noProof/>
            <w:webHidden/>
          </w:rPr>
          <w:fldChar w:fldCharType="end"/>
        </w:r>
      </w:hyperlink>
    </w:p>
    <w:p w14:paraId="07EA009A" w14:textId="1311A82D"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88" w:history="1">
        <w:r w:rsidRPr="00677B2D">
          <w:rPr>
            <w:rStyle w:val="Hyperlink"/>
            <w:noProof/>
          </w:rPr>
          <w:t>4.2.5</w:t>
        </w:r>
        <w:r>
          <w:rPr>
            <w:rFonts w:asciiTheme="minorHAnsi" w:eastAsiaTheme="minorEastAsia" w:hAnsiTheme="minorHAnsi" w:cstheme="minorBidi"/>
            <w:noProof/>
            <w:sz w:val="22"/>
            <w:szCs w:val="22"/>
          </w:rPr>
          <w:tab/>
        </w:r>
        <w:r w:rsidRPr="00677B2D">
          <w:rPr>
            <w:rStyle w:val="Hyperlink"/>
            <w:noProof/>
          </w:rPr>
          <w:t>Function Requirements</w:t>
        </w:r>
        <w:r>
          <w:rPr>
            <w:noProof/>
            <w:webHidden/>
          </w:rPr>
          <w:tab/>
        </w:r>
        <w:r>
          <w:rPr>
            <w:noProof/>
            <w:webHidden/>
          </w:rPr>
          <w:fldChar w:fldCharType="begin"/>
        </w:r>
        <w:r>
          <w:rPr>
            <w:noProof/>
            <w:webHidden/>
          </w:rPr>
          <w:instrText xml:space="preserve"> PAGEREF _Toc66279688 \h </w:instrText>
        </w:r>
        <w:r>
          <w:rPr>
            <w:noProof/>
            <w:webHidden/>
          </w:rPr>
        </w:r>
        <w:r>
          <w:rPr>
            <w:noProof/>
            <w:webHidden/>
          </w:rPr>
          <w:fldChar w:fldCharType="separate"/>
        </w:r>
        <w:r>
          <w:rPr>
            <w:noProof/>
            <w:webHidden/>
          </w:rPr>
          <w:t>17</w:t>
        </w:r>
        <w:r>
          <w:rPr>
            <w:noProof/>
            <w:webHidden/>
          </w:rPr>
          <w:fldChar w:fldCharType="end"/>
        </w:r>
      </w:hyperlink>
    </w:p>
    <w:p w14:paraId="3725D1FD" w14:textId="354AE346"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689" w:history="1">
        <w:r w:rsidRPr="00677B2D">
          <w:rPr>
            <w:rStyle w:val="Hyperlink"/>
            <w:noProof/>
          </w:rPr>
          <w:t>4.3</w:t>
        </w:r>
        <w:r>
          <w:rPr>
            <w:rFonts w:asciiTheme="minorHAnsi" w:eastAsiaTheme="minorEastAsia" w:hAnsiTheme="minorHAnsi" w:cstheme="minorBidi"/>
            <w:noProof/>
            <w:sz w:val="22"/>
            <w:szCs w:val="22"/>
          </w:rPr>
          <w:tab/>
        </w:r>
        <w:r w:rsidRPr="00677B2D">
          <w:rPr>
            <w:rStyle w:val="Hyperlink"/>
            <w:noProof/>
          </w:rPr>
          <w:drawing>
            <wp:inline distT="0" distB="0" distL="0" distR="0" wp14:anchorId="7113E2CC" wp14:editId="22F0A712">
              <wp:extent cx="152400" cy="152400"/>
              <wp:effectExtent l="0" t="0" r="0" b="0"/>
              <wp:docPr id="105"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677B2D">
          <w:rPr>
            <w:rStyle w:val="Hyperlink"/>
            <w:noProof/>
          </w:rPr>
          <w:t xml:space="preserve">  Arbitrate PSDS Automatic Functionality</w:t>
        </w:r>
        <w:r>
          <w:rPr>
            <w:noProof/>
            <w:webHidden/>
          </w:rPr>
          <w:tab/>
        </w:r>
        <w:r>
          <w:rPr>
            <w:noProof/>
            <w:webHidden/>
          </w:rPr>
          <w:fldChar w:fldCharType="begin"/>
        </w:r>
        <w:r>
          <w:rPr>
            <w:noProof/>
            <w:webHidden/>
          </w:rPr>
          <w:instrText xml:space="preserve"> PAGEREF _Toc66279689 \h </w:instrText>
        </w:r>
        <w:r>
          <w:rPr>
            <w:noProof/>
            <w:webHidden/>
          </w:rPr>
        </w:r>
        <w:r>
          <w:rPr>
            <w:noProof/>
            <w:webHidden/>
          </w:rPr>
          <w:fldChar w:fldCharType="separate"/>
        </w:r>
        <w:r>
          <w:rPr>
            <w:noProof/>
            <w:webHidden/>
          </w:rPr>
          <w:t>18</w:t>
        </w:r>
        <w:r>
          <w:rPr>
            <w:noProof/>
            <w:webHidden/>
          </w:rPr>
          <w:fldChar w:fldCharType="end"/>
        </w:r>
      </w:hyperlink>
    </w:p>
    <w:p w14:paraId="40F599AC" w14:textId="00BFD5C2"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90" w:history="1">
        <w:r w:rsidRPr="00677B2D">
          <w:rPr>
            <w:rStyle w:val="Hyperlink"/>
            <w:noProof/>
          </w:rPr>
          <w:t>4.3.1</w:t>
        </w:r>
        <w:r>
          <w:rPr>
            <w:rFonts w:asciiTheme="minorHAnsi" w:eastAsiaTheme="minorEastAsia" w:hAnsiTheme="minorHAnsi" w:cstheme="minorBidi"/>
            <w:noProof/>
            <w:sz w:val="22"/>
            <w:szCs w:val="22"/>
          </w:rPr>
          <w:tab/>
        </w:r>
        <w:r w:rsidRPr="00677B2D">
          <w:rPr>
            <w:rStyle w:val="Hyperlink"/>
            <w:noProof/>
          </w:rPr>
          <w:t>Function Overview</w:t>
        </w:r>
        <w:r>
          <w:rPr>
            <w:noProof/>
            <w:webHidden/>
          </w:rPr>
          <w:tab/>
        </w:r>
        <w:r>
          <w:rPr>
            <w:noProof/>
            <w:webHidden/>
          </w:rPr>
          <w:fldChar w:fldCharType="begin"/>
        </w:r>
        <w:r>
          <w:rPr>
            <w:noProof/>
            <w:webHidden/>
          </w:rPr>
          <w:instrText xml:space="preserve"> PAGEREF _Toc66279690 \h </w:instrText>
        </w:r>
        <w:r>
          <w:rPr>
            <w:noProof/>
            <w:webHidden/>
          </w:rPr>
        </w:r>
        <w:r>
          <w:rPr>
            <w:noProof/>
            <w:webHidden/>
          </w:rPr>
          <w:fldChar w:fldCharType="separate"/>
        </w:r>
        <w:r>
          <w:rPr>
            <w:noProof/>
            <w:webHidden/>
          </w:rPr>
          <w:t>18</w:t>
        </w:r>
        <w:r>
          <w:rPr>
            <w:noProof/>
            <w:webHidden/>
          </w:rPr>
          <w:fldChar w:fldCharType="end"/>
        </w:r>
      </w:hyperlink>
    </w:p>
    <w:p w14:paraId="29152F42" w14:textId="58D7D17D"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91" w:history="1">
        <w:r w:rsidRPr="00677B2D">
          <w:rPr>
            <w:rStyle w:val="Hyperlink"/>
            <w:noProof/>
          </w:rPr>
          <w:t>4.3.2</w:t>
        </w:r>
        <w:r>
          <w:rPr>
            <w:rFonts w:asciiTheme="minorHAnsi" w:eastAsiaTheme="minorEastAsia" w:hAnsiTheme="minorHAnsi" w:cstheme="minorBidi"/>
            <w:noProof/>
            <w:sz w:val="22"/>
            <w:szCs w:val="22"/>
          </w:rPr>
          <w:tab/>
        </w:r>
        <w:r w:rsidRPr="00677B2D">
          <w:rPr>
            <w:rStyle w:val="Hyperlink"/>
            <w:noProof/>
          </w:rPr>
          <w:t>Function Scope</w:t>
        </w:r>
        <w:r>
          <w:rPr>
            <w:noProof/>
            <w:webHidden/>
          </w:rPr>
          <w:tab/>
        </w:r>
        <w:r>
          <w:rPr>
            <w:noProof/>
            <w:webHidden/>
          </w:rPr>
          <w:fldChar w:fldCharType="begin"/>
        </w:r>
        <w:r>
          <w:rPr>
            <w:noProof/>
            <w:webHidden/>
          </w:rPr>
          <w:instrText xml:space="preserve"> PAGEREF _Toc66279691 \h </w:instrText>
        </w:r>
        <w:r>
          <w:rPr>
            <w:noProof/>
            <w:webHidden/>
          </w:rPr>
        </w:r>
        <w:r>
          <w:rPr>
            <w:noProof/>
            <w:webHidden/>
          </w:rPr>
          <w:fldChar w:fldCharType="separate"/>
        </w:r>
        <w:r>
          <w:rPr>
            <w:noProof/>
            <w:webHidden/>
          </w:rPr>
          <w:t>19</w:t>
        </w:r>
        <w:r>
          <w:rPr>
            <w:noProof/>
            <w:webHidden/>
          </w:rPr>
          <w:fldChar w:fldCharType="end"/>
        </w:r>
      </w:hyperlink>
    </w:p>
    <w:p w14:paraId="2CC2AD4D" w14:textId="56F06694"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92" w:history="1">
        <w:r w:rsidRPr="00677B2D">
          <w:rPr>
            <w:rStyle w:val="Hyperlink"/>
            <w:noProof/>
          </w:rPr>
          <w:t>4.3.3</w:t>
        </w:r>
        <w:r>
          <w:rPr>
            <w:rFonts w:asciiTheme="minorHAnsi" w:eastAsiaTheme="minorEastAsia" w:hAnsiTheme="minorHAnsi" w:cstheme="minorBidi"/>
            <w:noProof/>
            <w:sz w:val="22"/>
            <w:szCs w:val="22"/>
          </w:rPr>
          <w:tab/>
        </w:r>
        <w:r w:rsidRPr="00677B2D">
          <w:rPr>
            <w:rStyle w:val="Hyperlink"/>
            <w:noProof/>
          </w:rPr>
          <w:t>Function Interfaces</w:t>
        </w:r>
        <w:r>
          <w:rPr>
            <w:noProof/>
            <w:webHidden/>
          </w:rPr>
          <w:tab/>
        </w:r>
        <w:r>
          <w:rPr>
            <w:noProof/>
            <w:webHidden/>
          </w:rPr>
          <w:fldChar w:fldCharType="begin"/>
        </w:r>
        <w:r>
          <w:rPr>
            <w:noProof/>
            <w:webHidden/>
          </w:rPr>
          <w:instrText xml:space="preserve"> PAGEREF _Toc66279692 \h </w:instrText>
        </w:r>
        <w:r>
          <w:rPr>
            <w:noProof/>
            <w:webHidden/>
          </w:rPr>
        </w:r>
        <w:r>
          <w:rPr>
            <w:noProof/>
            <w:webHidden/>
          </w:rPr>
          <w:fldChar w:fldCharType="separate"/>
        </w:r>
        <w:r>
          <w:rPr>
            <w:noProof/>
            <w:webHidden/>
          </w:rPr>
          <w:t>20</w:t>
        </w:r>
        <w:r>
          <w:rPr>
            <w:noProof/>
            <w:webHidden/>
          </w:rPr>
          <w:fldChar w:fldCharType="end"/>
        </w:r>
      </w:hyperlink>
    </w:p>
    <w:p w14:paraId="437F30E6" w14:textId="2E287673"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93" w:history="1">
        <w:r w:rsidRPr="00677B2D">
          <w:rPr>
            <w:rStyle w:val="Hyperlink"/>
            <w:noProof/>
          </w:rPr>
          <w:t>4.3.4</w:t>
        </w:r>
        <w:r>
          <w:rPr>
            <w:rFonts w:asciiTheme="minorHAnsi" w:eastAsiaTheme="minorEastAsia" w:hAnsiTheme="minorHAnsi" w:cstheme="minorBidi"/>
            <w:noProof/>
            <w:sz w:val="22"/>
            <w:szCs w:val="22"/>
          </w:rPr>
          <w:tab/>
        </w:r>
        <w:r w:rsidRPr="00677B2D">
          <w:rPr>
            <w:rStyle w:val="Hyperlink"/>
            <w:noProof/>
          </w:rPr>
          <w:t>Function Modeling</w:t>
        </w:r>
        <w:r>
          <w:rPr>
            <w:noProof/>
            <w:webHidden/>
          </w:rPr>
          <w:tab/>
        </w:r>
        <w:r>
          <w:rPr>
            <w:noProof/>
            <w:webHidden/>
          </w:rPr>
          <w:fldChar w:fldCharType="begin"/>
        </w:r>
        <w:r>
          <w:rPr>
            <w:noProof/>
            <w:webHidden/>
          </w:rPr>
          <w:instrText xml:space="preserve"> PAGEREF _Toc66279693 \h </w:instrText>
        </w:r>
        <w:r>
          <w:rPr>
            <w:noProof/>
            <w:webHidden/>
          </w:rPr>
        </w:r>
        <w:r>
          <w:rPr>
            <w:noProof/>
            <w:webHidden/>
          </w:rPr>
          <w:fldChar w:fldCharType="separate"/>
        </w:r>
        <w:r>
          <w:rPr>
            <w:noProof/>
            <w:webHidden/>
          </w:rPr>
          <w:t>20</w:t>
        </w:r>
        <w:r>
          <w:rPr>
            <w:noProof/>
            <w:webHidden/>
          </w:rPr>
          <w:fldChar w:fldCharType="end"/>
        </w:r>
      </w:hyperlink>
    </w:p>
    <w:p w14:paraId="0183BDCD" w14:textId="2F8AC375"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94" w:history="1">
        <w:r w:rsidRPr="00677B2D">
          <w:rPr>
            <w:rStyle w:val="Hyperlink"/>
            <w:noProof/>
          </w:rPr>
          <w:t>4.3.5</w:t>
        </w:r>
        <w:r>
          <w:rPr>
            <w:rFonts w:asciiTheme="minorHAnsi" w:eastAsiaTheme="minorEastAsia" w:hAnsiTheme="minorHAnsi" w:cstheme="minorBidi"/>
            <w:noProof/>
            <w:sz w:val="22"/>
            <w:szCs w:val="22"/>
          </w:rPr>
          <w:tab/>
        </w:r>
        <w:r w:rsidRPr="00677B2D">
          <w:rPr>
            <w:rStyle w:val="Hyperlink"/>
            <w:noProof/>
          </w:rPr>
          <w:t>Function Requirements</w:t>
        </w:r>
        <w:r>
          <w:rPr>
            <w:noProof/>
            <w:webHidden/>
          </w:rPr>
          <w:tab/>
        </w:r>
        <w:r>
          <w:rPr>
            <w:noProof/>
            <w:webHidden/>
          </w:rPr>
          <w:fldChar w:fldCharType="begin"/>
        </w:r>
        <w:r>
          <w:rPr>
            <w:noProof/>
            <w:webHidden/>
          </w:rPr>
          <w:instrText xml:space="preserve"> PAGEREF _Toc66279694 \h </w:instrText>
        </w:r>
        <w:r>
          <w:rPr>
            <w:noProof/>
            <w:webHidden/>
          </w:rPr>
        </w:r>
        <w:r>
          <w:rPr>
            <w:noProof/>
            <w:webHidden/>
          </w:rPr>
          <w:fldChar w:fldCharType="separate"/>
        </w:r>
        <w:r>
          <w:rPr>
            <w:noProof/>
            <w:webHidden/>
          </w:rPr>
          <w:t>20</w:t>
        </w:r>
        <w:r>
          <w:rPr>
            <w:noProof/>
            <w:webHidden/>
          </w:rPr>
          <w:fldChar w:fldCharType="end"/>
        </w:r>
      </w:hyperlink>
    </w:p>
    <w:p w14:paraId="36151792" w14:textId="3EA152DA"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695" w:history="1">
        <w:r w:rsidRPr="00677B2D">
          <w:rPr>
            <w:rStyle w:val="Hyperlink"/>
            <w:noProof/>
          </w:rPr>
          <w:t>4.4</w:t>
        </w:r>
        <w:r>
          <w:rPr>
            <w:rFonts w:asciiTheme="minorHAnsi" w:eastAsiaTheme="minorEastAsia" w:hAnsiTheme="minorHAnsi" w:cstheme="minorBidi"/>
            <w:noProof/>
            <w:sz w:val="22"/>
            <w:szCs w:val="22"/>
          </w:rPr>
          <w:tab/>
        </w:r>
        <w:r w:rsidRPr="00677B2D">
          <w:rPr>
            <w:rStyle w:val="Hyperlink"/>
            <w:noProof/>
          </w:rPr>
          <w:drawing>
            <wp:inline distT="0" distB="0" distL="0" distR="0" wp14:anchorId="054613DE" wp14:editId="6C74D335">
              <wp:extent cx="152400" cy="152400"/>
              <wp:effectExtent l="0" t="0" r="0" b="0"/>
              <wp:docPr id="107"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677B2D">
          <w:rPr>
            <w:rStyle w:val="Hyperlink"/>
            <w:noProof/>
          </w:rPr>
          <w:t xml:space="preserve">  Arbitrate PSDS Manual functionality</w:t>
        </w:r>
        <w:r>
          <w:rPr>
            <w:noProof/>
            <w:webHidden/>
          </w:rPr>
          <w:tab/>
        </w:r>
        <w:r>
          <w:rPr>
            <w:noProof/>
            <w:webHidden/>
          </w:rPr>
          <w:fldChar w:fldCharType="begin"/>
        </w:r>
        <w:r>
          <w:rPr>
            <w:noProof/>
            <w:webHidden/>
          </w:rPr>
          <w:instrText xml:space="preserve"> PAGEREF _Toc66279695 \h </w:instrText>
        </w:r>
        <w:r>
          <w:rPr>
            <w:noProof/>
            <w:webHidden/>
          </w:rPr>
        </w:r>
        <w:r>
          <w:rPr>
            <w:noProof/>
            <w:webHidden/>
          </w:rPr>
          <w:fldChar w:fldCharType="separate"/>
        </w:r>
        <w:r>
          <w:rPr>
            <w:noProof/>
            <w:webHidden/>
          </w:rPr>
          <w:t>21</w:t>
        </w:r>
        <w:r>
          <w:rPr>
            <w:noProof/>
            <w:webHidden/>
          </w:rPr>
          <w:fldChar w:fldCharType="end"/>
        </w:r>
      </w:hyperlink>
    </w:p>
    <w:p w14:paraId="62361B6C" w14:textId="4BB4A4A7"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96" w:history="1">
        <w:r w:rsidRPr="00677B2D">
          <w:rPr>
            <w:rStyle w:val="Hyperlink"/>
            <w:noProof/>
          </w:rPr>
          <w:t>4.4.1</w:t>
        </w:r>
        <w:r>
          <w:rPr>
            <w:rFonts w:asciiTheme="minorHAnsi" w:eastAsiaTheme="minorEastAsia" w:hAnsiTheme="minorHAnsi" w:cstheme="minorBidi"/>
            <w:noProof/>
            <w:sz w:val="22"/>
            <w:szCs w:val="22"/>
          </w:rPr>
          <w:tab/>
        </w:r>
        <w:r w:rsidRPr="00677B2D">
          <w:rPr>
            <w:rStyle w:val="Hyperlink"/>
            <w:noProof/>
          </w:rPr>
          <w:t>Function Overview</w:t>
        </w:r>
        <w:r>
          <w:rPr>
            <w:noProof/>
            <w:webHidden/>
          </w:rPr>
          <w:tab/>
        </w:r>
        <w:r>
          <w:rPr>
            <w:noProof/>
            <w:webHidden/>
          </w:rPr>
          <w:fldChar w:fldCharType="begin"/>
        </w:r>
        <w:r>
          <w:rPr>
            <w:noProof/>
            <w:webHidden/>
          </w:rPr>
          <w:instrText xml:space="preserve"> PAGEREF _Toc66279696 \h </w:instrText>
        </w:r>
        <w:r>
          <w:rPr>
            <w:noProof/>
            <w:webHidden/>
          </w:rPr>
        </w:r>
        <w:r>
          <w:rPr>
            <w:noProof/>
            <w:webHidden/>
          </w:rPr>
          <w:fldChar w:fldCharType="separate"/>
        </w:r>
        <w:r>
          <w:rPr>
            <w:noProof/>
            <w:webHidden/>
          </w:rPr>
          <w:t>21</w:t>
        </w:r>
        <w:r>
          <w:rPr>
            <w:noProof/>
            <w:webHidden/>
          </w:rPr>
          <w:fldChar w:fldCharType="end"/>
        </w:r>
      </w:hyperlink>
    </w:p>
    <w:p w14:paraId="50C6EC4E" w14:textId="6089F14F"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97" w:history="1">
        <w:r w:rsidRPr="00677B2D">
          <w:rPr>
            <w:rStyle w:val="Hyperlink"/>
            <w:noProof/>
          </w:rPr>
          <w:t>4.4.2</w:t>
        </w:r>
        <w:r>
          <w:rPr>
            <w:rFonts w:asciiTheme="minorHAnsi" w:eastAsiaTheme="minorEastAsia" w:hAnsiTheme="minorHAnsi" w:cstheme="minorBidi"/>
            <w:noProof/>
            <w:sz w:val="22"/>
            <w:szCs w:val="22"/>
          </w:rPr>
          <w:tab/>
        </w:r>
        <w:r w:rsidRPr="00677B2D">
          <w:rPr>
            <w:rStyle w:val="Hyperlink"/>
            <w:noProof/>
          </w:rPr>
          <w:t>Function Scope</w:t>
        </w:r>
        <w:r>
          <w:rPr>
            <w:noProof/>
            <w:webHidden/>
          </w:rPr>
          <w:tab/>
        </w:r>
        <w:r>
          <w:rPr>
            <w:noProof/>
            <w:webHidden/>
          </w:rPr>
          <w:fldChar w:fldCharType="begin"/>
        </w:r>
        <w:r>
          <w:rPr>
            <w:noProof/>
            <w:webHidden/>
          </w:rPr>
          <w:instrText xml:space="preserve"> PAGEREF _Toc66279697 \h </w:instrText>
        </w:r>
        <w:r>
          <w:rPr>
            <w:noProof/>
            <w:webHidden/>
          </w:rPr>
        </w:r>
        <w:r>
          <w:rPr>
            <w:noProof/>
            <w:webHidden/>
          </w:rPr>
          <w:fldChar w:fldCharType="separate"/>
        </w:r>
        <w:r>
          <w:rPr>
            <w:noProof/>
            <w:webHidden/>
          </w:rPr>
          <w:t>22</w:t>
        </w:r>
        <w:r>
          <w:rPr>
            <w:noProof/>
            <w:webHidden/>
          </w:rPr>
          <w:fldChar w:fldCharType="end"/>
        </w:r>
      </w:hyperlink>
    </w:p>
    <w:p w14:paraId="7A643FA7" w14:textId="6D1737FD"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98" w:history="1">
        <w:r w:rsidRPr="00677B2D">
          <w:rPr>
            <w:rStyle w:val="Hyperlink"/>
            <w:noProof/>
          </w:rPr>
          <w:t>4.4.3</w:t>
        </w:r>
        <w:r>
          <w:rPr>
            <w:rFonts w:asciiTheme="minorHAnsi" w:eastAsiaTheme="minorEastAsia" w:hAnsiTheme="minorHAnsi" w:cstheme="minorBidi"/>
            <w:noProof/>
            <w:sz w:val="22"/>
            <w:szCs w:val="22"/>
          </w:rPr>
          <w:tab/>
        </w:r>
        <w:r w:rsidRPr="00677B2D">
          <w:rPr>
            <w:rStyle w:val="Hyperlink"/>
            <w:noProof/>
          </w:rPr>
          <w:t>Function Interfaces</w:t>
        </w:r>
        <w:r>
          <w:rPr>
            <w:noProof/>
            <w:webHidden/>
          </w:rPr>
          <w:tab/>
        </w:r>
        <w:r>
          <w:rPr>
            <w:noProof/>
            <w:webHidden/>
          </w:rPr>
          <w:fldChar w:fldCharType="begin"/>
        </w:r>
        <w:r>
          <w:rPr>
            <w:noProof/>
            <w:webHidden/>
          </w:rPr>
          <w:instrText xml:space="preserve"> PAGEREF _Toc66279698 \h </w:instrText>
        </w:r>
        <w:r>
          <w:rPr>
            <w:noProof/>
            <w:webHidden/>
          </w:rPr>
        </w:r>
        <w:r>
          <w:rPr>
            <w:noProof/>
            <w:webHidden/>
          </w:rPr>
          <w:fldChar w:fldCharType="separate"/>
        </w:r>
        <w:r>
          <w:rPr>
            <w:noProof/>
            <w:webHidden/>
          </w:rPr>
          <w:t>23</w:t>
        </w:r>
        <w:r>
          <w:rPr>
            <w:noProof/>
            <w:webHidden/>
          </w:rPr>
          <w:fldChar w:fldCharType="end"/>
        </w:r>
      </w:hyperlink>
    </w:p>
    <w:p w14:paraId="72EAE945" w14:textId="3B94F96C"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699" w:history="1">
        <w:r w:rsidRPr="00677B2D">
          <w:rPr>
            <w:rStyle w:val="Hyperlink"/>
            <w:noProof/>
          </w:rPr>
          <w:t>4.4.4</w:t>
        </w:r>
        <w:r>
          <w:rPr>
            <w:rFonts w:asciiTheme="minorHAnsi" w:eastAsiaTheme="minorEastAsia" w:hAnsiTheme="minorHAnsi" w:cstheme="minorBidi"/>
            <w:noProof/>
            <w:sz w:val="22"/>
            <w:szCs w:val="22"/>
          </w:rPr>
          <w:tab/>
        </w:r>
        <w:r w:rsidRPr="00677B2D">
          <w:rPr>
            <w:rStyle w:val="Hyperlink"/>
            <w:noProof/>
          </w:rPr>
          <w:t>Function Modeling</w:t>
        </w:r>
        <w:r>
          <w:rPr>
            <w:noProof/>
            <w:webHidden/>
          </w:rPr>
          <w:tab/>
        </w:r>
        <w:r>
          <w:rPr>
            <w:noProof/>
            <w:webHidden/>
          </w:rPr>
          <w:fldChar w:fldCharType="begin"/>
        </w:r>
        <w:r>
          <w:rPr>
            <w:noProof/>
            <w:webHidden/>
          </w:rPr>
          <w:instrText xml:space="preserve"> PAGEREF _Toc66279699 \h </w:instrText>
        </w:r>
        <w:r>
          <w:rPr>
            <w:noProof/>
            <w:webHidden/>
          </w:rPr>
        </w:r>
        <w:r>
          <w:rPr>
            <w:noProof/>
            <w:webHidden/>
          </w:rPr>
          <w:fldChar w:fldCharType="separate"/>
        </w:r>
        <w:r>
          <w:rPr>
            <w:noProof/>
            <w:webHidden/>
          </w:rPr>
          <w:t>23</w:t>
        </w:r>
        <w:r>
          <w:rPr>
            <w:noProof/>
            <w:webHidden/>
          </w:rPr>
          <w:fldChar w:fldCharType="end"/>
        </w:r>
      </w:hyperlink>
    </w:p>
    <w:p w14:paraId="3903E2CB" w14:textId="6A48AB21"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00" w:history="1">
        <w:r w:rsidRPr="00677B2D">
          <w:rPr>
            <w:rStyle w:val="Hyperlink"/>
            <w:noProof/>
          </w:rPr>
          <w:t>4.4.5</w:t>
        </w:r>
        <w:r>
          <w:rPr>
            <w:rFonts w:asciiTheme="minorHAnsi" w:eastAsiaTheme="minorEastAsia" w:hAnsiTheme="minorHAnsi" w:cstheme="minorBidi"/>
            <w:noProof/>
            <w:sz w:val="22"/>
            <w:szCs w:val="22"/>
          </w:rPr>
          <w:tab/>
        </w:r>
        <w:r w:rsidRPr="00677B2D">
          <w:rPr>
            <w:rStyle w:val="Hyperlink"/>
            <w:noProof/>
          </w:rPr>
          <w:t>Function Requirements</w:t>
        </w:r>
        <w:r>
          <w:rPr>
            <w:noProof/>
            <w:webHidden/>
          </w:rPr>
          <w:tab/>
        </w:r>
        <w:r>
          <w:rPr>
            <w:noProof/>
            <w:webHidden/>
          </w:rPr>
          <w:fldChar w:fldCharType="begin"/>
        </w:r>
        <w:r>
          <w:rPr>
            <w:noProof/>
            <w:webHidden/>
          </w:rPr>
          <w:instrText xml:space="preserve"> PAGEREF _Toc66279700 \h </w:instrText>
        </w:r>
        <w:r>
          <w:rPr>
            <w:noProof/>
            <w:webHidden/>
          </w:rPr>
        </w:r>
        <w:r>
          <w:rPr>
            <w:noProof/>
            <w:webHidden/>
          </w:rPr>
          <w:fldChar w:fldCharType="separate"/>
        </w:r>
        <w:r>
          <w:rPr>
            <w:noProof/>
            <w:webHidden/>
          </w:rPr>
          <w:t>24</w:t>
        </w:r>
        <w:r>
          <w:rPr>
            <w:noProof/>
            <w:webHidden/>
          </w:rPr>
          <w:fldChar w:fldCharType="end"/>
        </w:r>
      </w:hyperlink>
    </w:p>
    <w:p w14:paraId="652060C8" w14:textId="6DC94F0E"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701" w:history="1">
        <w:r w:rsidRPr="00677B2D">
          <w:rPr>
            <w:rStyle w:val="Hyperlink"/>
            <w:noProof/>
          </w:rPr>
          <w:t>4.5</w:t>
        </w:r>
        <w:r>
          <w:rPr>
            <w:rFonts w:asciiTheme="minorHAnsi" w:eastAsiaTheme="minorEastAsia" w:hAnsiTheme="minorHAnsi" w:cstheme="minorBidi"/>
            <w:noProof/>
            <w:sz w:val="22"/>
            <w:szCs w:val="22"/>
          </w:rPr>
          <w:tab/>
        </w:r>
        <w:r w:rsidRPr="00677B2D">
          <w:rPr>
            <w:rStyle w:val="Hyperlink"/>
            <w:noProof/>
          </w:rPr>
          <w:drawing>
            <wp:inline distT="0" distB="0" distL="0" distR="0" wp14:anchorId="58D794DC" wp14:editId="61769875">
              <wp:extent cx="152400" cy="152400"/>
              <wp:effectExtent l="0" t="0" r="0" b="0"/>
              <wp:docPr id="109"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677B2D">
          <w:rPr>
            <w:rStyle w:val="Hyperlink"/>
            <w:noProof/>
          </w:rPr>
          <w:t xml:space="preserve">  Check Operation Status</w:t>
        </w:r>
        <w:r>
          <w:rPr>
            <w:noProof/>
            <w:webHidden/>
          </w:rPr>
          <w:tab/>
        </w:r>
        <w:r>
          <w:rPr>
            <w:noProof/>
            <w:webHidden/>
          </w:rPr>
          <w:fldChar w:fldCharType="begin"/>
        </w:r>
        <w:r>
          <w:rPr>
            <w:noProof/>
            <w:webHidden/>
          </w:rPr>
          <w:instrText xml:space="preserve"> PAGEREF _Toc66279701 \h </w:instrText>
        </w:r>
        <w:r>
          <w:rPr>
            <w:noProof/>
            <w:webHidden/>
          </w:rPr>
        </w:r>
        <w:r>
          <w:rPr>
            <w:noProof/>
            <w:webHidden/>
          </w:rPr>
          <w:fldChar w:fldCharType="separate"/>
        </w:r>
        <w:r>
          <w:rPr>
            <w:noProof/>
            <w:webHidden/>
          </w:rPr>
          <w:t>25</w:t>
        </w:r>
        <w:r>
          <w:rPr>
            <w:noProof/>
            <w:webHidden/>
          </w:rPr>
          <w:fldChar w:fldCharType="end"/>
        </w:r>
      </w:hyperlink>
    </w:p>
    <w:p w14:paraId="262DCD19" w14:textId="5F1D2DDE"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02" w:history="1">
        <w:r w:rsidRPr="00677B2D">
          <w:rPr>
            <w:rStyle w:val="Hyperlink"/>
            <w:noProof/>
          </w:rPr>
          <w:t>4.5.1</w:t>
        </w:r>
        <w:r>
          <w:rPr>
            <w:rFonts w:asciiTheme="minorHAnsi" w:eastAsiaTheme="minorEastAsia" w:hAnsiTheme="minorHAnsi" w:cstheme="minorBidi"/>
            <w:noProof/>
            <w:sz w:val="22"/>
            <w:szCs w:val="22"/>
          </w:rPr>
          <w:tab/>
        </w:r>
        <w:r w:rsidRPr="00677B2D">
          <w:rPr>
            <w:rStyle w:val="Hyperlink"/>
            <w:noProof/>
          </w:rPr>
          <w:t>Function Overview</w:t>
        </w:r>
        <w:r>
          <w:rPr>
            <w:noProof/>
            <w:webHidden/>
          </w:rPr>
          <w:tab/>
        </w:r>
        <w:r>
          <w:rPr>
            <w:noProof/>
            <w:webHidden/>
          </w:rPr>
          <w:fldChar w:fldCharType="begin"/>
        </w:r>
        <w:r>
          <w:rPr>
            <w:noProof/>
            <w:webHidden/>
          </w:rPr>
          <w:instrText xml:space="preserve"> PAGEREF _Toc66279702 \h </w:instrText>
        </w:r>
        <w:r>
          <w:rPr>
            <w:noProof/>
            <w:webHidden/>
          </w:rPr>
        </w:r>
        <w:r>
          <w:rPr>
            <w:noProof/>
            <w:webHidden/>
          </w:rPr>
          <w:fldChar w:fldCharType="separate"/>
        </w:r>
        <w:r>
          <w:rPr>
            <w:noProof/>
            <w:webHidden/>
          </w:rPr>
          <w:t>25</w:t>
        </w:r>
        <w:r>
          <w:rPr>
            <w:noProof/>
            <w:webHidden/>
          </w:rPr>
          <w:fldChar w:fldCharType="end"/>
        </w:r>
      </w:hyperlink>
    </w:p>
    <w:p w14:paraId="4621F5E6" w14:textId="2E9EE232"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03" w:history="1">
        <w:r w:rsidRPr="00677B2D">
          <w:rPr>
            <w:rStyle w:val="Hyperlink"/>
            <w:noProof/>
          </w:rPr>
          <w:t>4.5.2</w:t>
        </w:r>
        <w:r>
          <w:rPr>
            <w:rFonts w:asciiTheme="minorHAnsi" w:eastAsiaTheme="minorEastAsia" w:hAnsiTheme="minorHAnsi" w:cstheme="minorBidi"/>
            <w:noProof/>
            <w:sz w:val="22"/>
            <w:szCs w:val="22"/>
          </w:rPr>
          <w:tab/>
        </w:r>
        <w:r w:rsidRPr="00677B2D">
          <w:rPr>
            <w:rStyle w:val="Hyperlink"/>
            <w:noProof/>
          </w:rPr>
          <w:t>Function Scope</w:t>
        </w:r>
        <w:r>
          <w:rPr>
            <w:noProof/>
            <w:webHidden/>
          </w:rPr>
          <w:tab/>
        </w:r>
        <w:r>
          <w:rPr>
            <w:noProof/>
            <w:webHidden/>
          </w:rPr>
          <w:fldChar w:fldCharType="begin"/>
        </w:r>
        <w:r>
          <w:rPr>
            <w:noProof/>
            <w:webHidden/>
          </w:rPr>
          <w:instrText xml:space="preserve"> PAGEREF _Toc66279703 \h </w:instrText>
        </w:r>
        <w:r>
          <w:rPr>
            <w:noProof/>
            <w:webHidden/>
          </w:rPr>
        </w:r>
        <w:r>
          <w:rPr>
            <w:noProof/>
            <w:webHidden/>
          </w:rPr>
          <w:fldChar w:fldCharType="separate"/>
        </w:r>
        <w:r>
          <w:rPr>
            <w:noProof/>
            <w:webHidden/>
          </w:rPr>
          <w:t>25</w:t>
        </w:r>
        <w:r>
          <w:rPr>
            <w:noProof/>
            <w:webHidden/>
          </w:rPr>
          <w:fldChar w:fldCharType="end"/>
        </w:r>
      </w:hyperlink>
    </w:p>
    <w:p w14:paraId="1FE34CC7" w14:textId="099DAC3C"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04" w:history="1">
        <w:r w:rsidRPr="00677B2D">
          <w:rPr>
            <w:rStyle w:val="Hyperlink"/>
            <w:noProof/>
          </w:rPr>
          <w:t>4.5.3</w:t>
        </w:r>
        <w:r>
          <w:rPr>
            <w:rFonts w:asciiTheme="minorHAnsi" w:eastAsiaTheme="minorEastAsia" w:hAnsiTheme="minorHAnsi" w:cstheme="minorBidi"/>
            <w:noProof/>
            <w:sz w:val="22"/>
            <w:szCs w:val="22"/>
          </w:rPr>
          <w:tab/>
        </w:r>
        <w:r w:rsidRPr="00677B2D">
          <w:rPr>
            <w:rStyle w:val="Hyperlink"/>
            <w:noProof/>
          </w:rPr>
          <w:t>Function Interfaces</w:t>
        </w:r>
        <w:r>
          <w:rPr>
            <w:noProof/>
            <w:webHidden/>
          </w:rPr>
          <w:tab/>
        </w:r>
        <w:r>
          <w:rPr>
            <w:noProof/>
            <w:webHidden/>
          </w:rPr>
          <w:fldChar w:fldCharType="begin"/>
        </w:r>
        <w:r>
          <w:rPr>
            <w:noProof/>
            <w:webHidden/>
          </w:rPr>
          <w:instrText xml:space="preserve"> PAGEREF _Toc66279704 \h </w:instrText>
        </w:r>
        <w:r>
          <w:rPr>
            <w:noProof/>
            <w:webHidden/>
          </w:rPr>
        </w:r>
        <w:r>
          <w:rPr>
            <w:noProof/>
            <w:webHidden/>
          </w:rPr>
          <w:fldChar w:fldCharType="separate"/>
        </w:r>
        <w:r>
          <w:rPr>
            <w:noProof/>
            <w:webHidden/>
          </w:rPr>
          <w:t>26</w:t>
        </w:r>
        <w:r>
          <w:rPr>
            <w:noProof/>
            <w:webHidden/>
          </w:rPr>
          <w:fldChar w:fldCharType="end"/>
        </w:r>
      </w:hyperlink>
    </w:p>
    <w:p w14:paraId="6E05280F" w14:textId="6942712A"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05" w:history="1">
        <w:r w:rsidRPr="00677B2D">
          <w:rPr>
            <w:rStyle w:val="Hyperlink"/>
            <w:noProof/>
          </w:rPr>
          <w:t>4.5.4</w:t>
        </w:r>
        <w:r>
          <w:rPr>
            <w:rFonts w:asciiTheme="minorHAnsi" w:eastAsiaTheme="minorEastAsia" w:hAnsiTheme="minorHAnsi" w:cstheme="minorBidi"/>
            <w:noProof/>
            <w:sz w:val="22"/>
            <w:szCs w:val="22"/>
          </w:rPr>
          <w:tab/>
        </w:r>
        <w:r w:rsidRPr="00677B2D">
          <w:rPr>
            <w:rStyle w:val="Hyperlink"/>
            <w:noProof/>
          </w:rPr>
          <w:t>Function Modeling</w:t>
        </w:r>
        <w:r>
          <w:rPr>
            <w:noProof/>
            <w:webHidden/>
          </w:rPr>
          <w:tab/>
        </w:r>
        <w:r>
          <w:rPr>
            <w:noProof/>
            <w:webHidden/>
          </w:rPr>
          <w:fldChar w:fldCharType="begin"/>
        </w:r>
        <w:r>
          <w:rPr>
            <w:noProof/>
            <w:webHidden/>
          </w:rPr>
          <w:instrText xml:space="preserve"> PAGEREF _Toc66279705 \h </w:instrText>
        </w:r>
        <w:r>
          <w:rPr>
            <w:noProof/>
            <w:webHidden/>
          </w:rPr>
        </w:r>
        <w:r>
          <w:rPr>
            <w:noProof/>
            <w:webHidden/>
          </w:rPr>
          <w:fldChar w:fldCharType="separate"/>
        </w:r>
        <w:r>
          <w:rPr>
            <w:noProof/>
            <w:webHidden/>
          </w:rPr>
          <w:t>27</w:t>
        </w:r>
        <w:r>
          <w:rPr>
            <w:noProof/>
            <w:webHidden/>
          </w:rPr>
          <w:fldChar w:fldCharType="end"/>
        </w:r>
      </w:hyperlink>
    </w:p>
    <w:p w14:paraId="56DEC960" w14:textId="133A1977"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06" w:history="1">
        <w:r w:rsidRPr="00677B2D">
          <w:rPr>
            <w:rStyle w:val="Hyperlink"/>
            <w:noProof/>
          </w:rPr>
          <w:t>4.5.5</w:t>
        </w:r>
        <w:r>
          <w:rPr>
            <w:rFonts w:asciiTheme="minorHAnsi" w:eastAsiaTheme="minorEastAsia" w:hAnsiTheme="minorHAnsi" w:cstheme="minorBidi"/>
            <w:noProof/>
            <w:sz w:val="22"/>
            <w:szCs w:val="22"/>
          </w:rPr>
          <w:tab/>
        </w:r>
        <w:r w:rsidRPr="00677B2D">
          <w:rPr>
            <w:rStyle w:val="Hyperlink"/>
            <w:noProof/>
          </w:rPr>
          <w:t>Function Requirements</w:t>
        </w:r>
        <w:r>
          <w:rPr>
            <w:noProof/>
            <w:webHidden/>
          </w:rPr>
          <w:tab/>
        </w:r>
        <w:r>
          <w:rPr>
            <w:noProof/>
            <w:webHidden/>
          </w:rPr>
          <w:fldChar w:fldCharType="begin"/>
        </w:r>
        <w:r>
          <w:rPr>
            <w:noProof/>
            <w:webHidden/>
          </w:rPr>
          <w:instrText xml:space="preserve"> PAGEREF _Toc66279706 \h </w:instrText>
        </w:r>
        <w:r>
          <w:rPr>
            <w:noProof/>
            <w:webHidden/>
          </w:rPr>
        </w:r>
        <w:r>
          <w:rPr>
            <w:noProof/>
            <w:webHidden/>
          </w:rPr>
          <w:fldChar w:fldCharType="separate"/>
        </w:r>
        <w:r>
          <w:rPr>
            <w:noProof/>
            <w:webHidden/>
          </w:rPr>
          <w:t>27</w:t>
        </w:r>
        <w:r>
          <w:rPr>
            <w:noProof/>
            <w:webHidden/>
          </w:rPr>
          <w:fldChar w:fldCharType="end"/>
        </w:r>
      </w:hyperlink>
    </w:p>
    <w:p w14:paraId="3BE04084" w14:textId="7BBB2BFF"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707" w:history="1">
        <w:r w:rsidRPr="00677B2D">
          <w:rPr>
            <w:rStyle w:val="Hyperlink"/>
            <w:noProof/>
          </w:rPr>
          <w:t>4.6</w:t>
        </w:r>
        <w:r>
          <w:rPr>
            <w:rFonts w:asciiTheme="minorHAnsi" w:eastAsiaTheme="minorEastAsia" w:hAnsiTheme="minorHAnsi" w:cstheme="minorBidi"/>
            <w:noProof/>
            <w:sz w:val="22"/>
            <w:szCs w:val="22"/>
          </w:rPr>
          <w:tab/>
        </w:r>
        <w:r w:rsidRPr="00677B2D">
          <w:rPr>
            <w:rStyle w:val="Hyperlink"/>
            <w:noProof/>
          </w:rPr>
          <w:drawing>
            <wp:inline distT="0" distB="0" distL="0" distR="0" wp14:anchorId="1DC3A6DC" wp14:editId="75E4FE0A">
              <wp:extent cx="152400" cy="152400"/>
              <wp:effectExtent l="0" t="0" r="0" b="0"/>
              <wp:docPr id="111"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677B2D">
          <w:rPr>
            <w:rStyle w:val="Hyperlink"/>
            <w:noProof/>
          </w:rPr>
          <w:t xml:space="preserve">  Control PSDS</w:t>
        </w:r>
        <w:r>
          <w:rPr>
            <w:noProof/>
            <w:webHidden/>
          </w:rPr>
          <w:tab/>
        </w:r>
        <w:r>
          <w:rPr>
            <w:noProof/>
            <w:webHidden/>
          </w:rPr>
          <w:fldChar w:fldCharType="begin"/>
        </w:r>
        <w:r>
          <w:rPr>
            <w:noProof/>
            <w:webHidden/>
          </w:rPr>
          <w:instrText xml:space="preserve"> PAGEREF _Toc66279707 \h </w:instrText>
        </w:r>
        <w:r>
          <w:rPr>
            <w:noProof/>
            <w:webHidden/>
          </w:rPr>
        </w:r>
        <w:r>
          <w:rPr>
            <w:noProof/>
            <w:webHidden/>
          </w:rPr>
          <w:fldChar w:fldCharType="separate"/>
        </w:r>
        <w:r>
          <w:rPr>
            <w:noProof/>
            <w:webHidden/>
          </w:rPr>
          <w:t>30</w:t>
        </w:r>
        <w:r>
          <w:rPr>
            <w:noProof/>
            <w:webHidden/>
          </w:rPr>
          <w:fldChar w:fldCharType="end"/>
        </w:r>
      </w:hyperlink>
    </w:p>
    <w:p w14:paraId="2517DD39" w14:textId="03953154"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08" w:history="1">
        <w:r w:rsidRPr="00677B2D">
          <w:rPr>
            <w:rStyle w:val="Hyperlink"/>
            <w:noProof/>
          </w:rPr>
          <w:t>4.6.1</w:t>
        </w:r>
        <w:r>
          <w:rPr>
            <w:rFonts w:asciiTheme="minorHAnsi" w:eastAsiaTheme="minorEastAsia" w:hAnsiTheme="minorHAnsi" w:cstheme="minorBidi"/>
            <w:noProof/>
            <w:sz w:val="22"/>
            <w:szCs w:val="22"/>
          </w:rPr>
          <w:tab/>
        </w:r>
        <w:r w:rsidRPr="00677B2D">
          <w:rPr>
            <w:rStyle w:val="Hyperlink"/>
            <w:noProof/>
          </w:rPr>
          <w:t>Function Overview</w:t>
        </w:r>
        <w:r>
          <w:rPr>
            <w:noProof/>
            <w:webHidden/>
          </w:rPr>
          <w:tab/>
        </w:r>
        <w:r>
          <w:rPr>
            <w:noProof/>
            <w:webHidden/>
          </w:rPr>
          <w:fldChar w:fldCharType="begin"/>
        </w:r>
        <w:r>
          <w:rPr>
            <w:noProof/>
            <w:webHidden/>
          </w:rPr>
          <w:instrText xml:space="preserve"> PAGEREF _Toc66279708 \h </w:instrText>
        </w:r>
        <w:r>
          <w:rPr>
            <w:noProof/>
            <w:webHidden/>
          </w:rPr>
        </w:r>
        <w:r>
          <w:rPr>
            <w:noProof/>
            <w:webHidden/>
          </w:rPr>
          <w:fldChar w:fldCharType="separate"/>
        </w:r>
        <w:r>
          <w:rPr>
            <w:noProof/>
            <w:webHidden/>
          </w:rPr>
          <w:t>30</w:t>
        </w:r>
        <w:r>
          <w:rPr>
            <w:noProof/>
            <w:webHidden/>
          </w:rPr>
          <w:fldChar w:fldCharType="end"/>
        </w:r>
      </w:hyperlink>
    </w:p>
    <w:p w14:paraId="1F8EA24F" w14:textId="62DE7231"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09" w:history="1">
        <w:r w:rsidRPr="00677B2D">
          <w:rPr>
            <w:rStyle w:val="Hyperlink"/>
            <w:noProof/>
          </w:rPr>
          <w:t>4.6.2</w:t>
        </w:r>
        <w:r>
          <w:rPr>
            <w:rFonts w:asciiTheme="minorHAnsi" w:eastAsiaTheme="minorEastAsia" w:hAnsiTheme="minorHAnsi" w:cstheme="minorBidi"/>
            <w:noProof/>
            <w:sz w:val="22"/>
            <w:szCs w:val="22"/>
          </w:rPr>
          <w:tab/>
        </w:r>
        <w:r w:rsidRPr="00677B2D">
          <w:rPr>
            <w:rStyle w:val="Hyperlink"/>
            <w:noProof/>
          </w:rPr>
          <w:t>Function Scope</w:t>
        </w:r>
        <w:r>
          <w:rPr>
            <w:noProof/>
            <w:webHidden/>
          </w:rPr>
          <w:tab/>
        </w:r>
        <w:r>
          <w:rPr>
            <w:noProof/>
            <w:webHidden/>
          </w:rPr>
          <w:fldChar w:fldCharType="begin"/>
        </w:r>
        <w:r>
          <w:rPr>
            <w:noProof/>
            <w:webHidden/>
          </w:rPr>
          <w:instrText xml:space="preserve"> PAGEREF _Toc66279709 \h </w:instrText>
        </w:r>
        <w:r>
          <w:rPr>
            <w:noProof/>
            <w:webHidden/>
          </w:rPr>
        </w:r>
        <w:r>
          <w:rPr>
            <w:noProof/>
            <w:webHidden/>
          </w:rPr>
          <w:fldChar w:fldCharType="separate"/>
        </w:r>
        <w:r>
          <w:rPr>
            <w:noProof/>
            <w:webHidden/>
          </w:rPr>
          <w:t>30</w:t>
        </w:r>
        <w:r>
          <w:rPr>
            <w:noProof/>
            <w:webHidden/>
          </w:rPr>
          <w:fldChar w:fldCharType="end"/>
        </w:r>
      </w:hyperlink>
    </w:p>
    <w:p w14:paraId="3DF578EE" w14:textId="6229C14A"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10" w:history="1">
        <w:r w:rsidRPr="00677B2D">
          <w:rPr>
            <w:rStyle w:val="Hyperlink"/>
            <w:noProof/>
          </w:rPr>
          <w:t>4.6.3</w:t>
        </w:r>
        <w:r>
          <w:rPr>
            <w:rFonts w:asciiTheme="minorHAnsi" w:eastAsiaTheme="minorEastAsia" w:hAnsiTheme="minorHAnsi" w:cstheme="minorBidi"/>
            <w:noProof/>
            <w:sz w:val="22"/>
            <w:szCs w:val="22"/>
          </w:rPr>
          <w:tab/>
        </w:r>
        <w:r w:rsidRPr="00677B2D">
          <w:rPr>
            <w:rStyle w:val="Hyperlink"/>
            <w:noProof/>
          </w:rPr>
          <w:t>Function Interfaces</w:t>
        </w:r>
        <w:r>
          <w:rPr>
            <w:noProof/>
            <w:webHidden/>
          </w:rPr>
          <w:tab/>
        </w:r>
        <w:r>
          <w:rPr>
            <w:noProof/>
            <w:webHidden/>
          </w:rPr>
          <w:fldChar w:fldCharType="begin"/>
        </w:r>
        <w:r>
          <w:rPr>
            <w:noProof/>
            <w:webHidden/>
          </w:rPr>
          <w:instrText xml:space="preserve"> PAGEREF _Toc66279710 \h </w:instrText>
        </w:r>
        <w:r>
          <w:rPr>
            <w:noProof/>
            <w:webHidden/>
          </w:rPr>
        </w:r>
        <w:r>
          <w:rPr>
            <w:noProof/>
            <w:webHidden/>
          </w:rPr>
          <w:fldChar w:fldCharType="separate"/>
        </w:r>
        <w:r>
          <w:rPr>
            <w:noProof/>
            <w:webHidden/>
          </w:rPr>
          <w:t>31</w:t>
        </w:r>
        <w:r>
          <w:rPr>
            <w:noProof/>
            <w:webHidden/>
          </w:rPr>
          <w:fldChar w:fldCharType="end"/>
        </w:r>
      </w:hyperlink>
    </w:p>
    <w:p w14:paraId="0D2D2033" w14:textId="1565B153"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11" w:history="1">
        <w:r w:rsidRPr="00677B2D">
          <w:rPr>
            <w:rStyle w:val="Hyperlink"/>
            <w:noProof/>
          </w:rPr>
          <w:t>4.6.4</w:t>
        </w:r>
        <w:r>
          <w:rPr>
            <w:rFonts w:asciiTheme="minorHAnsi" w:eastAsiaTheme="minorEastAsia" w:hAnsiTheme="minorHAnsi" w:cstheme="minorBidi"/>
            <w:noProof/>
            <w:sz w:val="22"/>
            <w:szCs w:val="22"/>
          </w:rPr>
          <w:tab/>
        </w:r>
        <w:r w:rsidRPr="00677B2D">
          <w:rPr>
            <w:rStyle w:val="Hyperlink"/>
            <w:noProof/>
          </w:rPr>
          <w:t>Function Modeling</w:t>
        </w:r>
        <w:r>
          <w:rPr>
            <w:noProof/>
            <w:webHidden/>
          </w:rPr>
          <w:tab/>
        </w:r>
        <w:r>
          <w:rPr>
            <w:noProof/>
            <w:webHidden/>
          </w:rPr>
          <w:fldChar w:fldCharType="begin"/>
        </w:r>
        <w:r>
          <w:rPr>
            <w:noProof/>
            <w:webHidden/>
          </w:rPr>
          <w:instrText xml:space="preserve"> PAGEREF _Toc66279711 \h </w:instrText>
        </w:r>
        <w:r>
          <w:rPr>
            <w:noProof/>
            <w:webHidden/>
          </w:rPr>
        </w:r>
        <w:r>
          <w:rPr>
            <w:noProof/>
            <w:webHidden/>
          </w:rPr>
          <w:fldChar w:fldCharType="separate"/>
        </w:r>
        <w:r>
          <w:rPr>
            <w:noProof/>
            <w:webHidden/>
          </w:rPr>
          <w:t>32</w:t>
        </w:r>
        <w:r>
          <w:rPr>
            <w:noProof/>
            <w:webHidden/>
          </w:rPr>
          <w:fldChar w:fldCharType="end"/>
        </w:r>
      </w:hyperlink>
    </w:p>
    <w:p w14:paraId="173900EC" w14:textId="30A2331C"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12" w:history="1">
        <w:r w:rsidRPr="00677B2D">
          <w:rPr>
            <w:rStyle w:val="Hyperlink"/>
            <w:noProof/>
          </w:rPr>
          <w:t>4.6.5</w:t>
        </w:r>
        <w:r>
          <w:rPr>
            <w:rFonts w:asciiTheme="minorHAnsi" w:eastAsiaTheme="minorEastAsia" w:hAnsiTheme="minorHAnsi" w:cstheme="minorBidi"/>
            <w:noProof/>
            <w:sz w:val="22"/>
            <w:szCs w:val="22"/>
          </w:rPr>
          <w:tab/>
        </w:r>
        <w:r w:rsidRPr="00677B2D">
          <w:rPr>
            <w:rStyle w:val="Hyperlink"/>
            <w:noProof/>
          </w:rPr>
          <w:t>Function Requirements</w:t>
        </w:r>
        <w:r>
          <w:rPr>
            <w:noProof/>
            <w:webHidden/>
          </w:rPr>
          <w:tab/>
        </w:r>
        <w:r>
          <w:rPr>
            <w:noProof/>
            <w:webHidden/>
          </w:rPr>
          <w:fldChar w:fldCharType="begin"/>
        </w:r>
        <w:r>
          <w:rPr>
            <w:noProof/>
            <w:webHidden/>
          </w:rPr>
          <w:instrText xml:space="preserve"> PAGEREF _Toc66279712 \h </w:instrText>
        </w:r>
        <w:r>
          <w:rPr>
            <w:noProof/>
            <w:webHidden/>
          </w:rPr>
        </w:r>
        <w:r>
          <w:rPr>
            <w:noProof/>
            <w:webHidden/>
          </w:rPr>
          <w:fldChar w:fldCharType="separate"/>
        </w:r>
        <w:r>
          <w:rPr>
            <w:noProof/>
            <w:webHidden/>
          </w:rPr>
          <w:t>32</w:t>
        </w:r>
        <w:r>
          <w:rPr>
            <w:noProof/>
            <w:webHidden/>
          </w:rPr>
          <w:fldChar w:fldCharType="end"/>
        </w:r>
      </w:hyperlink>
    </w:p>
    <w:p w14:paraId="00E520A6" w14:textId="73B79C99"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713" w:history="1">
        <w:r w:rsidRPr="00677B2D">
          <w:rPr>
            <w:rStyle w:val="Hyperlink"/>
            <w:noProof/>
          </w:rPr>
          <w:t>4.7</w:t>
        </w:r>
        <w:r>
          <w:rPr>
            <w:rFonts w:asciiTheme="minorHAnsi" w:eastAsiaTheme="minorEastAsia" w:hAnsiTheme="minorHAnsi" w:cstheme="minorBidi"/>
            <w:noProof/>
            <w:sz w:val="22"/>
            <w:szCs w:val="22"/>
          </w:rPr>
          <w:tab/>
        </w:r>
        <w:r w:rsidRPr="00677B2D">
          <w:rPr>
            <w:rStyle w:val="Hyperlink"/>
            <w:noProof/>
          </w:rPr>
          <w:drawing>
            <wp:inline distT="0" distB="0" distL="0" distR="0" wp14:anchorId="6CF2C7B5" wp14:editId="38E4512F">
              <wp:extent cx="152400" cy="152400"/>
              <wp:effectExtent l="0" t="0" r="0" b="0"/>
              <wp:docPr id="113"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677B2D">
          <w:rPr>
            <w:rStyle w:val="Hyperlink"/>
            <w:noProof/>
          </w:rPr>
          <w:t xml:space="preserve">  Manage Automatic PSDS Functionality</w:t>
        </w:r>
        <w:r>
          <w:rPr>
            <w:noProof/>
            <w:webHidden/>
          </w:rPr>
          <w:tab/>
        </w:r>
        <w:r>
          <w:rPr>
            <w:noProof/>
            <w:webHidden/>
          </w:rPr>
          <w:fldChar w:fldCharType="begin"/>
        </w:r>
        <w:r>
          <w:rPr>
            <w:noProof/>
            <w:webHidden/>
          </w:rPr>
          <w:instrText xml:space="preserve"> PAGEREF _Toc66279713 \h </w:instrText>
        </w:r>
        <w:r>
          <w:rPr>
            <w:noProof/>
            <w:webHidden/>
          </w:rPr>
        </w:r>
        <w:r>
          <w:rPr>
            <w:noProof/>
            <w:webHidden/>
          </w:rPr>
          <w:fldChar w:fldCharType="separate"/>
        </w:r>
        <w:r>
          <w:rPr>
            <w:noProof/>
            <w:webHidden/>
          </w:rPr>
          <w:t>33</w:t>
        </w:r>
        <w:r>
          <w:rPr>
            <w:noProof/>
            <w:webHidden/>
          </w:rPr>
          <w:fldChar w:fldCharType="end"/>
        </w:r>
      </w:hyperlink>
    </w:p>
    <w:p w14:paraId="71223BA5" w14:textId="7570B046"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14" w:history="1">
        <w:r w:rsidRPr="00677B2D">
          <w:rPr>
            <w:rStyle w:val="Hyperlink"/>
            <w:noProof/>
          </w:rPr>
          <w:t>4.7.1</w:t>
        </w:r>
        <w:r>
          <w:rPr>
            <w:rFonts w:asciiTheme="minorHAnsi" w:eastAsiaTheme="minorEastAsia" w:hAnsiTheme="minorHAnsi" w:cstheme="minorBidi"/>
            <w:noProof/>
            <w:sz w:val="22"/>
            <w:szCs w:val="22"/>
          </w:rPr>
          <w:tab/>
        </w:r>
        <w:r w:rsidRPr="00677B2D">
          <w:rPr>
            <w:rStyle w:val="Hyperlink"/>
            <w:noProof/>
          </w:rPr>
          <w:t>Function Overview</w:t>
        </w:r>
        <w:r>
          <w:rPr>
            <w:noProof/>
            <w:webHidden/>
          </w:rPr>
          <w:tab/>
        </w:r>
        <w:r>
          <w:rPr>
            <w:noProof/>
            <w:webHidden/>
          </w:rPr>
          <w:fldChar w:fldCharType="begin"/>
        </w:r>
        <w:r>
          <w:rPr>
            <w:noProof/>
            <w:webHidden/>
          </w:rPr>
          <w:instrText xml:space="preserve"> PAGEREF _Toc66279714 \h </w:instrText>
        </w:r>
        <w:r>
          <w:rPr>
            <w:noProof/>
            <w:webHidden/>
          </w:rPr>
        </w:r>
        <w:r>
          <w:rPr>
            <w:noProof/>
            <w:webHidden/>
          </w:rPr>
          <w:fldChar w:fldCharType="separate"/>
        </w:r>
        <w:r>
          <w:rPr>
            <w:noProof/>
            <w:webHidden/>
          </w:rPr>
          <w:t>33</w:t>
        </w:r>
        <w:r>
          <w:rPr>
            <w:noProof/>
            <w:webHidden/>
          </w:rPr>
          <w:fldChar w:fldCharType="end"/>
        </w:r>
      </w:hyperlink>
    </w:p>
    <w:p w14:paraId="495723C0" w14:textId="245A6B06"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15" w:history="1">
        <w:r w:rsidRPr="00677B2D">
          <w:rPr>
            <w:rStyle w:val="Hyperlink"/>
            <w:noProof/>
          </w:rPr>
          <w:t>4.7.2</w:t>
        </w:r>
        <w:r>
          <w:rPr>
            <w:rFonts w:asciiTheme="minorHAnsi" w:eastAsiaTheme="minorEastAsia" w:hAnsiTheme="minorHAnsi" w:cstheme="minorBidi"/>
            <w:noProof/>
            <w:sz w:val="22"/>
            <w:szCs w:val="22"/>
          </w:rPr>
          <w:tab/>
        </w:r>
        <w:r w:rsidRPr="00677B2D">
          <w:rPr>
            <w:rStyle w:val="Hyperlink"/>
            <w:noProof/>
          </w:rPr>
          <w:t>Function Scope</w:t>
        </w:r>
        <w:r>
          <w:rPr>
            <w:noProof/>
            <w:webHidden/>
          </w:rPr>
          <w:tab/>
        </w:r>
        <w:r>
          <w:rPr>
            <w:noProof/>
            <w:webHidden/>
          </w:rPr>
          <w:fldChar w:fldCharType="begin"/>
        </w:r>
        <w:r>
          <w:rPr>
            <w:noProof/>
            <w:webHidden/>
          </w:rPr>
          <w:instrText xml:space="preserve"> PAGEREF _Toc66279715 \h </w:instrText>
        </w:r>
        <w:r>
          <w:rPr>
            <w:noProof/>
            <w:webHidden/>
          </w:rPr>
        </w:r>
        <w:r>
          <w:rPr>
            <w:noProof/>
            <w:webHidden/>
          </w:rPr>
          <w:fldChar w:fldCharType="separate"/>
        </w:r>
        <w:r>
          <w:rPr>
            <w:noProof/>
            <w:webHidden/>
          </w:rPr>
          <w:t>34</w:t>
        </w:r>
        <w:r>
          <w:rPr>
            <w:noProof/>
            <w:webHidden/>
          </w:rPr>
          <w:fldChar w:fldCharType="end"/>
        </w:r>
      </w:hyperlink>
    </w:p>
    <w:p w14:paraId="2F03570A" w14:textId="03D85D72"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16" w:history="1">
        <w:r w:rsidRPr="00677B2D">
          <w:rPr>
            <w:rStyle w:val="Hyperlink"/>
            <w:noProof/>
          </w:rPr>
          <w:t>4.7.3</w:t>
        </w:r>
        <w:r>
          <w:rPr>
            <w:rFonts w:asciiTheme="minorHAnsi" w:eastAsiaTheme="minorEastAsia" w:hAnsiTheme="minorHAnsi" w:cstheme="minorBidi"/>
            <w:noProof/>
            <w:sz w:val="22"/>
            <w:szCs w:val="22"/>
          </w:rPr>
          <w:tab/>
        </w:r>
        <w:r w:rsidRPr="00677B2D">
          <w:rPr>
            <w:rStyle w:val="Hyperlink"/>
            <w:noProof/>
          </w:rPr>
          <w:t>Function Interfaces</w:t>
        </w:r>
        <w:r>
          <w:rPr>
            <w:noProof/>
            <w:webHidden/>
          </w:rPr>
          <w:tab/>
        </w:r>
        <w:r>
          <w:rPr>
            <w:noProof/>
            <w:webHidden/>
          </w:rPr>
          <w:fldChar w:fldCharType="begin"/>
        </w:r>
        <w:r>
          <w:rPr>
            <w:noProof/>
            <w:webHidden/>
          </w:rPr>
          <w:instrText xml:space="preserve"> PAGEREF _Toc66279716 \h </w:instrText>
        </w:r>
        <w:r>
          <w:rPr>
            <w:noProof/>
            <w:webHidden/>
          </w:rPr>
        </w:r>
        <w:r>
          <w:rPr>
            <w:noProof/>
            <w:webHidden/>
          </w:rPr>
          <w:fldChar w:fldCharType="separate"/>
        </w:r>
        <w:r>
          <w:rPr>
            <w:noProof/>
            <w:webHidden/>
          </w:rPr>
          <w:t>34</w:t>
        </w:r>
        <w:r>
          <w:rPr>
            <w:noProof/>
            <w:webHidden/>
          </w:rPr>
          <w:fldChar w:fldCharType="end"/>
        </w:r>
      </w:hyperlink>
    </w:p>
    <w:p w14:paraId="2E2EEFC1" w14:textId="32BFB46B"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17" w:history="1">
        <w:r w:rsidRPr="00677B2D">
          <w:rPr>
            <w:rStyle w:val="Hyperlink"/>
            <w:noProof/>
          </w:rPr>
          <w:t>4.7.4</w:t>
        </w:r>
        <w:r>
          <w:rPr>
            <w:rFonts w:asciiTheme="minorHAnsi" w:eastAsiaTheme="minorEastAsia" w:hAnsiTheme="minorHAnsi" w:cstheme="minorBidi"/>
            <w:noProof/>
            <w:sz w:val="22"/>
            <w:szCs w:val="22"/>
          </w:rPr>
          <w:tab/>
        </w:r>
        <w:r w:rsidRPr="00677B2D">
          <w:rPr>
            <w:rStyle w:val="Hyperlink"/>
            <w:noProof/>
          </w:rPr>
          <w:t>Function Modeling</w:t>
        </w:r>
        <w:r>
          <w:rPr>
            <w:noProof/>
            <w:webHidden/>
          </w:rPr>
          <w:tab/>
        </w:r>
        <w:r>
          <w:rPr>
            <w:noProof/>
            <w:webHidden/>
          </w:rPr>
          <w:fldChar w:fldCharType="begin"/>
        </w:r>
        <w:r>
          <w:rPr>
            <w:noProof/>
            <w:webHidden/>
          </w:rPr>
          <w:instrText xml:space="preserve"> PAGEREF _Toc66279717 \h </w:instrText>
        </w:r>
        <w:r>
          <w:rPr>
            <w:noProof/>
            <w:webHidden/>
          </w:rPr>
        </w:r>
        <w:r>
          <w:rPr>
            <w:noProof/>
            <w:webHidden/>
          </w:rPr>
          <w:fldChar w:fldCharType="separate"/>
        </w:r>
        <w:r>
          <w:rPr>
            <w:noProof/>
            <w:webHidden/>
          </w:rPr>
          <w:t>35</w:t>
        </w:r>
        <w:r>
          <w:rPr>
            <w:noProof/>
            <w:webHidden/>
          </w:rPr>
          <w:fldChar w:fldCharType="end"/>
        </w:r>
      </w:hyperlink>
    </w:p>
    <w:p w14:paraId="59B07FC6" w14:textId="16E3A045"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18" w:history="1">
        <w:r w:rsidRPr="00677B2D">
          <w:rPr>
            <w:rStyle w:val="Hyperlink"/>
            <w:noProof/>
          </w:rPr>
          <w:t>4.7.5</w:t>
        </w:r>
        <w:r>
          <w:rPr>
            <w:rFonts w:asciiTheme="minorHAnsi" w:eastAsiaTheme="minorEastAsia" w:hAnsiTheme="minorHAnsi" w:cstheme="minorBidi"/>
            <w:noProof/>
            <w:sz w:val="22"/>
            <w:szCs w:val="22"/>
          </w:rPr>
          <w:tab/>
        </w:r>
        <w:r w:rsidRPr="00677B2D">
          <w:rPr>
            <w:rStyle w:val="Hyperlink"/>
            <w:noProof/>
          </w:rPr>
          <w:t>Function Requirements</w:t>
        </w:r>
        <w:r>
          <w:rPr>
            <w:noProof/>
            <w:webHidden/>
          </w:rPr>
          <w:tab/>
        </w:r>
        <w:r>
          <w:rPr>
            <w:noProof/>
            <w:webHidden/>
          </w:rPr>
          <w:fldChar w:fldCharType="begin"/>
        </w:r>
        <w:r>
          <w:rPr>
            <w:noProof/>
            <w:webHidden/>
          </w:rPr>
          <w:instrText xml:space="preserve"> PAGEREF _Toc66279718 \h </w:instrText>
        </w:r>
        <w:r>
          <w:rPr>
            <w:noProof/>
            <w:webHidden/>
          </w:rPr>
        </w:r>
        <w:r>
          <w:rPr>
            <w:noProof/>
            <w:webHidden/>
          </w:rPr>
          <w:fldChar w:fldCharType="separate"/>
        </w:r>
        <w:r>
          <w:rPr>
            <w:noProof/>
            <w:webHidden/>
          </w:rPr>
          <w:t>35</w:t>
        </w:r>
        <w:r>
          <w:rPr>
            <w:noProof/>
            <w:webHidden/>
          </w:rPr>
          <w:fldChar w:fldCharType="end"/>
        </w:r>
      </w:hyperlink>
    </w:p>
    <w:p w14:paraId="6322C5C4" w14:textId="6FE4799E"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719" w:history="1">
        <w:r w:rsidRPr="00677B2D">
          <w:rPr>
            <w:rStyle w:val="Hyperlink"/>
            <w:noProof/>
          </w:rPr>
          <w:t>4.8</w:t>
        </w:r>
        <w:r>
          <w:rPr>
            <w:rFonts w:asciiTheme="minorHAnsi" w:eastAsiaTheme="minorEastAsia" w:hAnsiTheme="minorHAnsi" w:cstheme="minorBidi"/>
            <w:noProof/>
            <w:sz w:val="22"/>
            <w:szCs w:val="22"/>
          </w:rPr>
          <w:tab/>
        </w:r>
        <w:r w:rsidRPr="00677B2D">
          <w:rPr>
            <w:rStyle w:val="Hyperlink"/>
            <w:noProof/>
          </w:rPr>
          <w:drawing>
            <wp:inline distT="0" distB="0" distL="0" distR="0" wp14:anchorId="2A0B373E" wp14:editId="0B52FDB9">
              <wp:extent cx="152400" cy="152400"/>
              <wp:effectExtent l="0" t="0" r="0" b="0"/>
              <wp:docPr id="115"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677B2D">
          <w:rPr>
            <w:rStyle w:val="Hyperlink"/>
            <w:noProof/>
          </w:rPr>
          <w:t xml:space="preserve">  Manage Manual PSDS Functionality</w:t>
        </w:r>
        <w:r>
          <w:rPr>
            <w:noProof/>
            <w:webHidden/>
          </w:rPr>
          <w:tab/>
        </w:r>
        <w:r>
          <w:rPr>
            <w:noProof/>
            <w:webHidden/>
          </w:rPr>
          <w:fldChar w:fldCharType="begin"/>
        </w:r>
        <w:r>
          <w:rPr>
            <w:noProof/>
            <w:webHidden/>
          </w:rPr>
          <w:instrText xml:space="preserve"> PAGEREF _Toc66279719 \h </w:instrText>
        </w:r>
        <w:r>
          <w:rPr>
            <w:noProof/>
            <w:webHidden/>
          </w:rPr>
        </w:r>
        <w:r>
          <w:rPr>
            <w:noProof/>
            <w:webHidden/>
          </w:rPr>
          <w:fldChar w:fldCharType="separate"/>
        </w:r>
        <w:r>
          <w:rPr>
            <w:noProof/>
            <w:webHidden/>
          </w:rPr>
          <w:t>37</w:t>
        </w:r>
        <w:r>
          <w:rPr>
            <w:noProof/>
            <w:webHidden/>
          </w:rPr>
          <w:fldChar w:fldCharType="end"/>
        </w:r>
      </w:hyperlink>
    </w:p>
    <w:p w14:paraId="4809CD30" w14:textId="1464F170"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20" w:history="1">
        <w:r w:rsidRPr="00677B2D">
          <w:rPr>
            <w:rStyle w:val="Hyperlink"/>
            <w:noProof/>
          </w:rPr>
          <w:t>4.8.1</w:t>
        </w:r>
        <w:r>
          <w:rPr>
            <w:rFonts w:asciiTheme="minorHAnsi" w:eastAsiaTheme="minorEastAsia" w:hAnsiTheme="minorHAnsi" w:cstheme="minorBidi"/>
            <w:noProof/>
            <w:sz w:val="22"/>
            <w:szCs w:val="22"/>
          </w:rPr>
          <w:tab/>
        </w:r>
        <w:r w:rsidRPr="00677B2D">
          <w:rPr>
            <w:rStyle w:val="Hyperlink"/>
            <w:noProof/>
          </w:rPr>
          <w:t>Function Overview</w:t>
        </w:r>
        <w:r>
          <w:rPr>
            <w:noProof/>
            <w:webHidden/>
          </w:rPr>
          <w:tab/>
        </w:r>
        <w:r>
          <w:rPr>
            <w:noProof/>
            <w:webHidden/>
          </w:rPr>
          <w:fldChar w:fldCharType="begin"/>
        </w:r>
        <w:r>
          <w:rPr>
            <w:noProof/>
            <w:webHidden/>
          </w:rPr>
          <w:instrText xml:space="preserve"> PAGEREF _Toc66279720 \h </w:instrText>
        </w:r>
        <w:r>
          <w:rPr>
            <w:noProof/>
            <w:webHidden/>
          </w:rPr>
        </w:r>
        <w:r>
          <w:rPr>
            <w:noProof/>
            <w:webHidden/>
          </w:rPr>
          <w:fldChar w:fldCharType="separate"/>
        </w:r>
        <w:r>
          <w:rPr>
            <w:noProof/>
            <w:webHidden/>
          </w:rPr>
          <w:t>37</w:t>
        </w:r>
        <w:r>
          <w:rPr>
            <w:noProof/>
            <w:webHidden/>
          </w:rPr>
          <w:fldChar w:fldCharType="end"/>
        </w:r>
      </w:hyperlink>
    </w:p>
    <w:p w14:paraId="3B11943D" w14:textId="3163CD25"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21" w:history="1">
        <w:r w:rsidRPr="00677B2D">
          <w:rPr>
            <w:rStyle w:val="Hyperlink"/>
            <w:noProof/>
          </w:rPr>
          <w:t>4.8.2</w:t>
        </w:r>
        <w:r>
          <w:rPr>
            <w:rFonts w:asciiTheme="minorHAnsi" w:eastAsiaTheme="minorEastAsia" w:hAnsiTheme="minorHAnsi" w:cstheme="minorBidi"/>
            <w:noProof/>
            <w:sz w:val="22"/>
            <w:szCs w:val="22"/>
          </w:rPr>
          <w:tab/>
        </w:r>
        <w:r w:rsidRPr="00677B2D">
          <w:rPr>
            <w:rStyle w:val="Hyperlink"/>
            <w:noProof/>
          </w:rPr>
          <w:t>Function Scope</w:t>
        </w:r>
        <w:r>
          <w:rPr>
            <w:noProof/>
            <w:webHidden/>
          </w:rPr>
          <w:tab/>
        </w:r>
        <w:r>
          <w:rPr>
            <w:noProof/>
            <w:webHidden/>
          </w:rPr>
          <w:fldChar w:fldCharType="begin"/>
        </w:r>
        <w:r>
          <w:rPr>
            <w:noProof/>
            <w:webHidden/>
          </w:rPr>
          <w:instrText xml:space="preserve"> PAGEREF _Toc66279721 \h </w:instrText>
        </w:r>
        <w:r>
          <w:rPr>
            <w:noProof/>
            <w:webHidden/>
          </w:rPr>
        </w:r>
        <w:r>
          <w:rPr>
            <w:noProof/>
            <w:webHidden/>
          </w:rPr>
          <w:fldChar w:fldCharType="separate"/>
        </w:r>
        <w:r>
          <w:rPr>
            <w:noProof/>
            <w:webHidden/>
          </w:rPr>
          <w:t>37</w:t>
        </w:r>
        <w:r>
          <w:rPr>
            <w:noProof/>
            <w:webHidden/>
          </w:rPr>
          <w:fldChar w:fldCharType="end"/>
        </w:r>
      </w:hyperlink>
    </w:p>
    <w:p w14:paraId="2C70ADEB" w14:textId="0798F415"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22" w:history="1">
        <w:r w:rsidRPr="00677B2D">
          <w:rPr>
            <w:rStyle w:val="Hyperlink"/>
            <w:noProof/>
          </w:rPr>
          <w:t>4.8.3</w:t>
        </w:r>
        <w:r>
          <w:rPr>
            <w:rFonts w:asciiTheme="minorHAnsi" w:eastAsiaTheme="minorEastAsia" w:hAnsiTheme="minorHAnsi" w:cstheme="minorBidi"/>
            <w:noProof/>
            <w:sz w:val="22"/>
            <w:szCs w:val="22"/>
          </w:rPr>
          <w:tab/>
        </w:r>
        <w:r w:rsidRPr="00677B2D">
          <w:rPr>
            <w:rStyle w:val="Hyperlink"/>
            <w:noProof/>
          </w:rPr>
          <w:t>Function Interfaces</w:t>
        </w:r>
        <w:r>
          <w:rPr>
            <w:noProof/>
            <w:webHidden/>
          </w:rPr>
          <w:tab/>
        </w:r>
        <w:r>
          <w:rPr>
            <w:noProof/>
            <w:webHidden/>
          </w:rPr>
          <w:fldChar w:fldCharType="begin"/>
        </w:r>
        <w:r>
          <w:rPr>
            <w:noProof/>
            <w:webHidden/>
          </w:rPr>
          <w:instrText xml:space="preserve"> PAGEREF _Toc66279722 \h </w:instrText>
        </w:r>
        <w:r>
          <w:rPr>
            <w:noProof/>
            <w:webHidden/>
          </w:rPr>
        </w:r>
        <w:r>
          <w:rPr>
            <w:noProof/>
            <w:webHidden/>
          </w:rPr>
          <w:fldChar w:fldCharType="separate"/>
        </w:r>
        <w:r>
          <w:rPr>
            <w:noProof/>
            <w:webHidden/>
          </w:rPr>
          <w:t>38</w:t>
        </w:r>
        <w:r>
          <w:rPr>
            <w:noProof/>
            <w:webHidden/>
          </w:rPr>
          <w:fldChar w:fldCharType="end"/>
        </w:r>
      </w:hyperlink>
    </w:p>
    <w:p w14:paraId="79CCEE54" w14:textId="46AF21A1"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23" w:history="1">
        <w:r w:rsidRPr="00677B2D">
          <w:rPr>
            <w:rStyle w:val="Hyperlink"/>
            <w:noProof/>
          </w:rPr>
          <w:t>4.8.4</w:t>
        </w:r>
        <w:r>
          <w:rPr>
            <w:rFonts w:asciiTheme="minorHAnsi" w:eastAsiaTheme="minorEastAsia" w:hAnsiTheme="minorHAnsi" w:cstheme="minorBidi"/>
            <w:noProof/>
            <w:sz w:val="22"/>
            <w:szCs w:val="22"/>
          </w:rPr>
          <w:tab/>
        </w:r>
        <w:r w:rsidRPr="00677B2D">
          <w:rPr>
            <w:rStyle w:val="Hyperlink"/>
            <w:noProof/>
          </w:rPr>
          <w:t>Function Modeling</w:t>
        </w:r>
        <w:r>
          <w:rPr>
            <w:noProof/>
            <w:webHidden/>
          </w:rPr>
          <w:tab/>
        </w:r>
        <w:r>
          <w:rPr>
            <w:noProof/>
            <w:webHidden/>
          </w:rPr>
          <w:fldChar w:fldCharType="begin"/>
        </w:r>
        <w:r>
          <w:rPr>
            <w:noProof/>
            <w:webHidden/>
          </w:rPr>
          <w:instrText xml:space="preserve"> PAGEREF _Toc66279723 \h </w:instrText>
        </w:r>
        <w:r>
          <w:rPr>
            <w:noProof/>
            <w:webHidden/>
          </w:rPr>
        </w:r>
        <w:r>
          <w:rPr>
            <w:noProof/>
            <w:webHidden/>
          </w:rPr>
          <w:fldChar w:fldCharType="separate"/>
        </w:r>
        <w:r>
          <w:rPr>
            <w:noProof/>
            <w:webHidden/>
          </w:rPr>
          <w:t>38</w:t>
        </w:r>
        <w:r>
          <w:rPr>
            <w:noProof/>
            <w:webHidden/>
          </w:rPr>
          <w:fldChar w:fldCharType="end"/>
        </w:r>
      </w:hyperlink>
    </w:p>
    <w:p w14:paraId="45E0042D" w14:textId="4D81C88A"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24" w:history="1">
        <w:r w:rsidRPr="00677B2D">
          <w:rPr>
            <w:rStyle w:val="Hyperlink"/>
            <w:noProof/>
          </w:rPr>
          <w:t>4.8.5</w:t>
        </w:r>
        <w:r>
          <w:rPr>
            <w:rFonts w:asciiTheme="minorHAnsi" w:eastAsiaTheme="minorEastAsia" w:hAnsiTheme="minorHAnsi" w:cstheme="minorBidi"/>
            <w:noProof/>
            <w:sz w:val="22"/>
            <w:szCs w:val="22"/>
          </w:rPr>
          <w:tab/>
        </w:r>
        <w:r w:rsidRPr="00677B2D">
          <w:rPr>
            <w:rStyle w:val="Hyperlink"/>
            <w:noProof/>
          </w:rPr>
          <w:t>Function Requirements</w:t>
        </w:r>
        <w:r>
          <w:rPr>
            <w:noProof/>
            <w:webHidden/>
          </w:rPr>
          <w:tab/>
        </w:r>
        <w:r>
          <w:rPr>
            <w:noProof/>
            <w:webHidden/>
          </w:rPr>
          <w:fldChar w:fldCharType="begin"/>
        </w:r>
        <w:r>
          <w:rPr>
            <w:noProof/>
            <w:webHidden/>
          </w:rPr>
          <w:instrText xml:space="preserve"> PAGEREF _Toc66279724 \h </w:instrText>
        </w:r>
        <w:r>
          <w:rPr>
            <w:noProof/>
            <w:webHidden/>
          </w:rPr>
        </w:r>
        <w:r>
          <w:rPr>
            <w:noProof/>
            <w:webHidden/>
          </w:rPr>
          <w:fldChar w:fldCharType="separate"/>
        </w:r>
        <w:r>
          <w:rPr>
            <w:noProof/>
            <w:webHidden/>
          </w:rPr>
          <w:t>39</w:t>
        </w:r>
        <w:r>
          <w:rPr>
            <w:noProof/>
            <w:webHidden/>
          </w:rPr>
          <w:fldChar w:fldCharType="end"/>
        </w:r>
      </w:hyperlink>
    </w:p>
    <w:p w14:paraId="3E0D0F56" w14:textId="0C9126DB"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725" w:history="1">
        <w:r w:rsidRPr="00677B2D">
          <w:rPr>
            <w:rStyle w:val="Hyperlink"/>
            <w:noProof/>
          </w:rPr>
          <w:t>4.9</w:t>
        </w:r>
        <w:r>
          <w:rPr>
            <w:rFonts w:asciiTheme="minorHAnsi" w:eastAsiaTheme="minorEastAsia" w:hAnsiTheme="minorHAnsi" w:cstheme="minorBidi"/>
            <w:noProof/>
            <w:sz w:val="22"/>
            <w:szCs w:val="22"/>
          </w:rPr>
          <w:tab/>
        </w:r>
        <w:r w:rsidRPr="00677B2D">
          <w:rPr>
            <w:rStyle w:val="Hyperlink"/>
            <w:noProof/>
          </w:rPr>
          <w:drawing>
            <wp:inline distT="0" distB="0" distL="0" distR="0" wp14:anchorId="09DC5E87" wp14:editId="66231CFC">
              <wp:extent cx="152400" cy="152400"/>
              <wp:effectExtent l="0" t="0" r="0" b="0"/>
              <wp:docPr id="117"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677B2D">
          <w:rPr>
            <w:rStyle w:val="Hyperlink"/>
            <w:noProof/>
          </w:rPr>
          <w:t xml:space="preserve">  Provide Embrace Support</w:t>
        </w:r>
        <w:r>
          <w:rPr>
            <w:noProof/>
            <w:webHidden/>
          </w:rPr>
          <w:tab/>
        </w:r>
        <w:r>
          <w:rPr>
            <w:noProof/>
            <w:webHidden/>
          </w:rPr>
          <w:fldChar w:fldCharType="begin"/>
        </w:r>
        <w:r>
          <w:rPr>
            <w:noProof/>
            <w:webHidden/>
          </w:rPr>
          <w:instrText xml:space="preserve"> PAGEREF _Toc66279725 \h </w:instrText>
        </w:r>
        <w:r>
          <w:rPr>
            <w:noProof/>
            <w:webHidden/>
          </w:rPr>
        </w:r>
        <w:r>
          <w:rPr>
            <w:noProof/>
            <w:webHidden/>
          </w:rPr>
          <w:fldChar w:fldCharType="separate"/>
        </w:r>
        <w:r>
          <w:rPr>
            <w:noProof/>
            <w:webHidden/>
          </w:rPr>
          <w:t>40</w:t>
        </w:r>
        <w:r>
          <w:rPr>
            <w:noProof/>
            <w:webHidden/>
          </w:rPr>
          <w:fldChar w:fldCharType="end"/>
        </w:r>
      </w:hyperlink>
    </w:p>
    <w:p w14:paraId="161219AE" w14:textId="0C394E9B"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26" w:history="1">
        <w:r w:rsidRPr="00677B2D">
          <w:rPr>
            <w:rStyle w:val="Hyperlink"/>
            <w:noProof/>
          </w:rPr>
          <w:t>4.9.1</w:t>
        </w:r>
        <w:r>
          <w:rPr>
            <w:rFonts w:asciiTheme="minorHAnsi" w:eastAsiaTheme="minorEastAsia" w:hAnsiTheme="minorHAnsi" w:cstheme="minorBidi"/>
            <w:noProof/>
            <w:sz w:val="22"/>
            <w:szCs w:val="22"/>
          </w:rPr>
          <w:tab/>
        </w:r>
        <w:r w:rsidRPr="00677B2D">
          <w:rPr>
            <w:rStyle w:val="Hyperlink"/>
            <w:noProof/>
          </w:rPr>
          <w:t>Function Overview</w:t>
        </w:r>
        <w:r>
          <w:rPr>
            <w:noProof/>
            <w:webHidden/>
          </w:rPr>
          <w:tab/>
        </w:r>
        <w:r>
          <w:rPr>
            <w:noProof/>
            <w:webHidden/>
          </w:rPr>
          <w:fldChar w:fldCharType="begin"/>
        </w:r>
        <w:r>
          <w:rPr>
            <w:noProof/>
            <w:webHidden/>
          </w:rPr>
          <w:instrText xml:space="preserve"> PAGEREF _Toc66279726 \h </w:instrText>
        </w:r>
        <w:r>
          <w:rPr>
            <w:noProof/>
            <w:webHidden/>
          </w:rPr>
        </w:r>
        <w:r>
          <w:rPr>
            <w:noProof/>
            <w:webHidden/>
          </w:rPr>
          <w:fldChar w:fldCharType="separate"/>
        </w:r>
        <w:r>
          <w:rPr>
            <w:noProof/>
            <w:webHidden/>
          </w:rPr>
          <w:t>40</w:t>
        </w:r>
        <w:r>
          <w:rPr>
            <w:noProof/>
            <w:webHidden/>
          </w:rPr>
          <w:fldChar w:fldCharType="end"/>
        </w:r>
      </w:hyperlink>
    </w:p>
    <w:p w14:paraId="4F6FEDF8" w14:textId="5E072057"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27" w:history="1">
        <w:r w:rsidRPr="00677B2D">
          <w:rPr>
            <w:rStyle w:val="Hyperlink"/>
            <w:noProof/>
          </w:rPr>
          <w:t>4.9.2</w:t>
        </w:r>
        <w:r>
          <w:rPr>
            <w:rFonts w:asciiTheme="minorHAnsi" w:eastAsiaTheme="minorEastAsia" w:hAnsiTheme="minorHAnsi" w:cstheme="minorBidi"/>
            <w:noProof/>
            <w:sz w:val="22"/>
            <w:szCs w:val="22"/>
          </w:rPr>
          <w:tab/>
        </w:r>
        <w:r w:rsidRPr="00677B2D">
          <w:rPr>
            <w:rStyle w:val="Hyperlink"/>
            <w:noProof/>
          </w:rPr>
          <w:t>Function Scope</w:t>
        </w:r>
        <w:r>
          <w:rPr>
            <w:noProof/>
            <w:webHidden/>
          </w:rPr>
          <w:tab/>
        </w:r>
        <w:r>
          <w:rPr>
            <w:noProof/>
            <w:webHidden/>
          </w:rPr>
          <w:fldChar w:fldCharType="begin"/>
        </w:r>
        <w:r>
          <w:rPr>
            <w:noProof/>
            <w:webHidden/>
          </w:rPr>
          <w:instrText xml:space="preserve"> PAGEREF _Toc66279727 \h </w:instrText>
        </w:r>
        <w:r>
          <w:rPr>
            <w:noProof/>
            <w:webHidden/>
          </w:rPr>
        </w:r>
        <w:r>
          <w:rPr>
            <w:noProof/>
            <w:webHidden/>
          </w:rPr>
          <w:fldChar w:fldCharType="separate"/>
        </w:r>
        <w:r>
          <w:rPr>
            <w:noProof/>
            <w:webHidden/>
          </w:rPr>
          <w:t>41</w:t>
        </w:r>
        <w:r>
          <w:rPr>
            <w:noProof/>
            <w:webHidden/>
          </w:rPr>
          <w:fldChar w:fldCharType="end"/>
        </w:r>
      </w:hyperlink>
    </w:p>
    <w:p w14:paraId="1409210F" w14:textId="23CB6215"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28" w:history="1">
        <w:r w:rsidRPr="00677B2D">
          <w:rPr>
            <w:rStyle w:val="Hyperlink"/>
            <w:noProof/>
          </w:rPr>
          <w:t>4.9.3</w:t>
        </w:r>
        <w:r>
          <w:rPr>
            <w:rFonts w:asciiTheme="minorHAnsi" w:eastAsiaTheme="minorEastAsia" w:hAnsiTheme="minorHAnsi" w:cstheme="minorBidi"/>
            <w:noProof/>
            <w:sz w:val="22"/>
            <w:szCs w:val="22"/>
          </w:rPr>
          <w:tab/>
        </w:r>
        <w:r w:rsidRPr="00677B2D">
          <w:rPr>
            <w:rStyle w:val="Hyperlink"/>
            <w:noProof/>
          </w:rPr>
          <w:t>Function Interfaces</w:t>
        </w:r>
        <w:r>
          <w:rPr>
            <w:noProof/>
            <w:webHidden/>
          </w:rPr>
          <w:tab/>
        </w:r>
        <w:r>
          <w:rPr>
            <w:noProof/>
            <w:webHidden/>
          </w:rPr>
          <w:fldChar w:fldCharType="begin"/>
        </w:r>
        <w:r>
          <w:rPr>
            <w:noProof/>
            <w:webHidden/>
          </w:rPr>
          <w:instrText xml:space="preserve"> PAGEREF _Toc66279728 \h </w:instrText>
        </w:r>
        <w:r>
          <w:rPr>
            <w:noProof/>
            <w:webHidden/>
          </w:rPr>
        </w:r>
        <w:r>
          <w:rPr>
            <w:noProof/>
            <w:webHidden/>
          </w:rPr>
          <w:fldChar w:fldCharType="separate"/>
        </w:r>
        <w:r>
          <w:rPr>
            <w:noProof/>
            <w:webHidden/>
          </w:rPr>
          <w:t>42</w:t>
        </w:r>
        <w:r>
          <w:rPr>
            <w:noProof/>
            <w:webHidden/>
          </w:rPr>
          <w:fldChar w:fldCharType="end"/>
        </w:r>
      </w:hyperlink>
    </w:p>
    <w:p w14:paraId="3D45E762" w14:textId="1B260854"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29" w:history="1">
        <w:r w:rsidRPr="00677B2D">
          <w:rPr>
            <w:rStyle w:val="Hyperlink"/>
            <w:noProof/>
          </w:rPr>
          <w:t>4.9.4</w:t>
        </w:r>
        <w:r>
          <w:rPr>
            <w:rFonts w:asciiTheme="minorHAnsi" w:eastAsiaTheme="minorEastAsia" w:hAnsiTheme="minorHAnsi" w:cstheme="minorBidi"/>
            <w:noProof/>
            <w:sz w:val="22"/>
            <w:szCs w:val="22"/>
          </w:rPr>
          <w:tab/>
        </w:r>
        <w:r w:rsidRPr="00677B2D">
          <w:rPr>
            <w:rStyle w:val="Hyperlink"/>
            <w:noProof/>
          </w:rPr>
          <w:t>Function Modeling</w:t>
        </w:r>
        <w:r>
          <w:rPr>
            <w:noProof/>
            <w:webHidden/>
          </w:rPr>
          <w:tab/>
        </w:r>
        <w:r>
          <w:rPr>
            <w:noProof/>
            <w:webHidden/>
          </w:rPr>
          <w:fldChar w:fldCharType="begin"/>
        </w:r>
        <w:r>
          <w:rPr>
            <w:noProof/>
            <w:webHidden/>
          </w:rPr>
          <w:instrText xml:space="preserve"> PAGEREF _Toc66279729 \h </w:instrText>
        </w:r>
        <w:r>
          <w:rPr>
            <w:noProof/>
            <w:webHidden/>
          </w:rPr>
        </w:r>
        <w:r>
          <w:rPr>
            <w:noProof/>
            <w:webHidden/>
          </w:rPr>
          <w:fldChar w:fldCharType="separate"/>
        </w:r>
        <w:r>
          <w:rPr>
            <w:noProof/>
            <w:webHidden/>
          </w:rPr>
          <w:t>42</w:t>
        </w:r>
        <w:r>
          <w:rPr>
            <w:noProof/>
            <w:webHidden/>
          </w:rPr>
          <w:fldChar w:fldCharType="end"/>
        </w:r>
      </w:hyperlink>
    </w:p>
    <w:p w14:paraId="3DCA7783" w14:textId="60A02830"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30" w:history="1">
        <w:r w:rsidRPr="00677B2D">
          <w:rPr>
            <w:rStyle w:val="Hyperlink"/>
            <w:noProof/>
          </w:rPr>
          <w:t>4.9.5</w:t>
        </w:r>
        <w:r>
          <w:rPr>
            <w:rFonts w:asciiTheme="minorHAnsi" w:eastAsiaTheme="minorEastAsia" w:hAnsiTheme="minorHAnsi" w:cstheme="minorBidi"/>
            <w:noProof/>
            <w:sz w:val="22"/>
            <w:szCs w:val="22"/>
          </w:rPr>
          <w:tab/>
        </w:r>
        <w:r w:rsidRPr="00677B2D">
          <w:rPr>
            <w:rStyle w:val="Hyperlink"/>
            <w:noProof/>
          </w:rPr>
          <w:t>Function Requirements</w:t>
        </w:r>
        <w:r>
          <w:rPr>
            <w:noProof/>
            <w:webHidden/>
          </w:rPr>
          <w:tab/>
        </w:r>
        <w:r>
          <w:rPr>
            <w:noProof/>
            <w:webHidden/>
          </w:rPr>
          <w:fldChar w:fldCharType="begin"/>
        </w:r>
        <w:r>
          <w:rPr>
            <w:noProof/>
            <w:webHidden/>
          </w:rPr>
          <w:instrText xml:space="preserve"> PAGEREF _Toc66279730 \h </w:instrText>
        </w:r>
        <w:r>
          <w:rPr>
            <w:noProof/>
            <w:webHidden/>
          </w:rPr>
        </w:r>
        <w:r>
          <w:rPr>
            <w:noProof/>
            <w:webHidden/>
          </w:rPr>
          <w:fldChar w:fldCharType="separate"/>
        </w:r>
        <w:r>
          <w:rPr>
            <w:noProof/>
            <w:webHidden/>
          </w:rPr>
          <w:t>43</w:t>
        </w:r>
        <w:r>
          <w:rPr>
            <w:noProof/>
            <w:webHidden/>
          </w:rPr>
          <w:fldChar w:fldCharType="end"/>
        </w:r>
      </w:hyperlink>
    </w:p>
    <w:p w14:paraId="1B57BF6C" w14:textId="630C721D" w:rsidR="004F4E62" w:rsidRDefault="004F4E62">
      <w:pPr>
        <w:pStyle w:val="TOC2"/>
        <w:tabs>
          <w:tab w:val="left" w:pos="1200"/>
          <w:tab w:val="right" w:leader="dot" w:pos="10173"/>
        </w:tabs>
        <w:rPr>
          <w:rFonts w:asciiTheme="minorHAnsi" w:eastAsiaTheme="minorEastAsia" w:hAnsiTheme="minorHAnsi" w:cstheme="minorBidi"/>
          <w:noProof/>
          <w:sz w:val="22"/>
          <w:szCs w:val="22"/>
        </w:rPr>
      </w:pPr>
      <w:hyperlink w:anchor="_Toc66279731" w:history="1">
        <w:r w:rsidRPr="00677B2D">
          <w:rPr>
            <w:rStyle w:val="Hyperlink"/>
            <w:noProof/>
          </w:rPr>
          <w:t>4.10</w:t>
        </w:r>
        <w:r>
          <w:rPr>
            <w:rFonts w:asciiTheme="minorHAnsi" w:eastAsiaTheme="minorEastAsia" w:hAnsiTheme="minorHAnsi" w:cstheme="minorBidi"/>
            <w:noProof/>
            <w:sz w:val="22"/>
            <w:szCs w:val="22"/>
          </w:rPr>
          <w:tab/>
        </w:r>
        <w:r w:rsidRPr="00677B2D">
          <w:rPr>
            <w:rStyle w:val="Hyperlink"/>
            <w:noProof/>
          </w:rPr>
          <w:drawing>
            <wp:inline distT="0" distB="0" distL="0" distR="0" wp14:anchorId="6C1BD55F" wp14:editId="02D597F3">
              <wp:extent cx="152400" cy="152400"/>
              <wp:effectExtent l="0" t="0" r="0" b="0"/>
              <wp:docPr id="119"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677B2D">
          <w:rPr>
            <w:rStyle w:val="Hyperlink"/>
            <w:noProof/>
          </w:rPr>
          <w:t xml:space="preserve">  Provide PDLC Status</w:t>
        </w:r>
        <w:r>
          <w:rPr>
            <w:noProof/>
            <w:webHidden/>
          </w:rPr>
          <w:tab/>
        </w:r>
        <w:r>
          <w:rPr>
            <w:noProof/>
            <w:webHidden/>
          </w:rPr>
          <w:fldChar w:fldCharType="begin"/>
        </w:r>
        <w:r>
          <w:rPr>
            <w:noProof/>
            <w:webHidden/>
          </w:rPr>
          <w:instrText xml:space="preserve"> PAGEREF _Toc66279731 \h </w:instrText>
        </w:r>
        <w:r>
          <w:rPr>
            <w:noProof/>
            <w:webHidden/>
          </w:rPr>
        </w:r>
        <w:r>
          <w:rPr>
            <w:noProof/>
            <w:webHidden/>
          </w:rPr>
          <w:fldChar w:fldCharType="separate"/>
        </w:r>
        <w:r>
          <w:rPr>
            <w:noProof/>
            <w:webHidden/>
          </w:rPr>
          <w:t>43</w:t>
        </w:r>
        <w:r>
          <w:rPr>
            <w:noProof/>
            <w:webHidden/>
          </w:rPr>
          <w:fldChar w:fldCharType="end"/>
        </w:r>
      </w:hyperlink>
    </w:p>
    <w:p w14:paraId="10575C1E" w14:textId="5747D16C"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32" w:history="1">
        <w:r w:rsidRPr="00677B2D">
          <w:rPr>
            <w:rStyle w:val="Hyperlink"/>
            <w:noProof/>
          </w:rPr>
          <w:t>4.10.1</w:t>
        </w:r>
        <w:r>
          <w:rPr>
            <w:rFonts w:asciiTheme="minorHAnsi" w:eastAsiaTheme="minorEastAsia" w:hAnsiTheme="minorHAnsi" w:cstheme="minorBidi"/>
            <w:noProof/>
            <w:sz w:val="22"/>
            <w:szCs w:val="22"/>
          </w:rPr>
          <w:tab/>
        </w:r>
        <w:r w:rsidRPr="00677B2D">
          <w:rPr>
            <w:rStyle w:val="Hyperlink"/>
            <w:noProof/>
          </w:rPr>
          <w:t>Function Overview</w:t>
        </w:r>
        <w:r>
          <w:rPr>
            <w:noProof/>
            <w:webHidden/>
          </w:rPr>
          <w:tab/>
        </w:r>
        <w:r>
          <w:rPr>
            <w:noProof/>
            <w:webHidden/>
          </w:rPr>
          <w:fldChar w:fldCharType="begin"/>
        </w:r>
        <w:r>
          <w:rPr>
            <w:noProof/>
            <w:webHidden/>
          </w:rPr>
          <w:instrText xml:space="preserve"> PAGEREF _Toc66279732 \h </w:instrText>
        </w:r>
        <w:r>
          <w:rPr>
            <w:noProof/>
            <w:webHidden/>
          </w:rPr>
        </w:r>
        <w:r>
          <w:rPr>
            <w:noProof/>
            <w:webHidden/>
          </w:rPr>
          <w:fldChar w:fldCharType="separate"/>
        </w:r>
        <w:r>
          <w:rPr>
            <w:noProof/>
            <w:webHidden/>
          </w:rPr>
          <w:t>43</w:t>
        </w:r>
        <w:r>
          <w:rPr>
            <w:noProof/>
            <w:webHidden/>
          </w:rPr>
          <w:fldChar w:fldCharType="end"/>
        </w:r>
      </w:hyperlink>
    </w:p>
    <w:p w14:paraId="0275A220" w14:textId="7679A16B"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33" w:history="1">
        <w:r w:rsidRPr="00677B2D">
          <w:rPr>
            <w:rStyle w:val="Hyperlink"/>
            <w:noProof/>
          </w:rPr>
          <w:t>4.10.2</w:t>
        </w:r>
        <w:r>
          <w:rPr>
            <w:rFonts w:asciiTheme="minorHAnsi" w:eastAsiaTheme="minorEastAsia" w:hAnsiTheme="minorHAnsi" w:cstheme="minorBidi"/>
            <w:noProof/>
            <w:sz w:val="22"/>
            <w:szCs w:val="22"/>
          </w:rPr>
          <w:tab/>
        </w:r>
        <w:r w:rsidRPr="00677B2D">
          <w:rPr>
            <w:rStyle w:val="Hyperlink"/>
            <w:noProof/>
          </w:rPr>
          <w:t>Function Scope</w:t>
        </w:r>
        <w:r>
          <w:rPr>
            <w:noProof/>
            <w:webHidden/>
          </w:rPr>
          <w:tab/>
        </w:r>
        <w:r>
          <w:rPr>
            <w:noProof/>
            <w:webHidden/>
          </w:rPr>
          <w:fldChar w:fldCharType="begin"/>
        </w:r>
        <w:r>
          <w:rPr>
            <w:noProof/>
            <w:webHidden/>
          </w:rPr>
          <w:instrText xml:space="preserve"> PAGEREF _Toc66279733 \h </w:instrText>
        </w:r>
        <w:r>
          <w:rPr>
            <w:noProof/>
            <w:webHidden/>
          </w:rPr>
        </w:r>
        <w:r>
          <w:rPr>
            <w:noProof/>
            <w:webHidden/>
          </w:rPr>
          <w:fldChar w:fldCharType="separate"/>
        </w:r>
        <w:r>
          <w:rPr>
            <w:noProof/>
            <w:webHidden/>
          </w:rPr>
          <w:t>44</w:t>
        </w:r>
        <w:r>
          <w:rPr>
            <w:noProof/>
            <w:webHidden/>
          </w:rPr>
          <w:fldChar w:fldCharType="end"/>
        </w:r>
      </w:hyperlink>
    </w:p>
    <w:p w14:paraId="75D95414" w14:textId="22241D12"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34" w:history="1">
        <w:r w:rsidRPr="00677B2D">
          <w:rPr>
            <w:rStyle w:val="Hyperlink"/>
            <w:noProof/>
          </w:rPr>
          <w:t>4.10.3</w:t>
        </w:r>
        <w:r>
          <w:rPr>
            <w:rFonts w:asciiTheme="minorHAnsi" w:eastAsiaTheme="minorEastAsia" w:hAnsiTheme="minorHAnsi" w:cstheme="minorBidi"/>
            <w:noProof/>
            <w:sz w:val="22"/>
            <w:szCs w:val="22"/>
          </w:rPr>
          <w:tab/>
        </w:r>
        <w:r w:rsidRPr="00677B2D">
          <w:rPr>
            <w:rStyle w:val="Hyperlink"/>
            <w:noProof/>
          </w:rPr>
          <w:t>Function Interfaces</w:t>
        </w:r>
        <w:r>
          <w:rPr>
            <w:noProof/>
            <w:webHidden/>
          </w:rPr>
          <w:tab/>
        </w:r>
        <w:r>
          <w:rPr>
            <w:noProof/>
            <w:webHidden/>
          </w:rPr>
          <w:fldChar w:fldCharType="begin"/>
        </w:r>
        <w:r>
          <w:rPr>
            <w:noProof/>
            <w:webHidden/>
          </w:rPr>
          <w:instrText xml:space="preserve"> PAGEREF _Toc66279734 \h </w:instrText>
        </w:r>
        <w:r>
          <w:rPr>
            <w:noProof/>
            <w:webHidden/>
          </w:rPr>
        </w:r>
        <w:r>
          <w:rPr>
            <w:noProof/>
            <w:webHidden/>
          </w:rPr>
          <w:fldChar w:fldCharType="separate"/>
        </w:r>
        <w:r>
          <w:rPr>
            <w:noProof/>
            <w:webHidden/>
          </w:rPr>
          <w:t>45</w:t>
        </w:r>
        <w:r>
          <w:rPr>
            <w:noProof/>
            <w:webHidden/>
          </w:rPr>
          <w:fldChar w:fldCharType="end"/>
        </w:r>
      </w:hyperlink>
    </w:p>
    <w:p w14:paraId="2D7B74C9" w14:textId="75705A7B"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35" w:history="1">
        <w:r w:rsidRPr="00677B2D">
          <w:rPr>
            <w:rStyle w:val="Hyperlink"/>
            <w:noProof/>
          </w:rPr>
          <w:t>4.10.4</w:t>
        </w:r>
        <w:r>
          <w:rPr>
            <w:rFonts w:asciiTheme="minorHAnsi" w:eastAsiaTheme="minorEastAsia" w:hAnsiTheme="minorHAnsi" w:cstheme="minorBidi"/>
            <w:noProof/>
            <w:sz w:val="22"/>
            <w:szCs w:val="22"/>
          </w:rPr>
          <w:tab/>
        </w:r>
        <w:r w:rsidRPr="00677B2D">
          <w:rPr>
            <w:rStyle w:val="Hyperlink"/>
            <w:noProof/>
          </w:rPr>
          <w:t>Function Modeling</w:t>
        </w:r>
        <w:r>
          <w:rPr>
            <w:noProof/>
            <w:webHidden/>
          </w:rPr>
          <w:tab/>
        </w:r>
        <w:r>
          <w:rPr>
            <w:noProof/>
            <w:webHidden/>
          </w:rPr>
          <w:fldChar w:fldCharType="begin"/>
        </w:r>
        <w:r>
          <w:rPr>
            <w:noProof/>
            <w:webHidden/>
          </w:rPr>
          <w:instrText xml:space="preserve"> PAGEREF _Toc66279735 \h </w:instrText>
        </w:r>
        <w:r>
          <w:rPr>
            <w:noProof/>
            <w:webHidden/>
          </w:rPr>
        </w:r>
        <w:r>
          <w:rPr>
            <w:noProof/>
            <w:webHidden/>
          </w:rPr>
          <w:fldChar w:fldCharType="separate"/>
        </w:r>
        <w:r>
          <w:rPr>
            <w:noProof/>
            <w:webHidden/>
          </w:rPr>
          <w:t>46</w:t>
        </w:r>
        <w:r>
          <w:rPr>
            <w:noProof/>
            <w:webHidden/>
          </w:rPr>
          <w:fldChar w:fldCharType="end"/>
        </w:r>
      </w:hyperlink>
    </w:p>
    <w:p w14:paraId="743C149D" w14:textId="7C4A39E6"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36" w:history="1">
        <w:r w:rsidRPr="00677B2D">
          <w:rPr>
            <w:rStyle w:val="Hyperlink"/>
            <w:noProof/>
          </w:rPr>
          <w:t>4.10.5</w:t>
        </w:r>
        <w:r>
          <w:rPr>
            <w:rFonts w:asciiTheme="minorHAnsi" w:eastAsiaTheme="minorEastAsia" w:hAnsiTheme="minorHAnsi" w:cstheme="minorBidi"/>
            <w:noProof/>
            <w:sz w:val="22"/>
            <w:szCs w:val="22"/>
          </w:rPr>
          <w:tab/>
        </w:r>
        <w:r w:rsidRPr="00677B2D">
          <w:rPr>
            <w:rStyle w:val="Hyperlink"/>
            <w:noProof/>
          </w:rPr>
          <w:t>Function Requirements</w:t>
        </w:r>
        <w:r>
          <w:rPr>
            <w:noProof/>
            <w:webHidden/>
          </w:rPr>
          <w:tab/>
        </w:r>
        <w:r>
          <w:rPr>
            <w:noProof/>
            <w:webHidden/>
          </w:rPr>
          <w:fldChar w:fldCharType="begin"/>
        </w:r>
        <w:r>
          <w:rPr>
            <w:noProof/>
            <w:webHidden/>
          </w:rPr>
          <w:instrText xml:space="preserve"> PAGEREF _Toc66279736 \h </w:instrText>
        </w:r>
        <w:r>
          <w:rPr>
            <w:noProof/>
            <w:webHidden/>
          </w:rPr>
        </w:r>
        <w:r>
          <w:rPr>
            <w:noProof/>
            <w:webHidden/>
          </w:rPr>
          <w:fldChar w:fldCharType="separate"/>
        </w:r>
        <w:r>
          <w:rPr>
            <w:noProof/>
            <w:webHidden/>
          </w:rPr>
          <w:t>46</w:t>
        </w:r>
        <w:r>
          <w:rPr>
            <w:noProof/>
            <w:webHidden/>
          </w:rPr>
          <w:fldChar w:fldCharType="end"/>
        </w:r>
      </w:hyperlink>
    </w:p>
    <w:p w14:paraId="3FEFC3D2" w14:textId="6CEF9210" w:rsidR="004F4E62" w:rsidRDefault="004F4E62">
      <w:pPr>
        <w:pStyle w:val="TOC2"/>
        <w:tabs>
          <w:tab w:val="left" w:pos="1200"/>
          <w:tab w:val="right" w:leader="dot" w:pos="10173"/>
        </w:tabs>
        <w:rPr>
          <w:rFonts w:asciiTheme="minorHAnsi" w:eastAsiaTheme="minorEastAsia" w:hAnsiTheme="minorHAnsi" w:cstheme="minorBidi"/>
          <w:noProof/>
          <w:sz w:val="22"/>
          <w:szCs w:val="22"/>
        </w:rPr>
      </w:pPr>
      <w:hyperlink w:anchor="_Toc66279737" w:history="1">
        <w:r w:rsidRPr="00677B2D">
          <w:rPr>
            <w:rStyle w:val="Hyperlink"/>
            <w:noProof/>
          </w:rPr>
          <w:t>4.11</w:t>
        </w:r>
        <w:r>
          <w:rPr>
            <w:rFonts w:asciiTheme="minorHAnsi" w:eastAsiaTheme="minorEastAsia" w:hAnsiTheme="minorHAnsi" w:cstheme="minorBidi"/>
            <w:noProof/>
            <w:sz w:val="22"/>
            <w:szCs w:val="22"/>
          </w:rPr>
          <w:tab/>
        </w:r>
        <w:r w:rsidRPr="00677B2D">
          <w:rPr>
            <w:rStyle w:val="Hyperlink"/>
            <w:noProof/>
          </w:rPr>
          <w:drawing>
            <wp:inline distT="0" distB="0" distL="0" distR="0" wp14:anchorId="5732F142" wp14:editId="585E62B8">
              <wp:extent cx="152400" cy="152400"/>
              <wp:effectExtent l="0" t="0" r="0" b="0"/>
              <wp:docPr id="121"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677B2D">
          <w:rPr>
            <w:rStyle w:val="Hyperlink"/>
            <w:noProof/>
          </w:rPr>
          <w:t xml:space="preserve">  Sense PDLC Status</w:t>
        </w:r>
        <w:r>
          <w:rPr>
            <w:noProof/>
            <w:webHidden/>
          </w:rPr>
          <w:tab/>
        </w:r>
        <w:r>
          <w:rPr>
            <w:noProof/>
            <w:webHidden/>
          </w:rPr>
          <w:fldChar w:fldCharType="begin"/>
        </w:r>
        <w:r>
          <w:rPr>
            <w:noProof/>
            <w:webHidden/>
          </w:rPr>
          <w:instrText xml:space="preserve"> PAGEREF _Toc66279737 \h </w:instrText>
        </w:r>
        <w:r>
          <w:rPr>
            <w:noProof/>
            <w:webHidden/>
          </w:rPr>
        </w:r>
        <w:r>
          <w:rPr>
            <w:noProof/>
            <w:webHidden/>
          </w:rPr>
          <w:fldChar w:fldCharType="separate"/>
        </w:r>
        <w:r>
          <w:rPr>
            <w:noProof/>
            <w:webHidden/>
          </w:rPr>
          <w:t>47</w:t>
        </w:r>
        <w:r>
          <w:rPr>
            <w:noProof/>
            <w:webHidden/>
          </w:rPr>
          <w:fldChar w:fldCharType="end"/>
        </w:r>
      </w:hyperlink>
    </w:p>
    <w:p w14:paraId="6C3821A2" w14:textId="0DFBE1C8"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38" w:history="1">
        <w:r w:rsidRPr="00677B2D">
          <w:rPr>
            <w:rStyle w:val="Hyperlink"/>
            <w:noProof/>
          </w:rPr>
          <w:t>4.11.1</w:t>
        </w:r>
        <w:r>
          <w:rPr>
            <w:rFonts w:asciiTheme="minorHAnsi" w:eastAsiaTheme="minorEastAsia" w:hAnsiTheme="minorHAnsi" w:cstheme="minorBidi"/>
            <w:noProof/>
            <w:sz w:val="22"/>
            <w:szCs w:val="22"/>
          </w:rPr>
          <w:tab/>
        </w:r>
        <w:r w:rsidRPr="00677B2D">
          <w:rPr>
            <w:rStyle w:val="Hyperlink"/>
            <w:noProof/>
          </w:rPr>
          <w:t>Function Overview</w:t>
        </w:r>
        <w:r>
          <w:rPr>
            <w:noProof/>
            <w:webHidden/>
          </w:rPr>
          <w:tab/>
        </w:r>
        <w:r>
          <w:rPr>
            <w:noProof/>
            <w:webHidden/>
          </w:rPr>
          <w:fldChar w:fldCharType="begin"/>
        </w:r>
        <w:r>
          <w:rPr>
            <w:noProof/>
            <w:webHidden/>
          </w:rPr>
          <w:instrText xml:space="preserve"> PAGEREF _Toc66279738 \h </w:instrText>
        </w:r>
        <w:r>
          <w:rPr>
            <w:noProof/>
            <w:webHidden/>
          </w:rPr>
        </w:r>
        <w:r>
          <w:rPr>
            <w:noProof/>
            <w:webHidden/>
          </w:rPr>
          <w:fldChar w:fldCharType="separate"/>
        </w:r>
        <w:r>
          <w:rPr>
            <w:noProof/>
            <w:webHidden/>
          </w:rPr>
          <w:t>47</w:t>
        </w:r>
        <w:r>
          <w:rPr>
            <w:noProof/>
            <w:webHidden/>
          </w:rPr>
          <w:fldChar w:fldCharType="end"/>
        </w:r>
      </w:hyperlink>
    </w:p>
    <w:p w14:paraId="406F3598" w14:textId="446DB133"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39" w:history="1">
        <w:r w:rsidRPr="00677B2D">
          <w:rPr>
            <w:rStyle w:val="Hyperlink"/>
            <w:noProof/>
          </w:rPr>
          <w:t>4.11.2</w:t>
        </w:r>
        <w:r>
          <w:rPr>
            <w:rFonts w:asciiTheme="minorHAnsi" w:eastAsiaTheme="minorEastAsia" w:hAnsiTheme="minorHAnsi" w:cstheme="minorBidi"/>
            <w:noProof/>
            <w:sz w:val="22"/>
            <w:szCs w:val="22"/>
          </w:rPr>
          <w:tab/>
        </w:r>
        <w:r w:rsidRPr="00677B2D">
          <w:rPr>
            <w:rStyle w:val="Hyperlink"/>
            <w:noProof/>
          </w:rPr>
          <w:t>Function Scope</w:t>
        </w:r>
        <w:r>
          <w:rPr>
            <w:noProof/>
            <w:webHidden/>
          </w:rPr>
          <w:tab/>
        </w:r>
        <w:r>
          <w:rPr>
            <w:noProof/>
            <w:webHidden/>
          </w:rPr>
          <w:fldChar w:fldCharType="begin"/>
        </w:r>
        <w:r>
          <w:rPr>
            <w:noProof/>
            <w:webHidden/>
          </w:rPr>
          <w:instrText xml:space="preserve"> PAGEREF _Toc66279739 \h </w:instrText>
        </w:r>
        <w:r>
          <w:rPr>
            <w:noProof/>
            <w:webHidden/>
          </w:rPr>
        </w:r>
        <w:r>
          <w:rPr>
            <w:noProof/>
            <w:webHidden/>
          </w:rPr>
          <w:fldChar w:fldCharType="separate"/>
        </w:r>
        <w:r>
          <w:rPr>
            <w:noProof/>
            <w:webHidden/>
          </w:rPr>
          <w:t>47</w:t>
        </w:r>
        <w:r>
          <w:rPr>
            <w:noProof/>
            <w:webHidden/>
          </w:rPr>
          <w:fldChar w:fldCharType="end"/>
        </w:r>
      </w:hyperlink>
    </w:p>
    <w:p w14:paraId="0567D7DF" w14:textId="79202486"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40" w:history="1">
        <w:r w:rsidRPr="00677B2D">
          <w:rPr>
            <w:rStyle w:val="Hyperlink"/>
            <w:noProof/>
          </w:rPr>
          <w:t>4.11.3</w:t>
        </w:r>
        <w:r>
          <w:rPr>
            <w:rFonts w:asciiTheme="minorHAnsi" w:eastAsiaTheme="minorEastAsia" w:hAnsiTheme="minorHAnsi" w:cstheme="minorBidi"/>
            <w:noProof/>
            <w:sz w:val="22"/>
            <w:szCs w:val="22"/>
          </w:rPr>
          <w:tab/>
        </w:r>
        <w:r w:rsidRPr="00677B2D">
          <w:rPr>
            <w:rStyle w:val="Hyperlink"/>
            <w:noProof/>
          </w:rPr>
          <w:t>Function Interfaces</w:t>
        </w:r>
        <w:r>
          <w:rPr>
            <w:noProof/>
            <w:webHidden/>
          </w:rPr>
          <w:tab/>
        </w:r>
        <w:r>
          <w:rPr>
            <w:noProof/>
            <w:webHidden/>
          </w:rPr>
          <w:fldChar w:fldCharType="begin"/>
        </w:r>
        <w:r>
          <w:rPr>
            <w:noProof/>
            <w:webHidden/>
          </w:rPr>
          <w:instrText xml:space="preserve"> PAGEREF _Toc66279740 \h </w:instrText>
        </w:r>
        <w:r>
          <w:rPr>
            <w:noProof/>
            <w:webHidden/>
          </w:rPr>
        </w:r>
        <w:r>
          <w:rPr>
            <w:noProof/>
            <w:webHidden/>
          </w:rPr>
          <w:fldChar w:fldCharType="separate"/>
        </w:r>
        <w:r>
          <w:rPr>
            <w:noProof/>
            <w:webHidden/>
          </w:rPr>
          <w:t>49</w:t>
        </w:r>
        <w:r>
          <w:rPr>
            <w:noProof/>
            <w:webHidden/>
          </w:rPr>
          <w:fldChar w:fldCharType="end"/>
        </w:r>
      </w:hyperlink>
    </w:p>
    <w:p w14:paraId="7BD13CB5" w14:textId="750181EB"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41" w:history="1">
        <w:r w:rsidRPr="00677B2D">
          <w:rPr>
            <w:rStyle w:val="Hyperlink"/>
            <w:noProof/>
          </w:rPr>
          <w:t>4.11.4</w:t>
        </w:r>
        <w:r>
          <w:rPr>
            <w:rFonts w:asciiTheme="minorHAnsi" w:eastAsiaTheme="minorEastAsia" w:hAnsiTheme="minorHAnsi" w:cstheme="minorBidi"/>
            <w:noProof/>
            <w:sz w:val="22"/>
            <w:szCs w:val="22"/>
          </w:rPr>
          <w:tab/>
        </w:r>
        <w:r w:rsidRPr="00677B2D">
          <w:rPr>
            <w:rStyle w:val="Hyperlink"/>
            <w:noProof/>
          </w:rPr>
          <w:t>Function Modeling</w:t>
        </w:r>
        <w:r>
          <w:rPr>
            <w:noProof/>
            <w:webHidden/>
          </w:rPr>
          <w:tab/>
        </w:r>
        <w:r>
          <w:rPr>
            <w:noProof/>
            <w:webHidden/>
          </w:rPr>
          <w:fldChar w:fldCharType="begin"/>
        </w:r>
        <w:r>
          <w:rPr>
            <w:noProof/>
            <w:webHidden/>
          </w:rPr>
          <w:instrText xml:space="preserve"> PAGEREF _Toc66279741 \h </w:instrText>
        </w:r>
        <w:r>
          <w:rPr>
            <w:noProof/>
            <w:webHidden/>
          </w:rPr>
        </w:r>
        <w:r>
          <w:rPr>
            <w:noProof/>
            <w:webHidden/>
          </w:rPr>
          <w:fldChar w:fldCharType="separate"/>
        </w:r>
        <w:r>
          <w:rPr>
            <w:noProof/>
            <w:webHidden/>
          </w:rPr>
          <w:t>49</w:t>
        </w:r>
        <w:r>
          <w:rPr>
            <w:noProof/>
            <w:webHidden/>
          </w:rPr>
          <w:fldChar w:fldCharType="end"/>
        </w:r>
      </w:hyperlink>
    </w:p>
    <w:p w14:paraId="2512DC86" w14:textId="1F1E3D3F"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42" w:history="1">
        <w:r w:rsidRPr="00677B2D">
          <w:rPr>
            <w:rStyle w:val="Hyperlink"/>
            <w:noProof/>
          </w:rPr>
          <w:t>4.11.5</w:t>
        </w:r>
        <w:r>
          <w:rPr>
            <w:rFonts w:asciiTheme="minorHAnsi" w:eastAsiaTheme="minorEastAsia" w:hAnsiTheme="minorHAnsi" w:cstheme="minorBidi"/>
            <w:noProof/>
            <w:sz w:val="22"/>
            <w:szCs w:val="22"/>
          </w:rPr>
          <w:tab/>
        </w:r>
        <w:r w:rsidRPr="00677B2D">
          <w:rPr>
            <w:rStyle w:val="Hyperlink"/>
            <w:noProof/>
          </w:rPr>
          <w:t>Function Requirements</w:t>
        </w:r>
        <w:r>
          <w:rPr>
            <w:noProof/>
            <w:webHidden/>
          </w:rPr>
          <w:tab/>
        </w:r>
        <w:r>
          <w:rPr>
            <w:noProof/>
            <w:webHidden/>
          </w:rPr>
          <w:fldChar w:fldCharType="begin"/>
        </w:r>
        <w:r>
          <w:rPr>
            <w:noProof/>
            <w:webHidden/>
          </w:rPr>
          <w:instrText xml:space="preserve"> PAGEREF _Toc66279742 \h </w:instrText>
        </w:r>
        <w:r>
          <w:rPr>
            <w:noProof/>
            <w:webHidden/>
          </w:rPr>
        </w:r>
        <w:r>
          <w:rPr>
            <w:noProof/>
            <w:webHidden/>
          </w:rPr>
          <w:fldChar w:fldCharType="separate"/>
        </w:r>
        <w:r>
          <w:rPr>
            <w:noProof/>
            <w:webHidden/>
          </w:rPr>
          <w:t>50</w:t>
        </w:r>
        <w:r>
          <w:rPr>
            <w:noProof/>
            <w:webHidden/>
          </w:rPr>
          <w:fldChar w:fldCharType="end"/>
        </w:r>
      </w:hyperlink>
    </w:p>
    <w:p w14:paraId="5FA2C264" w14:textId="1B397E68" w:rsidR="004F4E62" w:rsidRDefault="004F4E62">
      <w:pPr>
        <w:pStyle w:val="TOC1"/>
        <w:tabs>
          <w:tab w:val="left" w:pos="400"/>
          <w:tab w:val="right" w:leader="dot" w:pos="10173"/>
        </w:tabs>
        <w:rPr>
          <w:rFonts w:asciiTheme="minorHAnsi" w:eastAsiaTheme="minorEastAsia" w:hAnsiTheme="minorHAnsi" w:cstheme="minorBidi"/>
          <w:noProof/>
          <w:sz w:val="22"/>
          <w:szCs w:val="22"/>
        </w:rPr>
      </w:pPr>
      <w:hyperlink w:anchor="_Toc66279743" w:history="1">
        <w:r w:rsidRPr="00677B2D">
          <w:rPr>
            <w:rStyle w:val="Hyperlink"/>
            <w:noProof/>
            <w:lang w:val="en-GB"/>
          </w:rPr>
          <w:t>5</w:t>
        </w:r>
        <w:r>
          <w:rPr>
            <w:rFonts w:asciiTheme="minorHAnsi" w:eastAsiaTheme="minorEastAsia" w:hAnsiTheme="minorHAnsi" w:cstheme="minorBidi"/>
            <w:noProof/>
            <w:sz w:val="22"/>
            <w:szCs w:val="22"/>
          </w:rPr>
          <w:tab/>
        </w:r>
        <w:r w:rsidRPr="00677B2D">
          <w:rPr>
            <w:rStyle w:val="Hyperlink"/>
            <w:noProof/>
            <w:lang w:val="en-GB"/>
          </w:rPr>
          <w:t>Open Concerns</w:t>
        </w:r>
        <w:r>
          <w:rPr>
            <w:noProof/>
            <w:webHidden/>
          </w:rPr>
          <w:tab/>
        </w:r>
        <w:r>
          <w:rPr>
            <w:noProof/>
            <w:webHidden/>
          </w:rPr>
          <w:fldChar w:fldCharType="begin"/>
        </w:r>
        <w:r>
          <w:rPr>
            <w:noProof/>
            <w:webHidden/>
          </w:rPr>
          <w:instrText xml:space="preserve"> PAGEREF _Toc66279743 \h </w:instrText>
        </w:r>
        <w:r>
          <w:rPr>
            <w:noProof/>
            <w:webHidden/>
          </w:rPr>
        </w:r>
        <w:r>
          <w:rPr>
            <w:noProof/>
            <w:webHidden/>
          </w:rPr>
          <w:fldChar w:fldCharType="separate"/>
        </w:r>
        <w:r>
          <w:rPr>
            <w:noProof/>
            <w:webHidden/>
          </w:rPr>
          <w:t>51</w:t>
        </w:r>
        <w:r>
          <w:rPr>
            <w:noProof/>
            <w:webHidden/>
          </w:rPr>
          <w:fldChar w:fldCharType="end"/>
        </w:r>
      </w:hyperlink>
    </w:p>
    <w:p w14:paraId="02085BA3" w14:textId="2A3AF4E0" w:rsidR="004F4E62" w:rsidRDefault="004F4E62">
      <w:pPr>
        <w:pStyle w:val="TOC1"/>
        <w:tabs>
          <w:tab w:val="left" w:pos="400"/>
          <w:tab w:val="right" w:leader="dot" w:pos="10173"/>
        </w:tabs>
        <w:rPr>
          <w:rFonts w:asciiTheme="minorHAnsi" w:eastAsiaTheme="minorEastAsia" w:hAnsiTheme="minorHAnsi" w:cstheme="minorBidi"/>
          <w:noProof/>
          <w:sz w:val="22"/>
          <w:szCs w:val="22"/>
        </w:rPr>
      </w:pPr>
      <w:hyperlink w:anchor="_Toc66279744" w:history="1">
        <w:r w:rsidRPr="00677B2D">
          <w:rPr>
            <w:rStyle w:val="Hyperlink"/>
            <w:noProof/>
            <w:lang w:val="en-GB"/>
          </w:rPr>
          <w:t>6</w:t>
        </w:r>
        <w:r>
          <w:rPr>
            <w:rFonts w:asciiTheme="minorHAnsi" w:eastAsiaTheme="minorEastAsia" w:hAnsiTheme="minorHAnsi" w:cstheme="minorBidi"/>
            <w:noProof/>
            <w:sz w:val="22"/>
            <w:szCs w:val="22"/>
          </w:rPr>
          <w:tab/>
        </w:r>
        <w:r w:rsidRPr="00677B2D">
          <w:rPr>
            <w:rStyle w:val="Hyperlink"/>
            <w:noProof/>
            <w:lang w:val="en-GB"/>
          </w:rPr>
          <w:t>Revision History</w:t>
        </w:r>
        <w:r>
          <w:rPr>
            <w:noProof/>
            <w:webHidden/>
          </w:rPr>
          <w:tab/>
        </w:r>
        <w:r>
          <w:rPr>
            <w:noProof/>
            <w:webHidden/>
          </w:rPr>
          <w:fldChar w:fldCharType="begin"/>
        </w:r>
        <w:r>
          <w:rPr>
            <w:noProof/>
            <w:webHidden/>
          </w:rPr>
          <w:instrText xml:space="preserve"> PAGEREF _Toc66279744 \h </w:instrText>
        </w:r>
        <w:r>
          <w:rPr>
            <w:noProof/>
            <w:webHidden/>
          </w:rPr>
        </w:r>
        <w:r>
          <w:rPr>
            <w:noProof/>
            <w:webHidden/>
          </w:rPr>
          <w:fldChar w:fldCharType="separate"/>
        </w:r>
        <w:r>
          <w:rPr>
            <w:noProof/>
            <w:webHidden/>
          </w:rPr>
          <w:t>52</w:t>
        </w:r>
        <w:r>
          <w:rPr>
            <w:noProof/>
            <w:webHidden/>
          </w:rPr>
          <w:fldChar w:fldCharType="end"/>
        </w:r>
      </w:hyperlink>
    </w:p>
    <w:p w14:paraId="15B01F82" w14:textId="7A7365B1" w:rsidR="004F4E62" w:rsidRDefault="004F4E62">
      <w:pPr>
        <w:pStyle w:val="TOC1"/>
        <w:tabs>
          <w:tab w:val="left" w:pos="400"/>
          <w:tab w:val="right" w:leader="dot" w:pos="10173"/>
        </w:tabs>
        <w:rPr>
          <w:rFonts w:asciiTheme="minorHAnsi" w:eastAsiaTheme="minorEastAsia" w:hAnsiTheme="minorHAnsi" w:cstheme="minorBidi"/>
          <w:noProof/>
          <w:sz w:val="22"/>
          <w:szCs w:val="22"/>
        </w:rPr>
      </w:pPr>
      <w:hyperlink w:anchor="_Toc66279746" w:history="1">
        <w:r w:rsidRPr="00677B2D">
          <w:rPr>
            <w:rStyle w:val="Hyperlink"/>
            <w:noProof/>
            <w:lang w:val="en-GB"/>
          </w:rPr>
          <w:t>7</w:t>
        </w:r>
        <w:r>
          <w:rPr>
            <w:rFonts w:asciiTheme="minorHAnsi" w:eastAsiaTheme="minorEastAsia" w:hAnsiTheme="minorHAnsi" w:cstheme="minorBidi"/>
            <w:noProof/>
            <w:sz w:val="22"/>
            <w:szCs w:val="22"/>
          </w:rPr>
          <w:tab/>
        </w:r>
        <w:r w:rsidRPr="00677B2D">
          <w:rPr>
            <w:rStyle w:val="Hyperlink"/>
            <w:noProof/>
            <w:lang w:val="en-GB"/>
          </w:rPr>
          <w:t>Appendix</w:t>
        </w:r>
        <w:r>
          <w:rPr>
            <w:noProof/>
            <w:webHidden/>
          </w:rPr>
          <w:tab/>
        </w:r>
        <w:r>
          <w:rPr>
            <w:noProof/>
            <w:webHidden/>
          </w:rPr>
          <w:fldChar w:fldCharType="begin"/>
        </w:r>
        <w:r>
          <w:rPr>
            <w:noProof/>
            <w:webHidden/>
          </w:rPr>
          <w:instrText xml:space="preserve"> PAGEREF _Toc66279746 \h </w:instrText>
        </w:r>
        <w:r>
          <w:rPr>
            <w:noProof/>
            <w:webHidden/>
          </w:rPr>
        </w:r>
        <w:r>
          <w:rPr>
            <w:noProof/>
            <w:webHidden/>
          </w:rPr>
          <w:fldChar w:fldCharType="separate"/>
        </w:r>
        <w:r>
          <w:rPr>
            <w:noProof/>
            <w:webHidden/>
          </w:rPr>
          <w:t>53</w:t>
        </w:r>
        <w:r>
          <w:rPr>
            <w:noProof/>
            <w:webHidden/>
          </w:rPr>
          <w:fldChar w:fldCharType="end"/>
        </w:r>
      </w:hyperlink>
    </w:p>
    <w:p w14:paraId="20B586E9" w14:textId="37B44355"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747" w:history="1">
        <w:r w:rsidRPr="00677B2D">
          <w:rPr>
            <w:rStyle w:val="Hyperlink"/>
            <w:noProof/>
            <w:lang w:val="en-GB"/>
          </w:rPr>
          <w:t>7.1</w:t>
        </w:r>
        <w:r>
          <w:rPr>
            <w:rFonts w:asciiTheme="minorHAnsi" w:eastAsiaTheme="minorEastAsia" w:hAnsiTheme="minorHAnsi" w:cstheme="minorBidi"/>
            <w:noProof/>
            <w:sz w:val="22"/>
            <w:szCs w:val="22"/>
          </w:rPr>
          <w:tab/>
        </w:r>
        <w:r w:rsidRPr="00677B2D">
          <w:rPr>
            <w:rStyle w:val="Hyperlink"/>
            <w:noProof/>
            <w:lang w:val="en-GB"/>
          </w:rPr>
          <w:t>Data Dictionary</w:t>
        </w:r>
        <w:r>
          <w:rPr>
            <w:noProof/>
            <w:webHidden/>
          </w:rPr>
          <w:tab/>
        </w:r>
        <w:r>
          <w:rPr>
            <w:noProof/>
            <w:webHidden/>
          </w:rPr>
          <w:fldChar w:fldCharType="begin"/>
        </w:r>
        <w:r>
          <w:rPr>
            <w:noProof/>
            <w:webHidden/>
          </w:rPr>
          <w:instrText xml:space="preserve"> PAGEREF _Toc66279747 \h </w:instrText>
        </w:r>
        <w:r>
          <w:rPr>
            <w:noProof/>
            <w:webHidden/>
          </w:rPr>
        </w:r>
        <w:r>
          <w:rPr>
            <w:noProof/>
            <w:webHidden/>
          </w:rPr>
          <w:fldChar w:fldCharType="separate"/>
        </w:r>
        <w:r>
          <w:rPr>
            <w:noProof/>
            <w:webHidden/>
          </w:rPr>
          <w:t>53</w:t>
        </w:r>
        <w:r>
          <w:rPr>
            <w:noProof/>
            <w:webHidden/>
          </w:rPr>
          <w:fldChar w:fldCharType="end"/>
        </w:r>
      </w:hyperlink>
    </w:p>
    <w:p w14:paraId="6F056A77" w14:textId="5FABDED5"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48" w:history="1">
        <w:r w:rsidRPr="00677B2D">
          <w:rPr>
            <w:rStyle w:val="Hyperlink"/>
            <w:noProof/>
            <w:lang w:val="en-GB"/>
          </w:rPr>
          <w:t>7.1.1</w:t>
        </w:r>
        <w:r>
          <w:rPr>
            <w:rFonts w:asciiTheme="minorHAnsi" w:eastAsiaTheme="minorEastAsia" w:hAnsiTheme="minorHAnsi" w:cstheme="minorBidi"/>
            <w:noProof/>
            <w:sz w:val="22"/>
            <w:szCs w:val="22"/>
          </w:rPr>
          <w:tab/>
        </w:r>
        <w:r w:rsidRPr="00677B2D">
          <w:rPr>
            <w:rStyle w:val="Hyperlink"/>
            <w:noProof/>
            <w:lang w:val="en-GB"/>
          </w:rPr>
          <w:t>Logical Signals</w:t>
        </w:r>
        <w:r>
          <w:rPr>
            <w:noProof/>
            <w:webHidden/>
          </w:rPr>
          <w:tab/>
        </w:r>
        <w:r>
          <w:rPr>
            <w:noProof/>
            <w:webHidden/>
          </w:rPr>
          <w:fldChar w:fldCharType="begin"/>
        </w:r>
        <w:r>
          <w:rPr>
            <w:noProof/>
            <w:webHidden/>
          </w:rPr>
          <w:instrText xml:space="preserve"> PAGEREF _Toc66279748 \h </w:instrText>
        </w:r>
        <w:r>
          <w:rPr>
            <w:noProof/>
            <w:webHidden/>
          </w:rPr>
        </w:r>
        <w:r>
          <w:rPr>
            <w:noProof/>
            <w:webHidden/>
          </w:rPr>
          <w:fldChar w:fldCharType="separate"/>
        </w:r>
        <w:r>
          <w:rPr>
            <w:noProof/>
            <w:webHidden/>
          </w:rPr>
          <w:t>53</w:t>
        </w:r>
        <w:r>
          <w:rPr>
            <w:noProof/>
            <w:webHidden/>
          </w:rPr>
          <w:fldChar w:fldCharType="end"/>
        </w:r>
      </w:hyperlink>
    </w:p>
    <w:p w14:paraId="3DD23E8F" w14:textId="44EA2753"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49" w:history="1">
        <w:r w:rsidRPr="00677B2D">
          <w:rPr>
            <w:rStyle w:val="Hyperlink"/>
            <w:noProof/>
            <w:lang w:val="en-GB"/>
          </w:rPr>
          <w:t>7.1.2</w:t>
        </w:r>
        <w:r>
          <w:rPr>
            <w:rFonts w:asciiTheme="minorHAnsi" w:eastAsiaTheme="minorEastAsia" w:hAnsiTheme="minorHAnsi" w:cstheme="minorBidi"/>
            <w:noProof/>
            <w:sz w:val="22"/>
            <w:szCs w:val="22"/>
          </w:rPr>
          <w:tab/>
        </w:r>
        <w:r w:rsidRPr="00677B2D">
          <w:rPr>
            <w:rStyle w:val="Hyperlink"/>
            <w:noProof/>
            <w:lang w:val="en-GB"/>
          </w:rPr>
          <w:t>Logical Parameters</w:t>
        </w:r>
        <w:r>
          <w:rPr>
            <w:noProof/>
            <w:webHidden/>
          </w:rPr>
          <w:tab/>
        </w:r>
        <w:r>
          <w:rPr>
            <w:noProof/>
            <w:webHidden/>
          </w:rPr>
          <w:fldChar w:fldCharType="begin"/>
        </w:r>
        <w:r>
          <w:rPr>
            <w:noProof/>
            <w:webHidden/>
          </w:rPr>
          <w:instrText xml:space="preserve"> PAGEREF _Toc66279749 \h </w:instrText>
        </w:r>
        <w:r>
          <w:rPr>
            <w:noProof/>
            <w:webHidden/>
          </w:rPr>
        </w:r>
        <w:r>
          <w:rPr>
            <w:noProof/>
            <w:webHidden/>
          </w:rPr>
          <w:fldChar w:fldCharType="separate"/>
        </w:r>
        <w:r>
          <w:rPr>
            <w:noProof/>
            <w:webHidden/>
          </w:rPr>
          <w:t>58</w:t>
        </w:r>
        <w:r>
          <w:rPr>
            <w:noProof/>
            <w:webHidden/>
          </w:rPr>
          <w:fldChar w:fldCharType="end"/>
        </w:r>
      </w:hyperlink>
    </w:p>
    <w:p w14:paraId="45B6BA02" w14:textId="03FF1388"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50" w:history="1">
        <w:r w:rsidRPr="00677B2D">
          <w:rPr>
            <w:rStyle w:val="Hyperlink"/>
            <w:noProof/>
            <w:lang w:val="en-GB"/>
          </w:rPr>
          <w:t>7.1.3</w:t>
        </w:r>
        <w:r>
          <w:rPr>
            <w:rFonts w:asciiTheme="minorHAnsi" w:eastAsiaTheme="minorEastAsia" w:hAnsiTheme="minorHAnsi" w:cstheme="minorBidi"/>
            <w:noProof/>
            <w:sz w:val="22"/>
            <w:szCs w:val="22"/>
          </w:rPr>
          <w:tab/>
        </w:r>
        <w:r w:rsidRPr="00677B2D">
          <w:rPr>
            <w:rStyle w:val="Hyperlink"/>
            <w:noProof/>
            <w:lang w:val="en-GB"/>
          </w:rPr>
          <w:t>Encoding Types</w:t>
        </w:r>
        <w:r>
          <w:rPr>
            <w:noProof/>
            <w:webHidden/>
          </w:rPr>
          <w:tab/>
        </w:r>
        <w:r>
          <w:rPr>
            <w:noProof/>
            <w:webHidden/>
          </w:rPr>
          <w:fldChar w:fldCharType="begin"/>
        </w:r>
        <w:r>
          <w:rPr>
            <w:noProof/>
            <w:webHidden/>
          </w:rPr>
          <w:instrText xml:space="preserve"> PAGEREF _Toc66279750 \h </w:instrText>
        </w:r>
        <w:r>
          <w:rPr>
            <w:noProof/>
            <w:webHidden/>
          </w:rPr>
        </w:r>
        <w:r>
          <w:rPr>
            <w:noProof/>
            <w:webHidden/>
          </w:rPr>
          <w:fldChar w:fldCharType="separate"/>
        </w:r>
        <w:r>
          <w:rPr>
            <w:noProof/>
            <w:webHidden/>
          </w:rPr>
          <w:t>58</w:t>
        </w:r>
        <w:r>
          <w:rPr>
            <w:noProof/>
            <w:webHidden/>
          </w:rPr>
          <w:fldChar w:fldCharType="end"/>
        </w:r>
      </w:hyperlink>
    </w:p>
    <w:p w14:paraId="0E0AB233" w14:textId="79B66205" w:rsidR="004F4E62" w:rsidRDefault="004F4E62">
      <w:pPr>
        <w:pStyle w:val="TOC2"/>
        <w:tabs>
          <w:tab w:val="left" w:pos="800"/>
          <w:tab w:val="right" w:leader="dot" w:pos="10173"/>
        </w:tabs>
        <w:rPr>
          <w:rFonts w:asciiTheme="minorHAnsi" w:eastAsiaTheme="minorEastAsia" w:hAnsiTheme="minorHAnsi" w:cstheme="minorBidi"/>
          <w:noProof/>
          <w:sz w:val="22"/>
          <w:szCs w:val="22"/>
        </w:rPr>
      </w:pPr>
      <w:hyperlink w:anchor="_Toc66279751" w:history="1">
        <w:r w:rsidRPr="00677B2D">
          <w:rPr>
            <w:rStyle w:val="Hyperlink"/>
            <w:noProof/>
          </w:rPr>
          <w:t>7.2</w:t>
        </w:r>
        <w:r>
          <w:rPr>
            <w:rFonts w:asciiTheme="minorHAnsi" w:eastAsiaTheme="minorEastAsia" w:hAnsiTheme="minorHAnsi" w:cstheme="minorBidi"/>
            <w:noProof/>
            <w:sz w:val="22"/>
            <w:szCs w:val="22"/>
          </w:rPr>
          <w:tab/>
        </w:r>
        <w:r w:rsidRPr="00677B2D">
          <w:rPr>
            <w:rStyle w:val="Hyperlink"/>
            <w:noProof/>
          </w:rPr>
          <w:t>Glossary</w:t>
        </w:r>
        <w:r>
          <w:rPr>
            <w:noProof/>
            <w:webHidden/>
          </w:rPr>
          <w:tab/>
        </w:r>
        <w:r>
          <w:rPr>
            <w:noProof/>
            <w:webHidden/>
          </w:rPr>
          <w:fldChar w:fldCharType="begin"/>
        </w:r>
        <w:r>
          <w:rPr>
            <w:noProof/>
            <w:webHidden/>
          </w:rPr>
          <w:instrText xml:space="preserve"> PAGEREF _Toc66279751 \h </w:instrText>
        </w:r>
        <w:r>
          <w:rPr>
            <w:noProof/>
            <w:webHidden/>
          </w:rPr>
        </w:r>
        <w:r>
          <w:rPr>
            <w:noProof/>
            <w:webHidden/>
          </w:rPr>
          <w:fldChar w:fldCharType="separate"/>
        </w:r>
        <w:r>
          <w:rPr>
            <w:noProof/>
            <w:webHidden/>
          </w:rPr>
          <w:t>58</w:t>
        </w:r>
        <w:r>
          <w:rPr>
            <w:noProof/>
            <w:webHidden/>
          </w:rPr>
          <w:fldChar w:fldCharType="end"/>
        </w:r>
      </w:hyperlink>
    </w:p>
    <w:p w14:paraId="4B630F57" w14:textId="3B4198A5"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52" w:history="1">
        <w:r w:rsidRPr="00677B2D">
          <w:rPr>
            <w:rStyle w:val="Hyperlink"/>
            <w:noProof/>
          </w:rPr>
          <w:t>7.2.1</w:t>
        </w:r>
        <w:r>
          <w:rPr>
            <w:rFonts w:asciiTheme="minorHAnsi" w:eastAsiaTheme="minorEastAsia" w:hAnsiTheme="minorHAnsi" w:cstheme="minorBidi"/>
            <w:noProof/>
            <w:sz w:val="22"/>
            <w:szCs w:val="22"/>
          </w:rPr>
          <w:tab/>
        </w:r>
        <w:r w:rsidRPr="00677B2D">
          <w:rPr>
            <w:rStyle w:val="Hyperlink"/>
            <w:noProof/>
          </w:rPr>
          <w:t>Definitions</w:t>
        </w:r>
        <w:r>
          <w:rPr>
            <w:noProof/>
            <w:webHidden/>
          </w:rPr>
          <w:tab/>
        </w:r>
        <w:r>
          <w:rPr>
            <w:noProof/>
            <w:webHidden/>
          </w:rPr>
          <w:fldChar w:fldCharType="begin"/>
        </w:r>
        <w:r>
          <w:rPr>
            <w:noProof/>
            <w:webHidden/>
          </w:rPr>
          <w:instrText xml:space="preserve"> PAGEREF _Toc66279752 \h </w:instrText>
        </w:r>
        <w:r>
          <w:rPr>
            <w:noProof/>
            <w:webHidden/>
          </w:rPr>
        </w:r>
        <w:r>
          <w:rPr>
            <w:noProof/>
            <w:webHidden/>
          </w:rPr>
          <w:fldChar w:fldCharType="separate"/>
        </w:r>
        <w:r>
          <w:rPr>
            <w:noProof/>
            <w:webHidden/>
          </w:rPr>
          <w:t>58</w:t>
        </w:r>
        <w:r>
          <w:rPr>
            <w:noProof/>
            <w:webHidden/>
          </w:rPr>
          <w:fldChar w:fldCharType="end"/>
        </w:r>
      </w:hyperlink>
    </w:p>
    <w:p w14:paraId="32505B04" w14:textId="4439D679" w:rsidR="004F4E62" w:rsidRDefault="004F4E62">
      <w:pPr>
        <w:pStyle w:val="TOC3"/>
        <w:tabs>
          <w:tab w:val="left" w:pos="1200"/>
          <w:tab w:val="right" w:leader="dot" w:pos="10173"/>
        </w:tabs>
        <w:rPr>
          <w:rFonts w:asciiTheme="minorHAnsi" w:eastAsiaTheme="minorEastAsia" w:hAnsiTheme="minorHAnsi" w:cstheme="minorBidi"/>
          <w:noProof/>
          <w:sz w:val="22"/>
          <w:szCs w:val="22"/>
        </w:rPr>
      </w:pPr>
      <w:hyperlink w:anchor="_Toc66279753" w:history="1">
        <w:r w:rsidRPr="00677B2D">
          <w:rPr>
            <w:rStyle w:val="Hyperlink"/>
            <w:noProof/>
          </w:rPr>
          <w:t>7.2.2</w:t>
        </w:r>
        <w:r>
          <w:rPr>
            <w:rFonts w:asciiTheme="minorHAnsi" w:eastAsiaTheme="minorEastAsia" w:hAnsiTheme="minorHAnsi" w:cstheme="minorBidi"/>
            <w:noProof/>
            <w:sz w:val="22"/>
            <w:szCs w:val="22"/>
          </w:rPr>
          <w:tab/>
        </w:r>
        <w:r w:rsidRPr="00677B2D">
          <w:rPr>
            <w:rStyle w:val="Hyperlink"/>
            <w:noProof/>
          </w:rPr>
          <w:t>Abbreviations</w:t>
        </w:r>
        <w:r>
          <w:rPr>
            <w:noProof/>
            <w:webHidden/>
          </w:rPr>
          <w:tab/>
        </w:r>
        <w:r>
          <w:rPr>
            <w:noProof/>
            <w:webHidden/>
          </w:rPr>
          <w:fldChar w:fldCharType="begin"/>
        </w:r>
        <w:r>
          <w:rPr>
            <w:noProof/>
            <w:webHidden/>
          </w:rPr>
          <w:instrText xml:space="preserve"> PAGEREF _Toc66279753 \h </w:instrText>
        </w:r>
        <w:r>
          <w:rPr>
            <w:noProof/>
            <w:webHidden/>
          </w:rPr>
        </w:r>
        <w:r>
          <w:rPr>
            <w:noProof/>
            <w:webHidden/>
          </w:rPr>
          <w:fldChar w:fldCharType="separate"/>
        </w:r>
        <w:r>
          <w:rPr>
            <w:noProof/>
            <w:webHidden/>
          </w:rPr>
          <w:t>58</w:t>
        </w:r>
        <w:r>
          <w:rPr>
            <w:noProof/>
            <w:webHidden/>
          </w:rPr>
          <w:fldChar w:fldCharType="end"/>
        </w:r>
      </w:hyperlink>
    </w:p>
    <w:p w14:paraId="0D3A5872" w14:textId="4FC07D32" w:rsidR="003A3CDA" w:rsidRDefault="00E56FFE" w:rsidP="00A02420">
      <w:r>
        <w:fldChar w:fldCharType="end"/>
      </w:r>
    </w:p>
    <w:p w14:paraId="125FD69F" w14:textId="77777777" w:rsidR="007A0C37" w:rsidRDefault="007A0C37" w:rsidP="007A0C37">
      <w:pPr>
        <w:rPr>
          <w:b/>
          <w:sz w:val="32"/>
        </w:rPr>
      </w:pPr>
      <w:r>
        <w:rPr>
          <w:b/>
          <w:sz w:val="32"/>
        </w:rPr>
        <w:t>List of Figures</w:t>
      </w:r>
    </w:p>
    <w:p w14:paraId="6E6F2B09" w14:textId="3719A563" w:rsidR="004F4E62"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6279754" w:history="1">
        <w:r w:rsidR="004F4E62" w:rsidRPr="00CB1EB5">
          <w:rPr>
            <w:rStyle w:val="Hyperlink"/>
            <w:noProof/>
          </w:rPr>
          <w:t xml:space="preserve">Figure 1: Activity Diagram of </w:t>
        </w:r>
        <w:r w:rsidR="004F4E62" w:rsidRPr="00CB1EB5">
          <w:rPr>
            <w:rStyle w:val="Hyperlink"/>
            <w:noProof/>
          </w:rPr>
          <w:drawing>
            <wp:inline distT="0" distB="0" distL="0" distR="0" wp14:anchorId="2BBEB7C7" wp14:editId="4E9D0A95">
              <wp:extent cx="152400" cy="152400"/>
              <wp:effectExtent l="0" t="0" r="0" b="0"/>
              <wp:docPr id="123"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004F4E62" w:rsidRPr="00CB1EB5">
          <w:rPr>
            <w:rStyle w:val="Hyperlink"/>
            <w:noProof/>
          </w:rPr>
          <w:t xml:space="preserve">  “Manage Automatic PSDS Functionality” calling </w:t>
        </w:r>
        <w:r w:rsidR="004F4E62" w:rsidRPr="00CB1EB5">
          <w:rPr>
            <w:rStyle w:val="Hyperlink"/>
            <w:noProof/>
          </w:rPr>
          <w:drawing>
            <wp:inline distT="0" distB="0" distL="0" distR="0" wp14:anchorId="79ABE64B" wp14:editId="52AEC83A">
              <wp:extent cx="152400" cy="152400"/>
              <wp:effectExtent l="0" t="0" r="0" b="0"/>
              <wp:docPr id="125"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004F4E62" w:rsidRPr="00CB1EB5">
          <w:rPr>
            <w:rStyle w:val="Hyperlink"/>
            <w:noProof/>
          </w:rPr>
          <w:t xml:space="preserve">  “Actuate PDLC”</w:t>
        </w:r>
        <w:r w:rsidR="004F4E62">
          <w:rPr>
            <w:noProof/>
            <w:webHidden/>
          </w:rPr>
          <w:tab/>
        </w:r>
        <w:r w:rsidR="004F4E62">
          <w:rPr>
            <w:noProof/>
            <w:webHidden/>
          </w:rPr>
          <w:fldChar w:fldCharType="begin"/>
        </w:r>
        <w:r w:rsidR="004F4E62">
          <w:rPr>
            <w:noProof/>
            <w:webHidden/>
          </w:rPr>
          <w:instrText xml:space="preserve"> PAGEREF _Toc66279754 \h </w:instrText>
        </w:r>
        <w:r w:rsidR="004F4E62">
          <w:rPr>
            <w:noProof/>
            <w:webHidden/>
          </w:rPr>
        </w:r>
        <w:r w:rsidR="004F4E62">
          <w:rPr>
            <w:noProof/>
            <w:webHidden/>
          </w:rPr>
          <w:fldChar w:fldCharType="separate"/>
        </w:r>
        <w:r w:rsidR="004F4E62">
          <w:rPr>
            <w:noProof/>
            <w:webHidden/>
          </w:rPr>
          <w:t>11</w:t>
        </w:r>
        <w:r w:rsidR="004F4E62">
          <w:rPr>
            <w:noProof/>
            <w:webHidden/>
          </w:rPr>
          <w:fldChar w:fldCharType="end"/>
        </w:r>
      </w:hyperlink>
    </w:p>
    <w:p w14:paraId="39D2DA93" w14:textId="75722030"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55" w:history="1">
        <w:r w:rsidRPr="00CB1EB5">
          <w:rPr>
            <w:rStyle w:val="Hyperlink"/>
            <w:noProof/>
          </w:rPr>
          <w:t xml:space="preserve">Figure 2: Activity Diagram of </w:t>
        </w:r>
        <w:r w:rsidRPr="00CB1EB5">
          <w:rPr>
            <w:rStyle w:val="Hyperlink"/>
            <w:noProof/>
          </w:rPr>
          <w:drawing>
            <wp:inline distT="0" distB="0" distL="0" distR="0" wp14:anchorId="16443203" wp14:editId="513F67DE">
              <wp:extent cx="152400" cy="152400"/>
              <wp:effectExtent l="0" t="0" r="0" b="0"/>
              <wp:docPr id="127"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“Manage Manual PSDS Functionality” calling </w:t>
        </w:r>
        <w:r w:rsidRPr="00CB1EB5">
          <w:rPr>
            <w:rStyle w:val="Hyperlink"/>
            <w:noProof/>
          </w:rPr>
          <w:drawing>
            <wp:inline distT="0" distB="0" distL="0" distR="0" wp14:anchorId="08809422" wp14:editId="47BF7FB8">
              <wp:extent cx="152400" cy="152400"/>
              <wp:effectExtent l="0" t="0" r="0" b="0"/>
              <wp:docPr id="129"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“Actuate PDLC”</w:t>
        </w:r>
        <w:r>
          <w:rPr>
            <w:noProof/>
            <w:webHidden/>
          </w:rPr>
          <w:tab/>
        </w:r>
        <w:r>
          <w:rPr>
            <w:noProof/>
            <w:webHidden/>
          </w:rPr>
          <w:fldChar w:fldCharType="begin"/>
        </w:r>
        <w:r>
          <w:rPr>
            <w:noProof/>
            <w:webHidden/>
          </w:rPr>
          <w:instrText xml:space="preserve"> PAGEREF _Toc66279755 \h </w:instrText>
        </w:r>
        <w:r>
          <w:rPr>
            <w:noProof/>
            <w:webHidden/>
          </w:rPr>
        </w:r>
        <w:r>
          <w:rPr>
            <w:noProof/>
            <w:webHidden/>
          </w:rPr>
          <w:fldChar w:fldCharType="separate"/>
        </w:r>
        <w:r>
          <w:rPr>
            <w:noProof/>
            <w:webHidden/>
          </w:rPr>
          <w:t>12</w:t>
        </w:r>
        <w:r>
          <w:rPr>
            <w:noProof/>
            <w:webHidden/>
          </w:rPr>
          <w:fldChar w:fldCharType="end"/>
        </w:r>
      </w:hyperlink>
    </w:p>
    <w:p w14:paraId="69181F3A" w14:textId="0533A2D7"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56" w:history="1">
        <w:r w:rsidRPr="00CB1EB5">
          <w:rPr>
            <w:rStyle w:val="Hyperlink"/>
            <w:noProof/>
          </w:rPr>
          <w:t xml:space="preserve">Figure 3: Activity Diagram of </w:t>
        </w:r>
        <w:r w:rsidRPr="00CB1EB5">
          <w:rPr>
            <w:rStyle w:val="Hyperlink"/>
            <w:noProof/>
          </w:rPr>
          <w:drawing>
            <wp:inline distT="0" distB="0" distL="0" distR="0" wp14:anchorId="1893857F" wp14:editId="6E750FD5">
              <wp:extent cx="152400" cy="152400"/>
              <wp:effectExtent l="0" t="0" r="0" b="0"/>
              <wp:docPr id="131"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“Provide Embrace Support” calling </w:t>
        </w:r>
        <w:r w:rsidRPr="00CB1EB5">
          <w:rPr>
            <w:rStyle w:val="Hyperlink"/>
            <w:noProof/>
          </w:rPr>
          <w:drawing>
            <wp:inline distT="0" distB="0" distL="0" distR="0" wp14:anchorId="1BED4F26" wp14:editId="7A022683">
              <wp:extent cx="152400" cy="152400"/>
              <wp:effectExtent l="0" t="0" r="0" b="0"/>
              <wp:docPr id="133"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“Actuate PDLC”</w:t>
        </w:r>
        <w:r>
          <w:rPr>
            <w:noProof/>
            <w:webHidden/>
          </w:rPr>
          <w:tab/>
        </w:r>
        <w:r>
          <w:rPr>
            <w:noProof/>
            <w:webHidden/>
          </w:rPr>
          <w:fldChar w:fldCharType="begin"/>
        </w:r>
        <w:r>
          <w:rPr>
            <w:noProof/>
            <w:webHidden/>
          </w:rPr>
          <w:instrText xml:space="preserve"> PAGEREF _Toc66279756 \h </w:instrText>
        </w:r>
        <w:r>
          <w:rPr>
            <w:noProof/>
            <w:webHidden/>
          </w:rPr>
        </w:r>
        <w:r>
          <w:rPr>
            <w:noProof/>
            <w:webHidden/>
          </w:rPr>
          <w:fldChar w:fldCharType="separate"/>
        </w:r>
        <w:r>
          <w:rPr>
            <w:noProof/>
            <w:webHidden/>
          </w:rPr>
          <w:t>12</w:t>
        </w:r>
        <w:r>
          <w:rPr>
            <w:noProof/>
            <w:webHidden/>
          </w:rPr>
          <w:fldChar w:fldCharType="end"/>
        </w:r>
      </w:hyperlink>
    </w:p>
    <w:p w14:paraId="5D72EE80" w14:textId="469721EC"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57" w:history="1">
        <w:r w:rsidRPr="00CB1EB5">
          <w:rPr>
            <w:rStyle w:val="Hyperlink"/>
            <w:noProof/>
          </w:rPr>
          <w:t xml:space="preserve">Figure 4: Activity Diagram of </w:t>
        </w:r>
        <w:r w:rsidRPr="00CB1EB5">
          <w:rPr>
            <w:rStyle w:val="Hyperlink"/>
            <w:noProof/>
          </w:rPr>
          <w:drawing>
            <wp:inline distT="0" distB="0" distL="0" distR="0" wp14:anchorId="3F8C7B42" wp14:editId="0B615CA2">
              <wp:extent cx="152400" cy="152400"/>
              <wp:effectExtent l="0" t="0" r="0" b="0"/>
              <wp:docPr id="135" name="Picture 120325397.jpg" descr="120325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0325397.jpg"/>
                      <pic:cNvPicPr/>
                    </pic:nvPicPr>
                    <pic:blipFill>
                      <a:blip r:embed="rId18"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“PSDS Welcoming Lincoln Owner” calling </w:t>
        </w:r>
        <w:r w:rsidRPr="00CB1EB5">
          <w:rPr>
            <w:rStyle w:val="Hyperlink"/>
            <w:noProof/>
          </w:rPr>
          <w:drawing>
            <wp:inline distT="0" distB="0" distL="0" distR="0" wp14:anchorId="312B7B89" wp14:editId="6C2EF196">
              <wp:extent cx="152400" cy="152400"/>
              <wp:effectExtent l="0" t="0" r="0" b="0"/>
              <wp:docPr id="137"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“Actuate PDLC”</w:t>
        </w:r>
        <w:r>
          <w:rPr>
            <w:noProof/>
            <w:webHidden/>
          </w:rPr>
          <w:tab/>
        </w:r>
        <w:r>
          <w:rPr>
            <w:noProof/>
            <w:webHidden/>
          </w:rPr>
          <w:fldChar w:fldCharType="begin"/>
        </w:r>
        <w:r>
          <w:rPr>
            <w:noProof/>
            <w:webHidden/>
          </w:rPr>
          <w:instrText xml:space="preserve"> PAGEREF _Toc66279757 \h </w:instrText>
        </w:r>
        <w:r>
          <w:rPr>
            <w:noProof/>
            <w:webHidden/>
          </w:rPr>
        </w:r>
        <w:r>
          <w:rPr>
            <w:noProof/>
            <w:webHidden/>
          </w:rPr>
          <w:fldChar w:fldCharType="separate"/>
        </w:r>
        <w:r>
          <w:rPr>
            <w:noProof/>
            <w:webHidden/>
          </w:rPr>
          <w:t>13</w:t>
        </w:r>
        <w:r>
          <w:rPr>
            <w:noProof/>
            <w:webHidden/>
          </w:rPr>
          <w:fldChar w:fldCharType="end"/>
        </w:r>
      </w:hyperlink>
    </w:p>
    <w:p w14:paraId="1D349D10" w14:textId="397C80EE"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58" w:history="1">
        <w:r w:rsidRPr="00CB1EB5">
          <w:rPr>
            <w:rStyle w:val="Hyperlink"/>
            <w:noProof/>
          </w:rPr>
          <w:t xml:space="preserve">Figure 5: Activity Diagram of </w:t>
        </w:r>
        <w:r w:rsidRPr="00CB1EB5">
          <w:rPr>
            <w:rStyle w:val="Hyperlink"/>
            <w:noProof/>
          </w:rPr>
          <w:drawing>
            <wp:inline distT="0" distB="0" distL="0" distR="0" wp14:anchorId="5FF6F7E2" wp14:editId="209084A0">
              <wp:extent cx="152400" cy="152400"/>
              <wp:effectExtent l="0" t="0" r="0" b="0"/>
              <wp:docPr id="139"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“Check Operation Status” calling </w:t>
        </w:r>
        <w:r w:rsidRPr="00CB1EB5">
          <w:rPr>
            <w:rStyle w:val="Hyperlink"/>
            <w:noProof/>
          </w:rPr>
          <w:drawing>
            <wp:inline distT="0" distB="0" distL="0" distR="0" wp14:anchorId="633CBAB3" wp14:editId="2BD3574B">
              <wp:extent cx="152400" cy="152400"/>
              <wp:effectExtent l="0" t="0" r="0" b="0"/>
              <wp:docPr id="141"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“Analyze Operations”</w:t>
        </w:r>
        <w:r>
          <w:rPr>
            <w:noProof/>
            <w:webHidden/>
          </w:rPr>
          <w:tab/>
        </w:r>
        <w:r>
          <w:rPr>
            <w:noProof/>
            <w:webHidden/>
          </w:rPr>
          <w:fldChar w:fldCharType="begin"/>
        </w:r>
        <w:r>
          <w:rPr>
            <w:noProof/>
            <w:webHidden/>
          </w:rPr>
          <w:instrText xml:space="preserve"> PAGEREF _Toc66279758 \h </w:instrText>
        </w:r>
        <w:r>
          <w:rPr>
            <w:noProof/>
            <w:webHidden/>
          </w:rPr>
        </w:r>
        <w:r>
          <w:rPr>
            <w:noProof/>
            <w:webHidden/>
          </w:rPr>
          <w:fldChar w:fldCharType="separate"/>
        </w:r>
        <w:r>
          <w:rPr>
            <w:noProof/>
            <w:webHidden/>
          </w:rPr>
          <w:t>16</w:t>
        </w:r>
        <w:r>
          <w:rPr>
            <w:noProof/>
            <w:webHidden/>
          </w:rPr>
          <w:fldChar w:fldCharType="end"/>
        </w:r>
      </w:hyperlink>
    </w:p>
    <w:p w14:paraId="067A2C42" w14:textId="6E2926BD"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59" w:history="1">
        <w:r w:rsidRPr="00CB1EB5">
          <w:rPr>
            <w:rStyle w:val="Hyperlink"/>
            <w:noProof/>
          </w:rPr>
          <w:t xml:space="preserve">Figure 6: Activity Diagram of </w:t>
        </w:r>
        <w:r w:rsidRPr="00CB1EB5">
          <w:rPr>
            <w:rStyle w:val="Hyperlink"/>
            <w:noProof/>
          </w:rPr>
          <w:drawing>
            <wp:inline distT="0" distB="0" distL="0" distR="0" wp14:anchorId="65C8B228" wp14:editId="5F67A788">
              <wp:extent cx="152400" cy="152400"/>
              <wp:effectExtent l="0" t="0" r="0" b="0"/>
              <wp:docPr id="143"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“Manage Automatic PSDS Functionality” calling </w:t>
        </w:r>
        <w:r w:rsidRPr="00CB1EB5">
          <w:rPr>
            <w:rStyle w:val="Hyperlink"/>
            <w:noProof/>
          </w:rPr>
          <w:drawing>
            <wp:inline distT="0" distB="0" distL="0" distR="0" wp14:anchorId="2693080A" wp14:editId="71A8363B">
              <wp:extent cx="152400" cy="152400"/>
              <wp:effectExtent l="0" t="0" r="0" b="0"/>
              <wp:docPr id="145"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“Arbitrate PSDS Automatic Functionality”</w:t>
        </w:r>
        <w:r>
          <w:rPr>
            <w:noProof/>
            <w:webHidden/>
          </w:rPr>
          <w:tab/>
        </w:r>
        <w:r>
          <w:rPr>
            <w:noProof/>
            <w:webHidden/>
          </w:rPr>
          <w:fldChar w:fldCharType="begin"/>
        </w:r>
        <w:r>
          <w:rPr>
            <w:noProof/>
            <w:webHidden/>
          </w:rPr>
          <w:instrText xml:space="preserve"> PAGEREF _Toc66279759 \h </w:instrText>
        </w:r>
        <w:r>
          <w:rPr>
            <w:noProof/>
            <w:webHidden/>
          </w:rPr>
        </w:r>
        <w:r>
          <w:rPr>
            <w:noProof/>
            <w:webHidden/>
          </w:rPr>
          <w:fldChar w:fldCharType="separate"/>
        </w:r>
        <w:r>
          <w:rPr>
            <w:noProof/>
            <w:webHidden/>
          </w:rPr>
          <w:t>20</w:t>
        </w:r>
        <w:r>
          <w:rPr>
            <w:noProof/>
            <w:webHidden/>
          </w:rPr>
          <w:fldChar w:fldCharType="end"/>
        </w:r>
      </w:hyperlink>
    </w:p>
    <w:p w14:paraId="1800915B" w14:textId="5CFC79AF"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60" w:history="1">
        <w:r w:rsidRPr="00CB1EB5">
          <w:rPr>
            <w:rStyle w:val="Hyperlink"/>
            <w:noProof/>
          </w:rPr>
          <w:t xml:space="preserve">Figure 7: Activity Diagram of </w:t>
        </w:r>
        <w:r w:rsidRPr="00CB1EB5">
          <w:rPr>
            <w:rStyle w:val="Hyperlink"/>
            <w:noProof/>
          </w:rPr>
          <w:drawing>
            <wp:inline distT="0" distB="0" distL="0" distR="0" wp14:anchorId="5D356407" wp14:editId="644B3E47">
              <wp:extent cx="152400" cy="152400"/>
              <wp:effectExtent l="0" t="0" r="0" b="0"/>
              <wp:docPr id="147"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“Manage Manual PSDS Functionality” calling </w:t>
        </w:r>
        <w:r w:rsidRPr="00CB1EB5">
          <w:rPr>
            <w:rStyle w:val="Hyperlink"/>
            <w:noProof/>
          </w:rPr>
          <w:drawing>
            <wp:inline distT="0" distB="0" distL="0" distR="0" wp14:anchorId="35A10C8D" wp14:editId="7E6B4021">
              <wp:extent cx="152400" cy="152400"/>
              <wp:effectExtent l="0" t="0" r="0" b="0"/>
              <wp:docPr id="149"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“Arbitrate PSDS Manual functionality”</w:t>
        </w:r>
        <w:r>
          <w:rPr>
            <w:noProof/>
            <w:webHidden/>
          </w:rPr>
          <w:tab/>
        </w:r>
        <w:r>
          <w:rPr>
            <w:noProof/>
            <w:webHidden/>
          </w:rPr>
          <w:fldChar w:fldCharType="begin"/>
        </w:r>
        <w:r>
          <w:rPr>
            <w:noProof/>
            <w:webHidden/>
          </w:rPr>
          <w:instrText xml:space="preserve"> PAGEREF _Toc66279760 \h </w:instrText>
        </w:r>
        <w:r>
          <w:rPr>
            <w:noProof/>
            <w:webHidden/>
          </w:rPr>
        </w:r>
        <w:r>
          <w:rPr>
            <w:noProof/>
            <w:webHidden/>
          </w:rPr>
          <w:fldChar w:fldCharType="separate"/>
        </w:r>
        <w:r>
          <w:rPr>
            <w:noProof/>
            <w:webHidden/>
          </w:rPr>
          <w:t>23</w:t>
        </w:r>
        <w:r>
          <w:rPr>
            <w:noProof/>
            <w:webHidden/>
          </w:rPr>
          <w:fldChar w:fldCharType="end"/>
        </w:r>
      </w:hyperlink>
    </w:p>
    <w:p w14:paraId="68D51E6E" w14:textId="302245AD"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61" w:history="1">
        <w:r w:rsidRPr="00CB1EB5">
          <w:rPr>
            <w:rStyle w:val="Hyperlink"/>
            <w:noProof/>
          </w:rPr>
          <w:t xml:space="preserve">Figure 8: Activity Diagram of </w:t>
        </w:r>
        <w:r w:rsidRPr="00CB1EB5">
          <w:rPr>
            <w:rStyle w:val="Hyperlink"/>
            <w:noProof/>
          </w:rPr>
          <w:drawing>
            <wp:inline distT="0" distB="0" distL="0" distR="0" wp14:anchorId="73883A0E" wp14:editId="4C2825E5">
              <wp:extent cx="152400" cy="152400"/>
              <wp:effectExtent l="0" t="0" r="0" b="0"/>
              <wp:docPr id="151" name="Picture -830053584.jpg" descr="-830053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830053584.jpg"/>
                      <pic:cNvPicPr/>
                    </pic:nvPicPr>
                    <pic:blipFill>
                      <a:blip r:embed="rId19"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“Request automatic PSDS actuation” calling </w:t>
        </w:r>
        <w:r w:rsidRPr="00CB1EB5">
          <w:rPr>
            <w:rStyle w:val="Hyperlink"/>
            <w:noProof/>
          </w:rPr>
          <w:drawing>
            <wp:inline distT="0" distB="0" distL="0" distR="0" wp14:anchorId="3B4290F1" wp14:editId="03BF43B9">
              <wp:extent cx="152400" cy="152400"/>
              <wp:effectExtent l="0" t="0" r="0" b="0"/>
              <wp:docPr id="153"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“Check Operation Status”</w:t>
        </w:r>
        <w:r>
          <w:rPr>
            <w:noProof/>
            <w:webHidden/>
          </w:rPr>
          <w:tab/>
        </w:r>
        <w:r>
          <w:rPr>
            <w:noProof/>
            <w:webHidden/>
          </w:rPr>
          <w:fldChar w:fldCharType="begin"/>
        </w:r>
        <w:r>
          <w:rPr>
            <w:noProof/>
            <w:webHidden/>
          </w:rPr>
          <w:instrText xml:space="preserve"> PAGEREF _Toc66279761 \h </w:instrText>
        </w:r>
        <w:r>
          <w:rPr>
            <w:noProof/>
            <w:webHidden/>
          </w:rPr>
        </w:r>
        <w:r>
          <w:rPr>
            <w:noProof/>
            <w:webHidden/>
          </w:rPr>
          <w:fldChar w:fldCharType="separate"/>
        </w:r>
        <w:r>
          <w:rPr>
            <w:noProof/>
            <w:webHidden/>
          </w:rPr>
          <w:t>26</w:t>
        </w:r>
        <w:r>
          <w:rPr>
            <w:noProof/>
            <w:webHidden/>
          </w:rPr>
          <w:fldChar w:fldCharType="end"/>
        </w:r>
      </w:hyperlink>
    </w:p>
    <w:p w14:paraId="52FD6203" w14:textId="5616A2D1"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62" w:history="1">
        <w:r w:rsidRPr="00CB1EB5">
          <w:rPr>
            <w:rStyle w:val="Hyperlink"/>
            <w:noProof/>
          </w:rPr>
          <w:t xml:space="preserve">Figure 9: Activity Diagram of </w:t>
        </w:r>
        <w:r w:rsidRPr="00CB1EB5">
          <w:rPr>
            <w:rStyle w:val="Hyperlink"/>
            <w:noProof/>
          </w:rPr>
          <w:drawing>
            <wp:inline distT="0" distB="0" distL="0" distR="0" wp14:anchorId="5B95BF56" wp14:editId="1ADA29C0">
              <wp:extent cx="152400" cy="152400"/>
              <wp:effectExtent l="0" t="0" r="0" b="0"/>
              <wp:docPr id="155" name="Picture -830053584.jpg" descr="-830053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830053584.jpg"/>
                      <pic:cNvPicPr/>
                    </pic:nvPicPr>
                    <pic:blipFill>
                      <a:blip r:embed="rId19"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“Request PSDS Manual Actuation” calling </w:t>
        </w:r>
        <w:r w:rsidRPr="00CB1EB5">
          <w:rPr>
            <w:rStyle w:val="Hyperlink"/>
            <w:noProof/>
          </w:rPr>
          <w:drawing>
            <wp:inline distT="0" distB="0" distL="0" distR="0" wp14:anchorId="3E80669E" wp14:editId="5EED9A42">
              <wp:extent cx="152400" cy="152400"/>
              <wp:effectExtent l="0" t="0" r="0" b="0"/>
              <wp:docPr id="157"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“Check Operation Status”</w:t>
        </w:r>
        <w:r>
          <w:rPr>
            <w:noProof/>
            <w:webHidden/>
          </w:rPr>
          <w:tab/>
        </w:r>
        <w:r>
          <w:rPr>
            <w:noProof/>
            <w:webHidden/>
          </w:rPr>
          <w:fldChar w:fldCharType="begin"/>
        </w:r>
        <w:r>
          <w:rPr>
            <w:noProof/>
            <w:webHidden/>
          </w:rPr>
          <w:instrText xml:space="preserve"> PAGEREF _Toc66279762 \h </w:instrText>
        </w:r>
        <w:r>
          <w:rPr>
            <w:noProof/>
            <w:webHidden/>
          </w:rPr>
        </w:r>
        <w:r>
          <w:rPr>
            <w:noProof/>
            <w:webHidden/>
          </w:rPr>
          <w:fldChar w:fldCharType="separate"/>
        </w:r>
        <w:r>
          <w:rPr>
            <w:noProof/>
            <w:webHidden/>
          </w:rPr>
          <w:t>26</w:t>
        </w:r>
        <w:r>
          <w:rPr>
            <w:noProof/>
            <w:webHidden/>
          </w:rPr>
          <w:fldChar w:fldCharType="end"/>
        </w:r>
      </w:hyperlink>
    </w:p>
    <w:p w14:paraId="5DA5F730" w14:textId="61F27AC0"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63" w:history="1">
        <w:r w:rsidRPr="00CB1EB5">
          <w:rPr>
            <w:rStyle w:val="Hyperlink"/>
            <w:noProof/>
          </w:rPr>
          <w:t>Figure 10: Check Operation Status</w:t>
        </w:r>
        <w:r>
          <w:rPr>
            <w:noProof/>
            <w:webHidden/>
          </w:rPr>
          <w:tab/>
        </w:r>
        <w:r>
          <w:rPr>
            <w:noProof/>
            <w:webHidden/>
          </w:rPr>
          <w:fldChar w:fldCharType="begin"/>
        </w:r>
        <w:r>
          <w:rPr>
            <w:noProof/>
            <w:webHidden/>
          </w:rPr>
          <w:instrText xml:space="preserve"> PAGEREF _Toc66279763 \h </w:instrText>
        </w:r>
        <w:r>
          <w:rPr>
            <w:noProof/>
            <w:webHidden/>
          </w:rPr>
        </w:r>
        <w:r>
          <w:rPr>
            <w:noProof/>
            <w:webHidden/>
          </w:rPr>
          <w:fldChar w:fldCharType="separate"/>
        </w:r>
        <w:r>
          <w:rPr>
            <w:noProof/>
            <w:webHidden/>
          </w:rPr>
          <w:t>27</w:t>
        </w:r>
        <w:r>
          <w:rPr>
            <w:noProof/>
            <w:webHidden/>
          </w:rPr>
          <w:fldChar w:fldCharType="end"/>
        </w:r>
      </w:hyperlink>
    </w:p>
    <w:p w14:paraId="4308CE12" w14:textId="69865184"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64" w:history="1">
        <w:r w:rsidRPr="00CB1EB5">
          <w:rPr>
            <w:rStyle w:val="Hyperlink"/>
            <w:noProof/>
          </w:rPr>
          <w:t xml:space="preserve">Figure 11: Activity Diagram of </w:t>
        </w:r>
        <w:r w:rsidRPr="00CB1EB5">
          <w:rPr>
            <w:rStyle w:val="Hyperlink"/>
            <w:noProof/>
          </w:rPr>
          <w:drawing>
            <wp:inline distT="0" distB="0" distL="0" distR="0" wp14:anchorId="5C43AE2A" wp14:editId="2B7D7972">
              <wp:extent cx="152400" cy="152400"/>
              <wp:effectExtent l="0" t="0" r="0" b="0"/>
              <wp:docPr id="159"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“Provide Embrace Support” calling </w:t>
        </w:r>
        <w:r w:rsidRPr="00CB1EB5">
          <w:rPr>
            <w:rStyle w:val="Hyperlink"/>
            <w:noProof/>
          </w:rPr>
          <w:drawing>
            <wp:inline distT="0" distB="0" distL="0" distR="0" wp14:anchorId="07A8CB61" wp14:editId="718F0E38">
              <wp:extent cx="152400" cy="152400"/>
              <wp:effectExtent l="0" t="0" r="0" b="0"/>
              <wp:docPr id="161"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“Control PSDS”</w:t>
        </w:r>
        <w:r>
          <w:rPr>
            <w:noProof/>
            <w:webHidden/>
          </w:rPr>
          <w:tab/>
        </w:r>
        <w:r>
          <w:rPr>
            <w:noProof/>
            <w:webHidden/>
          </w:rPr>
          <w:fldChar w:fldCharType="begin"/>
        </w:r>
        <w:r>
          <w:rPr>
            <w:noProof/>
            <w:webHidden/>
          </w:rPr>
          <w:instrText xml:space="preserve"> PAGEREF _Toc66279764 \h </w:instrText>
        </w:r>
        <w:r>
          <w:rPr>
            <w:noProof/>
            <w:webHidden/>
          </w:rPr>
        </w:r>
        <w:r>
          <w:rPr>
            <w:noProof/>
            <w:webHidden/>
          </w:rPr>
          <w:fldChar w:fldCharType="separate"/>
        </w:r>
        <w:r>
          <w:rPr>
            <w:noProof/>
            <w:webHidden/>
          </w:rPr>
          <w:t>31</w:t>
        </w:r>
        <w:r>
          <w:rPr>
            <w:noProof/>
            <w:webHidden/>
          </w:rPr>
          <w:fldChar w:fldCharType="end"/>
        </w:r>
      </w:hyperlink>
    </w:p>
    <w:p w14:paraId="43D65604" w14:textId="2BD3F4FD"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65" w:history="1">
        <w:r w:rsidRPr="00CB1EB5">
          <w:rPr>
            <w:rStyle w:val="Hyperlink"/>
            <w:noProof/>
          </w:rPr>
          <w:t xml:space="preserve">Figure 12: Activity Diagram of </w:t>
        </w:r>
        <w:r w:rsidRPr="00CB1EB5">
          <w:rPr>
            <w:rStyle w:val="Hyperlink"/>
            <w:noProof/>
          </w:rPr>
          <w:drawing>
            <wp:inline distT="0" distB="0" distL="0" distR="0" wp14:anchorId="18216D36" wp14:editId="556775A0">
              <wp:extent cx="152400" cy="152400"/>
              <wp:effectExtent l="0" t="0" r="0" b="0"/>
              <wp:docPr id="163" name="Picture 120325397.jpg" descr="120325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20325397.jpg"/>
                      <pic:cNvPicPr/>
                    </pic:nvPicPr>
                    <pic:blipFill>
                      <a:blip r:embed="rId18"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“PSDS Welcoming Lincoln Owner” calling </w:t>
        </w:r>
        <w:r w:rsidRPr="00CB1EB5">
          <w:rPr>
            <w:rStyle w:val="Hyperlink"/>
            <w:noProof/>
          </w:rPr>
          <w:drawing>
            <wp:inline distT="0" distB="0" distL="0" distR="0" wp14:anchorId="7D186020" wp14:editId="2B2CA622">
              <wp:extent cx="152400" cy="152400"/>
              <wp:effectExtent l="0" t="0" r="0" b="0"/>
              <wp:docPr id="165"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“Control PSDS”</w:t>
        </w:r>
        <w:r>
          <w:rPr>
            <w:noProof/>
            <w:webHidden/>
          </w:rPr>
          <w:tab/>
        </w:r>
        <w:r>
          <w:rPr>
            <w:noProof/>
            <w:webHidden/>
          </w:rPr>
          <w:fldChar w:fldCharType="begin"/>
        </w:r>
        <w:r>
          <w:rPr>
            <w:noProof/>
            <w:webHidden/>
          </w:rPr>
          <w:instrText xml:space="preserve"> PAGEREF _Toc66279765 \h </w:instrText>
        </w:r>
        <w:r>
          <w:rPr>
            <w:noProof/>
            <w:webHidden/>
          </w:rPr>
        </w:r>
        <w:r>
          <w:rPr>
            <w:noProof/>
            <w:webHidden/>
          </w:rPr>
          <w:fldChar w:fldCharType="separate"/>
        </w:r>
        <w:r>
          <w:rPr>
            <w:noProof/>
            <w:webHidden/>
          </w:rPr>
          <w:t>31</w:t>
        </w:r>
        <w:r>
          <w:rPr>
            <w:noProof/>
            <w:webHidden/>
          </w:rPr>
          <w:fldChar w:fldCharType="end"/>
        </w:r>
      </w:hyperlink>
    </w:p>
    <w:p w14:paraId="10AEAA41" w14:textId="3ED11C9A"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66" w:history="1">
        <w:r w:rsidRPr="00CB1EB5">
          <w:rPr>
            <w:rStyle w:val="Hyperlink"/>
            <w:noProof/>
          </w:rPr>
          <w:t xml:space="preserve">Figure 13: Activity Diagram of </w:t>
        </w:r>
        <w:r w:rsidRPr="00CB1EB5">
          <w:rPr>
            <w:rStyle w:val="Hyperlink"/>
            <w:noProof/>
          </w:rPr>
          <w:drawing>
            <wp:inline distT="0" distB="0" distL="0" distR="0" wp14:anchorId="6AEE3F97" wp14:editId="510A6A82">
              <wp:extent cx="152400" cy="152400"/>
              <wp:effectExtent l="0" t="0" r="0" b="0"/>
              <wp:docPr id="167" name="Picture -830053584.jpg" descr="-830053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830053584.jpg"/>
                      <pic:cNvPicPr/>
                    </pic:nvPicPr>
                    <pic:blipFill>
                      <a:blip r:embed="rId19"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“Request automatic PSDS actuation” calling </w:t>
        </w:r>
        <w:r w:rsidRPr="00CB1EB5">
          <w:rPr>
            <w:rStyle w:val="Hyperlink"/>
            <w:noProof/>
          </w:rPr>
          <w:drawing>
            <wp:inline distT="0" distB="0" distL="0" distR="0" wp14:anchorId="17A4D160" wp14:editId="290102AE">
              <wp:extent cx="152400" cy="152400"/>
              <wp:effectExtent l="0" t="0" r="0" b="0"/>
              <wp:docPr id="169"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“Manage Automatic PSDS Functionality”</w:t>
        </w:r>
        <w:r>
          <w:rPr>
            <w:noProof/>
            <w:webHidden/>
          </w:rPr>
          <w:tab/>
        </w:r>
        <w:r>
          <w:rPr>
            <w:noProof/>
            <w:webHidden/>
          </w:rPr>
          <w:fldChar w:fldCharType="begin"/>
        </w:r>
        <w:r>
          <w:rPr>
            <w:noProof/>
            <w:webHidden/>
          </w:rPr>
          <w:instrText xml:space="preserve"> PAGEREF _Toc66279766 \h </w:instrText>
        </w:r>
        <w:r>
          <w:rPr>
            <w:noProof/>
            <w:webHidden/>
          </w:rPr>
        </w:r>
        <w:r>
          <w:rPr>
            <w:noProof/>
            <w:webHidden/>
          </w:rPr>
          <w:fldChar w:fldCharType="separate"/>
        </w:r>
        <w:r>
          <w:rPr>
            <w:noProof/>
            <w:webHidden/>
          </w:rPr>
          <w:t>34</w:t>
        </w:r>
        <w:r>
          <w:rPr>
            <w:noProof/>
            <w:webHidden/>
          </w:rPr>
          <w:fldChar w:fldCharType="end"/>
        </w:r>
      </w:hyperlink>
    </w:p>
    <w:p w14:paraId="17C62814" w14:textId="667D2F79"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67" w:history="1">
        <w:r w:rsidRPr="00CB1EB5">
          <w:rPr>
            <w:rStyle w:val="Hyperlink"/>
            <w:noProof/>
          </w:rPr>
          <w:t>Figure 14: Manage Automatic PSDS Functionality</w:t>
        </w:r>
        <w:r>
          <w:rPr>
            <w:noProof/>
            <w:webHidden/>
          </w:rPr>
          <w:tab/>
        </w:r>
        <w:r>
          <w:rPr>
            <w:noProof/>
            <w:webHidden/>
          </w:rPr>
          <w:fldChar w:fldCharType="begin"/>
        </w:r>
        <w:r>
          <w:rPr>
            <w:noProof/>
            <w:webHidden/>
          </w:rPr>
          <w:instrText xml:space="preserve"> PAGEREF _Toc66279767 \h </w:instrText>
        </w:r>
        <w:r>
          <w:rPr>
            <w:noProof/>
            <w:webHidden/>
          </w:rPr>
        </w:r>
        <w:r>
          <w:rPr>
            <w:noProof/>
            <w:webHidden/>
          </w:rPr>
          <w:fldChar w:fldCharType="separate"/>
        </w:r>
        <w:r>
          <w:rPr>
            <w:noProof/>
            <w:webHidden/>
          </w:rPr>
          <w:t>35</w:t>
        </w:r>
        <w:r>
          <w:rPr>
            <w:noProof/>
            <w:webHidden/>
          </w:rPr>
          <w:fldChar w:fldCharType="end"/>
        </w:r>
      </w:hyperlink>
    </w:p>
    <w:p w14:paraId="27FC3E0A" w14:textId="7AD5E718"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68" w:history="1">
        <w:r w:rsidRPr="00CB1EB5">
          <w:rPr>
            <w:rStyle w:val="Hyperlink"/>
            <w:noProof/>
          </w:rPr>
          <w:t xml:space="preserve">Figure 15: Activity Diagram of </w:t>
        </w:r>
        <w:r w:rsidRPr="00CB1EB5">
          <w:rPr>
            <w:rStyle w:val="Hyperlink"/>
            <w:noProof/>
          </w:rPr>
          <w:drawing>
            <wp:inline distT="0" distB="0" distL="0" distR="0" wp14:anchorId="26D08688" wp14:editId="28C5E786">
              <wp:extent cx="152400" cy="152400"/>
              <wp:effectExtent l="0" t="0" r="0" b="0"/>
              <wp:docPr id="171" name="Picture -830053584.jpg" descr="-830053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830053584.jpg"/>
                      <pic:cNvPicPr/>
                    </pic:nvPicPr>
                    <pic:blipFill>
                      <a:blip r:embed="rId19"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“Request PSDS Manual Actuation” calling </w:t>
        </w:r>
        <w:r w:rsidRPr="00CB1EB5">
          <w:rPr>
            <w:rStyle w:val="Hyperlink"/>
            <w:noProof/>
          </w:rPr>
          <w:drawing>
            <wp:inline distT="0" distB="0" distL="0" distR="0" wp14:anchorId="4B4FCA88" wp14:editId="4F19AEDA">
              <wp:extent cx="152400" cy="152400"/>
              <wp:effectExtent l="0" t="0" r="0" b="0"/>
              <wp:docPr id="173"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“Manage Manual PSDS Functionality”</w:t>
        </w:r>
        <w:r>
          <w:rPr>
            <w:noProof/>
            <w:webHidden/>
          </w:rPr>
          <w:tab/>
        </w:r>
        <w:r>
          <w:rPr>
            <w:noProof/>
            <w:webHidden/>
          </w:rPr>
          <w:fldChar w:fldCharType="begin"/>
        </w:r>
        <w:r>
          <w:rPr>
            <w:noProof/>
            <w:webHidden/>
          </w:rPr>
          <w:instrText xml:space="preserve"> PAGEREF _Toc66279768 \h </w:instrText>
        </w:r>
        <w:r>
          <w:rPr>
            <w:noProof/>
            <w:webHidden/>
          </w:rPr>
        </w:r>
        <w:r>
          <w:rPr>
            <w:noProof/>
            <w:webHidden/>
          </w:rPr>
          <w:fldChar w:fldCharType="separate"/>
        </w:r>
        <w:r>
          <w:rPr>
            <w:noProof/>
            <w:webHidden/>
          </w:rPr>
          <w:t>38</w:t>
        </w:r>
        <w:r>
          <w:rPr>
            <w:noProof/>
            <w:webHidden/>
          </w:rPr>
          <w:fldChar w:fldCharType="end"/>
        </w:r>
      </w:hyperlink>
    </w:p>
    <w:p w14:paraId="12E4D702" w14:textId="563A27AC"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69" w:history="1">
        <w:r w:rsidRPr="00CB1EB5">
          <w:rPr>
            <w:rStyle w:val="Hyperlink"/>
            <w:noProof/>
          </w:rPr>
          <w:t>Figure 16: Manage Manual PSDS Functionality</w:t>
        </w:r>
        <w:r>
          <w:rPr>
            <w:noProof/>
            <w:webHidden/>
          </w:rPr>
          <w:tab/>
        </w:r>
        <w:r>
          <w:rPr>
            <w:noProof/>
            <w:webHidden/>
          </w:rPr>
          <w:fldChar w:fldCharType="begin"/>
        </w:r>
        <w:r>
          <w:rPr>
            <w:noProof/>
            <w:webHidden/>
          </w:rPr>
          <w:instrText xml:space="preserve"> PAGEREF _Toc66279769 \h </w:instrText>
        </w:r>
        <w:r>
          <w:rPr>
            <w:noProof/>
            <w:webHidden/>
          </w:rPr>
        </w:r>
        <w:r>
          <w:rPr>
            <w:noProof/>
            <w:webHidden/>
          </w:rPr>
          <w:fldChar w:fldCharType="separate"/>
        </w:r>
        <w:r>
          <w:rPr>
            <w:noProof/>
            <w:webHidden/>
          </w:rPr>
          <w:t>39</w:t>
        </w:r>
        <w:r>
          <w:rPr>
            <w:noProof/>
            <w:webHidden/>
          </w:rPr>
          <w:fldChar w:fldCharType="end"/>
        </w:r>
      </w:hyperlink>
    </w:p>
    <w:p w14:paraId="7019253D" w14:textId="375BCC2F"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70" w:history="1">
        <w:r w:rsidRPr="00CB1EB5">
          <w:rPr>
            <w:rStyle w:val="Hyperlink"/>
            <w:noProof/>
          </w:rPr>
          <w:t xml:space="preserve">Figure 17: Activity Diagram of </w:t>
        </w:r>
        <w:r w:rsidRPr="00CB1EB5">
          <w:rPr>
            <w:rStyle w:val="Hyperlink"/>
            <w:noProof/>
          </w:rPr>
          <w:drawing>
            <wp:inline distT="0" distB="0" distL="0" distR="0" wp14:anchorId="2755CD2B" wp14:editId="21ACBAA6">
              <wp:extent cx="152400" cy="152400"/>
              <wp:effectExtent l="0" t="0" r="0" b="0"/>
              <wp:docPr id="175" name="Picture -830053584.jpg" descr="-830053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830053584.jpg"/>
                      <pic:cNvPicPr/>
                    </pic:nvPicPr>
                    <pic:blipFill>
                      <a:blip r:embed="rId19"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“Provide Embrace Nod” calling </w:t>
        </w:r>
        <w:r w:rsidRPr="00CB1EB5">
          <w:rPr>
            <w:rStyle w:val="Hyperlink"/>
            <w:noProof/>
          </w:rPr>
          <w:drawing>
            <wp:inline distT="0" distB="0" distL="0" distR="0" wp14:anchorId="7A81257A" wp14:editId="4787BBD8">
              <wp:extent cx="152400" cy="152400"/>
              <wp:effectExtent l="0" t="0" r="0" b="0"/>
              <wp:docPr id="177"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“Provide Embrace Support”</w:t>
        </w:r>
        <w:r>
          <w:rPr>
            <w:noProof/>
            <w:webHidden/>
          </w:rPr>
          <w:tab/>
        </w:r>
        <w:r>
          <w:rPr>
            <w:noProof/>
            <w:webHidden/>
          </w:rPr>
          <w:fldChar w:fldCharType="begin"/>
        </w:r>
        <w:r>
          <w:rPr>
            <w:noProof/>
            <w:webHidden/>
          </w:rPr>
          <w:instrText xml:space="preserve"> PAGEREF _Toc66279770 \h </w:instrText>
        </w:r>
        <w:r>
          <w:rPr>
            <w:noProof/>
            <w:webHidden/>
          </w:rPr>
        </w:r>
        <w:r>
          <w:rPr>
            <w:noProof/>
            <w:webHidden/>
          </w:rPr>
          <w:fldChar w:fldCharType="separate"/>
        </w:r>
        <w:r>
          <w:rPr>
            <w:noProof/>
            <w:webHidden/>
          </w:rPr>
          <w:t>41</w:t>
        </w:r>
        <w:r>
          <w:rPr>
            <w:noProof/>
            <w:webHidden/>
          </w:rPr>
          <w:fldChar w:fldCharType="end"/>
        </w:r>
      </w:hyperlink>
    </w:p>
    <w:p w14:paraId="0FB69A3C" w14:textId="09F3675A"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71" w:history="1">
        <w:r w:rsidRPr="00CB1EB5">
          <w:rPr>
            <w:rStyle w:val="Hyperlink"/>
            <w:noProof/>
          </w:rPr>
          <w:t>Figure 18: Provide Embrace Support</w:t>
        </w:r>
        <w:r>
          <w:rPr>
            <w:noProof/>
            <w:webHidden/>
          </w:rPr>
          <w:tab/>
        </w:r>
        <w:r>
          <w:rPr>
            <w:noProof/>
            <w:webHidden/>
          </w:rPr>
          <w:fldChar w:fldCharType="begin"/>
        </w:r>
        <w:r>
          <w:rPr>
            <w:noProof/>
            <w:webHidden/>
          </w:rPr>
          <w:instrText xml:space="preserve"> PAGEREF _Toc66279771 \h </w:instrText>
        </w:r>
        <w:r>
          <w:rPr>
            <w:noProof/>
            <w:webHidden/>
          </w:rPr>
        </w:r>
        <w:r>
          <w:rPr>
            <w:noProof/>
            <w:webHidden/>
          </w:rPr>
          <w:fldChar w:fldCharType="separate"/>
        </w:r>
        <w:r>
          <w:rPr>
            <w:noProof/>
            <w:webHidden/>
          </w:rPr>
          <w:t>42</w:t>
        </w:r>
        <w:r>
          <w:rPr>
            <w:noProof/>
            <w:webHidden/>
          </w:rPr>
          <w:fldChar w:fldCharType="end"/>
        </w:r>
      </w:hyperlink>
    </w:p>
    <w:p w14:paraId="6B47BA0C" w14:textId="616F1BA1"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72" w:history="1">
        <w:r w:rsidRPr="00CB1EB5">
          <w:rPr>
            <w:rStyle w:val="Hyperlink"/>
            <w:noProof/>
          </w:rPr>
          <w:t xml:space="preserve">Figure 19: Activity Diagram of </w:t>
        </w:r>
        <w:r w:rsidRPr="00CB1EB5">
          <w:rPr>
            <w:rStyle w:val="Hyperlink"/>
            <w:noProof/>
          </w:rPr>
          <w:drawing>
            <wp:inline distT="0" distB="0" distL="0" distR="0" wp14:anchorId="3D3E377E" wp14:editId="16E3B771">
              <wp:extent cx="152400" cy="152400"/>
              <wp:effectExtent l="0" t="0" r="0" b="0"/>
              <wp:docPr id="179"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“Manage Automatic PSDS Functionality” calling </w:t>
        </w:r>
        <w:r w:rsidRPr="00CB1EB5">
          <w:rPr>
            <w:rStyle w:val="Hyperlink"/>
            <w:noProof/>
          </w:rPr>
          <w:drawing>
            <wp:inline distT="0" distB="0" distL="0" distR="0" wp14:anchorId="39011549" wp14:editId="799A63F0">
              <wp:extent cx="152400" cy="152400"/>
              <wp:effectExtent l="0" t="0" r="0" b="0"/>
              <wp:docPr id="181"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“Provide PDLC Status”</w:t>
        </w:r>
        <w:r>
          <w:rPr>
            <w:noProof/>
            <w:webHidden/>
          </w:rPr>
          <w:tab/>
        </w:r>
        <w:r>
          <w:rPr>
            <w:noProof/>
            <w:webHidden/>
          </w:rPr>
          <w:fldChar w:fldCharType="begin"/>
        </w:r>
        <w:r>
          <w:rPr>
            <w:noProof/>
            <w:webHidden/>
          </w:rPr>
          <w:instrText xml:space="preserve"> PAGEREF _Toc66279772 \h </w:instrText>
        </w:r>
        <w:r>
          <w:rPr>
            <w:noProof/>
            <w:webHidden/>
          </w:rPr>
        </w:r>
        <w:r>
          <w:rPr>
            <w:noProof/>
            <w:webHidden/>
          </w:rPr>
          <w:fldChar w:fldCharType="separate"/>
        </w:r>
        <w:r>
          <w:rPr>
            <w:noProof/>
            <w:webHidden/>
          </w:rPr>
          <w:t>45</w:t>
        </w:r>
        <w:r>
          <w:rPr>
            <w:noProof/>
            <w:webHidden/>
          </w:rPr>
          <w:fldChar w:fldCharType="end"/>
        </w:r>
      </w:hyperlink>
    </w:p>
    <w:p w14:paraId="39B95ECA" w14:textId="45B4A224"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73" w:history="1">
        <w:r w:rsidRPr="00CB1EB5">
          <w:rPr>
            <w:rStyle w:val="Hyperlink"/>
            <w:noProof/>
          </w:rPr>
          <w:t xml:space="preserve">Figure 20: Activity Diagram of </w:t>
        </w:r>
        <w:r w:rsidRPr="00CB1EB5">
          <w:rPr>
            <w:rStyle w:val="Hyperlink"/>
            <w:noProof/>
          </w:rPr>
          <w:drawing>
            <wp:inline distT="0" distB="0" distL="0" distR="0" wp14:anchorId="32F8E6E6" wp14:editId="11BED103">
              <wp:extent cx="152400" cy="152400"/>
              <wp:effectExtent l="0" t="0" r="0" b="0"/>
              <wp:docPr id="183"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“Manage Manual PSDS Functionality” calling </w:t>
        </w:r>
        <w:r w:rsidRPr="00CB1EB5">
          <w:rPr>
            <w:rStyle w:val="Hyperlink"/>
            <w:noProof/>
          </w:rPr>
          <w:drawing>
            <wp:inline distT="0" distB="0" distL="0" distR="0" wp14:anchorId="60651031" wp14:editId="202B192B">
              <wp:extent cx="152400" cy="152400"/>
              <wp:effectExtent l="0" t="0" r="0" b="0"/>
              <wp:docPr id="185"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“Provide PDLC Status”</w:t>
        </w:r>
        <w:r>
          <w:rPr>
            <w:noProof/>
            <w:webHidden/>
          </w:rPr>
          <w:tab/>
        </w:r>
        <w:r>
          <w:rPr>
            <w:noProof/>
            <w:webHidden/>
          </w:rPr>
          <w:fldChar w:fldCharType="begin"/>
        </w:r>
        <w:r>
          <w:rPr>
            <w:noProof/>
            <w:webHidden/>
          </w:rPr>
          <w:instrText xml:space="preserve"> PAGEREF _Toc66279773 \h </w:instrText>
        </w:r>
        <w:r>
          <w:rPr>
            <w:noProof/>
            <w:webHidden/>
          </w:rPr>
        </w:r>
        <w:r>
          <w:rPr>
            <w:noProof/>
            <w:webHidden/>
          </w:rPr>
          <w:fldChar w:fldCharType="separate"/>
        </w:r>
        <w:r>
          <w:rPr>
            <w:noProof/>
            <w:webHidden/>
          </w:rPr>
          <w:t>45</w:t>
        </w:r>
        <w:r>
          <w:rPr>
            <w:noProof/>
            <w:webHidden/>
          </w:rPr>
          <w:fldChar w:fldCharType="end"/>
        </w:r>
      </w:hyperlink>
    </w:p>
    <w:p w14:paraId="17762BC0" w14:textId="09364FF9"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74" w:history="1">
        <w:r w:rsidRPr="00CB1EB5">
          <w:rPr>
            <w:rStyle w:val="Hyperlink"/>
            <w:noProof/>
          </w:rPr>
          <w:t xml:space="preserve">Figure 21: Activity Diagram of </w:t>
        </w:r>
        <w:r w:rsidRPr="00CB1EB5">
          <w:rPr>
            <w:rStyle w:val="Hyperlink"/>
            <w:noProof/>
          </w:rPr>
          <w:drawing>
            <wp:inline distT="0" distB="0" distL="0" distR="0" wp14:anchorId="307159A5" wp14:editId="0788CC50">
              <wp:extent cx="152400" cy="152400"/>
              <wp:effectExtent l="0" t="0" r="0" b="0"/>
              <wp:docPr id="187"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“Manage Automatic PSDS Functionality” calling </w:t>
        </w:r>
        <w:r w:rsidRPr="00CB1EB5">
          <w:rPr>
            <w:rStyle w:val="Hyperlink"/>
            <w:noProof/>
          </w:rPr>
          <w:drawing>
            <wp:inline distT="0" distB="0" distL="0" distR="0" wp14:anchorId="2612C379" wp14:editId="38E1CB74">
              <wp:extent cx="152400" cy="152400"/>
              <wp:effectExtent l="0" t="0" r="0" b="0"/>
              <wp:docPr id="189"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“Sense PDLC Status”</w:t>
        </w:r>
        <w:r>
          <w:rPr>
            <w:noProof/>
            <w:webHidden/>
          </w:rPr>
          <w:tab/>
        </w:r>
        <w:r>
          <w:rPr>
            <w:noProof/>
            <w:webHidden/>
          </w:rPr>
          <w:fldChar w:fldCharType="begin"/>
        </w:r>
        <w:r>
          <w:rPr>
            <w:noProof/>
            <w:webHidden/>
          </w:rPr>
          <w:instrText xml:space="preserve"> PAGEREF _Toc66279774 \h </w:instrText>
        </w:r>
        <w:r>
          <w:rPr>
            <w:noProof/>
            <w:webHidden/>
          </w:rPr>
        </w:r>
        <w:r>
          <w:rPr>
            <w:noProof/>
            <w:webHidden/>
          </w:rPr>
          <w:fldChar w:fldCharType="separate"/>
        </w:r>
        <w:r>
          <w:rPr>
            <w:noProof/>
            <w:webHidden/>
          </w:rPr>
          <w:t>48</w:t>
        </w:r>
        <w:r>
          <w:rPr>
            <w:noProof/>
            <w:webHidden/>
          </w:rPr>
          <w:fldChar w:fldCharType="end"/>
        </w:r>
      </w:hyperlink>
    </w:p>
    <w:p w14:paraId="2B79195A" w14:textId="34957018"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75" w:history="1">
        <w:r w:rsidRPr="00CB1EB5">
          <w:rPr>
            <w:rStyle w:val="Hyperlink"/>
            <w:noProof/>
          </w:rPr>
          <w:t xml:space="preserve">Figure 22: Activity Diagram of </w:t>
        </w:r>
        <w:r w:rsidRPr="00CB1EB5">
          <w:rPr>
            <w:rStyle w:val="Hyperlink"/>
            <w:noProof/>
          </w:rPr>
          <w:drawing>
            <wp:inline distT="0" distB="0" distL="0" distR="0" wp14:anchorId="4946FA74" wp14:editId="430321C3">
              <wp:extent cx="152400" cy="152400"/>
              <wp:effectExtent l="0" t="0" r="0" b="0"/>
              <wp:docPr id="191"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“Manage Manual PSDS Functionality” calling </w:t>
        </w:r>
        <w:r w:rsidRPr="00CB1EB5">
          <w:rPr>
            <w:rStyle w:val="Hyperlink"/>
            <w:noProof/>
          </w:rPr>
          <w:drawing>
            <wp:inline distT="0" distB="0" distL="0" distR="0" wp14:anchorId="6A3305B6" wp14:editId="426F0915">
              <wp:extent cx="152400" cy="152400"/>
              <wp:effectExtent l="0" t="0" r="0" b="0"/>
              <wp:docPr id="193"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“Sense PDLC Status”</w:t>
        </w:r>
        <w:r>
          <w:rPr>
            <w:noProof/>
            <w:webHidden/>
          </w:rPr>
          <w:tab/>
        </w:r>
        <w:r>
          <w:rPr>
            <w:noProof/>
            <w:webHidden/>
          </w:rPr>
          <w:fldChar w:fldCharType="begin"/>
        </w:r>
        <w:r>
          <w:rPr>
            <w:noProof/>
            <w:webHidden/>
          </w:rPr>
          <w:instrText xml:space="preserve"> PAGEREF _Toc66279775 \h </w:instrText>
        </w:r>
        <w:r>
          <w:rPr>
            <w:noProof/>
            <w:webHidden/>
          </w:rPr>
        </w:r>
        <w:r>
          <w:rPr>
            <w:noProof/>
            <w:webHidden/>
          </w:rPr>
          <w:fldChar w:fldCharType="separate"/>
        </w:r>
        <w:r>
          <w:rPr>
            <w:noProof/>
            <w:webHidden/>
          </w:rPr>
          <w:t>48</w:t>
        </w:r>
        <w:r>
          <w:rPr>
            <w:noProof/>
            <w:webHidden/>
          </w:rPr>
          <w:fldChar w:fldCharType="end"/>
        </w:r>
      </w:hyperlink>
    </w:p>
    <w:p w14:paraId="5FCE58CD" w14:textId="4CCF805C"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76" w:history="1">
        <w:r w:rsidRPr="00CB1EB5">
          <w:rPr>
            <w:rStyle w:val="Hyperlink"/>
            <w:noProof/>
          </w:rPr>
          <w:t xml:space="preserve">Figure 23: Activity Diagram of </w:t>
        </w:r>
        <w:r w:rsidRPr="00CB1EB5">
          <w:rPr>
            <w:rStyle w:val="Hyperlink"/>
            <w:noProof/>
          </w:rPr>
          <w:drawing>
            <wp:inline distT="0" distB="0" distL="0" distR="0" wp14:anchorId="38BC4F09" wp14:editId="2B30CF08">
              <wp:extent cx="152400" cy="152400"/>
              <wp:effectExtent l="0" t="0" r="0" b="0"/>
              <wp:docPr id="195" name="Picture 120325397.jpg" descr="120325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20325397.jpg"/>
                      <pic:cNvPicPr/>
                    </pic:nvPicPr>
                    <pic:blipFill>
                      <a:blip r:embed="rId18"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“PSDS Welcoming Lincoln Owner” calling </w:t>
        </w:r>
        <w:r w:rsidRPr="00CB1EB5">
          <w:rPr>
            <w:rStyle w:val="Hyperlink"/>
            <w:noProof/>
          </w:rPr>
          <w:drawing>
            <wp:inline distT="0" distB="0" distL="0" distR="0" wp14:anchorId="0A8339AE" wp14:editId="67487E88">
              <wp:extent cx="152400" cy="152400"/>
              <wp:effectExtent l="0" t="0" r="0" b="0"/>
              <wp:docPr id="197"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CB1EB5">
          <w:rPr>
            <w:rStyle w:val="Hyperlink"/>
            <w:noProof/>
          </w:rPr>
          <w:t xml:space="preserve">  “Sense PDLC Status”</w:t>
        </w:r>
        <w:r>
          <w:rPr>
            <w:noProof/>
            <w:webHidden/>
          </w:rPr>
          <w:tab/>
        </w:r>
        <w:r>
          <w:rPr>
            <w:noProof/>
            <w:webHidden/>
          </w:rPr>
          <w:fldChar w:fldCharType="begin"/>
        </w:r>
        <w:r>
          <w:rPr>
            <w:noProof/>
            <w:webHidden/>
          </w:rPr>
          <w:instrText xml:space="preserve"> PAGEREF _Toc66279776 \h </w:instrText>
        </w:r>
        <w:r>
          <w:rPr>
            <w:noProof/>
            <w:webHidden/>
          </w:rPr>
        </w:r>
        <w:r>
          <w:rPr>
            <w:noProof/>
            <w:webHidden/>
          </w:rPr>
          <w:fldChar w:fldCharType="separate"/>
        </w:r>
        <w:r>
          <w:rPr>
            <w:noProof/>
            <w:webHidden/>
          </w:rPr>
          <w:t>49</w:t>
        </w:r>
        <w:r>
          <w:rPr>
            <w:noProof/>
            <w:webHidden/>
          </w:rPr>
          <w:fldChar w:fldCharType="end"/>
        </w:r>
      </w:hyperlink>
    </w:p>
    <w:p w14:paraId="5A976E0F" w14:textId="0A3198C7" w:rsidR="00FD513D" w:rsidRPr="007A0C37" w:rsidRDefault="007A0C37" w:rsidP="007A0C37">
      <w:pPr>
        <w:rPr>
          <w:b/>
        </w:rPr>
      </w:pPr>
      <w:r w:rsidRPr="007A0C37">
        <w:rPr>
          <w:b/>
        </w:rPr>
        <w:fldChar w:fldCharType="end"/>
      </w:r>
    </w:p>
    <w:p w14:paraId="7E660B77" w14:textId="77777777" w:rsidR="007A0C37" w:rsidRPr="00D63E7D" w:rsidRDefault="007A0C37" w:rsidP="007A0C37">
      <w:pPr>
        <w:rPr>
          <w:rFonts w:cs="Arial"/>
          <w:b/>
          <w:sz w:val="32"/>
        </w:rPr>
      </w:pPr>
      <w:r w:rsidRPr="00D63E7D">
        <w:rPr>
          <w:rFonts w:cs="Arial"/>
          <w:b/>
          <w:sz w:val="32"/>
        </w:rPr>
        <w:t>List of Tables</w:t>
      </w:r>
    </w:p>
    <w:p w14:paraId="61CC57C6" w14:textId="797E17BB" w:rsidR="004F4E62"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6279777" w:history="1">
        <w:r w:rsidR="004F4E62" w:rsidRPr="00C304ED">
          <w:rPr>
            <w:rStyle w:val="Hyperlink"/>
            <w:noProof/>
            <w:lang w:val="x-none" w:eastAsia="x-none"/>
          </w:rPr>
          <w:t>Table 1: Functions described in this specification</w:t>
        </w:r>
        <w:r w:rsidR="004F4E62">
          <w:rPr>
            <w:noProof/>
            <w:webHidden/>
          </w:rPr>
          <w:tab/>
        </w:r>
        <w:r w:rsidR="004F4E62">
          <w:rPr>
            <w:noProof/>
            <w:webHidden/>
          </w:rPr>
          <w:fldChar w:fldCharType="begin"/>
        </w:r>
        <w:r w:rsidR="004F4E62">
          <w:rPr>
            <w:noProof/>
            <w:webHidden/>
          </w:rPr>
          <w:instrText xml:space="preserve"> PAGEREF _Toc66279777 \h </w:instrText>
        </w:r>
        <w:r w:rsidR="004F4E62">
          <w:rPr>
            <w:noProof/>
            <w:webHidden/>
          </w:rPr>
        </w:r>
        <w:r w:rsidR="004F4E62">
          <w:rPr>
            <w:noProof/>
            <w:webHidden/>
          </w:rPr>
          <w:fldChar w:fldCharType="separate"/>
        </w:r>
        <w:r w:rsidR="004F4E62">
          <w:rPr>
            <w:noProof/>
            <w:webHidden/>
          </w:rPr>
          <w:t>6</w:t>
        </w:r>
        <w:r w:rsidR="004F4E62">
          <w:rPr>
            <w:noProof/>
            <w:webHidden/>
          </w:rPr>
          <w:fldChar w:fldCharType="end"/>
        </w:r>
      </w:hyperlink>
    </w:p>
    <w:p w14:paraId="775032C0" w14:textId="26E67D6B"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78" w:history="1">
        <w:r w:rsidRPr="00C304ED">
          <w:rPr>
            <w:rStyle w:val="Hyperlink"/>
            <w:noProof/>
          </w:rPr>
          <w:t>Table 2: List of Logical Functions</w:t>
        </w:r>
        <w:r>
          <w:rPr>
            <w:noProof/>
            <w:webHidden/>
          </w:rPr>
          <w:tab/>
        </w:r>
        <w:r>
          <w:rPr>
            <w:noProof/>
            <w:webHidden/>
          </w:rPr>
          <w:fldChar w:fldCharType="begin"/>
        </w:r>
        <w:r>
          <w:rPr>
            <w:noProof/>
            <w:webHidden/>
          </w:rPr>
          <w:instrText xml:space="preserve"> PAGEREF _Toc66279778 \h </w:instrText>
        </w:r>
        <w:r>
          <w:rPr>
            <w:noProof/>
            <w:webHidden/>
          </w:rPr>
        </w:r>
        <w:r>
          <w:rPr>
            <w:noProof/>
            <w:webHidden/>
          </w:rPr>
          <w:fldChar w:fldCharType="separate"/>
        </w:r>
        <w:r>
          <w:rPr>
            <w:noProof/>
            <w:webHidden/>
          </w:rPr>
          <w:t>9</w:t>
        </w:r>
        <w:r>
          <w:rPr>
            <w:noProof/>
            <w:webHidden/>
          </w:rPr>
          <w:fldChar w:fldCharType="end"/>
        </w:r>
      </w:hyperlink>
    </w:p>
    <w:p w14:paraId="5AB7D833" w14:textId="49BE62F9"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79" w:history="1">
        <w:r w:rsidRPr="00C304ED">
          <w:rPr>
            <w:rStyle w:val="Hyperlink"/>
            <w:noProof/>
          </w:rPr>
          <w:t xml:space="preserve">Table 3: Ford internal Documents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_Toc66279779 \h </w:instrText>
        </w:r>
        <w:r>
          <w:rPr>
            <w:noProof/>
            <w:webHidden/>
          </w:rPr>
        </w:r>
        <w:r>
          <w:rPr>
            <w:noProof/>
            <w:webHidden/>
          </w:rPr>
          <w:fldChar w:fldCharType="separate"/>
        </w:r>
        <w:r>
          <w:rPr>
            <w:noProof/>
            <w:webHidden/>
          </w:rPr>
          <w:t>11</w:t>
        </w:r>
        <w:r>
          <w:rPr>
            <w:noProof/>
            <w:webHidden/>
          </w:rPr>
          <w:fldChar w:fldCharType="end"/>
        </w:r>
      </w:hyperlink>
    </w:p>
    <w:p w14:paraId="59EDFE75" w14:textId="495499E8"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80" w:history="1">
        <w:r w:rsidRPr="00C304ED">
          <w:rPr>
            <w:rStyle w:val="Hyperlink"/>
            <w:noProof/>
          </w:rPr>
          <w:t xml:space="preserve">Table 4: External documents and publications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_Toc66279780 \h </w:instrText>
        </w:r>
        <w:r>
          <w:rPr>
            <w:noProof/>
            <w:webHidden/>
          </w:rPr>
        </w:r>
        <w:r>
          <w:rPr>
            <w:noProof/>
            <w:webHidden/>
          </w:rPr>
          <w:fldChar w:fldCharType="separate"/>
        </w:r>
        <w:r>
          <w:rPr>
            <w:noProof/>
            <w:webHidden/>
          </w:rPr>
          <w:t>11</w:t>
        </w:r>
        <w:r>
          <w:rPr>
            <w:noProof/>
            <w:webHidden/>
          </w:rPr>
          <w:fldChar w:fldCharType="end"/>
        </w:r>
      </w:hyperlink>
    </w:p>
    <w:p w14:paraId="1A47B7DB" w14:textId="1F911F8B"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81" w:history="1">
        <w:r w:rsidRPr="00C304ED">
          <w:rPr>
            <w:rStyle w:val="Hyperlink"/>
            <w:noProof/>
          </w:rPr>
          <w:t xml:space="preserve">Table 5: Ford internal Documents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_Toc66279781 \h </w:instrText>
        </w:r>
        <w:r>
          <w:rPr>
            <w:noProof/>
            <w:webHidden/>
          </w:rPr>
        </w:r>
        <w:r>
          <w:rPr>
            <w:noProof/>
            <w:webHidden/>
          </w:rPr>
          <w:fldChar w:fldCharType="separate"/>
        </w:r>
        <w:r>
          <w:rPr>
            <w:noProof/>
            <w:webHidden/>
          </w:rPr>
          <w:t>16</w:t>
        </w:r>
        <w:r>
          <w:rPr>
            <w:noProof/>
            <w:webHidden/>
          </w:rPr>
          <w:fldChar w:fldCharType="end"/>
        </w:r>
      </w:hyperlink>
    </w:p>
    <w:p w14:paraId="4C650EDF" w14:textId="4C57E285"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82" w:history="1">
        <w:r w:rsidRPr="00C304ED">
          <w:rPr>
            <w:rStyle w:val="Hyperlink"/>
            <w:noProof/>
          </w:rPr>
          <w:t xml:space="preserve">Table 6: External documents and publications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_Toc66279782 \h </w:instrText>
        </w:r>
        <w:r>
          <w:rPr>
            <w:noProof/>
            <w:webHidden/>
          </w:rPr>
        </w:r>
        <w:r>
          <w:rPr>
            <w:noProof/>
            <w:webHidden/>
          </w:rPr>
          <w:fldChar w:fldCharType="separate"/>
        </w:r>
        <w:r>
          <w:rPr>
            <w:noProof/>
            <w:webHidden/>
          </w:rPr>
          <w:t>16</w:t>
        </w:r>
        <w:r>
          <w:rPr>
            <w:noProof/>
            <w:webHidden/>
          </w:rPr>
          <w:fldChar w:fldCharType="end"/>
        </w:r>
      </w:hyperlink>
    </w:p>
    <w:p w14:paraId="5BF85155" w14:textId="717658FE"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83" w:history="1">
        <w:r w:rsidRPr="00C304ED">
          <w:rPr>
            <w:rStyle w:val="Hyperlink"/>
            <w:noProof/>
          </w:rPr>
          <w:t xml:space="preserve">Table 7: Ford internal Documents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_Toc66279783 \h </w:instrText>
        </w:r>
        <w:r>
          <w:rPr>
            <w:noProof/>
            <w:webHidden/>
          </w:rPr>
        </w:r>
        <w:r>
          <w:rPr>
            <w:noProof/>
            <w:webHidden/>
          </w:rPr>
          <w:fldChar w:fldCharType="separate"/>
        </w:r>
        <w:r>
          <w:rPr>
            <w:noProof/>
            <w:webHidden/>
          </w:rPr>
          <w:t>19</w:t>
        </w:r>
        <w:r>
          <w:rPr>
            <w:noProof/>
            <w:webHidden/>
          </w:rPr>
          <w:fldChar w:fldCharType="end"/>
        </w:r>
      </w:hyperlink>
    </w:p>
    <w:p w14:paraId="60551F4A" w14:textId="51FFE9C9"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84" w:history="1">
        <w:r w:rsidRPr="00C304ED">
          <w:rPr>
            <w:rStyle w:val="Hyperlink"/>
            <w:noProof/>
          </w:rPr>
          <w:t xml:space="preserve">Table 8: External documents and publications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_Toc66279784 \h </w:instrText>
        </w:r>
        <w:r>
          <w:rPr>
            <w:noProof/>
            <w:webHidden/>
          </w:rPr>
        </w:r>
        <w:r>
          <w:rPr>
            <w:noProof/>
            <w:webHidden/>
          </w:rPr>
          <w:fldChar w:fldCharType="separate"/>
        </w:r>
        <w:r>
          <w:rPr>
            <w:noProof/>
            <w:webHidden/>
          </w:rPr>
          <w:t>19</w:t>
        </w:r>
        <w:r>
          <w:rPr>
            <w:noProof/>
            <w:webHidden/>
          </w:rPr>
          <w:fldChar w:fldCharType="end"/>
        </w:r>
      </w:hyperlink>
    </w:p>
    <w:p w14:paraId="3C9E4BED" w14:textId="44EB8F29"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85" w:history="1">
        <w:r w:rsidRPr="00C304ED">
          <w:rPr>
            <w:rStyle w:val="Hyperlink"/>
            <w:noProof/>
          </w:rPr>
          <w:t xml:space="preserve">Table 9: Ford internal Documents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_Toc66279785 \h </w:instrText>
        </w:r>
        <w:r>
          <w:rPr>
            <w:noProof/>
            <w:webHidden/>
          </w:rPr>
        </w:r>
        <w:r>
          <w:rPr>
            <w:noProof/>
            <w:webHidden/>
          </w:rPr>
          <w:fldChar w:fldCharType="separate"/>
        </w:r>
        <w:r>
          <w:rPr>
            <w:noProof/>
            <w:webHidden/>
          </w:rPr>
          <w:t>22</w:t>
        </w:r>
        <w:r>
          <w:rPr>
            <w:noProof/>
            <w:webHidden/>
          </w:rPr>
          <w:fldChar w:fldCharType="end"/>
        </w:r>
      </w:hyperlink>
    </w:p>
    <w:p w14:paraId="1FD3881C" w14:textId="4D2C4C71"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86" w:history="1">
        <w:r w:rsidRPr="00C304ED">
          <w:rPr>
            <w:rStyle w:val="Hyperlink"/>
            <w:noProof/>
          </w:rPr>
          <w:t xml:space="preserve">Table 10: External documents and publications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_Toc66279786 \h </w:instrText>
        </w:r>
        <w:r>
          <w:rPr>
            <w:noProof/>
            <w:webHidden/>
          </w:rPr>
        </w:r>
        <w:r>
          <w:rPr>
            <w:noProof/>
            <w:webHidden/>
          </w:rPr>
          <w:fldChar w:fldCharType="separate"/>
        </w:r>
        <w:r>
          <w:rPr>
            <w:noProof/>
            <w:webHidden/>
          </w:rPr>
          <w:t>22</w:t>
        </w:r>
        <w:r>
          <w:rPr>
            <w:noProof/>
            <w:webHidden/>
          </w:rPr>
          <w:fldChar w:fldCharType="end"/>
        </w:r>
      </w:hyperlink>
    </w:p>
    <w:p w14:paraId="111958D1" w14:textId="620EB65B"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87" w:history="1">
        <w:r w:rsidRPr="00C304ED">
          <w:rPr>
            <w:rStyle w:val="Hyperlink"/>
            <w:noProof/>
          </w:rPr>
          <w:t xml:space="preserve">Table 11: Ford internal Documents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_Toc66279787 \h </w:instrText>
        </w:r>
        <w:r>
          <w:rPr>
            <w:noProof/>
            <w:webHidden/>
          </w:rPr>
        </w:r>
        <w:r>
          <w:rPr>
            <w:noProof/>
            <w:webHidden/>
          </w:rPr>
          <w:fldChar w:fldCharType="separate"/>
        </w:r>
        <w:r>
          <w:rPr>
            <w:noProof/>
            <w:webHidden/>
          </w:rPr>
          <w:t>25</w:t>
        </w:r>
        <w:r>
          <w:rPr>
            <w:noProof/>
            <w:webHidden/>
          </w:rPr>
          <w:fldChar w:fldCharType="end"/>
        </w:r>
      </w:hyperlink>
    </w:p>
    <w:p w14:paraId="1470F7B6" w14:textId="33BBDE0A"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88" w:history="1">
        <w:r w:rsidRPr="00C304ED">
          <w:rPr>
            <w:rStyle w:val="Hyperlink"/>
            <w:noProof/>
          </w:rPr>
          <w:t xml:space="preserve">Table 12: External documents and publications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_Toc66279788 \h </w:instrText>
        </w:r>
        <w:r>
          <w:rPr>
            <w:noProof/>
            <w:webHidden/>
          </w:rPr>
        </w:r>
        <w:r>
          <w:rPr>
            <w:noProof/>
            <w:webHidden/>
          </w:rPr>
          <w:fldChar w:fldCharType="separate"/>
        </w:r>
        <w:r>
          <w:rPr>
            <w:noProof/>
            <w:webHidden/>
          </w:rPr>
          <w:t>25</w:t>
        </w:r>
        <w:r>
          <w:rPr>
            <w:noProof/>
            <w:webHidden/>
          </w:rPr>
          <w:fldChar w:fldCharType="end"/>
        </w:r>
      </w:hyperlink>
    </w:p>
    <w:p w14:paraId="4CDBB3EB" w14:textId="3C233840"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89" w:history="1">
        <w:r w:rsidRPr="00C304ED">
          <w:rPr>
            <w:rStyle w:val="Hyperlink"/>
            <w:noProof/>
          </w:rPr>
          <w:t xml:space="preserve">Table 13: Ford internal Documents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_Toc66279789 \h </w:instrText>
        </w:r>
        <w:r>
          <w:rPr>
            <w:noProof/>
            <w:webHidden/>
          </w:rPr>
        </w:r>
        <w:r>
          <w:rPr>
            <w:noProof/>
            <w:webHidden/>
          </w:rPr>
          <w:fldChar w:fldCharType="separate"/>
        </w:r>
        <w:r>
          <w:rPr>
            <w:noProof/>
            <w:webHidden/>
          </w:rPr>
          <w:t>30</w:t>
        </w:r>
        <w:r>
          <w:rPr>
            <w:noProof/>
            <w:webHidden/>
          </w:rPr>
          <w:fldChar w:fldCharType="end"/>
        </w:r>
      </w:hyperlink>
    </w:p>
    <w:p w14:paraId="23921E0E" w14:textId="688548D1"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90" w:history="1">
        <w:r w:rsidRPr="00C304ED">
          <w:rPr>
            <w:rStyle w:val="Hyperlink"/>
            <w:noProof/>
          </w:rPr>
          <w:t xml:space="preserve">Table 14: External documents and publications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_Toc66279790 \h </w:instrText>
        </w:r>
        <w:r>
          <w:rPr>
            <w:noProof/>
            <w:webHidden/>
          </w:rPr>
        </w:r>
        <w:r>
          <w:rPr>
            <w:noProof/>
            <w:webHidden/>
          </w:rPr>
          <w:fldChar w:fldCharType="separate"/>
        </w:r>
        <w:r>
          <w:rPr>
            <w:noProof/>
            <w:webHidden/>
          </w:rPr>
          <w:t>30</w:t>
        </w:r>
        <w:r>
          <w:rPr>
            <w:noProof/>
            <w:webHidden/>
          </w:rPr>
          <w:fldChar w:fldCharType="end"/>
        </w:r>
      </w:hyperlink>
    </w:p>
    <w:p w14:paraId="3797D734" w14:textId="7FBD4269"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91" w:history="1">
        <w:r w:rsidRPr="00C304ED">
          <w:rPr>
            <w:rStyle w:val="Hyperlink"/>
            <w:noProof/>
          </w:rPr>
          <w:t xml:space="preserve">Table 15: Ford internal Documents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_Toc66279791 \h </w:instrText>
        </w:r>
        <w:r>
          <w:rPr>
            <w:noProof/>
            <w:webHidden/>
          </w:rPr>
        </w:r>
        <w:r>
          <w:rPr>
            <w:noProof/>
            <w:webHidden/>
          </w:rPr>
          <w:fldChar w:fldCharType="separate"/>
        </w:r>
        <w:r>
          <w:rPr>
            <w:noProof/>
            <w:webHidden/>
          </w:rPr>
          <w:t>34</w:t>
        </w:r>
        <w:r>
          <w:rPr>
            <w:noProof/>
            <w:webHidden/>
          </w:rPr>
          <w:fldChar w:fldCharType="end"/>
        </w:r>
      </w:hyperlink>
    </w:p>
    <w:p w14:paraId="5727B0BE" w14:textId="6188E72E"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92" w:history="1">
        <w:r w:rsidRPr="00C304ED">
          <w:rPr>
            <w:rStyle w:val="Hyperlink"/>
            <w:noProof/>
          </w:rPr>
          <w:t xml:space="preserve">Table 16: External documents and publications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_Toc66279792 \h </w:instrText>
        </w:r>
        <w:r>
          <w:rPr>
            <w:noProof/>
            <w:webHidden/>
          </w:rPr>
        </w:r>
        <w:r>
          <w:rPr>
            <w:noProof/>
            <w:webHidden/>
          </w:rPr>
          <w:fldChar w:fldCharType="separate"/>
        </w:r>
        <w:r>
          <w:rPr>
            <w:noProof/>
            <w:webHidden/>
          </w:rPr>
          <w:t>34</w:t>
        </w:r>
        <w:r>
          <w:rPr>
            <w:noProof/>
            <w:webHidden/>
          </w:rPr>
          <w:fldChar w:fldCharType="end"/>
        </w:r>
      </w:hyperlink>
    </w:p>
    <w:p w14:paraId="28B45479" w14:textId="04C88701"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93" w:history="1">
        <w:r w:rsidRPr="00C304ED">
          <w:rPr>
            <w:rStyle w:val="Hyperlink"/>
            <w:noProof/>
          </w:rPr>
          <w:t xml:space="preserve">Table 17: Ford internal Documents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_Toc66279793 \h </w:instrText>
        </w:r>
        <w:r>
          <w:rPr>
            <w:noProof/>
            <w:webHidden/>
          </w:rPr>
        </w:r>
        <w:r>
          <w:rPr>
            <w:noProof/>
            <w:webHidden/>
          </w:rPr>
          <w:fldChar w:fldCharType="separate"/>
        </w:r>
        <w:r>
          <w:rPr>
            <w:noProof/>
            <w:webHidden/>
          </w:rPr>
          <w:t>37</w:t>
        </w:r>
        <w:r>
          <w:rPr>
            <w:noProof/>
            <w:webHidden/>
          </w:rPr>
          <w:fldChar w:fldCharType="end"/>
        </w:r>
      </w:hyperlink>
    </w:p>
    <w:p w14:paraId="29196B91" w14:textId="3554BC26"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94" w:history="1">
        <w:r w:rsidRPr="00C304ED">
          <w:rPr>
            <w:rStyle w:val="Hyperlink"/>
            <w:noProof/>
          </w:rPr>
          <w:t xml:space="preserve">Table 18: External documents and publications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_Toc66279794 \h </w:instrText>
        </w:r>
        <w:r>
          <w:rPr>
            <w:noProof/>
            <w:webHidden/>
          </w:rPr>
        </w:r>
        <w:r>
          <w:rPr>
            <w:noProof/>
            <w:webHidden/>
          </w:rPr>
          <w:fldChar w:fldCharType="separate"/>
        </w:r>
        <w:r>
          <w:rPr>
            <w:noProof/>
            <w:webHidden/>
          </w:rPr>
          <w:t>37</w:t>
        </w:r>
        <w:r>
          <w:rPr>
            <w:noProof/>
            <w:webHidden/>
          </w:rPr>
          <w:fldChar w:fldCharType="end"/>
        </w:r>
      </w:hyperlink>
    </w:p>
    <w:p w14:paraId="4F4069B3" w14:textId="6C19F356"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95" w:history="1">
        <w:r w:rsidRPr="00C304ED">
          <w:rPr>
            <w:rStyle w:val="Hyperlink"/>
            <w:noProof/>
          </w:rPr>
          <w:t xml:space="preserve">Table 19: Ford internal Documents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_Toc66279795 \h </w:instrText>
        </w:r>
        <w:r>
          <w:rPr>
            <w:noProof/>
            <w:webHidden/>
          </w:rPr>
        </w:r>
        <w:r>
          <w:rPr>
            <w:noProof/>
            <w:webHidden/>
          </w:rPr>
          <w:fldChar w:fldCharType="separate"/>
        </w:r>
        <w:r>
          <w:rPr>
            <w:noProof/>
            <w:webHidden/>
          </w:rPr>
          <w:t>41</w:t>
        </w:r>
        <w:r>
          <w:rPr>
            <w:noProof/>
            <w:webHidden/>
          </w:rPr>
          <w:fldChar w:fldCharType="end"/>
        </w:r>
      </w:hyperlink>
    </w:p>
    <w:p w14:paraId="7523D190" w14:textId="7F7691B8"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96" w:history="1">
        <w:r w:rsidRPr="00C304ED">
          <w:rPr>
            <w:rStyle w:val="Hyperlink"/>
            <w:noProof/>
          </w:rPr>
          <w:t xml:space="preserve">Table 20: External documents and publications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_Toc66279796 \h </w:instrText>
        </w:r>
        <w:r>
          <w:rPr>
            <w:noProof/>
            <w:webHidden/>
          </w:rPr>
        </w:r>
        <w:r>
          <w:rPr>
            <w:noProof/>
            <w:webHidden/>
          </w:rPr>
          <w:fldChar w:fldCharType="separate"/>
        </w:r>
        <w:r>
          <w:rPr>
            <w:noProof/>
            <w:webHidden/>
          </w:rPr>
          <w:t>41</w:t>
        </w:r>
        <w:r>
          <w:rPr>
            <w:noProof/>
            <w:webHidden/>
          </w:rPr>
          <w:fldChar w:fldCharType="end"/>
        </w:r>
      </w:hyperlink>
    </w:p>
    <w:p w14:paraId="7A2B83D6" w14:textId="767175CE"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97" w:history="1">
        <w:r w:rsidRPr="00C304ED">
          <w:rPr>
            <w:rStyle w:val="Hyperlink"/>
            <w:noProof/>
          </w:rPr>
          <w:t xml:space="preserve">Table 21: Ford internal Documents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_Toc66279797 \h </w:instrText>
        </w:r>
        <w:r>
          <w:rPr>
            <w:noProof/>
            <w:webHidden/>
          </w:rPr>
        </w:r>
        <w:r>
          <w:rPr>
            <w:noProof/>
            <w:webHidden/>
          </w:rPr>
          <w:fldChar w:fldCharType="separate"/>
        </w:r>
        <w:r>
          <w:rPr>
            <w:noProof/>
            <w:webHidden/>
          </w:rPr>
          <w:t>44</w:t>
        </w:r>
        <w:r>
          <w:rPr>
            <w:noProof/>
            <w:webHidden/>
          </w:rPr>
          <w:fldChar w:fldCharType="end"/>
        </w:r>
      </w:hyperlink>
    </w:p>
    <w:p w14:paraId="726D92C3" w14:textId="1BD3187F"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98" w:history="1">
        <w:r w:rsidRPr="00C304ED">
          <w:rPr>
            <w:rStyle w:val="Hyperlink"/>
            <w:noProof/>
          </w:rPr>
          <w:t xml:space="preserve">Table 22: External documents and publications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_Toc66279798 \h </w:instrText>
        </w:r>
        <w:r>
          <w:rPr>
            <w:noProof/>
            <w:webHidden/>
          </w:rPr>
        </w:r>
        <w:r>
          <w:rPr>
            <w:noProof/>
            <w:webHidden/>
          </w:rPr>
          <w:fldChar w:fldCharType="separate"/>
        </w:r>
        <w:r>
          <w:rPr>
            <w:noProof/>
            <w:webHidden/>
          </w:rPr>
          <w:t>44</w:t>
        </w:r>
        <w:r>
          <w:rPr>
            <w:noProof/>
            <w:webHidden/>
          </w:rPr>
          <w:fldChar w:fldCharType="end"/>
        </w:r>
      </w:hyperlink>
    </w:p>
    <w:p w14:paraId="70A443F0" w14:textId="5C1E4293"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799" w:history="1">
        <w:r w:rsidRPr="00C304ED">
          <w:rPr>
            <w:rStyle w:val="Hyperlink"/>
            <w:noProof/>
          </w:rPr>
          <w:t xml:space="preserve">Table 23: Ford internal Documents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_Toc66279799 \h </w:instrText>
        </w:r>
        <w:r>
          <w:rPr>
            <w:noProof/>
            <w:webHidden/>
          </w:rPr>
        </w:r>
        <w:r>
          <w:rPr>
            <w:noProof/>
            <w:webHidden/>
          </w:rPr>
          <w:fldChar w:fldCharType="separate"/>
        </w:r>
        <w:r>
          <w:rPr>
            <w:noProof/>
            <w:webHidden/>
          </w:rPr>
          <w:t>47</w:t>
        </w:r>
        <w:r>
          <w:rPr>
            <w:noProof/>
            <w:webHidden/>
          </w:rPr>
          <w:fldChar w:fldCharType="end"/>
        </w:r>
      </w:hyperlink>
    </w:p>
    <w:p w14:paraId="68CF4D30" w14:textId="17C42A20"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800" w:history="1">
        <w:r w:rsidRPr="00C304ED">
          <w:rPr>
            <w:rStyle w:val="Hyperlink"/>
            <w:noProof/>
          </w:rPr>
          <w:t xml:space="preserve">Table 24: External documents and publications </w:t>
        </w:r>
        <w:r w:rsidRPr="00C304ED">
          <w:rPr>
            <w:rStyle w:val="Hyperlink"/>
            <w:i/>
            <w:noProof/>
          </w:rPr>
          <w:t>(not specified in model)</w:t>
        </w:r>
        <w:r>
          <w:rPr>
            <w:noProof/>
            <w:webHidden/>
          </w:rPr>
          <w:tab/>
        </w:r>
        <w:r>
          <w:rPr>
            <w:noProof/>
            <w:webHidden/>
          </w:rPr>
          <w:fldChar w:fldCharType="begin"/>
        </w:r>
        <w:r>
          <w:rPr>
            <w:noProof/>
            <w:webHidden/>
          </w:rPr>
          <w:instrText xml:space="preserve"> PAGEREF _Toc66279800 \h </w:instrText>
        </w:r>
        <w:r>
          <w:rPr>
            <w:noProof/>
            <w:webHidden/>
          </w:rPr>
        </w:r>
        <w:r>
          <w:rPr>
            <w:noProof/>
            <w:webHidden/>
          </w:rPr>
          <w:fldChar w:fldCharType="separate"/>
        </w:r>
        <w:r>
          <w:rPr>
            <w:noProof/>
            <w:webHidden/>
          </w:rPr>
          <w:t>47</w:t>
        </w:r>
        <w:r>
          <w:rPr>
            <w:noProof/>
            <w:webHidden/>
          </w:rPr>
          <w:fldChar w:fldCharType="end"/>
        </w:r>
      </w:hyperlink>
    </w:p>
    <w:p w14:paraId="73D12624" w14:textId="3A95C12A" w:rsidR="004F4E62" w:rsidRDefault="004F4E62">
      <w:pPr>
        <w:pStyle w:val="TableofFigures"/>
        <w:tabs>
          <w:tab w:val="right" w:leader="dot" w:pos="10173"/>
        </w:tabs>
        <w:rPr>
          <w:rFonts w:asciiTheme="minorHAnsi" w:eastAsiaTheme="minorEastAsia" w:hAnsiTheme="minorHAnsi" w:cstheme="minorBidi"/>
          <w:noProof/>
          <w:sz w:val="22"/>
          <w:szCs w:val="22"/>
        </w:rPr>
      </w:pPr>
      <w:hyperlink w:anchor="_Toc66279801" w:history="1">
        <w:r w:rsidRPr="00C304ED">
          <w:rPr>
            <w:rStyle w:val="Hyperlink"/>
            <w:noProof/>
          </w:rPr>
          <w:t xml:space="preserve">Table 25: Open Concerns </w:t>
        </w:r>
        <w:r w:rsidRPr="00C304ED">
          <w:rPr>
            <w:rStyle w:val="Hyperlink"/>
            <w:i/>
            <w:noProof/>
          </w:rPr>
          <w:t>(Not supported by MagicDraw report generation.)</w:t>
        </w:r>
        <w:r>
          <w:rPr>
            <w:noProof/>
            <w:webHidden/>
          </w:rPr>
          <w:tab/>
        </w:r>
        <w:r>
          <w:rPr>
            <w:noProof/>
            <w:webHidden/>
          </w:rPr>
          <w:fldChar w:fldCharType="begin"/>
        </w:r>
        <w:r>
          <w:rPr>
            <w:noProof/>
            <w:webHidden/>
          </w:rPr>
          <w:instrText xml:space="preserve"> PAGEREF _Toc66279801 \h </w:instrText>
        </w:r>
        <w:r>
          <w:rPr>
            <w:noProof/>
            <w:webHidden/>
          </w:rPr>
        </w:r>
        <w:r>
          <w:rPr>
            <w:noProof/>
            <w:webHidden/>
          </w:rPr>
          <w:fldChar w:fldCharType="separate"/>
        </w:r>
        <w:r>
          <w:rPr>
            <w:noProof/>
            <w:webHidden/>
          </w:rPr>
          <w:t>51</w:t>
        </w:r>
        <w:r>
          <w:rPr>
            <w:noProof/>
            <w:webHidden/>
          </w:rPr>
          <w:fldChar w:fldCharType="end"/>
        </w:r>
      </w:hyperlink>
    </w:p>
    <w:p w14:paraId="52032819" w14:textId="39B12F03" w:rsidR="007A0C37" w:rsidRDefault="007A0C37" w:rsidP="007A0C37">
      <w:r w:rsidRPr="00D63E7D">
        <w:rPr>
          <w:rStyle w:val="Hyperlink"/>
          <w:rFonts w:cs="Arial"/>
          <w:noProof/>
        </w:rPr>
        <w:fldChar w:fldCharType="end"/>
      </w:r>
    </w:p>
    <w:p w14:paraId="5E2619BA" w14:textId="77777777" w:rsidR="00294532" w:rsidRDefault="000B772A" w:rsidP="005222D9">
      <w:pPr>
        <w:pStyle w:val="Heading1"/>
      </w:pPr>
      <w:bookmarkStart w:id="6" w:name="_What_is_the"/>
      <w:bookmarkStart w:id="7" w:name="_Purpose"/>
      <w:bookmarkStart w:id="8" w:name="_Toc66279661"/>
      <w:bookmarkEnd w:id="6"/>
      <w:bookmarkEnd w:id="7"/>
      <w:r>
        <w:lastRenderedPageBreak/>
        <w:t>Introduction</w:t>
      </w:r>
      <w:bookmarkEnd w:id="8"/>
    </w:p>
    <w:p w14:paraId="76B5DBD2" w14:textId="77777777" w:rsidR="00A82627" w:rsidRPr="00185AC3" w:rsidRDefault="00212B41" w:rsidP="00A82627">
      <w:pPr>
        <w:pStyle w:val="Heading2"/>
      </w:pPr>
      <w:bookmarkStart w:id="9" w:name="_Toc420397661"/>
      <w:bookmarkStart w:id="10" w:name="_Toc215652128"/>
      <w:bookmarkStart w:id="11" w:name="_Toc66279662"/>
      <w:r>
        <w:t xml:space="preserve">Document </w:t>
      </w:r>
      <w:r w:rsidR="00A82627">
        <w:t>Purpose</w:t>
      </w:r>
      <w:bookmarkEnd w:id="9"/>
      <w:bookmarkEnd w:id="10"/>
      <w:bookmarkEnd w:id="11"/>
    </w:p>
    <w:p w14:paraId="39BEECAB" w14:textId="77777777"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14:paraId="6C8A2CD1" w14:textId="77777777" w:rsidR="00233487" w:rsidRDefault="00233487" w:rsidP="00A82627">
      <w:pPr>
        <w:pStyle w:val="BodyText"/>
        <w:ind w:right="142"/>
        <w:jc w:val="both"/>
        <w:rPr>
          <w:rFonts w:cs="Arial"/>
          <w:lang w:val="en-US"/>
        </w:rPr>
      </w:pPr>
    </w:p>
    <w:p w14:paraId="0BE63FD2" w14:textId="37F9C1D0"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20" w:history="1">
        <w:r w:rsidRPr="000F5F82">
          <w:rPr>
            <w:rStyle w:val="Hyperlink"/>
            <w:rFonts w:cs="Arial"/>
            <w:lang w:val="en-US"/>
          </w:rPr>
          <w:t>Ford RE Wiki</w:t>
        </w:r>
      </w:hyperlink>
      <w:r w:rsidRPr="00233487">
        <w:t>.</w:t>
      </w:r>
    </w:p>
    <w:p w14:paraId="1B2B125D" w14:textId="77777777" w:rsidR="00A82627" w:rsidRPr="004E4B94" w:rsidRDefault="00212B41" w:rsidP="00A82627">
      <w:pPr>
        <w:pStyle w:val="Heading2"/>
      </w:pPr>
      <w:bookmarkStart w:id="12" w:name="_Scope"/>
      <w:bookmarkStart w:id="13" w:name="_Toc66279663"/>
      <w:bookmarkEnd w:id="12"/>
      <w:r>
        <w:t xml:space="preserve">Document </w:t>
      </w:r>
      <w:r w:rsidR="00A82627" w:rsidRPr="004E4B94">
        <w:t>Scope</w:t>
      </w:r>
      <w:bookmarkEnd w:id="13"/>
    </w:p>
    <w:p w14:paraId="5E6C40AA" w14:textId="038D100C"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21"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14:paraId="79F9B383" w14:textId="77777777" w:rsidR="00A82627" w:rsidRPr="005B35D7" w:rsidRDefault="00A82627" w:rsidP="00A82627">
      <w:pPr>
        <w:pStyle w:val="BodyText"/>
        <w:rPr>
          <w:lang w:val="en-US"/>
        </w:rPr>
      </w:pPr>
    </w:p>
    <w:tbl>
      <w:tblPr>
        <w:tblStyle w:val="TableGrid"/>
        <w:tblW w:w="10201" w:type="dxa"/>
        <w:tblInd w:w="0" w:type="dxa"/>
        <w:tblLayout w:type="fixed"/>
        <w:tblLook w:val="01E0" w:firstRow="1" w:lastRow="1" w:firstColumn="1" w:lastColumn="1" w:noHBand="0" w:noVBand="0"/>
      </w:tblPr>
      <w:tblGrid>
        <w:gridCol w:w="1320"/>
        <w:gridCol w:w="2508"/>
        <w:gridCol w:w="2551"/>
        <w:gridCol w:w="3822"/>
      </w:tblGrid>
      <w:tr w:rsidR="00A82627" w:rsidRPr="00490955" w14:paraId="2540958E" w14:textId="77777777" w:rsidTr="00BB7E1C">
        <w:trPr>
          <w:trHeight w:val="245"/>
        </w:trPr>
        <w:tc>
          <w:tcPr>
            <w:tcW w:w="1320" w:type="dxa"/>
            <w:shd w:val="clear" w:color="auto" w:fill="D9D9D9" w:themeFill="background1" w:themeFillShade="D9"/>
          </w:tcPr>
          <w:p w14:paraId="7B68AF28"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14:paraId="7A149A6C" w14:textId="77777777"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14:paraId="03751C0C" w14:textId="77777777"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14:paraId="3EC1A0BF" w14:textId="77777777" w:rsidR="00A82627" w:rsidRPr="00490955" w:rsidRDefault="00A82627" w:rsidP="00915D00">
            <w:pPr>
              <w:rPr>
                <w:rFonts w:ascii="Helvetica" w:hAnsi="Helvetica" w:cs="Helvetica"/>
                <w:b/>
              </w:rPr>
            </w:pPr>
            <w:r>
              <w:rPr>
                <w:rFonts w:ascii="Helvetica" w:hAnsi="Helvetica" w:cs="Helvetica"/>
                <w:b/>
              </w:rPr>
              <w:t>Reference</w:t>
            </w:r>
          </w:p>
        </w:tc>
      </w:tr>
      <w:tr w:rsidR="000D05F8" w:rsidRPr="00E80917" w14:paraId="4E899949" w14:textId="77777777" w:rsidTr="00BB7E1C">
        <w:tc>
          <w:tcPr>
            <w:tcW w:w="1320" w:type="dxa"/>
          </w:tcPr>
          <w:p w14:paraId="39B63E14" w14:textId="77777777" w:rsidR="000D05F8" w:rsidRPr="00CF3906" w:rsidRDefault="000D05F8" w:rsidP="00341B30">
            <w:pPr>
              <w:rPr>
                <w:rFonts w:ascii="Helvetica" w:hAnsi="Helvetica" w:cs="Helvetica"/>
              </w:rPr>
            </w:pPr>
          </w:p>
        </w:tc>
        <w:tc>
          <w:tcPr>
            <w:tcW w:w="2508" w:type="dxa"/>
          </w:tcPr>
          <w:p w14:paraId="1F7868C6" w14:textId="77777777" w:rsidR="000D05F8" w:rsidRPr="00CF3906" w:rsidRDefault="000D05F8" w:rsidP="00915D00">
            <w:pPr>
              <w:rPr>
                <w:rFonts w:ascii="Helvetica" w:hAnsi="Helvetica" w:cs="Helvetica"/>
              </w:rPr>
            </w:pPr>
          </w:p>
        </w:tc>
        <w:tc>
          <w:tcPr>
            <w:tcW w:w="2551" w:type="dxa"/>
          </w:tcPr>
          <w:p w14:paraId="69582FCC" w14:textId="77777777" w:rsidR="000D05F8" w:rsidRPr="00CF3906" w:rsidRDefault="000D05F8" w:rsidP="00915D00">
            <w:pPr>
              <w:rPr>
                <w:rFonts w:ascii="Helvetica" w:hAnsi="Helvetica" w:cs="Helvetica"/>
              </w:rPr>
            </w:pPr>
          </w:p>
        </w:tc>
        <w:tc>
          <w:tcPr>
            <w:tcW w:w="3822" w:type="dxa"/>
          </w:tcPr>
          <w:p w14:paraId="772E83F7" w14:textId="77777777" w:rsidR="000D05F8" w:rsidRPr="00CF3906" w:rsidRDefault="000D05F8" w:rsidP="00915D00">
            <w:pPr>
              <w:rPr>
                <w:rFonts w:ascii="Helvetica" w:hAnsi="Helvetica" w:cs="Helvetica"/>
              </w:rPr>
            </w:pPr>
          </w:p>
        </w:tc>
      </w:tr>
    </w:tbl>
    <w:p w14:paraId="61ECFB03" w14:textId="6ADF8112" w:rsidR="00A82627" w:rsidRPr="00DB75EE" w:rsidRDefault="00A82627" w:rsidP="00AD02BF">
      <w:pPr>
        <w:pStyle w:val="Caption"/>
        <w:rPr>
          <w:rStyle w:val="CaptionChar2"/>
          <w:b/>
        </w:rPr>
      </w:pPr>
      <w:bookmarkStart w:id="14" w:name="_Toc66279777"/>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4F4E62">
        <w:rPr>
          <w:rStyle w:val="CaptionChar2"/>
          <w:b/>
          <w:noProof/>
        </w:rPr>
        <w:t>1</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4"/>
    </w:p>
    <w:p w14:paraId="5B668020" w14:textId="77777777" w:rsidR="00A82627" w:rsidRPr="00185AC3" w:rsidRDefault="00212B41" w:rsidP="00A82627">
      <w:pPr>
        <w:pStyle w:val="Heading2"/>
      </w:pPr>
      <w:bookmarkStart w:id="15" w:name="_Toc420397662"/>
      <w:bookmarkStart w:id="16" w:name="_Toc66279664"/>
      <w:r>
        <w:t xml:space="preserve">Document </w:t>
      </w:r>
      <w:r w:rsidR="00A82627">
        <w:t>Audience</w:t>
      </w:r>
      <w:bookmarkEnd w:id="15"/>
      <w:bookmarkEnd w:id="16"/>
    </w:p>
    <w:p w14:paraId="064E23E5" w14:textId="77777777"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14:paraId="7EC3BA9D" w14:textId="77777777" w:rsidR="00E33425" w:rsidRDefault="0058706A" w:rsidP="007D0044">
      <w:pPr>
        <w:shd w:val="clear" w:color="auto" w:fill="D6E3BC" w:themeFill="accent3" w:themeFillTint="66"/>
        <w:rPr>
          <w:rStyle w:val="SubtleEmphasis"/>
        </w:rPr>
      </w:pPr>
      <w:r w:rsidRPr="00242A4D">
        <w:rPr>
          <w:rStyle w:val="SubtleEmphasis"/>
          <w:b/>
        </w:rPr>
        <w:t>#Hint:</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32CB5AAB" w14:textId="77777777" w:rsidR="00A82627" w:rsidRDefault="00A82627" w:rsidP="00A82627">
      <w:pPr>
        <w:pStyle w:val="Heading3"/>
      </w:pPr>
      <w:bookmarkStart w:id="17" w:name="_Toc420397663"/>
      <w:bookmarkStart w:id="18" w:name="_Toc66279665"/>
      <w:r>
        <w:t>Stakeholder List</w:t>
      </w:r>
      <w:bookmarkEnd w:id="17"/>
      <w:bookmarkEnd w:id="18"/>
    </w:p>
    <w:p w14:paraId="3E621B1A" w14:textId="77777777" w:rsidR="00A82627" w:rsidRDefault="00A82627" w:rsidP="00A82627">
      <w:r>
        <w:t xml:space="preserve">For the latest list of the feature stakeholder and their roles &amp; responsibilities refer to </w:t>
      </w:r>
      <w:r w:rsidRPr="002A1EEE">
        <w:rPr>
          <w:color w:val="0000FF"/>
        </w:rPr>
        <w:t>&lt;</w:t>
      </w:r>
      <w:r w:rsidR="00395B72">
        <w:rPr>
          <w:color w:val="0000FF"/>
        </w:rPr>
        <w:t xml:space="preserve">Put </w:t>
      </w:r>
      <w:r w:rsidRPr="002A1EEE">
        <w:rPr>
          <w:color w:val="0000FF"/>
        </w:rPr>
        <w:t>VSEM Link</w:t>
      </w:r>
      <w:r w:rsidR="00395B72">
        <w:rPr>
          <w:color w:val="0000FF"/>
        </w:rPr>
        <w:t xml:space="preserve"> here</w:t>
      </w:r>
      <w:r w:rsidRPr="002A1EEE">
        <w:rPr>
          <w:color w:val="0000FF"/>
        </w:rPr>
        <w:t>&gt;</w:t>
      </w:r>
      <w:r>
        <w:t>.</w:t>
      </w:r>
    </w:p>
    <w:p w14:paraId="54B68B23" w14:textId="0B6F4A28" w:rsidR="00797407" w:rsidRPr="00347A88" w:rsidRDefault="00797407"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22" w:history="1">
        <w:r w:rsidR="00DA7312" w:rsidRPr="000F5F82">
          <w:rPr>
            <w:rStyle w:val="SubtleEmphasis"/>
            <w:color w:val="0000FF"/>
          </w:rPr>
          <w:t>Ford RE Wiki – Stakeholder List</w:t>
        </w:r>
      </w:hyperlink>
      <w:r w:rsidRPr="00347A88">
        <w:rPr>
          <w:rStyle w:val="SubtleEmphasis"/>
        </w:rPr>
        <w:t xml:space="preserve"> on how to create a stakeholder list.</w:t>
      </w:r>
      <w:r w:rsidR="00F02AB4" w:rsidRPr="00F02AB4">
        <w:t xml:space="preserve"> </w:t>
      </w:r>
      <w:r w:rsidR="00F02AB4">
        <w:rPr>
          <w:rStyle w:val="SubtleEmphasis"/>
        </w:rPr>
        <w:t>The stakeholder list should be stored in VSEM in the pseudo folder “General Data Artifacts” of the corresponding function.</w:t>
      </w:r>
    </w:p>
    <w:p w14:paraId="7A049D9F" w14:textId="77777777" w:rsidR="00A82627" w:rsidRDefault="00A82627" w:rsidP="00A82627">
      <w:pPr>
        <w:pStyle w:val="Heading2"/>
      </w:pPr>
      <w:bookmarkStart w:id="19" w:name="_Toc420397664"/>
      <w:bookmarkStart w:id="20" w:name="_Toc215652130"/>
      <w:bookmarkStart w:id="21" w:name="_Toc66279666"/>
      <w:r>
        <w:t>Document Organization</w:t>
      </w:r>
      <w:bookmarkStart w:id="22" w:name="_GoBack"/>
      <w:bookmarkEnd w:id="19"/>
      <w:bookmarkEnd w:id="20"/>
      <w:bookmarkEnd w:id="21"/>
      <w:bookmarkEnd w:id="22"/>
    </w:p>
    <w:p w14:paraId="1E1FC9C9" w14:textId="77777777" w:rsidR="00A82627" w:rsidRDefault="00A82627" w:rsidP="0061324D">
      <w:pPr>
        <w:pStyle w:val="Heading3"/>
        <w:numPr>
          <w:ilvl w:val="2"/>
          <w:numId w:val="6"/>
        </w:numPr>
      </w:pPr>
      <w:bookmarkStart w:id="23" w:name="_Toc420397665"/>
      <w:bookmarkStart w:id="24" w:name="_Toc66279667"/>
      <w:r>
        <w:t>Document Context</w:t>
      </w:r>
      <w:bookmarkEnd w:id="23"/>
      <w:bookmarkEnd w:id="24"/>
    </w:p>
    <w:p w14:paraId="448CE296" w14:textId="11ED9AE7" w:rsidR="00A82627" w:rsidRDefault="00A82627" w:rsidP="00A82627">
      <w:pPr>
        <w:pStyle w:val="BlockText"/>
      </w:pPr>
      <w:r>
        <w:t xml:space="preserve">Refer to the </w:t>
      </w:r>
      <w:hyperlink r:id="rId23" w:history="1">
        <w:r w:rsidR="00324F38" w:rsidRPr="007312EA">
          <w:rPr>
            <w:rStyle w:val="Hyperlink"/>
          </w:rPr>
          <w:t>Specification Structure page</w:t>
        </w:r>
      </w:hyperlink>
      <w:r>
        <w:t xml:space="preserve"> in the </w:t>
      </w:r>
      <w:hyperlink r:id="rId24"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14:paraId="6BDD61AA" w14:textId="77777777" w:rsidR="00A82627" w:rsidRPr="00191F34" w:rsidRDefault="00A82627" w:rsidP="00A82627">
      <w:pPr>
        <w:pStyle w:val="Heading3"/>
      </w:pPr>
      <w:bookmarkStart w:id="25" w:name="_Toc420397666"/>
      <w:bookmarkStart w:id="26" w:name="_Toc66279668"/>
      <w:r>
        <w:t>Document Structure</w:t>
      </w:r>
      <w:bookmarkEnd w:id="25"/>
      <w:bookmarkEnd w:id="26"/>
    </w:p>
    <w:p w14:paraId="26F8BA69"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2F14072B" w14:textId="2FD003FF"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terminology</w:t>
      </w:r>
      <w:r>
        <w:rPr>
          <w:snapToGrid w:val="0"/>
        </w:rPr>
        <w:t>. Gives a clarification of the definitions, concepts and abbreviations used in the document.</w:t>
      </w:r>
    </w:p>
    <w:p w14:paraId="2E63B8DD"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14:paraId="42B7D19F" w14:textId="77777777"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14:paraId="20F1AAB6" w14:textId="77777777"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14:paraId="722EDBCF"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14:paraId="0AB39049"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14:paraId="25B2EC34" w14:textId="77777777"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14:paraId="5C1C5CC2" w14:textId="77777777" w:rsidR="0036782A" w:rsidRDefault="0036782A" w:rsidP="00A82627">
      <w:pPr>
        <w:pStyle w:val="BodyText"/>
        <w:tabs>
          <w:tab w:val="clear" w:pos="1134"/>
          <w:tab w:val="left" w:pos="1276"/>
        </w:tabs>
        <w:ind w:left="1276" w:right="142" w:hanging="1276"/>
        <w:jc w:val="both"/>
        <w:rPr>
          <w:rFonts w:cs="Arial"/>
          <w:lang w:val="en-US"/>
        </w:rPr>
      </w:pPr>
    </w:p>
    <w:p w14:paraId="471F5E76" w14:textId="77777777"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14:paraId="1DA19C82" w14:textId="77777777" w:rsidR="00A82627" w:rsidRDefault="00212B41" w:rsidP="000957DE">
      <w:pPr>
        <w:pStyle w:val="Heading2"/>
      </w:pPr>
      <w:bookmarkStart w:id="27" w:name="_Toc420397673"/>
      <w:bookmarkStart w:id="28" w:name="_Toc66279669"/>
      <w:r>
        <w:lastRenderedPageBreak/>
        <w:t>Document Conventions</w:t>
      </w:r>
      <w:bookmarkEnd w:id="27"/>
      <w:bookmarkEnd w:id="28"/>
    </w:p>
    <w:p w14:paraId="5BFDEDCF" w14:textId="77777777" w:rsidR="00A82627" w:rsidRDefault="00A82627" w:rsidP="0071426C">
      <w:pPr>
        <w:pStyle w:val="Heading3"/>
        <w:rPr>
          <w:lang w:val="en-GB"/>
        </w:rPr>
      </w:pPr>
      <w:bookmarkStart w:id="29" w:name="_Ref402369865"/>
      <w:bookmarkStart w:id="30" w:name="_Toc396825968"/>
      <w:bookmarkStart w:id="31" w:name="_Toc388364620"/>
      <w:bookmarkStart w:id="32" w:name="_Toc420397674"/>
      <w:bookmarkStart w:id="33" w:name="_Toc66279670"/>
      <w:r>
        <w:rPr>
          <w:lang w:val="en-GB"/>
        </w:rPr>
        <w:t>Requirements Templates</w:t>
      </w:r>
      <w:bookmarkEnd w:id="29"/>
      <w:bookmarkEnd w:id="30"/>
      <w:bookmarkEnd w:id="31"/>
      <w:bookmarkEnd w:id="32"/>
      <w:bookmarkEnd w:id="33"/>
    </w:p>
    <w:p w14:paraId="3798FC16" w14:textId="635C3A1A" w:rsidR="007E0C44" w:rsidRDefault="007E0C44" w:rsidP="007E0C44">
      <w:pPr>
        <w:pStyle w:val="BodyText"/>
      </w:pPr>
      <w:bookmarkStart w:id="34"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5" w:history="1">
        <w:r w:rsidRPr="00F95EDB">
          <w:rPr>
            <w:rStyle w:val="Hyperlink"/>
          </w:rPr>
          <w:t>RE Wiki - Specification Templates</w:t>
        </w:r>
      </w:hyperlink>
      <w:r>
        <w:t>.</w:t>
      </w:r>
    </w:p>
    <w:p w14:paraId="5693367F" w14:textId="39B3109D"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34"/>
    </w:p>
    <w:p w14:paraId="689E8FC9" w14:textId="77777777" w:rsidR="00A82627" w:rsidRDefault="00A82627" w:rsidP="00A82627">
      <w:pPr>
        <w:pStyle w:val="Heading4"/>
        <w:ind w:left="1135" w:hanging="1135"/>
        <w:rPr>
          <w:lang w:val="en-GB"/>
        </w:rPr>
      </w:pPr>
      <w:bookmarkStart w:id="35" w:name="_Toc420397676"/>
      <w:r>
        <w:rPr>
          <w:lang w:val="en-GB"/>
        </w:rPr>
        <w:t>Requirements Attributes</w:t>
      </w:r>
      <w:bookmarkEnd w:id="35"/>
    </w:p>
    <w:p w14:paraId="25FEF035" w14:textId="642DDB66"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6" w:history="1">
        <w:r w:rsidRPr="00F95EDB">
          <w:rPr>
            <w:rStyle w:val="Hyperlink"/>
          </w:rPr>
          <w:t>RE Wiki - Requirements Attributes</w:t>
        </w:r>
      </w:hyperlink>
      <w:r w:rsidRPr="007C20FA">
        <w:t>.</w:t>
      </w:r>
    </w:p>
    <w:p w14:paraId="20352645" w14:textId="77777777" w:rsidR="00214F7F" w:rsidRDefault="00214F7F" w:rsidP="00FE324E">
      <w:pPr>
        <w:pStyle w:val="Heading1"/>
      </w:pPr>
      <w:bookmarkStart w:id="36" w:name="_ASSUMPTIONS_AND_DEPENDENCIES"/>
      <w:bookmarkStart w:id="37" w:name="_Ref294993966"/>
      <w:bookmarkStart w:id="38" w:name="_Ref217349907"/>
      <w:bookmarkStart w:id="39" w:name="_Toc211245034"/>
      <w:bookmarkStart w:id="40" w:name="_Toc66279671"/>
      <w:bookmarkEnd w:id="36"/>
      <w:r>
        <w:lastRenderedPageBreak/>
        <w:t>Function Group Description</w:t>
      </w:r>
      <w:bookmarkEnd w:id="40"/>
    </w:p>
    <w:p w14:paraId="3209E2A9"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14:paraId="40492CB6" w14:textId="77777777"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14:paraId="52450840" w14:textId="093F98A2" w:rsidR="0085374D" w:rsidRDefault="0085374D" w:rsidP="009C62E5"/>
    <w:p w14:paraId="07A16CBB" w14:textId="74784375" w:rsidR="00282278" w:rsidRDefault="00282278" w:rsidP="009C62E5">
      <w:r>
        <w:t xml:space="preserve">This Function Group consists of all functions </w:t>
      </w:r>
      <w:r w:rsidR="001965D9">
        <w:t>allocated to</w:t>
      </w:r>
      <w:r w:rsidR="00B32EDC">
        <w:t xml:space="preserve"> </w:t>
      </w:r>
      <w:r>
        <w:rPr>
          <w:noProof/>
        </w:rPr>
        <w:drawing>
          <wp:inline distT="0" distB="0" distL="0" distR="0" wp14:anchorId="3616442E" wp14:editId="0F4276E6">
            <wp:extent cx="152400" cy="152400"/>
            <wp:effectExtent l="0" t="0" r="0" b="0"/>
            <wp:docPr id="2" name="Picture 1843322729.jpg" descr="1843322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843322729.jpg"/>
                    <pic:cNvPicPr/>
                  </pic:nvPicPr>
                  <pic:blipFill>
                    <a:blip r:embed="rId27" cstate="print"/>
                    <a:stretch>
                      <a:fillRect/>
                    </a:stretch>
                  </pic:blipFill>
                  <pic:spPr>
                    <a:xfrm>
                      <a:off x="0" y="0"/>
                      <a:ext cx="152400" cy="152400"/>
                    </a:xfrm>
                    <a:prstGeom prst="rect">
                      <a:avLst/>
                    </a:prstGeom>
                  </pic:spPr>
                </pic:pic>
              </a:graphicData>
            </a:graphic>
          </wp:inline>
        </w:drawing>
      </w:r>
      <w:r w:rsidR="00B32EDC">
        <w:t xml:space="preserve"> </w:t>
      </w:r>
      <w:r w:rsidR="001965D9">
        <w:t xml:space="preserve"> </w:t>
      </w:r>
      <w:r w:rsidR="001965D9" w:rsidRPr="00582DE4">
        <w:rPr>
          <w:b/>
        </w:rPr>
        <w:t>PSDS System</w:t>
      </w:r>
      <w:r w:rsidR="001965D9" w:rsidRPr="001965D9">
        <w:t xml:space="preserve"> </w:t>
      </w:r>
      <w:r w:rsidR="00604AF5">
        <w:t>&lt;&lt;Logical&gt;&gt;</w:t>
      </w:r>
      <w:r w:rsidR="008F251F">
        <w:t xml:space="preserve"> including all functions in their corresponding call trees</w:t>
      </w:r>
      <w:r w:rsidR="001965D9">
        <w:t>.</w:t>
      </w:r>
    </w:p>
    <w:p w14:paraId="57BA1171" w14:textId="25B6ECF2" w:rsidR="001965D9" w:rsidRDefault="001965D9" w:rsidP="009C62E5"/>
    <w:p w14:paraId="24C7FDDE" w14:textId="77777777" w:rsidR="001965D9" w:rsidRDefault="001965D9" w:rsidP="001965D9">
      <w:r>
        <w:t>Description of PSDS System:</w:t>
      </w:r>
    </w:p>
    <w:p w14:paraId="300401E1" w14:textId="1163FB79" w:rsidR="001965D9" w:rsidRDefault="001965D9" w:rsidP="001965D9">
      <w:r>
        <w:t xml:space="preserve">The PDLC (Polymer Dispersed Liquid Crystal) Skylite Digital Shade (PSDS) is a laminated sunroof whose functional principle is voltage driven alignment of liquid crystals.  The glass can change from opaque (power off) to transparent (48VAC applied) instantly (&lt; 0.2 secs.).  The PSDS allows the user to limit the light that comes through the glass roof, during driving or parking. </w:t>
      </w:r>
    </w:p>
    <w:p w14:paraId="59857251" w14:textId="77777777" w:rsidR="00AA09AF" w:rsidRPr="00356018" w:rsidRDefault="00CE78E8" w:rsidP="00BC3FDB">
      <w:pPr>
        <w:pStyle w:val="Heading1"/>
      </w:pPr>
      <w:bookmarkStart w:id="41" w:name="_Toc66279672"/>
      <w:r>
        <w:lastRenderedPageBreak/>
        <w:t>Functional</w:t>
      </w:r>
      <w:r w:rsidR="00AA09AF" w:rsidRPr="00356018">
        <w:t xml:space="preserve"> </w:t>
      </w:r>
      <w:bookmarkEnd w:id="37"/>
      <w:bookmarkEnd w:id="38"/>
      <w:bookmarkEnd w:id="39"/>
      <w:r w:rsidR="00745866">
        <w:t>Architecture</w:t>
      </w:r>
      <w:bookmarkEnd w:id="41"/>
    </w:p>
    <w:p w14:paraId="6F7F8336" w14:textId="77777777"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 only (remove section, if only a single Function is specified in this document)</w:t>
      </w:r>
    </w:p>
    <w:p w14:paraId="09D99D24" w14:textId="77777777"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14:paraId="7C6E1E8E" w14:textId="09CEE5B7"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28"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4F4E62">
        <w:rPr>
          <w:rStyle w:val="SubtleEmphasis"/>
        </w:rPr>
        <w:t>4</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4F4E62" w:rsidRPr="004F4E62">
        <w:rPr>
          <w:rStyle w:val="SubtleEmphasis"/>
        </w:rPr>
        <w:t>Function Specifications</w:t>
      </w:r>
      <w:r w:rsidR="008E0F40">
        <w:rPr>
          <w:rStyle w:val="SubtleEmphasis"/>
        </w:rPr>
        <w:fldChar w:fldCharType="end"/>
      </w:r>
      <w:r w:rsidR="008E0F40" w:rsidRPr="00EF78FE">
        <w:rPr>
          <w:rStyle w:val="SubtleEmphasis"/>
        </w:rPr>
        <w:t>”.</w:t>
      </w:r>
    </w:p>
    <w:p w14:paraId="27971B6F" w14:textId="77777777" w:rsidR="008E0F40" w:rsidRDefault="008E0F40" w:rsidP="0061324D">
      <w:pPr>
        <w:pStyle w:val="Heading2"/>
        <w:numPr>
          <w:ilvl w:val="1"/>
          <w:numId w:val="4"/>
        </w:numPr>
      </w:pPr>
      <w:bookmarkStart w:id="42" w:name="_Toc66279673"/>
      <w:r>
        <w:t>Description</w:t>
      </w:r>
      <w:bookmarkEnd w:id="42"/>
    </w:p>
    <w:p w14:paraId="6B042FE3" w14:textId="6ED901B3"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SysML </w:t>
      </w:r>
      <w:r w:rsidR="004618B3">
        <w:rPr>
          <w:rStyle w:val="SubtleEmphasis"/>
        </w:rPr>
        <w:t>Internal Block</w:t>
      </w:r>
      <w:r w:rsidRPr="00347A88">
        <w:rPr>
          <w:rStyle w:val="SubtleEmphasis"/>
        </w:rPr>
        <w:t xml:space="preserve"> diagrams or </w:t>
      </w:r>
      <w:hyperlink r:id="rId29" w:history="1">
        <w:r w:rsidRPr="00347A88">
          <w:rPr>
            <w:rStyle w:val="SubtleEmphasis"/>
          </w:rPr>
          <w:t>Data Flow Diagrams</w:t>
        </w:r>
      </w:hyperlink>
      <w:r w:rsidRPr="00347A88">
        <w:rPr>
          <w:rStyle w:val="SubtleEmphasis"/>
        </w:rPr>
        <w:t xml:space="preserve"> could be used to depict such a Functional Architecture.</w:t>
      </w:r>
    </w:p>
    <w:p w14:paraId="1AAE0B02" w14:textId="5F939274" w:rsidR="008E0F40" w:rsidRPr="00347A88" w:rsidRDefault="008E0F40" w:rsidP="007D0044">
      <w:pPr>
        <w:shd w:val="clear" w:color="auto" w:fill="D6E3BC" w:themeFill="accent3" w:themeFillTint="66"/>
        <w:rPr>
          <w:rStyle w:val="SubtleEmphasis"/>
        </w:rPr>
      </w:pPr>
      <w:r w:rsidRPr="008E0F40">
        <w:rPr>
          <w:rStyle w:val="SubtleEmphasis"/>
          <w:b/>
        </w:rPr>
        <w:t>#Link:</w:t>
      </w:r>
      <w:r w:rsidRPr="00347A88">
        <w:rPr>
          <w:rStyle w:val="SubtleEmphasis"/>
        </w:rPr>
        <w:t xml:space="preserve"> </w:t>
      </w:r>
      <w:hyperlink r:id="rId30" w:history="1">
        <w:r w:rsidRPr="005D37D3">
          <w:rPr>
            <w:rStyle w:val="Hyperlink"/>
            <w:i/>
          </w:rPr>
          <w:t xml:space="preserve">SysML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31" w:history="1">
        <w:r w:rsidRPr="005D37D3">
          <w:rPr>
            <w:rStyle w:val="Hyperlink"/>
            <w:i/>
            <w:iCs/>
          </w:rPr>
          <w:t>RE Wiki - Data Flow Diagrams</w:t>
        </w:r>
      </w:hyperlink>
    </w:p>
    <w:p w14:paraId="21E902CD" w14:textId="77777777" w:rsidR="008E0F40" w:rsidRPr="004F7A82" w:rsidRDefault="008E0F40" w:rsidP="008E0F40"/>
    <w:p w14:paraId="68E1211C" w14:textId="77777777" w:rsidR="00AD7649" w:rsidRDefault="00AD7649" w:rsidP="00BC3FDB">
      <w:pPr>
        <w:pStyle w:val="Heading2"/>
      </w:pPr>
      <w:bookmarkStart w:id="43" w:name="_Toc211245036"/>
      <w:bookmarkStart w:id="44" w:name="_Toc66279674"/>
      <w:r>
        <w:t>Function List</w:t>
      </w:r>
      <w:bookmarkEnd w:id="43"/>
      <w:bookmarkEnd w:id="44"/>
    </w:p>
    <w:p w14:paraId="3708911D" w14:textId="77777777" w:rsidR="00513842" w:rsidRPr="00D76DB2" w:rsidRDefault="00513842" w:rsidP="00D76DB2"/>
    <w:tbl>
      <w:tblPr>
        <w:tblStyle w:val="TableGrid"/>
        <w:tblW w:w="10237" w:type="dxa"/>
        <w:tblInd w:w="0" w:type="dxa"/>
        <w:tblLayout w:type="fixed"/>
        <w:tblLook w:val="01E0" w:firstRow="1" w:lastRow="1" w:firstColumn="1" w:lastColumn="1" w:noHBand="0" w:noVBand="0"/>
      </w:tblPr>
      <w:tblGrid>
        <w:gridCol w:w="1435"/>
        <w:gridCol w:w="3240"/>
        <w:gridCol w:w="4770"/>
        <w:gridCol w:w="792"/>
      </w:tblGrid>
      <w:tr w:rsidR="00D67406" w:rsidRPr="00C54EF2" w14:paraId="00870070" w14:textId="77777777" w:rsidTr="00393C96">
        <w:tc>
          <w:tcPr>
            <w:tcW w:w="1435" w:type="dxa"/>
            <w:shd w:val="clear" w:color="auto" w:fill="D9D9D9" w:themeFill="background1" w:themeFillShade="D9"/>
          </w:tcPr>
          <w:p w14:paraId="26A1F8B1" w14:textId="77777777" w:rsidR="00C54EF2" w:rsidRPr="004E7B74" w:rsidRDefault="00C54EF2" w:rsidP="00C54EF2">
            <w:pPr>
              <w:pStyle w:val="scriptNormal"/>
              <w:rPr>
                <w:b/>
                <w:color w:val="auto"/>
              </w:rPr>
            </w:pPr>
            <w:r>
              <w:rPr>
                <w:b/>
                <w:color w:val="auto"/>
              </w:rPr>
              <w:t>Function ID</w:t>
            </w:r>
          </w:p>
        </w:tc>
        <w:tc>
          <w:tcPr>
            <w:tcW w:w="3240" w:type="dxa"/>
            <w:shd w:val="clear" w:color="auto" w:fill="D9D9D9" w:themeFill="background1" w:themeFillShade="D9"/>
          </w:tcPr>
          <w:p w14:paraId="2ECE70CC" w14:textId="77777777"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14:paraId="40CA1B6D" w14:textId="77777777"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14:paraId="248AEBDB" w14:textId="77777777" w:rsidR="00C54EF2" w:rsidRPr="00C54EF2" w:rsidRDefault="00C54EF2" w:rsidP="00C54EF2">
            <w:pPr>
              <w:pStyle w:val="scriptNormal"/>
              <w:rPr>
                <w:b/>
                <w:color w:val="auto"/>
              </w:rPr>
            </w:pPr>
            <w:r w:rsidRPr="00C54EF2">
              <w:rPr>
                <w:b/>
                <w:color w:val="auto"/>
              </w:rPr>
              <w:t>ASIL</w:t>
            </w:r>
          </w:p>
        </w:tc>
      </w:tr>
      <w:tr w:rsidR="00D67406" w:rsidRPr="00C54EF2" w14:paraId="7F7BCC58" w14:textId="77777777" w:rsidTr="00393C96">
        <w:tc>
          <w:tcPr>
            <w:tcW w:w="1435" w:type="dxa"/>
          </w:tcPr>
          <w:p w14:paraId="21D8196F" w14:textId="77777777" w:rsidR="00723DF2" w:rsidRDefault="00723DF2"/>
        </w:tc>
        <w:tc>
          <w:tcPr>
            <w:tcW w:w="3240" w:type="dxa"/>
          </w:tcPr>
          <w:p w14:paraId="7CAE9E21" w14:textId="3B665C62" w:rsidR="00C54EF2" w:rsidRDefault="00604AF5" w:rsidP="00C54EF2">
            <w:pPr>
              <w:pStyle w:val="scriptNormal"/>
              <w:rPr>
                <w:color w:val="auto"/>
              </w:rPr>
            </w:pPr>
            <w:r>
              <w:rPr>
                <w:noProof/>
              </w:rPr>
              <w:drawing>
                <wp:inline distT="0" distB="0" distL="0" distR="0" wp14:anchorId="03D81566" wp14:editId="13B9943E">
                  <wp:extent cx="152400" cy="152400"/>
                  <wp:effectExtent l="0" t="0" r="0" b="0"/>
                  <wp:docPr id="4" name="Picture -1478353762.jpg" descr="-1478353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78353762.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7a5c627bd716795ecf03b18212cb0a56" w:history="1">
              <w:r w:rsidR="008E73AE">
                <w:rPr>
                  <w:rStyle w:val="Hyperlink"/>
                  <w:color w:val="auto"/>
                </w:rPr>
                <w:t>Analyze Operations</w:t>
              </w:r>
            </w:hyperlink>
            <w:r w:rsidR="00BF7800">
              <w:rPr>
                <w:color w:val="auto"/>
              </w:rPr>
              <w:t xml:space="preserve"> &lt;&lt;</w:t>
            </w:r>
            <w:r w:rsidR="001F47AE">
              <w:rPr>
                <w:color w:val="auto"/>
              </w:rPr>
              <w:t>Subsystem Function</w:t>
            </w:r>
            <w:r w:rsidR="00BF7800">
              <w:rPr>
                <w:color w:val="auto"/>
              </w:rPr>
              <w:t>&gt;&gt;</w:t>
            </w:r>
          </w:p>
        </w:tc>
        <w:tc>
          <w:tcPr>
            <w:tcW w:w="4770" w:type="dxa"/>
          </w:tcPr>
          <w:p w14:paraId="7A5478F5" w14:textId="77777777" w:rsidR="00723DF2" w:rsidRDefault="00723DF2"/>
        </w:tc>
        <w:tc>
          <w:tcPr>
            <w:tcW w:w="792" w:type="dxa"/>
          </w:tcPr>
          <w:p w14:paraId="15B153B4" w14:textId="77777777" w:rsidR="00723DF2" w:rsidRDefault="00723DF2"/>
        </w:tc>
      </w:tr>
      <w:tr w:rsidR="00D67406" w:rsidRPr="00C54EF2" w14:paraId="724BBAD3" w14:textId="77777777" w:rsidTr="00393C96">
        <w:tc>
          <w:tcPr>
            <w:tcW w:w="1435" w:type="dxa"/>
          </w:tcPr>
          <w:p w14:paraId="4EE4EE3E" w14:textId="77777777" w:rsidR="00723DF2" w:rsidRDefault="00723DF2"/>
        </w:tc>
        <w:tc>
          <w:tcPr>
            <w:tcW w:w="3240" w:type="dxa"/>
          </w:tcPr>
          <w:p w14:paraId="3F948FCC" w14:textId="60F2F92F" w:rsidR="00C54EF2" w:rsidRDefault="00604AF5" w:rsidP="00C54EF2">
            <w:pPr>
              <w:pStyle w:val="scriptNormal"/>
              <w:rPr>
                <w:color w:val="auto"/>
              </w:rPr>
            </w:pPr>
            <w:r>
              <w:rPr>
                <w:noProof/>
              </w:rPr>
              <w:drawing>
                <wp:inline distT="0" distB="0" distL="0" distR="0" wp14:anchorId="5178CC1D" wp14:editId="223B5A37">
                  <wp:extent cx="152400" cy="152400"/>
                  <wp:effectExtent l="0" t="0" r="0" b="0"/>
                  <wp:docPr id="6" name="Picture 649436654.jpg" descr="649436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49436654.jpg"/>
                          <pic:cNvPicPr/>
                        </pic:nvPicPr>
                        <pic:blipFill>
                          <a:blip r:embed="rId17" cstate="print"/>
                          <a:stretch>
                            <a:fillRect/>
                          </a:stretch>
                        </pic:blipFill>
                        <pic:spPr>
                          <a:xfrm>
                            <a:off x="0" y="0"/>
                            <a:ext cx="152400" cy="152400"/>
                          </a:xfrm>
                          <a:prstGeom prst="rect">
                            <a:avLst/>
                          </a:prstGeom>
                        </pic:spPr>
                      </pic:pic>
                    </a:graphicData>
                  </a:graphic>
                </wp:inline>
              </w:drawing>
            </w:r>
            <w:r>
              <w:rPr>
                <w:color w:val="auto"/>
              </w:rPr>
              <w:t xml:space="preserve">  </w:t>
            </w:r>
            <w:hyperlink w:anchor="_52f88807bf41687de58769c9badc65aa" w:history="1">
              <w:r w:rsidR="008E73AE">
                <w:rPr>
                  <w:rStyle w:val="Hyperlink"/>
                  <w:color w:val="auto"/>
                </w:rPr>
                <w:t>Manage Automatic PSDS Functionality</w:t>
              </w:r>
            </w:hyperlink>
            <w:r w:rsidR="00BF7800">
              <w:rPr>
                <w:color w:val="auto"/>
              </w:rPr>
              <w:t xml:space="preserve"> &lt;&lt;</w:t>
            </w:r>
            <w:r w:rsidR="001F47AE">
              <w:rPr>
                <w:color w:val="auto"/>
              </w:rPr>
              <w:t>System Function</w:t>
            </w:r>
            <w:r w:rsidR="00BF7800">
              <w:rPr>
                <w:color w:val="auto"/>
              </w:rPr>
              <w:t>&gt;&gt;</w:t>
            </w:r>
          </w:p>
        </w:tc>
        <w:tc>
          <w:tcPr>
            <w:tcW w:w="4770" w:type="dxa"/>
          </w:tcPr>
          <w:p w14:paraId="415D65B1" w14:textId="77777777" w:rsidR="00723DF2" w:rsidRDefault="00723DF2"/>
        </w:tc>
        <w:tc>
          <w:tcPr>
            <w:tcW w:w="792" w:type="dxa"/>
          </w:tcPr>
          <w:p w14:paraId="37131650" w14:textId="77777777" w:rsidR="00723DF2" w:rsidRDefault="00723DF2"/>
        </w:tc>
      </w:tr>
      <w:tr w:rsidR="00D67406" w:rsidRPr="00C54EF2" w14:paraId="558176D4" w14:textId="77777777" w:rsidTr="00393C96">
        <w:tc>
          <w:tcPr>
            <w:tcW w:w="1435" w:type="dxa"/>
          </w:tcPr>
          <w:p w14:paraId="5E4B2098" w14:textId="77777777" w:rsidR="00723DF2" w:rsidRDefault="00723DF2"/>
        </w:tc>
        <w:tc>
          <w:tcPr>
            <w:tcW w:w="3240" w:type="dxa"/>
          </w:tcPr>
          <w:p w14:paraId="032E4F73" w14:textId="644E7B41" w:rsidR="00C54EF2" w:rsidRDefault="00604AF5" w:rsidP="00C54EF2">
            <w:pPr>
              <w:pStyle w:val="scriptNormal"/>
              <w:rPr>
                <w:color w:val="auto"/>
              </w:rPr>
            </w:pPr>
            <w:r>
              <w:rPr>
                <w:noProof/>
              </w:rPr>
              <w:drawing>
                <wp:inline distT="0" distB="0" distL="0" distR="0" wp14:anchorId="5A00B61D" wp14:editId="685750F9">
                  <wp:extent cx="152400" cy="152400"/>
                  <wp:effectExtent l="0" t="0" r="0" b="0"/>
                  <wp:docPr id="9" name="Picture -1478353762.jpg" descr="-1478353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78353762.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57cb0cf5b58fe1e39142250d91eb1af1" w:history="1">
              <w:r w:rsidR="008E73AE">
                <w:rPr>
                  <w:rStyle w:val="Hyperlink"/>
                  <w:color w:val="auto"/>
                </w:rPr>
                <w:t>Control PSDS</w:t>
              </w:r>
            </w:hyperlink>
            <w:r w:rsidR="00BF7800">
              <w:rPr>
                <w:color w:val="auto"/>
              </w:rPr>
              <w:t xml:space="preserve"> &lt;&lt;</w:t>
            </w:r>
            <w:r w:rsidR="001F47AE">
              <w:rPr>
                <w:color w:val="auto"/>
              </w:rPr>
              <w:t>Subsystem Function</w:t>
            </w:r>
            <w:r w:rsidR="00BF7800">
              <w:rPr>
                <w:color w:val="auto"/>
              </w:rPr>
              <w:t>&gt;&gt;</w:t>
            </w:r>
          </w:p>
        </w:tc>
        <w:tc>
          <w:tcPr>
            <w:tcW w:w="4770" w:type="dxa"/>
          </w:tcPr>
          <w:p w14:paraId="22AA954B" w14:textId="77777777" w:rsidR="00723DF2" w:rsidRDefault="00723DF2"/>
        </w:tc>
        <w:tc>
          <w:tcPr>
            <w:tcW w:w="792" w:type="dxa"/>
          </w:tcPr>
          <w:p w14:paraId="052E1FAA" w14:textId="77777777" w:rsidR="00723DF2" w:rsidRDefault="00723DF2"/>
        </w:tc>
      </w:tr>
      <w:tr w:rsidR="00D67406" w:rsidRPr="00C54EF2" w14:paraId="7C8BEC51" w14:textId="77777777" w:rsidTr="00393C96">
        <w:tc>
          <w:tcPr>
            <w:tcW w:w="1435" w:type="dxa"/>
          </w:tcPr>
          <w:p w14:paraId="62B87416" w14:textId="77777777" w:rsidR="00723DF2" w:rsidRDefault="00723DF2"/>
        </w:tc>
        <w:tc>
          <w:tcPr>
            <w:tcW w:w="3240" w:type="dxa"/>
          </w:tcPr>
          <w:p w14:paraId="594A5E5C" w14:textId="31DB5E21" w:rsidR="00C54EF2" w:rsidRDefault="00604AF5" w:rsidP="00C54EF2">
            <w:pPr>
              <w:pStyle w:val="scriptNormal"/>
              <w:rPr>
                <w:color w:val="auto"/>
              </w:rPr>
            </w:pPr>
            <w:r>
              <w:rPr>
                <w:noProof/>
              </w:rPr>
              <w:drawing>
                <wp:inline distT="0" distB="0" distL="0" distR="0" wp14:anchorId="78CA4382" wp14:editId="028CD761">
                  <wp:extent cx="152400" cy="152400"/>
                  <wp:effectExtent l="0" t="0" r="0" b="0"/>
                  <wp:docPr id="11" name="Picture -1478353762.jpg" descr="-1478353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78353762.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e3c6362bb21df99ad36dbadc77fb3697" w:history="1">
              <w:r w:rsidR="008E73AE">
                <w:rPr>
                  <w:rStyle w:val="Hyperlink"/>
                  <w:color w:val="auto"/>
                </w:rPr>
                <w:t>Provide PDLC Status</w:t>
              </w:r>
            </w:hyperlink>
            <w:r w:rsidR="00BF7800">
              <w:rPr>
                <w:color w:val="auto"/>
              </w:rPr>
              <w:t xml:space="preserve"> &lt;&lt;</w:t>
            </w:r>
            <w:r w:rsidR="001F47AE">
              <w:rPr>
                <w:color w:val="auto"/>
              </w:rPr>
              <w:t>Subsystem Function</w:t>
            </w:r>
            <w:r w:rsidR="00BF7800">
              <w:rPr>
                <w:color w:val="auto"/>
              </w:rPr>
              <w:t>&gt;&gt;</w:t>
            </w:r>
          </w:p>
        </w:tc>
        <w:tc>
          <w:tcPr>
            <w:tcW w:w="4770" w:type="dxa"/>
          </w:tcPr>
          <w:p w14:paraId="1512DE9E" w14:textId="77777777" w:rsidR="00723DF2" w:rsidRDefault="00723DF2"/>
        </w:tc>
        <w:tc>
          <w:tcPr>
            <w:tcW w:w="792" w:type="dxa"/>
          </w:tcPr>
          <w:p w14:paraId="0FF31C28" w14:textId="77777777" w:rsidR="00723DF2" w:rsidRDefault="00723DF2"/>
        </w:tc>
      </w:tr>
      <w:tr w:rsidR="00D67406" w:rsidRPr="00C54EF2" w14:paraId="50D63030" w14:textId="77777777" w:rsidTr="00393C96">
        <w:tc>
          <w:tcPr>
            <w:tcW w:w="1435" w:type="dxa"/>
          </w:tcPr>
          <w:p w14:paraId="1EF5CBB3" w14:textId="77777777" w:rsidR="00723DF2" w:rsidRDefault="00723DF2"/>
        </w:tc>
        <w:tc>
          <w:tcPr>
            <w:tcW w:w="3240" w:type="dxa"/>
          </w:tcPr>
          <w:p w14:paraId="569457A2" w14:textId="47B6F8F2" w:rsidR="00C54EF2" w:rsidRDefault="00604AF5" w:rsidP="00C54EF2">
            <w:pPr>
              <w:pStyle w:val="scriptNormal"/>
              <w:rPr>
                <w:color w:val="auto"/>
              </w:rPr>
            </w:pPr>
            <w:r>
              <w:rPr>
                <w:noProof/>
              </w:rPr>
              <w:drawing>
                <wp:inline distT="0" distB="0" distL="0" distR="0" wp14:anchorId="702F4F2B" wp14:editId="61FD27E5">
                  <wp:extent cx="152400" cy="152400"/>
                  <wp:effectExtent l="0" t="0" r="0" b="0"/>
                  <wp:docPr id="13" name="Picture 649436654.jpg" descr="649436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49436654.jpg"/>
                          <pic:cNvPicPr/>
                        </pic:nvPicPr>
                        <pic:blipFill>
                          <a:blip r:embed="rId17" cstate="print"/>
                          <a:stretch>
                            <a:fillRect/>
                          </a:stretch>
                        </pic:blipFill>
                        <pic:spPr>
                          <a:xfrm>
                            <a:off x="0" y="0"/>
                            <a:ext cx="152400" cy="152400"/>
                          </a:xfrm>
                          <a:prstGeom prst="rect">
                            <a:avLst/>
                          </a:prstGeom>
                        </pic:spPr>
                      </pic:pic>
                    </a:graphicData>
                  </a:graphic>
                </wp:inline>
              </w:drawing>
            </w:r>
            <w:r>
              <w:rPr>
                <w:color w:val="auto"/>
              </w:rPr>
              <w:t xml:space="preserve">  </w:t>
            </w:r>
            <w:hyperlink w:anchor="_f5dc29255307897c45bdebcb8fd33800" w:history="1">
              <w:r w:rsidR="008E73AE">
                <w:rPr>
                  <w:rStyle w:val="Hyperlink"/>
                  <w:color w:val="auto"/>
                </w:rPr>
                <w:t>Check Operation Status</w:t>
              </w:r>
            </w:hyperlink>
            <w:r w:rsidR="00BF7800">
              <w:rPr>
                <w:color w:val="auto"/>
              </w:rPr>
              <w:t xml:space="preserve"> &lt;&lt;</w:t>
            </w:r>
            <w:r w:rsidR="001F47AE">
              <w:rPr>
                <w:color w:val="auto"/>
              </w:rPr>
              <w:t>System Function</w:t>
            </w:r>
            <w:r w:rsidR="00BF7800">
              <w:rPr>
                <w:color w:val="auto"/>
              </w:rPr>
              <w:t>&gt;&gt;</w:t>
            </w:r>
          </w:p>
        </w:tc>
        <w:tc>
          <w:tcPr>
            <w:tcW w:w="4770" w:type="dxa"/>
          </w:tcPr>
          <w:p w14:paraId="13F2D83E" w14:textId="77777777" w:rsidR="00723DF2" w:rsidRDefault="00723DF2"/>
        </w:tc>
        <w:tc>
          <w:tcPr>
            <w:tcW w:w="792" w:type="dxa"/>
          </w:tcPr>
          <w:p w14:paraId="665E75B3" w14:textId="77777777" w:rsidR="00723DF2" w:rsidRDefault="00723DF2"/>
        </w:tc>
      </w:tr>
      <w:tr w:rsidR="00D67406" w:rsidRPr="00C54EF2" w14:paraId="4C998DA1" w14:textId="77777777" w:rsidTr="00393C96">
        <w:tc>
          <w:tcPr>
            <w:tcW w:w="1435" w:type="dxa"/>
          </w:tcPr>
          <w:p w14:paraId="44038B50" w14:textId="77777777" w:rsidR="00723DF2" w:rsidRDefault="00723DF2"/>
        </w:tc>
        <w:tc>
          <w:tcPr>
            <w:tcW w:w="3240" w:type="dxa"/>
          </w:tcPr>
          <w:p w14:paraId="570448CA" w14:textId="51793767" w:rsidR="00C54EF2" w:rsidRDefault="00604AF5" w:rsidP="00C54EF2">
            <w:pPr>
              <w:pStyle w:val="scriptNormal"/>
              <w:rPr>
                <w:color w:val="auto"/>
              </w:rPr>
            </w:pPr>
            <w:r>
              <w:rPr>
                <w:noProof/>
              </w:rPr>
              <w:drawing>
                <wp:inline distT="0" distB="0" distL="0" distR="0" wp14:anchorId="47F07619" wp14:editId="6EEF8B39">
                  <wp:extent cx="152400" cy="152400"/>
                  <wp:effectExtent l="0" t="0" r="0" b="0"/>
                  <wp:docPr id="15" name="Picture -1478353762.jpg" descr="-1478353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78353762.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1338ef93e88e811737adeca85bf39c6a" w:history="1">
              <w:r w:rsidR="008E73AE">
                <w:rPr>
                  <w:rStyle w:val="Hyperlink"/>
                  <w:color w:val="auto"/>
                </w:rPr>
                <w:t>Sense PDLC Status</w:t>
              </w:r>
            </w:hyperlink>
            <w:r w:rsidR="00BF7800">
              <w:rPr>
                <w:color w:val="auto"/>
              </w:rPr>
              <w:t xml:space="preserve"> &lt;&lt;</w:t>
            </w:r>
            <w:r w:rsidR="001F47AE">
              <w:rPr>
                <w:color w:val="auto"/>
              </w:rPr>
              <w:t>Subsystem Function</w:t>
            </w:r>
            <w:r w:rsidR="00BF7800">
              <w:rPr>
                <w:color w:val="auto"/>
              </w:rPr>
              <w:t>&gt;&gt;</w:t>
            </w:r>
          </w:p>
        </w:tc>
        <w:tc>
          <w:tcPr>
            <w:tcW w:w="4770" w:type="dxa"/>
          </w:tcPr>
          <w:p w14:paraId="5A694738" w14:textId="77777777" w:rsidR="00723DF2" w:rsidRDefault="00723DF2"/>
        </w:tc>
        <w:tc>
          <w:tcPr>
            <w:tcW w:w="792" w:type="dxa"/>
          </w:tcPr>
          <w:p w14:paraId="13DE2762" w14:textId="77777777" w:rsidR="00723DF2" w:rsidRDefault="00723DF2"/>
        </w:tc>
      </w:tr>
      <w:tr w:rsidR="00D67406" w:rsidRPr="00C54EF2" w14:paraId="7F0D9C14" w14:textId="77777777" w:rsidTr="00393C96">
        <w:tc>
          <w:tcPr>
            <w:tcW w:w="1435" w:type="dxa"/>
          </w:tcPr>
          <w:p w14:paraId="39DB27B7" w14:textId="77777777" w:rsidR="00723DF2" w:rsidRDefault="00723DF2"/>
        </w:tc>
        <w:tc>
          <w:tcPr>
            <w:tcW w:w="3240" w:type="dxa"/>
          </w:tcPr>
          <w:p w14:paraId="278F633C" w14:textId="324F3BF1" w:rsidR="00C54EF2" w:rsidRDefault="00604AF5" w:rsidP="00C54EF2">
            <w:pPr>
              <w:pStyle w:val="scriptNormal"/>
              <w:rPr>
                <w:color w:val="auto"/>
              </w:rPr>
            </w:pPr>
            <w:r>
              <w:rPr>
                <w:noProof/>
              </w:rPr>
              <w:drawing>
                <wp:inline distT="0" distB="0" distL="0" distR="0" wp14:anchorId="76BD0A5B" wp14:editId="4D43409D">
                  <wp:extent cx="152400" cy="152400"/>
                  <wp:effectExtent l="0" t="0" r="0" b="0"/>
                  <wp:docPr id="17" name="Picture -1478353762.jpg" descr="-1478353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78353762.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bb94616420c6a6ee34fbb6f4b7a86113" w:history="1">
              <w:r w:rsidR="008E73AE">
                <w:rPr>
                  <w:rStyle w:val="Hyperlink"/>
                  <w:color w:val="auto"/>
                </w:rPr>
                <w:t>Arbitrate PSDS Automatic Functionality</w:t>
              </w:r>
            </w:hyperlink>
            <w:r w:rsidR="00BF7800">
              <w:rPr>
                <w:color w:val="auto"/>
              </w:rPr>
              <w:t xml:space="preserve"> &lt;&lt;</w:t>
            </w:r>
            <w:r w:rsidR="001F47AE">
              <w:rPr>
                <w:color w:val="auto"/>
              </w:rPr>
              <w:t>Subsystem Function</w:t>
            </w:r>
            <w:r w:rsidR="00BF7800">
              <w:rPr>
                <w:color w:val="auto"/>
              </w:rPr>
              <w:t>&gt;&gt;</w:t>
            </w:r>
          </w:p>
        </w:tc>
        <w:tc>
          <w:tcPr>
            <w:tcW w:w="4770" w:type="dxa"/>
          </w:tcPr>
          <w:p w14:paraId="42DEC0C6" w14:textId="77777777" w:rsidR="00723DF2" w:rsidRDefault="00723DF2"/>
        </w:tc>
        <w:tc>
          <w:tcPr>
            <w:tcW w:w="792" w:type="dxa"/>
          </w:tcPr>
          <w:p w14:paraId="76964CCF" w14:textId="77777777" w:rsidR="00723DF2" w:rsidRDefault="00723DF2"/>
        </w:tc>
      </w:tr>
      <w:tr w:rsidR="00D67406" w:rsidRPr="00C54EF2" w14:paraId="4973D2AB" w14:textId="77777777" w:rsidTr="00393C96">
        <w:tc>
          <w:tcPr>
            <w:tcW w:w="1435" w:type="dxa"/>
          </w:tcPr>
          <w:p w14:paraId="4829A746" w14:textId="77777777" w:rsidR="00723DF2" w:rsidRDefault="00723DF2"/>
        </w:tc>
        <w:tc>
          <w:tcPr>
            <w:tcW w:w="3240" w:type="dxa"/>
          </w:tcPr>
          <w:p w14:paraId="0102F396" w14:textId="24BB5801" w:rsidR="00C54EF2" w:rsidRDefault="00604AF5" w:rsidP="00C54EF2">
            <w:pPr>
              <w:pStyle w:val="scriptNormal"/>
              <w:rPr>
                <w:color w:val="auto"/>
              </w:rPr>
            </w:pPr>
            <w:r>
              <w:rPr>
                <w:noProof/>
              </w:rPr>
              <w:drawing>
                <wp:inline distT="0" distB="0" distL="0" distR="0" wp14:anchorId="2812B51B" wp14:editId="70BAA020">
                  <wp:extent cx="152400" cy="152400"/>
                  <wp:effectExtent l="0" t="0" r="0" b="0"/>
                  <wp:docPr id="19" name="Picture -1478353762.jpg" descr="-1478353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478353762.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d959c28f22ff4765f3d178411d219d6e" w:history="1">
              <w:r w:rsidR="008E73AE">
                <w:rPr>
                  <w:rStyle w:val="Hyperlink"/>
                  <w:color w:val="auto"/>
                </w:rPr>
                <w:t>Actuate PDLC</w:t>
              </w:r>
            </w:hyperlink>
            <w:r w:rsidR="00BF7800">
              <w:rPr>
                <w:color w:val="auto"/>
              </w:rPr>
              <w:t xml:space="preserve"> &lt;&lt;</w:t>
            </w:r>
            <w:r w:rsidR="001F47AE">
              <w:rPr>
                <w:color w:val="auto"/>
              </w:rPr>
              <w:t>Subsystem Function</w:t>
            </w:r>
            <w:r w:rsidR="00BF7800">
              <w:rPr>
                <w:color w:val="auto"/>
              </w:rPr>
              <w:t>&gt;&gt;</w:t>
            </w:r>
          </w:p>
        </w:tc>
        <w:tc>
          <w:tcPr>
            <w:tcW w:w="4770" w:type="dxa"/>
          </w:tcPr>
          <w:p w14:paraId="69477C15" w14:textId="77777777" w:rsidR="00723DF2" w:rsidRDefault="00723DF2"/>
        </w:tc>
        <w:tc>
          <w:tcPr>
            <w:tcW w:w="792" w:type="dxa"/>
          </w:tcPr>
          <w:p w14:paraId="7670337A" w14:textId="77777777" w:rsidR="00723DF2" w:rsidRDefault="00723DF2"/>
        </w:tc>
      </w:tr>
      <w:tr w:rsidR="00D67406" w:rsidRPr="00C54EF2" w14:paraId="64754D7F" w14:textId="77777777" w:rsidTr="00393C96">
        <w:tc>
          <w:tcPr>
            <w:tcW w:w="1435" w:type="dxa"/>
          </w:tcPr>
          <w:p w14:paraId="7B65D3FE" w14:textId="77777777" w:rsidR="00723DF2" w:rsidRDefault="00723DF2"/>
        </w:tc>
        <w:tc>
          <w:tcPr>
            <w:tcW w:w="3240" w:type="dxa"/>
          </w:tcPr>
          <w:p w14:paraId="0C82AA5E" w14:textId="422BF4D5" w:rsidR="00C54EF2" w:rsidRDefault="00604AF5" w:rsidP="00C54EF2">
            <w:pPr>
              <w:pStyle w:val="scriptNormal"/>
              <w:rPr>
                <w:color w:val="auto"/>
              </w:rPr>
            </w:pPr>
            <w:r>
              <w:rPr>
                <w:noProof/>
              </w:rPr>
              <w:drawing>
                <wp:inline distT="0" distB="0" distL="0" distR="0" wp14:anchorId="429DEB3A" wp14:editId="3F55F6CC">
                  <wp:extent cx="152400" cy="152400"/>
                  <wp:effectExtent l="0" t="0" r="0" b="0"/>
                  <wp:docPr id="22" name="Picture 649436654.jpg" descr="649436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9436654.jpg"/>
                          <pic:cNvPicPr/>
                        </pic:nvPicPr>
                        <pic:blipFill>
                          <a:blip r:embed="rId17" cstate="print"/>
                          <a:stretch>
                            <a:fillRect/>
                          </a:stretch>
                        </pic:blipFill>
                        <pic:spPr>
                          <a:xfrm>
                            <a:off x="0" y="0"/>
                            <a:ext cx="152400" cy="152400"/>
                          </a:xfrm>
                          <a:prstGeom prst="rect">
                            <a:avLst/>
                          </a:prstGeom>
                        </pic:spPr>
                      </pic:pic>
                    </a:graphicData>
                  </a:graphic>
                </wp:inline>
              </w:drawing>
            </w:r>
            <w:r>
              <w:rPr>
                <w:color w:val="auto"/>
              </w:rPr>
              <w:t xml:space="preserve">  </w:t>
            </w:r>
            <w:hyperlink w:anchor="_5dd0caf2c53404027658cadf9f6549ac" w:history="1">
              <w:r w:rsidR="008E73AE">
                <w:rPr>
                  <w:rStyle w:val="Hyperlink"/>
                  <w:color w:val="auto"/>
                </w:rPr>
                <w:t>Manage Manual PSDS Functionality</w:t>
              </w:r>
            </w:hyperlink>
            <w:r w:rsidR="00BF7800">
              <w:rPr>
                <w:color w:val="auto"/>
              </w:rPr>
              <w:t xml:space="preserve"> &lt;&lt;</w:t>
            </w:r>
            <w:r w:rsidR="001F47AE">
              <w:rPr>
                <w:color w:val="auto"/>
              </w:rPr>
              <w:t>System Function</w:t>
            </w:r>
            <w:r w:rsidR="00BF7800">
              <w:rPr>
                <w:color w:val="auto"/>
              </w:rPr>
              <w:t>&gt;&gt;</w:t>
            </w:r>
          </w:p>
        </w:tc>
        <w:tc>
          <w:tcPr>
            <w:tcW w:w="4770" w:type="dxa"/>
          </w:tcPr>
          <w:p w14:paraId="0BCE8BA1" w14:textId="77777777" w:rsidR="00723DF2" w:rsidRDefault="00723DF2"/>
        </w:tc>
        <w:tc>
          <w:tcPr>
            <w:tcW w:w="792" w:type="dxa"/>
          </w:tcPr>
          <w:p w14:paraId="0DCF4ACD" w14:textId="77777777" w:rsidR="00723DF2" w:rsidRDefault="00723DF2"/>
        </w:tc>
      </w:tr>
      <w:tr w:rsidR="00D67406" w:rsidRPr="00C54EF2" w14:paraId="026A79D5" w14:textId="77777777" w:rsidTr="00393C96">
        <w:tc>
          <w:tcPr>
            <w:tcW w:w="1435" w:type="dxa"/>
          </w:tcPr>
          <w:p w14:paraId="032AF5BB" w14:textId="77777777" w:rsidR="00723DF2" w:rsidRDefault="00723DF2"/>
        </w:tc>
        <w:tc>
          <w:tcPr>
            <w:tcW w:w="3240" w:type="dxa"/>
          </w:tcPr>
          <w:p w14:paraId="2221AC53" w14:textId="2B5C5A62" w:rsidR="00C54EF2" w:rsidRDefault="00604AF5" w:rsidP="00C54EF2">
            <w:pPr>
              <w:pStyle w:val="scriptNormal"/>
              <w:rPr>
                <w:color w:val="auto"/>
              </w:rPr>
            </w:pPr>
            <w:r>
              <w:rPr>
                <w:noProof/>
              </w:rPr>
              <w:drawing>
                <wp:inline distT="0" distB="0" distL="0" distR="0" wp14:anchorId="5FE9CB12" wp14:editId="27205F03">
                  <wp:extent cx="152400" cy="152400"/>
                  <wp:effectExtent l="0" t="0" r="0" b="0"/>
                  <wp:docPr id="24" name="Picture 649436654.jpg" descr="649436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49436654.jpg"/>
                          <pic:cNvPicPr/>
                        </pic:nvPicPr>
                        <pic:blipFill>
                          <a:blip r:embed="rId17" cstate="print"/>
                          <a:stretch>
                            <a:fillRect/>
                          </a:stretch>
                        </pic:blipFill>
                        <pic:spPr>
                          <a:xfrm>
                            <a:off x="0" y="0"/>
                            <a:ext cx="152400" cy="152400"/>
                          </a:xfrm>
                          <a:prstGeom prst="rect">
                            <a:avLst/>
                          </a:prstGeom>
                        </pic:spPr>
                      </pic:pic>
                    </a:graphicData>
                  </a:graphic>
                </wp:inline>
              </w:drawing>
            </w:r>
            <w:r>
              <w:rPr>
                <w:color w:val="auto"/>
              </w:rPr>
              <w:t xml:space="preserve">  </w:t>
            </w:r>
            <w:hyperlink w:anchor="_5c093b86cf241563b1c9ded05b726a0f" w:history="1">
              <w:r w:rsidR="008E73AE">
                <w:rPr>
                  <w:rStyle w:val="Hyperlink"/>
                  <w:color w:val="auto"/>
                </w:rPr>
                <w:t>Provide Embrace Support</w:t>
              </w:r>
            </w:hyperlink>
            <w:r w:rsidR="00BF7800">
              <w:rPr>
                <w:color w:val="auto"/>
              </w:rPr>
              <w:t xml:space="preserve"> &lt;&lt;</w:t>
            </w:r>
            <w:r w:rsidR="001F47AE">
              <w:rPr>
                <w:color w:val="auto"/>
              </w:rPr>
              <w:t>System Function</w:t>
            </w:r>
            <w:r w:rsidR="00BF7800">
              <w:rPr>
                <w:color w:val="auto"/>
              </w:rPr>
              <w:t>&gt;&gt;</w:t>
            </w:r>
          </w:p>
        </w:tc>
        <w:tc>
          <w:tcPr>
            <w:tcW w:w="4770" w:type="dxa"/>
          </w:tcPr>
          <w:p w14:paraId="00DCB823" w14:textId="77777777" w:rsidR="00723DF2" w:rsidRDefault="00723DF2"/>
        </w:tc>
        <w:tc>
          <w:tcPr>
            <w:tcW w:w="792" w:type="dxa"/>
          </w:tcPr>
          <w:p w14:paraId="2E90C1E0" w14:textId="77777777" w:rsidR="00723DF2" w:rsidRDefault="00723DF2"/>
        </w:tc>
      </w:tr>
      <w:tr w:rsidR="00D67406" w:rsidRPr="00C54EF2" w14:paraId="16733085" w14:textId="77777777" w:rsidTr="00393C96">
        <w:tc>
          <w:tcPr>
            <w:tcW w:w="1435" w:type="dxa"/>
          </w:tcPr>
          <w:p w14:paraId="49D09BFC" w14:textId="77777777" w:rsidR="00723DF2" w:rsidRDefault="00723DF2"/>
        </w:tc>
        <w:tc>
          <w:tcPr>
            <w:tcW w:w="3240" w:type="dxa"/>
          </w:tcPr>
          <w:p w14:paraId="62FCEC33" w14:textId="110434A0" w:rsidR="00C54EF2" w:rsidRDefault="00604AF5" w:rsidP="00C54EF2">
            <w:pPr>
              <w:pStyle w:val="scriptNormal"/>
              <w:rPr>
                <w:color w:val="auto"/>
              </w:rPr>
            </w:pPr>
            <w:r>
              <w:rPr>
                <w:noProof/>
              </w:rPr>
              <w:drawing>
                <wp:inline distT="0" distB="0" distL="0" distR="0" wp14:anchorId="1FE9B807" wp14:editId="6445B863">
                  <wp:extent cx="152400" cy="152400"/>
                  <wp:effectExtent l="0" t="0" r="0" b="0"/>
                  <wp:docPr id="26" name="Picture -1478353762.jpg" descr="-1478353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478353762.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8527b337b4e3c03bac3da3a6346d077f" w:history="1">
              <w:r w:rsidR="008E73AE">
                <w:rPr>
                  <w:rStyle w:val="Hyperlink"/>
                  <w:color w:val="auto"/>
                </w:rPr>
                <w:t>Arbitrate PSDS Manual functionality</w:t>
              </w:r>
            </w:hyperlink>
            <w:r w:rsidR="00BF7800">
              <w:rPr>
                <w:color w:val="auto"/>
              </w:rPr>
              <w:t xml:space="preserve"> &lt;&lt;</w:t>
            </w:r>
            <w:r w:rsidR="001F47AE">
              <w:rPr>
                <w:color w:val="auto"/>
              </w:rPr>
              <w:t>Subsystem Function</w:t>
            </w:r>
            <w:r w:rsidR="00BF7800">
              <w:rPr>
                <w:color w:val="auto"/>
              </w:rPr>
              <w:t>&gt;&gt;</w:t>
            </w:r>
          </w:p>
        </w:tc>
        <w:tc>
          <w:tcPr>
            <w:tcW w:w="4770" w:type="dxa"/>
          </w:tcPr>
          <w:p w14:paraId="1BFE4AEE" w14:textId="77777777" w:rsidR="00723DF2" w:rsidRDefault="00723DF2"/>
        </w:tc>
        <w:tc>
          <w:tcPr>
            <w:tcW w:w="792" w:type="dxa"/>
          </w:tcPr>
          <w:p w14:paraId="058D3D3E" w14:textId="77777777" w:rsidR="00723DF2" w:rsidRDefault="00723DF2"/>
        </w:tc>
      </w:tr>
    </w:tbl>
    <w:p w14:paraId="4B5B4859" w14:textId="2545DC09" w:rsidR="00AD7649" w:rsidRDefault="00797407" w:rsidP="00797407">
      <w:pPr>
        <w:pStyle w:val="Caption"/>
      </w:pPr>
      <w:bookmarkStart w:id="45" w:name="_Toc66279778"/>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4F4E62">
        <w:rPr>
          <w:noProof/>
        </w:rPr>
        <w:t>2</w:t>
      </w:r>
      <w:r w:rsidR="00F923BF">
        <w:rPr>
          <w:noProof/>
        </w:rPr>
        <w:fldChar w:fldCharType="end"/>
      </w:r>
      <w:r>
        <w:t>: List of Logical Functions</w:t>
      </w:r>
      <w:bookmarkEnd w:id="45"/>
    </w:p>
    <w:p w14:paraId="07F36C41" w14:textId="77777777" w:rsidR="007073F4" w:rsidRDefault="007073F4" w:rsidP="007073F4">
      <w:pPr>
        <w:pStyle w:val="Heading2"/>
      </w:pPr>
      <w:bookmarkStart w:id="46" w:name="_FUNCTION_VIEW"/>
      <w:bookmarkStart w:id="47" w:name="_QUALITY_REQUIREMENTS"/>
      <w:bookmarkStart w:id="48" w:name="_Toc478193541"/>
      <w:bookmarkStart w:id="49" w:name="_Toc478193547"/>
      <w:bookmarkStart w:id="50" w:name="_PHYSICAL_COMPONENTS_VIEW"/>
      <w:bookmarkStart w:id="51" w:name="_Toc66279675"/>
      <w:bookmarkEnd w:id="46"/>
      <w:bookmarkEnd w:id="47"/>
      <w:bookmarkEnd w:id="48"/>
      <w:bookmarkEnd w:id="49"/>
      <w:bookmarkEnd w:id="50"/>
      <w:r>
        <w:t>Signal List</w:t>
      </w:r>
      <w:bookmarkEnd w:id="51"/>
    </w:p>
    <w:p w14:paraId="208CBF00" w14:textId="77777777" w:rsidR="00F65424" w:rsidRDefault="00F65424" w:rsidP="00400BE3"/>
    <w:p w14:paraId="52881E1E" w14:textId="72DD5839"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14:paraId="325A7583" w14:textId="77777777" w:rsidR="00895C28" w:rsidRDefault="00895C28">
      <w:pPr>
        <w:pStyle w:val="Heading1"/>
      </w:pPr>
      <w:bookmarkStart w:id="52" w:name="_Ref521185107"/>
      <w:bookmarkStart w:id="53" w:name="_Toc66279676"/>
      <w:r>
        <w:lastRenderedPageBreak/>
        <w:t>Function</w:t>
      </w:r>
      <w:r w:rsidR="004C091C">
        <w:t xml:space="preserve"> Specifications</w:t>
      </w:r>
      <w:bookmarkEnd w:id="52"/>
      <w:bookmarkEnd w:id="53"/>
    </w:p>
    <w:p w14:paraId="62CF8DEF" w14:textId="60C28CDF" w:rsidR="009C1EEC" w:rsidRDefault="009C1EEC" w:rsidP="0061324D">
      <w:pPr>
        <w:pStyle w:val="Heading2"/>
        <w:numPr>
          <w:ilvl w:val="1"/>
          <w:numId w:val="4"/>
        </w:numPr>
      </w:pPr>
      <w:bookmarkStart w:id="54" w:name="_Function_A"/>
      <w:bookmarkStart w:id="55" w:name="_PCL_User_Request"/>
      <w:bookmarkStart w:id="56" w:name="_PCL_Control"/>
      <w:bookmarkStart w:id="57" w:name="_Toc66279677"/>
      <w:bookmarkEnd w:id="54"/>
      <w:bookmarkEnd w:id="55"/>
      <w:bookmarkEnd w:id="56"/>
      <w:r>
        <w:rPr>
          <w:noProof/>
        </w:rPr>
        <w:drawing>
          <wp:inline distT="0" distB="0" distL="0" distR="0" wp14:anchorId="61BF919E" wp14:editId="0D424A92">
            <wp:extent cx="152400" cy="152400"/>
            <wp:effectExtent l="0" t="0" r="0" b="0"/>
            <wp:docPr id="28" name="Picture -1478353762.jpg" descr="-1478353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78353762.jpg"/>
                    <pic:cNvPicPr/>
                  </pic:nvPicPr>
                  <pic:blipFill>
                    <a:blip r:embed="rId16" cstate="print"/>
                    <a:stretch>
                      <a:fillRect/>
                    </a:stretch>
                  </pic:blipFill>
                  <pic:spPr>
                    <a:xfrm>
                      <a:off x="0" y="0"/>
                      <a:ext cx="152400" cy="152400"/>
                    </a:xfrm>
                    <a:prstGeom prst="rect">
                      <a:avLst/>
                    </a:prstGeom>
                  </pic:spPr>
                </pic:pic>
              </a:graphicData>
            </a:graphic>
          </wp:inline>
        </w:drawing>
      </w:r>
      <w:bookmarkStart w:id="58" w:name="_Toc153182176"/>
      <w:bookmarkStart w:id="59" w:name="_Toc152743161"/>
      <w:bookmarkStart w:id="60" w:name="_Toc273517494"/>
      <w:bookmarkStart w:id="61" w:name="_Toc152665350"/>
      <w:bookmarkStart w:id="62" w:name="_Toc157239608"/>
      <w:bookmarkStart w:id="63" w:name="_Toc152475008"/>
      <w:bookmarkStart w:id="64" w:name="_Toc156712169"/>
      <w:bookmarkStart w:id="65" w:name="_Toc151542239"/>
      <w:bookmarkStart w:id="66" w:name="_Toc156379465"/>
      <w:bookmarkStart w:id="67" w:name="_Toc147810600"/>
      <w:bookmarkStart w:id="68" w:name="_Toc156293228"/>
      <w:bookmarkStart w:id="69" w:name="_Toc147810526"/>
      <w:bookmarkStart w:id="70" w:name="_Toc156293079"/>
      <w:bookmarkStart w:id="71" w:name="_Toc156292312"/>
      <w:bookmarkStart w:id="72" w:name="_Toc153267791"/>
      <w:bookmarkStart w:id="73" w:name="_Toc153183126"/>
      <w:r w:rsidRPr="00661D74">
        <w:t xml:space="preserve">  </w:t>
      </w:r>
      <w:bookmarkStart w:id="74" w:name="_d959c28f22ff4765f3d178411d219d6e"/>
      <w:r w:rsidR="008E73AE">
        <w:t>Actuate PDLC</w:t>
      </w:r>
      <w:bookmarkEnd w:id="57"/>
      <w:bookmarkEnd w:id="74"/>
    </w:p>
    <w:p w14:paraId="3D06E9EA" w14:textId="77777777" w:rsidR="0061785D" w:rsidRDefault="0061785D" w:rsidP="00783BCF">
      <w:pPr>
        <w:pStyle w:val="Heading3"/>
      </w:pPr>
      <w:bookmarkStart w:id="75" w:name="_Toc66279678"/>
      <w:r>
        <w:t xml:space="preserve">Function </w:t>
      </w:r>
      <w:r w:rsidR="00283752">
        <w:t>Overview</w:t>
      </w:r>
      <w:bookmarkEnd w:id="75"/>
    </w:p>
    <w:p w14:paraId="4D489192" w14:textId="0E7F06A4" w:rsidR="00427220" w:rsidRDefault="00283752" w:rsidP="00427220">
      <w:pPr>
        <w:pStyle w:val="Heading4"/>
      </w:pPr>
      <w:r>
        <w:t>Description</w:t>
      </w:r>
    </w:p>
    <w:p w14:paraId="74056687" w14:textId="77777777"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14:paraId="1D54CB8C" w14:textId="77777777" w:rsidR="00794B45" w:rsidRDefault="00794B45" w:rsidP="009C1EEC">
      <w:pPr>
        <w:contextualSpacing/>
      </w:pPr>
    </w:p>
    <w:p w14:paraId="01307A71" w14:textId="5EC09659" w:rsidR="00AC0C92" w:rsidRDefault="00AC0C92" w:rsidP="009C1EEC">
      <w:pPr>
        <w:contextualSpacing/>
      </w:pPr>
      <w:r>
        <w:t>Function is allocated to:</w:t>
      </w:r>
    </w:p>
    <w:p w14:paraId="1AC7C892" w14:textId="5A25FE02" w:rsidR="00AC0C92" w:rsidRDefault="00604AF5" w:rsidP="0061324D">
      <w:pPr>
        <w:pStyle w:val="ListParagraph"/>
        <w:numPr>
          <w:ilvl w:val="0"/>
          <w:numId w:val="13"/>
        </w:numPr>
        <w:contextualSpacing/>
      </w:pPr>
      <w:r>
        <w:rPr>
          <w:noProof/>
        </w:rPr>
        <w:drawing>
          <wp:inline distT="0" distB="0" distL="0" distR="0" wp14:anchorId="4333734B" wp14:editId="27DADD30">
            <wp:extent cx="152400" cy="152400"/>
            <wp:effectExtent l="0" t="0" r="0" b="0"/>
            <wp:docPr id="30" name="Picture 196292586.jpg" descr="196292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629258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Actuate PDLC</w:t>
      </w:r>
      <w:r>
        <w:t xml:space="preserve"> &lt;&lt;Subsystem Function&gt;&gt;</w:t>
      </w:r>
    </w:p>
    <w:p w14:paraId="5C190C3F" w14:textId="77777777" w:rsidR="00AC0C92" w:rsidRDefault="00604AF5" w:rsidP="0061324D">
      <w:pPr>
        <w:pStyle w:val="ListParagraph"/>
        <w:numPr>
          <w:ilvl w:val="0"/>
          <w:numId w:val="13"/>
        </w:numPr>
        <w:contextualSpacing/>
      </w:pPr>
      <w:r>
        <w:rPr>
          <w:noProof/>
        </w:rPr>
        <w:drawing>
          <wp:inline distT="0" distB="0" distL="0" distR="0" wp14:anchorId="12644538" wp14:editId="2BC03376">
            <wp:extent cx="152400" cy="152400"/>
            <wp:effectExtent l="0" t="0" r="0" b="0"/>
            <wp:docPr id="32" name="Picture 1843322729.jpg" descr="1843322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843322729.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r w:rsidR="00AC0C92">
        <w:t>PDLC Actuator</w:t>
      </w:r>
      <w:r>
        <w:t xml:space="preserve"> &lt;&lt;Logical&gt;&gt;</w:t>
      </w:r>
    </w:p>
    <w:p w14:paraId="5FDD3DD8" w14:textId="77777777" w:rsidR="00794B45" w:rsidRDefault="00794B45" w:rsidP="00D2637E">
      <w:pPr>
        <w:contextualSpacing/>
      </w:pPr>
    </w:p>
    <w:p w14:paraId="0A1528A1" w14:textId="1E03088E" w:rsidR="00501DFF" w:rsidRDefault="00501DFF" w:rsidP="00D2637E">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001DDA3A" w14:textId="1212494A" w:rsidR="00282E2C" w:rsidRDefault="00282E2C" w:rsidP="00FD32A2">
      <w:pPr>
        <w:pStyle w:val="Heading4"/>
      </w:pPr>
      <w:r>
        <w:t>Variants</w:t>
      </w:r>
    </w:p>
    <w:p w14:paraId="14498DC8" w14:textId="77777777"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14:paraId="64D0F9A9" w14:textId="77777777"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14:paraId="4006C5F5" w14:textId="77777777"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14:paraId="5EE513D4" w14:textId="77777777" w:rsidR="00F65738" w:rsidRDefault="00F65738" w:rsidP="007D0044">
      <w:pPr>
        <w:shd w:val="clear" w:color="auto" w:fill="D6E3BC" w:themeFill="accent3" w:themeFillTint="66"/>
        <w:rPr>
          <w:rStyle w:val="SubtleEmphasis"/>
        </w:rPr>
      </w:pPr>
    </w:p>
    <w:p w14:paraId="1536A554" w14:textId="77777777"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14:paraId="6C713DE9" w14:textId="308E74AD"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3" w:history="1">
        <w:r w:rsidR="0075423B" w:rsidRPr="00DD553E">
          <w:rPr>
            <w:rStyle w:val="Hyperlink"/>
          </w:rPr>
          <w:t>RE Wiki – Variant Management</w:t>
        </w:r>
      </w:hyperlink>
      <w:r>
        <w:rPr>
          <w:rStyle w:val="SubtleEmphasis"/>
        </w:rPr>
        <w:t>.</w:t>
      </w:r>
    </w:p>
    <w:p w14:paraId="70AE05C3" w14:textId="77777777" w:rsidR="00E21515" w:rsidRDefault="00E21515" w:rsidP="00282E2C"/>
    <w:p w14:paraId="5985861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276EA56" w14:textId="7C5CC193" w:rsidR="00427220" w:rsidRDefault="00427220" w:rsidP="00FD32A2">
      <w:pPr>
        <w:pStyle w:val="Heading4"/>
      </w:pPr>
      <w:r>
        <w:t>Input Requirements</w:t>
      </w:r>
    </w:p>
    <w:p w14:paraId="5708E358" w14:textId="77777777"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0B069BC9" w14:textId="77777777"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w:t>
      </w:r>
      <w:proofErr w:type="gramStart"/>
      <w:r w:rsidRPr="007E0C44">
        <w:rPr>
          <w:rStyle w:val="SubtleEmphasis"/>
        </w:rPr>
        <w:t>taken into account</w:t>
      </w:r>
      <w:proofErr w:type="gramEnd"/>
      <w:r w:rsidRPr="007E0C44">
        <w:rPr>
          <w:rStyle w:val="SubtleEmphasis"/>
        </w:rPr>
        <w:t xml:space="preserve">,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14:paraId="679E1A7A" w14:textId="77777777" w:rsidR="00E21515" w:rsidRDefault="00E21515" w:rsidP="00427220"/>
    <w:p w14:paraId="037E6B0B"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3DD40A4" w14:textId="1B8F2714" w:rsidR="00427220" w:rsidRDefault="00427220" w:rsidP="00427220">
      <w:pPr>
        <w:pStyle w:val="Heading4"/>
      </w:pPr>
      <w:r>
        <w:t>Assumptions</w:t>
      </w:r>
    </w:p>
    <w:p w14:paraId="7A059D87" w14:textId="77777777"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14:paraId="44794EF6" w14:textId="77777777"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w:t>
      </w:r>
      <w:proofErr w:type="gramStart"/>
      <w:r>
        <w:rPr>
          <w:rStyle w:val="SubtleEmphasis"/>
        </w:rPr>
        <w:t>During the course of</w:t>
      </w:r>
      <w:proofErr w:type="gramEnd"/>
      <w:r>
        <w:rPr>
          <w:rStyle w:val="SubtleEmphasis"/>
        </w:rPr>
        <w:t xml:space="preserve"> the development most of those assumptions are typically either converted into actual requirements or discarded at some point – such that this chapter remains mostly empty.</w:t>
      </w:r>
    </w:p>
    <w:p w14:paraId="3D83F761" w14:textId="77777777" w:rsidR="00A92B2F" w:rsidRDefault="00A92B2F" w:rsidP="00A92B2F"/>
    <w:p w14:paraId="07E9143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3B99E49" w14:textId="77777777" w:rsidR="00C0442C" w:rsidRDefault="00C0442C" w:rsidP="00A92B2F"/>
    <w:p w14:paraId="1FA00845" w14:textId="1AA01F2F" w:rsidR="00427220" w:rsidRDefault="00427220" w:rsidP="00427220">
      <w:pPr>
        <w:pStyle w:val="Heading4"/>
      </w:pPr>
      <w:bookmarkStart w:id="76" w:name="_Toc420397667"/>
      <w:bookmarkStart w:id="77" w:name="_Toc216841808"/>
      <w:bookmarkStart w:id="78" w:name="_Toc211245114"/>
      <w:r>
        <w:t>References</w:t>
      </w:r>
      <w:bookmarkEnd w:id="76"/>
    </w:p>
    <w:p w14:paraId="596A037A" w14:textId="77777777" w:rsidR="00427220" w:rsidRPr="00454CBE" w:rsidRDefault="00427220" w:rsidP="00427220">
      <w:pPr>
        <w:pStyle w:val="Heading5"/>
      </w:pPr>
      <w:bookmarkStart w:id="79" w:name="_Toc420397668"/>
      <w:bookmarkStart w:id="80" w:name="_Toc216853727"/>
      <w:r w:rsidRPr="00454CBE">
        <w:t xml:space="preserve">Ford </w:t>
      </w:r>
      <w:r>
        <w:t>D</w:t>
      </w:r>
      <w:r w:rsidRPr="00454CBE">
        <w:t>ocuments</w:t>
      </w:r>
      <w:bookmarkEnd w:id="79"/>
      <w:bookmarkEnd w:id="80"/>
    </w:p>
    <w:p w14:paraId="531432F0" w14:textId="5304E577" w:rsidR="00427220" w:rsidRDefault="00427220" w:rsidP="00427220">
      <w:pPr>
        <w:pStyle w:val="BodyText"/>
        <w:ind w:right="142"/>
        <w:jc w:val="both"/>
        <w:rPr>
          <w:rFonts w:cs="Arial"/>
        </w:rPr>
      </w:pPr>
      <w:r>
        <w:rPr>
          <w:rFonts w:cs="Arial"/>
        </w:rPr>
        <w:t>List here all Ford internal documents, which are directly related to the feature.</w:t>
      </w:r>
    </w:p>
    <w:p w14:paraId="7DE3EA2E"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4358936" w14:textId="77777777" w:rsidTr="00202583">
        <w:trPr>
          <w:cantSplit/>
          <w:tblHeader/>
        </w:trPr>
        <w:tc>
          <w:tcPr>
            <w:tcW w:w="1418" w:type="dxa"/>
            <w:shd w:val="clear" w:color="auto" w:fill="E0E0E0"/>
          </w:tcPr>
          <w:p w14:paraId="571AE27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D6FDF0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7CCE96A"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B234C5E"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536FEE5" w14:textId="77777777" w:rsidTr="00202583">
        <w:trPr>
          <w:cantSplit/>
          <w:tblHeader/>
        </w:trPr>
        <w:tc>
          <w:tcPr>
            <w:tcW w:w="1418" w:type="dxa"/>
            <w:shd w:val="clear" w:color="auto" w:fill="FFFFFF" w:themeFill="background1"/>
          </w:tcPr>
          <w:p w14:paraId="44DDDF5E" w14:textId="77777777" w:rsidR="005B7CFB" w:rsidRPr="005E40CF" w:rsidRDefault="005B7CFB" w:rsidP="00202583">
            <w:pPr>
              <w:rPr>
                <w:rFonts w:ascii="Helvetica" w:hAnsi="Helvetica" w:cs="Helvetica"/>
              </w:rPr>
            </w:pPr>
          </w:p>
        </w:tc>
        <w:tc>
          <w:tcPr>
            <w:tcW w:w="6237" w:type="dxa"/>
            <w:shd w:val="clear" w:color="auto" w:fill="FFFFFF" w:themeFill="background1"/>
          </w:tcPr>
          <w:p w14:paraId="0ECEF1A4" w14:textId="77777777" w:rsidR="005B7CFB" w:rsidRPr="005E40CF" w:rsidRDefault="005B7CFB" w:rsidP="00202583">
            <w:pPr>
              <w:rPr>
                <w:rFonts w:ascii="Helvetica" w:hAnsi="Helvetica" w:cs="Helvetica"/>
              </w:rPr>
            </w:pPr>
          </w:p>
        </w:tc>
        <w:tc>
          <w:tcPr>
            <w:tcW w:w="1418" w:type="dxa"/>
            <w:shd w:val="clear" w:color="auto" w:fill="FFFFFF" w:themeFill="background1"/>
          </w:tcPr>
          <w:p w14:paraId="3418E7E9" w14:textId="77777777" w:rsidR="005B7CFB" w:rsidRPr="005E40CF" w:rsidRDefault="005B7CFB" w:rsidP="00202583">
            <w:pPr>
              <w:rPr>
                <w:rFonts w:ascii="Helvetica" w:hAnsi="Helvetica" w:cs="Helvetica"/>
              </w:rPr>
            </w:pPr>
          </w:p>
        </w:tc>
        <w:tc>
          <w:tcPr>
            <w:tcW w:w="1418" w:type="dxa"/>
            <w:shd w:val="clear" w:color="auto" w:fill="FFFFFF" w:themeFill="background1"/>
          </w:tcPr>
          <w:p w14:paraId="3A85AC7D" w14:textId="77777777" w:rsidR="005B7CFB" w:rsidRPr="005E40CF" w:rsidRDefault="005B7CFB" w:rsidP="00202583">
            <w:pPr>
              <w:rPr>
                <w:rFonts w:ascii="Helvetica" w:hAnsi="Helvetica" w:cs="Helvetica"/>
              </w:rPr>
            </w:pPr>
          </w:p>
        </w:tc>
      </w:tr>
    </w:tbl>
    <w:p w14:paraId="19DD559C" w14:textId="4E07951E" w:rsidR="005B7CFB" w:rsidRPr="00360B1D" w:rsidRDefault="005B7CFB" w:rsidP="005B7CFB">
      <w:pPr>
        <w:pStyle w:val="Caption"/>
        <w:rPr>
          <w:i/>
          <w:color w:val="7F7F7F" w:themeColor="text1" w:themeTint="80"/>
        </w:rPr>
      </w:pPr>
      <w:bookmarkStart w:id="81" w:name="_Toc468095642"/>
      <w:bookmarkStart w:id="82" w:name="_Toc529191299"/>
      <w:bookmarkStart w:id="83" w:name="_Toc66279779"/>
      <w:r w:rsidRPr="00360B1D">
        <w:lastRenderedPageBreak/>
        <w:t xml:space="preserve">Table </w:t>
      </w:r>
      <w:r>
        <w:rPr>
          <w:noProof/>
        </w:rPr>
        <w:fldChar w:fldCharType="begin"/>
      </w:r>
      <w:r>
        <w:rPr>
          <w:noProof/>
        </w:rPr>
        <w:instrText xml:space="preserve"> SEQ Table \* ARABIC </w:instrText>
      </w:r>
      <w:r>
        <w:rPr>
          <w:noProof/>
        </w:rPr>
        <w:fldChar w:fldCharType="separate"/>
      </w:r>
      <w:r w:rsidR="004F4E62">
        <w:rPr>
          <w:noProof/>
        </w:rPr>
        <w:t>3</w:t>
      </w:r>
      <w:r>
        <w:rPr>
          <w:noProof/>
        </w:rPr>
        <w:fldChar w:fldCharType="end"/>
      </w:r>
      <w:r w:rsidRPr="00360B1D">
        <w:t>: Ford internal Documents</w:t>
      </w:r>
      <w:bookmarkEnd w:id="81"/>
      <w:r>
        <w:t xml:space="preserve"> </w:t>
      </w:r>
      <w:r w:rsidRPr="006D2E3B">
        <w:rPr>
          <w:b w:val="0"/>
          <w:i/>
          <w:color w:val="A6A6A6" w:themeColor="background1" w:themeShade="A6"/>
        </w:rPr>
        <w:t>(not specified in model)</w:t>
      </w:r>
      <w:bookmarkEnd w:id="82"/>
      <w:bookmarkEnd w:id="83"/>
    </w:p>
    <w:p w14:paraId="572299B8" w14:textId="77777777" w:rsidR="00427220" w:rsidRPr="00FB7B3D" w:rsidRDefault="00427220" w:rsidP="00427220">
      <w:pPr>
        <w:pStyle w:val="Heading5"/>
      </w:pPr>
      <w:bookmarkStart w:id="84" w:name="_Toc420397669"/>
      <w:bookmarkStart w:id="85" w:name="_Toc216853729"/>
      <w:bookmarkStart w:id="86" w:name="_Toc215652136"/>
      <w:r w:rsidRPr="00454CBE">
        <w:t>External</w:t>
      </w:r>
      <w:r>
        <w:t xml:space="preserve"> Documents and P</w:t>
      </w:r>
      <w:r w:rsidRPr="00FB7B3D">
        <w:t>ublications</w:t>
      </w:r>
      <w:bookmarkEnd w:id="77"/>
      <w:bookmarkEnd w:id="78"/>
      <w:bookmarkEnd w:id="84"/>
      <w:bookmarkEnd w:id="85"/>
      <w:bookmarkEnd w:id="86"/>
    </w:p>
    <w:p w14:paraId="656FFDC9" w14:textId="40D66018" w:rsidR="00427220" w:rsidRDefault="00427220" w:rsidP="00427220">
      <w:pPr>
        <w:pStyle w:val="BodyText"/>
        <w:ind w:right="142"/>
        <w:jc w:val="both"/>
        <w:rPr>
          <w:rFonts w:cs="Arial"/>
          <w:lang w:val="en-US"/>
        </w:rPr>
      </w:pPr>
      <w:bookmarkStart w:id="87" w:name="_Toc420397670"/>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1467EEF9" w14:textId="67877201"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4" w:history="1">
        <w:r w:rsidRPr="00316F4E">
          <w:rPr>
            <w:rStyle w:val="SubtleEmphasis"/>
            <w:color w:val="0000FF"/>
          </w:rPr>
          <w:t>IEEE Citation Reference</w:t>
        </w:r>
      </w:hyperlink>
      <w:r w:rsidRPr="00347A88">
        <w:rPr>
          <w:rStyle w:val="SubtleEmphasis"/>
        </w:rPr>
        <w:t xml:space="preserve"> on how to format a reference.</w:t>
      </w:r>
      <w:bookmarkEnd w:id="87"/>
    </w:p>
    <w:p w14:paraId="3006507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8B6EB9F" w14:textId="77777777" w:rsidTr="00202583">
        <w:trPr>
          <w:cantSplit/>
          <w:tblHeader/>
        </w:trPr>
        <w:tc>
          <w:tcPr>
            <w:tcW w:w="1418" w:type="dxa"/>
            <w:shd w:val="clear" w:color="auto" w:fill="E0E0E0"/>
          </w:tcPr>
          <w:p w14:paraId="77E94DD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C5C370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3DB9984" w14:textId="77777777" w:rsidTr="00202583">
        <w:trPr>
          <w:cantSplit/>
          <w:tblHeader/>
        </w:trPr>
        <w:tc>
          <w:tcPr>
            <w:tcW w:w="1418" w:type="dxa"/>
            <w:shd w:val="clear" w:color="auto" w:fill="FFFFFF" w:themeFill="background1"/>
          </w:tcPr>
          <w:p w14:paraId="6C79E676" w14:textId="77777777" w:rsidR="005B7CFB" w:rsidRPr="005E40CF" w:rsidRDefault="005B7CFB" w:rsidP="00202583">
            <w:pPr>
              <w:rPr>
                <w:rFonts w:ascii="Helvetica" w:hAnsi="Helvetica" w:cs="Helvetica"/>
              </w:rPr>
            </w:pPr>
          </w:p>
        </w:tc>
        <w:tc>
          <w:tcPr>
            <w:tcW w:w="9072" w:type="dxa"/>
            <w:shd w:val="clear" w:color="auto" w:fill="FFFFFF" w:themeFill="background1"/>
          </w:tcPr>
          <w:p w14:paraId="1B8B2372" w14:textId="77777777" w:rsidR="005B7CFB" w:rsidRPr="005E40CF" w:rsidRDefault="005B7CFB" w:rsidP="00202583">
            <w:pPr>
              <w:rPr>
                <w:rFonts w:ascii="Helvetica" w:hAnsi="Helvetica" w:cs="Helvetica"/>
              </w:rPr>
            </w:pPr>
          </w:p>
        </w:tc>
      </w:tr>
    </w:tbl>
    <w:p w14:paraId="5A9D3345" w14:textId="6DD29D78" w:rsidR="005B7CFB" w:rsidRDefault="005B7CFB" w:rsidP="005B7CFB">
      <w:pPr>
        <w:pStyle w:val="Caption"/>
        <w:rPr>
          <w:b w:val="0"/>
          <w:i/>
          <w:color w:val="7F7F7F" w:themeColor="text1" w:themeTint="80"/>
        </w:rPr>
      </w:pPr>
      <w:bookmarkStart w:id="88" w:name="_Toc468095643"/>
      <w:bookmarkStart w:id="89" w:name="_Toc529191301"/>
      <w:bookmarkStart w:id="90" w:name="_Toc66279780"/>
      <w:r w:rsidRPr="00DB1AC1">
        <w:t xml:space="preserve">Table </w:t>
      </w:r>
      <w:r>
        <w:rPr>
          <w:noProof/>
        </w:rPr>
        <w:fldChar w:fldCharType="begin"/>
      </w:r>
      <w:r>
        <w:rPr>
          <w:noProof/>
        </w:rPr>
        <w:instrText xml:space="preserve"> SEQ Table \* ARABIC </w:instrText>
      </w:r>
      <w:r>
        <w:rPr>
          <w:noProof/>
        </w:rPr>
        <w:fldChar w:fldCharType="separate"/>
      </w:r>
      <w:r w:rsidR="004F4E62">
        <w:rPr>
          <w:noProof/>
        </w:rPr>
        <w:t>4</w:t>
      </w:r>
      <w:r>
        <w:rPr>
          <w:noProof/>
        </w:rPr>
        <w:fldChar w:fldCharType="end"/>
      </w:r>
      <w:r w:rsidRPr="00DB1AC1">
        <w:t>: External documents and publications</w:t>
      </w:r>
      <w:bookmarkEnd w:id="88"/>
      <w:r w:rsidRPr="00DB1AC1">
        <w:t xml:space="preserve"> </w:t>
      </w:r>
      <w:r w:rsidRPr="006D2E3B">
        <w:rPr>
          <w:b w:val="0"/>
          <w:i/>
          <w:color w:val="A6A6A6" w:themeColor="background1" w:themeShade="A6"/>
        </w:rPr>
        <w:t>(not specified in model)</w:t>
      </w:r>
      <w:bookmarkEnd w:id="89"/>
      <w:bookmarkEnd w:id="90"/>
    </w:p>
    <w:p w14:paraId="02E0232D" w14:textId="77777777" w:rsidR="00427220" w:rsidRDefault="00427220" w:rsidP="00427220">
      <w:pPr>
        <w:pStyle w:val="Heading4"/>
      </w:pPr>
      <w:r>
        <w:t>Glossary</w:t>
      </w:r>
    </w:p>
    <w:p w14:paraId="3DD7254D" w14:textId="7346631D" w:rsidR="00427220" w:rsidRDefault="00806478" w:rsidP="00427220">
      <w:r>
        <w:t xml:space="preserve">See </w:t>
      </w:r>
      <w:r w:rsidR="00F20BE1">
        <w:fldChar w:fldCharType="begin"/>
      </w:r>
      <w:r w:rsidR="00F20BE1">
        <w:instrText xml:space="preserve"> REF _Ref2766978 \h </w:instrText>
      </w:r>
      <w:r w:rsidR="00F20BE1">
        <w:fldChar w:fldCharType="separate"/>
      </w:r>
      <w:r w:rsidR="004F4E62">
        <w:rPr>
          <w:lang w:val="en-GB"/>
        </w:rPr>
        <w:t>Appendix</w:t>
      </w:r>
      <w:r w:rsidR="00F20BE1">
        <w:fldChar w:fldCharType="end"/>
      </w:r>
      <w:r w:rsidR="006C2DE5">
        <w:t xml:space="preserve"> for Definitions and Abbreviations.</w:t>
      </w:r>
    </w:p>
    <w:p w14:paraId="0A3BC1EF" w14:textId="77777777" w:rsidR="00F15706" w:rsidRDefault="00E60B64" w:rsidP="00783BCF">
      <w:pPr>
        <w:pStyle w:val="Heading3"/>
      </w:pPr>
      <w:bookmarkStart w:id="91" w:name="_Toc66279679"/>
      <w:r>
        <w:t>Function Scope</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91"/>
    </w:p>
    <w:p w14:paraId="6D4AD42D" w14:textId="77777777" w:rsidR="00055646" w:rsidRPr="00A43B48" w:rsidRDefault="00055646" w:rsidP="00306D37">
      <w:pPr>
        <w:contextualSpacing/>
      </w:pPr>
    </w:p>
    <w:p w14:paraId="49A5D206" w14:textId="77777777" w:rsidR="00306D37" w:rsidRDefault="00306D37" w:rsidP="00306D37">
      <w:pPr>
        <w:contextualSpacing/>
      </w:pPr>
      <w:r>
        <w:t xml:space="preserve">The </w:t>
      </w:r>
      <w:r>
        <w:rPr>
          <w:noProof/>
        </w:rPr>
        <w:drawing>
          <wp:inline distT="0" distB="0" distL="0" distR="0" wp14:anchorId="0782FF9A" wp14:editId="4794603B">
            <wp:extent cx="152400" cy="152400"/>
            <wp:effectExtent l="0" t="0" r="0" b="0"/>
            <wp:docPr id="34" name="Picture -1478353762.jpg" descr="-1478353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78353762.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Actuate PDLC</w:t>
      </w:r>
      <w:r w:rsidR="0004480F">
        <w:rPr>
          <w:b/>
        </w:rPr>
        <w:t>”</w:t>
      </w:r>
      <w:r>
        <w:t xml:space="preserve"> f</w:t>
      </w:r>
      <w:r w:rsidR="00294100">
        <w:t>unction is called by</w:t>
      </w:r>
      <w:r>
        <w:t xml:space="preserve"> the following </w:t>
      </w:r>
      <w:r w:rsidR="00294100">
        <w:t>functions</w:t>
      </w:r>
      <w:r>
        <w:t>:</w:t>
      </w:r>
    </w:p>
    <w:p w14:paraId="658EE195" w14:textId="44A57734" w:rsidR="00306D37" w:rsidRPr="00953D23" w:rsidRDefault="00306D37" w:rsidP="0061324D">
      <w:pPr>
        <w:pStyle w:val="ListParagraph"/>
        <w:numPr>
          <w:ilvl w:val="0"/>
          <w:numId w:val="12"/>
        </w:numPr>
        <w:contextualSpacing/>
      </w:pPr>
      <w:r>
        <w:rPr>
          <w:noProof/>
        </w:rPr>
        <w:drawing>
          <wp:inline distT="0" distB="0" distL="0" distR="0" wp14:anchorId="223C947F" wp14:editId="0919968B">
            <wp:extent cx="152400" cy="152400"/>
            <wp:effectExtent l="0" t="0" r="0" b="0"/>
            <wp:docPr id="36" name="Picture 649436654.jpg" descr="649436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49436654.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2f88807bf41687de58769c9badc65aa" w:history="1">
        <w:r w:rsidR="00B66881">
          <w:rPr>
            <w:rStyle w:val="Hyperlink"/>
          </w:rPr>
          <w:t>Manage Automatic PSDS Functionality</w:t>
        </w:r>
      </w:hyperlink>
      <w:r w:rsidR="0004480F">
        <w:t>”</w:t>
      </w:r>
    </w:p>
    <w:p w14:paraId="47F7B3FD" w14:textId="1ADAF22A" w:rsidR="00306D37" w:rsidRPr="00953D23" w:rsidRDefault="00306D37" w:rsidP="0061324D">
      <w:pPr>
        <w:pStyle w:val="ListParagraph"/>
        <w:numPr>
          <w:ilvl w:val="0"/>
          <w:numId w:val="12"/>
        </w:numPr>
        <w:contextualSpacing/>
      </w:pPr>
      <w:r>
        <w:rPr>
          <w:noProof/>
        </w:rPr>
        <w:drawing>
          <wp:inline distT="0" distB="0" distL="0" distR="0" wp14:anchorId="35B11422" wp14:editId="655E3AAF">
            <wp:extent cx="152400" cy="152400"/>
            <wp:effectExtent l="0" t="0" r="0" b="0"/>
            <wp:docPr id="38" name="Picture 649436654.jpg" descr="649436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49436654.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dd0caf2c53404027658cadf9f6549ac" w:history="1">
        <w:r w:rsidR="00B66881">
          <w:rPr>
            <w:rStyle w:val="Hyperlink"/>
          </w:rPr>
          <w:t>Manage Manual PSDS Functionality</w:t>
        </w:r>
      </w:hyperlink>
      <w:r w:rsidR="0004480F">
        <w:t>”</w:t>
      </w:r>
    </w:p>
    <w:p w14:paraId="04C0C85B" w14:textId="5C88FACA" w:rsidR="00306D37" w:rsidRPr="00953D23" w:rsidRDefault="00306D37" w:rsidP="0061324D">
      <w:pPr>
        <w:pStyle w:val="ListParagraph"/>
        <w:numPr>
          <w:ilvl w:val="0"/>
          <w:numId w:val="12"/>
        </w:numPr>
        <w:contextualSpacing/>
      </w:pPr>
      <w:r>
        <w:rPr>
          <w:noProof/>
        </w:rPr>
        <w:drawing>
          <wp:inline distT="0" distB="0" distL="0" distR="0" wp14:anchorId="6AFE3FB6" wp14:editId="36DF17CA">
            <wp:extent cx="152400" cy="152400"/>
            <wp:effectExtent l="0" t="0" r="0" b="0"/>
            <wp:docPr id="40" name="Picture 649436654.jpg" descr="649436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49436654.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c093b86cf241563b1c9ded05b726a0f" w:history="1">
        <w:r w:rsidR="00B66881">
          <w:rPr>
            <w:rStyle w:val="Hyperlink"/>
          </w:rPr>
          <w:t>Provide Embrace Support</w:t>
        </w:r>
      </w:hyperlink>
      <w:r w:rsidR="0004480F">
        <w:t>”</w:t>
      </w:r>
    </w:p>
    <w:p w14:paraId="72D2FD8F" w14:textId="0E0A06CE" w:rsidR="00306D37" w:rsidRPr="00953D23" w:rsidRDefault="00306D37" w:rsidP="0061324D">
      <w:pPr>
        <w:pStyle w:val="ListParagraph"/>
        <w:numPr>
          <w:ilvl w:val="0"/>
          <w:numId w:val="12"/>
        </w:numPr>
        <w:contextualSpacing/>
      </w:pPr>
      <w:r>
        <w:rPr>
          <w:noProof/>
        </w:rPr>
        <w:drawing>
          <wp:inline distT="0" distB="0" distL="0" distR="0" wp14:anchorId="27A05ECD" wp14:editId="4E619DB6">
            <wp:extent cx="152400" cy="152400"/>
            <wp:effectExtent l="0" t="0" r="0" b="0"/>
            <wp:docPr id="42" name="Picture 120325397.jpg" descr="120325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20325397.jpg"/>
                    <pic:cNvPicPr/>
                  </pic:nvPicPr>
                  <pic:blipFill>
                    <a:blip r:embed="rId18"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cee2f3068a4b8787bf89a9c40ccf1b0" w:history="1">
        <w:r w:rsidR="00B66881">
          <w:rPr>
            <w:rStyle w:val="Hyperlink"/>
          </w:rPr>
          <w:t>PSDS Welcoming Lincoln Owner</w:t>
        </w:r>
      </w:hyperlink>
      <w:r w:rsidR="0004480F">
        <w:t>”</w:t>
      </w:r>
    </w:p>
    <w:p w14:paraId="0013BB0A" w14:textId="77777777" w:rsidR="00393C96" w:rsidRPr="00393C96" w:rsidRDefault="00393C96" w:rsidP="00306D37">
      <w:pPr>
        <w:contextualSpacing/>
      </w:pPr>
    </w:p>
    <w:p w14:paraId="15160BF2" w14:textId="77777777" w:rsidR="001A755C" w:rsidRDefault="001A755C" w:rsidP="00306D37"/>
    <w:p w14:paraId="09D5048E" w14:textId="77777777" w:rsidR="00294100" w:rsidRDefault="00294100" w:rsidP="00294100">
      <w:pPr>
        <w:jc w:val="center"/>
      </w:pPr>
      <w:r>
        <w:rPr>
          <w:noProof/>
        </w:rPr>
        <w:drawing>
          <wp:inline distT="0" distB="0" distL="0" distR="0" wp14:anchorId="11EC34A6" wp14:editId="2DAC7C81">
            <wp:extent cx="6466205" cy="2588232"/>
            <wp:effectExtent l="0" t="0" r="0" b="0"/>
            <wp:docPr id="44" name="Picture -548949504.jpg" descr="-548949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48949504.jpg"/>
                    <pic:cNvPicPr/>
                  </pic:nvPicPr>
                  <pic:blipFill>
                    <a:blip r:embed="rId35" cstate="print"/>
                    <a:stretch>
                      <a:fillRect/>
                    </a:stretch>
                  </pic:blipFill>
                  <pic:spPr>
                    <a:xfrm>
                      <a:off x="0" y="0"/>
                      <a:ext cx="6466205" cy="2588232"/>
                    </a:xfrm>
                    <a:prstGeom prst="rect">
                      <a:avLst/>
                    </a:prstGeom>
                  </pic:spPr>
                </pic:pic>
              </a:graphicData>
            </a:graphic>
          </wp:inline>
        </w:drawing>
      </w:r>
    </w:p>
    <w:p w14:paraId="4C1C738F" w14:textId="5ED01041" w:rsidR="00306D37" w:rsidRPr="00294100" w:rsidRDefault="00306D37" w:rsidP="00294100">
      <w:pPr>
        <w:pStyle w:val="Caption"/>
      </w:pPr>
      <w:bookmarkStart w:id="92" w:name="_Toc66279754"/>
      <w:r w:rsidRPr="00294100">
        <w:t xml:space="preserve">Figure </w:t>
      </w:r>
      <w:r w:rsidR="00317856">
        <w:fldChar w:fldCharType="begin"/>
      </w:r>
      <w:r w:rsidR="00317856">
        <w:instrText xml:space="preserve"> SEQ Figure \* ARABIC </w:instrText>
      </w:r>
      <w:r w:rsidR="00317856">
        <w:fldChar w:fldCharType="separate"/>
      </w:r>
      <w:r w:rsidR="004F4E62">
        <w:rPr>
          <w:noProof/>
        </w:rPr>
        <w:t>1</w:t>
      </w:r>
      <w:r w:rsidR="00317856">
        <w:rPr>
          <w:noProof/>
        </w:rPr>
        <w:fldChar w:fldCharType="end"/>
      </w:r>
      <w:r w:rsidRPr="00294100">
        <w:t xml:space="preserve">: Activity Diagram of </w:t>
      </w:r>
      <w:r>
        <w:rPr>
          <w:noProof/>
        </w:rPr>
        <w:drawing>
          <wp:inline distT="0" distB="0" distL="0" distR="0" wp14:anchorId="4D311D2E" wp14:editId="70395004">
            <wp:extent cx="152400" cy="152400"/>
            <wp:effectExtent l="0" t="0" r="0" b="0"/>
            <wp:docPr id="46"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Automatic PSDS Functionality</w:t>
      </w:r>
      <w:r w:rsidR="0004480F">
        <w:t>”</w:t>
      </w:r>
      <w:r w:rsidRPr="00294100">
        <w:t xml:space="preserve"> calling </w:t>
      </w:r>
      <w:r>
        <w:rPr>
          <w:noProof/>
        </w:rPr>
        <w:drawing>
          <wp:inline distT="0" distB="0" distL="0" distR="0" wp14:anchorId="61BF8F47" wp14:editId="0CE8914E">
            <wp:extent cx="152400" cy="152400"/>
            <wp:effectExtent l="0" t="0" r="0" b="0"/>
            <wp:docPr id="48"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PDLC</w:t>
      </w:r>
      <w:r w:rsidR="0004480F">
        <w:t>”</w:t>
      </w:r>
      <w:bookmarkEnd w:id="92"/>
    </w:p>
    <w:p w14:paraId="7A8A02B9" w14:textId="77777777" w:rsidR="00306D37" w:rsidRDefault="00306D37" w:rsidP="00306D37">
      <w:pPr>
        <w:contextualSpacing/>
      </w:pPr>
    </w:p>
    <w:p w14:paraId="23564120" w14:textId="77777777" w:rsidR="001A755C" w:rsidRDefault="001A755C" w:rsidP="00306D37"/>
    <w:p w14:paraId="3F0D2AF0" w14:textId="77777777" w:rsidR="00294100" w:rsidRDefault="00294100" w:rsidP="00294100">
      <w:pPr>
        <w:jc w:val="center"/>
      </w:pPr>
      <w:r>
        <w:rPr>
          <w:noProof/>
        </w:rPr>
        <w:lastRenderedPageBreak/>
        <w:drawing>
          <wp:inline distT="0" distB="0" distL="0" distR="0" wp14:anchorId="511B1023" wp14:editId="1646EE67">
            <wp:extent cx="6466205" cy="3004766"/>
            <wp:effectExtent l="0" t="0" r="0" b="0"/>
            <wp:docPr id="50" name="Picture 1141017140.jpg" descr="1141017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41017140.jpg"/>
                    <pic:cNvPicPr/>
                  </pic:nvPicPr>
                  <pic:blipFill>
                    <a:blip r:embed="rId36" cstate="print"/>
                    <a:stretch>
                      <a:fillRect/>
                    </a:stretch>
                  </pic:blipFill>
                  <pic:spPr>
                    <a:xfrm>
                      <a:off x="0" y="0"/>
                      <a:ext cx="6466205" cy="3004766"/>
                    </a:xfrm>
                    <a:prstGeom prst="rect">
                      <a:avLst/>
                    </a:prstGeom>
                  </pic:spPr>
                </pic:pic>
              </a:graphicData>
            </a:graphic>
          </wp:inline>
        </w:drawing>
      </w:r>
    </w:p>
    <w:p w14:paraId="77350982" w14:textId="4C4C2694" w:rsidR="00306D37" w:rsidRPr="00294100" w:rsidRDefault="00306D37" w:rsidP="00294100">
      <w:pPr>
        <w:pStyle w:val="Caption"/>
      </w:pPr>
      <w:bookmarkStart w:id="93" w:name="_Toc66279755"/>
      <w:r w:rsidRPr="00294100">
        <w:t xml:space="preserve">Figure </w:t>
      </w:r>
      <w:r w:rsidR="00317856">
        <w:fldChar w:fldCharType="begin"/>
      </w:r>
      <w:r w:rsidR="00317856">
        <w:instrText xml:space="preserve"> SEQ Figure \* ARABIC </w:instrText>
      </w:r>
      <w:r w:rsidR="00317856">
        <w:fldChar w:fldCharType="separate"/>
      </w:r>
      <w:r w:rsidR="004F4E62">
        <w:rPr>
          <w:noProof/>
        </w:rPr>
        <w:t>2</w:t>
      </w:r>
      <w:r w:rsidR="00317856">
        <w:rPr>
          <w:noProof/>
        </w:rPr>
        <w:fldChar w:fldCharType="end"/>
      </w:r>
      <w:r w:rsidRPr="00294100">
        <w:t xml:space="preserve">: Activity Diagram of </w:t>
      </w:r>
      <w:r>
        <w:rPr>
          <w:noProof/>
        </w:rPr>
        <w:drawing>
          <wp:inline distT="0" distB="0" distL="0" distR="0" wp14:anchorId="3A34972C" wp14:editId="0E983DD7">
            <wp:extent cx="152400" cy="152400"/>
            <wp:effectExtent l="0" t="0" r="0" b="0"/>
            <wp:docPr id="52"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Manual PSDS Functionality</w:t>
      </w:r>
      <w:r w:rsidR="0004480F">
        <w:t>”</w:t>
      </w:r>
      <w:r w:rsidRPr="00294100">
        <w:t xml:space="preserve"> calling </w:t>
      </w:r>
      <w:r>
        <w:rPr>
          <w:noProof/>
        </w:rPr>
        <w:drawing>
          <wp:inline distT="0" distB="0" distL="0" distR="0" wp14:anchorId="01892632" wp14:editId="058AEB6A">
            <wp:extent cx="152400" cy="152400"/>
            <wp:effectExtent l="0" t="0" r="0" b="0"/>
            <wp:docPr id="54"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PDLC</w:t>
      </w:r>
      <w:r w:rsidR="0004480F">
        <w:t>”</w:t>
      </w:r>
      <w:bookmarkEnd w:id="93"/>
    </w:p>
    <w:p w14:paraId="48BAB5A4" w14:textId="77777777" w:rsidR="00306D37" w:rsidRDefault="00306D37" w:rsidP="00306D37">
      <w:pPr>
        <w:contextualSpacing/>
      </w:pPr>
    </w:p>
    <w:p w14:paraId="3DD72055" w14:textId="77777777" w:rsidR="001A755C" w:rsidRDefault="001A755C" w:rsidP="00306D37"/>
    <w:p w14:paraId="010028DC" w14:textId="77777777" w:rsidR="00294100" w:rsidRDefault="00294100" w:rsidP="00294100">
      <w:pPr>
        <w:jc w:val="center"/>
      </w:pPr>
      <w:r>
        <w:rPr>
          <w:noProof/>
        </w:rPr>
        <w:drawing>
          <wp:inline distT="0" distB="0" distL="0" distR="0" wp14:anchorId="3D75EB2B" wp14:editId="6FCBB5A8">
            <wp:extent cx="6466205" cy="3274426"/>
            <wp:effectExtent l="0" t="0" r="0" b="0"/>
            <wp:docPr id="56" name="Picture -1190381728.jpg" descr="-1190381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90381728.jpg"/>
                    <pic:cNvPicPr/>
                  </pic:nvPicPr>
                  <pic:blipFill>
                    <a:blip r:embed="rId37" cstate="print"/>
                    <a:stretch>
                      <a:fillRect/>
                    </a:stretch>
                  </pic:blipFill>
                  <pic:spPr>
                    <a:xfrm>
                      <a:off x="0" y="0"/>
                      <a:ext cx="6466205" cy="3274426"/>
                    </a:xfrm>
                    <a:prstGeom prst="rect">
                      <a:avLst/>
                    </a:prstGeom>
                  </pic:spPr>
                </pic:pic>
              </a:graphicData>
            </a:graphic>
          </wp:inline>
        </w:drawing>
      </w:r>
    </w:p>
    <w:p w14:paraId="7E2C3A70" w14:textId="2145199F" w:rsidR="00306D37" w:rsidRPr="00294100" w:rsidRDefault="00306D37" w:rsidP="00294100">
      <w:pPr>
        <w:pStyle w:val="Caption"/>
      </w:pPr>
      <w:bookmarkStart w:id="94" w:name="_Toc66279756"/>
      <w:r w:rsidRPr="00294100">
        <w:t xml:space="preserve">Figure </w:t>
      </w:r>
      <w:r w:rsidR="00317856">
        <w:fldChar w:fldCharType="begin"/>
      </w:r>
      <w:r w:rsidR="00317856">
        <w:instrText xml:space="preserve"> SEQ Figure \* ARABIC </w:instrText>
      </w:r>
      <w:r w:rsidR="00317856">
        <w:fldChar w:fldCharType="separate"/>
      </w:r>
      <w:r w:rsidR="004F4E62">
        <w:rPr>
          <w:noProof/>
        </w:rPr>
        <w:t>3</w:t>
      </w:r>
      <w:r w:rsidR="00317856">
        <w:rPr>
          <w:noProof/>
        </w:rPr>
        <w:fldChar w:fldCharType="end"/>
      </w:r>
      <w:r w:rsidRPr="00294100">
        <w:t xml:space="preserve">: Activity Diagram of </w:t>
      </w:r>
      <w:r>
        <w:rPr>
          <w:noProof/>
        </w:rPr>
        <w:drawing>
          <wp:inline distT="0" distB="0" distL="0" distR="0" wp14:anchorId="7504D13C" wp14:editId="54DBD784">
            <wp:extent cx="152400" cy="152400"/>
            <wp:effectExtent l="0" t="0" r="0" b="0"/>
            <wp:docPr id="58"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Embrace Support</w:t>
      </w:r>
      <w:r w:rsidR="0004480F">
        <w:t>”</w:t>
      </w:r>
      <w:r w:rsidRPr="00294100">
        <w:t xml:space="preserve"> calling </w:t>
      </w:r>
      <w:r>
        <w:rPr>
          <w:noProof/>
        </w:rPr>
        <w:drawing>
          <wp:inline distT="0" distB="0" distL="0" distR="0" wp14:anchorId="10E7D260" wp14:editId="287E642D">
            <wp:extent cx="152400" cy="152400"/>
            <wp:effectExtent l="0" t="0" r="0" b="0"/>
            <wp:docPr id="60"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PDLC</w:t>
      </w:r>
      <w:r w:rsidR="0004480F">
        <w:t>”</w:t>
      </w:r>
      <w:bookmarkEnd w:id="94"/>
    </w:p>
    <w:p w14:paraId="01CAD593" w14:textId="77777777" w:rsidR="00306D37" w:rsidRDefault="00306D37" w:rsidP="00306D37">
      <w:pPr>
        <w:contextualSpacing/>
      </w:pPr>
    </w:p>
    <w:p w14:paraId="5D702338" w14:textId="77777777" w:rsidR="001A755C" w:rsidRDefault="001A755C" w:rsidP="00306D37"/>
    <w:p w14:paraId="32040BBD" w14:textId="77777777" w:rsidR="00294100" w:rsidRDefault="00294100" w:rsidP="00294100">
      <w:pPr>
        <w:jc w:val="center"/>
      </w:pPr>
      <w:r>
        <w:rPr>
          <w:noProof/>
        </w:rPr>
        <w:lastRenderedPageBreak/>
        <w:drawing>
          <wp:inline distT="0" distB="0" distL="0" distR="0" wp14:anchorId="13D5C7C6" wp14:editId="0B5DBDF7">
            <wp:extent cx="6466205" cy="3238942"/>
            <wp:effectExtent l="0" t="0" r="0" b="0"/>
            <wp:docPr id="62" name="Picture 2085716958.jpg" descr="2085716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85716958.jpg"/>
                    <pic:cNvPicPr/>
                  </pic:nvPicPr>
                  <pic:blipFill>
                    <a:blip r:embed="rId38" cstate="print"/>
                    <a:stretch>
                      <a:fillRect/>
                    </a:stretch>
                  </pic:blipFill>
                  <pic:spPr>
                    <a:xfrm>
                      <a:off x="0" y="0"/>
                      <a:ext cx="6466205" cy="3238942"/>
                    </a:xfrm>
                    <a:prstGeom prst="rect">
                      <a:avLst/>
                    </a:prstGeom>
                  </pic:spPr>
                </pic:pic>
              </a:graphicData>
            </a:graphic>
          </wp:inline>
        </w:drawing>
      </w:r>
    </w:p>
    <w:p w14:paraId="60432DD2" w14:textId="511FB821" w:rsidR="00306D37" w:rsidRPr="00294100" w:rsidRDefault="00306D37" w:rsidP="00294100">
      <w:pPr>
        <w:pStyle w:val="Caption"/>
      </w:pPr>
      <w:bookmarkStart w:id="95" w:name="_Toc66279757"/>
      <w:r w:rsidRPr="00294100">
        <w:t xml:space="preserve">Figure </w:t>
      </w:r>
      <w:r w:rsidR="00317856">
        <w:fldChar w:fldCharType="begin"/>
      </w:r>
      <w:r w:rsidR="00317856">
        <w:instrText xml:space="preserve"> SEQ Figure \* ARAB</w:instrText>
      </w:r>
      <w:r w:rsidR="00317856">
        <w:instrText xml:space="preserve">IC </w:instrText>
      </w:r>
      <w:r w:rsidR="00317856">
        <w:fldChar w:fldCharType="separate"/>
      </w:r>
      <w:r w:rsidR="004F4E62">
        <w:rPr>
          <w:noProof/>
        </w:rPr>
        <w:t>4</w:t>
      </w:r>
      <w:r w:rsidR="00317856">
        <w:rPr>
          <w:noProof/>
        </w:rPr>
        <w:fldChar w:fldCharType="end"/>
      </w:r>
      <w:r w:rsidRPr="00294100">
        <w:t xml:space="preserve">: Activity Diagram of </w:t>
      </w:r>
      <w:r>
        <w:rPr>
          <w:noProof/>
        </w:rPr>
        <w:drawing>
          <wp:inline distT="0" distB="0" distL="0" distR="0" wp14:anchorId="264D67B3" wp14:editId="029015FF">
            <wp:extent cx="152400" cy="152400"/>
            <wp:effectExtent l="0" t="0" r="0" b="0"/>
            <wp:docPr id="64" name="Picture 120325397.jpg" descr="120325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0325397.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PSDS Welcoming Lincoln Owner</w:t>
      </w:r>
      <w:r w:rsidR="0004480F">
        <w:t>”</w:t>
      </w:r>
      <w:r w:rsidRPr="00294100">
        <w:t xml:space="preserve"> calling </w:t>
      </w:r>
      <w:r>
        <w:rPr>
          <w:noProof/>
        </w:rPr>
        <w:drawing>
          <wp:inline distT="0" distB="0" distL="0" distR="0" wp14:anchorId="6CA8948D" wp14:editId="1A57D8EB">
            <wp:extent cx="152400" cy="152400"/>
            <wp:effectExtent l="0" t="0" r="0" b="0"/>
            <wp:docPr id="66"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Actuate PDLC</w:t>
      </w:r>
      <w:r w:rsidR="0004480F">
        <w:t>”</w:t>
      </w:r>
      <w:bookmarkEnd w:id="95"/>
    </w:p>
    <w:p w14:paraId="0C41BB2B" w14:textId="77777777" w:rsidR="00306D37" w:rsidRDefault="00306D37" w:rsidP="00306D37">
      <w:pPr>
        <w:contextualSpacing/>
      </w:pPr>
    </w:p>
    <w:p w14:paraId="285C9F19" w14:textId="6CED2263" w:rsidR="00F15706" w:rsidRDefault="00E60B64" w:rsidP="00783BCF">
      <w:pPr>
        <w:pStyle w:val="Heading3"/>
      </w:pPr>
      <w:bookmarkStart w:id="96" w:name="_Goal_G4:_Have"/>
      <w:bookmarkStart w:id="97" w:name="_Toc66279680"/>
      <w:bookmarkEnd w:id="96"/>
      <w:r>
        <w:t>Function Interfaces</w:t>
      </w:r>
      <w:bookmarkEnd w:id="97"/>
    </w:p>
    <w:p w14:paraId="3E3ABC2B" w14:textId="4D8856FA"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9" w:history="1">
        <w:r w:rsidRPr="005E2008">
          <w:rPr>
            <w:rStyle w:val="Hyperlink"/>
          </w:rPr>
          <w:t xml:space="preserve">RE Wiki – Adding a </w:t>
        </w:r>
        <w:r>
          <w:rPr>
            <w:rStyle w:val="Hyperlink"/>
          </w:rPr>
          <w:t>Logical Signal or Parameter</w:t>
        </w:r>
      </w:hyperlink>
    </w:p>
    <w:p w14:paraId="6068859C"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40B63DC" w14:textId="77777777" w:rsidTr="00331174">
        <w:trPr>
          <w:trHeight w:val="260"/>
        </w:trPr>
        <w:tc>
          <w:tcPr>
            <w:tcW w:w="2695" w:type="dxa"/>
            <w:shd w:val="clear" w:color="auto" w:fill="D9D9D9" w:themeFill="background1" w:themeFillShade="D9"/>
            <w:noWrap/>
            <w:hideMark/>
          </w:tcPr>
          <w:p w14:paraId="1A95B01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B9090A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1177417" w14:textId="77777777" w:rsidTr="00331174">
        <w:trPr>
          <w:trHeight w:val="410"/>
        </w:trPr>
        <w:tc>
          <w:tcPr>
            <w:tcW w:w="2695" w:type="dxa"/>
            <w:noWrap/>
          </w:tcPr>
          <w:p w14:paraId="04DAFFFA" w14:textId="57FE495B" w:rsidR="00C15577" w:rsidRDefault="00C15577" w:rsidP="00275823">
            <w:pPr>
              <w:contextualSpacing/>
              <w:rPr>
                <w:rFonts w:cs="Arial"/>
              </w:rPr>
            </w:pPr>
            <w:r w:rsidRPr="00275823">
              <w:rPr>
                <w:rFonts w:cs="Arial"/>
              </w:rPr>
              <w:t>Actuate Command</w:t>
            </w:r>
          </w:p>
          <w:p w14:paraId="26BC99C2" w14:textId="77777777" w:rsidR="0029472F" w:rsidRDefault="00AA2FB2" w:rsidP="00275823">
            <w:pPr>
              <w:contextualSpacing/>
              <w:rPr>
                <w:rFonts w:cs="Arial"/>
              </w:rPr>
            </w:pPr>
            <w:r>
              <w:rPr>
                <w:rFonts w:cs="Arial"/>
              </w:rPr>
              <w:t>Type:</w:t>
            </w:r>
          </w:p>
          <w:p w14:paraId="2EEA3864" w14:textId="027DA4FE"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72964F2" wp14:editId="4A126CE2">
                  <wp:extent cx="152400" cy="152400"/>
                  <wp:effectExtent l="0" t="0" r="0" b="0"/>
                  <wp:docPr id="68"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87867781cdd7547ada77bc5e40f2b2f" w:history="1">
              <w:r w:rsidR="00704F04">
                <w:rPr>
                  <w:rStyle w:val="Hyperlink"/>
                  <w:rFonts w:cs="Arial"/>
                </w:rPr>
                <w:t>PDLC Actuate Command</w:t>
              </w:r>
            </w:hyperlink>
          </w:p>
        </w:tc>
        <w:tc>
          <w:tcPr>
            <w:tcW w:w="7506" w:type="dxa"/>
          </w:tcPr>
          <w:p w14:paraId="3F6AED29" w14:textId="77777777" w:rsidR="0046598F" w:rsidRPr="0046598F" w:rsidRDefault="0046598F" w:rsidP="00275823">
            <w:pPr>
              <w:rPr>
                <w:rFonts w:cs="Arial"/>
                <w:color w:val="000000"/>
              </w:rPr>
            </w:pPr>
            <w:r>
              <w:rPr>
                <w:rFonts w:cs="Arial"/>
                <w:color w:val="000000"/>
              </w:rPr>
              <w:t>Received from:</w:t>
            </w:r>
          </w:p>
          <w:p w14:paraId="539BE2DA" w14:textId="292F5487" w:rsidR="00275823" w:rsidRPr="00C8319B" w:rsidRDefault="00275823" w:rsidP="0061324D">
            <w:pPr>
              <w:pStyle w:val="ListParagraph"/>
              <w:numPr>
                <w:ilvl w:val="0"/>
                <w:numId w:val="12"/>
              </w:numPr>
              <w:rPr>
                <w:rFonts w:cs="Arial"/>
              </w:rPr>
            </w:pPr>
            <w:r>
              <w:rPr>
                <w:noProof/>
              </w:rPr>
              <w:drawing>
                <wp:inline distT="0" distB="0" distL="0" distR="0" wp14:anchorId="3FE7F331" wp14:editId="40697784">
                  <wp:extent cx="152400" cy="152400"/>
                  <wp:effectExtent l="0" t="0" r="0" b="0"/>
                  <wp:docPr id="70"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7cb0cf5b58fe1e39142250d91eb1af1" w:history="1">
              <w:r w:rsidR="00FE73F2">
                <w:rPr>
                  <w:rStyle w:val="Hyperlink"/>
                  <w:rFonts w:cs="Arial"/>
                </w:rPr>
                <w:t>Control PSDS</w:t>
              </w:r>
            </w:hyperlink>
          </w:p>
          <w:p w14:paraId="50B606FC" w14:textId="17CA97FD" w:rsidR="00275823" w:rsidRPr="00C8319B" w:rsidRDefault="00275823" w:rsidP="0061324D">
            <w:pPr>
              <w:pStyle w:val="ListParagraph"/>
              <w:numPr>
                <w:ilvl w:val="0"/>
                <w:numId w:val="12"/>
              </w:numPr>
              <w:rPr>
                <w:rFonts w:cs="Arial"/>
              </w:rPr>
            </w:pPr>
            <w:r>
              <w:rPr>
                <w:noProof/>
              </w:rPr>
              <w:drawing>
                <wp:inline distT="0" distB="0" distL="0" distR="0" wp14:anchorId="291ADF31" wp14:editId="06F12549">
                  <wp:extent cx="152400" cy="152400"/>
                  <wp:effectExtent l="0" t="0" r="0" b="0"/>
                  <wp:docPr id="72"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b94616420c6a6ee34fbb6f4b7a86113" w:history="1">
              <w:r w:rsidR="00FE73F2">
                <w:rPr>
                  <w:rStyle w:val="Hyperlink"/>
                  <w:rFonts w:cs="Arial"/>
                </w:rPr>
                <w:t>Arbitrate PSDS Automatic Functionality</w:t>
              </w:r>
            </w:hyperlink>
          </w:p>
          <w:p w14:paraId="7236CB62" w14:textId="52358054" w:rsidR="00275823" w:rsidRPr="00C8319B" w:rsidRDefault="00275823" w:rsidP="0061324D">
            <w:pPr>
              <w:pStyle w:val="ListParagraph"/>
              <w:numPr>
                <w:ilvl w:val="0"/>
                <w:numId w:val="12"/>
              </w:numPr>
              <w:rPr>
                <w:rFonts w:cs="Arial"/>
              </w:rPr>
            </w:pPr>
            <w:r>
              <w:rPr>
                <w:noProof/>
              </w:rPr>
              <w:drawing>
                <wp:inline distT="0" distB="0" distL="0" distR="0" wp14:anchorId="6C3003C2" wp14:editId="090D2A0F">
                  <wp:extent cx="152400" cy="152400"/>
                  <wp:effectExtent l="0" t="0" r="0" b="0"/>
                  <wp:docPr id="74"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527b337b4e3c03bac3da3a6346d077f" w:history="1">
              <w:r w:rsidR="00FE73F2">
                <w:rPr>
                  <w:rStyle w:val="Hyperlink"/>
                  <w:rFonts w:cs="Arial"/>
                </w:rPr>
                <w:t>Arbitrate PSDS Manual functionality</w:t>
              </w:r>
            </w:hyperlink>
          </w:p>
        </w:tc>
      </w:tr>
    </w:tbl>
    <w:p w14:paraId="353FDC19"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5E601B7" w14:textId="77777777" w:rsidTr="00A07A81">
        <w:trPr>
          <w:trHeight w:val="260"/>
        </w:trPr>
        <w:tc>
          <w:tcPr>
            <w:tcW w:w="2689" w:type="dxa"/>
            <w:shd w:val="clear" w:color="auto" w:fill="D9D9D9" w:themeFill="background1" w:themeFillShade="D9"/>
            <w:noWrap/>
            <w:hideMark/>
          </w:tcPr>
          <w:p w14:paraId="27B0A62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EE36D54"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67D19CD" w14:textId="77777777" w:rsidTr="00A07A81">
        <w:trPr>
          <w:trHeight w:val="410"/>
        </w:trPr>
        <w:tc>
          <w:tcPr>
            <w:tcW w:w="2689" w:type="dxa"/>
            <w:noWrap/>
          </w:tcPr>
          <w:p w14:paraId="19995974" w14:textId="18E6E083" w:rsidR="001C41D6" w:rsidRDefault="001C41D6" w:rsidP="001C41D6">
            <w:pPr>
              <w:contextualSpacing/>
              <w:rPr>
                <w:rFonts w:cs="Arial"/>
              </w:rPr>
            </w:pPr>
            <w:r>
              <w:rPr>
                <w:rFonts w:cs="Arial"/>
              </w:rPr>
              <w:t>Shading</w:t>
            </w:r>
          </w:p>
          <w:p w14:paraId="1763789E" w14:textId="77777777" w:rsidR="00D94B9F" w:rsidRDefault="00D94B9F" w:rsidP="00D94B9F">
            <w:pPr>
              <w:contextualSpacing/>
              <w:rPr>
                <w:rFonts w:cs="Arial"/>
              </w:rPr>
            </w:pPr>
            <w:r>
              <w:rPr>
                <w:rFonts w:cs="Arial"/>
              </w:rPr>
              <w:t>Type:</w:t>
            </w:r>
          </w:p>
          <w:p w14:paraId="238B3E3A" w14:textId="6988F1ED" w:rsidR="001C41D6" w:rsidRDefault="001C41D6" w:rsidP="001C41D6">
            <w:pPr>
              <w:contextualSpacing/>
              <w:rPr>
                <w:rFonts w:cs="Arial"/>
              </w:rPr>
            </w:pPr>
            <w:r>
              <w:rPr>
                <w:noProof/>
              </w:rPr>
              <w:drawing>
                <wp:inline distT="0" distB="0" distL="0" distR="0" wp14:anchorId="5913293C" wp14:editId="4F21CDF2">
                  <wp:extent cx="152400" cy="152400"/>
                  <wp:effectExtent l="0" t="0" r="0" b="0"/>
                  <wp:docPr id="76"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7036c900f0562bcfd41bbc9c590c3215" w:history="1">
              <w:r>
                <w:rPr>
                  <w:rStyle w:val="Hyperlink"/>
                  <w:rFonts w:cs="Arial"/>
                </w:rPr>
                <w:t>VisualGlassStatus</w:t>
              </w:r>
            </w:hyperlink>
          </w:p>
        </w:tc>
        <w:tc>
          <w:tcPr>
            <w:tcW w:w="7512" w:type="dxa"/>
            <w:noWrap/>
          </w:tcPr>
          <w:p w14:paraId="7994759D" w14:textId="77777777" w:rsidR="0046598F" w:rsidRPr="00275823" w:rsidRDefault="0046598F" w:rsidP="00275823">
            <w:pPr>
              <w:rPr>
                <w:rFonts w:cs="Arial"/>
                <w:color w:val="000000"/>
              </w:rPr>
            </w:pPr>
            <w:r>
              <w:rPr>
                <w:rFonts w:cs="Arial"/>
                <w:color w:val="000000"/>
              </w:rPr>
              <w:t>Sent to:</w:t>
            </w:r>
          </w:p>
          <w:p w14:paraId="7F7A2046" w14:textId="16D69F72" w:rsidR="001C57E5" w:rsidRPr="001C57E5" w:rsidRDefault="001C57E5" w:rsidP="001C57E5">
            <w:pPr>
              <w:pStyle w:val="ListParagraph"/>
              <w:numPr>
                <w:ilvl w:val="0"/>
                <w:numId w:val="12"/>
              </w:numPr>
              <w:rPr>
                <w:rFonts w:cs="Arial"/>
              </w:rPr>
            </w:pPr>
            <w:r>
              <w:rPr>
                <w:noProof/>
              </w:rPr>
              <w:drawing>
                <wp:inline distT="0" distB="0" distL="0" distR="0" wp14:anchorId="5EE68D03" wp14:editId="4DBC8C99">
                  <wp:extent cx="152400" cy="152400"/>
                  <wp:effectExtent l="0" t="0" r="0" b="0"/>
                  <wp:docPr id="78"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98874124.jpg"/>
                          <pic:cNvPicPr/>
                        </pic:nvPicPr>
                        <pic:blipFill>
                          <a:blip r:embed="rId41" cstate="print"/>
                          <a:stretch>
                            <a:fillRect/>
                          </a:stretch>
                        </pic:blipFill>
                        <pic:spPr>
                          <a:xfrm>
                            <a:off x="0" y="0"/>
                            <a:ext cx="152400" cy="152400"/>
                          </a:xfrm>
                          <a:prstGeom prst="rect">
                            <a:avLst/>
                          </a:prstGeom>
                        </pic:spPr>
                      </pic:pic>
                    </a:graphicData>
                  </a:graphic>
                </wp:inline>
              </w:drawing>
            </w:r>
            <w:r>
              <w:rPr>
                <w:rFonts w:cs="Arial"/>
              </w:rPr>
              <w:t xml:space="preserve">  Activity Parameter Node</w:t>
            </w:r>
          </w:p>
          <w:p w14:paraId="3B2566A3" w14:textId="77777777" w:rsidR="001C57E5" w:rsidRPr="001C57E5" w:rsidRDefault="001C57E5" w:rsidP="001C57E5">
            <w:pPr>
              <w:pStyle w:val="ListParagraph"/>
              <w:numPr>
                <w:ilvl w:val="0"/>
                <w:numId w:val="12"/>
              </w:numPr>
              <w:rPr>
                <w:rFonts w:cs="Arial"/>
              </w:rPr>
            </w:pPr>
            <w:r>
              <w:rPr>
                <w:noProof/>
              </w:rPr>
              <w:drawing>
                <wp:inline distT="0" distB="0" distL="0" distR="0" wp14:anchorId="556AA19F" wp14:editId="76C73B02">
                  <wp:extent cx="152400" cy="152400"/>
                  <wp:effectExtent l="0" t="0" r="0" b="0"/>
                  <wp:docPr id="80"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98874124.jpg"/>
                          <pic:cNvPicPr/>
                        </pic:nvPicPr>
                        <pic:blipFill>
                          <a:blip r:embed="rId41" cstate="print"/>
                          <a:stretch>
                            <a:fillRect/>
                          </a:stretch>
                        </pic:blipFill>
                        <pic:spPr>
                          <a:xfrm>
                            <a:off x="0" y="0"/>
                            <a:ext cx="152400" cy="152400"/>
                          </a:xfrm>
                          <a:prstGeom prst="rect">
                            <a:avLst/>
                          </a:prstGeom>
                        </pic:spPr>
                      </pic:pic>
                    </a:graphicData>
                  </a:graphic>
                </wp:inline>
              </w:drawing>
            </w:r>
            <w:r>
              <w:rPr>
                <w:rFonts w:cs="Arial"/>
              </w:rPr>
              <w:t xml:space="preserve">  Activity Parameter Node: Visual glass Status</w:t>
            </w:r>
          </w:p>
        </w:tc>
      </w:tr>
      <w:tr w:rsidR="00A07A81" w:rsidRPr="003F473D" w14:paraId="741E03A6" w14:textId="77777777" w:rsidTr="00A07A81">
        <w:trPr>
          <w:trHeight w:val="410"/>
        </w:trPr>
        <w:tc>
          <w:tcPr>
            <w:tcW w:w="2689" w:type="dxa"/>
            <w:noWrap/>
          </w:tcPr>
          <w:p w14:paraId="24DF54C2" w14:textId="77777777" w:rsidR="001C41D6" w:rsidRDefault="001C41D6" w:rsidP="001C41D6">
            <w:pPr>
              <w:contextualSpacing/>
              <w:rPr>
                <w:rFonts w:cs="Arial"/>
              </w:rPr>
            </w:pPr>
            <w:r>
              <w:rPr>
                <w:rFonts w:cs="Arial"/>
              </w:rPr>
              <w:t>Physical Status Signal</w:t>
            </w:r>
          </w:p>
          <w:p w14:paraId="26C34C47" w14:textId="77777777" w:rsidR="00D94B9F" w:rsidRDefault="00D94B9F" w:rsidP="00D94B9F">
            <w:pPr>
              <w:contextualSpacing/>
              <w:rPr>
                <w:rFonts w:cs="Arial"/>
              </w:rPr>
            </w:pPr>
            <w:r>
              <w:rPr>
                <w:rFonts w:cs="Arial"/>
              </w:rPr>
              <w:t>Type:</w:t>
            </w:r>
          </w:p>
          <w:p w14:paraId="2D52034E" w14:textId="45B60204" w:rsidR="001C41D6" w:rsidRDefault="001C41D6" w:rsidP="001C41D6">
            <w:pPr>
              <w:contextualSpacing/>
              <w:rPr>
                <w:rFonts w:cs="Arial"/>
              </w:rPr>
            </w:pPr>
            <w:r>
              <w:rPr>
                <w:noProof/>
              </w:rPr>
              <w:drawing>
                <wp:inline distT="0" distB="0" distL="0" distR="0" wp14:anchorId="542FAB4B" wp14:editId="43CB47EB">
                  <wp:extent cx="152400" cy="152400"/>
                  <wp:effectExtent l="0" t="0" r="0" b="0"/>
                  <wp:docPr id="82"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81e166b23eb2099f51d7ec4f88b764e2" w:history="1">
              <w:r>
                <w:rPr>
                  <w:rStyle w:val="Hyperlink"/>
                  <w:rFonts w:cs="Arial"/>
                </w:rPr>
                <w:t>PDLC Physical Measured Position</w:t>
              </w:r>
            </w:hyperlink>
          </w:p>
        </w:tc>
        <w:tc>
          <w:tcPr>
            <w:tcW w:w="7512" w:type="dxa"/>
            <w:noWrap/>
          </w:tcPr>
          <w:p w14:paraId="3E559410" w14:textId="77777777" w:rsidR="0046598F" w:rsidRPr="00275823" w:rsidRDefault="0046598F" w:rsidP="00275823">
            <w:pPr>
              <w:rPr>
                <w:rFonts w:cs="Arial"/>
                <w:color w:val="000000"/>
              </w:rPr>
            </w:pPr>
            <w:r>
              <w:rPr>
                <w:rFonts w:cs="Arial"/>
                <w:color w:val="000000"/>
              </w:rPr>
              <w:t>Sent to:</w:t>
            </w:r>
          </w:p>
          <w:p w14:paraId="3ED45838" w14:textId="72782306" w:rsidR="00275823" w:rsidRPr="0046598F" w:rsidRDefault="00275823" w:rsidP="0061324D">
            <w:pPr>
              <w:pStyle w:val="ListParagraph"/>
              <w:numPr>
                <w:ilvl w:val="0"/>
                <w:numId w:val="12"/>
              </w:numPr>
              <w:rPr>
                <w:rFonts w:cs="Arial"/>
                <w:color w:val="000000"/>
              </w:rPr>
            </w:pPr>
            <w:r>
              <w:rPr>
                <w:noProof/>
              </w:rPr>
              <w:drawing>
                <wp:inline distT="0" distB="0" distL="0" distR="0" wp14:anchorId="6892DCE2" wp14:editId="6530B420">
                  <wp:extent cx="152400" cy="152400"/>
                  <wp:effectExtent l="0" t="0" r="0" b="0"/>
                  <wp:docPr id="84"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338ef93e88e811737adeca85bf39c6a" w:history="1">
              <w:r w:rsidR="00FE73F2">
                <w:rPr>
                  <w:rStyle w:val="Hyperlink"/>
                  <w:rFonts w:cs="Arial"/>
                  <w:color w:val="000000"/>
                </w:rPr>
                <w:t>Sense PDLC Status</w:t>
              </w:r>
            </w:hyperlink>
          </w:p>
        </w:tc>
      </w:tr>
    </w:tbl>
    <w:p w14:paraId="04F44E0F" w14:textId="13919F9F" w:rsidR="00A72B37" w:rsidRDefault="00A72B37" w:rsidP="00A72B37">
      <w:pPr>
        <w:pStyle w:val="Heading4"/>
      </w:pPr>
      <w:r>
        <w:t>Logical</w:t>
      </w:r>
      <w:r w:rsidRPr="00F15706">
        <w:t xml:space="preserve"> Parameters</w:t>
      </w:r>
    </w:p>
    <w:p w14:paraId="2B6349FA" w14:textId="77777777"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14:paraId="544CC98E" w14:textId="77777777" w:rsidR="00E21515" w:rsidRDefault="00E21515" w:rsidP="00A72B37"/>
    <w:p w14:paraId="2597170C" w14:textId="178B297E" w:rsidR="00A72B37" w:rsidRDefault="00BF7A51" w:rsidP="00A72B37">
      <w:r w:rsidRPr="005067FC">
        <w:rPr>
          <w:i/>
          <w:color w:val="A6A6A6" w:themeColor="background1" w:themeShade="A6"/>
        </w:rPr>
        <w:t>Not supported by MagicDraw report generation.</w:t>
      </w:r>
    </w:p>
    <w:p w14:paraId="305BFBF4" w14:textId="5D6AF5FE" w:rsidR="00822913" w:rsidRDefault="00822913" w:rsidP="00822913">
      <w:pPr>
        <w:pStyle w:val="Heading3"/>
      </w:pPr>
      <w:bookmarkStart w:id="98" w:name="_Toc66279681"/>
      <w:r>
        <w:t>Function Modeling</w:t>
      </w:r>
      <w:bookmarkEnd w:id="98"/>
    </w:p>
    <w:p w14:paraId="53DD9C40" w14:textId="77777777"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14:paraId="77C03091" w14:textId="77777777" w:rsidR="003760BF" w:rsidRDefault="00C31FB7" w:rsidP="007D0044">
      <w:pPr>
        <w:shd w:val="clear" w:color="auto" w:fill="D6E3BC" w:themeFill="accent3" w:themeFillTint="66"/>
        <w:rPr>
          <w:rStyle w:val="SubtleEmphasis"/>
        </w:rPr>
      </w:pPr>
      <w:r>
        <w:rPr>
          <w:rStyle w:val="SubtleEmphasis"/>
          <w:b/>
        </w:rPr>
        <w:lastRenderedPageBreak/>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14:paraId="23142B68" w14:textId="05E499A4"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2" w:history="1">
        <w:r w:rsidRPr="00EF5443">
          <w:rPr>
            <w:rStyle w:val="SubtleEmphasis"/>
            <w:color w:val="0000FF"/>
          </w:rPr>
          <w:t>RE Wiki – Analyze / Model Requirements</w:t>
        </w:r>
      </w:hyperlink>
    </w:p>
    <w:p w14:paraId="5754D736" w14:textId="77777777" w:rsidR="00E21515" w:rsidRPr="00C75AE5" w:rsidRDefault="00E21515" w:rsidP="00EF5443"/>
    <w:p w14:paraId="2B23F983" w14:textId="2ED36FD4" w:rsidR="002D15F6" w:rsidRDefault="002D15F6" w:rsidP="0061324D">
      <w:pPr>
        <w:pStyle w:val="Heading4"/>
        <w:numPr>
          <w:ilvl w:val="3"/>
          <w:numId w:val="4"/>
        </w:numPr>
      </w:pPr>
      <w:r>
        <w:t>Use Cases</w:t>
      </w:r>
    </w:p>
    <w:p w14:paraId="1E27DF33"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14:paraId="7AAA5B60" w14:textId="77777777"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w:t>
      </w:r>
      <w:proofErr w:type="gramStart"/>
      <w:r>
        <w:rPr>
          <w:rStyle w:val="SubtleEmphasis"/>
        </w:rPr>
        <w:t>), but</w:t>
      </w:r>
      <w:proofErr w:type="gramEnd"/>
      <w:r>
        <w:rPr>
          <w:rStyle w:val="SubtleEmphasis"/>
        </w:rPr>
        <w:t xml:space="preserve"> refine Use Case descriptions down to function level. In general, the RE approach encourages the use of Use Cases on Feature Level but not on Function Level. Activity Diagrams are a more suitable way to express the same on Function Level.</w:t>
      </w:r>
    </w:p>
    <w:p w14:paraId="74806663" w14:textId="77777777"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14:paraId="622AB061" w14:textId="77777777" w:rsidR="00E21515" w:rsidRDefault="00E21515" w:rsidP="002D15F6"/>
    <w:p w14:paraId="70ED3B9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8138032" w14:textId="14C849AB" w:rsidR="002D15F6" w:rsidRDefault="002D15F6" w:rsidP="0061324D">
      <w:pPr>
        <w:pStyle w:val="Heading4"/>
        <w:numPr>
          <w:ilvl w:val="3"/>
          <w:numId w:val="4"/>
        </w:numPr>
      </w:pPr>
      <w:r>
        <w:t>State Charts / Activity Diagrams / Sequence Diagrams / Decision Tables</w:t>
      </w:r>
    </w:p>
    <w:p w14:paraId="7F29D980" w14:textId="77777777"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14:paraId="0389ED74" w14:textId="77777777" w:rsidR="002D15F6" w:rsidRDefault="002D15F6" w:rsidP="007D0044">
      <w:pPr>
        <w:shd w:val="clear" w:color="auto" w:fill="D6E3BC" w:themeFill="accent3" w:themeFillTint="66"/>
        <w:rPr>
          <w:rStyle w:val="SubtleEmphasis"/>
        </w:rPr>
      </w:pPr>
      <w:r>
        <w:rPr>
          <w:rStyle w:val="SubtleEmphasis"/>
          <w:b/>
        </w:rPr>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14:paraId="5D67289F" w14:textId="77777777"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14:paraId="598E3F6A" w14:textId="77777777"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14:paraId="4123B5AD" w14:textId="2DE6D0D1"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43" w:history="1">
        <w:r w:rsidRPr="00EF5443">
          <w:rPr>
            <w:rStyle w:val="SubtleEmphasis"/>
            <w:color w:val="0000FF"/>
          </w:rPr>
          <w:t>RE Wiki – Analyze / Model Requirements</w:t>
        </w:r>
      </w:hyperlink>
    </w:p>
    <w:p w14:paraId="11FD8478" w14:textId="0AE5AA29"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44"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14:paraId="45CFA22C" w14:textId="306D7976"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45" w:history="1">
        <w:r w:rsidRPr="00EF5443">
          <w:rPr>
            <w:rStyle w:val="SubtleEmphasis"/>
            <w:color w:val="0000FF"/>
          </w:rPr>
          <w:t>RE Wiki – Activity Diagram</w:t>
        </w:r>
      </w:hyperlink>
      <w:r>
        <w:rPr>
          <w:rStyle w:val="SubtleEmphasis"/>
          <w:color w:val="0000FF"/>
        </w:rPr>
        <w:t xml:space="preserve">, </w:t>
      </w:r>
      <w:hyperlink r:id="rId46" w:history="1">
        <w:r w:rsidRPr="001134B9">
          <w:rPr>
            <w:rStyle w:val="Hyperlink"/>
          </w:rPr>
          <w:t>SysML User Group – Activity Diagram Basics</w:t>
        </w:r>
      </w:hyperlink>
    </w:p>
    <w:p w14:paraId="498D3CC3" w14:textId="1948C201"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47" w:history="1">
        <w:r w:rsidRPr="00EF5443">
          <w:rPr>
            <w:rStyle w:val="SubtleEmphasis"/>
            <w:color w:val="0000FF"/>
          </w:rPr>
          <w:t>RE Wiki – Sequence Chart</w:t>
        </w:r>
      </w:hyperlink>
      <w:r>
        <w:rPr>
          <w:rStyle w:val="SubtleEmphasis"/>
          <w:color w:val="0000FF"/>
        </w:rPr>
        <w:t xml:space="preserve">, </w:t>
      </w:r>
      <w:hyperlink r:id="rId48" w:history="1">
        <w:r w:rsidRPr="001134B9">
          <w:rPr>
            <w:rStyle w:val="Hyperlink"/>
          </w:rPr>
          <w:t>SysML User Group – Sequence Diagram Basics</w:t>
        </w:r>
      </w:hyperlink>
    </w:p>
    <w:p w14:paraId="210FC1D6" w14:textId="77777777" w:rsidR="00E21515" w:rsidRDefault="00E21515" w:rsidP="002D15F6"/>
    <w:p w14:paraId="6ED90370"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2198543" w14:textId="679594AB" w:rsidR="00F15706" w:rsidRDefault="00DA0800" w:rsidP="00822913">
      <w:pPr>
        <w:pStyle w:val="Heading3"/>
      </w:pPr>
      <w:bookmarkStart w:id="99" w:name="_Toc66279682"/>
      <w:r>
        <w:t>Function Requirements</w:t>
      </w:r>
      <w:bookmarkEnd w:id="99"/>
    </w:p>
    <w:p w14:paraId="3D6EDA4D" w14:textId="17474E72"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9" w:history="1">
        <w:r w:rsidR="00137F46" w:rsidRPr="00954A43">
          <w:rPr>
            <w:rStyle w:val="Hyperlink"/>
            <w:i/>
            <w:iCs/>
          </w:rPr>
          <w:t>RE Wiki – How to write good requirements</w:t>
        </w:r>
      </w:hyperlink>
    </w:p>
    <w:p w14:paraId="1E245216" w14:textId="64E00392" w:rsidR="00F15706" w:rsidRDefault="00F15706" w:rsidP="00783BCF">
      <w:pPr>
        <w:pStyle w:val="Heading4"/>
      </w:pPr>
      <w:bookmarkStart w:id="100" w:name="_Toc417661290"/>
      <w:r>
        <w:t>Functional Requirements</w:t>
      </w:r>
      <w:bookmarkEnd w:id="100"/>
    </w:p>
    <w:p w14:paraId="726DE111" w14:textId="6D5B880C" w:rsidR="001C63DD" w:rsidRDefault="001C63DD"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14:paraId="7C604986" w14:textId="77777777" w:rsidR="006E54B3" w:rsidRDefault="00F15706" w:rsidP="006E54B3">
      <w:pPr>
        <w:pStyle w:val="Heading5"/>
      </w:pPr>
      <w:bookmarkStart w:id="101" w:name="_Toc417661292"/>
      <w:r>
        <w:t>Normal Operation</w:t>
      </w:r>
      <w:bookmarkEnd w:id="101"/>
    </w:p>
    <w:p w14:paraId="54C4A3E5" w14:textId="42E49B80" w:rsidR="005961D3" w:rsidRDefault="005961D3" w:rsidP="00BB6A63"/>
    <w:p w14:paraId="0C62F0F4" w14:textId="7FE87795" w:rsidR="001F5E54" w:rsidRPr="0017445F" w:rsidRDefault="00AE04B0" w:rsidP="001F5E54">
      <w:pPr>
        <w:pStyle w:val="RERequirement"/>
        <w:shd w:val="clear" w:color="auto" w:fill="F2F2F2" w:themeFill="background1" w:themeFillShade="F2"/>
      </w:pPr>
      <w:bookmarkStart w:id="102" w:name="_930ff88c363fb02e8e1013b02c63b527"/>
      <w:bookmarkEnd w:id="102"/>
      <w:r>
        <w:t xml:space="preserve"> Actuate PDLC Zones Request</w:t>
      </w:r>
    </w:p>
    <w:p w14:paraId="4AC26D13" w14:textId="12693699" w:rsidR="001F5E54" w:rsidRDefault="00AE04B0" w:rsidP="001F5E54">
      <w:pPr>
        <w:rPr>
          <w:rFonts w:cs="Arial"/>
        </w:rPr>
      </w:pPr>
      <w:r>
        <w:rPr>
          <w:rFonts w:cs="Arial"/>
        </w:rPr>
        <w:t>When the "Actuate PDLC" receives "PDLC Actuate Command</w:t>
      </w:r>
      <w:proofErr w:type="gramStart"/>
      <w:r>
        <w:rPr>
          <w:rFonts w:cs="Arial"/>
        </w:rPr>
        <w:t>"  it</w:t>
      </w:r>
      <w:proofErr w:type="gramEnd"/>
      <w:r>
        <w:rPr>
          <w:rFonts w:cs="Arial"/>
        </w:rPr>
        <w:t xml:space="preserve"> shall output "PDLC Physical Measured Position" "VisualGlassStatus"</w:t>
      </w:r>
    </w:p>
    <w:p w14:paraId="1FDF40B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D657D2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C2FCB5" w14:textId="422F1BD1"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12030A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7E1881"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7EEF57" w14:textId="77777777" w:rsidR="00723DF2" w:rsidRDefault="00723DF2"/>
        </w:tc>
      </w:tr>
      <w:tr w:rsidR="001F5E54" w:rsidRPr="00FD127C" w14:paraId="3B17CE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F7771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B0B626" w14:textId="77777777" w:rsidR="00723DF2" w:rsidRDefault="00723DF2"/>
        </w:tc>
      </w:tr>
      <w:tr w:rsidR="001F5E54" w:rsidRPr="00FD127C" w14:paraId="3C217D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A82C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48859A" w14:textId="77777777" w:rsidR="00723DF2" w:rsidRDefault="00723DF2"/>
        </w:tc>
      </w:tr>
      <w:tr w:rsidR="001F5E54" w:rsidRPr="00FD127C" w14:paraId="04801B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CCCBF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3A4ED2"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FD37B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EE9B04" w14:textId="77777777" w:rsidR="00723DF2" w:rsidRDefault="00723DF2"/>
        </w:tc>
      </w:tr>
      <w:tr w:rsidR="001F5E54" w:rsidRPr="00FD127C" w14:paraId="1BD6C79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787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BDC24A"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BBF04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D388EB" w14:textId="77777777" w:rsidR="00723DF2" w:rsidRDefault="00723DF2"/>
        </w:tc>
      </w:tr>
      <w:tr w:rsidR="001F5E54" w:rsidRPr="00FD127C" w14:paraId="3035B62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32A2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3878E9"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BA7A9D"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835ECE"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90D0F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D8EEB6" w14:textId="77777777" w:rsidR="00723DF2" w:rsidRDefault="00723DF2"/>
        </w:tc>
      </w:tr>
      <w:tr w:rsidR="001F5E54" w:rsidRPr="00FD127C" w14:paraId="54933CD5"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98C664" w14:textId="25993A17" w:rsidR="001F5E54" w:rsidRPr="00FD127C" w:rsidRDefault="00317856" w:rsidP="00A84EEF">
            <w:pPr>
              <w:rPr>
                <w:rFonts w:cs="Arial"/>
                <w:bCs/>
                <w:color w:val="808080" w:themeColor="background1" w:themeShade="80"/>
                <w:sz w:val="16"/>
                <w:szCs w:val="14"/>
              </w:rPr>
            </w:pPr>
            <w:hyperlink r:id="rId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F98DB" w14:textId="4809D913"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98020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7F6810C" w14:textId="77777777" w:rsidR="00315F1A" w:rsidRDefault="00315F1A" w:rsidP="00215698"/>
    <w:p w14:paraId="14897AC4" w14:textId="059B2564" w:rsidR="00F15706" w:rsidRDefault="00F15706" w:rsidP="00783BCF">
      <w:pPr>
        <w:pStyle w:val="Heading5"/>
      </w:pPr>
      <w:bookmarkStart w:id="103" w:name="_Toc417661294"/>
      <w:r>
        <w:t>Error Handling</w:t>
      </w:r>
      <w:bookmarkEnd w:id="103"/>
    </w:p>
    <w:p w14:paraId="79375CA9" w14:textId="77777777"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14:paraId="324E38B0" w14:textId="77777777" w:rsidR="00E21515" w:rsidRDefault="00E21515" w:rsidP="00BB6A63"/>
    <w:p w14:paraId="3A8CC824" w14:textId="57432C5B" w:rsidR="005961D3" w:rsidRDefault="005961D3" w:rsidP="005961D3">
      <w:pPr>
        <w:rPr>
          <w:color w:val="A6A6A6" w:themeColor="background1" w:themeShade="A6"/>
        </w:rPr>
      </w:pPr>
      <w:r>
        <w:rPr>
          <w:color w:val="A6A6A6" w:themeColor="background1" w:themeShade="A6"/>
        </w:rPr>
        <w:t>No Error Handling Requirements specified.</w:t>
      </w:r>
    </w:p>
    <w:p w14:paraId="540ACD44" w14:textId="4669130A" w:rsidR="00DD7D94" w:rsidRDefault="00DD7D94" w:rsidP="00DD7D94">
      <w:pPr>
        <w:pStyle w:val="Heading4"/>
      </w:pPr>
      <w:r>
        <w:lastRenderedPageBreak/>
        <w:t>Non-Functional Requirements</w:t>
      </w:r>
    </w:p>
    <w:p w14:paraId="3D717D2C" w14:textId="77777777"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14:paraId="69D48114" w14:textId="77777777" w:rsidR="00E21515" w:rsidRDefault="00E21515" w:rsidP="00BB6A63"/>
    <w:p w14:paraId="66E51484" w14:textId="1D163785" w:rsidR="005961D3" w:rsidRDefault="005961D3" w:rsidP="005961D3">
      <w:pPr>
        <w:rPr>
          <w:color w:val="A6A6A6" w:themeColor="background1" w:themeShade="A6"/>
        </w:rPr>
      </w:pPr>
      <w:r>
        <w:rPr>
          <w:color w:val="A6A6A6" w:themeColor="background1" w:themeShade="A6"/>
        </w:rPr>
        <w:t>No Non-Functional Requirements specified.</w:t>
      </w:r>
    </w:p>
    <w:p w14:paraId="20664B4E" w14:textId="5816F253" w:rsidR="00DF462B" w:rsidRDefault="00427220" w:rsidP="00DF462B">
      <w:pPr>
        <w:pStyle w:val="Heading4"/>
      </w:pPr>
      <w:r>
        <w:t>Functional</w:t>
      </w:r>
      <w:r w:rsidR="00DF462B">
        <w:t xml:space="preserve"> Safety Requirements</w:t>
      </w:r>
    </w:p>
    <w:p w14:paraId="30B22719" w14:textId="77777777"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3D92B6E2" w14:textId="77777777"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14:paraId="5DEDA432" w14:textId="2E38556B" w:rsidR="00F64303" w:rsidRDefault="00F64303" w:rsidP="00F64303">
      <w:pPr>
        <w:shd w:val="clear" w:color="auto" w:fill="D6E3BC" w:themeFill="accent3" w:themeFillTint="66"/>
        <w:rPr>
          <w:rStyle w:val="SubtleEmphasis"/>
        </w:rPr>
      </w:pPr>
      <w:r w:rsidRPr="008A4C8A">
        <w:rPr>
          <w:rStyle w:val="SubtleEmphasis"/>
          <w:b/>
        </w:rPr>
        <w:t>#Link:</w:t>
      </w:r>
      <w:r>
        <w:tab/>
      </w:r>
      <w:hyperlink r:id="rId51" w:history="1">
        <w:r w:rsidRPr="008A4C8A">
          <w:rPr>
            <w:rStyle w:val="Hyperlink"/>
          </w:rPr>
          <w:t>Functional Safety Sharepoint</w:t>
        </w:r>
      </w:hyperlink>
      <w:r>
        <w:rPr>
          <w:rStyle w:val="SubtleEmphasis"/>
        </w:rPr>
        <w:t xml:space="preserve"> – Functional Safety Concept</w:t>
      </w:r>
    </w:p>
    <w:p w14:paraId="00C0EBEF" w14:textId="4231C104" w:rsidR="00F64303" w:rsidRPr="00FC44FB" w:rsidRDefault="00F64303" w:rsidP="00F64303">
      <w:pPr>
        <w:shd w:val="clear" w:color="auto" w:fill="D6E3BC" w:themeFill="accent3" w:themeFillTint="66"/>
        <w:rPr>
          <w:rStyle w:val="SubtleEmphasis"/>
          <w:i w:val="0"/>
          <w:iCs w:val="0"/>
        </w:rPr>
      </w:pPr>
      <w:r>
        <w:tab/>
      </w:r>
      <w:hyperlink r:id="rId52" w:history="1">
        <w:r w:rsidRPr="0097120E">
          <w:rPr>
            <w:rStyle w:val="Hyperlink"/>
          </w:rPr>
          <w:t>RE Wiki - Requirements Attributes</w:t>
        </w:r>
      </w:hyperlink>
    </w:p>
    <w:p w14:paraId="7EC25170" w14:textId="77777777" w:rsidR="00E21515" w:rsidRDefault="00E21515" w:rsidP="00DF462B">
      <w:pPr>
        <w:rPr>
          <w:highlight w:val="yellow"/>
        </w:rPr>
      </w:pPr>
    </w:p>
    <w:p w14:paraId="40E9BD7C" w14:textId="50004E0A" w:rsidR="005961D3" w:rsidRDefault="005961D3" w:rsidP="005961D3">
      <w:pPr>
        <w:rPr>
          <w:color w:val="A6A6A6" w:themeColor="background1" w:themeShade="A6"/>
        </w:rPr>
      </w:pPr>
      <w:r>
        <w:rPr>
          <w:color w:val="A6A6A6" w:themeColor="background1" w:themeShade="A6"/>
        </w:rPr>
        <w:t>No Functional Safety Requirements specified.</w:t>
      </w:r>
    </w:p>
    <w:p w14:paraId="3BB4F402" w14:textId="573323A3" w:rsidR="00153E5C" w:rsidRDefault="00DC3817" w:rsidP="00DC3817">
      <w:pPr>
        <w:pStyle w:val="Heading5"/>
      </w:pPr>
      <w:r>
        <w:t xml:space="preserve">ASIL Decomposition of </w:t>
      </w:r>
      <w:r w:rsidR="00153E5C">
        <w:t>Functional Safety Requirements</w:t>
      </w:r>
    </w:p>
    <w:p w14:paraId="13A2D85F" w14:textId="77777777"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14:paraId="695379F8" w14:textId="776C9B72"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14:paraId="04DD4148" w14:textId="09C68A74"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53" w:history="1">
        <w:r w:rsidRPr="008A4C8A">
          <w:rPr>
            <w:rStyle w:val="Hyperlink"/>
          </w:rPr>
          <w:t>Functional Safety Sharepoint</w:t>
        </w:r>
      </w:hyperlink>
      <w:r>
        <w:rPr>
          <w:rStyle w:val="SubtleEmphasis"/>
        </w:rPr>
        <w:t xml:space="preserve"> – Functional Safety Concept</w:t>
      </w:r>
    </w:p>
    <w:p w14:paraId="4BE3D6E6" w14:textId="77777777" w:rsidR="00E21515" w:rsidRDefault="00E21515" w:rsidP="00B740D4">
      <w:pPr>
        <w:pStyle w:val="NoSpacing"/>
      </w:pPr>
    </w:p>
    <w:p w14:paraId="1C696BB2" w14:textId="77777777" w:rsidR="004B4979" w:rsidRDefault="004B4979" w:rsidP="00B740D4">
      <w:pPr>
        <w:pStyle w:val="NoSpacing"/>
      </w:pPr>
    </w:p>
    <w:p w14:paraId="7AD6D0E5"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5753390" w14:textId="77777777" w:rsidR="00DD7D94" w:rsidRDefault="00DD7D94" w:rsidP="00DD7D94">
      <w:pPr>
        <w:pStyle w:val="Heading4"/>
      </w:pPr>
      <w:bookmarkStart w:id="104" w:name="_PCL_Status_Monitor"/>
      <w:bookmarkStart w:id="105" w:name="_Power_Locks_Arbitrator"/>
      <w:bookmarkStart w:id="106" w:name="_PCL_Latch_Status"/>
      <w:bookmarkStart w:id="107" w:name="_Child_Lock_State"/>
      <w:bookmarkEnd w:id="104"/>
      <w:bookmarkEnd w:id="105"/>
      <w:bookmarkEnd w:id="106"/>
      <w:bookmarkEnd w:id="107"/>
      <w:r>
        <w:t>Other Requirements</w:t>
      </w:r>
    </w:p>
    <w:p w14:paraId="2C4800FE" w14:textId="7C5333FC" w:rsidR="00DD7D94" w:rsidRDefault="00DD7D94" w:rsidP="00DD7D94">
      <w:pPr>
        <w:pStyle w:val="Heading5"/>
      </w:pPr>
      <w:r>
        <w:t>Design Requirements</w:t>
      </w:r>
    </w:p>
    <w:p w14:paraId="615AD67B" w14:textId="77777777"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14:paraId="2D4D4F68" w14:textId="77777777" w:rsidR="00E21515" w:rsidRDefault="00E21515" w:rsidP="00CA4A62"/>
    <w:p w14:paraId="22BB249E" w14:textId="031976BC" w:rsidR="005961D3" w:rsidRDefault="005961D3" w:rsidP="005961D3">
      <w:pPr>
        <w:rPr>
          <w:color w:val="A6A6A6" w:themeColor="background1" w:themeShade="A6"/>
        </w:rPr>
      </w:pPr>
      <w:r>
        <w:rPr>
          <w:color w:val="A6A6A6" w:themeColor="background1" w:themeShade="A6"/>
        </w:rPr>
        <w:t>No Design Requirements specified.</w:t>
      </w:r>
    </w:p>
    <w:p w14:paraId="044A88D9" w14:textId="77777777" w:rsidR="009C1EEC" w:rsidRDefault="009C1EEC" w:rsidP="0061324D">
      <w:pPr>
        <w:pStyle w:val="Heading2"/>
        <w:numPr>
          <w:ilvl w:val="1"/>
          <w:numId w:val="4"/>
        </w:numPr>
      </w:pPr>
      <w:bookmarkStart w:id="108" w:name="_Toc66279683"/>
      <w:r>
        <w:rPr>
          <w:noProof/>
        </w:rPr>
        <w:drawing>
          <wp:inline distT="0" distB="0" distL="0" distR="0" wp14:anchorId="187B0A4A" wp14:editId="43468A7B">
            <wp:extent cx="152400" cy="152400"/>
            <wp:effectExtent l="0" t="0" r="0" b="0"/>
            <wp:docPr id="86"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109" w:name="_7a5c627bd716795ecf03b18212cb0a56"/>
      <w:r w:rsidR="008E73AE">
        <w:t>Analyze Operations</w:t>
      </w:r>
      <w:bookmarkEnd w:id="108"/>
      <w:bookmarkEnd w:id="109"/>
    </w:p>
    <w:p w14:paraId="3A70A04F" w14:textId="77777777" w:rsidR="0061785D" w:rsidRDefault="0061785D" w:rsidP="00783BCF">
      <w:pPr>
        <w:pStyle w:val="Heading3"/>
      </w:pPr>
      <w:bookmarkStart w:id="110" w:name="_Toc66279684"/>
      <w:r>
        <w:t xml:space="preserve">Function </w:t>
      </w:r>
      <w:r w:rsidR="00283752">
        <w:t>Overview</w:t>
      </w:r>
      <w:bookmarkEnd w:id="110"/>
    </w:p>
    <w:p w14:paraId="0DC2C860" w14:textId="77777777" w:rsidR="00427220" w:rsidRDefault="00283752" w:rsidP="00427220">
      <w:pPr>
        <w:pStyle w:val="Heading4"/>
      </w:pPr>
      <w:r>
        <w:t>Description</w:t>
      </w:r>
    </w:p>
    <w:p w14:paraId="048DBDE8" w14:textId="77777777" w:rsidR="00794B45" w:rsidRDefault="00794B45" w:rsidP="009C1EEC">
      <w:pPr>
        <w:contextualSpacing/>
      </w:pPr>
    </w:p>
    <w:p w14:paraId="4CBB1525" w14:textId="77777777" w:rsidR="00AC0C92" w:rsidRDefault="00AC0C92" w:rsidP="009C1EEC">
      <w:pPr>
        <w:contextualSpacing/>
      </w:pPr>
      <w:r>
        <w:t>Function is allocated to:</w:t>
      </w:r>
    </w:p>
    <w:p w14:paraId="4026F832" w14:textId="77777777" w:rsidR="00AC0C92" w:rsidRDefault="00604AF5" w:rsidP="0061324D">
      <w:pPr>
        <w:pStyle w:val="ListParagraph"/>
        <w:numPr>
          <w:ilvl w:val="0"/>
          <w:numId w:val="13"/>
        </w:numPr>
        <w:contextualSpacing/>
      </w:pPr>
      <w:r>
        <w:rPr>
          <w:noProof/>
        </w:rPr>
        <w:drawing>
          <wp:inline distT="0" distB="0" distL="0" distR="0" wp14:anchorId="043B631C" wp14:editId="7555D527">
            <wp:extent cx="152400" cy="152400"/>
            <wp:effectExtent l="0" t="0" r="0" b="0"/>
            <wp:docPr id="88" name="Picture 1136159206.jpg" descr="1136159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13615920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Arbitrate PSDS Functionality</w:t>
      </w:r>
      <w:r>
        <w:t xml:space="preserve"> &lt;&lt;Logical&gt;&gt;</w:t>
      </w:r>
    </w:p>
    <w:p w14:paraId="320C6224" w14:textId="77777777" w:rsidR="00AC0C92" w:rsidRDefault="00604AF5" w:rsidP="0061324D">
      <w:pPr>
        <w:pStyle w:val="ListParagraph"/>
        <w:numPr>
          <w:ilvl w:val="0"/>
          <w:numId w:val="13"/>
        </w:numPr>
        <w:contextualSpacing/>
      </w:pPr>
      <w:r>
        <w:rPr>
          <w:noProof/>
        </w:rPr>
        <w:drawing>
          <wp:inline distT="0" distB="0" distL="0" distR="0" wp14:anchorId="78DF2AE8" wp14:editId="247DFC4C">
            <wp:extent cx="152400" cy="152400"/>
            <wp:effectExtent l="0" t="0" r="0" b="0"/>
            <wp:docPr id="90" name="Picture 1136159206.jpg" descr="1136159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13615920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Manage CAN communication</w:t>
      </w:r>
      <w:r>
        <w:t xml:space="preserve"> &lt;&lt;Logical&gt;&gt;</w:t>
      </w:r>
    </w:p>
    <w:p w14:paraId="201DDFF6" w14:textId="77777777" w:rsidR="00AC0C92" w:rsidRDefault="00604AF5" w:rsidP="0061324D">
      <w:pPr>
        <w:pStyle w:val="ListParagraph"/>
        <w:numPr>
          <w:ilvl w:val="0"/>
          <w:numId w:val="13"/>
        </w:numPr>
        <w:contextualSpacing/>
      </w:pPr>
      <w:r>
        <w:rPr>
          <w:noProof/>
        </w:rPr>
        <w:drawing>
          <wp:inline distT="0" distB="0" distL="0" distR="0" wp14:anchorId="1044A663" wp14:editId="34AFCEFA">
            <wp:extent cx="152400" cy="152400"/>
            <wp:effectExtent l="0" t="0" r="0" b="0"/>
            <wp:docPr id="92" name="Picture 1136159206.jpg" descr="1136159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13615920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Provide Crash Event Status</w:t>
      </w:r>
      <w:r>
        <w:t xml:space="preserve"> &lt;&lt;Logical&gt;&gt;</w:t>
      </w:r>
    </w:p>
    <w:p w14:paraId="3525B4E3" w14:textId="77777777" w:rsidR="00AC0C92" w:rsidRDefault="00604AF5" w:rsidP="0061324D">
      <w:pPr>
        <w:pStyle w:val="ListParagraph"/>
        <w:numPr>
          <w:ilvl w:val="0"/>
          <w:numId w:val="13"/>
        </w:numPr>
        <w:contextualSpacing/>
      </w:pPr>
      <w:r>
        <w:rPr>
          <w:noProof/>
        </w:rPr>
        <w:drawing>
          <wp:inline distT="0" distB="0" distL="0" distR="0" wp14:anchorId="57A40A56" wp14:editId="4B2D63F4">
            <wp:extent cx="152400" cy="152400"/>
            <wp:effectExtent l="0" t="0" r="0" b="0"/>
            <wp:docPr id="94" name="Picture 1136159206.jpg" descr="1136159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13615920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Provide Vehicle Status</w:t>
      </w:r>
      <w:r>
        <w:t xml:space="preserve"> &lt;&lt;Logical&gt;&gt;</w:t>
      </w:r>
    </w:p>
    <w:p w14:paraId="02993E1D" w14:textId="77777777" w:rsidR="00AC0C92" w:rsidRDefault="00604AF5" w:rsidP="0061324D">
      <w:pPr>
        <w:pStyle w:val="ListParagraph"/>
        <w:numPr>
          <w:ilvl w:val="0"/>
          <w:numId w:val="13"/>
        </w:numPr>
        <w:contextualSpacing/>
      </w:pPr>
      <w:r>
        <w:rPr>
          <w:noProof/>
        </w:rPr>
        <w:drawing>
          <wp:inline distT="0" distB="0" distL="0" distR="0" wp14:anchorId="276051E5" wp14:editId="35329842">
            <wp:extent cx="152400" cy="152400"/>
            <wp:effectExtent l="0" t="0" r="0" b="0"/>
            <wp:docPr id="96" name="Picture 879009790.jpg" descr="879009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87900979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r w:rsidR="00AC0C92">
        <w:t>PSDS Controller</w:t>
      </w:r>
      <w:r>
        <w:t xml:space="preserve"> &lt;&lt;Logical&gt;&gt;</w:t>
      </w:r>
    </w:p>
    <w:p w14:paraId="4BF08340" w14:textId="77777777" w:rsidR="00794B45" w:rsidRDefault="00794B45" w:rsidP="00D2637E">
      <w:pPr>
        <w:contextualSpacing/>
      </w:pPr>
    </w:p>
    <w:p w14:paraId="64E8083D" w14:textId="77777777" w:rsidR="00501DFF" w:rsidRDefault="00501DFF" w:rsidP="00D2637E">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349102C6" w14:textId="77777777" w:rsidR="00282E2C" w:rsidRDefault="00282E2C" w:rsidP="00FD32A2">
      <w:pPr>
        <w:pStyle w:val="Heading4"/>
      </w:pPr>
      <w:r>
        <w:t>Variants</w:t>
      </w:r>
    </w:p>
    <w:p w14:paraId="3A242E03" w14:textId="77777777" w:rsidR="00E21515" w:rsidRDefault="00E21515" w:rsidP="00282E2C"/>
    <w:p w14:paraId="1905F8E4"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52A0777" w14:textId="77777777" w:rsidR="00427220" w:rsidRDefault="00427220" w:rsidP="00FD32A2">
      <w:pPr>
        <w:pStyle w:val="Heading4"/>
      </w:pPr>
      <w:r>
        <w:t>Input Requirements</w:t>
      </w:r>
    </w:p>
    <w:p w14:paraId="086D2265" w14:textId="77777777" w:rsidR="00E21515" w:rsidRDefault="00E21515" w:rsidP="00427220"/>
    <w:p w14:paraId="5DCD3F14"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5F9B98F" w14:textId="77777777" w:rsidR="00427220" w:rsidRDefault="00427220" w:rsidP="00427220">
      <w:pPr>
        <w:pStyle w:val="Heading4"/>
      </w:pPr>
      <w:r>
        <w:lastRenderedPageBreak/>
        <w:t>Assumptions</w:t>
      </w:r>
    </w:p>
    <w:p w14:paraId="78506DE0" w14:textId="77777777" w:rsidR="00A92B2F" w:rsidRDefault="00A92B2F" w:rsidP="00A92B2F"/>
    <w:p w14:paraId="40941CCA"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D215950" w14:textId="77777777" w:rsidR="00C0442C" w:rsidRDefault="00C0442C" w:rsidP="00A92B2F"/>
    <w:p w14:paraId="536C0311" w14:textId="77777777" w:rsidR="00427220" w:rsidRDefault="00427220" w:rsidP="00427220">
      <w:pPr>
        <w:pStyle w:val="Heading4"/>
      </w:pPr>
      <w:r>
        <w:t>References</w:t>
      </w:r>
    </w:p>
    <w:p w14:paraId="71BE7512" w14:textId="77777777" w:rsidR="00427220" w:rsidRPr="00454CBE" w:rsidRDefault="00427220" w:rsidP="00427220">
      <w:pPr>
        <w:pStyle w:val="Heading5"/>
      </w:pPr>
      <w:r w:rsidRPr="00454CBE">
        <w:t xml:space="preserve">Ford </w:t>
      </w:r>
      <w:r>
        <w:t>D</w:t>
      </w:r>
      <w:r w:rsidRPr="00454CBE">
        <w:t>ocuments</w:t>
      </w:r>
    </w:p>
    <w:p w14:paraId="329E21D6"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784D09A"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F3FB14B" w14:textId="77777777" w:rsidTr="00202583">
        <w:trPr>
          <w:cantSplit/>
          <w:tblHeader/>
        </w:trPr>
        <w:tc>
          <w:tcPr>
            <w:tcW w:w="1418" w:type="dxa"/>
            <w:shd w:val="clear" w:color="auto" w:fill="E0E0E0"/>
          </w:tcPr>
          <w:p w14:paraId="3D43972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650BCDFF"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0EAAD5F"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609C10C"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6EEA894" w14:textId="77777777" w:rsidTr="00202583">
        <w:trPr>
          <w:cantSplit/>
          <w:tblHeader/>
        </w:trPr>
        <w:tc>
          <w:tcPr>
            <w:tcW w:w="1418" w:type="dxa"/>
            <w:shd w:val="clear" w:color="auto" w:fill="FFFFFF" w:themeFill="background1"/>
          </w:tcPr>
          <w:p w14:paraId="19814C1C" w14:textId="77777777" w:rsidR="005B7CFB" w:rsidRPr="005E40CF" w:rsidRDefault="005B7CFB" w:rsidP="00202583">
            <w:pPr>
              <w:rPr>
                <w:rFonts w:ascii="Helvetica" w:hAnsi="Helvetica" w:cs="Helvetica"/>
              </w:rPr>
            </w:pPr>
          </w:p>
        </w:tc>
        <w:tc>
          <w:tcPr>
            <w:tcW w:w="6237" w:type="dxa"/>
            <w:shd w:val="clear" w:color="auto" w:fill="FFFFFF" w:themeFill="background1"/>
          </w:tcPr>
          <w:p w14:paraId="10519B0D" w14:textId="77777777" w:rsidR="005B7CFB" w:rsidRPr="005E40CF" w:rsidRDefault="005B7CFB" w:rsidP="00202583">
            <w:pPr>
              <w:rPr>
                <w:rFonts w:ascii="Helvetica" w:hAnsi="Helvetica" w:cs="Helvetica"/>
              </w:rPr>
            </w:pPr>
          </w:p>
        </w:tc>
        <w:tc>
          <w:tcPr>
            <w:tcW w:w="1418" w:type="dxa"/>
            <w:shd w:val="clear" w:color="auto" w:fill="FFFFFF" w:themeFill="background1"/>
          </w:tcPr>
          <w:p w14:paraId="25B60323" w14:textId="77777777" w:rsidR="005B7CFB" w:rsidRPr="005E40CF" w:rsidRDefault="005B7CFB" w:rsidP="00202583">
            <w:pPr>
              <w:rPr>
                <w:rFonts w:ascii="Helvetica" w:hAnsi="Helvetica" w:cs="Helvetica"/>
              </w:rPr>
            </w:pPr>
          </w:p>
        </w:tc>
        <w:tc>
          <w:tcPr>
            <w:tcW w:w="1418" w:type="dxa"/>
            <w:shd w:val="clear" w:color="auto" w:fill="FFFFFF" w:themeFill="background1"/>
          </w:tcPr>
          <w:p w14:paraId="52A31F25" w14:textId="77777777" w:rsidR="005B7CFB" w:rsidRPr="005E40CF" w:rsidRDefault="005B7CFB" w:rsidP="00202583">
            <w:pPr>
              <w:rPr>
                <w:rFonts w:ascii="Helvetica" w:hAnsi="Helvetica" w:cs="Helvetica"/>
              </w:rPr>
            </w:pPr>
          </w:p>
        </w:tc>
      </w:tr>
    </w:tbl>
    <w:p w14:paraId="1CC62350" w14:textId="72205CE0" w:rsidR="005B7CFB" w:rsidRPr="00360B1D" w:rsidRDefault="005B7CFB" w:rsidP="005B7CFB">
      <w:pPr>
        <w:pStyle w:val="Caption"/>
        <w:rPr>
          <w:i/>
          <w:color w:val="7F7F7F" w:themeColor="text1" w:themeTint="80"/>
        </w:rPr>
      </w:pPr>
      <w:bookmarkStart w:id="111" w:name="_Toc66279781"/>
      <w:r w:rsidRPr="00360B1D">
        <w:t xml:space="preserve">Table </w:t>
      </w:r>
      <w:r>
        <w:rPr>
          <w:noProof/>
        </w:rPr>
        <w:fldChar w:fldCharType="begin"/>
      </w:r>
      <w:r>
        <w:rPr>
          <w:noProof/>
        </w:rPr>
        <w:instrText xml:space="preserve"> SEQ Table \* ARABIC </w:instrText>
      </w:r>
      <w:r>
        <w:rPr>
          <w:noProof/>
        </w:rPr>
        <w:fldChar w:fldCharType="separate"/>
      </w:r>
      <w:r w:rsidR="004F4E62">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11"/>
    </w:p>
    <w:p w14:paraId="78457CF7" w14:textId="77777777" w:rsidR="00427220" w:rsidRPr="00FB7B3D" w:rsidRDefault="00427220" w:rsidP="00427220">
      <w:pPr>
        <w:pStyle w:val="Heading5"/>
      </w:pPr>
      <w:r w:rsidRPr="00454CBE">
        <w:t>External</w:t>
      </w:r>
      <w:r>
        <w:t xml:space="preserve"> Documents and P</w:t>
      </w:r>
      <w:r w:rsidRPr="00FB7B3D">
        <w:t>ublications</w:t>
      </w:r>
    </w:p>
    <w:p w14:paraId="1CD805D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66406F5"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79B0E700" w14:textId="77777777" w:rsidTr="00202583">
        <w:trPr>
          <w:cantSplit/>
          <w:tblHeader/>
        </w:trPr>
        <w:tc>
          <w:tcPr>
            <w:tcW w:w="1418" w:type="dxa"/>
            <w:shd w:val="clear" w:color="auto" w:fill="E0E0E0"/>
          </w:tcPr>
          <w:p w14:paraId="666BAB4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B96F7E5"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DD2EC44" w14:textId="77777777" w:rsidTr="00202583">
        <w:trPr>
          <w:cantSplit/>
          <w:tblHeader/>
        </w:trPr>
        <w:tc>
          <w:tcPr>
            <w:tcW w:w="1418" w:type="dxa"/>
            <w:shd w:val="clear" w:color="auto" w:fill="FFFFFF" w:themeFill="background1"/>
          </w:tcPr>
          <w:p w14:paraId="129AF0E6" w14:textId="77777777" w:rsidR="005B7CFB" w:rsidRPr="005E40CF" w:rsidRDefault="005B7CFB" w:rsidP="00202583">
            <w:pPr>
              <w:rPr>
                <w:rFonts w:ascii="Helvetica" w:hAnsi="Helvetica" w:cs="Helvetica"/>
              </w:rPr>
            </w:pPr>
          </w:p>
        </w:tc>
        <w:tc>
          <w:tcPr>
            <w:tcW w:w="9072" w:type="dxa"/>
            <w:shd w:val="clear" w:color="auto" w:fill="FFFFFF" w:themeFill="background1"/>
          </w:tcPr>
          <w:p w14:paraId="5D1871CF" w14:textId="77777777" w:rsidR="005B7CFB" w:rsidRPr="005E40CF" w:rsidRDefault="005B7CFB" w:rsidP="00202583">
            <w:pPr>
              <w:rPr>
                <w:rFonts w:ascii="Helvetica" w:hAnsi="Helvetica" w:cs="Helvetica"/>
              </w:rPr>
            </w:pPr>
          </w:p>
        </w:tc>
      </w:tr>
    </w:tbl>
    <w:p w14:paraId="6FBEACEA" w14:textId="117C0710" w:rsidR="005B7CFB" w:rsidRDefault="005B7CFB" w:rsidP="005B7CFB">
      <w:pPr>
        <w:pStyle w:val="Caption"/>
        <w:rPr>
          <w:b w:val="0"/>
          <w:i/>
          <w:color w:val="7F7F7F" w:themeColor="text1" w:themeTint="80"/>
        </w:rPr>
      </w:pPr>
      <w:bookmarkStart w:id="112" w:name="_Toc66279782"/>
      <w:r w:rsidRPr="00DB1AC1">
        <w:t xml:space="preserve">Table </w:t>
      </w:r>
      <w:r>
        <w:rPr>
          <w:noProof/>
        </w:rPr>
        <w:fldChar w:fldCharType="begin"/>
      </w:r>
      <w:r>
        <w:rPr>
          <w:noProof/>
        </w:rPr>
        <w:instrText xml:space="preserve"> SEQ Table \* ARABIC </w:instrText>
      </w:r>
      <w:r>
        <w:rPr>
          <w:noProof/>
        </w:rPr>
        <w:fldChar w:fldCharType="separate"/>
      </w:r>
      <w:r w:rsidR="004F4E62">
        <w:rPr>
          <w:noProof/>
        </w:rPr>
        <w:t>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12"/>
    </w:p>
    <w:p w14:paraId="00FC8067" w14:textId="77777777" w:rsidR="00427220" w:rsidRDefault="00427220" w:rsidP="00427220">
      <w:pPr>
        <w:pStyle w:val="Heading4"/>
      </w:pPr>
      <w:r>
        <w:t>Glossary</w:t>
      </w:r>
    </w:p>
    <w:p w14:paraId="71D69867" w14:textId="3052245B" w:rsidR="00427220" w:rsidRDefault="00806478" w:rsidP="00427220">
      <w:r>
        <w:t xml:space="preserve">See </w:t>
      </w:r>
      <w:r w:rsidR="00F20BE1">
        <w:fldChar w:fldCharType="begin"/>
      </w:r>
      <w:r w:rsidR="00F20BE1">
        <w:instrText xml:space="preserve"> REF _Ref2766978 \h </w:instrText>
      </w:r>
      <w:r w:rsidR="00F20BE1">
        <w:fldChar w:fldCharType="separate"/>
      </w:r>
      <w:r w:rsidR="004F4E62">
        <w:rPr>
          <w:lang w:val="en-GB"/>
        </w:rPr>
        <w:t>Appendix</w:t>
      </w:r>
      <w:r w:rsidR="00F20BE1">
        <w:fldChar w:fldCharType="end"/>
      </w:r>
      <w:r w:rsidR="006C2DE5">
        <w:t xml:space="preserve"> for Definitions and Abbreviations.</w:t>
      </w:r>
    </w:p>
    <w:p w14:paraId="50A18EF8" w14:textId="77777777" w:rsidR="00F15706" w:rsidRDefault="00E60B64" w:rsidP="00783BCF">
      <w:pPr>
        <w:pStyle w:val="Heading3"/>
      </w:pPr>
      <w:bookmarkStart w:id="113" w:name="_Toc66279685"/>
      <w:r>
        <w:t>Function Scope</w:t>
      </w:r>
      <w:bookmarkEnd w:id="113"/>
    </w:p>
    <w:p w14:paraId="60F6A685" w14:textId="77777777" w:rsidR="00055646" w:rsidRPr="00A43B48" w:rsidRDefault="00055646" w:rsidP="00306D37">
      <w:pPr>
        <w:contextualSpacing/>
      </w:pPr>
    </w:p>
    <w:p w14:paraId="715F21C4" w14:textId="77777777" w:rsidR="00306D37" w:rsidRDefault="00306D37" w:rsidP="00306D37">
      <w:pPr>
        <w:contextualSpacing/>
      </w:pPr>
      <w:r>
        <w:t xml:space="preserve">The </w:t>
      </w:r>
      <w:r>
        <w:rPr>
          <w:noProof/>
        </w:rPr>
        <w:drawing>
          <wp:inline distT="0" distB="0" distL="0" distR="0" wp14:anchorId="7107DC30" wp14:editId="559710D3">
            <wp:extent cx="152400" cy="152400"/>
            <wp:effectExtent l="0" t="0" r="0" b="0"/>
            <wp:docPr id="98"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Analyze Operations</w:t>
      </w:r>
      <w:r w:rsidR="0004480F">
        <w:rPr>
          <w:b/>
        </w:rPr>
        <w:t>”</w:t>
      </w:r>
      <w:r>
        <w:t xml:space="preserve"> f</w:t>
      </w:r>
      <w:r w:rsidR="00294100">
        <w:t>unction is called by</w:t>
      </w:r>
      <w:r>
        <w:t xml:space="preserve"> the following </w:t>
      </w:r>
      <w:r w:rsidR="00294100">
        <w:t>functions</w:t>
      </w:r>
      <w:r>
        <w:t>:</w:t>
      </w:r>
    </w:p>
    <w:p w14:paraId="699F5A28" w14:textId="50594783" w:rsidR="00306D37" w:rsidRPr="00953D23" w:rsidRDefault="00306D37" w:rsidP="0061324D">
      <w:pPr>
        <w:pStyle w:val="ListParagraph"/>
        <w:numPr>
          <w:ilvl w:val="0"/>
          <w:numId w:val="12"/>
        </w:numPr>
        <w:contextualSpacing/>
      </w:pPr>
      <w:r>
        <w:rPr>
          <w:noProof/>
        </w:rPr>
        <w:drawing>
          <wp:inline distT="0" distB="0" distL="0" distR="0" wp14:anchorId="1F6D645E" wp14:editId="42B02B56">
            <wp:extent cx="152400" cy="152400"/>
            <wp:effectExtent l="0" t="0" r="0" b="0"/>
            <wp:docPr id="100"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f5dc29255307897c45bdebcb8fd33800" w:history="1">
        <w:r w:rsidR="00B66881">
          <w:rPr>
            <w:rStyle w:val="Hyperlink"/>
          </w:rPr>
          <w:t>Check Operation Status</w:t>
        </w:r>
      </w:hyperlink>
      <w:r w:rsidR="0004480F">
        <w:t>”</w:t>
      </w:r>
    </w:p>
    <w:p w14:paraId="21529769" w14:textId="77777777" w:rsidR="00393C96" w:rsidRPr="00393C96" w:rsidRDefault="00393C96" w:rsidP="00306D37">
      <w:pPr>
        <w:contextualSpacing/>
      </w:pPr>
    </w:p>
    <w:p w14:paraId="788759AD" w14:textId="77777777" w:rsidR="001A755C" w:rsidRDefault="001A755C" w:rsidP="00306D37"/>
    <w:p w14:paraId="7B884D70" w14:textId="77777777" w:rsidR="00294100" w:rsidRDefault="00294100" w:rsidP="00294100">
      <w:pPr>
        <w:jc w:val="center"/>
      </w:pPr>
      <w:r>
        <w:rPr>
          <w:noProof/>
        </w:rPr>
        <w:drawing>
          <wp:inline distT="0" distB="0" distL="0" distR="0" wp14:anchorId="7B7B5D20" wp14:editId="46B0A17D">
            <wp:extent cx="6466204" cy="2817211"/>
            <wp:effectExtent l="0" t="0" r="0" b="0"/>
            <wp:docPr id="102" name="Picture -958184374.jpg" descr="-958184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58184374.jpg"/>
                    <pic:cNvPicPr/>
                  </pic:nvPicPr>
                  <pic:blipFill>
                    <a:blip r:embed="rId54" cstate="print"/>
                    <a:stretch>
                      <a:fillRect/>
                    </a:stretch>
                  </pic:blipFill>
                  <pic:spPr>
                    <a:xfrm>
                      <a:off x="0" y="0"/>
                      <a:ext cx="6466204" cy="2817211"/>
                    </a:xfrm>
                    <a:prstGeom prst="rect">
                      <a:avLst/>
                    </a:prstGeom>
                  </pic:spPr>
                </pic:pic>
              </a:graphicData>
            </a:graphic>
          </wp:inline>
        </w:drawing>
      </w:r>
    </w:p>
    <w:p w14:paraId="370FAAD0" w14:textId="3604875B" w:rsidR="00306D37" w:rsidRPr="00294100" w:rsidRDefault="00306D37" w:rsidP="00294100">
      <w:pPr>
        <w:pStyle w:val="Caption"/>
      </w:pPr>
      <w:bookmarkStart w:id="114" w:name="_Toc66279758"/>
      <w:r w:rsidRPr="00294100">
        <w:t xml:space="preserve">Figure </w:t>
      </w:r>
      <w:r w:rsidR="00317856">
        <w:fldChar w:fldCharType="begin"/>
      </w:r>
      <w:r w:rsidR="00317856">
        <w:instrText xml:space="preserve"> SEQ Figure \* ARABIC </w:instrText>
      </w:r>
      <w:r w:rsidR="00317856">
        <w:fldChar w:fldCharType="separate"/>
      </w:r>
      <w:r w:rsidR="004F4E62">
        <w:rPr>
          <w:noProof/>
        </w:rPr>
        <w:t>5</w:t>
      </w:r>
      <w:r w:rsidR="00317856">
        <w:rPr>
          <w:noProof/>
        </w:rPr>
        <w:fldChar w:fldCharType="end"/>
      </w:r>
      <w:r w:rsidRPr="00294100">
        <w:t xml:space="preserve">: Activity Diagram of </w:t>
      </w:r>
      <w:r>
        <w:rPr>
          <w:noProof/>
        </w:rPr>
        <w:drawing>
          <wp:inline distT="0" distB="0" distL="0" distR="0" wp14:anchorId="013024D6" wp14:editId="2F01D2DA">
            <wp:extent cx="152400" cy="152400"/>
            <wp:effectExtent l="0" t="0" r="0" b="0"/>
            <wp:docPr id="104"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Operation Status</w:t>
      </w:r>
      <w:r w:rsidR="0004480F">
        <w:t>”</w:t>
      </w:r>
      <w:r w:rsidRPr="00294100">
        <w:t xml:space="preserve"> calling </w:t>
      </w:r>
      <w:r>
        <w:rPr>
          <w:noProof/>
        </w:rPr>
        <w:drawing>
          <wp:inline distT="0" distB="0" distL="0" distR="0" wp14:anchorId="7402B602" wp14:editId="270D54A4">
            <wp:extent cx="152400" cy="152400"/>
            <wp:effectExtent l="0" t="0" r="0" b="0"/>
            <wp:docPr id="106"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Analyze Operations</w:t>
      </w:r>
      <w:r w:rsidR="0004480F">
        <w:t>”</w:t>
      </w:r>
      <w:bookmarkEnd w:id="114"/>
    </w:p>
    <w:p w14:paraId="6F18C168" w14:textId="77777777" w:rsidR="00306D37" w:rsidRDefault="00306D37" w:rsidP="00306D37">
      <w:pPr>
        <w:contextualSpacing/>
      </w:pPr>
    </w:p>
    <w:p w14:paraId="23C09670" w14:textId="77777777" w:rsidR="00F15706" w:rsidRDefault="00E60B64" w:rsidP="00783BCF">
      <w:pPr>
        <w:pStyle w:val="Heading3"/>
      </w:pPr>
      <w:bookmarkStart w:id="115" w:name="_Toc66279686"/>
      <w:r>
        <w:lastRenderedPageBreak/>
        <w:t>Function Interfaces</w:t>
      </w:r>
      <w:bookmarkEnd w:id="115"/>
    </w:p>
    <w:p w14:paraId="2E5810A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F61EB3F" w14:textId="77777777" w:rsidTr="00331174">
        <w:trPr>
          <w:trHeight w:val="260"/>
        </w:trPr>
        <w:tc>
          <w:tcPr>
            <w:tcW w:w="2695" w:type="dxa"/>
            <w:shd w:val="clear" w:color="auto" w:fill="D9D9D9" w:themeFill="background1" w:themeFillShade="D9"/>
            <w:noWrap/>
            <w:hideMark/>
          </w:tcPr>
          <w:p w14:paraId="0383482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5E73110C"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D3BE421" w14:textId="77777777" w:rsidTr="00331174">
        <w:trPr>
          <w:trHeight w:val="410"/>
        </w:trPr>
        <w:tc>
          <w:tcPr>
            <w:tcW w:w="2695" w:type="dxa"/>
            <w:noWrap/>
          </w:tcPr>
          <w:p w14:paraId="6A8AD3AF" w14:textId="77777777" w:rsidR="00C15577" w:rsidRDefault="00C15577" w:rsidP="00275823">
            <w:pPr>
              <w:contextualSpacing/>
              <w:rPr>
                <w:rFonts w:cs="Arial"/>
              </w:rPr>
            </w:pPr>
            <w:r w:rsidRPr="00275823">
              <w:rPr>
                <w:rFonts w:cs="Arial"/>
              </w:rPr>
              <w:t>Shed Level Request</w:t>
            </w:r>
          </w:p>
          <w:p w14:paraId="6AE7CDE4" w14:textId="77777777" w:rsidR="0029472F" w:rsidRDefault="00AA2FB2" w:rsidP="00275823">
            <w:pPr>
              <w:contextualSpacing/>
              <w:rPr>
                <w:rFonts w:cs="Arial"/>
              </w:rPr>
            </w:pPr>
            <w:r>
              <w:rPr>
                <w:rFonts w:cs="Arial"/>
              </w:rPr>
              <w:t>Type:</w:t>
            </w:r>
          </w:p>
          <w:p w14:paraId="59D2A48E" w14:textId="067F7AB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574D4A5" wp14:editId="2E0E9935">
                  <wp:extent cx="152400" cy="152400"/>
                  <wp:effectExtent l="0" t="0" r="0" b="0"/>
                  <wp:docPr id="108"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fec7589cd93f57063adc551ff070be6" w:history="1">
              <w:r w:rsidR="00704F04">
                <w:rPr>
                  <w:rStyle w:val="Hyperlink"/>
                  <w:rFonts w:cs="Arial"/>
                </w:rPr>
                <w:t>ShedLevelRequest</w:t>
              </w:r>
            </w:hyperlink>
          </w:p>
        </w:tc>
        <w:tc>
          <w:tcPr>
            <w:tcW w:w="7506" w:type="dxa"/>
          </w:tcPr>
          <w:p w14:paraId="00FFB7D4" w14:textId="77777777" w:rsidR="0046598F" w:rsidRPr="0046598F" w:rsidRDefault="0046598F" w:rsidP="00275823">
            <w:pPr>
              <w:rPr>
                <w:rFonts w:cs="Arial"/>
                <w:color w:val="000000"/>
              </w:rPr>
            </w:pPr>
            <w:r>
              <w:rPr>
                <w:rFonts w:cs="Arial"/>
                <w:color w:val="000000"/>
              </w:rPr>
              <w:t>Received from:</w:t>
            </w:r>
          </w:p>
          <w:p w14:paraId="1F0FD05F" w14:textId="5F781E1E" w:rsidR="00CE094A" w:rsidRPr="00CE094A" w:rsidRDefault="00CE094A" w:rsidP="00452672">
            <w:pPr>
              <w:pStyle w:val="ListParagraph"/>
              <w:numPr>
                <w:ilvl w:val="0"/>
                <w:numId w:val="12"/>
              </w:numPr>
              <w:rPr>
                <w:rFonts w:cs="Arial"/>
              </w:rPr>
            </w:pPr>
            <w:r>
              <w:rPr>
                <w:noProof/>
              </w:rPr>
              <w:drawing>
                <wp:inline distT="0" distB="0" distL="0" distR="0" wp14:anchorId="011842E0" wp14:editId="1ACA3CD5">
                  <wp:extent cx="152400" cy="152400"/>
                  <wp:effectExtent l="0" t="0" r="0" b="0"/>
                  <wp:docPr id="110"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Shed Level Request</w:t>
            </w:r>
          </w:p>
        </w:tc>
      </w:tr>
      <w:tr w:rsidR="00A07A81" w:rsidRPr="003F473D" w14:paraId="68BEB614" w14:textId="77777777" w:rsidTr="00331174">
        <w:trPr>
          <w:trHeight w:val="410"/>
        </w:trPr>
        <w:tc>
          <w:tcPr>
            <w:tcW w:w="2695" w:type="dxa"/>
            <w:noWrap/>
          </w:tcPr>
          <w:p w14:paraId="2DABB4F6" w14:textId="77777777" w:rsidR="00C15577" w:rsidRDefault="00C15577" w:rsidP="00275823">
            <w:pPr>
              <w:contextualSpacing/>
              <w:rPr>
                <w:rFonts w:cs="Arial"/>
              </w:rPr>
            </w:pPr>
            <w:r w:rsidRPr="00275823">
              <w:rPr>
                <w:rFonts w:cs="Arial"/>
              </w:rPr>
              <w:t>Ignition Status</w:t>
            </w:r>
          </w:p>
          <w:p w14:paraId="2F4A00D5" w14:textId="77777777" w:rsidR="0029472F" w:rsidRDefault="00AA2FB2" w:rsidP="00275823">
            <w:pPr>
              <w:contextualSpacing/>
              <w:rPr>
                <w:rFonts w:cs="Arial"/>
              </w:rPr>
            </w:pPr>
            <w:r>
              <w:rPr>
                <w:rFonts w:cs="Arial"/>
              </w:rPr>
              <w:t>Type:</w:t>
            </w:r>
          </w:p>
          <w:p w14:paraId="450EBF73" w14:textId="63927C1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B8C665C" wp14:editId="343FB87E">
                  <wp:extent cx="152400" cy="152400"/>
                  <wp:effectExtent l="0" t="0" r="0" b="0"/>
                  <wp:docPr id="112"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0bae4a058939bf32d25e69b04e9777f3" w:history="1">
              <w:r w:rsidR="00704F04">
                <w:rPr>
                  <w:rStyle w:val="Hyperlink"/>
                  <w:rFonts w:cs="Arial"/>
                </w:rPr>
                <w:t>IgnitionStatus</w:t>
              </w:r>
            </w:hyperlink>
          </w:p>
        </w:tc>
        <w:tc>
          <w:tcPr>
            <w:tcW w:w="7506" w:type="dxa"/>
          </w:tcPr>
          <w:p w14:paraId="61D370F9" w14:textId="77777777" w:rsidR="0046598F" w:rsidRPr="0046598F" w:rsidRDefault="0046598F" w:rsidP="00275823">
            <w:pPr>
              <w:rPr>
                <w:rFonts w:cs="Arial"/>
                <w:color w:val="000000"/>
              </w:rPr>
            </w:pPr>
            <w:r>
              <w:rPr>
                <w:rFonts w:cs="Arial"/>
                <w:color w:val="000000"/>
              </w:rPr>
              <w:t>Received from:</w:t>
            </w:r>
          </w:p>
          <w:p w14:paraId="07A1E444" w14:textId="77777777" w:rsidR="00CE094A" w:rsidRPr="00CE094A" w:rsidRDefault="00CE094A" w:rsidP="00452672">
            <w:pPr>
              <w:pStyle w:val="ListParagraph"/>
              <w:numPr>
                <w:ilvl w:val="0"/>
                <w:numId w:val="12"/>
              </w:numPr>
              <w:rPr>
                <w:rFonts w:cs="Arial"/>
              </w:rPr>
            </w:pPr>
            <w:r>
              <w:rPr>
                <w:noProof/>
              </w:rPr>
              <w:drawing>
                <wp:inline distT="0" distB="0" distL="0" distR="0" wp14:anchorId="0B958C7F" wp14:editId="033BABFF">
                  <wp:extent cx="152400" cy="152400"/>
                  <wp:effectExtent l="0" t="0" r="0" b="0"/>
                  <wp:docPr id="114"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IgnitionStatus</w:t>
            </w:r>
          </w:p>
        </w:tc>
      </w:tr>
      <w:tr w:rsidR="00A07A81" w:rsidRPr="003F473D" w14:paraId="4105B09E" w14:textId="77777777" w:rsidTr="00331174">
        <w:trPr>
          <w:trHeight w:val="410"/>
        </w:trPr>
        <w:tc>
          <w:tcPr>
            <w:tcW w:w="2695" w:type="dxa"/>
            <w:noWrap/>
          </w:tcPr>
          <w:p w14:paraId="775C1200" w14:textId="77777777" w:rsidR="00C15577" w:rsidRDefault="00C15577" w:rsidP="00275823">
            <w:pPr>
              <w:contextualSpacing/>
              <w:rPr>
                <w:rFonts w:cs="Arial"/>
              </w:rPr>
            </w:pPr>
            <w:r w:rsidRPr="00275823">
              <w:rPr>
                <w:rFonts w:cs="Arial"/>
              </w:rPr>
              <w:t>PSDS Mode</w:t>
            </w:r>
          </w:p>
          <w:p w14:paraId="222B8A0E" w14:textId="77777777" w:rsidR="0029472F" w:rsidRDefault="00AA2FB2" w:rsidP="00275823">
            <w:pPr>
              <w:contextualSpacing/>
              <w:rPr>
                <w:rFonts w:cs="Arial"/>
              </w:rPr>
            </w:pPr>
            <w:r>
              <w:rPr>
                <w:rFonts w:cs="Arial"/>
              </w:rPr>
              <w:t>Type:</w:t>
            </w:r>
          </w:p>
          <w:p w14:paraId="7B5BFEE5" w14:textId="05B05DF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3421088" wp14:editId="38810268">
                  <wp:extent cx="152400" cy="152400"/>
                  <wp:effectExtent l="0" t="0" r="0" b="0"/>
                  <wp:docPr id="116"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923d4f2496cdd0f0bf90fe9536b6afc" w:history="1">
              <w:r w:rsidR="00704F04">
                <w:rPr>
                  <w:rStyle w:val="Hyperlink"/>
                  <w:rFonts w:cs="Arial"/>
                </w:rPr>
                <w:t>PSDSMode</w:t>
              </w:r>
            </w:hyperlink>
          </w:p>
        </w:tc>
        <w:tc>
          <w:tcPr>
            <w:tcW w:w="7506" w:type="dxa"/>
          </w:tcPr>
          <w:p w14:paraId="134E7FCB" w14:textId="77777777" w:rsidR="0046598F" w:rsidRPr="0046598F" w:rsidRDefault="0046598F" w:rsidP="00275823">
            <w:pPr>
              <w:rPr>
                <w:rFonts w:cs="Arial"/>
                <w:color w:val="000000"/>
              </w:rPr>
            </w:pPr>
            <w:r>
              <w:rPr>
                <w:rFonts w:cs="Arial"/>
                <w:color w:val="000000"/>
              </w:rPr>
              <w:t>Received from:</w:t>
            </w:r>
          </w:p>
          <w:p w14:paraId="4589581A" w14:textId="77777777" w:rsidR="00CE094A" w:rsidRPr="00CE094A" w:rsidRDefault="00CE094A" w:rsidP="00452672">
            <w:pPr>
              <w:pStyle w:val="ListParagraph"/>
              <w:numPr>
                <w:ilvl w:val="0"/>
                <w:numId w:val="12"/>
              </w:numPr>
              <w:rPr>
                <w:rFonts w:cs="Arial"/>
              </w:rPr>
            </w:pPr>
            <w:r>
              <w:rPr>
                <w:noProof/>
              </w:rPr>
              <w:drawing>
                <wp:inline distT="0" distB="0" distL="0" distR="0" wp14:anchorId="484627D2" wp14:editId="46728D8A">
                  <wp:extent cx="152400" cy="152400"/>
                  <wp:effectExtent l="0" t="0" r="0" b="0"/>
                  <wp:docPr id="118"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PSDSMode</w:t>
            </w:r>
          </w:p>
        </w:tc>
      </w:tr>
      <w:tr w:rsidR="00A07A81" w:rsidRPr="003F473D" w14:paraId="3349DA85" w14:textId="77777777" w:rsidTr="00331174">
        <w:trPr>
          <w:trHeight w:val="410"/>
        </w:trPr>
        <w:tc>
          <w:tcPr>
            <w:tcW w:w="2695" w:type="dxa"/>
            <w:noWrap/>
          </w:tcPr>
          <w:p w14:paraId="125568B4" w14:textId="77777777" w:rsidR="00C15577" w:rsidRDefault="00C15577" w:rsidP="00275823">
            <w:pPr>
              <w:contextualSpacing/>
              <w:rPr>
                <w:rFonts w:cs="Arial"/>
              </w:rPr>
            </w:pPr>
            <w:r w:rsidRPr="00275823">
              <w:rPr>
                <w:rFonts w:cs="Arial"/>
              </w:rPr>
              <w:t>Crash Event</w:t>
            </w:r>
          </w:p>
          <w:p w14:paraId="719E89EB" w14:textId="77777777" w:rsidR="0029472F" w:rsidRDefault="00AA2FB2" w:rsidP="00275823">
            <w:pPr>
              <w:contextualSpacing/>
              <w:rPr>
                <w:rFonts w:cs="Arial"/>
              </w:rPr>
            </w:pPr>
            <w:r>
              <w:rPr>
                <w:rFonts w:cs="Arial"/>
              </w:rPr>
              <w:t>Type:</w:t>
            </w:r>
          </w:p>
          <w:p w14:paraId="6A1DF5FA" w14:textId="5A12C3F8"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3ACB057" wp14:editId="02F5BED8">
                  <wp:extent cx="152400" cy="152400"/>
                  <wp:effectExtent l="0" t="0" r="0" b="0"/>
                  <wp:docPr id="120"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d7a1d04e3a2304d39800ff38d834194" w:history="1">
              <w:r w:rsidR="00704F04">
                <w:rPr>
                  <w:rStyle w:val="Hyperlink"/>
                  <w:rFonts w:cs="Arial"/>
                </w:rPr>
                <w:t>Crash_Event</w:t>
              </w:r>
            </w:hyperlink>
          </w:p>
        </w:tc>
        <w:tc>
          <w:tcPr>
            <w:tcW w:w="7506" w:type="dxa"/>
          </w:tcPr>
          <w:p w14:paraId="1A727088" w14:textId="77777777" w:rsidR="0046598F" w:rsidRPr="0046598F" w:rsidRDefault="0046598F" w:rsidP="00275823">
            <w:pPr>
              <w:rPr>
                <w:rFonts w:cs="Arial"/>
                <w:color w:val="000000"/>
              </w:rPr>
            </w:pPr>
            <w:r>
              <w:rPr>
                <w:rFonts w:cs="Arial"/>
                <w:color w:val="000000"/>
              </w:rPr>
              <w:t>Received from:</w:t>
            </w:r>
          </w:p>
          <w:p w14:paraId="3353DCC9" w14:textId="77777777" w:rsidR="00CE094A" w:rsidRPr="00CE094A" w:rsidRDefault="00CE094A" w:rsidP="00452672">
            <w:pPr>
              <w:pStyle w:val="ListParagraph"/>
              <w:numPr>
                <w:ilvl w:val="0"/>
                <w:numId w:val="12"/>
              </w:numPr>
              <w:rPr>
                <w:rFonts w:cs="Arial"/>
              </w:rPr>
            </w:pPr>
            <w:r>
              <w:rPr>
                <w:noProof/>
              </w:rPr>
              <w:drawing>
                <wp:inline distT="0" distB="0" distL="0" distR="0" wp14:anchorId="28A711A7" wp14:editId="2C5CFB74">
                  <wp:extent cx="152400" cy="152400"/>
                  <wp:effectExtent l="0" t="0" r="0" b="0"/>
                  <wp:docPr id="122"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Crash Event</w:t>
            </w:r>
          </w:p>
        </w:tc>
      </w:tr>
      <w:tr w:rsidR="00A07A81" w:rsidRPr="003F473D" w14:paraId="15198C6B" w14:textId="77777777" w:rsidTr="00331174">
        <w:trPr>
          <w:trHeight w:val="410"/>
        </w:trPr>
        <w:tc>
          <w:tcPr>
            <w:tcW w:w="2695" w:type="dxa"/>
            <w:noWrap/>
          </w:tcPr>
          <w:p w14:paraId="3350EF71" w14:textId="77777777" w:rsidR="00C15577" w:rsidRDefault="00C15577" w:rsidP="00275823">
            <w:pPr>
              <w:contextualSpacing/>
              <w:rPr>
                <w:rFonts w:cs="Arial"/>
              </w:rPr>
            </w:pPr>
            <w:r w:rsidRPr="00275823">
              <w:rPr>
                <w:rFonts w:cs="Arial"/>
              </w:rPr>
              <w:t>Rejuvenate Request</w:t>
            </w:r>
          </w:p>
          <w:p w14:paraId="42FE94B2" w14:textId="77777777" w:rsidR="0029472F" w:rsidRDefault="00AA2FB2" w:rsidP="00275823">
            <w:pPr>
              <w:contextualSpacing/>
              <w:rPr>
                <w:rFonts w:cs="Arial"/>
              </w:rPr>
            </w:pPr>
            <w:r>
              <w:rPr>
                <w:rFonts w:cs="Arial"/>
              </w:rPr>
              <w:t>Type:</w:t>
            </w:r>
          </w:p>
          <w:p w14:paraId="3B9B57EA" w14:textId="1CF4F41C"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6275C13" wp14:editId="2F03EA98">
                  <wp:extent cx="152400" cy="152400"/>
                  <wp:effectExtent l="0" t="0" r="0" b="0"/>
                  <wp:docPr id="124"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6afd5907c9d1262e0d13c38578d01d6" w:history="1">
              <w:r w:rsidR="00704F04">
                <w:rPr>
                  <w:rStyle w:val="Hyperlink"/>
                  <w:rFonts w:cs="Arial"/>
                </w:rPr>
                <w:t>RejuvenateRequest</w:t>
              </w:r>
            </w:hyperlink>
          </w:p>
        </w:tc>
        <w:tc>
          <w:tcPr>
            <w:tcW w:w="7506" w:type="dxa"/>
          </w:tcPr>
          <w:p w14:paraId="51889163" w14:textId="77777777" w:rsidR="0046598F" w:rsidRPr="0046598F" w:rsidRDefault="0046598F" w:rsidP="00275823">
            <w:pPr>
              <w:rPr>
                <w:rFonts w:cs="Arial"/>
                <w:color w:val="000000"/>
              </w:rPr>
            </w:pPr>
            <w:r>
              <w:rPr>
                <w:rFonts w:cs="Arial"/>
                <w:color w:val="000000"/>
              </w:rPr>
              <w:t>Received from:</w:t>
            </w:r>
          </w:p>
          <w:p w14:paraId="7F3E5396" w14:textId="77777777" w:rsidR="00CE094A" w:rsidRPr="00CE094A" w:rsidRDefault="00CE094A" w:rsidP="00452672">
            <w:pPr>
              <w:pStyle w:val="ListParagraph"/>
              <w:numPr>
                <w:ilvl w:val="0"/>
                <w:numId w:val="12"/>
              </w:numPr>
              <w:rPr>
                <w:rFonts w:cs="Arial"/>
              </w:rPr>
            </w:pPr>
            <w:r>
              <w:rPr>
                <w:noProof/>
              </w:rPr>
              <w:drawing>
                <wp:inline distT="0" distB="0" distL="0" distR="0" wp14:anchorId="444B8AB5" wp14:editId="21151227">
                  <wp:extent cx="152400" cy="152400"/>
                  <wp:effectExtent l="0" t="0" r="0" b="0"/>
                  <wp:docPr id="126"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RejuvenateMode</w:t>
            </w:r>
          </w:p>
        </w:tc>
      </w:tr>
      <w:tr w:rsidR="00A07A81" w:rsidRPr="003F473D" w14:paraId="258F89AC" w14:textId="77777777" w:rsidTr="00331174">
        <w:trPr>
          <w:trHeight w:val="410"/>
        </w:trPr>
        <w:tc>
          <w:tcPr>
            <w:tcW w:w="2695" w:type="dxa"/>
            <w:noWrap/>
          </w:tcPr>
          <w:p w14:paraId="102CA025" w14:textId="77777777" w:rsidR="00C15577" w:rsidRDefault="00C15577" w:rsidP="00275823">
            <w:pPr>
              <w:contextualSpacing/>
              <w:rPr>
                <w:rFonts w:cs="Arial"/>
              </w:rPr>
            </w:pPr>
            <w:r w:rsidRPr="00275823">
              <w:rPr>
                <w:rFonts w:cs="Arial"/>
              </w:rPr>
              <w:t>Battery SOC Status</w:t>
            </w:r>
          </w:p>
          <w:p w14:paraId="1B08528E" w14:textId="77777777" w:rsidR="0029472F" w:rsidRDefault="00AA2FB2" w:rsidP="00275823">
            <w:pPr>
              <w:contextualSpacing/>
              <w:rPr>
                <w:rFonts w:cs="Arial"/>
              </w:rPr>
            </w:pPr>
            <w:r>
              <w:rPr>
                <w:rFonts w:cs="Arial"/>
              </w:rPr>
              <w:t>Type:</w:t>
            </w:r>
          </w:p>
          <w:p w14:paraId="2953E462" w14:textId="7C45A90A"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0663830" wp14:editId="2C8650FF">
                  <wp:extent cx="152400" cy="152400"/>
                  <wp:effectExtent l="0" t="0" r="0" b="0"/>
                  <wp:docPr id="128"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07a97e3a78f112bf20cb3359c874b78" w:history="1">
              <w:r w:rsidR="00704F04">
                <w:rPr>
                  <w:rStyle w:val="Hyperlink"/>
                  <w:rFonts w:cs="Arial"/>
                </w:rPr>
                <w:t>BatterySOC_Status</w:t>
              </w:r>
            </w:hyperlink>
          </w:p>
        </w:tc>
        <w:tc>
          <w:tcPr>
            <w:tcW w:w="7506" w:type="dxa"/>
          </w:tcPr>
          <w:p w14:paraId="126D526E" w14:textId="77777777" w:rsidR="0046598F" w:rsidRPr="0046598F" w:rsidRDefault="0046598F" w:rsidP="00275823">
            <w:pPr>
              <w:rPr>
                <w:rFonts w:cs="Arial"/>
                <w:color w:val="000000"/>
              </w:rPr>
            </w:pPr>
            <w:r>
              <w:rPr>
                <w:rFonts w:cs="Arial"/>
                <w:color w:val="000000"/>
              </w:rPr>
              <w:t>Received from:</w:t>
            </w:r>
          </w:p>
          <w:p w14:paraId="06FFFCBD" w14:textId="77777777" w:rsidR="00CE094A" w:rsidRPr="00CE094A" w:rsidRDefault="00CE094A" w:rsidP="00452672">
            <w:pPr>
              <w:pStyle w:val="ListParagraph"/>
              <w:numPr>
                <w:ilvl w:val="0"/>
                <w:numId w:val="12"/>
              </w:numPr>
              <w:rPr>
                <w:rFonts w:cs="Arial"/>
              </w:rPr>
            </w:pPr>
            <w:r>
              <w:rPr>
                <w:noProof/>
              </w:rPr>
              <w:drawing>
                <wp:inline distT="0" distB="0" distL="0" distR="0" wp14:anchorId="37DE0C05" wp14:editId="5C7FFD4C">
                  <wp:extent cx="152400" cy="152400"/>
                  <wp:effectExtent l="0" t="0" r="0" b="0"/>
                  <wp:docPr id="130"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SOC Status</w:t>
            </w:r>
          </w:p>
        </w:tc>
      </w:tr>
    </w:tbl>
    <w:p w14:paraId="0EA14901"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F37A193" w14:textId="77777777" w:rsidTr="00A07A81">
        <w:trPr>
          <w:trHeight w:val="260"/>
        </w:trPr>
        <w:tc>
          <w:tcPr>
            <w:tcW w:w="2689" w:type="dxa"/>
            <w:shd w:val="clear" w:color="auto" w:fill="D9D9D9" w:themeFill="background1" w:themeFillShade="D9"/>
            <w:noWrap/>
            <w:hideMark/>
          </w:tcPr>
          <w:p w14:paraId="5C7A63B5"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5E50075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6A19489" w14:textId="77777777" w:rsidTr="00A07A81">
        <w:trPr>
          <w:trHeight w:val="410"/>
        </w:trPr>
        <w:tc>
          <w:tcPr>
            <w:tcW w:w="2689" w:type="dxa"/>
            <w:noWrap/>
          </w:tcPr>
          <w:p w14:paraId="543E6AFA" w14:textId="77777777" w:rsidR="001C41D6" w:rsidRDefault="001C41D6" w:rsidP="001C41D6">
            <w:pPr>
              <w:contextualSpacing/>
              <w:rPr>
                <w:rFonts w:cs="Arial"/>
              </w:rPr>
            </w:pPr>
            <w:r>
              <w:rPr>
                <w:rFonts w:cs="Arial"/>
              </w:rPr>
              <w:t>Operation Status</w:t>
            </w:r>
          </w:p>
          <w:p w14:paraId="799AEC35" w14:textId="77777777" w:rsidR="00D94B9F" w:rsidRDefault="00D94B9F" w:rsidP="00D94B9F">
            <w:pPr>
              <w:contextualSpacing/>
              <w:rPr>
                <w:rFonts w:cs="Arial"/>
              </w:rPr>
            </w:pPr>
            <w:r>
              <w:rPr>
                <w:rFonts w:cs="Arial"/>
              </w:rPr>
              <w:t>Type:</w:t>
            </w:r>
          </w:p>
          <w:p w14:paraId="4764A2F7" w14:textId="1772E0CB" w:rsidR="001C41D6" w:rsidRDefault="001C41D6" w:rsidP="001C41D6">
            <w:pPr>
              <w:contextualSpacing/>
              <w:rPr>
                <w:rFonts w:cs="Arial"/>
              </w:rPr>
            </w:pPr>
            <w:r>
              <w:rPr>
                <w:noProof/>
              </w:rPr>
              <w:drawing>
                <wp:inline distT="0" distB="0" distL="0" distR="0" wp14:anchorId="35253283" wp14:editId="6F0FA6A0">
                  <wp:extent cx="152400" cy="152400"/>
                  <wp:effectExtent l="0" t="0" r="0" b="0"/>
                  <wp:docPr id="132"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eaa84aa935d102228d934f23d12d610" w:history="1">
              <w:r>
                <w:rPr>
                  <w:rStyle w:val="Hyperlink"/>
                  <w:rFonts w:cs="Arial"/>
                </w:rPr>
                <w:t>OperationStatus</w:t>
              </w:r>
            </w:hyperlink>
          </w:p>
        </w:tc>
        <w:tc>
          <w:tcPr>
            <w:tcW w:w="7512" w:type="dxa"/>
            <w:noWrap/>
          </w:tcPr>
          <w:p w14:paraId="7ACCC55A" w14:textId="77777777" w:rsidR="0046598F" w:rsidRPr="00275823" w:rsidRDefault="0046598F" w:rsidP="00275823">
            <w:pPr>
              <w:rPr>
                <w:rFonts w:cs="Arial"/>
                <w:color w:val="000000"/>
              </w:rPr>
            </w:pPr>
            <w:r>
              <w:rPr>
                <w:rFonts w:cs="Arial"/>
                <w:color w:val="000000"/>
              </w:rPr>
              <w:t>Sent to:</w:t>
            </w:r>
          </w:p>
          <w:p w14:paraId="1CBC15EB" w14:textId="77777777" w:rsidR="001C57E5" w:rsidRPr="001C57E5" w:rsidRDefault="001C57E5" w:rsidP="001C57E5">
            <w:pPr>
              <w:pStyle w:val="ListParagraph"/>
              <w:numPr>
                <w:ilvl w:val="0"/>
                <w:numId w:val="12"/>
              </w:numPr>
              <w:rPr>
                <w:rFonts w:cs="Arial"/>
              </w:rPr>
            </w:pPr>
            <w:r>
              <w:rPr>
                <w:noProof/>
              </w:rPr>
              <w:drawing>
                <wp:inline distT="0" distB="0" distL="0" distR="0" wp14:anchorId="46783C90" wp14:editId="0DB844A5">
                  <wp:extent cx="152400" cy="152400"/>
                  <wp:effectExtent l="0" t="0" r="0" b="0"/>
                  <wp:docPr id="134"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98874124.jpg"/>
                          <pic:cNvPicPr/>
                        </pic:nvPicPr>
                        <pic:blipFill>
                          <a:blip r:embed="rId41" cstate="print"/>
                          <a:stretch>
                            <a:fillRect/>
                          </a:stretch>
                        </pic:blipFill>
                        <pic:spPr>
                          <a:xfrm>
                            <a:off x="0" y="0"/>
                            <a:ext cx="152400" cy="152400"/>
                          </a:xfrm>
                          <a:prstGeom prst="rect">
                            <a:avLst/>
                          </a:prstGeom>
                        </pic:spPr>
                      </pic:pic>
                    </a:graphicData>
                  </a:graphic>
                </wp:inline>
              </w:drawing>
            </w:r>
            <w:r>
              <w:rPr>
                <w:rFonts w:cs="Arial"/>
              </w:rPr>
              <w:t xml:space="preserve">  Activity Parameter Node: OperationStatus</w:t>
            </w:r>
          </w:p>
        </w:tc>
      </w:tr>
    </w:tbl>
    <w:p w14:paraId="2FCC4681" w14:textId="77777777" w:rsidR="00A72B37" w:rsidRDefault="00A72B37" w:rsidP="00A72B37">
      <w:pPr>
        <w:pStyle w:val="Heading4"/>
      </w:pPr>
      <w:r>
        <w:t>Logical</w:t>
      </w:r>
      <w:r w:rsidRPr="00F15706">
        <w:t xml:space="preserve"> Parameters</w:t>
      </w:r>
    </w:p>
    <w:p w14:paraId="4AB98AB8" w14:textId="77777777" w:rsidR="00E21515" w:rsidRDefault="00E21515" w:rsidP="00A72B37"/>
    <w:p w14:paraId="4B0B961A" w14:textId="77777777" w:rsidR="00A72B37" w:rsidRDefault="00BF7A51" w:rsidP="00A72B37">
      <w:r w:rsidRPr="005067FC">
        <w:rPr>
          <w:i/>
          <w:color w:val="A6A6A6" w:themeColor="background1" w:themeShade="A6"/>
        </w:rPr>
        <w:t>Not supported by MagicDraw report generation.</w:t>
      </w:r>
    </w:p>
    <w:p w14:paraId="168A3472" w14:textId="77777777" w:rsidR="00822913" w:rsidRDefault="00822913" w:rsidP="00822913">
      <w:pPr>
        <w:pStyle w:val="Heading3"/>
      </w:pPr>
      <w:bookmarkStart w:id="116" w:name="_Toc66279687"/>
      <w:r>
        <w:t>Function Modeling</w:t>
      </w:r>
      <w:bookmarkEnd w:id="116"/>
    </w:p>
    <w:p w14:paraId="4F0ABA74" w14:textId="77777777" w:rsidR="00E21515" w:rsidRPr="00C75AE5" w:rsidRDefault="00E21515" w:rsidP="00EF5443"/>
    <w:p w14:paraId="699FC117" w14:textId="77777777" w:rsidR="002D15F6" w:rsidRDefault="002D15F6" w:rsidP="0061324D">
      <w:pPr>
        <w:pStyle w:val="Heading4"/>
        <w:numPr>
          <w:ilvl w:val="3"/>
          <w:numId w:val="4"/>
        </w:numPr>
      </w:pPr>
      <w:r>
        <w:t>Use Cases</w:t>
      </w:r>
    </w:p>
    <w:p w14:paraId="30BF7E1A" w14:textId="77777777" w:rsidR="00E21515" w:rsidRDefault="00E21515" w:rsidP="002D15F6"/>
    <w:p w14:paraId="3D5570C1"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1D376A1" w14:textId="77777777" w:rsidR="002D15F6" w:rsidRDefault="002D15F6" w:rsidP="0061324D">
      <w:pPr>
        <w:pStyle w:val="Heading4"/>
        <w:numPr>
          <w:ilvl w:val="3"/>
          <w:numId w:val="4"/>
        </w:numPr>
      </w:pPr>
      <w:r>
        <w:t>State Charts / Activity Diagrams / Sequence Diagrams / Decision Tables</w:t>
      </w:r>
    </w:p>
    <w:p w14:paraId="787AC225" w14:textId="77777777" w:rsidR="00E21515" w:rsidRDefault="00E21515" w:rsidP="002D15F6"/>
    <w:p w14:paraId="18770678"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293FFB58" w14:textId="77777777" w:rsidR="00F15706" w:rsidRDefault="00DA0800" w:rsidP="00822913">
      <w:pPr>
        <w:pStyle w:val="Heading3"/>
      </w:pPr>
      <w:bookmarkStart w:id="117" w:name="_Toc66279688"/>
      <w:r>
        <w:t>Function Requirements</w:t>
      </w:r>
      <w:bookmarkEnd w:id="117"/>
    </w:p>
    <w:p w14:paraId="169A18F7" w14:textId="77777777" w:rsidR="00F15706" w:rsidRDefault="00F15706" w:rsidP="00783BCF">
      <w:pPr>
        <w:pStyle w:val="Heading4"/>
      </w:pPr>
      <w:r>
        <w:t>Functional Requirements</w:t>
      </w:r>
    </w:p>
    <w:p w14:paraId="30BC85D6" w14:textId="77777777" w:rsidR="006E54B3" w:rsidRDefault="00F15706" w:rsidP="006E54B3">
      <w:pPr>
        <w:pStyle w:val="Heading5"/>
      </w:pPr>
      <w:r>
        <w:t>Normal Operation</w:t>
      </w:r>
    </w:p>
    <w:p w14:paraId="4B672EDE" w14:textId="77777777" w:rsidR="005961D3" w:rsidRDefault="005961D3" w:rsidP="00BB6A63"/>
    <w:p w14:paraId="4C2B55BD" w14:textId="4EEF1CDC" w:rsidR="005961D3" w:rsidRDefault="005961D3" w:rsidP="005961D3">
      <w:pPr>
        <w:rPr>
          <w:color w:val="A6A6A6" w:themeColor="background1" w:themeShade="A6"/>
        </w:rPr>
      </w:pPr>
      <w:r>
        <w:rPr>
          <w:color w:val="A6A6A6" w:themeColor="background1" w:themeShade="A6"/>
        </w:rPr>
        <w:t>No Normal Operation Requirements specified.</w:t>
      </w:r>
    </w:p>
    <w:p w14:paraId="507DE977" w14:textId="77777777" w:rsidR="00F15706" w:rsidRDefault="00F15706" w:rsidP="00783BCF">
      <w:pPr>
        <w:pStyle w:val="Heading5"/>
      </w:pPr>
      <w:r>
        <w:t>Error Handling</w:t>
      </w:r>
    </w:p>
    <w:p w14:paraId="09726CE0" w14:textId="77777777" w:rsidR="00E21515" w:rsidRDefault="00E21515" w:rsidP="00BB6A63"/>
    <w:p w14:paraId="05C77D68" w14:textId="77777777" w:rsidR="005961D3" w:rsidRDefault="005961D3" w:rsidP="005961D3">
      <w:pPr>
        <w:rPr>
          <w:color w:val="A6A6A6" w:themeColor="background1" w:themeShade="A6"/>
        </w:rPr>
      </w:pPr>
      <w:r>
        <w:rPr>
          <w:color w:val="A6A6A6" w:themeColor="background1" w:themeShade="A6"/>
        </w:rPr>
        <w:lastRenderedPageBreak/>
        <w:t>No Error Handling Requirements specified.</w:t>
      </w:r>
    </w:p>
    <w:p w14:paraId="5122C2D1" w14:textId="77777777" w:rsidR="00DD7D94" w:rsidRDefault="00DD7D94" w:rsidP="00DD7D94">
      <w:pPr>
        <w:pStyle w:val="Heading4"/>
      </w:pPr>
      <w:r>
        <w:t>Non-Functional Requirements</w:t>
      </w:r>
    </w:p>
    <w:p w14:paraId="3D98A311" w14:textId="77777777" w:rsidR="00E21515" w:rsidRDefault="00E21515" w:rsidP="00BB6A63"/>
    <w:p w14:paraId="23B4A688" w14:textId="77777777" w:rsidR="005961D3" w:rsidRDefault="005961D3" w:rsidP="005961D3">
      <w:pPr>
        <w:rPr>
          <w:color w:val="A6A6A6" w:themeColor="background1" w:themeShade="A6"/>
        </w:rPr>
      </w:pPr>
      <w:r>
        <w:rPr>
          <w:color w:val="A6A6A6" w:themeColor="background1" w:themeShade="A6"/>
        </w:rPr>
        <w:t>No Non-Functional Requirements specified.</w:t>
      </w:r>
    </w:p>
    <w:p w14:paraId="646583B3" w14:textId="77777777" w:rsidR="00DF462B" w:rsidRDefault="00427220" w:rsidP="00DF462B">
      <w:pPr>
        <w:pStyle w:val="Heading4"/>
      </w:pPr>
      <w:r>
        <w:t>Functional</w:t>
      </w:r>
      <w:r w:rsidR="00DF462B">
        <w:t xml:space="preserve"> Safety Requirements</w:t>
      </w:r>
    </w:p>
    <w:p w14:paraId="257A5121" w14:textId="77777777" w:rsidR="00E21515" w:rsidRDefault="00E21515" w:rsidP="00DF462B">
      <w:pPr>
        <w:rPr>
          <w:highlight w:val="yellow"/>
        </w:rPr>
      </w:pPr>
    </w:p>
    <w:p w14:paraId="6087366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E3FF2D4" w14:textId="77777777" w:rsidR="00153E5C" w:rsidRDefault="00DC3817" w:rsidP="00DC3817">
      <w:pPr>
        <w:pStyle w:val="Heading5"/>
      </w:pPr>
      <w:r>
        <w:t xml:space="preserve">ASIL Decomposition of </w:t>
      </w:r>
      <w:r w:rsidR="00153E5C">
        <w:t>Functional Safety Requirements</w:t>
      </w:r>
    </w:p>
    <w:p w14:paraId="365372D4" w14:textId="77777777" w:rsidR="00E21515" w:rsidRDefault="00E21515" w:rsidP="00B740D4">
      <w:pPr>
        <w:pStyle w:val="NoSpacing"/>
      </w:pPr>
    </w:p>
    <w:p w14:paraId="3A68F141" w14:textId="77777777" w:rsidR="004B4979" w:rsidRDefault="004B4979" w:rsidP="00B740D4">
      <w:pPr>
        <w:pStyle w:val="NoSpacing"/>
      </w:pPr>
    </w:p>
    <w:p w14:paraId="66FC13F7"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F96E443" w14:textId="77777777" w:rsidR="00DD7D94" w:rsidRDefault="00DD7D94" w:rsidP="00DD7D94">
      <w:pPr>
        <w:pStyle w:val="Heading4"/>
      </w:pPr>
      <w:r>
        <w:t>Other Requirements</w:t>
      </w:r>
    </w:p>
    <w:p w14:paraId="0ABFD002" w14:textId="77777777" w:rsidR="00DD7D94" w:rsidRDefault="00DD7D94" w:rsidP="00DD7D94">
      <w:pPr>
        <w:pStyle w:val="Heading5"/>
      </w:pPr>
      <w:r>
        <w:t>Design Requirements</w:t>
      </w:r>
    </w:p>
    <w:p w14:paraId="7B9BA554" w14:textId="77777777" w:rsidR="00E21515" w:rsidRDefault="00E21515" w:rsidP="00CA4A62"/>
    <w:p w14:paraId="1D228818" w14:textId="77777777" w:rsidR="005961D3" w:rsidRDefault="005961D3" w:rsidP="005961D3">
      <w:pPr>
        <w:rPr>
          <w:color w:val="A6A6A6" w:themeColor="background1" w:themeShade="A6"/>
        </w:rPr>
      </w:pPr>
      <w:r>
        <w:rPr>
          <w:color w:val="A6A6A6" w:themeColor="background1" w:themeShade="A6"/>
        </w:rPr>
        <w:t>No Design Requirements specified.</w:t>
      </w:r>
    </w:p>
    <w:p w14:paraId="2E30DE71" w14:textId="0A515974" w:rsidR="00CA4A62" w:rsidRDefault="00CA4A62" w:rsidP="00CA4A62">
      <w:pPr>
        <w:pStyle w:val="Heading4"/>
      </w:pPr>
      <w:r>
        <w:t>Uncategorized Requirements</w:t>
      </w:r>
    </w:p>
    <w:p w14:paraId="5751CED4" w14:textId="77777777" w:rsidR="00E21515" w:rsidRDefault="00E21515" w:rsidP="00CA4A62"/>
    <w:p w14:paraId="50CBCEDE" w14:textId="77777777" w:rsidR="001F5E54" w:rsidRPr="0017445F" w:rsidRDefault="00AE04B0" w:rsidP="001F5E54">
      <w:pPr>
        <w:pStyle w:val="RERequirement"/>
        <w:shd w:val="clear" w:color="auto" w:fill="F2F2F2" w:themeFill="background1" w:themeFillShade="F2"/>
      </w:pPr>
      <w:bookmarkStart w:id="118" w:name="_b0bf46b69de4bc2e0d0e0f604f27b8bd"/>
      <w:bookmarkEnd w:id="118"/>
      <w:r>
        <w:t xml:space="preserve"> Check Operation</w:t>
      </w:r>
    </w:p>
    <w:p w14:paraId="35CC05CC" w14:textId="77777777" w:rsidR="001F5E54" w:rsidRDefault="00AE04B0" w:rsidP="001F5E54">
      <w:pPr>
        <w:rPr>
          <w:rFonts w:cs="Arial"/>
        </w:rPr>
      </w:pPr>
      <w:r>
        <w:rPr>
          <w:rFonts w:cs="Arial"/>
        </w:rPr>
        <w:t>When "Analyze Operations" receives "IgnitionStatus" "PSDSMode" "RejuvenateRequest" "BatterySOC_Status" "Crash_Event" "ShedLevelRequest" it shall output "OperationStatus"</w:t>
      </w:r>
    </w:p>
    <w:p w14:paraId="6F07333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30E08E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4458C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780546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7789F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F58F1F" w14:textId="77777777" w:rsidR="00723DF2" w:rsidRDefault="00723DF2"/>
        </w:tc>
      </w:tr>
      <w:tr w:rsidR="001F5E54" w:rsidRPr="00FD127C" w14:paraId="0E35B5E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33D45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58895" w14:textId="77777777" w:rsidR="00723DF2" w:rsidRDefault="00723DF2"/>
        </w:tc>
      </w:tr>
      <w:tr w:rsidR="001F5E54" w:rsidRPr="00FD127C" w14:paraId="210EC9B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8FA5C0"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D679E3" w14:textId="77777777" w:rsidR="00723DF2" w:rsidRDefault="00723DF2"/>
        </w:tc>
      </w:tr>
      <w:tr w:rsidR="001F5E54" w:rsidRPr="00FD127C" w14:paraId="152568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5D399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76191C"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AE322C"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C78426" w14:textId="77777777" w:rsidR="00723DF2" w:rsidRDefault="00723DF2"/>
        </w:tc>
      </w:tr>
      <w:tr w:rsidR="001F5E54" w:rsidRPr="00FD127C" w14:paraId="1CEE7F3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1AF71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861EA6"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452925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C594E9" w14:textId="77777777" w:rsidR="00723DF2" w:rsidRDefault="00723DF2"/>
        </w:tc>
      </w:tr>
      <w:tr w:rsidR="001F5E54" w:rsidRPr="00FD127C" w14:paraId="02512AE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925EC2"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49F7CA"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B3ECE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934E2D"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2AF77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4E925" w14:textId="77777777" w:rsidR="00723DF2" w:rsidRDefault="00723DF2"/>
        </w:tc>
      </w:tr>
      <w:tr w:rsidR="001F5E54" w:rsidRPr="00FD127C" w14:paraId="0BFD0864"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EE6B108" w14:textId="2D267E79" w:rsidR="001F5E54" w:rsidRPr="00FD127C" w:rsidRDefault="00317856" w:rsidP="00A84EEF">
            <w:pPr>
              <w:rPr>
                <w:rFonts w:cs="Arial"/>
                <w:bCs/>
                <w:color w:val="808080" w:themeColor="background1" w:themeShade="80"/>
                <w:sz w:val="16"/>
                <w:szCs w:val="14"/>
              </w:rPr>
            </w:pPr>
            <w:hyperlink r:id="rId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22820E" w14:textId="7937A1A7"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E4577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DE1C86D" w14:textId="77777777" w:rsidR="00315F1A" w:rsidRDefault="00315F1A" w:rsidP="00CA4A62"/>
    <w:p w14:paraId="05379DBA" w14:textId="77777777" w:rsidR="009C1EEC" w:rsidRDefault="009C1EEC" w:rsidP="0061324D">
      <w:pPr>
        <w:pStyle w:val="Heading2"/>
        <w:numPr>
          <w:ilvl w:val="1"/>
          <w:numId w:val="4"/>
        </w:numPr>
      </w:pPr>
      <w:bookmarkStart w:id="119" w:name="_Toc66279689"/>
      <w:r>
        <w:rPr>
          <w:noProof/>
        </w:rPr>
        <w:drawing>
          <wp:inline distT="0" distB="0" distL="0" distR="0" wp14:anchorId="712E29BB" wp14:editId="1303E931">
            <wp:extent cx="152400" cy="152400"/>
            <wp:effectExtent l="0" t="0" r="0" b="0"/>
            <wp:docPr id="136"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120" w:name="_bb94616420c6a6ee34fbb6f4b7a86113"/>
      <w:r w:rsidR="008E73AE">
        <w:t>Arbitrate PSDS Automatic Functionality</w:t>
      </w:r>
      <w:bookmarkEnd w:id="119"/>
      <w:bookmarkEnd w:id="120"/>
    </w:p>
    <w:p w14:paraId="41AAA14B" w14:textId="77777777" w:rsidR="0061785D" w:rsidRDefault="0061785D" w:rsidP="00783BCF">
      <w:pPr>
        <w:pStyle w:val="Heading3"/>
      </w:pPr>
      <w:bookmarkStart w:id="121" w:name="_Toc66279690"/>
      <w:r>
        <w:t xml:space="preserve">Function </w:t>
      </w:r>
      <w:r w:rsidR="00283752">
        <w:t>Overview</w:t>
      </w:r>
      <w:bookmarkEnd w:id="121"/>
    </w:p>
    <w:p w14:paraId="49FA80FA" w14:textId="77777777" w:rsidR="00427220" w:rsidRDefault="00283752" w:rsidP="00427220">
      <w:pPr>
        <w:pStyle w:val="Heading4"/>
      </w:pPr>
      <w:r>
        <w:t>Description</w:t>
      </w:r>
    </w:p>
    <w:p w14:paraId="2A32E2A5" w14:textId="77777777" w:rsidR="00794B45" w:rsidRDefault="00794B45" w:rsidP="009C1EEC">
      <w:pPr>
        <w:contextualSpacing/>
      </w:pPr>
    </w:p>
    <w:p w14:paraId="7D2D9606" w14:textId="77777777" w:rsidR="00AC0C92" w:rsidRDefault="00AC0C92" w:rsidP="009C1EEC">
      <w:pPr>
        <w:contextualSpacing/>
      </w:pPr>
      <w:r>
        <w:t>Function is allocated to:</w:t>
      </w:r>
    </w:p>
    <w:p w14:paraId="58E16C53" w14:textId="77777777" w:rsidR="00AC0C92" w:rsidRDefault="00604AF5" w:rsidP="0061324D">
      <w:pPr>
        <w:pStyle w:val="ListParagraph"/>
        <w:numPr>
          <w:ilvl w:val="0"/>
          <w:numId w:val="13"/>
        </w:numPr>
        <w:contextualSpacing/>
      </w:pPr>
      <w:r>
        <w:rPr>
          <w:noProof/>
        </w:rPr>
        <w:drawing>
          <wp:inline distT="0" distB="0" distL="0" distR="0" wp14:anchorId="1815B2D4" wp14:editId="137A2112">
            <wp:extent cx="152400" cy="152400"/>
            <wp:effectExtent l="0" t="0" r="0" b="0"/>
            <wp:docPr id="138" name="Picture 1136159206.jpg" descr="1136159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13615920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Arbitrate PSDS Functionality</w:t>
      </w:r>
      <w:r>
        <w:t xml:space="preserve"> &lt;&lt;Logical&gt;&gt;</w:t>
      </w:r>
    </w:p>
    <w:p w14:paraId="5B0587A3" w14:textId="77777777" w:rsidR="00AC0C92" w:rsidRDefault="00604AF5" w:rsidP="0061324D">
      <w:pPr>
        <w:pStyle w:val="ListParagraph"/>
        <w:numPr>
          <w:ilvl w:val="0"/>
          <w:numId w:val="13"/>
        </w:numPr>
        <w:contextualSpacing/>
      </w:pPr>
      <w:r>
        <w:rPr>
          <w:noProof/>
        </w:rPr>
        <w:drawing>
          <wp:inline distT="0" distB="0" distL="0" distR="0" wp14:anchorId="4F536FE7" wp14:editId="4EF8CBE1">
            <wp:extent cx="152400" cy="152400"/>
            <wp:effectExtent l="0" t="0" r="0" b="0"/>
            <wp:docPr id="140" name="Picture 1136159206.jpg" descr="1136159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13615920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Provide Sunload</w:t>
      </w:r>
      <w:r>
        <w:t xml:space="preserve"> &lt;&lt;Logical&gt;&gt;</w:t>
      </w:r>
    </w:p>
    <w:p w14:paraId="7E317019" w14:textId="77777777" w:rsidR="00AC0C92" w:rsidRDefault="00604AF5" w:rsidP="0061324D">
      <w:pPr>
        <w:pStyle w:val="ListParagraph"/>
        <w:numPr>
          <w:ilvl w:val="0"/>
          <w:numId w:val="13"/>
        </w:numPr>
        <w:contextualSpacing/>
      </w:pPr>
      <w:r>
        <w:rPr>
          <w:noProof/>
        </w:rPr>
        <w:drawing>
          <wp:inline distT="0" distB="0" distL="0" distR="0" wp14:anchorId="39B26436" wp14:editId="0BBB2D8F">
            <wp:extent cx="152400" cy="152400"/>
            <wp:effectExtent l="0" t="0" r="0" b="0"/>
            <wp:docPr id="142" name="Picture 1136159206.jpg" descr="1136159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13615920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Provide Temperature</w:t>
      </w:r>
      <w:r>
        <w:t xml:space="preserve"> &lt;&lt;Logical&gt;&gt;</w:t>
      </w:r>
    </w:p>
    <w:p w14:paraId="49A660E6" w14:textId="77777777" w:rsidR="00AC0C92" w:rsidRDefault="00604AF5" w:rsidP="0061324D">
      <w:pPr>
        <w:pStyle w:val="ListParagraph"/>
        <w:numPr>
          <w:ilvl w:val="0"/>
          <w:numId w:val="13"/>
        </w:numPr>
        <w:contextualSpacing/>
      </w:pPr>
      <w:r>
        <w:rPr>
          <w:noProof/>
        </w:rPr>
        <w:drawing>
          <wp:inline distT="0" distB="0" distL="0" distR="0" wp14:anchorId="26CF746F" wp14:editId="7FB2839D">
            <wp:extent cx="152400" cy="152400"/>
            <wp:effectExtent l="0" t="0" r="0" b="0"/>
            <wp:docPr id="144" name="Picture 879009790.jpg" descr="879009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87900979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r w:rsidR="00AC0C92">
        <w:t>PSDS Controller</w:t>
      </w:r>
      <w:r>
        <w:t xml:space="preserve"> &lt;&lt;Logical&gt;&gt;</w:t>
      </w:r>
    </w:p>
    <w:p w14:paraId="0EE02E1A" w14:textId="77777777" w:rsidR="00AC0C92" w:rsidRDefault="00604AF5" w:rsidP="0061324D">
      <w:pPr>
        <w:pStyle w:val="ListParagraph"/>
        <w:numPr>
          <w:ilvl w:val="0"/>
          <w:numId w:val="13"/>
        </w:numPr>
        <w:contextualSpacing/>
      </w:pPr>
      <w:r>
        <w:rPr>
          <w:noProof/>
        </w:rPr>
        <w:drawing>
          <wp:inline distT="0" distB="0" distL="0" distR="0" wp14:anchorId="7E700E33" wp14:editId="2BDDB796">
            <wp:extent cx="152400" cy="152400"/>
            <wp:effectExtent l="0" t="0" r="0" b="0"/>
            <wp:docPr id="146" name="Picture 1136159206.jpg" descr="1136159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13615920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Select the PSDS Functionality</w:t>
      </w:r>
      <w:r>
        <w:t xml:space="preserve"> &lt;&lt;Logical&gt;&gt;</w:t>
      </w:r>
    </w:p>
    <w:p w14:paraId="4955470E" w14:textId="77777777" w:rsidR="00AC0C92" w:rsidRDefault="00604AF5" w:rsidP="0061324D">
      <w:pPr>
        <w:pStyle w:val="ListParagraph"/>
        <w:numPr>
          <w:ilvl w:val="0"/>
          <w:numId w:val="13"/>
        </w:numPr>
        <w:contextualSpacing/>
      </w:pPr>
      <w:r>
        <w:rPr>
          <w:noProof/>
        </w:rPr>
        <w:drawing>
          <wp:inline distT="0" distB="0" distL="0" distR="0" wp14:anchorId="73D8AF1C" wp14:editId="5AC2B929">
            <wp:extent cx="152400" cy="152400"/>
            <wp:effectExtent l="0" t="0" r="0" b="0"/>
            <wp:docPr id="148" name="Picture 1136159206.jpg" descr="1136159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13615920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Support Rejuvenate</w:t>
      </w:r>
      <w:r>
        <w:t xml:space="preserve"> &lt;&lt;Logical&gt;&gt;</w:t>
      </w:r>
    </w:p>
    <w:p w14:paraId="6793B2FC" w14:textId="77777777" w:rsidR="00794B45" w:rsidRDefault="00794B45" w:rsidP="00D2637E">
      <w:pPr>
        <w:contextualSpacing/>
      </w:pPr>
    </w:p>
    <w:p w14:paraId="284651A7" w14:textId="77777777" w:rsidR="00501DFF" w:rsidRDefault="00501DFF" w:rsidP="00D2637E">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2CB740EC" w14:textId="77777777" w:rsidR="00282E2C" w:rsidRDefault="00282E2C" w:rsidP="00FD32A2">
      <w:pPr>
        <w:pStyle w:val="Heading4"/>
      </w:pPr>
      <w:r>
        <w:lastRenderedPageBreak/>
        <w:t>Variants</w:t>
      </w:r>
    </w:p>
    <w:p w14:paraId="0D425BA1" w14:textId="77777777" w:rsidR="00E21515" w:rsidRDefault="00E21515" w:rsidP="00282E2C"/>
    <w:p w14:paraId="45C1E450"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A60AD13" w14:textId="77777777" w:rsidR="00427220" w:rsidRDefault="00427220" w:rsidP="00FD32A2">
      <w:pPr>
        <w:pStyle w:val="Heading4"/>
      </w:pPr>
      <w:r>
        <w:t>Input Requirements</w:t>
      </w:r>
    </w:p>
    <w:p w14:paraId="29DC8DD7" w14:textId="77777777" w:rsidR="00E21515" w:rsidRDefault="00E21515" w:rsidP="00427220"/>
    <w:p w14:paraId="0D3A4614"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F9F1FFF" w14:textId="77777777" w:rsidR="00427220" w:rsidRDefault="00427220" w:rsidP="00427220">
      <w:pPr>
        <w:pStyle w:val="Heading4"/>
      </w:pPr>
      <w:r>
        <w:t>Assumptions</w:t>
      </w:r>
    </w:p>
    <w:p w14:paraId="669B2BFD" w14:textId="77777777" w:rsidR="00A92B2F" w:rsidRDefault="00A92B2F" w:rsidP="00A92B2F"/>
    <w:p w14:paraId="69F3652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397C2D49" w14:textId="77777777" w:rsidR="00C0442C" w:rsidRDefault="00C0442C" w:rsidP="00A92B2F"/>
    <w:p w14:paraId="6BE2121F" w14:textId="77777777" w:rsidR="00427220" w:rsidRDefault="00427220" w:rsidP="00427220">
      <w:pPr>
        <w:pStyle w:val="Heading4"/>
      </w:pPr>
      <w:r>
        <w:t>References</w:t>
      </w:r>
    </w:p>
    <w:p w14:paraId="5ADE2FD6" w14:textId="77777777" w:rsidR="00427220" w:rsidRPr="00454CBE" w:rsidRDefault="00427220" w:rsidP="00427220">
      <w:pPr>
        <w:pStyle w:val="Heading5"/>
      </w:pPr>
      <w:r w:rsidRPr="00454CBE">
        <w:t xml:space="preserve">Ford </w:t>
      </w:r>
      <w:r>
        <w:t>D</w:t>
      </w:r>
      <w:r w:rsidRPr="00454CBE">
        <w:t>ocuments</w:t>
      </w:r>
    </w:p>
    <w:p w14:paraId="18DE1942"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1B7BBDC3"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09E2BC9" w14:textId="77777777" w:rsidTr="00202583">
        <w:trPr>
          <w:cantSplit/>
          <w:tblHeader/>
        </w:trPr>
        <w:tc>
          <w:tcPr>
            <w:tcW w:w="1418" w:type="dxa"/>
            <w:shd w:val="clear" w:color="auto" w:fill="E0E0E0"/>
          </w:tcPr>
          <w:p w14:paraId="752BB1E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85624B2"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BCA98B5"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76511BA3"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DE54A5A" w14:textId="77777777" w:rsidTr="00202583">
        <w:trPr>
          <w:cantSplit/>
          <w:tblHeader/>
        </w:trPr>
        <w:tc>
          <w:tcPr>
            <w:tcW w:w="1418" w:type="dxa"/>
            <w:shd w:val="clear" w:color="auto" w:fill="FFFFFF" w:themeFill="background1"/>
          </w:tcPr>
          <w:p w14:paraId="6F028353" w14:textId="77777777" w:rsidR="005B7CFB" w:rsidRPr="005E40CF" w:rsidRDefault="005B7CFB" w:rsidP="00202583">
            <w:pPr>
              <w:rPr>
                <w:rFonts w:ascii="Helvetica" w:hAnsi="Helvetica" w:cs="Helvetica"/>
              </w:rPr>
            </w:pPr>
          </w:p>
        </w:tc>
        <w:tc>
          <w:tcPr>
            <w:tcW w:w="6237" w:type="dxa"/>
            <w:shd w:val="clear" w:color="auto" w:fill="FFFFFF" w:themeFill="background1"/>
          </w:tcPr>
          <w:p w14:paraId="4E750807" w14:textId="77777777" w:rsidR="005B7CFB" w:rsidRPr="005E40CF" w:rsidRDefault="005B7CFB" w:rsidP="00202583">
            <w:pPr>
              <w:rPr>
                <w:rFonts w:ascii="Helvetica" w:hAnsi="Helvetica" w:cs="Helvetica"/>
              </w:rPr>
            </w:pPr>
          </w:p>
        </w:tc>
        <w:tc>
          <w:tcPr>
            <w:tcW w:w="1418" w:type="dxa"/>
            <w:shd w:val="clear" w:color="auto" w:fill="FFFFFF" w:themeFill="background1"/>
          </w:tcPr>
          <w:p w14:paraId="7AC1DE90" w14:textId="77777777" w:rsidR="005B7CFB" w:rsidRPr="005E40CF" w:rsidRDefault="005B7CFB" w:rsidP="00202583">
            <w:pPr>
              <w:rPr>
                <w:rFonts w:ascii="Helvetica" w:hAnsi="Helvetica" w:cs="Helvetica"/>
              </w:rPr>
            </w:pPr>
          </w:p>
        </w:tc>
        <w:tc>
          <w:tcPr>
            <w:tcW w:w="1418" w:type="dxa"/>
            <w:shd w:val="clear" w:color="auto" w:fill="FFFFFF" w:themeFill="background1"/>
          </w:tcPr>
          <w:p w14:paraId="7A843B56" w14:textId="77777777" w:rsidR="005B7CFB" w:rsidRPr="005E40CF" w:rsidRDefault="005B7CFB" w:rsidP="00202583">
            <w:pPr>
              <w:rPr>
                <w:rFonts w:ascii="Helvetica" w:hAnsi="Helvetica" w:cs="Helvetica"/>
              </w:rPr>
            </w:pPr>
          </w:p>
        </w:tc>
      </w:tr>
    </w:tbl>
    <w:p w14:paraId="20623F21" w14:textId="796A9FC6" w:rsidR="005B7CFB" w:rsidRPr="00360B1D" w:rsidRDefault="005B7CFB" w:rsidP="005B7CFB">
      <w:pPr>
        <w:pStyle w:val="Caption"/>
        <w:rPr>
          <w:i/>
          <w:color w:val="7F7F7F" w:themeColor="text1" w:themeTint="80"/>
        </w:rPr>
      </w:pPr>
      <w:bookmarkStart w:id="122" w:name="_Toc66279783"/>
      <w:r w:rsidRPr="00360B1D">
        <w:t xml:space="preserve">Table </w:t>
      </w:r>
      <w:r>
        <w:rPr>
          <w:noProof/>
        </w:rPr>
        <w:fldChar w:fldCharType="begin"/>
      </w:r>
      <w:r>
        <w:rPr>
          <w:noProof/>
        </w:rPr>
        <w:instrText xml:space="preserve"> SEQ Table \* ARABIC </w:instrText>
      </w:r>
      <w:r>
        <w:rPr>
          <w:noProof/>
        </w:rPr>
        <w:fldChar w:fldCharType="separate"/>
      </w:r>
      <w:r w:rsidR="004F4E62">
        <w:rPr>
          <w:noProof/>
        </w:rPr>
        <w:t>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22"/>
    </w:p>
    <w:p w14:paraId="741CA60F" w14:textId="77777777" w:rsidR="00427220" w:rsidRPr="00FB7B3D" w:rsidRDefault="00427220" w:rsidP="00427220">
      <w:pPr>
        <w:pStyle w:val="Heading5"/>
      </w:pPr>
      <w:r w:rsidRPr="00454CBE">
        <w:t>External</w:t>
      </w:r>
      <w:r>
        <w:t xml:space="preserve"> Documents and P</w:t>
      </w:r>
      <w:r w:rsidRPr="00FB7B3D">
        <w:t>ublications</w:t>
      </w:r>
    </w:p>
    <w:p w14:paraId="0A1B7BD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B69F031"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0F53B6C" w14:textId="77777777" w:rsidTr="00202583">
        <w:trPr>
          <w:cantSplit/>
          <w:tblHeader/>
        </w:trPr>
        <w:tc>
          <w:tcPr>
            <w:tcW w:w="1418" w:type="dxa"/>
            <w:shd w:val="clear" w:color="auto" w:fill="E0E0E0"/>
          </w:tcPr>
          <w:p w14:paraId="0A307DE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015A5180"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5A476BE" w14:textId="77777777" w:rsidTr="00202583">
        <w:trPr>
          <w:cantSplit/>
          <w:tblHeader/>
        </w:trPr>
        <w:tc>
          <w:tcPr>
            <w:tcW w:w="1418" w:type="dxa"/>
            <w:shd w:val="clear" w:color="auto" w:fill="FFFFFF" w:themeFill="background1"/>
          </w:tcPr>
          <w:p w14:paraId="5AF5603F" w14:textId="77777777" w:rsidR="005B7CFB" w:rsidRPr="005E40CF" w:rsidRDefault="005B7CFB" w:rsidP="00202583">
            <w:pPr>
              <w:rPr>
                <w:rFonts w:ascii="Helvetica" w:hAnsi="Helvetica" w:cs="Helvetica"/>
              </w:rPr>
            </w:pPr>
          </w:p>
        </w:tc>
        <w:tc>
          <w:tcPr>
            <w:tcW w:w="9072" w:type="dxa"/>
            <w:shd w:val="clear" w:color="auto" w:fill="FFFFFF" w:themeFill="background1"/>
          </w:tcPr>
          <w:p w14:paraId="127A3734" w14:textId="77777777" w:rsidR="005B7CFB" w:rsidRPr="005E40CF" w:rsidRDefault="005B7CFB" w:rsidP="00202583">
            <w:pPr>
              <w:rPr>
                <w:rFonts w:ascii="Helvetica" w:hAnsi="Helvetica" w:cs="Helvetica"/>
              </w:rPr>
            </w:pPr>
          </w:p>
        </w:tc>
      </w:tr>
    </w:tbl>
    <w:p w14:paraId="416C4159" w14:textId="1357D2B5" w:rsidR="005B7CFB" w:rsidRDefault="005B7CFB" w:rsidP="005B7CFB">
      <w:pPr>
        <w:pStyle w:val="Caption"/>
        <w:rPr>
          <w:b w:val="0"/>
          <w:i/>
          <w:color w:val="7F7F7F" w:themeColor="text1" w:themeTint="80"/>
        </w:rPr>
      </w:pPr>
      <w:bookmarkStart w:id="123" w:name="_Toc66279784"/>
      <w:r w:rsidRPr="00DB1AC1">
        <w:t xml:space="preserve">Table </w:t>
      </w:r>
      <w:r>
        <w:rPr>
          <w:noProof/>
        </w:rPr>
        <w:fldChar w:fldCharType="begin"/>
      </w:r>
      <w:r>
        <w:rPr>
          <w:noProof/>
        </w:rPr>
        <w:instrText xml:space="preserve"> SEQ Table \* ARABIC </w:instrText>
      </w:r>
      <w:r>
        <w:rPr>
          <w:noProof/>
        </w:rPr>
        <w:fldChar w:fldCharType="separate"/>
      </w:r>
      <w:r w:rsidR="004F4E62">
        <w:rPr>
          <w:noProof/>
        </w:rPr>
        <w:t>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23"/>
    </w:p>
    <w:p w14:paraId="7113C394" w14:textId="77777777" w:rsidR="00427220" w:rsidRDefault="00427220" w:rsidP="00427220">
      <w:pPr>
        <w:pStyle w:val="Heading4"/>
      </w:pPr>
      <w:r>
        <w:t>Glossary</w:t>
      </w:r>
    </w:p>
    <w:p w14:paraId="1E42F336" w14:textId="4AFEE5D4" w:rsidR="00427220" w:rsidRDefault="00806478" w:rsidP="00427220">
      <w:r>
        <w:t xml:space="preserve">See </w:t>
      </w:r>
      <w:r w:rsidR="00F20BE1">
        <w:fldChar w:fldCharType="begin"/>
      </w:r>
      <w:r w:rsidR="00F20BE1">
        <w:instrText xml:space="preserve"> REF _Ref2766978 \h </w:instrText>
      </w:r>
      <w:r w:rsidR="00F20BE1">
        <w:fldChar w:fldCharType="separate"/>
      </w:r>
      <w:r w:rsidR="004F4E62">
        <w:rPr>
          <w:lang w:val="en-GB"/>
        </w:rPr>
        <w:t>Appendix</w:t>
      </w:r>
      <w:r w:rsidR="00F20BE1">
        <w:fldChar w:fldCharType="end"/>
      </w:r>
      <w:r w:rsidR="006C2DE5">
        <w:t xml:space="preserve"> for Definitions and Abbreviations.</w:t>
      </w:r>
    </w:p>
    <w:p w14:paraId="09792E92" w14:textId="77777777" w:rsidR="00F15706" w:rsidRDefault="00E60B64" w:rsidP="00783BCF">
      <w:pPr>
        <w:pStyle w:val="Heading3"/>
      </w:pPr>
      <w:bookmarkStart w:id="124" w:name="_Toc66279691"/>
      <w:r>
        <w:t>Function Scope</w:t>
      </w:r>
      <w:bookmarkEnd w:id="124"/>
    </w:p>
    <w:p w14:paraId="08FC4340" w14:textId="77777777" w:rsidR="00055646" w:rsidRPr="00A43B48" w:rsidRDefault="00055646" w:rsidP="00306D37">
      <w:pPr>
        <w:contextualSpacing/>
      </w:pPr>
    </w:p>
    <w:p w14:paraId="50ACA82B" w14:textId="77777777" w:rsidR="00306D37" w:rsidRDefault="00306D37" w:rsidP="00306D37">
      <w:pPr>
        <w:contextualSpacing/>
      </w:pPr>
      <w:r>
        <w:t xml:space="preserve">The </w:t>
      </w:r>
      <w:r>
        <w:rPr>
          <w:noProof/>
        </w:rPr>
        <w:drawing>
          <wp:inline distT="0" distB="0" distL="0" distR="0" wp14:anchorId="7B463AA0" wp14:editId="5043F912">
            <wp:extent cx="152400" cy="152400"/>
            <wp:effectExtent l="0" t="0" r="0" b="0"/>
            <wp:docPr id="150"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Arbitrate PSDS Automatic Functionality</w:t>
      </w:r>
      <w:r w:rsidR="0004480F">
        <w:rPr>
          <w:b/>
        </w:rPr>
        <w:t>”</w:t>
      </w:r>
      <w:r>
        <w:t xml:space="preserve"> f</w:t>
      </w:r>
      <w:r w:rsidR="00294100">
        <w:t>unction is called by</w:t>
      </w:r>
      <w:r>
        <w:t xml:space="preserve"> the following </w:t>
      </w:r>
      <w:r w:rsidR="00294100">
        <w:t>functions</w:t>
      </w:r>
      <w:r>
        <w:t>:</w:t>
      </w:r>
    </w:p>
    <w:p w14:paraId="0ABC6320" w14:textId="4194FC3C" w:rsidR="00306D37" w:rsidRPr="00953D23" w:rsidRDefault="00306D37" w:rsidP="0061324D">
      <w:pPr>
        <w:pStyle w:val="ListParagraph"/>
        <w:numPr>
          <w:ilvl w:val="0"/>
          <w:numId w:val="12"/>
        </w:numPr>
        <w:contextualSpacing/>
      </w:pPr>
      <w:r>
        <w:rPr>
          <w:noProof/>
        </w:rPr>
        <w:drawing>
          <wp:inline distT="0" distB="0" distL="0" distR="0" wp14:anchorId="5AB70593" wp14:editId="3A5DB0AB">
            <wp:extent cx="152400" cy="152400"/>
            <wp:effectExtent l="0" t="0" r="0" b="0"/>
            <wp:docPr id="152"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2f88807bf41687de58769c9badc65aa" w:history="1">
        <w:r w:rsidR="00B66881">
          <w:rPr>
            <w:rStyle w:val="Hyperlink"/>
          </w:rPr>
          <w:t>Manage Automatic PSDS Functionality</w:t>
        </w:r>
      </w:hyperlink>
      <w:r w:rsidR="0004480F">
        <w:t>”</w:t>
      </w:r>
    </w:p>
    <w:p w14:paraId="78336C82" w14:textId="77777777" w:rsidR="00393C96" w:rsidRPr="00393C96" w:rsidRDefault="00393C96" w:rsidP="00306D37">
      <w:pPr>
        <w:contextualSpacing/>
      </w:pPr>
    </w:p>
    <w:p w14:paraId="67D6A5AB" w14:textId="77777777" w:rsidR="001A755C" w:rsidRDefault="001A755C" w:rsidP="00306D37"/>
    <w:p w14:paraId="309E876F" w14:textId="77777777" w:rsidR="00294100" w:rsidRDefault="00294100" w:rsidP="00294100">
      <w:pPr>
        <w:jc w:val="center"/>
      </w:pPr>
      <w:r>
        <w:rPr>
          <w:noProof/>
        </w:rPr>
        <w:drawing>
          <wp:inline distT="0" distB="0" distL="0" distR="0" wp14:anchorId="374F68E9" wp14:editId="7C7895D9">
            <wp:extent cx="6466205" cy="2588232"/>
            <wp:effectExtent l="0" t="0" r="0" b="0"/>
            <wp:docPr id="154" name="Picture -548949504.jpg" descr="-548949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548949504.jpg"/>
                    <pic:cNvPicPr/>
                  </pic:nvPicPr>
                  <pic:blipFill>
                    <a:blip r:embed="rId35" cstate="print"/>
                    <a:stretch>
                      <a:fillRect/>
                    </a:stretch>
                  </pic:blipFill>
                  <pic:spPr>
                    <a:xfrm>
                      <a:off x="0" y="0"/>
                      <a:ext cx="6466205" cy="2588232"/>
                    </a:xfrm>
                    <a:prstGeom prst="rect">
                      <a:avLst/>
                    </a:prstGeom>
                  </pic:spPr>
                </pic:pic>
              </a:graphicData>
            </a:graphic>
          </wp:inline>
        </w:drawing>
      </w:r>
    </w:p>
    <w:p w14:paraId="4CBE7FE5" w14:textId="43BD8538" w:rsidR="00306D37" w:rsidRPr="00294100" w:rsidRDefault="00306D37" w:rsidP="00294100">
      <w:pPr>
        <w:pStyle w:val="Caption"/>
      </w:pPr>
      <w:bookmarkStart w:id="125" w:name="_Toc66279759"/>
      <w:r w:rsidRPr="00294100">
        <w:lastRenderedPageBreak/>
        <w:t xml:space="preserve">Figure </w:t>
      </w:r>
      <w:r w:rsidR="00317856">
        <w:fldChar w:fldCharType="begin"/>
      </w:r>
      <w:r w:rsidR="00317856">
        <w:instrText xml:space="preserve"> SEQ Figure \* ARABIC </w:instrText>
      </w:r>
      <w:r w:rsidR="00317856">
        <w:fldChar w:fldCharType="separate"/>
      </w:r>
      <w:r w:rsidR="004F4E62">
        <w:rPr>
          <w:noProof/>
        </w:rPr>
        <w:t>6</w:t>
      </w:r>
      <w:r w:rsidR="00317856">
        <w:rPr>
          <w:noProof/>
        </w:rPr>
        <w:fldChar w:fldCharType="end"/>
      </w:r>
      <w:r w:rsidRPr="00294100">
        <w:t xml:space="preserve">: Activity Diagram of </w:t>
      </w:r>
      <w:r>
        <w:rPr>
          <w:noProof/>
        </w:rPr>
        <w:drawing>
          <wp:inline distT="0" distB="0" distL="0" distR="0" wp14:anchorId="3919928E" wp14:editId="25181AA5">
            <wp:extent cx="152400" cy="152400"/>
            <wp:effectExtent l="0" t="0" r="0" b="0"/>
            <wp:docPr id="156"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Automatic PSDS Functionality</w:t>
      </w:r>
      <w:r w:rsidR="0004480F">
        <w:t>”</w:t>
      </w:r>
      <w:r w:rsidRPr="00294100">
        <w:t xml:space="preserve"> calling </w:t>
      </w:r>
      <w:r>
        <w:rPr>
          <w:noProof/>
        </w:rPr>
        <w:drawing>
          <wp:inline distT="0" distB="0" distL="0" distR="0" wp14:anchorId="28C2E33D" wp14:editId="579476F2">
            <wp:extent cx="152400" cy="152400"/>
            <wp:effectExtent l="0" t="0" r="0" b="0"/>
            <wp:docPr id="158"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Arbitrate PSDS Automatic Functionality</w:t>
      </w:r>
      <w:r w:rsidR="0004480F">
        <w:t>”</w:t>
      </w:r>
      <w:bookmarkEnd w:id="125"/>
    </w:p>
    <w:p w14:paraId="433D5479" w14:textId="77777777" w:rsidR="00306D37" w:rsidRDefault="00306D37" w:rsidP="00306D37">
      <w:pPr>
        <w:contextualSpacing/>
      </w:pPr>
    </w:p>
    <w:p w14:paraId="22DE8F75" w14:textId="77777777" w:rsidR="00F15706" w:rsidRDefault="00E60B64" w:rsidP="00783BCF">
      <w:pPr>
        <w:pStyle w:val="Heading3"/>
      </w:pPr>
      <w:bookmarkStart w:id="126" w:name="_Toc66279692"/>
      <w:r>
        <w:t>Function Interfaces</w:t>
      </w:r>
      <w:bookmarkEnd w:id="126"/>
    </w:p>
    <w:p w14:paraId="4F324BC0"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06358C5E" w14:textId="77777777" w:rsidTr="00331174">
        <w:trPr>
          <w:trHeight w:val="260"/>
        </w:trPr>
        <w:tc>
          <w:tcPr>
            <w:tcW w:w="2695" w:type="dxa"/>
            <w:shd w:val="clear" w:color="auto" w:fill="D9D9D9" w:themeFill="background1" w:themeFillShade="D9"/>
            <w:noWrap/>
            <w:hideMark/>
          </w:tcPr>
          <w:p w14:paraId="5790F33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6ECE94F6"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34003CC" w14:textId="77777777" w:rsidTr="00331174">
        <w:trPr>
          <w:trHeight w:val="410"/>
        </w:trPr>
        <w:tc>
          <w:tcPr>
            <w:tcW w:w="2695" w:type="dxa"/>
            <w:noWrap/>
          </w:tcPr>
          <w:p w14:paraId="4F56B44F" w14:textId="77777777" w:rsidR="00C15577" w:rsidRDefault="00C15577" w:rsidP="00275823">
            <w:pPr>
              <w:contextualSpacing/>
              <w:rPr>
                <w:rFonts w:cs="Arial"/>
              </w:rPr>
            </w:pPr>
            <w:r w:rsidRPr="00275823">
              <w:rPr>
                <w:rFonts w:cs="Arial"/>
              </w:rPr>
              <w:t>Operation Status</w:t>
            </w:r>
          </w:p>
          <w:p w14:paraId="4C502373" w14:textId="77777777" w:rsidR="0029472F" w:rsidRDefault="00AA2FB2" w:rsidP="00275823">
            <w:pPr>
              <w:contextualSpacing/>
              <w:rPr>
                <w:rFonts w:cs="Arial"/>
              </w:rPr>
            </w:pPr>
            <w:r>
              <w:rPr>
                <w:rFonts w:cs="Arial"/>
              </w:rPr>
              <w:t>Type:</w:t>
            </w:r>
          </w:p>
          <w:p w14:paraId="396CCA12" w14:textId="5E25D65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5A40F4E" wp14:editId="31EC2B08">
                  <wp:extent cx="152400" cy="152400"/>
                  <wp:effectExtent l="0" t="0" r="0" b="0"/>
                  <wp:docPr id="160"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eaa84aa935d102228d934f23d12d610" w:history="1">
              <w:r w:rsidR="00704F04">
                <w:rPr>
                  <w:rStyle w:val="Hyperlink"/>
                  <w:rFonts w:cs="Arial"/>
                </w:rPr>
                <w:t>OperationStatus</w:t>
              </w:r>
            </w:hyperlink>
          </w:p>
        </w:tc>
        <w:tc>
          <w:tcPr>
            <w:tcW w:w="7506" w:type="dxa"/>
          </w:tcPr>
          <w:p w14:paraId="1D90DF78" w14:textId="77777777" w:rsidR="0046598F" w:rsidRPr="0046598F" w:rsidRDefault="0046598F" w:rsidP="00275823">
            <w:pPr>
              <w:rPr>
                <w:rFonts w:cs="Arial"/>
                <w:color w:val="000000"/>
              </w:rPr>
            </w:pPr>
            <w:r>
              <w:rPr>
                <w:rFonts w:cs="Arial"/>
                <w:color w:val="000000"/>
              </w:rPr>
              <w:t>Received from:</w:t>
            </w:r>
          </w:p>
          <w:p w14:paraId="59D9CAA5" w14:textId="77777777" w:rsidR="00CE094A" w:rsidRPr="00CE094A" w:rsidRDefault="00CE094A" w:rsidP="00452672">
            <w:pPr>
              <w:pStyle w:val="ListParagraph"/>
              <w:numPr>
                <w:ilvl w:val="0"/>
                <w:numId w:val="12"/>
              </w:numPr>
              <w:rPr>
                <w:rFonts w:cs="Arial"/>
              </w:rPr>
            </w:pPr>
            <w:r>
              <w:rPr>
                <w:noProof/>
              </w:rPr>
              <w:drawing>
                <wp:inline distT="0" distB="0" distL="0" distR="0" wp14:anchorId="4C3BA9F2" wp14:editId="27F3932A">
                  <wp:extent cx="152400" cy="152400"/>
                  <wp:effectExtent l="0" t="0" r="0" b="0"/>
                  <wp:docPr id="162"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OperationStatus</w:t>
            </w:r>
          </w:p>
        </w:tc>
      </w:tr>
      <w:tr w:rsidR="00A07A81" w:rsidRPr="003F473D" w14:paraId="7F8E21D8" w14:textId="77777777" w:rsidTr="00331174">
        <w:trPr>
          <w:trHeight w:val="410"/>
        </w:trPr>
        <w:tc>
          <w:tcPr>
            <w:tcW w:w="2695" w:type="dxa"/>
            <w:noWrap/>
          </w:tcPr>
          <w:p w14:paraId="19DE5326" w14:textId="77777777" w:rsidR="00C15577" w:rsidRDefault="00C15577" w:rsidP="00275823">
            <w:pPr>
              <w:contextualSpacing/>
              <w:rPr>
                <w:rFonts w:cs="Arial"/>
              </w:rPr>
            </w:pPr>
            <w:r w:rsidRPr="00275823">
              <w:rPr>
                <w:rFonts w:cs="Arial"/>
              </w:rPr>
              <w:t>Sun Load</w:t>
            </w:r>
          </w:p>
          <w:p w14:paraId="01288877" w14:textId="77777777" w:rsidR="0029472F" w:rsidRDefault="00AA2FB2" w:rsidP="00275823">
            <w:pPr>
              <w:contextualSpacing/>
              <w:rPr>
                <w:rFonts w:cs="Arial"/>
              </w:rPr>
            </w:pPr>
            <w:r>
              <w:rPr>
                <w:rFonts w:cs="Arial"/>
              </w:rPr>
              <w:t>Type:</w:t>
            </w:r>
          </w:p>
          <w:p w14:paraId="0B07DE6D" w14:textId="6C9BC9B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6617B76" wp14:editId="24CA4977">
                  <wp:extent cx="152400" cy="152400"/>
                  <wp:effectExtent l="0" t="0" r="0" b="0"/>
                  <wp:docPr id="164"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cad27e72605fcd1d6f1b37f175cf90" w:history="1">
              <w:r w:rsidR="00704F04">
                <w:rPr>
                  <w:rStyle w:val="Hyperlink"/>
                  <w:rFonts w:cs="Arial"/>
                </w:rPr>
                <w:t>Sun Load Status</w:t>
              </w:r>
            </w:hyperlink>
          </w:p>
        </w:tc>
        <w:tc>
          <w:tcPr>
            <w:tcW w:w="7506" w:type="dxa"/>
          </w:tcPr>
          <w:p w14:paraId="47ECC0FB" w14:textId="77777777" w:rsidR="0046598F" w:rsidRPr="0046598F" w:rsidRDefault="0046598F" w:rsidP="00275823">
            <w:pPr>
              <w:rPr>
                <w:rFonts w:cs="Arial"/>
                <w:color w:val="000000"/>
              </w:rPr>
            </w:pPr>
            <w:r>
              <w:rPr>
                <w:rFonts w:cs="Arial"/>
                <w:color w:val="000000"/>
              </w:rPr>
              <w:t>Received from:</w:t>
            </w:r>
          </w:p>
          <w:p w14:paraId="60B44A2A" w14:textId="77777777" w:rsidR="00CE094A" w:rsidRPr="00CE094A" w:rsidRDefault="00CE094A" w:rsidP="00452672">
            <w:pPr>
              <w:pStyle w:val="ListParagraph"/>
              <w:numPr>
                <w:ilvl w:val="0"/>
                <w:numId w:val="12"/>
              </w:numPr>
              <w:rPr>
                <w:rFonts w:cs="Arial"/>
              </w:rPr>
            </w:pPr>
            <w:r>
              <w:rPr>
                <w:noProof/>
              </w:rPr>
              <w:drawing>
                <wp:inline distT="0" distB="0" distL="0" distR="0" wp14:anchorId="7F712DC6" wp14:editId="33F5F313">
                  <wp:extent cx="152400" cy="152400"/>
                  <wp:effectExtent l="0" t="0" r="0" b="0"/>
                  <wp:docPr id="166"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Sun Load Status</w:t>
            </w:r>
          </w:p>
        </w:tc>
      </w:tr>
      <w:tr w:rsidR="00A07A81" w:rsidRPr="003F473D" w14:paraId="4D03D832" w14:textId="77777777" w:rsidTr="00331174">
        <w:trPr>
          <w:trHeight w:val="410"/>
        </w:trPr>
        <w:tc>
          <w:tcPr>
            <w:tcW w:w="2695" w:type="dxa"/>
            <w:noWrap/>
          </w:tcPr>
          <w:p w14:paraId="0AB54D97" w14:textId="77777777" w:rsidR="00C15577" w:rsidRDefault="00C15577" w:rsidP="00275823">
            <w:pPr>
              <w:contextualSpacing/>
              <w:rPr>
                <w:rFonts w:cs="Arial"/>
              </w:rPr>
            </w:pPr>
            <w:r w:rsidRPr="00275823">
              <w:rPr>
                <w:rFonts w:cs="Arial"/>
              </w:rPr>
              <w:t>Cabin Temperature</w:t>
            </w:r>
          </w:p>
          <w:p w14:paraId="686E3F8B" w14:textId="77777777" w:rsidR="0029472F" w:rsidRDefault="00AA2FB2" w:rsidP="00275823">
            <w:pPr>
              <w:contextualSpacing/>
              <w:rPr>
                <w:rFonts w:cs="Arial"/>
              </w:rPr>
            </w:pPr>
            <w:r>
              <w:rPr>
                <w:rFonts w:cs="Arial"/>
              </w:rPr>
              <w:t>Type:</w:t>
            </w:r>
          </w:p>
          <w:p w14:paraId="68889F58" w14:textId="2F96B86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D7AFA56" wp14:editId="71E2BEA8">
                  <wp:extent cx="152400" cy="152400"/>
                  <wp:effectExtent l="0" t="0" r="0" b="0"/>
                  <wp:docPr id="168"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20d40322e06fd3b9668e964a5071209" w:history="1">
              <w:r w:rsidR="00704F04">
                <w:rPr>
                  <w:rStyle w:val="Hyperlink"/>
                  <w:rFonts w:cs="Arial"/>
                </w:rPr>
                <w:t>Cabin Temperature</w:t>
              </w:r>
            </w:hyperlink>
          </w:p>
        </w:tc>
        <w:tc>
          <w:tcPr>
            <w:tcW w:w="7506" w:type="dxa"/>
          </w:tcPr>
          <w:p w14:paraId="5C55E9BB" w14:textId="77777777" w:rsidR="0046598F" w:rsidRPr="0046598F" w:rsidRDefault="0046598F" w:rsidP="00275823">
            <w:pPr>
              <w:rPr>
                <w:rFonts w:cs="Arial"/>
                <w:color w:val="000000"/>
              </w:rPr>
            </w:pPr>
            <w:r>
              <w:rPr>
                <w:rFonts w:cs="Arial"/>
                <w:color w:val="000000"/>
              </w:rPr>
              <w:t>Received from:</w:t>
            </w:r>
          </w:p>
          <w:p w14:paraId="66F480F3" w14:textId="77777777" w:rsidR="00CE094A" w:rsidRPr="00CE094A" w:rsidRDefault="00CE094A" w:rsidP="00452672">
            <w:pPr>
              <w:pStyle w:val="ListParagraph"/>
              <w:numPr>
                <w:ilvl w:val="0"/>
                <w:numId w:val="12"/>
              </w:numPr>
              <w:rPr>
                <w:rFonts w:cs="Arial"/>
              </w:rPr>
            </w:pPr>
            <w:r>
              <w:rPr>
                <w:noProof/>
              </w:rPr>
              <w:drawing>
                <wp:inline distT="0" distB="0" distL="0" distR="0" wp14:anchorId="22B93855" wp14:editId="36B2CDC0">
                  <wp:extent cx="152400" cy="152400"/>
                  <wp:effectExtent l="0" t="0" r="0" b="0"/>
                  <wp:docPr id="170"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Cabin Temperature</w:t>
            </w:r>
          </w:p>
        </w:tc>
      </w:tr>
      <w:tr w:rsidR="00A07A81" w:rsidRPr="003F473D" w14:paraId="65D8B891" w14:textId="77777777" w:rsidTr="00331174">
        <w:trPr>
          <w:trHeight w:val="410"/>
        </w:trPr>
        <w:tc>
          <w:tcPr>
            <w:tcW w:w="2695" w:type="dxa"/>
            <w:noWrap/>
          </w:tcPr>
          <w:p w14:paraId="2789E1EA" w14:textId="77777777" w:rsidR="00C15577" w:rsidRDefault="00C15577" w:rsidP="00275823">
            <w:pPr>
              <w:contextualSpacing/>
              <w:rPr>
                <w:rFonts w:cs="Arial"/>
              </w:rPr>
            </w:pPr>
            <w:r w:rsidRPr="00275823">
              <w:rPr>
                <w:rFonts w:cs="Arial"/>
              </w:rPr>
              <w:t>Ambient Temperature</w:t>
            </w:r>
          </w:p>
          <w:p w14:paraId="6FAC8920" w14:textId="77777777" w:rsidR="0029472F" w:rsidRDefault="00AA2FB2" w:rsidP="00275823">
            <w:pPr>
              <w:contextualSpacing/>
              <w:rPr>
                <w:rFonts w:cs="Arial"/>
              </w:rPr>
            </w:pPr>
            <w:r>
              <w:rPr>
                <w:rFonts w:cs="Arial"/>
              </w:rPr>
              <w:t>Type:</w:t>
            </w:r>
          </w:p>
          <w:p w14:paraId="49157687" w14:textId="442D9E3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48C136C" wp14:editId="0CD1D374">
                  <wp:extent cx="152400" cy="152400"/>
                  <wp:effectExtent l="0" t="0" r="0" b="0"/>
                  <wp:docPr id="172"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f73149b3a51b1d868be7b4d99227a81" w:history="1">
              <w:r w:rsidR="00704F04">
                <w:rPr>
                  <w:rStyle w:val="Hyperlink"/>
                  <w:rFonts w:cs="Arial"/>
                </w:rPr>
                <w:t>Ambient Temperature</w:t>
              </w:r>
            </w:hyperlink>
          </w:p>
        </w:tc>
        <w:tc>
          <w:tcPr>
            <w:tcW w:w="7506" w:type="dxa"/>
          </w:tcPr>
          <w:p w14:paraId="5770F414" w14:textId="77777777" w:rsidR="0046598F" w:rsidRPr="0046598F" w:rsidRDefault="0046598F" w:rsidP="00275823">
            <w:pPr>
              <w:rPr>
                <w:rFonts w:cs="Arial"/>
                <w:color w:val="000000"/>
              </w:rPr>
            </w:pPr>
            <w:r>
              <w:rPr>
                <w:rFonts w:cs="Arial"/>
                <w:color w:val="000000"/>
              </w:rPr>
              <w:t>Received from:</w:t>
            </w:r>
          </w:p>
          <w:p w14:paraId="235097B5" w14:textId="77777777" w:rsidR="00CE094A" w:rsidRPr="00CE094A" w:rsidRDefault="00CE094A" w:rsidP="00452672">
            <w:pPr>
              <w:pStyle w:val="ListParagraph"/>
              <w:numPr>
                <w:ilvl w:val="0"/>
                <w:numId w:val="12"/>
              </w:numPr>
              <w:rPr>
                <w:rFonts w:cs="Arial"/>
              </w:rPr>
            </w:pPr>
            <w:r>
              <w:rPr>
                <w:noProof/>
              </w:rPr>
              <w:drawing>
                <wp:inline distT="0" distB="0" distL="0" distR="0" wp14:anchorId="68A9CBF9" wp14:editId="5503108F">
                  <wp:extent cx="152400" cy="152400"/>
                  <wp:effectExtent l="0" t="0" r="0" b="0"/>
                  <wp:docPr id="174"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Ambient Temperature</w:t>
            </w:r>
          </w:p>
        </w:tc>
      </w:tr>
      <w:tr w:rsidR="00A07A81" w:rsidRPr="003F473D" w14:paraId="0D629153" w14:textId="77777777" w:rsidTr="00331174">
        <w:trPr>
          <w:trHeight w:val="410"/>
        </w:trPr>
        <w:tc>
          <w:tcPr>
            <w:tcW w:w="2695" w:type="dxa"/>
            <w:noWrap/>
          </w:tcPr>
          <w:p w14:paraId="462D8D42" w14:textId="77777777" w:rsidR="00C15577" w:rsidRDefault="00C15577" w:rsidP="00275823">
            <w:pPr>
              <w:contextualSpacing/>
              <w:rPr>
                <w:rFonts w:cs="Arial"/>
              </w:rPr>
            </w:pPr>
            <w:r w:rsidRPr="00275823">
              <w:rPr>
                <w:rFonts w:cs="Arial"/>
              </w:rPr>
              <w:t>Sun Location</w:t>
            </w:r>
          </w:p>
          <w:p w14:paraId="5C90FD1C" w14:textId="77777777" w:rsidR="0029472F" w:rsidRDefault="00AA2FB2" w:rsidP="00275823">
            <w:pPr>
              <w:contextualSpacing/>
              <w:rPr>
                <w:rFonts w:cs="Arial"/>
              </w:rPr>
            </w:pPr>
            <w:r>
              <w:rPr>
                <w:rFonts w:cs="Arial"/>
              </w:rPr>
              <w:t>Type:</w:t>
            </w:r>
          </w:p>
          <w:p w14:paraId="414AF6BC" w14:textId="251C5AEF"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719F1683" wp14:editId="7F2F9440">
                  <wp:extent cx="152400" cy="152400"/>
                  <wp:effectExtent l="0" t="0" r="0" b="0"/>
                  <wp:docPr id="176"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c3b64094e93b165577dab26cc4d1509" w:history="1">
              <w:r w:rsidR="00704F04">
                <w:rPr>
                  <w:rStyle w:val="Hyperlink"/>
                  <w:rFonts w:cs="Arial"/>
                </w:rPr>
                <w:t>Sun Location Status</w:t>
              </w:r>
            </w:hyperlink>
          </w:p>
        </w:tc>
        <w:tc>
          <w:tcPr>
            <w:tcW w:w="7506" w:type="dxa"/>
          </w:tcPr>
          <w:p w14:paraId="73E862C9" w14:textId="77777777" w:rsidR="0046598F" w:rsidRPr="0046598F" w:rsidRDefault="0046598F" w:rsidP="00275823">
            <w:pPr>
              <w:rPr>
                <w:rFonts w:cs="Arial"/>
                <w:color w:val="000000"/>
              </w:rPr>
            </w:pPr>
            <w:r>
              <w:rPr>
                <w:rFonts w:cs="Arial"/>
                <w:color w:val="000000"/>
              </w:rPr>
              <w:t>Received from:</w:t>
            </w:r>
          </w:p>
          <w:p w14:paraId="3522A6B7" w14:textId="77777777" w:rsidR="00CE094A" w:rsidRPr="00CE094A" w:rsidRDefault="00CE094A" w:rsidP="00452672">
            <w:pPr>
              <w:pStyle w:val="ListParagraph"/>
              <w:numPr>
                <w:ilvl w:val="0"/>
                <w:numId w:val="12"/>
              </w:numPr>
              <w:rPr>
                <w:rFonts w:cs="Arial"/>
              </w:rPr>
            </w:pPr>
            <w:r>
              <w:rPr>
                <w:noProof/>
              </w:rPr>
              <w:drawing>
                <wp:inline distT="0" distB="0" distL="0" distR="0" wp14:anchorId="5F575468" wp14:editId="344E0F0C">
                  <wp:extent cx="152400" cy="152400"/>
                  <wp:effectExtent l="0" t="0" r="0" b="0"/>
                  <wp:docPr id="178"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Sun Location Status</w:t>
            </w:r>
          </w:p>
        </w:tc>
      </w:tr>
    </w:tbl>
    <w:p w14:paraId="196DE4A3"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19ABCE3" w14:textId="77777777" w:rsidTr="00A07A81">
        <w:trPr>
          <w:trHeight w:val="260"/>
        </w:trPr>
        <w:tc>
          <w:tcPr>
            <w:tcW w:w="2689" w:type="dxa"/>
            <w:shd w:val="clear" w:color="auto" w:fill="D9D9D9" w:themeFill="background1" w:themeFillShade="D9"/>
            <w:noWrap/>
            <w:hideMark/>
          </w:tcPr>
          <w:p w14:paraId="27E8FFA2"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30A3A918"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ED25E6C" w14:textId="77777777" w:rsidTr="00A07A81">
        <w:trPr>
          <w:trHeight w:val="410"/>
        </w:trPr>
        <w:tc>
          <w:tcPr>
            <w:tcW w:w="2689" w:type="dxa"/>
            <w:noWrap/>
          </w:tcPr>
          <w:p w14:paraId="784D08A8" w14:textId="77777777" w:rsidR="001C41D6" w:rsidRDefault="001C41D6" w:rsidP="001C41D6">
            <w:pPr>
              <w:contextualSpacing/>
              <w:rPr>
                <w:rFonts w:cs="Arial"/>
              </w:rPr>
            </w:pPr>
            <w:r>
              <w:rPr>
                <w:rFonts w:cs="Arial"/>
              </w:rPr>
              <w:t>Actuate Command</w:t>
            </w:r>
          </w:p>
          <w:p w14:paraId="3E521E13" w14:textId="77777777" w:rsidR="00D94B9F" w:rsidRDefault="00D94B9F" w:rsidP="00D94B9F">
            <w:pPr>
              <w:contextualSpacing/>
              <w:rPr>
                <w:rFonts w:cs="Arial"/>
              </w:rPr>
            </w:pPr>
            <w:r>
              <w:rPr>
                <w:rFonts w:cs="Arial"/>
              </w:rPr>
              <w:t>Type:</w:t>
            </w:r>
          </w:p>
          <w:p w14:paraId="6F58A148" w14:textId="4BD95552" w:rsidR="001C41D6" w:rsidRDefault="001C41D6" w:rsidP="001C41D6">
            <w:pPr>
              <w:contextualSpacing/>
              <w:rPr>
                <w:rFonts w:cs="Arial"/>
              </w:rPr>
            </w:pPr>
            <w:r>
              <w:rPr>
                <w:noProof/>
              </w:rPr>
              <w:drawing>
                <wp:inline distT="0" distB="0" distL="0" distR="0" wp14:anchorId="31A3FD1A" wp14:editId="7B319BB1">
                  <wp:extent cx="152400" cy="152400"/>
                  <wp:effectExtent l="0" t="0" r="0" b="0"/>
                  <wp:docPr id="180"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87867781cdd7547ada77bc5e40f2b2f" w:history="1">
              <w:r>
                <w:rPr>
                  <w:rStyle w:val="Hyperlink"/>
                  <w:rFonts w:cs="Arial"/>
                </w:rPr>
                <w:t>PDLC Actuate Command</w:t>
              </w:r>
            </w:hyperlink>
          </w:p>
        </w:tc>
        <w:tc>
          <w:tcPr>
            <w:tcW w:w="7512" w:type="dxa"/>
            <w:noWrap/>
          </w:tcPr>
          <w:p w14:paraId="363033F4" w14:textId="77777777" w:rsidR="0046598F" w:rsidRPr="00275823" w:rsidRDefault="0046598F" w:rsidP="00275823">
            <w:pPr>
              <w:rPr>
                <w:rFonts w:cs="Arial"/>
                <w:color w:val="000000"/>
              </w:rPr>
            </w:pPr>
            <w:r>
              <w:rPr>
                <w:rFonts w:cs="Arial"/>
                <w:color w:val="000000"/>
              </w:rPr>
              <w:t>Sent to:</w:t>
            </w:r>
          </w:p>
          <w:p w14:paraId="7245E796" w14:textId="6BAB041A" w:rsidR="00275823" w:rsidRPr="0046598F" w:rsidRDefault="00275823" w:rsidP="0061324D">
            <w:pPr>
              <w:pStyle w:val="ListParagraph"/>
              <w:numPr>
                <w:ilvl w:val="0"/>
                <w:numId w:val="12"/>
              </w:numPr>
              <w:rPr>
                <w:rFonts w:cs="Arial"/>
                <w:color w:val="000000"/>
              </w:rPr>
            </w:pPr>
            <w:r>
              <w:rPr>
                <w:noProof/>
              </w:rPr>
              <w:drawing>
                <wp:inline distT="0" distB="0" distL="0" distR="0" wp14:anchorId="392EDFEB" wp14:editId="565115B5">
                  <wp:extent cx="152400" cy="152400"/>
                  <wp:effectExtent l="0" t="0" r="0" b="0"/>
                  <wp:docPr id="182"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959c28f22ff4765f3d178411d219d6e" w:history="1">
              <w:r w:rsidR="00FE73F2">
                <w:rPr>
                  <w:rStyle w:val="Hyperlink"/>
                  <w:rFonts w:cs="Arial"/>
                  <w:color w:val="000000"/>
                </w:rPr>
                <w:t>Actuate PDLC</w:t>
              </w:r>
            </w:hyperlink>
          </w:p>
        </w:tc>
      </w:tr>
    </w:tbl>
    <w:p w14:paraId="677D5C07" w14:textId="77777777" w:rsidR="00A72B37" w:rsidRDefault="00A72B37" w:rsidP="00A72B37">
      <w:pPr>
        <w:pStyle w:val="Heading4"/>
      </w:pPr>
      <w:r>
        <w:t>Logical</w:t>
      </w:r>
      <w:r w:rsidRPr="00F15706">
        <w:t xml:space="preserve"> Parameters</w:t>
      </w:r>
    </w:p>
    <w:p w14:paraId="4F40700E" w14:textId="77777777" w:rsidR="00E21515" w:rsidRDefault="00E21515" w:rsidP="00A72B37"/>
    <w:p w14:paraId="7617980F" w14:textId="77777777" w:rsidR="00A72B37" w:rsidRDefault="00BF7A51" w:rsidP="00A72B37">
      <w:r w:rsidRPr="005067FC">
        <w:rPr>
          <w:i/>
          <w:color w:val="A6A6A6" w:themeColor="background1" w:themeShade="A6"/>
        </w:rPr>
        <w:t>Not supported by MagicDraw report generation.</w:t>
      </w:r>
    </w:p>
    <w:p w14:paraId="02316287" w14:textId="77777777" w:rsidR="00822913" w:rsidRDefault="00822913" w:rsidP="00822913">
      <w:pPr>
        <w:pStyle w:val="Heading3"/>
      </w:pPr>
      <w:bookmarkStart w:id="127" w:name="_Toc66279693"/>
      <w:r>
        <w:t>Function Modeling</w:t>
      </w:r>
      <w:bookmarkEnd w:id="127"/>
    </w:p>
    <w:p w14:paraId="3B9D77E3" w14:textId="77777777" w:rsidR="00E21515" w:rsidRPr="00C75AE5" w:rsidRDefault="00E21515" w:rsidP="00EF5443"/>
    <w:p w14:paraId="230D04B4" w14:textId="77777777" w:rsidR="002D15F6" w:rsidRDefault="002D15F6" w:rsidP="0061324D">
      <w:pPr>
        <w:pStyle w:val="Heading4"/>
        <w:numPr>
          <w:ilvl w:val="3"/>
          <w:numId w:val="4"/>
        </w:numPr>
      </w:pPr>
      <w:r>
        <w:t>Use Cases</w:t>
      </w:r>
    </w:p>
    <w:p w14:paraId="457A3193" w14:textId="77777777" w:rsidR="00E21515" w:rsidRDefault="00E21515" w:rsidP="002D15F6"/>
    <w:p w14:paraId="7BCCB97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7F47ECB" w14:textId="77777777" w:rsidR="002D15F6" w:rsidRDefault="002D15F6" w:rsidP="0061324D">
      <w:pPr>
        <w:pStyle w:val="Heading4"/>
        <w:numPr>
          <w:ilvl w:val="3"/>
          <w:numId w:val="4"/>
        </w:numPr>
      </w:pPr>
      <w:r>
        <w:t>State Charts / Activity Diagrams / Sequence Diagrams / Decision Tables</w:t>
      </w:r>
    </w:p>
    <w:p w14:paraId="79B12D26" w14:textId="77777777" w:rsidR="00E21515" w:rsidRDefault="00E21515" w:rsidP="002D15F6"/>
    <w:p w14:paraId="1D1E114E"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258A929D" w14:textId="77777777" w:rsidR="00F15706" w:rsidRDefault="00DA0800" w:rsidP="00822913">
      <w:pPr>
        <w:pStyle w:val="Heading3"/>
      </w:pPr>
      <w:bookmarkStart w:id="128" w:name="_Toc66279694"/>
      <w:r>
        <w:t>Function Requirements</w:t>
      </w:r>
      <w:bookmarkEnd w:id="128"/>
    </w:p>
    <w:p w14:paraId="50274A21" w14:textId="77777777" w:rsidR="00F15706" w:rsidRDefault="00F15706" w:rsidP="00783BCF">
      <w:pPr>
        <w:pStyle w:val="Heading4"/>
      </w:pPr>
      <w:r>
        <w:t>Functional Requirements</w:t>
      </w:r>
    </w:p>
    <w:p w14:paraId="0E53BD91" w14:textId="77777777" w:rsidR="006E54B3" w:rsidRDefault="00F15706" w:rsidP="006E54B3">
      <w:pPr>
        <w:pStyle w:val="Heading5"/>
      </w:pPr>
      <w:r>
        <w:t>Normal Operation</w:t>
      </w:r>
    </w:p>
    <w:p w14:paraId="3D9C1488" w14:textId="77777777" w:rsidR="005961D3" w:rsidRDefault="005961D3" w:rsidP="00BB6A63"/>
    <w:p w14:paraId="27CC695E" w14:textId="77777777" w:rsidR="005961D3" w:rsidRDefault="005961D3" w:rsidP="005961D3">
      <w:pPr>
        <w:rPr>
          <w:color w:val="A6A6A6" w:themeColor="background1" w:themeShade="A6"/>
        </w:rPr>
      </w:pPr>
      <w:r>
        <w:rPr>
          <w:color w:val="A6A6A6" w:themeColor="background1" w:themeShade="A6"/>
        </w:rPr>
        <w:t>No Normal Operation Requirements specified.</w:t>
      </w:r>
    </w:p>
    <w:p w14:paraId="67F30B52" w14:textId="77777777" w:rsidR="00F15706" w:rsidRDefault="00F15706" w:rsidP="00783BCF">
      <w:pPr>
        <w:pStyle w:val="Heading5"/>
      </w:pPr>
      <w:r>
        <w:lastRenderedPageBreak/>
        <w:t>Error Handling</w:t>
      </w:r>
    </w:p>
    <w:p w14:paraId="72063043" w14:textId="77777777" w:rsidR="00E21515" w:rsidRDefault="00E21515" w:rsidP="00BB6A63"/>
    <w:p w14:paraId="7276749F" w14:textId="77777777" w:rsidR="005961D3" w:rsidRDefault="005961D3" w:rsidP="005961D3">
      <w:pPr>
        <w:rPr>
          <w:color w:val="A6A6A6" w:themeColor="background1" w:themeShade="A6"/>
        </w:rPr>
      </w:pPr>
      <w:r>
        <w:rPr>
          <w:color w:val="A6A6A6" w:themeColor="background1" w:themeShade="A6"/>
        </w:rPr>
        <w:t>No Error Handling Requirements specified.</w:t>
      </w:r>
    </w:p>
    <w:p w14:paraId="4564E262" w14:textId="77777777" w:rsidR="00DD7D94" w:rsidRDefault="00DD7D94" w:rsidP="00DD7D94">
      <w:pPr>
        <w:pStyle w:val="Heading4"/>
      </w:pPr>
      <w:r>
        <w:t>Non-Functional Requirements</w:t>
      </w:r>
    </w:p>
    <w:p w14:paraId="4A4DB5B9" w14:textId="77777777" w:rsidR="00E21515" w:rsidRDefault="00E21515" w:rsidP="00BB6A63"/>
    <w:p w14:paraId="2241582B" w14:textId="77777777" w:rsidR="005961D3" w:rsidRDefault="005961D3" w:rsidP="005961D3">
      <w:pPr>
        <w:rPr>
          <w:color w:val="A6A6A6" w:themeColor="background1" w:themeShade="A6"/>
        </w:rPr>
      </w:pPr>
      <w:r>
        <w:rPr>
          <w:color w:val="A6A6A6" w:themeColor="background1" w:themeShade="A6"/>
        </w:rPr>
        <w:t>No Non-Functional Requirements specified.</w:t>
      </w:r>
    </w:p>
    <w:p w14:paraId="3FE03AEB" w14:textId="77777777" w:rsidR="00DF462B" w:rsidRDefault="00427220" w:rsidP="00DF462B">
      <w:pPr>
        <w:pStyle w:val="Heading4"/>
      </w:pPr>
      <w:r>
        <w:t>Functional</w:t>
      </w:r>
      <w:r w:rsidR="00DF462B">
        <w:t xml:space="preserve"> Safety Requirements</w:t>
      </w:r>
    </w:p>
    <w:p w14:paraId="18412649" w14:textId="77777777" w:rsidR="00E21515" w:rsidRDefault="00E21515" w:rsidP="00DF462B">
      <w:pPr>
        <w:rPr>
          <w:highlight w:val="yellow"/>
        </w:rPr>
      </w:pPr>
    </w:p>
    <w:p w14:paraId="16667AF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748905C9" w14:textId="77777777" w:rsidR="00153E5C" w:rsidRDefault="00DC3817" w:rsidP="00DC3817">
      <w:pPr>
        <w:pStyle w:val="Heading5"/>
      </w:pPr>
      <w:r>
        <w:t xml:space="preserve">ASIL Decomposition of </w:t>
      </w:r>
      <w:r w:rsidR="00153E5C">
        <w:t>Functional Safety Requirements</w:t>
      </w:r>
    </w:p>
    <w:p w14:paraId="47AFF3F8" w14:textId="77777777" w:rsidR="00E21515" w:rsidRDefault="00E21515" w:rsidP="00B740D4">
      <w:pPr>
        <w:pStyle w:val="NoSpacing"/>
      </w:pPr>
    </w:p>
    <w:p w14:paraId="442F45FD" w14:textId="77777777" w:rsidR="004B4979" w:rsidRDefault="004B4979" w:rsidP="00B740D4">
      <w:pPr>
        <w:pStyle w:val="NoSpacing"/>
      </w:pPr>
    </w:p>
    <w:p w14:paraId="649CCD08"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E7288BD" w14:textId="77777777" w:rsidR="00DD7D94" w:rsidRDefault="00DD7D94" w:rsidP="00DD7D94">
      <w:pPr>
        <w:pStyle w:val="Heading4"/>
      </w:pPr>
      <w:r>
        <w:t>Other Requirements</w:t>
      </w:r>
    </w:p>
    <w:p w14:paraId="3AF4BCE3" w14:textId="77777777" w:rsidR="00DD7D94" w:rsidRDefault="00DD7D94" w:rsidP="00DD7D94">
      <w:pPr>
        <w:pStyle w:val="Heading5"/>
      </w:pPr>
      <w:r>
        <w:t>Design Requirements</w:t>
      </w:r>
    </w:p>
    <w:p w14:paraId="59FF1E9D" w14:textId="77777777" w:rsidR="00E21515" w:rsidRDefault="00E21515" w:rsidP="00CA4A62"/>
    <w:p w14:paraId="2B46582F" w14:textId="77777777" w:rsidR="005961D3" w:rsidRDefault="005961D3" w:rsidP="005961D3">
      <w:pPr>
        <w:rPr>
          <w:color w:val="A6A6A6" w:themeColor="background1" w:themeShade="A6"/>
        </w:rPr>
      </w:pPr>
      <w:r>
        <w:rPr>
          <w:color w:val="A6A6A6" w:themeColor="background1" w:themeShade="A6"/>
        </w:rPr>
        <w:t>No Design Requirements specified.</w:t>
      </w:r>
    </w:p>
    <w:p w14:paraId="44B1D32C" w14:textId="77777777" w:rsidR="00CA4A62" w:rsidRDefault="00CA4A62" w:rsidP="00CA4A62">
      <w:pPr>
        <w:pStyle w:val="Heading4"/>
      </w:pPr>
      <w:r>
        <w:t>Uncategorized Requirements</w:t>
      </w:r>
    </w:p>
    <w:p w14:paraId="74FF1F7D" w14:textId="77777777" w:rsidR="00E21515" w:rsidRDefault="00E21515" w:rsidP="00CA4A62"/>
    <w:p w14:paraId="7A67FCD0" w14:textId="77777777" w:rsidR="001F5E54" w:rsidRPr="0017445F" w:rsidRDefault="00AE04B0" w:rsidP="001F5E54">
      <w:pPr>
        <w:pStyle w:val="RERequirement"/>
        <w:shd w:val="clear" w:color="auto" w:fill="F2F2F2" w:themeFill="background1" w:themeFillShade="F2"/>
      </w:pPr>
      <w:bookmarkStart w:id="129" w:name="_dcf19fa6343a3a623bdd48c05373fddc"/>
      <w:bookmarkEnd w:id="129"/>
      <w:r>
        <w:t xml:space="preserve"> Arbitrate PSDS Automatic Mode</w:t>
      </w:r>
    </w:p>
    <w:p w14:paraId="025AA1E4" w14:textId="77777777" w:rsidR="001F5E54" w:rsidRDefault="00AE04B0" w:rsidP="001F5E54">
      <w:pPr>
        <w:rPr>
          <w:rFonts w:cs="Arial"/>
        </w:rPr>
      </w:pPr>
      <w:r>
        <w:rPr>
          <w:rFonts w:cs="Arial"/>
        </w:rPr>
        <w:t>When "Arbitrate PSDS Automatic functionality" receives "OperationStatus" "Cabin Temperature" "Ambient Temperature" "Sun Load Status" "   it shall:</w:t>
      </w:r>
    </w:p>
    <w:p w14:paraId="6A0151B6" w14:textId="77777777" w:rsidR="001F5E54" w:rsidRDefault="00AE04B0" w:rsidP="001F5E54">
      <w:pPr>
        <w:rPr>
          <w:rFonts w:cs="Arial"/>
        </w:rPr>
      </w:pPr>
      <w:r>
        <w:rPr>
          <w:rFonts w:cs="Arial"/>
        </w:rPr>
        <w:t xml:space="preserve">1. Verify that IgnitionStatus~=ENGINE_OFF </w:t>
      </w:r>
      <w:proofErr w:type="gramStart"/>
      <w:r>
        <w:rPr>
          <w:rFonts w:cs="Arial"/>
        </w:rPr>
        <w:t>and  BatterySOC</w:t>
      </w:r>
      <w:proofErr w:type="gramEnd"/>
      <w:r>
        <w:rPr>
          <w:rFonts w:cs="Arial"/>
        </w:rPr>
        <w:t>_Status=NORMAL</w:t>
      </w:r>
    </w:p>
    <w:p w14:paraId="4FA8A190" w14:textId="77777777" w:rsidR="001F5E54" w:rsidRDefault="00AE04B0" w:rsidP="001F5E54">
      <w:pPr>
        <w:rPr>
          <w:rFonts w:cs="Arial"/>
        </w:rPr>
      </w:pPr>
      <w:r>
        <w:rPr>
          <w:rFonts w:cs="Arial"/>
        </w:rPr>
        <w:t>2. Verify that RejuvenateRequest=NONE</w:t>
      </w:r>
    </w:p>
    <w:p w14:paraId="134AF81E" w14:textId="77777777" w:rsidR="001F5E54" w:rsidRDefault="00AE04B0" w:rsidP="001F5E54">
      <w:pPr>
        <w:rPr>
          <w:rFonts w:cs="Arial"/>
        </w:rPr>
      </w:pPr>
      <w:r>
        <w:rPr>
          <w:rFonts w:cs="Arial"/>
        </w:rPr>
        <w:t>3. Verify that Shed_Level_Req = normal</w:t>
      </w:r>
    </w:p>
    <w:p w14:paraId="3E1D5278" w14:textId="77777777" w:rsidR="001F5E54" w:rsidRDefault="00AE04B0" w:rsidP="001F5E54">
      <w:pPr>
        <w:rPr>
          <w:rFonts w:cs="Arial"/>
        </w:rPr>
      </w:pPr>
      <w:r>
        <w:rPr>
          <w:rFonts w:cs="Arial"/>
        </w:rPr>
        <w:t>4.Verify that Crash_Event = Normal</w:t>
      </w:r>
    </w:p>
    <w:p w14:paraId="05F18895" w14:textId="77777777" w:rsidR="001F5E54" w:rsidRDefault="00AE04B0" w:rsidP="001F5E54">
      <w:pPr>
        <w:rPr>
          <w:rFonts w:cs="Arial"/>
        </w:rPr>
      </w:pPr>
      <w:r>
        <w:rPr>
          <w:rFonts w:cs="Arial"/>
        </w:rPr>
        <w:t>5. Verify Cabin temp &gt; Ambient temp</w:t>
      </w:r>
    </w:p>
    <w:p w14:paraId="1E117E71" w14:textId="77777777" w:rsidR="001F5E54" w:rsidRDefault="00AE04B0" w:rsidP="001F5E54">
      <w:pPr>
        <w:rPr>
          <w:rFonts w:cs="Arial"/>
        </w:rPr>
      </w:pPr>
      <w:r>
        <w:rPr>
          <w:rFonts w:cs="Arial"/>
        </w:rPr>
        <w:t>6. Verify Cabin Temp &gt; Comfortable cabin Temp</w:t>
      </w:r>
    </w:p>
    <w:p w14:paraId="202C8560" w14:textId="77777777" w:rsidR="001F5E54" w:rsidRDefault="00AE04B0" w:rsidP="001F5E54">
      <w:pPr>
        <w:rPr>
          <w:rFonts w:cs="Arial"/>
        </w:rPr>
      </w:pPr>
      <w:r>
        <w:rPr>
          <w:rFonts w:cs="Arial"/>
        </w:rPr>
        <w:t>7.</w:t>
      </w:r>
      <w:proofErr w:type="gramStart"/>
      <w:r>
        <w:rPr>
          <w:rFonts w:cs="Arial"/>
        </w:rPr>
        <w:t>Verify  Sunload</w:t>
      </w:r>
      <w:proofErr w:type="gramEnd"/>
      <w:r>
        <w:rPr>
          <w:rFonts w:cs="Arial"/>
        </w:rPr>
        <w:t xml:space="preserve"> &gt; Predefined Minimum</w:t>
      </w:r>
    </w:p>
    <w:p w14:paraId="670582EC" w14:textId="77777777" w:rsidR="001F5E54" w:rsidRDefault="00AE04B0" w:rsidP="001F5E54">
      <w:pPr>
        <w:rPr>
          <w:rFonts w:cs="Arial"/>
        </w:rPr>
      </w:pPr>
      <w:r>
        <w:rPr>
          <w:rFonts w:cs="Arial"/>
        </w:rPr>
        <w:t xml:space="preserve">8.  Set PSDS </w:t>
      </w:r>
      <w:proofErr w:type="gramStart"/>
      <w:r>
        <w:rPr>
          <w:rFonts w:cs="Arial"/>
        </w:rPr>
        <w:t>Status::</w:t>
      </w:r>
      <w:proofErr w:type="gramEnd"/>
      <w:r>
        <w:rPr>
          <w:rFonts w:cs="Arial"/>
        </w:rPr>
        <w:t>OperationStatus=AUTOMATIC_MODE_ACTIVE</w:t>
      </w:r>
    </w:p>
    <w:p w14:paraId="597C89C6" w14:textId="77777777" w:rsidR="001F5E54" w:rsidRDefault="001F5E54" w:rsidP="001F5E54">
      <w:pPr>
        <w:rPr>
          <w:rFonts w:cs="Arial"/>
        </w:rPr>
      </w:pPr>
    </w:p>
    <w:p w14:paraId="19BE5C4E" w14:textId="77777777" w:rsidR="001F5E54" w:rsidRDefault="00AE04B0" w:rsidP="001F5E54">
      <w:pPr>
        <w:rPr>
          <w:rFonts w:cs="Arial"/>
        </w:rPr>
      </w:pPr>
      <w:r>
        <w:rPr>
          <w:rFonts w:cs="Arial"/>
        </w:rPr>
        <w:t>It shall output "PDLC Actuate Command"</w:t>
      </w:r>
    </w:p>
    <w:p w14:paraId="36E7DAF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16EE8E5"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C87CF6"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E05DD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E9790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D4C13B" w14:textId="77777777" w:rsidR="00723DF2" w:rsidRDefault="00723DF2"/>
        </w:tc>
      </w:tr>
      <w:tr w:rsidR="001F5E54" w:rsidRPr="00FD127C" w14:paraId="303C261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118AC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06717A" w14:textId="77777777" w:rsidR="00723DF2" w:rsidRDefault="00723DF2"/>
        </w:tc>
      </w:tr>
      <w:tr w:rsidR="001F5E54" w:rsidRPr="00FD127C" w14:paraId="07EB46D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8E393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5CC4D" w14:textId="77777777" w:rsidR="00723DF2" w:rsidRDefault="00723DF2"/>
        </w:tc>
      </w:tr>
      <w:tr w:rsidR="001F5E54" w:rsidRPr="00FD127C" w14:paraId="556CB3B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0A828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E25C8"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3C5CB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BEE53A" w14:textId="77777777" w:rsidR="00723DF2" w:rsidRDefault="00723DF2"/>
        </w:tc>
      </w:tr>
      <w:tr w:rsidR="001F5E54" w:rsidRPr="00FD127C" w14:paraId="5ADB6AC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8596A"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CB05BB"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A7C90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D8C3C7" w14:textId="77777777" w:rsidR="00723DF2" w:rsidRDefault="00723DF2"/>
        </w:tc>
      </w:tr>
      <w:tr w:rsidR="001F5E54" w:rsidRPr="00FD127C" w14:paraId="4382E53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9C4B0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CF82E1B"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D895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BA088"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2A62E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20845E" w14:textId="77777777" w:rsidR="00723DF2" w:rsidRDefault="00723DF2"/>
        </w:tc>
      </w:tr>
      <w:tr w:rsidR="001F5E54" w:rsidRPr="00FD127C" w14:paraId="0818B12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F9F3084" w14:textId="1AC94711" w:rsidR="001F5E54" w:rsidRPr="00FD127C" w:rsidRDefault="00317856" w:rsidP="00A84EEF">
            <w:pPr>
              <w:rPr>
                <w:rFonts w:cs="Arial"/>
                <w:bCs/>
                <w:color w:val="808080" w:themeColor="background1" w:themeShade="80"/>
                <w:sz w:val="16"/>
                <w:szCs w:val="14"/>
              </w:rPr>
            </w:pPr>
            <w:hyperlink r:id="rId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14F5C4" w14:textId="7649F5EA"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255AC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65100BB" w14:textId="77777777" w:rsidR="00315F1A" w:rsidRDefault="00315F1A" w:rsidP="00CA4A62"/>
    <w:p w14:paraId="5C95DE6C" w14:textId="77777777" w:rsidR="009C1EEC" w:rsidRDefault="009C1EEC" w:rsidP="0061324D">
      <w:pPr>
        <w:pStyle w:val="Heading2"/>
        <w:numPr>
          <w:ilvl w:val="1"/>
          <w:numId w:val="4"/>
        </w:numPr>
      </w:pPr>
      <w:bookmarkStart w:id="130" w:name="_Toc66279695"/>
      <w:r>
        <w:rPr>
          <w:noProof/>
        </w:rPr>
        <w:drawing>
          <wp:inline distT="0" distB="0" distL="0" distR="0" wp14:anchorId="7FBAAAB3" wp14:editId="37338F16">
            <wp:extent cx="152400" cy="152400"/>
            <wp:effectExtent l="0" t="0" r="0" b="0"/>
            <wp:docPr id="184"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131" w:name="_8527b337b4e3c03bac3da3a6346d077f"/>
      <w:r w:rsidR="008E73AE">
        <w:t>Arbitrate PSDS Manual functionality</w:t>
      </w:r>
      <w:bookmarkEnd w:id="130"/>
      <w:bookmarkEnd w:id="131"/>
    </w:p>
    <w:p w14:paraId="7C82C2ED" w14:textId="77777777" w:rsidR="0061785D" w:rsidRDefault="0061785D" w:rsidP="00783BCF">
      <w:pPr>
        <w:pStyle w:val="Heading3"/>
      </w:pPr>
      <w:bookmarkStart w:id="132" w:name="_Toc66279696"/>
      <w:r>
        <w:t xml:space="preserve">Function </w:t>
      </w:r>
      <w:r w:rsidR="00283752">
        <w:t>Overview</w:t>
      </w:r>
      <w:bookmarkEnd w:id="132"/>
    </w:p>
    <w:p w14:paraId="3F7CFB4E" w14:textId="77777777" w:rsidR="00427220" w:rsidRDefault="00283752" w:rsidP="00427220">
      <w:pPr>
        <w:pStyle w:val="Heading4"/>
      </w:pPr>
      <w:r>
        <w:t>Description</w:t>
      </w:r>
    </w:p>
    <w:p w14:paraId="38C1A6E5" w14:textId="77777777" w:rsidR="00794B45" w:rsidRDefault="00794B45" w:rsidP="009C1EEC">
      <w:pPr>
        <w:contextualSpacing/>
      </w:pPr>
    </w:p>
    <w:p w14:paraId="782C6492" w14:textId="77777777" w:rsidR="00AC0C92" w:rsidRDefault="00AC0C92" w:rsidP="009C1EEC">
      <w:pPr>
        <w:contextualSpacing/>
      </w:pPr>
      <w:r>
        <w:t>Function is allocated to:</w:t>
      </w:r>
    </w:p>
    <w:p w14:paraId="5A1B3CE2" w14:textId="77777777" w:rsidR="00AC0C92" w:rsidRDefault="00604AF5" w:rsidP="0061324D">
      <w:pPr>
        <w:pStyle w:val="ListParagraph"/>
        <w:numPr>
          <w:ilvl w:val="0"/>
          <w:numId w:val="13"/>
        </w:numPr>
        <w:contextualSpacing/>
      </w:pPr>
      <w:r>
        <w:rPr>
          <w:noProof/>
        </w:rPr>
        <w:lastRenderedPageBreak/>
        <w:drawing>
          <wp:inline distT="0" distB="0" distL="0" distR="0" wp14:anchorId="500514C9" wp14:editId="6DFB3C08">
            <wp:extent cx="152400" cy="152400"/>
            <wp:effectExtent l="0" t="0" r="0" b="0"/>
            <wp:docPr id="186" name="Picture 1136159206.jpg" descr="1136159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13615920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Arbitrate PSDS Functionality</w:t>
      </w:r>
      <w:r>
        <w:t xml:space="preserve"> &lt;&lt;Logical&gt;&gt;</w:t>
      </w:r>
    </w:p>
    <w:p w14:paraId="61FB9014" w14:textId="77777777" w:rsidR="00AC0C92" w:rsidRDefault="00604AF5" w:rsidP="0061324D">
      <w:pPr>
        <w:pStyle w:val="ListParagraph"/>
        <w:numPr>
          <w:ilvl w:val="0"/>
          <w:numId w:val="13"/>
        </w:numPr>
        <w:contextualSpacing/>
      </w:pPr>
      <w:r>
        <w:rPr>
          <w:noProof/>
        </w:rPr>
        <w:drawing>
          <wp:inline distT="0" distB="0" distL="0" distR="0" wp14:anchorId="5A3AF704" wp14:editId="232334E3">
            <wp:extent cx="152400" cy="152400"/>
            <wp:effectExtent l="0" t="0" r="0" b="0"/>
            <wp:docPr id="188" name="Picture 879009790.jpg" descr="879009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87900979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r w:rsidR="00AC0C92">
        <w:t>PSDS Controller</w:t>
      </w:r>
      <w:r>
        <w:t xml:space="preserve"> &lt;&lt;Logical&gt;&gt;</w:t>
      </w:r>
    </w:p>
    <w:p w14:paraId="0AD33147" w14:textId="77777777" w:rsidR="00AC0C92" w:rsidRDefault="00604AF5" w:rsidP="0061324D">
      <w:pPr>
        <w:pStyle w:val="ListParagraph"/>
        <w:numPr>
          <w:ilvl w:val="0"/>
          <w:numId w:val="13"/>
        </w:numPr>
        <w:contextualSpacing/>
      </w:pPr>
      <w:r>
        <w:rPr>
          <w:noProof/>
        </w:rPr>
        <w:drawing>
          <wp:inline distT="0" distB="0" distL="0" distR="0" wp14:anchorId="18B0B98A" wp14:editId="4ECAAB23">
            <wp:extent cx="152400" cy="152400"/>
            <wp:effectExtent l="0" t="0" r="0" b="0"/>
            <wp:docPr id="190" name="Picture 1136159206.jpg" descr="1136159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3615920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Select the PSDS Functionality</w:t>
      </w:r>
      <w:r>
        <w:t xml:space="preserve"> &lt;&lt;Logical&gt;&gt;</w:t>
      </w:r>
    </w:p>
    <w:p w14:paraId="63161462" w14:textId="77777777" w:rsidR="00AC0C92" w:rsidRDefault="00604AF5" w:rsidP="0061324D">
      <w:pPr>
        <w:pStyle w:val="ListParagraph"/>
        <w:numPr>
          <w:ilvl w:val="0"/>
          <w:numId w:val="13"/>
        </w:numPr>
        <w:contextualSpacing/>
      </w:pPr>
      <w:r>
        <w:rPr>
          <w:noProof/>
        </w:rPr>
        <w:drawing>
          <wp:inline distT="0" distB="0" distL="0" distR="0" wp14:anchorId="50144CE8" wp14:editId="35D74F67">
            <wp:extent cx="152400" cy="152400"/>
            <wp:effectExtent l="0" t="0" r="0" b="0"/>
            <wp:docPr id="192" name="Picture 1136159206.jpg" descr="1136159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13615920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Support Rejuvenate</w:t>
      </w:r>
      <w:r>
        <w:t xml:space="preserve"> &lt;&lt;Logical&gt;&gt;</w:t>
      </w:r>
    </w:p>
    <w:p w14:paraId="6118D827" w14:textId="77777777" w:rsidR="00794B45" w:rsidRDefault="00794B45" w:rsidP="00D2637E">
      <w:pPr>
        <w:contextualSpacing/>
      </w:pPr>
    </w:p>
    <w:p w14:paraId="1129473B" w14:textId="77777777" w:rsidR="00501DFF" w:rsidRDefault="00501DFF" w:rsidP="00D2637E">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779E6DF5" w14:textId="77777777" w:rsidR="00282E2C" w:rsidRDefault="00282E2C" w:rsidP="00FD32A2">
      <w:pPr>
        <w:pStyle w:val="Heading4"/>
      </w:pPr>
      <w:r>
        <w:t>Variants</w:t>
      </w:r>
    </w:p>
    <w:p w14:paraId="13ED53CE" w14:textId="77777777" w:rsidR="00E21515" w:rsidRDefault="00E21515" w:rsidP="00282E2C"/>
    <w:p w14:paraId="12B4CCCC"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3D21621C" w14:textId="77777777" w:rsidR="00427220" w:rsidRDefault="00427220" w:rsidP="00FD32A2">
      <w:pPr>
        <w:pStyle w:val="Heading4"/>
      </w:pPr>
      <w:r>
        <w:t>Input Requirements</w:t>
      </w:r>
    </w:p>
    <w:p w14:paraId="44BDA842" w14:textId="77777777" w:rsidR="00E21515" w:rsidRDefault="00E21515" w:rsidP="00427220"/>
    <w:p w14:paraId="3AECCEE2"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9C984F3" w14:textId="77777777" w:rsidR="00427220" w:rsidRDefault="00427220" w:rsidP="00427220">
      <w:pPr>
        <w:pStyle w:val="Heading4"/>
      </w:pPr>
      <w:r>
        <w:t>Assumptions</w:t>
      </w:r>
    </w:p>
    <w:p w14:paraId="32FE37BE" w14:textId="77777777" w:rsidR="00A92B2F" w:rsidRDefault="00A92B2F" w:rsidP="00A92B2F"/>
    <w:p w14:paraId="5DAD4937"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BDEB0F9" w14:textId="77777777" w:rsidR="00C0442C" w:rsidRDefault="00C0442C" w:rsidP="00A92B2F"/>
    <w:p w14:paraId="0938332D" w14:textId="77777777" w:rsidR="00427220" w:rsidRDefault="00427220" w:rsidP="00427220">
      <w:pPr>
        <w:pStyle w:val="Heading4"/>
      </w:pPr>
      <w:r>
        <w:t>References</w:t>
      </w:r>
    </w:p>
    <w:p w14:paraId="4C0FFC58" w14:textId="77777777" w:rsidR="00427220" w:rsidRPr="00454CBE" w:rsidRDefault="00427220" w:rsidP="00427220">
      <w:pPr>
        <w:pStyle w:val="Heading5"/>
      </w:pPr>
      <w:r w:rsidRPr="00454CBE">
        <w:t xml:space="preserve">Ford </w:t>
      </w:r>
      <w:r>
        <w:t>D</w:t>
      </w:r>
      <w:r w:rsidRPr="00454CBE">
        <w:t>ocuments</w:t>
      </w:r>
    </w:p>
    <w:p w14:paraId="1C50A240"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C6D2267"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0169731B" w14:textId="77777777" w:rsidTr="00202583">
        <w:trPr>
          <w:cantSplit/>
          <w:tblHeader/>
        </w:trPr>
        <w:tc>
          <w:tcPr>
            <w:tcW w:w="1418" w:type="dxa"/>
            <w:shd w:val="clear" w:color="auto" w:fill="E0E0E0"/>
          </w:tcPr>
          <w:p w14:paraId="61CDA94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9E2E24E"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0108CF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5FC0C1D"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7478DB4" w14:textId="77777777" w:rsidTr="00202583">
        <w:trPr>
          <w:cantSplit/>
          <w:tblHeader/>
        </w:trPr>
        <w:tc>
          <w:tcPr>
            <w:tcW w:w="1418" w:type="dxa"/>
            <w:shd w:val="clear" w:color="auto" w:fill="FFFFFF" w:themeFill="background1"/>
          </w:tcPr>
          <w:p w14:paraId="45718747" w14:textId="77777777" w:rsidR="005B7CFB" w:rsidRPr="005E40CF" w:rsidRDefault="005B7CFB" w:rsidP="00202583">
            <w:pPr>
              <w:rPr>
                <w:rFonts w:ascii="Helvetica" w:hAnsi="Helvetica" w:cs="Helvetica"/>
              </w:rPr>
            </w:pPr>
          </w:p>
        </w:tc>
        <w:tc>
          <w:tcPr>
            <w:tcW w:w="6237" w:type="dxa"/>
            <w:shd w:val="clear" w:color="auto" w:fill="FFFFFF" w:themeFill="background1"/>
          </w:tcPr>
          <w:p w14:paraId="2F5F867B" w14:textId="77777777" w:rsidR="005B7CFB" w:rsidRPr="005E40CF" w:rsidRDefault="005B7CFB" w:rsidP="00202583">
            <w:pPr>
              <w:rPr>
                <w:rFonts w:ascii="Helvetica" w:hAnsi="Helvetica" w:cs="Helvetica"/>
              </w:rPr>
            </w:pPr>
          </w:p>
        </w:tc>
        <w:tc>
          <w:tcPr>
            <w:tcW w:w="1418" w:type="dxa"/>
            <w:shd w:val="clear" w:color="auto" w:fill="FFFFFF" w:themeFill="background1"/>
          </w:tcPr>
          <w:p w14:paraId="7EB6E7C2" w14:textId="77777777" w:rsidR="005B7CFB" w:rsidRPr="005E40CF" w:rsidRDefault="005B7CFB" w:rsidP="00202583">
            <w:pPr>
              <w:rPr>
                <w:rFonts w:ascii="Helvetica" w:hAnsi="Helvetica" w:cs="Helvetica"/>
              </w:rPr>
            </w:pPr>
          </w:p>
        </w:tc>
        <w:tc>
          <w:tcPr>
            <w:tcW w:w="1418" w:type="dxa"/>
            <w:shd w:val="clear" w:color="auto" w:fill="FFFFFF" w:themeFill="background1"/>
          </w:tcPr>
          <w:p w14:paraId="49E5FDD4" w14:textId="77777777" w:rsidR="005B7CFB" w:rsidRPr="005E40CF" w:rsidRDefault="005B7CFB" w:rsidP="00202583">
            <w:pPr>
              <w:rPr>
                <w:rFonts w:ascii="Helvetica" w:hAnsi="Helvetica" w:cs="Helvetica"/>
              </w:rPr>
            </w:pPr>
          </w:p>
        </w:tc>
      </w:tr>
    </w:tbl>
    <w:p w14:paraId="2F13E425" w14:textId="2BCF268C" w:rsidR="005B7CFB" w:rsidRPr="00360B1D" w:rsidRDefault="005B7CFB" w:rsidP="005B7CFB">
      <w:pPr>
        <w:pStyle w:val="Caption"/>
        <w:rPr>
          <w:i/>
          <w:color w:val="7F7F7F" w:themeColor="text1" w:themeTint="80"/>
        </w:rPr>
      </w:pPr>
      <w:bookmarkStart w:id="133" w:name="_Toc66279785"/>
      <w:r w:rsidRPr="00360B1D">
        <w:t xml:space="preserve">Table </w:t>
      </w:r>
      <w:r>
        <w:rPr>
          <w:noProof/>
        </w:rPr>
        <w:fldChar w:fldCharType="begin"/>
      </w:r>
      <w:r>
        <w:rPr>
          <w:noProof/>
        </w:rPr>
        <w:instrText xml:space="preserve"> SEQ Table \* ARABIC </w:instrText>
      </w:r>
      <w:r>
        <w:rPr>
          <w:noProof/>
        </w:rPr>
        <w:fldChar w:fldCharType="separate"/>
      </w:r>
      <w:r w:rsidR="004F4E62">
        <w:rPr>
          <w:noProof/>
        </w:rPr>
        <w:t>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33"/>
    </w:p>
    <w:p w14:paraId="29242A4C" w14:textId="77777777" w:rsidR="00427220" w:rsidRPr="00FB7B3D" w:rsidRDefault="00427220" w:rsidP="00427220">
      <w:pPr>
        <w:pStyle w:val="Heading5"/>
      </w:pPr>
      <w:r w:rsidRPr="00454CBE">
        <w:t>External</w:t>
      </w:r>
      <w:r>
        <w:t xml:space="preserve"> Documents and P</w:t>
      </w:r>
      <w:r w:rsidRPr="00FB7B3D">
        <w:t>ublications</w:t>
      </w:r>
    </w:p>
    <w:p w14:paraId="6B776AB1"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F44F445"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3480144" w14:textId="77777777" w:rsidTr="00202583">
        <w:trPr>
          <w:cantSplit/>
          <w:tblHeader/>
        </w:trPr>
        <w:tc>
          <w:tcPr>
            <w:tcW w:w="1418" w:type="dxa"/>
            <w:shd w:val="clear" w:color="auto" w:fill="E0E0E0"/>
          </w:tcPr>
          <w:p w14:paraId="735BF18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94DA88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4002460C" w14:textId="77777777" w:rsidTr="00202583">
        <w:trPr>
          <w:cantSplit/>
          <w:tblHeader/>
        </w:trPr>
        <w:tc>
          <w:tcPr>
            <w:tcW w:w="1418" w:type="dxa"/>
            <w:shd w:val="clear" w:color="auto" w:fill="FFFFFF" w:themeFill="background1"/>
          </w:tcPr>
          <w:p w14:paraId="1C655197" w14:textId="77777777" w:rsidR="005B7CFB" w:rsidRPr="005E40CF" w:rsidRDefault="005B7CFB" w:rsidP="00202583">
            <w:pPr>
              <w:rPr>
                <w:rFonts w:ascii="Helvetica" w:hAnsi="Helvetica" w:cs="Helvetica"/>
              </w:rPr>
            </w:pPr>
          </w:p>
        </w:tc>
        <w:tc>
          <w:tcPr>
            <w:tcW w:w="9072" w:type="dxa"/>
            <w:shd w:val="clear" w:color="auto" w:fill="FFFFFF" w:themeFill="background1"/>
          </w:tcPr>
          <w:p w14:paraId="75F7D70F" w14:textId="77777777" w:rsidR="005B7CFB" w:rsidRPr="005E40CF" w:rsidRDefault="005B7CFB" w:rsidP="00202583">
            <w:pPr>
              <w:rPr>
                <w:rFonts w:ascii="Helvetica" w:hAnsi="Helvetica" w:cs="Helvetica"/>
              </w:rPr>
            </w:pPr>
          </w:p>
        </w:tc>
      </w:tr>
    </w:tbl>
    <w:p w14:paraId="32460DE8" w14:textId="33BF46C2" w:rsidR="005B7CFB" w:rsidRDefault="005B7CFB" w:rsidP="005B7CFB">
      <w:pPr>
        <w:pStyle w:val="Caption"/>
        <w:rPr>
          <w:b w:val="0"/>
          <w:i/>
          <w:color w:val="7F7F7F" w:themeColor="text1" w:themeTint="80"/>
        </w:rPr>
      </w:pPr>
      <w:bookmarkStart w:id="134" w:name="_Toc66279786"/>
      <w:r w:rsidRPr="00DB1AC1">
        <w:t xml:space="preserve">Table </w:t>
      </w:r>
      <w:r>
        <w:rPr>
          <w:noProof/>
        </w:rPr>
        <w:fldChar w:fldCharType="begin"/>
      </w:r>
      <w:r>
        <w:rPr>
          <w:noProof/>
        </w:rPr>
        <w:instrText xml:space="preserve"> SEQ Table \* ARABIC </w:instrText>
      </w:r>
      <w:r>
        <w:rPr>
          <w:noProof/>
        </w:rPr>
        <w:fldChar w:fldCharType="separate"/>
      </w:r>
      <w:r w:rsidR="004F4E62">
        <w:rPr>
          <w:noProof/>
        </w:rPr>
        <w:t>10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34"/>
    </w:p>
    <w:p w14:paraId="44904510" w14:textId="77777777" w:rsidR="00427220" w:rsidRDefault="00427220" w:rsidP="00427220">
      <w:pPr>
        <w:pStyle w:val="Heading4"/>
      </w:pPr>
      <w:r>
        <w:t>Glossary</w:t>
      </w:r>
    </w:p>
    <w:p w14:paraId="6DB65119" w14:textId="20115003" w:rsidR="00427220" w:rsidRDefault="00806478" w:rsidP="00427220">
      <w:r>
        <w:t xml:space="preserve">See </w:t>
      </w:r>
      <w:r w:rsidR="00F20BE1">
        <w:fldChar w:fldCharType="begin"/>
      </w:r>
      <w:r w:rsidR="00F20BE1">
        <w:instrText xml:space="preserve"> REF _Ref2766978 \h </w:instrText>
      </w:r>
      <w:r w:rsidR="00F20BE1">
        <w:fldChar w:fldCharType="separate"/>
      </w:r>
      <w:r w:rsidR="004F4E62">
        <w:rPr>
          <w:lang w:val="en-GB"/>
        </w:rPr>
        <w:t>Appendix</w:t>
      </w:r>
      <w:r w:rsidR="00F20BE1">
        <w:fldChar w:fldCharType="end"/>
      </w:r>
      <w:r w:rsidR="006C2DE5">
        <w:t xml:space="preserve"> for Definitions and Abbreviations.</w:t>
      </w:r>
    </w:p>
    <w:p w14:paraId="06522791" w14:textId="77777777" w:rsidR="00F15706" w:rsidRDefault="00E60B64" w:rsidP="00783BCF">
      <w:pPr>
        <w:pStyle w:val="Heading3"/>
      </w:pPr>
      <w:bookmarkStart w:id="135" w:name="_Toc66279697"/>
      <w:r>
        <w:t>Function Scope</w:t>
      </w:r>
      <w:bookmarkEnd w:id="135"/>
    </w:p>
    <w:p w14:paraId="18C4A657" w14:textId="77777777" w:rsidR="00055646" w:rsidRPr="00A43B48" w:rsidRDefault="00055646" w:rsidP="00306D37">
      <w:pPr>
        <w:contextualSpacing/>
      </w:pPr>
    </w:p>
    <w:p w14:paraId="4B2E2814" w14:textId="77777777" w:rsidR="00306D37" w:rsidRDefault="00306D37" w:rsidP="00306D37">
      <w:pPr>
        <w:contextualSpacing/>
      </w:pPr>
      <w:r>
        <w:t xml:space="preserve">The </w:t>
      </w:r>
      <w:r>
        <w:rPr>
          <w:noProof/>
        </w:rPr>
        <w:drawing>
          <wp:inline distT="0" distB="0" distL="0" distR="0" wp14:anchorId="200DE435" wp14:editId="4FF88B29">
            <wp:extent cx="152400" cy="152400"/>
            <wp:effectExtent l="0" t="0" r="0" b="0"/>
            <wp:docPr id="194"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Arbitrate PSDS Manual functionality</w:t>
      </w:r>
      <w:r w:rsidR="0004480F">
        <w:rPr>
          <w:b/>
        </w:rPr>
        <w:t>”</w:t>
      </w:r>
      <w:r>
        <w:t xml:space="preserve"> f</w:t>
      </w:r>
      <w:r w:rsidR="00294100">
        <w:t>unction is called by</w:t>
      </w:r>
      <w:r>
        <w:t xml:space="preserve"> the following </w:t>
      </w:r>
      <w:r w:rsidR="00294100">
        <w:t>functions</w:t>
      </w:r>
      <w:r>
        <w:t>:</w:t>
      </w:r>
    </w:p>
    <w:p w14:paraId="44C46440" w14:textId="013F6023" w:rsidR="00306D37" w:rsidRPr="00953D23" w:rsidRDefault="00306D37" w:rsidP="0061324D">
      <w:pPr>
        <w:pStyle w:val="ListParagraph"/>
        <w:numPr>
          <w:ilvl w:val="0"/>
          <w:numId w:val="12"/>
        </w:numPr>
        <w:contextualSpacing/>
      </w:pPr>
      <w:r>
        <w:rPr>
          <w:noProof/>
        </w:rPr>
        <w:drawing>
          <wp:inline distT="0" distB="0" distL="0" distR="0" wp14:anchorId="0CFF8FCB" wp14:editId="433C27CD">
            <wp:extent cx="152400" cy="152400"/>
            <wp:effectExtent l="0" t="0" r="0" b="0"/>
            <wp:docPr id="196"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dd0caf2c53404027658cadf9f6549ac" w:history="1">
        <w:r w:rsidR="00B66881">
          <w:rPr>
            <w:rStyle w:val="Hyperlink"/>
          </w:rPr>
          <w:t>Manage Manual PSDS Functionality</w:t>
        </w:r>
      </w:hyperlink>
      <w:r w:rsidR="0004480F">
        <w:t>”</w:t>
      </w:r>
    </w:p>
    <w:p w14:paraId="3D46D50D" w14:textId="77777777" w:rsidR="00393C96" w:rsidRPr="00393C96" w:rsidRDefault="00393C96" w:rsidP="00306D37">
      <w:pPr>
        <w:contextualSpacing/>
      </w:pPr>
    </w:p>
    <w:p w14:paraId="6168197B" w14:textId="77777777" w:rsidR="001A755C" w:rsidRDefault="001A755C" w:rsidP="00306D37"/>
    <w:p w14:paraId="71A661A4" w14:textId="77777777" w:rsidR="00294100" w:rsidRDefault="00294100" w:rsidP="00294100">
      <w:pPr>
        <w:jc w:val="center"/>
      </w:pPr>
      <w:r>
        <w:rPr>
          <w:noProof/>
        </w:rPr>
        <w:lastRenderedPageBreak/>
        <w:drawing>
          <wp:inline distT="0" distB="0" distL="0" distR="0" wp14:anchorId="75CFC121" wp14:editId="3E311124">
            <wp:extent cx="6466205" cy="3004766"/>
            <wp:effectExtent l="0" t="0" r="0" b="0"/>
            <wp:docPr id="198" name="Picture 1141017140.jpg" descr="1141017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141017140.jpg"/>
                    <pic:cNvPicPr/>
                  </pic:nvPicPr>
                  <pic:blipFill>
                    <a:blip r:embed="rId36" cstate="print"/>
                    <a:stretch>
                      <a:fillRect/>
                    </a:stretch>
                  </pic:blipFill>
                  <pic:spPr>
                    <a:xfrm>
                      <a:off x="0" y="0"/>
                      <a:ext cx="6466205" cy="3004766"/>
                    </a:xfrm>
                    <a:prstGeom prst="rect">
                      <a:avLst/>
                    </a:prstGeom>
                  </pic:spPr>
                </pic:pic>
              </a:graphicData>
            </a:graphic>
          </wp:inline>
        </w:drawing>
      </w:r>
    </w:p>
    <w:p w14:paraId="16FCC83E" w14:textId="02F6CD3F" w:rsidR="00306D37" w:rsidRPr="00294100" w:rsidRDefault="00306D37" w:rsidP="00294100">
      <w:pPr>
        <w:pStyle w:val="Caption"/>
      </w:pPr>
      <w:bookmarkStart w:id="136" w:name="_Toc66279760"/>
      <w:r w:rsidRPr="00294100">
        <w:t xml:space="preserve">Figure </w:t>
      </w:r>
      <w:r w:rsidR="00317856">
        <w:fldChar w:fldCharType="begin"/>
      </w:r>
      <w:r w:rsidR="00317856">
        <w:instrText xml:space="preserve"> SEQ Figure \* ARABIC </w:instrText>
      </w:r>
      <w:r w:rsidR="00317856">
        <w:fldChar w:fldCharType="separate"/>
      </w:r>
      <w:r w:rsidR="004F4E62">
        <w:rPr>
          <w:noProof/>
        </w:rPr>
        <w:t>7</w:t>
      </w:r>
      <w:r w:rsidR="00317856">
        <w:rPr>
          <w:noProof/>
        </w:rPr>
        <w:fldChar w:fldCharType="end"/>
      </w:r>
      <w:r w:rsidRPr="00294100">
        <w:t xml:space="preserve">: Activity Diagram of </w:t>
      </w:r>
      <w:r>
        <w:rPr>
          <w:noProof/>
        </w:rPr>
        <w:drawing>
          <wp:inline distT="0" distB="0" distL="0" distR="0" wp14:anchorId="7B6B592F" wp14:editId="6049485F">
            <wp:extent cx="152400" cy="152400"/>
            <wp:effectExtent l="0" t="0" r="0" b="0"/>
            <wp:docPr id="200"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Manual PSDS Functionality</w:t>
      </w:r>
      <w:r w:rsidR="0004480F">
        <w:t>”</w:t>
      </w:r>
      <w:r w:rsidRPr="00294100">
        <w:t xml:space="preserve"> calling </w:t>
      </w:r>
      <w:r>
        <w:rPr>
          <w:noProof/>
        </w:rPr>
        <w:drawing>
          <wp:inline distT="0" distB="0" distL="0" distR="0" wp14:anchorId="766A5EB7" wp14:editId="69C09C7F">
            <wp:extent cx="152400" cy="152400"/>
            <wp:effectExtent l="0" t="0" r="0" b="0"/>
            <wp:docPr id="202"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Arbitrate PSDS Manual functionality</w:t>
      </w:r>
      <w:r w:rsidR="0004480F">
        <w:t>”</w:t>
      </w:r>
      <w:bookmarkEnd w:id="136"/>
    </w:p>
    <w:p w14:paraId="7A9AA925" w14:textId="77777777" w:rsidR="00306D37" w:rsidRDefault="00306D37" w:rsidP="00306D37">
      <w:pPr>
        <w:contextualSpacing/>
      </w:pPr>
    </w:p>
    <w:p w14:paraId="1A57DA3E" w14:textId="77777777" w:rsidR="00F15706" w:rsidRDefault="00E60B64" w:rsidP="00783BCF">
      <w:pPr>
        <w:pStyle w:val="Heading3"/>
      </w:pPr>
      <w:bookmarkStart w:id="137" w:name="_Toc66279698"/>
      <w:r>
        <w:t>Function Interfaces</w:t>
      </w:r>
      <w:bookmarkEnd w:id="137"/>
    </w:p>
    <w:p w14:paraId="375C4248"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25369D14" w14:textId="77777777" w:rsidTr="00331174">
        <w:trPr>
          <w:trHeight w:val="260"/>
        </w:trPr>
        <w:tc>
          <w:tcPr>
            <w:tcW w:w="2695" w:type="dxa"/>
            <w:shd w:val="clear" w:color="auto" w:fill="D9D9D9" w:themeFill="background1" w:themeFillShade="D9"/>
            <w:noWrap/>
            <w:hideMark/>
          </w:tcPr>
          <w:p w14:paraId="6967A21D"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7C32A3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E671292" w14:textId="77777777" w:rsidTr="00331174">
        <w:trPr>
          <w:trHeight w:val="410"/>
        </w:trPr>
        <w:tc>
          <w:tcPr>
            <w:tcW w:w="2695" w:type="dxa"/>
            <w:noWrap/>
          </w:tcPr>
          <w:p w14:paraId="3B34C4BC" w14:textId="77777777" w:rsidR="00C15577" w:rsidRDefault="00C15577" w:rsidP="00275823">
            <w:pPr>
              <w:contextualSpacing/>
              <w:rPr>
                <w:rFonts w:cs="Arial"/>
              </w:rPr>
            </w:pPr>
            <w:r w:rsidRPr="00275823">
              <w:rPr>
                <w:rFonts w:cs="Arial"/>
              </w:rPr>
              <w:t>PDLC Request</w:t>
            </w:r>
          </w:p>
          <w:p w14:paraId="726C2A2C" w14:textId="77777777" w:rsidR="0029472F" w:rsidRDefault="00AA2FB2" w:rsidP="00275823">
            <w:pPr>
              <w:contextualSpacing/>
              <w:rPr>
                <w:rFonts w:cs="Arial"/>
              </w:rPr>
            </w:pPr>
            <w:r>
              <w:rPr>
                <w:rFonts w:cs="Arial"/>
              </w:rPr>
              <w:t>Type:</w:t>
            </w:r>
          </w:p>
          <w:p w14:paraId="3A9ADDEF" w14:textId="166C4B1E"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D40A475" wp14:editId="53F1DAB2">
                  <wp:extent cx="152400" cy="152400"/>
                  <wp:effectExtent l="0" t="0" r="0" b="0"/>
                  <wp:docPr id="204"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8b88079f2045de463c4af8dbc29afc0" w:history="1">
              <w:r w:rsidR="00704F04">
                <w:rPr>
                  <w:rStyle w:val="Hyperlink"/>
                  <w:rFonts w:cs="Arial"/>
                </w:rPr>
                <w:t>PDLC Request</w:t>
              </w:r>
            </w:hyperlink>
          </w:p>
        </w:tc>
        <w:tc>
          <w:tcPr>
            <w:tcW w:w="7506" w:type="dxa"/>
          </w:tcPr>
          <w:p w14:paraId="6240EEB7" w14:textId="77777777" w:rsidR="0046598F" w:rsidRPr="0046598F" w:rsidRDefault="0046598F" w:rsidP="00275823">
            <w:pPr>
              <w:rPr>
                <w:rFonts w:cs="Arial"/>
                <w:color w:val="000000"/>
              </w:rPr>
            </w:pPr>
            <w:r>
              <w:rPr>
                <w:rFonts w:cs="Arial"/>
                <w:color w:val="000000"/>
              </w:rPr>
              <w:t>Received from:</w:t>
            </w:r>
          </w:p>
          <w:p w14:paraId="7012DAF6" w14:textId="77777777" w:rsidR="00CE094A" w:rsidRPr="00CE094A" w:rsidRDefault="00CE094A" w:rsidP="00452672">
            <w:pPr>
              <w:pStyle w:val="ListParagraph"/>
              <w:numPr>
                <w:ilvl w:val="0"/>
                <w:numId w:val="12"/>
              </w:numPr>
              <w:rPr>
                <w:rFonts w:cs="Arial"/>
              </w:rPr>
            </w:pPr>
            <w:r>
              <w:rPr>
                <w:noProof/>
              </w:rPr>
              <w:drawing>
                <wp:inline distT="0" distB="0" distL="0" distR="0" wp14:anchorId="005FAF5E" wp14:editId="71D74E4F">
                  <wp:extent cx="152400" cy="152400"/>
                  <wp:effectExtent l="0" t="0" r="0" b="0"/>
                  <wp:docPr id="206"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PDLC Request</w:t>
            </w:r>
          </w:p>
        </w:tc>
      </w:tr>
      <w:tr w:rsidR="00A07A81" w:rsidRPr="003F473D" w14:paraId="47E780E2" w14:textId="77777777" w:rsidTr="00331174">
        <w:trPr>
          <w:trHeight w:val="410"/>
        </w:trPr>
        <w:tc>
          <w:tcPr>
            <w:tcW w:w="2695" w:type="dxa"/>
            <w:noWrap/>
          </w:tcPr>
          <w:p w14:paraId="7340209C" w14:textId="77777777" w:rsidR="00C15577" w:rsidRDefault="00C15577" w:rsidP="00275823">
            <w:pPr>
              <w:contextualSpacing/>
              <w:rPr>
                <w:rFonts w:cs="Arial"/>
              </w:rPr>
            </w:pPr>
            <w:r w:rsidRPr="00275823">
              <w:rPr>
                <w:rFonts w:cs="Arial"/>
              </w:rPr>
              <w:t>Operation Status</w:t>
            </w:r>
          </w:p>
          <w:p w14:paraId="7E2FFC00" w14:textId="77777777" w:rsidR="0029472F" w:rsidRDefault="00AA2FB2" w:rsidP="00275823">
            <w:pPr>
              <w:contextualSpacing/>
              <w:rPr>
                <w:rFonts w:cs="Arial"/>
              </w:rPr>
            </w:pPr>
            <w:r>
              <w:rPr>
                <w:rFonts w:cs="Arial"/>
              </w:rPr>
              <w:t>Type:</w:t>
            </w:r>
          </w:p>
          <w:p w14:paraId="11E38B9B" w14:textId="538A7934"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BE4307F" wp14:editId="2C2573D8">
                  <wp:extent cx="152400" cy="152400"/>
                  <wp:effectExtent l="0" t="0" r="0" b="0"/>
                  <wp:docPr id="208"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eaa84aa935d102228d934f23d12d610" w:history="1">
              <w:r w:rsidR="00704F04">
                <w:rPr>
                  <w:rStyle w:val="Hyperlink"/>
                  <w:rFonts w:cs="Arial"/>
                </w:rPr>
                <w:t>OperationStatus</w:t>
              </w:r>
            </w:hyperlink>
          </w:p>
        </w:tc>
        <w:tc>
          <w:tcPr>
            <w:tcW w:w="7506" w:type="dxa"/>
          </w:tcPr>
          <w:p w14:paraId="616F79AC" w14:textId="77777777" w:rsidR="0046598F" w:rsidRPr="0046598F" w:rsidRDefault="0046598F" w:rsidP="00275823">
            <w:pPr>
              <w:rPr>
                <w:rFonts w:cs="Arial"/>
                <w:color w:val="000000"/>
              </w:rPr>
            </w:pPr>
            <w:r>
              <w:rPr>
                <w:rFonts w:cs="Arial"/>
                <w:color w:val="000000"/>
              </w:rPr>
              <w:t>Received from:</w:t>
            </w:r>
          </w:p>
          <w:p w14:paraId="0C9B9673" w14:textId="77777777" w:rsidR="00CE094A" w:rsidRPr="00CE094A" w:rsidRDefault="00CE094A" w:rsidP="00452672">
            <w:pPr>
              <w:pStyle w:val="ListParagraph"/>
              <w:numPr>
                <w:ilvl w:val="0"/>
                <w:numId w:val="12"/>
              </w:numPr>
              <w:rPr>
                <w:rFonts w:cs="Arial"/>
              </w:rPr>
            </w:pPr>
            <w:r>
              <w:rPr>
                <w:noProof/>
              </w:rPr>
              <w:drawing>
                <wp:inline distT="0" distB="0" distL="0" distR="0" wp14:anchorId="33D9FB1D" wp14:editId="4C83529D">
                  <wp:extent cx="152400" cy="152400"/>
                  <wp:effectExtent l="0" t="0" r="0" b="0"/>
                  <wp:docPr id="210"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OperationStatus</w:t>
            </w:r>
          </w:p>
        </w:tc>
      </w:tr>
    </w:tbl>
    <w:p w14:paraId="17484668"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1A761272" w14:textId="77777777" w:rsidTr="00A07A81">
        <w:trPr>
          <w:trHeight w:val="260"/>
        </w:trPr>
        <w:tc>
          <w:tcPr>
            <w:tcW w:w="2689" w:type="dxa"/>
            <w:shd w:val="clear" w:color="auto" w:fill="D9D9D9" w:themeFill="background1" w:themeFillShade="D9"/>
            <w:noWrap/>
            <w:hideMark/>
          </w:tcPr>
          <w:p w14:paraId="4AC1B143"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03BA3B00"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B68E51A" w14:textId="77777777" w:rsidTr="00A07A81">
        <w:trPr>
          <w:trHeight w:val="410"/>
        </w:trPr>
        <w:tc>
          <w:tcPr>
            <w:tcW w:w="2689" w:type="dxa"/>
            <w:noWrap/>
          </w:tcPr>
          <w:p w14:paraId="3EAE4FAB" w14:textId="77777777" w:rsidR="001C41D6" w:rsidRDefault="001C41D6" w:rsidP="001C41D6">
            <w:pPr>
              <w:contextualSpacing/>
              <w:rPr>
                <w:rFonts w:cs="Arial"/>
              </w:rPr>
            </w:pPr>
            <w:r>
              <w:rPr>
                <w:rFonts w:cs="Arial"/>
              </w:rPr>
              <w:t>PDLC Actuate Command</w:t>
            </w:r>
          </w:p>
          <w:p w14:paraId="40332C10" w14:textId="77777777" w:rsidR="00D94B9F" w:rsidRDefault="00D94B9F" w:rsidP="00D94B9F">
            <w:pPr>
              <w:contextualSpacing/>
              <w:rPr>
                <w:rFonts w:cs="Arial"/>
              </w:rPr>
            </w:pPr>
            <w:r>
              <w:rPr>
                <w:rFonts w:cs="Arial"/>
              </w:rPr>
              <w:t>Type:</w:t>
            </w:r>
          </w:p>
          <w:p w14:paraId="062E2C98" w14:textId="0258A409" w:rsidR="001C41D6" w:rsidRDefault="001C41D6" w:rsidP="001C41D6">
            <w:pPr>
              <w:contextualSpacing/>
              <w:rPr>
                <w:rFonts w:cs="Arial"/>
              </w:rPr>
            </w:pPr>
            <w:r>
              <w:rPr>
                <w:noProof/>
              </w:rPr>
              <w:drawing>
                <wp:inline distT="0" distB="0" distL="0" distR="0" wp14:anchorId="65052B06" wp14:editId="125064CB">
                  <wp:extent cx="152400" cy="152400"/>
                  <wp:effectExtent l="0" t="0" r="0" b="0"/>
                  <wp:docPr id="212" name="Picture 372253817.jpg" descr="372253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372253817.jpg"/>
                          <pic:cNvPicPr/>
                        </pic:nvPicPr>
                        <pic:blipFill>
                          <a:blip r:embed="rId4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87867781cdd7547ada77bc5e40f2b2f" w:history="1">
              <w:r>
                <w:rPr>
                  <w:rStyle w:val="Hyperlink"/>
                  <w:rFonts w:cs="Arial"/>
                </w:rPr>
                <w:t>PDLC Actuate Command</w:t>
              </w:r>
            </w:hyperlink>
          </w:p>
        </w:tc>
        <w:tc>
          <w:tcPr>
            <w:tcW w:w="7512" w:type="dxa"/>
            <w:noWrap/>
          </w:tcPr>
          <w:p w14:paraId="34718156" w14:textId="77777777" w:rsidR="0046598F" w:rsidRPr="00275823" w:rsidRDefault="0046598F" w:rsidP="00275823">
            <w:pPr>
              <w:rPr>
                <w:rFonts w:cs="Arial"/>
                <w:color w:val="000000"/>
              </w:rPr>
            </w:pPr>
            <w:r>
              <w:rPr>
                <w:rFonts w:cs="Arial"/>
                <w:color w:val="000000"/>
              </w:rPr>
              <w:t>Sent to:</w:t>
            </w:r>
          </w:p>
          <w:p w14:paraId="017B89FA" w14:textId="1D99AADD" w:rsidR="00275823" w:rsidRPr="0046598F" w:rsidRDefault="00275823" w:rsidP="0061324D">
            <w:pPr>
              <w:pStyle w:val="ListParagraph"/>
              <w:numPr>
                <w:ilvl w:val="0"/>
                <w:numId w:val="12"/>
              </w:numPr>
              <w:rPr>
                <w:rFonts w:cs="Arial"/>
                <w:color w:val="000000"/>
              </w:rPr>
            </w:pPr>
            <w:r>
              <w:rPr>
                <w:noProof/>
              </w:rPr>
              <w:drawing>
                <wp:inline distT="0" distB="0" distL="0" distR="0" wp14:anchorId="31376A88" wp14:editId="35FEB262">
                  <wp:extent cx="152400" cy="152400"/>
                  <wp:effectExtent l="0" t="0" r="0" b="0"/>
                  <wp:docPr id="214" name="Picture 645995023.jpg" descr="645995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64599502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959c28f22ff4765f3d178411d219d6e" w:history="1">
              <w:r w:rsidR="00FE73F2">
                <w:rPr>
                  <w:rStyle w:val="Hyperlink"/>
                  <w:rFonts w:cs="Arial"/>
                  <w:color w:val="000000"/>
                </w:rPr>
                <w:t>Actuate PDLC</w:t>
              </w:r>
            </w:hyperlink>
          </w:p>
        </w:tc>
      </w:tr>
    </w:tbl>
    <w:p w14:paraId="022A19E0" w14:textId="77777777" w:rsidR="00A72B37" w:rsidRDefault="00A72B37" w:rsidP="00A72B37">
      <w:pPr>
        <w:pStyle w:val="Heading4"/>
      </w:pPr>
      <w:r>
        <w:t>Logical</w:t>
      </w:r>
      <w:r w:rsidRPr="00F15706">
        <w:t xml:space="preserve"> Parameters</w:t>
      </w:r>
    </w:p>
    <w:p w14:paraId="242F55F5" w14:textId="77777777" w:rsidR="00E21515" w:rsidRDefault="00E21515" w:rsidP="00A72B37"/>
    <w:p w14:paraId="47015898" w14:textId="77777777" w:rsidR="00A72B37" w:rsidRDefault="00BF7A51" w:rsidP="00A72B37">
      <w:r w:rsidRPr="005067FC">
        <w:rPr>
          <w:i/>
          <w:color w:val="A6A6A6" w:themeColor="background1" w:themeShade="A6"/>
        </w:rPr>
        <w:t>Not supported by MagicDraw report generation.</w:t>
      </w:r>
    </w:p>
    <w:p w14:paraId="19B09FBB" w14:textId="77777777" w:rsidR="00822913" w:rsidRDefault="00822913" w:rsidP="00822913">
      <w:pPr>
        <w:pStyle w:val="Heading3"/>
      </w:pPr>
      <w:bookmarkStart w:id="138" w:name="_Toc66279699"/>
      <w:r>
        <w:t>Function Modeling</w:t>
      </w:r>
      <w:bookmarkEnd w:id="138"/>
    </w:p>
    <w:p w14:paraId="27EC7A9D" w14:textId="77777777" w:rsidR="00E21515" w:rsidRPr="00C75AE5" w:rsidRDefault="00E21515" w:rsidP="00EF5443"/>
    <w:p w14:paraId="36289CEC" w14:textId="77777777" w:rsidR="002D15F6" w:rsidRDefault="002D15F6" w:rsidP="0061324D">
      <w:pPr>
        <w:pStyle w:val="Heading4"/>
        <w:numPr>
          <w:ilvl w:val="3"/>
          <w:numId w:val="4"/>
        </w:numPr>
      </w:pPr>
      <w:r>
        <w:t>Use Cases</w:t>
      </w:r>
    </w:p>
    <w:p w14:paraId="4F18D2F0" w14:textId="77777777" w:rsidR="00E21515" w:rsidRDefault="00E21515" w:rsidP="002D15F6"/>
    <w:p w14:paraId="06612CCA"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58FFEE90" w14:textId="77777777" w:rsidR="002D15F6" w:rsidRDefault="002D15F6" w:rsidP="0061324D">
      <w:pPr>
        <w:pStyle w:val="Heading4"/>
        <w:numPr>
          <w:ilvl w:val="3"/>
          <w:numId w:val="4"/>
        </w:numPr>
      </w:pPr>
      <w:r>
        <w:t>State Charts / Activity Diagrams / Sequence Diagrams / Decision Tables</w:t>
      </w:r>
    </w:p>
    <w:p w14:paraId="6D6FF874" w14:textId="77777777" w:rsidR="00E21515" w:rsidRDefault="00E21515" w:rsidP="002D15F6"/>
    <w:p w14:paraId="7B9B7ACA" w14:textId="77777777" w:rsidR="00A7465B" w:rsidRPr="00FF5F72" w:rsidRDefault="00A7465B" w:rsidP="00A7465B">
      <w:pPr>
        <w:contextualSpacing/>
        <w:rPr>
          <w:color w:val="A6A6A6" w:themeColor="background1" w:themeShade="A6"/>
        </w:rPr>
      </w:pPr>
      <w:r w:rsidRPr="00FF5F72">
        <w:rPr>
          <w:color w:val="A6A6A6" w:themeColor="background1" w:themeShade="A6"/>
        </w:rPr>
        <w:lastRenderedPageBreak/>
        <w:t>No diagrams internal to function specified.</w:t>
      </w:r>
    </w:p>
    <w:p w14:paraId="16C292F1" w14:textId="77777777" w:rsidR="00F15706" w:rsidRDefault="00DA0800" w:rsidP="00822913">
      <w:pPr>
        <w:pStyle w:val="Heading3"/>
      </w:pPr>
      <w:bookmarkStart w:id="139" w:name="_Toc66279700"/>
      <w:r>
        <w:t>Function Requirements</w:t>
      </w:r>
      <w:bookmarkEnd w:id="139"/>
    </w:p>
    <w:p w14:paraId="418BEF42" w14:textId="77777777" w:rsidR="00F15706" w:rsidRDefault="00F15706" w:rsidP="00783BCF">
      <w:pPr>
        <w:pStyle w:val="Heading4"/>
      </w:pPr>
      <w:r>
        <w:t>Functional Requirements</w:t>
      </w:r>
    </w:p>
    <w:p w14:paraId="30668A4C" w14:textId="77777777" w:rsidR="006E54B3" w:rsidRDefault="00F15706" w:rsidP="006E54B3">
      <w:pPr>
        <w:pStyle w:val="Heading5"/>
      </w:pPr>
      <w:r>
        <w:t>Normal Operation</w:t>
      </w:r>
    </w:p>
    <w:p w14:paraId="68D45ED9" w14:textId="77777777" w:rsidR="005961D3" w:rsidRDefault="005961D3" w:rsidP="00BB6A63"/>
    <w:p w14:paraId="3647917C" w14:textId="77777777" w:rsidR="005961D3" w:rsidRDefault="005961D3" w:rsidP="005961D3">
      <w:pPr>
        <w:rPr>
          <w:color w:val="A6A6A6" w:themeColor="background1" w:themeShade="A6"/>
        </w:rPr>
      </w:pPr>
      <w:r>
        <w:rPr>
          <w:color w:val="A6A6A6" w:themeColor="background1" w:themeShade="A6"/>
        </w:rPr>
        <w:t>No Normal Operation Requirements specified.</w:t>
      </w:r>
    </w:p>
    <w:p w14:paraId="72A5160A" w14:textId="77777777" w:rsidR="00F15706" w:rsidRDefault="00F15706" w:rsidP="00783BCF">
      <w:pPr>
        <w:pStyle w:val="Heading5"/>
      </w:pPr>
      <w:r>
        <w:t>Error Handling</w:t>
      </w:r>
    </w:p>
    <w:p w14:paraId="424B6F39" w14:textId="77777777" w:rsidR="00E21515" w:rsidRDefault="00E21515" w:rsidP="00BB6A63"/>
    <w:p w14:paraId="62F6C5A1" w14:textId="77777777" w:rsidR="005961D3" w:rsidRDefault="005961D3" w:rsidP="005961D3">
      <w:pPr>
        <w:rPr>
          <w:color w:val="A6A6A6" w:themeColor="background1" w:themeShade="A6"/>
        </w:rPr>
      </w:pPr>
      <w:r>
        <w:rPr>
          <w:color w:val="A6A6A6" w:themeColor="background1" w:themeShade="A6"/>
        </w:rPr>
        <w:t>No Error Handling Requirements specified.</w:t>
      </w:r>
    </w:p>
    <w:p w14:paraId="3008AF38" w14:textId="77777777" w:rsidR="00DD7D94" w:rsidRDefault="00DD7D94" w:rsidP="00DD7D94">
      <w:pPr>
        <w:pStyle w:val="Heading4"/>
      </w:pPr>
      <w:r>
        <w:t>Non-Functional Requirements</w:t>
      </w:r>
    </w:p>
    <w:p w14:paraId="5836C93D" w14:textId="77777777" w:rsidR="00E21515" w:rsidRDefault="00E21515" w:rsidP="00BB6A63"/>
    <w:p w14:paraId="48D31774" w14:textId="77777777" w:rsidR="005961D3" w:rsidRDefault="005961D3" w:rsidP="005961D3">
      <w:pPr>
        <w:rPr>
          <w:color w:val="A6A6A6" w:themeColor="background1" w:themeShade="A6"/>
        </w:rPr>
      </w:pPr>
      <w:r>
        <w:rPr>
          <w:color w:val="A6A6A6" w:themeColor="background1" w:themeShade="A6"/>
        </w:rPr>
        <w:t>No Non-Functional Requirements specified.</w:t>
      </w:r>
    </w:p>
    <w:p w14:paraId="6537A55D" w14:textId="77777777" w:rsidR="00DF462B" w:rsidRDefault="00427220" w:rsidP="00DF462B">
      <w:pPr>
        <w:pStyle w:val="Heading4"/>
      </w:pPr>
      <w:r>
        <w:t>Functional</w:t>
      </w:r>
      <w:r w:rsidR="00DF462B">
        <w:t xml:space="preserve"> Safety Requirements</w:t>
      </w:r>
    </w:p>
    <w:p w14:paraId="22CFD407" w14:textId="77777777" w:rsidR="00E21515" w:rsidRDefault="00E21515" w:rsidP="00DF462B">
      <w:pPr>
        <w:rPr>
          <w:highlight w:val="yellow"/>
        </w:rPr>
      </w:pPr>
    </w:p>
    <w:p w14:paraId="1A05D1F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C546D6E" w14:textId="77777777" w:rsidR="00153E5C" w:rsidRDefault="00DC3817" w:rsidP="00DC3817">
      <w:pPr>
        <w:pStyle w:val="Heading5"/>
      </w:pPr>
      <w:r>
        <w:t xml:space="preserve">ASIL Decomposition of </w:t>
      </w:r>
      <w:r w:rsidR="00153E5C">
        <w:t>Functional Safety Requirements</w:t>
      </w:r>
    </w:p>
    <w:p w14:paraId="7DF71576" w14:textId="77777777" w:rsidR="00E21515" w:rsidRDefault="00E21515" w:rsidP="00B740D4">
      <w:pPr>
        <w:pStyle w:val="NoSpacing"/>
      </w:pPr>
    </w:p>
    <w:p w14:paraId="0AFF3D7E" w14:textId="77777777" w:rsidR="004B4979" w:rsidRDefault="004B4979" w:rsidP="00B740D4">
      <w:pPr>
        <w:pStyle w:val="NoSpacing"/>
      </w:pPr>
    </w:p>
    <w:p w14:paraId="7CE6B45B"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39A1FFFE" w14:textId="77777777" w:rsidR="00DD7D94" w:rsidRDefault="00DD7D94" w:rsidP="00DD7D94">
      <w:pPr>
        <w:pStyle w:val="Heading4"/>
      </w:pPr>
      <w:r>
        <w:t>Other Requirements</w:t>
      </w:r>
    </w:p>
    <w:p w14:paraId="16E693B5" w14:textId="77777777" w:rsidR="00DD7D94" w:rsidRDefault="00DD7D94" w:rsidP="00DD7D94">
      <w:pPr>
        <w:pStyle w:val="Heading5"/>
      </w:pPr>
      <w:r>
        <w:t>Design Requirements</w:t>
      </w:r>
    </w:p>
    <w:p w14:paraId="26BD57D4" w14:textId="77777777" w:rsidR="00E21515" w:rsidRDefault="00E21515" w:rsidP="00CA4A62"/>
    <w:p w14:paraId="48DF2806" w14:textId="77777777" w:rsidR="005961D3" w:rsidRDefault="005961D3" w:rsidP="005961D3">
      <w:pPr>
        <w:rPr>
          <w:color w:val="A6A6A6" w:themeColor="background1" w:themeShade="A6"/>
        </w:rPr>
      </w:pPr>
      <w:r>
        <w:rPr>
          <w:color w:val="A6A6A6" w:themeColor="background1" w:themeShade="A6"/>
        </w:rPr>
        <w:t>No Design Requirements specified.</w:t>
      </w:r>
    </w:p>
    <w:p w14:paraId="340F3703" w14:textId="77777777" w:rsidR="00CA4A62" w:rsidRDefault="00CA4A62" w:rsidP="00CA4A62">
      <w:pPr>
        <w:pStyle w:val="Heading4"/>
      </w:pPr>
      <w:r>
        <w:t>Uncategorized Requirements</w:t>
      </w:r>
    </w:p>
    <w:p w14:paraId="46BE36D8" w14:textId="77777777" w:rsidR="00E21515" w:rsidRDefault="00E21515" w:rsidP="00CA4A62"/>
    <w:p w14:paraId="0A4AE49F" w14:textId="77777777" w:rsidR="001F5E54" w:rsidRPr="0017445F" w:rsidRDefault="00AE04B0" w:rsidP="001F5E54">
      <w:pPr>
        <w:pStyle w:val="RERequirement"/>
        <w:shd w:val="clear" w:color="auto" w:fill="F2F2F2" w:themeFill="background1" w:themeFillShade="F2"/>
      </w:pPr>
      <w:bookmarkStart w:id="140" w:name="_051c4329b449c59730a16877d6000eb0"/>
      <w:bookmarkEnd w:id="140"/>
      <w:r>
        <w:t xml:space="preserve"> Arbitrate PSDS Manual Mode</w:t>
      </w:r>
    </w:p>
    <w:p w14:paraId="76316DAB" w14:textId="77777777" w:rsidR="001F5E54" w:rsidRDefault="00AE04B0" w:rsidP="001F5E54">
      <w:pPr>
        <w:rPr>
          <w:rFonts w:cs="Arial"/>
        </w:rPr>
      </w:pPr>
      <w:r>
        <w:rPr>
          <w:rFonts w:cs="Arial"/>
        </w:rPr>
        <w:t>When "Arbitrate PSDS Manual functionality" receives "OperationStatus" "PDLC Request" it shall:</w:t>
      </w:r>
    </w:p>
    <w:p w14:paraId="61492504" w14:textId="77777777" w:rsidR="001F5E54" w:rsidRDefault="00AE04B0" w:rsidP="001F5E54">
      <w:pPr>
        <w:rPr>
          <w:rFonts w:cs="Arial"/>
        </w:rPr>
      </w:pPr>
      <w:r>
        <w:rPr>
          <w:rFonts w:cs="Arial"/>
        </w:rPr>
        <w:t xml:space="preserve">1. Verify that IgnitionStatus~=ENGINE_OFF </w:t>
      </w:r>
      <w:proofErr w:type="gramStart"/>
      <w:r>
        <w:rPr>
          <w:rFonts w:cs="Arial"/>
        </w:rPr>
        <w:t>and  BatterySOC</w:t>
      </w:r>
      <w:proofErr w:type="gramEnd"/>
      <w:r>
        <w:rPr>
          <w:rFonts w:cs="Arial"/>
        </w:rPr>
        <w:t>_Status=NORMAL</w:t>
      </w:r>
    </w:p>
    <w:p w14:paraId="4E1DF9DF" w14:textId="77777777" w:rsidR="001F5E54" w:rsidRDefault="00AE04B0" w:rsidP="001F5E54">
      <w:pPr>
        <w:rPr>
          <w:rFonts w:cs="Arial"/>
        </w:rPr>
      </w:pPr>
      <w:r>
        <w:rPr>
          <w:rFonts w:cs="Arial"/>
        </w:rPr>
        <w:t>2. Verify that RejuvenateRequest=NONE</w:t>
      </w:r>
    </w:p>
    <w:p w14:paraId="6F07BDAB" w14:textId="77777777" w:rsidR="001F5E54" w:rsidRDefault="00AE04B0" w:rsidP="001F5E54">
      <w:pPr>
        <w:rPr>
          <w:rFonts w:cs="Arial"/>
        </w:rPr>
      </w:pPr>
      <w:r>
        <w:rPr>
          <w:rFonts w:cs="Arial"/>
        </w:rPr>
        <w:t>3. Verify that Shed_Level_Req = normal</w:t>
      </w:r>
    </w:p>
    <w:p w14:paraId="17044B46" w14:textId="77777777" w:rsidR="001F5E54" w:rsidRDefault="00AE04B0" w:rsidP="001F5E54">
      <w:pPr>
        <w:rPr>
          <w:rFonts w:cs="Arial"/>
        </w:rPr>
      </w:pPr>
      <w:r>
        <w:rPr>
          <w:rFonts w:cs="Arial"/>
        </w:rPr>
        <w:t>4.Verify that Crash_Event = Normal</w:t>
      </w:r>
    </w:p>
    <w:p w14:paraId="1AC8838A" w14:textId="77777777" w:rsidR="001F5E54" w:rsidRDefault="00AE04B0" w:rsidP="001F5E54">
      <w:pPr>
        <w:rPr>
          <w:rFonts w:cs="Arial"/>
        </w:rPr>
      </w:pPr>
      <w:r>
        <w:rPr>
          <w:rFonts w:cs="Arial"/>
        </w:rPr>
        <w:t xml:space="preserve">5.  Set PSDS </w:t>
      </w:r>
      <w:proofErr w:type="gramStart"/>
      <w:r>
        <w:rPr>
          <w:rFonts w:cs="Arial"/>
        </w:rPr>
        <w:t>Status::</w:t>
      </w:r>
      <w:proofErr w:type="gramEnd"/>
      <w:r>
        <w:rPr>
          <w:rFonts w:cs="Arial"/>
        </w:rPr>
        <w:t>OperationStatus=MANUAL_MODE_ACTIVE</w:t>
      </w:r>
    </w:p>
    <w:p w14:paraId="196B0713" w14:textId="77777777" w:rsidR="001F5E54" w:rsidRDefault="001F5E54" w:rsidP="001F5E54">
      <w:pPr>
        <w:rPr>
          <w:rFonts w:cs="Arial"/>
        </w:rPr>
      </w:pPr>
    </w:p>
    <w:p w14:paraId="39FB1162" w14:textId="77777777" w:rsidR="001F5E54" w:rsidRDefault="00AE04B0" w:rsidP="001F5E54">
      <w:pPr>
        <w:rPr>
          <w:rFonts w:cs="Arial"/>
        </w:rPr>
      </w:pPr>
      <w:r>
        <w:rPr>
          <w:rFonts w:cs="Arial"/>
        </w:rPr>
        <w:t>It shall output "PDLC Actuate Command"</w:t>
      </w:r>
    </w:p>
    <w:p w14:paraId="6FD6C041"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B726859"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9A6DC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68C649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19FE3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3B572E" w14:textId="77777777" w:rsidR="00723DF2" w:rsidRDefault="00723DF2"/>
        </w:tc>
      </w:tr>
      <w:tr w:rsidR="001F5E54" w:rsidRPr="00FD127C" w14:paraId="7CEA312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FAD4E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C5C382" w14:textId="77777777" w:rsidR="00723DF2" w:rsidRDefault="00723DF2"/>
        </w:tc>
      </w:tr>
      <w:tr w:rsidR="001F5E54" w:rsidRPr="00FD127C" w14:paraId="377B6D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6CD10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9CD3F0" w14:textId="77777777" w:rsidR="00723DF2" w:rsidRDefault="00723DF2"/>
        </w:tc>
      </w:tr>
      <w:tr w:rsidR="001F5E54" w:rsidRPr="00FD127C" w14:paraId="623E692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23287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D3A2CA"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18DF2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357E63" w14:textId="77777777" w:rsidR="00723DF2" w:rsidRDefault="00723DF2"/>
        </w:tc>
      </w:tr>
      <w:tr w:rsidR="001F5E54" w:rsidRPr="00FD127C" w14:paraId="443421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4675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0E3A18"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D7865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4A3085" w14:textId="77777777" w:rsidR="00723DF2" w:rsidRDefault="00723DF2"/>
        </w:tc>
      </w:tr>
      <w:tr w:rsidR="001F5E54" w:rsidRPr="00FD127C" w14:paraId="7F0F21E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F70F4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11414E"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02F72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D02DEB"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7E644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DA5582" w14:textId="77777777" w:rsidR="00723DF2" w:rsidRDefault="00723DF2"/>
        </w:tc>
      </w:tr>
      <w:tr w:rsidR="001F5E54" w:rsidRPr="00FD127C" w14:paraId="54647C3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94BEA4" w14:textId="2B3C9F9A" w:rsidR="001F5E54" w:rsidRPr="00FD127C" w:rsidRDefault="00317856" w:rsidP="00A84EEF">
            <w:pPr>
              <w:rPr>
                <w:rFonts w:cs="Arial"/>
                <w:bCs/>
                <w:color w:val="808080" w:themeColor="background1" w:themeShade="80"/>
                <w:sz w:val="16"/>
                <w:szCs w:val="14"/>
              </w:rPr>
            </w:pPr>
            <w:hyperlink r:id="rId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6248B6" w14:textId="2912BAEB"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8C2B4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DFDF969" w14:textId="77777777" w:rsidR="00315F1A" w:rsidRDefault="00315F1A" w:rsidP="00CA4A62"/>
    <w:p w14:paraId="03560A2A" w14:textId="77777777" w:rsidR="009C1EEC" w:rsidRDefault="009C1EEC" w:rsidP="0061324D">
      <w:pPr>
        <w:pStyle w:val="Heading2"/>
        <w:numPr>
          <w:ilvl w:val="1"/>
          <w:numId w:val="4"/>
        </w:numPr>
      </w:pPr>
      <w:bookmarkStart w:id="141" w:name="_Toc66279701"/>
      <w:r>
        <w:rPr>
          <w:noProof/>
        </w:rPr>
        <w:lastRenderedPageBreak/>
        <w:drawing>
          <wp:inline distT="0" distB="0" distL="0" distR="0" wp14:anchorId="070E1E51" wp14:editId="43ADAC31">
            <wp:extent cx="152400" cy="152400"/>
            <wp:effectExtent l="0" t="0" r="0" b="0"/>
            <wp:docPr id="216"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661D74">
        <w:t xml:space="preserve">  </w:t>
      </w:r>
      <w:bookmarkStart w:id="142" w:name="_f5dc29255307897c45bdebcb8fd33800"/>
      <w:r w:rsidR="008E73AE">
        <w:t>Check Operation Status</w:t>
      </w:r>
      <w:bookmarkEnd w:id="141"/>
      <w:bookmarkEnd w:id="142"/>
    </w:p>
    <w:p w14:paraId="16D098A5" w14:textId="77777777" w:rsidR="0061785D" w:rsidRDefault="0061785D" w:rsidP="00783BCF">
      <w:pPr>
        <w:pStyle w:val="Heading3"/>
      </w:pPr>
      <w:bookmarkStart w:id="143" w:name="_Toc66279702"/>
      <w:r>
        <w:t xml:space="preserve">Function </w:t>
      </w:r>
      <w:r w:rsidR="00283752">
        <w:t>Overview</w:t>
      </w:r>
      <w:bookmarkEnd w:id="143"/>
    </w:p>
    <w:p w14:paraId="5B7CABEF" w14:textId="77777777" w:rsidR="00427220" w:rsidRDefault="00283752" w:rsidP="00427220">
      <w:pPr>
        <w:pStyle w:val="Heading4"/>
      </w:pPr>
      <w:r>
        <w:t>Description</w:t>
      </w:r>
    </w:p>
    <w:p w14:paraId="58DCE04A" w14:textId="77777777" w:rsidR="00794B45" w:rsidRDefault="00794B45" w:rsidP="009C1EEC">
      <w:pPr>
        <w:contextualSpacing/>
      </w:pPr>
    </w:p>
    <w:p w14:paraId="2C956960" w14:textId="77777777" w:rsidR="00AC0C92" w:rsidRDefault="00AC0C92" w:rsidP="009C1EEC">
      <w:pPr>
        <w:contextualSpacing/>
      </w:pPr>
      <w:r>
        <w:t>Function is allocated to:</w:t>
      </w:r>
    </w:p>
    <w:p w14:paraId="7AF85054" w14:textId="77777777" w:rsidR="00AC0C92" w:rsidRDefault="00604AF5" w:rsidP="0061324D">
      <w:pPr>
        <w:pStyle w:val="ListParagraph"/>
        <w:numPr>
          <w:ilvl w:val="0"/>
          <w:numId w:val="13"/>
        </w:numPr>
        <w:contextualSpacing/>
      </w:pPr>
      <w:r>
        <w:rPr>
          <w:noProof/>
        </w:rPr>
        <w:drawing>
          <wp:inline distT="0" distB="0" distL="0" distR="0" wp14:anchorId="78B3B86D" wp14:editId="21B72BA1">
            <wp:extent cx="152400" cy="152400"/>
            <wp:effectExtent l="0" t="0" r="0" b="0"/>
            <wp:docPr id="218" name="Picture 879009790.jpg" descr="879009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87900979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r w:rsidR="00AC0C92">
        <w:t>PSDS System</w:t>
      </w:r>
      <w:r>
        <w:t xml:space="preserve"> &lt;&lt;Logical&gt;&gt;</w:t>
      </w:r>
    </w:p>
    <w:p w14:paraId="232E9928" w14:textId="77777777" w:rsidR="00794B45" w:rsidRDefault="00794B45" w:rsidP="00D2637E">
      <w:pPr>
        <w:contextualSpacing/>
      </w:pPr>
    </w:p>
    <w:p w14:paraId="4DB66A13" w14:textId="77777777" w:rsidR="00501DFF" w:rsidRDefault="00501DFF" w:rsidP="00D2637E">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6A102CDF" w14:textId="77777777" w:rsidR="00282E2C" w:rsidRDefault="00282E2C" w:rsidP="00FD32A2">
      <w:pPr>
        <w:pStyle w:val="Heading4"/>
      </w:pPr>
      <w:r>
        <w:t>Variants</w:t>
      </w:r>
    </w:p>
    <w:p w14:paraId="09965C47" w14:textId="77777777" w:rsidR="00E21515" w:rsidRDefault="00E21515" w:rsidP="00282E2C"/>
    <w:p w14:paraId="685ECD88"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7FFCE06" w14:textId="77777777" w:rsidR="00427220" w:rsidRDefault="00427220" w:rsidP="00FD32A2">
      <w:pPr>
        <w:pStyle w:val="Heading4"/>
      </w:pPr>
      <w:r>
        <w:t>Input Requirements</w:t>
      </w:r>
    </w:p>
    <w:p w14:paraId="4B8F7A12" w14:textId="77777777" w:rsidR="00E21515" w:rsidRDefault="00E21515" w:rsidP="00427220"/>
    <w:p w14:paraId="5A4ADFBA"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575BE96" w14:textId="77777777" w:rsidR="00427220" w:rsidRDefault="00427220" w:rsidP="00427220">
      <w:pPr>
        <w:pStyle w:val="Heading4"/>
      </w:pPr>
      <w:r>
        <w:t>Assumptions</w:t>
      </w:r>
    </w:p>
    <w:p w14:paraId="111D3612" w14:textId="77777777" w:rsidR="00A92B2F" w:rsidRDefault="00A92B2F" w:rsidP="00A92B2F"/>
    <w:p w14:paraId="28AFFF25"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02DC0789" w14:textId="77777777" w:rsidR="00C0442C" w:rsidRDefault="00C0442C" w:rsidP="00A92B2F"/>
    <w:p w14:paraId="4E19C51F" w14:textId="77777777" w:rsidR="00427220" w:rsidRDefault="00427220" w:rsidP="00427220">
      <w:pPr>
        <w:pStyle w:val="Heading4"/>
      </w:pPr>
      <w:r>
        <w:t>References</w:t>
      </w:r>
    </w:p>
    <w:p w14:paraId="4DAC1280" w14:textId="77777777" w:rsidR="00427220" w:rsidRPr="00454CBE" w:rsidRDefault="00427220" w:rsidP="00427220">
      <w:pPr>
        <w:pStyle w:val="Heading5"/>
      </w:pPr>
      <w:r w:rsidRPr="00454CBE">
        <w:t xml:space="preserve">Ford </w:t>
      </w:r>
      <w:r>
        <w:t>D</w:t>
      </w:r>
      <w:r w:rsidRPr="00454CBE">
        <w:t>ocuments</w:t>
      </w:r>
    </w:p>
    <w:p w14:paraId="5D4E99FB"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2B76181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616A6647" w14:textId="77777777" w:rsidTr="00202583">
        <w:trPr>
          <w:cantSplit/>
          <w:tblHeader/>
        </w:trPr>
        <w:tc>
          <w:tcPr>
            <w:tcW w:w="1418" w:type="dxa"/>
            <w:shd w:val="clear" w:color="auto" w:fill="E0E0E0"/>
          </w:tcPr>
          <w:p w14:paraId="6C86DF0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D2703FC"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CD09884"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977BBBF"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8723F21" w14:textId="77777777" w:rsidTr="00202583">
        <w:trPr>
          <w:cantSplit/>
          <w:tblHeader/>
        </w:trPr>
        <w:tc>
          <w:tcPr>
            <w:tcW w:w="1418" w:type="dxa"/>
            <w:shd w:val="clear" w:color="auto" w:fill="FFFFFF" w:themeFill="background1"/>
          </w:tcPr>
          <w:p w14:paraId="49E28E1B" w14:textId="77777777" w:rsidR="005B7CFB" w:rsidRPr="005E40CF" w:rsidRDefault="005B7CFB" w:rsidP="00202583">
            <w:pPr>
              <w:rPr>
                <w:rFonts w:ascii="Helvetica" w:hAnsi="Helvetica" w:cs="Helvetica"/>
              </w:rPr>
            </w:pPr>
          </w:p>
        </w:tc>
        <w:tc>
          <w:tcPr>
            <w:tcW w:w="6237" w:type="dxa"/>
            <w:shd w:val="clear" w:color="auto" w:fill="FFFFFF" w:themeFill="background1"/>
          </w:tcPr>
          <w:p w14:paraId="13727342" w14:textId="77777777" w:rsidR="005B7CFB" w:rsidRPr="005E40CF" w:rsidRDefault="005B7CFB" w:rsidP="00202583">
            <w:pPr>
              <w:rPr>
                <w:rFonts w:ascii="Helvetica" w:hAnsi="Helvetica" w:cs="Helvetica"/>
              </w:rPr>
            </w:pPr>
          </w:p>
        </w:tc>
        <w:tc>
          <w:tcPr>
            <w:tcW w:w="1418" w:type="dxa"/>
            <w:shd w:val="clear" w:color="auto" w:fill="FFFFFF" w:themeFill="background1"/>
          </w:tcPr>
          <w:p w14:paraId="28BC6F76" w14:textId="77777777" w:rsidR="005B7CFB" w:rsidRPr="005E40CF" w:rsidRDefault="005B7CFB" w:rsidP="00202583">
            <w:pPr>
              <w:rPr>
                <w:rFonts w:ascii="Helvetica" w:hAnsi="Helvetica" w:cs="Helvetica"/>
              </w:rPr>
            </w:pPr>
          </w:p>
        </w:tc>
        <w:tc>
          <w:tcPr>
            <w:tcW w:w="1418" w:type="dxa"/>
            <w:shd w:val="clear" w:color="auto" w:fill="FFFFFF" w:themeFill="background1"/>
          </w:tcPr>
          <w:p w14:paraId="600CDC74" w14:textId="77777777" w:rsidR="005B7CFB" w:rsidRPr="005E40CF" w:rsidRDefault="005B7CFB" w:rsidP="00202583">
            <w:pPr>
              <w:rPr>
                <w:rFonts w:ascii="Helvetica" w:hAnsi="Helvetica" w:cs="Helvetica"/>
              </w:rPr>
            </w:pPr>
          </w:p>
        </w:tc>
      </w:tr>
    </w:tbl>
    <w:p w14:paraId="01ECD1E6" w14:textId="18A446B3" w:rsidR="005B7CFB" w:rsidRPr="00360B1D" w:rsidRDefault="005B7CFB" w:rsidP="005B7CFB">
      <w:pPr>
        <w:pStyle w:val="Caption"/>
        <w:rPr>
          <w:i/>
          <w:color w:val="7F7F7F" w:themeColor="text1" w:themeTint="80"/>
        </w:rPr>
      </w:pPr>
      <w:bookmarkStart w:id="144" w:name="_Toc66279787"/>
      <w:r w:rsidRPr="00360B1D">
        <w:t xml:space="preserve">Table </w:t>
      </w:r>
      <w:r>
        <w:rPr>
          <w:noProof/>
        </w:rPr>
        <w:fldChar w:fldCharType="begin"/>
      </w:r>
      <w:r>
        <w:rPr>
          <w:noProof/>
        </w:rPr>
        <w:instrText xml:space="preserve"> SEQ Table \* ARABIC </w:instrText>
      </w:r>
      <w:r>
        <w:rPr>
          <w:noProof/>
        </w:rPr>
        <w:fldChar w:fldCharType="separate"/>
      </w:r>
      <w:r w:rsidR="004F4E62">
        <w:rPr>
          <w:noProof/>
        </w:rPr>
        <w:t>11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44"/>
    </w:p>
    <w:p w14:paraId="753D1029" w14:textId="77777777" w:rsidR="00427220" w:rsidRPr="00FB7B3D" w:rsidRDefault="00427220" w:rsidP="00427220">
      <w:pPr>
        <w:pStyle w:val="Heading5"/>
      </w:pPr>
      <w:r w:rsidRPr="00454CBE">
        <w:t>External</w:t>
      </w:r>
      <w:r>
        <w:t xml:space="preserve"> Documents and P</w:t>
      </w:r>
      <w:r w:rsidRPr="00FB7B3D">
        <w:t>ublications</w:t>
      </w:r>
    </w:p>
    <w:p w14:paraId="42A1EA29"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8A0FBA3"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493D17B" w14:textId="77777777" w:rsidTr="00202583">
        <w:trPr>
          <w:cantSplit/>
          <w:tblHeader/>
        </w:trPr>
        <w:tc>
          <w:tcPr>
            <w:tcW w:w="1418" w:type="dxa"/>
            <w:shd w:val="clear" w:color="auto" w:fill="E0E0E0"/>
          </w:tcPr>
          <w:p w14:paraId="32E286C4"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3758CBE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244DD01B" w14:textId="77777777" w:rsidTr="00202583">
        <w:trPr>
          <w:cantSplit/>
          <w:tblHeader/>
        </w:trPr>
        <w:tc>
          <w:tcPr>
            <w:tcW w:w="1418" w:type="dxa"/>
            <w:shd w:val="clear" w:color="auto" w:fill="FFFFFF" w:themeFill="background1"/>
          </w:tcPr>
          <w:p w14:paraId="15D85718" w14:textId="77777777" w:rsidR="005B7CFB" w:rsidRPr="005E40CF" w:rsidRDefault="005B7CFB" w:rsidP="00202583">
            <w:pPr>
              <w:rPr>
                <w:rFonts w:ascii="Helvetica" w:hAnsi="Helvetica" w:cs="Helvetica"/>
              </w:rPr>
            </w:pPr>
          </w:p>
        </w:tc>
        <w:tc>
          <w:tcPr>
            <w:tcW w:w="9072" w:type="dxa"/>
            <w:shd w:val="clear" w:color="auto" w:fill="FFFFFF" w:themeFill="background1"/>
          </w:tcPr>
          <w:p w14:paraId="2791ED6A" w14:textId="77777777" w:rsidR="005B7CFB" w:rsidRPr="005E40CF" w:rsidRDefault="005B7CFB" w:rsidP="00202583">
            <w:pPr>
              <w:rPr>
                <w:rFonts w:ascii="Helvetica" w:hAnsi="Helvetica" w:cs="Helvetica"/>
              </w:rPr>
            </w:pPr>
          </w:p>
        </w:tc>
      </w:tr>
    </w:tbl>
    <w:p w14:paraId="5835520E" w14:textId="5F475C97" w:rsidR="005B7CFB" w:rsidRDefault="005B7CFB" w:rsidP="005B7CFB">
      <w:pPr>
        <w:pStyle w:val="Caption"/>
        <w:rPr>
          <w:b w:val="0"/>
          <w:i/>
          <w:color w:val="7F7F7F" w:themeColor="text1" w:themeTint="80"/>
        </w:rPr>
      </w:pPr>
      <w:bookmarkStart w:id="145" w:name="_Toc66279788"/>
      <w:r w:rsidRPr="00DB1AC1">
        <w:t xml:space="preserve">Table </w:t>
      </w:r>
      <w:r>
        <w:rPr>
          <w:noProof/>
        </w:rPr>
        <w:fldChar w:fldCharType="begin"/>
      </w:r>
      <w:r>
        <w:rPr>
          <w:noProof/>
        </w:rPr>
        <w:instrText xml:space="preserve"> SEQ Table \* ARABIC </w:instrText>
      </w:r>
      <w:r>
        <w:rPr>
          <w:noProof/>
        </w:rPr>
        <w:fldChar w:fldCharType="separate"/>
      </w:r>
      <w:r w:rsidR="004F4E62">
        <w:rPr>
          <w:noProof/>
        </w:rPr>
        <w:t>12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45"/>
    </w:p>
    <w:p w14:paraId="1099D069" w14:textId="77777777" w:rsidR="00427220" w:rsidRDefault="00427220" w:rsidP="00427220">
      <w:pPr>
        <w:pStyle w:val="Heading4"/>
      </w:pPr>
      <w:r>
        <w:t>Glossary</w:t>
      </w:r>
    </w:p>
    <w:p w14:paraId="77DD0024" w14:textId="58F0C9D5" w:rsidR="00427220" w:rsidRDefault="00806478" w:rsidP="00427220">
      <w:r>
        <w:t xml:space="preserve">See </w:t>
      </w:r>
      <w:r w:rsidR="00F20BE1">
        <w:fldChar w:fldCharType="begin"/>
      </w:r>
      <w:r w:rsidR="00F20BE1">
        <w:instrText xml:space="preserve"> REF _Ref2766978 \h </w:instrText>
      </w:r>
      <w:r w:rsidR="00F20BE1">
        <w:fldChar w:fldCharType="separate"/>
      </w:r>
      <w:r w:rsidR="004F4E62">
        <w:rPr>
          <w:lang w:val="en-GB"/>
        </w:rPr>
        <w:t>Appendix</w:t>
      </w:r>
      <w:r w:rsidR="00F20BE1">
        <w:fldChar w:fldCharType="end"/>
      </w:r>
      <w:r w:rsidR="006C2DE5">
        <w:t xml:space="preserve"> for Definitions and Abbreviations.</w:t>
      </w:r>
    </w:p>
    <w:p w14:paraId="745B6787" w14:textId="77777777" w:rsidR="00F15706" w:rsidRDefault="00E60B64" w:rsidP="00783BCF">
      <w:pPr>
        <w:pStyle w:val="Heading3"/>
      </w:pPr>
      <w:bookmarkStart w:id="146" w:name="_Toc66279703"/>
      <w:r>
        <w:t>Function Scope</w:t>
      </w:r>
      <w:bookmarkEnd w:id="146"/>
    </w:p>
    <w:p w14:paraId="719F8905" w14:textId="77777777" w:rsidR="00055646" w:rsidRPr="00A43B48" w:rsidRDefault="00055646" w:rsidP="00306D37">
      <w:pPr>
        <w:contextualSpacing/>
      </w:pPr>
    </w:p>
    <w:p w14:paraId="10588313" w14:textId="77777777" w:rsidR="00306D37" w:rsidRDefault="00306D37" w:rsidP="00306D37">
      <w:pPr>
        <w:contextualSpacing/>
      </w:pPr>
      <w:r>
        <w:t xml:space="preserve">The </w:t>
      </w:r>
      <w:r>
        <w:rPr>
          <w:noProof/>
        </w:rPr>
        <w:drawing>
          <wp:inline distT="0" distB="0" distL="0" distR="0" wp14:anchorId="0B11870C" wp14:editId="3A769CBE">
            <wp:extent cx="152400" cy="152400"/>
            <wp:effectExtent l="0" t="0" r="0" b="0"/>
            <wp:docPr id="220" name="Picture -1804989380.jpg" descr="-1804989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804989380.jpg"/>
                    <pic:cNvPicPr/>
                  </pic:nvPicPr>
                  <pic:blipFill>
                    <a:blip r:embed="rId17"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Check Operation Status</w:t>
      </w:r>
      <w:r w:rsidR="0004480F">
        <w:rPr>
          <w:b/>
        </w:rPr>
        <w:t>”</w:t>
      </w:r>
      <w:r>
        <w:t xml:space="preserve"> f</w:t>
      </w:r>
      <w:r w:rsidR="00294100">
        <w:t>unction is called by</w:t>
      </w:r>
      <w:r>
        <w:t xml:space="preserve"> the following </w:t>
      </w:r>
      <w:r w:rsidR="00294100">
        <w:t>functions</w:t>
      </w:r>
      <w:r>
        <w:t>:</w:t>
      </w:r>
    </w:p>
    <w:p w14:paraId="2EA925ED" w14:textId="12BAEF24" w:rsidR="00306D37" w:rsidRPr="00953D23" w:rsidRDefault="00306D37" w:rsidP="0061324D">
      <w:pPr>
        <w:pStyle w:val="ListParagraph"/>
        <w:numPr>
          <w:ilvl w:val="0"/>
          <w:numId w:val="12"/>
        </w:numPr>
        <w:contextualSpacing/>
      </w:pPr>
      <w:r>
        <w:rPr>
          <w:noProof/>
        </w:rPr>
        <w:drawing>
          <wp:inline distT="0" distB="0" distL="0" distR="0" wp14:anchorId="73680681" wp14:editId="78CE68C3">
            <wp:extent cx="152400" cy="152400"/>
            <wp:effectExtent l="0" t="0" r="0" b="0"/>
            <wp:docPr id="222" name="Picture -2053456283.jpg" descr="-2053456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053456283.jpg"/>
                    <pic:cNvPicPr/>
                  </pic:nvPicPr>
                  <pic:blipFill>
                    <a:blip r:embed="rId1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106f106340837f1d94f1636fae5ca90" w:history="1">
        <w:r w:rsidR="00B66881">
          <w:rPr>
            <w:rStyle w:val="Hyperlink"/>
          </w:rPr>
          <w:t>Request automatic PSDS actuation</w:t>
        </w:r>
      </w:hyperlink>
      <w:r w:rsidR="0004480F">
        <w:t>”</w:t>
      </w:r>
    </w:p>
    <w:p w14:paraId="2A20CD84" w14:textId="2874F632" w:rsidR="00306D37" w:rsidRPr="00953D23" w:rsidRDefault="00306D37" w:rsidP="0061324D">
      <w:pPr>
        <w:pStyle w:val="ListParagraph"/>
        <w:numPr>
          <w:ilvl w:val="0"/>
          <w:numId w:val="12"/>
        </w:numPr>
        <w:contextualSpacing/>
      </w:pPr>
      <w:r>
        <w:rPr>
          <w:noProof/>
        </w:rPr>
        <w:drawing>
          <wp:inline distT="0" distB="0" distL="0" distR="0" wp14:anchorId="2196023E" wp14:editId="12E0D2AD">
            <wp:extent cx="152400" cy="152400"/>
            <wp:effectExtent l="0" t="0" r="0" b="0"/>
            <wp:docPr id="224" name="Picture -2053456283.jpg" descr="-2053456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053456283.jpg"/>
                    <pic:cNvPicPr/>
                  </pic:nvPicPr>
                  <pic:blipFill>
                    <a:blip r:embed="rId1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0d4219162c8bf81e978a4f7ad8ff346" w:history="1">
        <w:r w:rsidR="00B66881">
          <w:rPr>
            <w:rStyle w:val="Hyperlink"/>
          </w:rPr>
          <w:t>Request PSDS Manual Actuation</w:t>
        </w:r>
      </w:hyperlink>
      <w:r w:rsidR="0004480F">
        <w:t>”</w:t>
      </w:r>
    </w:p>
    <w:p w14:paraId="47790151" w14:textId="77777777" w:rsidR="00393C96" w:rsidRPr="00393C96" w:rsidRDefault="00393C96" w:rsidP="00306D37">
      <w:pPr>
        <w:contextualSpacing/>
      </w:pPr>
    </w:p>
    <w:p w14:paraId="08345B64" w14:textId="77777777" w:rsidR="001A755C" w:rsidRDefault="001A755C" w:rsidP="00306D37"/>
    <w:p w14:paraId="5BA2D26F" w14:textId="77777777" w:rsidR="00294100" w:rsidRDefault="00294100" w:rsidP="00294100">
      <w:pPr>
        <w:jc w:val="center"/>
      </w:pPr>
      <w:r>
        <w:rPr>
          <w:noProof/>
        </w:rPr>
        <w:lastRenderedPageBreak/>
        <w:drawing>
          <wp:inline distT="0" distB="0" distL="0" distR="0" wp14:anchorId="55FEFBA1" wp14:editId="320845F3">
            <wp:extent cx="6466205" cy="1456421"/>
            <wp:effectExtent l="0" t="0" r="0" b="0"/>
            <wp:docPr id="226" name="Picture 1792025785.jpg" descr="1792025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792025785.jpg"/>
                    <pic:cNvPicPr/>
                  </pic:nvPicPr>
                  <pic:blipFill>
                    <a:blip r:embed="rId58" cstate="print"/>
                    <a:stretch>
                      <a:fillRect/>
                    </a:stretch>
                  </pic:blipFill>
                  <pic:spPr>
                    <a:xfrm>
                      <a:off x="0" y="0"/>
                      <a:ext cx="6466205" cy="1456421"/>
                    </a:xfrm>
                    <a:prstGeom prst="rect">
                      <a:avLst/>
                    </a:prstGeom>
                  </pic:spPr>
                </pic:pic>
              </a:graphicData>
            </a:graphic>
          </wp:inline>
        </w:drawing>
      </w:r>
    </w:p>
    <w:p w14:paraId="106FD4A1" w14:textId="4E3C393D" w:rsidR="00306D37" w:rsidRPr="00294100" w:rsidRDefault="00306D37" w:rsidP="00294100">
      <w:pPr>
        <w:pStyle w:val="Caption"/>
      </w:pPr>
      <w:bookmarkStart w:id="147" w:name="_Toc66279761"/>
      <w:r w:rsidRPr="00294100">
        <w:t xml:space="preserve">Figure </w:t>
      </w:r>
      <w:r w:rsidR="00317856">
        <w:fldChar w:fldCharType="begin"/>
      </w:r>
      <w:r w:rsidR="00317856">
        <w:instrText xml:space="preserve"> SEQ Figure \* ARABIC </w:instrText>
      </w:r>
      <w:r w:rsidR="00317856">
        <w:fldChar w:fldCharType="separate"/>
      </w:r>
      <w:r w:rsidR="004F4E62">
        <w:rPr>
          <w:noProof/>
        </w:rPr>
        <w:t>8</w:t>
      </w:r>
      <w:r w:rsidR="00317856">
        <w:rPr>
          <w:noProof/>
        </w:rPr>
        <w:fldChar w:fldCharType="end"/>
      </w:r>
      <w:r w:rsidRPr="00294100">
        <w:t xml:space="preserve">: Activity Diagram of </w:t>
      </w:r>
      <w:r>
        <w:rPr>
          <w:noProof/>
        </w:rPr>
        <w:drawing>
          <wp:inline distT="0" distB="0" distL="0" distR="0" wp14:anchorId="02705BCA" wp14:editId="2B7E0610">
            <wp:extent cx="152400" cy="152400"/>
            <wp:effectExtent l="0" t="0" r="0" b="0"/>
            <wp:docPr id="228" name="Picture -830053584.jpg" descr="-830053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830053584.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automatic PSDS actuation</w:t>
      </w:r>
      <w:r w:rsidR="0004480F">
        <w:t>”</w:t>
      </w:r>
      <w:r w:rsidRPr="00294100">
        <w:t xml:space="preserve"> calling </w:t>
      </w:r>
      <w:r>
        <w:rPr>
          <w:noProof/>
        </w:rPr>
        <w:drawing>
          <wp:inline distT="0" distB="0" distL="0" distR="0" wp14:anchorId="1CBB57B4" wp14:editId="5A204E3C">
            <wp:extent cx="152400" cy="152400"/>
            <wp:effectExtent l="0" t="0" r="0" b="0"/>
            <wp:docPr id="230"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Operation Status</w:t>
      </w:r>
      <w:r w:rsidR="0004480F">
        <w:t>”</w:t>
      </w:r>
      <w:bookmarkEnd w:id="147"/>
    </w:p>
    <w:p w14:paraId="2D3CD1F9" w14:textId="77777777" w:rsidR="00306D37" w:rsidRDefault="00306D37" w:rsidP="00306D37">
      <w:pPr>
        <w:contextualSpacing/>
      </w:pPr>
    </w:p>
    <w:p w14:paraId="114FFAC0" w14:textId="77777777" w:rsidR="001A755C" w:rsidRDefault="001A755C" w:rsidP="00306D37"/>
    <w:p w14:paraId="4453618E" w14:textId="77777777" w:rsidR="00294100" w:rsidRDefault="00294100" w:rsidP="00294100">
      <w:pPr>
        <w:jc w:val="center"/>
      </w:pPr>
      <w:r>
        <w:rPr>
          <w:noProof/>
        </w:rPr>
        <w:drawing>
          <wp:inline distT="0" distB="0" distL="0" distR="0" wp14:anchorId="24663654" wp14:editId="003F08E4">
            <wp:extent cx="6466205" cy="2220858"/>
            <wp:effectExtent l="0" t="0" r="0" b="0"/>
            <wp:docPr id="232" name="Picture 1524833511.jpg" descr="1524833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524833511.jpg"/>
                    <pic:cNvPicPr/>
                  </pic:nvPicPr>
                  <pic:blipFill>
                    <a:blip r:embed="rId59" cstate="print"/>
                    <a:stretch>
                      <a:fillRect/>
                    </a:stretch>
                  </pic:blipFill>
                  <pic:spPr>
                    <a:xfrm>
                      <a:off x="0" y="0"/>
                      <a:ext cx="6466205" cy="2220858"/>
                    </a:xfrm>
                    <a:prstGeom prst="rect">
                      <a:avLst/>
                    </a:prstGeom>
                  </pic:spPr>
                </pic:pic>
              </a:graphicData>
            </a:graphic>
          </wp:inline>
        </w:drawing>
      </w:r>
    </w:p>
    <w:p w14:paraId="4DD25B34" w14:textId="32B3EBBE" w:rsidR="00306D37" w:rsidRPr="00294100" w:rsidRDefault="00306D37" w:rsidP="00294100">
      <w:pPr>
        <w:pStyle w:val="Caption"/>
      </w:pPr>
      <w:bookmarkStart w:id="148" w:name="_Toc66279762"/>
      <w:r w:rsidRPr="00294100">
        <w:t xml:space="preserve">Figure </w:t>
      </w:r>
      <w:r w:rsidR="00317856">
        <w:fldChar w:fldCharType="begin"/>
      </w:r>
      <w:r w:rsidR="00317856">
        <w:instrText xml:space="preserve"> SEQ Figure \* ARABIC </w:instrText>
      </w:r>
      <w:r w:rsidR="00317856">
        <w:fldChar w:fldCharType="separate"/>
      </w:r>
      <w:r w:rsidR="004F4E62">
        <w:rPr>
          <w:noProof/>
        </w:rPr>
        <w:t>9</w:t>
      </w:r>
      <w:r w:rsidR="00317856">
        <w:rPr>
          <w:noProof/>
        </w:rPr>
        <w:fldChar w:fldCharType="end"/>
      </w:r>
      <w:r w:rsidRPr="00294100">
        <w:t xml:space="preserve">: Activity Diagram of </w:t>
      </w:r>
      <w:r>
        <w:rPr>
          <w:noProof/>
        </w:rPr>
        <w:drawing>
          <wp:inline distT="0" distB="0" distL="0" distR="0" wp14:anchorId="0D44B42D" wp14:editId="1FC0CF4F">
            <wp:extent cx="152400" cy="152400"/>
            <wp:effectExtent l="0" t="0" r="0" b="0"/>
            <wp:docPr id="234" name="Picture -830053584.jpg" descr="-830053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830053584.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PSDS Manual Actuation</w:t>
      </w:r>
      <w:r w:rsidR="0004480F">
        <w:t>”</w:t>
      </w:r>
      <w:r w:rsidRPr="00294100">
        <w:t xml:space="preserve"> calling </w:t>
      </w:r>
      <w:r>
        <w:rPr>
          <w:noProof/>
        </w:rPr>
        <w:drawing>
          <wp:inline distT="0" distB="0" distL="0" distR="0" wp14:anchorId="42DDCAF4" wp14:editId="51BFC540">
            <wp:extent cx="152400" cy="152400"/>
            <wp:effectExtent l="0" t="0" r="0" b="0"/>
            <wp:docPr id="236"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Operation Status</w:t>
      </w:r>
      <w:r w:rsidR="0004480F">
        <w:t>”</w:t>
      </w:r>
      <w:bookmarkEnd w:id="148"/>
    </w:p>
    <w:p w14:paraId="1A01B2D5" w14:textId="77777777" w:rsidR="00306D37" w:rsidRDefault="00306D37" w:rsidP="00306D37">
      <w:pPr>
        <w:contextualSpacing/>
      </w:pPr>
    </w:p>
    <w:p w14:paraId="4E366028" w14:textId="77777777" w:rsidR="00F15706" w:rsidRDefault="00E60B64" w:rsidP="00783BCF">
      <w:pPr>
        <w:pStyle w:val="Heading3"/>
      </w:pPr>
      <w:bookmarkStart w:id="149" w:name="_Toc66279704"/>
      <w:r>
        <w:t>Function Interfaces</w:t>
      </w:r>
      <w:bookmarkEnd w:id="149"/>
    </w:p>
    <w:p w14:paraId="1713C303"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703B8A52" w14:textId="77777777" w:rsidTr="00331174">
        <w:trPr>
          <w:trHeight w:val="260"/>
        </w:trPr>
        <w:tc>
          <w:tcPr>
            <w:tcW w:w="2695" w:type="dxa"/>
            <w:shd w:val="clear" w:color="auto" w:fill="D9D9D9" w:themeFill="background1" w:themeFillShade="D9"/>
            <w:noWrap/>
            <w:hideMark/>
          </w:tcPr>
          <w:p w14:paraId="6C2D13D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85E2EF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77BA86A" w14:textId="77777777" w:rsidTr="00331174">
        <w:trPr>
          <w:trHeight w:val="410"/>
        </w:trPr>
        <w:tc>
          <w:tcPr>
            <w:tcW w:w="2695" w:type="dxa"/>
            <w:noWrap/>
          </w:tcPr>
          <w:p w14:paraId="37366386" w14:textId="77777777" w:rsidR="00C15577" w:rsidRDefault="00C15577" w:rsidP="00275823">
            <w:pPr>
              <w:contextualSpacing/>
              <w:rPr>
                <w:rFonts w:cs="Arial"/>
              </w:rPr>
            </w:pPr>
            <w:r w:rsidRPr="00275823">
              <w:rPr>
                <w:rFonts w:cs="Arial"/>
              </w:rPr>
              <w:t>SOC Status</w:t>
            </w:r>
          </w:p>
          <w:p w14:paraId="3C94EFB6" w14:textId="77777777" w:rsidR="0029472F" w:rsidRDefault="00AA2FB2" w:rsidP="00275823">
            <w:pPr>
              <w:contextualSpacing/>
              <w:rPr>
                <w:rFonts w:cs="Arial"/>
              </w:rPr>
            </w:pPr>
            <w:r>
              <w:rPr>
                <w:rFonts w:cs="Arial"/>
              </w:rPr>
              <w:t>Type:</w:t>
            </w:r>
          </w:p>
          <w:p w14:paraId="38BCDF67" w14:textId="14E05E4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4FEF8DF" wp14:editId="049E6DF0">
                  <wp:extent cx="152400" cy="152400"/>
                  <wp:effectExtent l="0" t="0" r="0" b="0"/>
                  <wp:docPr id="238"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07a97e3a78f112bf20cb3359c874b78" w:history="1">
              <w:r w:rsidR="00704F04">
                <w:rPr>
                  <w:rStyle w:val="Hyperlink"/>
                  <w:rFonts w:cs="Arial"/>
                </w:rPr>
                <w:t>BatterySOC_Status</w:t>
              </w:r>
            </w:hyperlink>
          </w:p>
        </w:tc>
        <w:tc>
          <w:tcPr>
            <w:tcW w:w="7506" w:type="dxa"/>
          </w:tcPr>
          <w:p w14:paraId="40D3346E" w14:textId="77777777" w:rsidR="0046598F" w:rsidRPr="0046598F" w:rsidRDefault="0046598F" w:rsidP="00275823">
            <w:pPr>
              <w:rPr>
                <w:rFonts w:cs="Arial"/>
                <w:color w:val="000000"/>
              </w:rPr>
            </w:pPr>
            <w:r>
              <w:rPr>
                <w:rFonts w:cs="Arial"/>
                <w:color w:val="000000"/>
              </w:rPr>
              <w:t>Received from:</w:t>
            </w:r>
          </w:p>
          <w:p w14:paraId="018F3AC7" w14:textId="77777777" w:rsidR="00CE094A" w:rsidRPr="00CE094A" w:rsidRDefault="00CE094A" w:rsidP="00452672">
            <w:pPr>
              <w:pStyle w:val="ListParagraph"/>
              <w:numPr>
                <w:ilvl w:val="0"/>
                <w:numId w:val="12"/>
              </w:numPr>
              <w:rPr>
                <w:rFonts w:cs="Arial"/>
              </w:rPr>
            </w:pPr>
            <w:r>
              <w:rPr>
                <w:noProof/>
              </w:rPr>
              <w:drawing>
                <wp:inline distT="0" distB="0" distL="0" distR="0" wp14:anchorId="4CEC4B61" wp14:editId="2014B51D">
                  <wp:extent cx="152400" cy="152400"/>
                  <wp:effectExtent l="0" t="0" r="0" b="0"/>
                  <wp:docPr id="240"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Battery SOC Signal</w:t>
            </w:r>
          </w:p>
          <w:p w14:paraId="6ECE9D76" w14:textId="77777777" w:rsidR="00CE094A" w:rsidRPr="00CE094A" w:rsidRDefault="00CE094A" w:rsidP="00452672">
            <w:pPr>
              <w:pStyle w:val="ListParagraph"/>
              <w:numPr>
                <w:ilvl w:val="0"/>
                <w:numId w:val="12"/>
              </w:numPr>
              <w:rPr>
                <w:rFonts w:cs="Arial"/>
              </w:rPr>
            </w:pPr>
            <w:r>
              <w:rPr>
                <w:noProof/>
              </w:rPr>
              <w:drawing>
                <wp:inline distT="0" distB="0" distL="0" distR="0" wp14:anchorId="5574CA16" wp14:editId="7C79A2CD">
                  <wp:extent cx="152400" cy="152400"/>
                  <wp:effectExtent l="0" t="0" r="0" b="0"/>
                  <wp:docPr id="242"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vehicle ON</w:t>
            </w:r>
          </w:p>
        </w:tc>
      </w:tr>
      <w:tr w:rsidR="00A07A81" w:rsidRPr="003F473D" w14:paraId="52933FBD" w14:textId="77777777" w:rsidTr="00331174">
        <w:trPr>
          <w:trHeight w:val="410"/>
        </w:trPr>
        <w:tc>
          <w:tcPr>
            <w:tcW w:w="2695" w:type="dxa"/>
            <w:noWrap/>
          </w:tcPr>
          <w:p w14:paraId="2DF8A2C8" w14:textId="77777777" w:rsidR="00C15577" w:rsidRDefault="00C15577" w:rsidP="00275823">
            <w:pPr>
              <w:contextualSpacing/>
              <w:rPr>
                <w:rFonts w:cs="Arial"/>
              </w:rPr>
            </w:pPr>
            <w:r w:rsidRPr="00275823">
              <w:rPr>
                <w:rFonts w:cs="Arial"/>
              </w:rPr>
              <w:t>Crash Event</w:t>
            </w:r>
          </w:p>
          <w:p w14:paraId="368995F1" w14:textId="77777777" w:rsidR="0029472F" w:rsidRDefault="00AA2FB2" w:rsidP="00275823">
            <w:pPr>
              <w:contextualSpacing/>
              <w:rPr>
                <w:rFonts w:cs="Arial"/>
              </w:rPr>
            </w:pPr>
            <w:r>
              <w:rPr>
                <w:rFonts w:cs="Arial"/>
              </w:rPr>
              <w:t>Type:</w:t>
            </w:r>
          </w:p>
          <w:p w14:paraId="574A1CBC" w14:textId="7E8DCB0A"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167997E" wp14:editId="5E785CE6">
                  <wp:extent cx="152400" cy="152400"/>
                  <wp:effectExtent l="0" t="0" r="0" b="0"/>
                  <wp:docPr id="244"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d7a1d04e3a2304d39800ff38d834194" w:history="1">
              <w:r w:rsidR="00704F04">
                <w:rPr>
                  <w:rStyle w:val="Hyperlink"/>
                  <w:rFonts w:cs="Arial"/>
                </w:rPr>
                <w:t>Crash_Event</w:t>
              </w:r>
            </w:hyperlink>
          </w:p>
        </w:tc>
        <w:tc>
          <w:tcPr>
            <w:tcW w:w="7506" w:type="dxa"/>
          </w:tcPr>
          <w:p w14:paraId="513D3E80" w14:textId="77777777" w:rsidR="0046598F" w:rsidRPr="0046598F" w:rsidRDefault="0046598F" w:rsidP="00275823">
            <w:pPr>
              <w:rPr>
                <w:rFonts w:cs="Arial"/>
                <w:color w:val="000000"/>
              </w:rPr>
            </w:pPr>
            <w:r>
              <w:rPr>
                <w:rFonts w:cs="Arial"/>
                <w:color w:val="000000"/>
              </w:rPr>
              <w:t>Received from:</w:t>
            </w:r>
          </w:p>
          <w:p w14:paraId="3593850D" w14:textId="77777777" w:rsidR="00CE094A" w:rsidRPr="00CE094A" w:rsidRDefault="00CE094A" w:rsidP="00452672">
            <w:pPr>
              <w:pStyle w:val="ListParagraph"/>
              <w:numPr>
                <w:ilvl w:val="0"/>
                <w:numId w:val="12"/>
              </w:numPr>
              <w:rPr>
                <w:rFonts w:cs="Arial"/>
              </w:rPr>
            </w:pPr>
            <w:r>
              <w:rPr>
                <w:noProof/>
              </w:rPr>
              <w:drawing>
                <wp:inline distT="0" distB="0" distL="0" distR="0" wp14:anchorId="4A90D37F" wp14:editId="310E9737">
                  <wp:extent cx="152400" cy="152400"/>
                  <wp:effectExtent l="0" t="0" r="0" b="0"/>
                  <wp:docPr id="246"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Crash Event</w:t>
            </w:r>
          </w:p>
          <w:p w14:paraId="77640150" w14:textId="77777777" w:rsidR="00CE094A" w:rsidRPr="00CE094A" w:rsidRDefault="00CE094A" w:rsidP="00452672">
            <w:pPr>
              <w:pStyle w:val="ListParagraph"/>
              <w:numPr>
                <w:ilvl w:val="0"/>
                <w:numId w:val="12"/>
              </w:numPr>
              <w:rPr>
                <w:rFonts w:cs="Arial"/>
              </w:rPr>
            </w:pPr>
            <w:r>
              <w:rPr>
                <w:noProof/>
              </w:rPr>
              <w:drawing>
                <wp:inline distT="0" distB="0" distL="0" distR="0" wp14:anchorId="17CBD7EC" wp14:editId="02274265">
                  <wp:extent cx="152400" cy="152400"/>
                  <wp:effectExtent l="0" t="0" r="0" b="0"/>
                  <wp:docPr id="248"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Crash Event</w:t>
            </w:r>
          </w:p>
        </w:tc>
      </w:tr>
      <w:tr w:rsidR="00A07A81" w:rsidRPr="003F473D" w14:paraId="4E4C123B" w14:textId="77777777" w:rsidTr="00331174">
        <w:trPr>
          <w:trHeight w:val="410"/>
        </w:trPr>
        <w:tc>
          <w:tcPr>
            <w:tcW w:w="2695" w:type="dxa"/>
            <w:noWrap/>
          </w:tcPr>
          <w:p w14:paraId="7601223A" w14:textId="77777777" w:rsidR="00C15577" w:rsidRDefault="00C15577" w:rsidP="00275823">
            <w:pPr>
              <w:contextualSpacing/>
              <w:rPr>
                <w:rFonts w:cs="Arial"/>
              </w:rPr>
            </w:pPr>
            <w:r w:rsidRPr="00275823">
              <w:rPr>
                <w:rFonts w:cs="Arial"/>
              </w:rPr>
              <w:t>IgnitionStatus</w:t>
            </w:r>
          </w:p>
          <w:p w14:paraId="248B12D8" w14:textId="77777777" w:rsidR="0029472F" w:rsidRDefault="00AA2FB2" w:rsidP="00275823">
            <w:pPr>
              <w:contextualSpacing/>
              <w:rPr>
                <w:rFonts w:cs="Arial"/>
              </w:rPr>
            </w:pPr>
            <w:r>
              <w:rPr>
                <w:rFonts w:cs="Arial"/>
              </w:rPr>
              <w:t>Type:</w:t>
            </w:r>
          </w:p>
          <w:p w14:paraId="065EA10B" w14:textId="20B34B80"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72ABF02" wp14:editId="7DEE90E8">
                  <wp:extent cx="152400" cy="152400"/>
                  <wp:effectExtent l="0" t="0" r="0" b="0"/>
                  <wp:docPr id="250"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0bae4a058939bf32d25e69b04e9777f3" w:history="1">
              <w:r w:rsidR="00704F04">
                <w:rPr>
                  <w:rStyle w:val="Hyperlink"/>
                  <w:rFonts w:cs="Arial"/>
                </w:rPr>
                <w:t>IgnitionStatus</w:t>
              </w:r>
            </w:hyperlink>
          </w:p>
        </w:tc>
        <w:tc>
          <w:tcPr>
            <w:tcW w:w="7506" w:type="dxa"/>
          </w:tcPr>
          <w:p w14:paraId="7754DBCA" w14:textId="77777777" w:rsidR="0046598F" w:rsidRPr="0046598F" w:rsidRDefault="0046598F" w:rsidP="00275823">
            <w:pPr>
              <w:rPr>
                <w:rFonts w:cs="Arial"/>
                <w:color w:val="000000"/>
              </w:rPr>
            </w:pPr>
            <w:r>
              <w:rPr>
                <w:rFonts w:cs="Arial"/>
                <w:color w:val="000000"/>
              </w:rPr>
              <w:t>Received from:</w:t>
            </w:r>
          </w:p>
          <w:p w14:paraId="0D80C873" w14:textId="77777777" w:rsidR="00CE094A" w:rsidRPr="00CE094A" w:rsidRDefault="00CE094A" w:rsidP="00452672">
            <w:pPr>
              <w:pStyle w:val="ListParagraph"/>
              <w:numPr>
                <w:ilvl w:val="0"/>
                <w:numId w:val="12"/>
              </w:numPr>
              <w:rPr>
                <w:rFonts w:cs="Arial"/>
              </w:rPr>
            </w:pPr>
            <w:r>
              <w:rPr>
                <w:noProof/>
              </w:rPr>
              <w:drawing>
                <wp:inline distT="0" distB="0" distL="0" distR="0" wp14:anchorId="443A1BAD" wp14:editId="04449E62">
                  <wp:extent cx="152400" cy="152400"/>
                  <wp:effectExtent l="0" t="0" r="0" b="0"/>
                  <wp:docPr id="252"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Ignition Status</w:t>
            </w:r>
          </w:p>
          <w:p w14:paraId="2096A531" w14:textId="77777777" w:rsidR="00CE094A" w:rsidRPr="00CE094A" w:rsidRDefault="00CE094A" w:rsidP="00452672">
            <w:pPr>
              <w:pStyle w:val="ListParagraph"/>
              <w:numPr>
                <w:ilvl w:val="0"/>
                <w:numId w:val="12"/>
              </w:numPr>
              <w:rPr>
                <w:rFonts w:cs="Arial"/>
              </w:rPr>
            </w:pPr>
            <w:r>
              <w:rPr>
                <w:noProof/>
              </w:rPr>
              <w:drawing>
                <wp:inline distT="0" distB="0" distL="0" distR="0" wp14:anchorId="577CC39B" wp14:editId="6868FF60">
                  <wp:extent cx="152400" cy="152400"/>
                  <wp:effectExtent l="0" t="0" r="0" b="0"/>
                  <wp:docPr id="254"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Ignition Status</w:t>
            </w:r>
          </w:p>
        </w:tc>
      </w:tr>
      <w:tr w:rsidR="00A07A81" w:rsidRPr="003F473D" w14:paraId="2476B2B4" w14:textId="77777777" w:rsidTr="00331174">
        <w:trPr>
          <w:trHeight w:val="410"/>
        </w:trPr>
        <w:tc>
          <w:tcPr>
            <w:tcW w:w="2695" w:type="dxa"/>
            <w:noWrap/>
          </w:tcPr>
          <w:p w14:paraId="57643B92" w14:textId="77777777" w:rsidR="00C15577" w:rsidRDefault="00C15577" w:rsidP="00275823">
            <w:pPr>
              <w:contextualSpacing/>
              <w:rPr>
                <w:rFonts w:cs="Arial"/>
              </w:rPr>
            </w:pPr>
            <w:r w:rsidRPr="00275823">
              <w:rPr>
                <w:rFonts w:cs="Arial"/>
              </w:rPr>
              <w:t>RejuvenateMode</w:t>
            </w:r>
          </w:p>
          <w:p w14:paraId="3B4E3D96" w14:textId="77777777" w:rsidR="0029472F" w:rsidRDefault="00AA2FB2" w:rsidP="00275823">
            <w:pPr>
              <w:contextualSpacing/>
              <w:rPr>
                <w:rFonts w:cs="Arial"/>
              </w:rPr>
            </w:pPr>
            <w:r>
              <w:rPr>
                <w:rFonts w:cs="Arial"/>
              </w:rPr>
              <w:t>Type:</w:t>
            </w:r>
          </w:p>
          <w:p w14:paraId="439D6C66" w14:textId="19643390"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F19FF90" wp14:editId="436DEA30">
                  <wp:extent cx="152400" cy="152400"/>
                  <wp:effectExtent l="0" t="0" r="0" b="0"/>
                  <wp:docPr id="256"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6afd5907c9d1262e0d13c38578d01d6" w:history="1">
              <w:r w:rsidR="00704F04">
                <w:rPr>
                  <w:rStyle w:val="Hyperlink"/>
                  <w:rFonts w:cs="Arial"/>
                </w:rPr>
                <w:t>RejuvenateRequest</w:t>
              </w:r>
            </w:hyperlink>
          </w:p>
        </w:tc>
        <w:tc>
          <w:tcPr>
            <w:tcW w:w="7506" w:type="dxa"/>
          </w:tcPr>
          <w:p w14:paraId="095454C8" w14:textId="77777777" w:rsidR="0046598F" w:rsidRPr="0046598F" w:rsidRDefault="0046598F" w:rsidP="00275823">
            <w:pPr>
              <w:rPr>
                <w:rFonts w:cs="Arial"/>
                <w:color w:val="000000"/>
              </w:rPr>
            </w:pPr>
            <w:r>
              <w:rPr>
                <w:rFonts w:cs="Arial"/>
                <w:color w:val="000000"/>
              </w:rPr>
              <w:t>Received from:</w:t>
            </w:r>
          </w:p>
          <w:p w14:paraId="03453A54" w14:textId="77777777" w:rsidR="00CE094A" w:rsidRPr="00CE094A" w:rsidRDefault="00CE094A" w:rsidP="00452672">
            <w:pPr>
              <w:pStyle w:val="ListParagraph"/>
              <w:numPr>
                <w:ilvl w:val="0"/>
                <w:numId w:val="12"/>
              </w:numPr>
              <w:rPr>
                <w:rFonts w:cs="Arial"/>
              </w:rPr>
            </w:pPr>
            <w:r>
              <w:rPr>
                <w:noProof/>
              </w:rPr>
              <w:drawing>
                <wp:inline distT="0" distB="0" distL="0" distR="0" wp14:anchorId="6ABE1A16" wp14:editId="19FBB85A">
                  <wp:extent cx="152400" cy="152400"/>
                  <wp:effectExtent l="0" t="0" r="0" b="0"/>
                  <wp:docPr id="258"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Shading Request Signa</w:t>
            </w:r>
          </w:p>
          <w:p w14:paraId="11DB4870" w14:textId="77777777" w:rsidR="00CE094A" w:rsidRPr="00CE094A" w:rsidRDefault="00CE094A" w:rsidP="00452672">
            <w:pPr>
              <w:pStyle w:val="ListParagraph"/>
              <w:numPr>
                <w:ilvl w:val="0"/>
                <w:numId w:val="12"/>
              </w:numPr>
              <w:rPr>
                <w:rFonts w:cs="Arial"/>
              </w:rPr>
            </w:pPr>
            <w:r>
              <w:rPr>
                <w:noProof/>
              </w:rPr>
              <w:drawing>
                <wp:inline distT="0" distB="0" distL="0" distR="0" wp14:anchorId="68DC1FEC" wp14:editId="5FC188A9">
                  <wp:extent cx="152400" cy="152400"/>
                  <wp:effectExtent l="0" t="0" r="0" b="0"/>
                  <wp:docPr id="260"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Sun Load signal</w:t>
            </w:r>
          </w:p>
        </w:tc>
      </w:tr>
      <w:tr w:rsidR="00A07A81" w:rsidRPr="003F473D" w14:paraId="4FA6144B" w14:textId="77777777" w:rsidTr="00331174">
        <w:trPr>
          <w:trHeight w:val="410"/>
        </w:trPr>
        <w:tc>
          <w:tcPr>
            <w:tcW w:w="2695" w:type="dxa"/>
            <w:noWrap/>
          </w:tcPr>
          <w:p w14:paraId="78B26ED7" w14:textId="77777777" w:rsidR="00C15577" w:rsidRDefault="00C15577" w:rsidP="00275823">
            <w:pPr>
              <w:contextualSpacing/>
              <w:rPr>
                <w:rFonts w:cs="Arial"/>
              </w:rPr>
            </w:pPr>
            <w:r w:rsidRPr="00275823">
              <w:rPr>
                <w:rFonts w:cs="Arial"/>
              </w:rPr>
              <w:t>Shed Level Request</w:t>
            </w:r>
          </w:p>
          <w:p w14:paraId="70532AEF" w14:textId="77777777" w:rsidR="0029472F" w:rsidRDefault="00AA2FB2" w:rsidP="00275823">
            <w:pPr>
              <w:contextualSpacing/>
              <w:rPr>
                <w:rFonts w:cs="Arial"/>
              </w:rPr>
            </w:pPr>
            <w:r>
              <w:rPr>
                <w:rFonts w:cs="Arial"/>
              </w:rPr>
              <w:t>Type:</w:t>
            </w:r>
          </w:p>
          <w:p w14:paraId="41A30457" w14:textId="341AC86C"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1EA492C3" wp14:editId="2A9F14BD">
                  <wp:extent cx="152400" cy="152400"/>
                  <wp:effectExtent l="0" t="0" r="0" b="0"/>
                  <wp:docPr id="262"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fec7589cd93f57063adc551ff070be6" w:history="1">
              <w:r w:rsidR="00704F04">
                <w:rPr>
                  <w:rStyle w:val="Hyperlink"/>
                  <w:rFonts w:cs="Arial"/>
                </w:rPr>
                <w:t>ShedLevelRequest</w:t>
              </w:r>
            </w:hyperlink>
          </w:p>
        </w:tc>
        <w:tc>
          <w:tcPr>
            <w:tcW w:w="7506" w:type="dxa"/>
          </w:tcPr>
          <w:p w14:paraId="25EA5EA4" w14:textId="77777777" w:rsidR="0046598F" w:rsidRPr="0046598F" w:rsidRDefault="0046598F" w:rsidP="00275823">
            <w:pPr>
              <w:rPr>
                <w:rFonts w:cs="Arial"/>
                <w:color w:val="000000"/>
              </w:rPr>
            </w:pPr>
            <w:r>
              <w:rPr>
                <w:rFonts w:cs="Arial"/>
                <w:color w:val="000000"/>
              </w:rPr>
              <w:t>Received from:</w:t>
            </w:r>
          </w:p>
          <w:p w14:paraId="2B3D75AC" w14:textId="77777777" w:rsidR="00CE094A" w:rsidRPr="00CE094A" w:rsidRDefault="00CE094A" w:rsidP="00452672">
            <w:pPr>
              <w:pStyle w:val="ListParagraph"/>
              <w:numPr>
                <w:ilvl w:val="0"/>
                <w:numId w:val="12"/>
              </w:numPr>
              <w:rPr>
                <w:rFonts w:cs="Arial"/>
              </w:rPr>
            </w:pPr>
            <w:r>
              <w:rPr>
                <w:noProof/>
              </w:rPr>
              <w:drawing>
                <wp:inline distT="0" distB="0" distL="0" distR="0" wp14:anchorId="33EB5E98" wp14:editId="6798AF14">
                  <wp:extent cx="152400" cy="152400"/>
                  <wp:effectExtent l="0" t="0" r="0" b="0"/>
                  <wp:docPr id="264"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Shed level Request</w:t>
            </w:r>
          </w:p>
          <w:p w14:paraId="6FD814E2" w14:textId="77777777" w:rsidR="00CE094A" w:rsidRPr="00CE094A" w:rsidRDefault="00CE094A" w:rsidP="00452672">
            <w:pPr>
              <w:pStyle w:val="ListParagraph"/>
              <w:numPr>
                <w:ilvl w:val="0"/>
                <w:numId w:val="12"/>
              </w:numPr>
              <w:rPr>
                <w:rFonts w:cs="Arial"/>
              </w:rPr>
            </w:pPr>
            <w:r>
              <w:rPr>
                <w:noProof/>
              </w:rPr>
              <w:drawing>
                <wp:inline distT="0" distB="0" distL="0" distR="0" wp14:anchorId="67818581" wp14:editId="6EEB8DA3">
                  <wp:extent cx="152400" cy="152400"/>
                  <wp:effectExtent l="0" t="0" r="0" b="0"/>
                  <wp:docPr id="266"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Shed Level Request</w:t>
            </w:r>
          </w:p>
        </w:tc>
      </w:tr>
      <w:tr w:rsidR="00A07A81" w:rsidRPr="003F473D" w14:paraId="014964FC" w14:textId="77777777" w:rsidTr="00331174">
        <w:trPr>
          <w:trHeight w:val="410"/>
        </w:trPr>
        <w:tc>
          <w:tcPr>
            <w:tcW w:w="2695" w:type="dxa"/>
            <w:noWrap/>
          </w:tcPr>
          <w:p w14:paraId="31655431" w14:textId="77777777" w:rsidR="00C15577" w:rsidRDefault="00C15577" w:rsidP="00275823">
            <w:pPr>
              <w:contextualSpacing/>
              <w:rPr>
                <w:rFonts w:cs="Arial"/>
              </w:rPr>
            </w:pPr>
            <w:r w:rsidRPr="00275823">
              <w:rPr>
                <w:rFonts w:cs="Arial"/>
              </w:rPr>
              <w:t>PSDSMode</w:t>
            </w:r>
          </w:p>
          <w:p w14:paraId="175BB891" w14:textId="77777777" w:rsidR="0029472F" w:rsidRDefault="00AA2FB2" w:rsidP="00275823">
            <w:pPr>
              <w:contextualSpacing/>
              <w:rPr>
                <w:rFonts w:cs="Arial"/>
              </w:rPr>
            </w:pPr>
            <w:r>
              <w:rPr>
                <w:rFonts w:cs="Arial"/>
              </w:rPr>
              <w:t>Type:</w:t>
            </w:r>
          </w:p>
          <w:p w14:paraId="34C44135" w14:textId="0287980D"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DA59602" wp14:editId="3478A4DE">
                  <wp:extent cx="152400" cy="152400"/>
                  <wp:effectExtent l="0" t="0" r="0" b="0"/>
                  <wp:docPr id="268"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923d4f2496cdd0f0bf90fe9536b6afc" w:history="1">
              <w:r w:rsidR="00704F04">
                <w:rPr>
                  <w:rStyle w:val="Hyperlink"/>
                  <w:rFonts w:cs="Arial"/>
                </w:rPr>
                <w:t>PSDSMode</w:t>
              </w:r>
            </w:hyperlink>
          </w:p>
        </w:tc>
        <w:tc>
          <w:tcPr>
            <w:tcW w:w="7506" w:type="dxa"/>
          </w:tcPr>
          <w:p w14:paraId="68066060" w14:textId="77777777" w:rsidR="0046598F" w:rsidRPr="0046598F" w:rsidRDefault="0046598F" w:rsidP="00275823">
            <w:pPr>
              <w:rPr>
                <w:rFonts w:cs="Arial"/>
                <w:color w:val="000000"/>
              </w:rPr>
            </w:pPr>
            <w:r>
              <w:rPr>
                <w:rFonts w:cs="Arial"/>
                <w:color w:val="000000"/>
              </w:rPr>
              <w:t>Received from:</w:t>
            </w:r>
          </w:p>
          <w:p w14:paraId="57AC1FB6" w14:textId="26E0E2C5" w:rsidR="00275823" w:rsidRPr="00C8319B" w:rsidRDefault="00275823" w:rsidP="0061324D">
            <w:pPr>
              <w:pStyle w:val="ListParagraph"/>
              <w:numPr>
                <w:ilvl w:val="0"/>
                <w:numId w:val="12"/>
              </w:numPr>
              <w:rPr>
                <w:rFonts w:cs="Arial"/>
              </w:rPr>
            </w:pPr>
            <w:r>
              <w:rPr>
                <w:noProof/>
              </w:rPr>
              <w:drawing>
                <wp:inline distT="0" distB="0" distL="0" distR="0" wp14:anchorId="13599FD5" wp14:editId="70557748">
                  <wp:extent cx="152400" cy="152400"/>
                  <wp:effectExtent l="0" t="0" r="0" b="0"/>
                  <wp:docPr id="270"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e293615782ca3e5af79f46735e79a4a" w:history="1">
              <w:r w:rsidR="00FE73F2">
                <w:rPr>
                  <w:rStyle w:val="Hyperlink"/>
                  <w:rFonts w:cs="Arial"/>
                </w:rPr>
                <w:t>Detect User Request</w:t>
              </w:r>
            </w:hyperlink>
          </w:p>
        </w:tc>
      </w:tr>
    </w:tbl>
    <w:p w14:paraId="77B3BF2E"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9E00EC4" w14:textId="77777777" w:rsidTr="00A07A81">
        <w:trPr>
          <w:trHeight w:val="260"/>
        </w:trPr>
        <w:tc>
          <w:tcPr>
            <w:tcW w:w="2689" w:type="dxa"/>
            <w:shd w:val="clear" w:color="auto" w:fill="D9D9D9" w:themeFill="background1" w:themeFillShade="D9"/>
            <w:noWrap/>
            <w:hideMark/>
          </w:tcPr>
          <w:p w14:paraId="45BA4B4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6E71367"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77D8E4E" w14:textId="77777777" w:rsidTr="00A07A81">
        <w:trPr>
          <w:trHeight w:val="410"/>
        </w:trPr>
        <w:tc>
          <w:tcPr>
            <w:tcW w:w="2689" w:type="dxa"/>
            <w:noWrap/>
          </w:tcPr>
          <w:p w14:paraId="63A33F75" w14:textId="77777777" w:rsidR="001C41D6" w:rsidRDefault="001C41D6" w:rsidP="001C41D6">
            <w:pPr>
              <w:contextualSpacing/>
              <w:rPr>
                <w:rFonts w:cs="Arial"/>
              </w:rPr>
            </w:pPr>
            <w:r>
              <w:rPr>
                <w:rFonts w:cs="Arial"/>
              </w:rPr>
              <w:t>OperationStatus</w:t>
            </w:r>
          </w:p>
          <w:p w14:paraId="08C64592" w14:textId="77777777" w:rsidR="00D94B9F" w:rsidRDefault="00D94B9F" w:rsidP="00D94B9F">
            <w:pPr>
              <w:contextualSpacing/>
              <w:rPr>
                <w:rFonts w:cs="Arial"/>
              </w:rPr>
            </w:pPr>
            <w:r>
              <w:rPr>
                <w:rFonts w:cs="Arial"/>
              </w:rPr>
              <w:t>Type:</w:t>
            </w:r>
          </w:p>
          <w:p w14:paraId="3967B241" w14:textId="1C687451" w:rsidR="001C41D6" w:rsidRDefault="001C41D6" w:rsidP="001C41D6">
            <w:pPr>
              <w:contextualSpacing/>
              <w:rPr>
                <w:rFonts w:cs="Arial"/>
              </w:rPr>
            </w:pPr>
            <w:r>
              <w:rPr>
                <w:noProof/>
              </w:rPr>
              <w:drawing>
                <wp:inline distT="0" distB="0" distL="0" distR="0" wp14:anchorId="19CDFB3F" wp14:editId="0E2C5D8E">
                  <wp:extent cx="152400" cy="152400"/>
                  <wp:effectExtent l="0" t="0" r="0" b="0"/>
                  <wp:docPr id="272"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eaa84aa935d102228d934f23d12d610" w:history="1">
              <w:r>
                <w:rPr>
                  <w:rStyle w:val="Hyperlink"/>
                  <w:rFonts w:cs="Arial"/>
                </w:rPr>
                <w:t>OperationStatus</w:t>
              </w:r>
            </w:hyperlink>
          </w:p>
        </w:tc>
        <w:tc>
          <w:tcPr>
            <w:tcW w:w="7512" w:type="dxa"/>
            <w:noWrap/>
          </w:tcPr>
          <w:p w14:paraId="5A2E34A3" w14:textId="77777777" w:rsidR="0046598F" w:rsidRPr="00275823" w:rsidRDefault="0046598F" w:rsidP="00275823">
            <w:pPr>
              <w:rPr>
                <w:rFonts w:cs="Arial"/>
                <w:color w:val="000000"/>
              </w:rPr>
            </w:pPr>
            <w:r>
              <w:rPr>
                <w:rFonts w:cs="Arial"/>
                <w:color w:val="000000"/>
              </w:rPr>
              <w:t>Sent to:</w:t>
            </w:r>
          </w:p>
          <w:p w14:paraId="39A646EE" w14:textId="6E42FC3F" w:rsidR="00275823" w:rsidRPr="0046598F" w:rsidRDefault="00275823" w:rsidP="0061324D">
            <w:pPr>
              <w:pStyle w:val="ListParagraph"/>
              <w:numPr>
                <w:ilvl w:val="0"/>
                <w:numId w:val="12"/>
              </w:numPr>
              <w:rPr>
                <w:rFonts w:cs="Arial"/>
                <w:color w:val="000000"/>
              </w:rPr>
            </w:pPr>
            <w:r>
              <w:rPr>
                <w:noProof/>
              </w:rPr>
              <w:drawing>
                <wp:inline distT="0" distB="0" distL="0" distR="0" wp14:anchorId="570DD6DE" wp14:editId="48F8EB06">
                  <wp:extent cx="152400" cy="152400"/>
                  <wp:effectExtent l="0" t="0" r="0" b="0"/>
                  <wp:docPr id="274"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2f88807bf41687de58769c9badc65aa" w:history="1">
              <w:r w:rsidR="00FE73F2">
                <w:rPr>
                  <w:rStyle w:val="Hyperlink"/>
                  <w:rFonts w:cs="Arial"/>
                  <w:color w:val="000000"/>
                </w:rPr>
                <w:t>Manage Automatic PSDS Functionality</w:t>
              </w:r>
            </w:hyperlink>
          </w:p>
          <w:p w14:paraId="3AFBD9A6" w14:textId="1AD3FF44" w:rsidR="00275823" w:rsidRPr="0046598F" w:rsidRDefault="00275823" w:rsidP="0061324D">
            <w:pPr>
              <w:pStyle w:val="ListParagraph"/>
              <w:numPr>
                <w:ilvl w:val="0"/>
                <w:numId w:val="12"/>
              </w:numPr>
              <w:rPr>
                <w:rFonts w:cs="Arial"/>
                <w:color w:val="000000"/>
              </w:rPr>
            </w:pPr>
            <w:r>
              <w:rPr>
                <w:noProof/>
              </w:rPr>
              <w:drawing>
                <wp:inline distT="0" distB="0" distL="0" distR="0" wp14:anchorId="105D1FFF" wp14:editId="5FA132CE">
                  <wp:extent cx="152400" cy="152400"/>
                  <wp:effectExtent l="0" t="0" r="0" b="0"/>
                  <wp:docPr id="276"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0106be9f4b3f520f9f578f7723c754f" w:history="1">
              <w:r w:rsidR="00FE73F2">
                <w:rPr>
                  <w:rStyle w:val="Hyperlink"/>
                  <w:rFonts w:cs="Arial"/>
                  <w:color w:val="000000"/>
                </w:rPr>
                <w:t>Display Shading Status</w:t>
              </w:r>
            </w:hyperlink>
          </w:p>
          <w:p w14:paraId="6AD99031" w14:textId="51F48947" w:rsidR="00275823" w:rsidRPr="0046598F" w:rsidRDefault="00275823" w:rsidP="0061324D">
            <w:pPr>
              <w:pStyle w:val="ListParagraph"/>
              <w:numPr>
                <w:ilvl w:val="0"/>
                <w:numId w:val="12"/>
              </w:numPr>
              <w:rPr>
                <w:rFonts w:cs="Arial"/>
                <w:color w:val="000000"/>
              </w:rPr>
            </w:pPr>
            <w:r>
              <w:rPr>
                <w:noProof/>
              </w:rPr>
              <w:drawing>
                <wp:inline distT="0" distB="0" distL="0" distR="0" wp14:anchorId="4626F961" wp14:editId="6039D155">
                  <wp:extent cx="152400" cy="152400"/>
                  <wp:effectExtent l="0" t="0" r="0" b="0"/>
                  <wp:docPr id="278"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dd0caf2c53404027658cadf9f6549ac" w:history="1">
              <w:r w:rsidR="00FE73F2">
                <w:rPr>
                  <w:rStyle w:val="Hyperlink"/>
                  <w:rFonts w:cs="Arial"/>
                  <w:color w:val="000000"/>
                </w:rPr>
                <w:t>Manage Manual PSDS Functionality</w:t>
              </w:r>
            </w:hyperlink>
          </w:p>
        </w:tc>
      </w:tr>
    </w:tbl>
    <w:p w14:paraId="66C90C64" w14:textId="77777777" w:rsidR="00A72B37" w:rsidRDefault="00A72B37" w:rsidP="00A72B37">
      <w:pPr>
        <w:pStyle w:val="Heading4"/>
      </w:pPr>
      <w:r>
        <w:t>Logical</w:t>
      </w:r>
      <w:r w:rsidRPr="00F15706">
        <w:t xml:space="preserve"> Parameters</w:t>
      </w:r>
    </w:p>
    <w:p w14:paraId="49ED5229" w14:textId="77777777" w:rsidR="00E21515" w:rsidRDefault="00E21515" w:rsidP="00A72B37"/>
    <w:p w14:paraId="3075D612" w14:textId="77777777" w:rsidR="00A72B37" w:rsidRDefault="00BF7A51" w:rsidP="00A72B37">
      <w:r w:rsidRPr="005067FC">
        <w:rPr>
          <w:i/>
          <w:color w:val="A6A6A6" w:themeColor="background1" w:themeShade="A6"/>
        </w:rPr>
        <w:t>Not supported by MagicDraw report generation.</w:t>
      </w:r>
    </w:p>
    <w:p w14:paraId="33A24EF3" w14:textId="77777777" w:rsidR="00822913" w:rsidRDefault="00822913" w:rsidP="00822913">
      <w:pPr>
        <w:pStyle w:val="Heading3"/>
      </w:pPr>
      <w:bookmarkStart w:id="150" w:name="_Toc66279705"/>
      <w:r>
        <w:t>Function Modeling</w:t>
      </w:r>
      <w:bookmarkEnd w:id="150"/>
    </w:p>
    <w:p w14:paraId="74BB9505" w14:textId="77777777" w:rsidR="00E21515" w:rsidRPr="00C75AE5" w:rsidRDefault="00E21515" w:rsidP="00EF5443"/>
    <w:p w14:paraId="5B50CB5D" w14:textId="77777777" w:rsidR="002D15F6" w:rsidRDefault="002D15F6" w:rsidP="0061324D">
      <w:pPr>
        <w:pStyle w:val="Heading4"/>
        <w:numPr>
          <w:ilvl w:val="3"/>
          <w:numId w:val="4"/>
        </w:numPr>
      </w:pPr>
      <w:r>
        <w:t>Use Cases</w:t>
      </w:r>
    </w:p>
    <w:p w14:paraId="45969403" w14:textId="77777777" w:rsidR="00E21515" w:rsidRDefault="00E21515" w:rsidP="002D15F6"/>
    <w:p w14:paraId="3CB92024"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2512D1E2" w14:textId="77777777" w:rsidR="002D15F6" w:rsidRDefault="002D15F6" w:rsidP="0061324D">
      <w:pPr>
        <w:pStyle w:val="Heading4"/>
        <w:numPr>
          <w:ilvl w:val="3"/>
          <w:numId w:val="4"/>
        </w:numPr>
      </w:pPr>
      <w:r>
        <w:t>State Charts / Activity Diagrams / Sequence Diagrams / Decision Tables</w:t>
      </w:r>
    </w:p>
    <w:p w14:paraId="5E0A858B" w14:textId="77777777" w:rsidR="00E21515" w:rsidRDefault="00E21515" w:rsidP="002D15F6"/>
    <w:p w14:paraId="5E7D71E6" w14:textId="77777777" w:rsidR="00A7465B" w:rsidRDefault="00A7465B" w:rsidP="00A7465B">
      <w:pPr>
        <w:contextualSpacing/>
        <w:jc w:val="center"/>
      </w:pPr>
      <w:r>
        <w:rPr>
          <w:noProof/>
        </w:rPr>
        <w:drawing>
          <wp:inline distT="0" distB="0" distL="0" distR="0" wp14:anchorId="25209494" wp14:editId="6DF0BE6A">
            <wp:extent cx="6466204" cy="2817211"/>
            <wp:effectExtent l="0" t="0" r="0" b="0"/>
            <wp:docPr id="280" name="Picture -958184374.jpg" descr="-958184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958184374.jpg"/>
                    <pic:cNvPicPr/>
                  </pic:nvPicPr>
                  <pic:blipFill>
                    <a:blip r:embed="rId54" cstate="print"/>
                    <a:stretch>
                      <a:fillRect/>
                    </a:stretch>
                  </pic:blipFill>
                  <pic:spPr>
                    <a:xfrm>
                      <a:off x="0" y="0"/>
                      <a:ext cx="6466204" cy="2817211"/>
                    </a:xfrm>
                    <a:prstGeom prst="rect">
                      <a:avLst/>
                    </a:prstGeom>
                  </pic:spPr>
                </pic:pic>
              </a:graphicData>
            </a:graphic>
          </wp:inline>
        </w:drawing>
      </w:r>
    </w:p>
    <w:p w14:paraId="1605F18A" w14:textId="257BBFC2" w:rsidR="000A30CD" w:rsidRPr="00294100" w:rsidRDefault="00A7465B" w:rsidP="000A30CD">
      <w:pPr>
        <w:pStyle w:val="Caption"/>
      </w:pPr>
      <w:bookmarkStart w:id="151" w:name="_Toc515373318"/>
      <w:bookmarkStart w:id="152" w:name="_Toc66279763"/>
      <w:r w:rsidRPr="00BD03E8">
        <w:t xml:space="preserve">Figure </w:t>
      </w:r>
      <w:r w:rsidR="00317856">
        <w:fldChar w:fldCharType="begin"/>
      </w:r>
      <w:r w:rsidR="00317856">
        <w:instrText xml:space="preserve"> SEQ Figure \* ARABIC </w:instrText>
      </w:r>
      <w:r w:rsidR="00317856">
        <w:fldChar w:fldCharType="separate"/>
      </w:r>
      <w:r w:rsidR="004F4E62">
        <w:rPr>
          <w:noProof/>
        </w:rPr>
        <w:t>10</w:t>
      </w:r>
      <w:r w:rsidR="00317856">
        <w:rPr>
          <w:noProof/>
        </w:rPr>
        <w:fldChar w:fldCharType="end"/>
      </w:r>
      <w:r w:rsidRPr="00BD03E8">
        <w:t>:</w:t>
      </w:r>
      <w:bookmarkEnd w:id="151"/>
      <w:r w:rsidR="00501DFF">
        <w:t xml:space="preserve"> </w:t>
      </w:r>
      <w:r w:rsidR="000A30CD" w:rsidRPr="00294100">
        <w:t>Check Operation Status</w:t>
      </w:r>
      <w:bookmarkEnd w:id="152"/>
    </w:p>
    <w:p w14:paraId="09D37D1D" w14:textId="77777777" w:rsidR="000A30CD" w:rsidRPr="000A30CD" w:rsidRDefault="000A30CD" w:rsidP="000A30CD"/>
    <w:p w14:paraId="2050B6EE" w14:textId="77777777" w:rsidR="00A7465B" w:rsidRPr="00834E12" w:rsidRDefault="00A7465B" w:rsidP="00A7465B"/>
    <w:p w14:paraId="54B21969" w14:textId="77777777" w:rsidR="00F15706" w:rsidRDefault="00DA0800" w:rsidP="00822913">
      <w:pPr>
        <w:pStyle w:val="Heading3"/>
      </w:pPr>
      <w:bookmarkStart w:id="153" w:name="_Toc66279706"/>
      <w:r>
        <w:t>Function Requirements</w:t>
      </w:r>
      <w:bookmarkEnd w:id="153"/>
    </w:p>
    <w:p w14:paraId="4F85AAE8" w14:textId="77777777" w:rsidR="00F15706" w:rsidRDefault="00F15706" w:rsidP="00783BCF">
      <w:pPr>
        <w:pStyle w:val="Heading4"/>
      </w:pPr>
      <w:r>
        <w:t>Functional Requirements</w:t>
      </w:r>
    </w:p>
    <w:p w14:paraId="55FA7759" w14:textId="77777777" w:rsidR="006E54B3" w:rsidRDefault="00F15706" w:rsidP="006E54B3">
      <w:pPr>
        <w:pStyle w:val="Heading5"/>
      </w:pPr>
      <w:r>
        <w:t>Normal Operation</w:t>
      </w:r>
    </w:p>
    <w:p w14:paraId="04C16ED9" w14:textId="77777777" w:rsidR="005961D3" w:rsidRDefault="005961D3" w:rsidP="00BB6A63"/>
    <w:p w14:paraId="0BC62253" w14:textId="77777777" w:rsidR="001F5E54" w:rsidRPr="0017445F" w:rsidRDefault="00AE04B0" w:rsidP="001F5E54">
      <w:pPr>
        <w:pStyle w:val="RERequirement"/>
        <w:shd w:val="clear" w:color="auto" w:fill="F2F2F2" w:themeFill="background1" w:themeFillShade="F2"/>
      </w:pPr>
      <w:bookmarkStart w:id="154" w:name="_d5a2d72193499c729ae5c00678241055"/>
      <w:bookmarkEnd w:id="154"/>
      <w:r>
        <w:t xml:space="preserve"> Check Rejuvenate Mode OFF</w:t>
      </w:r>
    </w:p>
    <w:p w14:paraId="4B1F7310" w14:textId="77777777" w:rsidR="001F5E54" w:rsidRDefault="00AE04B0" w:rsidP="001F5E54">
      <w:pPr>
        <w:rPr>
          <w:rFonts w:cs="Arial"/>
        </w:rPr>
      </w:pPr>
      <w:r>
        <w:rPr>
          <w:rFonts w:cs="Arial"/>
        </w:rPr>
        <w:t>When the "Check Operation Status" receives the trigger RejuvenateRequest=REJUVENATE_OFF it shall:</w:t>
      </w:r>
    </w:p>
    <w:p w14:paraId="108E0D66" w14:textId="77777777" w:rsidR="001F5E54" w:rsidRDefault="00AE04B0" w:rsidP="001F5E54">
      <w:pPr>
        <w:rPr>
          <w:rFonts w:cs="Arial"/>
        </w:rPr>
      </w:pPr>
      <w:r>
        <w:rPr>
          <w:rFonts w:cs="Arial"/>
        </w:rPr>
        <w:t xml:space="preserve">1. Set PSDS </w:t>
      </w:r>
      <w:proofErr w:type="gramStart"/>
      <w:r>
        <w:rPr>
          <w:rFonts w:cs="Arial"/>
        </w:rPr>
        <w:t>Status::</w:t>
      </w:r>
      <w:proofErr w:type="gramEnd"/>
      <w:r>
        <w:rPr>
          <w:rFonts w:cs="Arial"/>
        </w:rPr>
        <w:t>OperationStatus=REJUVENATE_MODE_INACTIVE</w:t>
      </w:r>
    </w:p>
    <w:p w14:paraId="34A4BAB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69F071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9B4B28"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7D27EC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E0A53F"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304730" w14:textId="77777777" w:rsidR="00723DF2" w:rsidRDefault="00723DF2"/>
        </w:tc>
      </w:tr>
      <w:tr w:rsidR="001F5E54" w:rsidRPr="00FD127C" w14:paraId="28235ED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A70D2E"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B1A568" w14:textId="77777777" w:rsidR="00723DF2" w:rsidRDefault="00723DF2"/>
        </w:tc>
      </w:tr>
      <w:tr w:rsidR="001F5E54" w:rsidRPr="00FD127C" w14:paraId="0A3FD1E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F9888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F7DF56" w14:textId="77777777" w:rsidR="00723DF2" w:rsidRDefault="00723DF2"/>
        </w:tc>
      </w:tr>
      <w:tr w:rsidR="001F5E54" w:rsidRPr="00FD127C" w14:paraId="5DC8682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4D88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D35057"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BDF445"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50CCAA" w14:textId="77777777" w:rsidR="00723DF2" w:rsidRDefault="00723DF2"/>
        </w:tc>
      </w:tr>
      <w:tr w:rsidR="001F5E54" w:rsidRPr="00FD127C" w14:paraId="71DE95B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517F0E"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573DB" w14:textId="7A942FD5"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7C5E1BE" wp14:editId="0D720BF8">
                  <wp:extent cx="152400" cy="152400"/>
                  <wp:effectExtent l="0" t="0" r="0" b="0"/>
                  <wp:docPr id="282"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Rejuvenate</w:t>
            </w:r>
          </w:p>
          <w:p w14:paraId="0D842DD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B41E9AE" wp14:editId="5AAEA814">
                  <wp:extent cx="152400" cy="152400"/>
                  <wp:effectExtent l="0" t="0" r="0" b="0"/>
                  <wp:docPr id="284"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integrated features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DEEDAB"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506FD1" w14:textId="77777777" w:rsidR="00723DF2" w:rsidRDefault="00723DF2"/>
        </w:tc>
      </w:tr>
      <w:tr w:rsidR="001F5E54" w:rsidRPr="00FD127C" w14:paraId="4D8FF034"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218F4E"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9835B4F"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52B37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BC2EA2"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55B221"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A9F5515" w14:textId="77777777" w:rsidR="00723DF2" w:rsidRDefault="00723DF2"/>
        </w:tc>
      </w:tr>
      <w:tr w:rsidR="001F5E54" w:rsidRPr="00FD127C" w14:paraId="5457D45C"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FED22F" w14:textId="4A7633F8" w:rsidR="001F5E54" w:rsidRPr="00FD127C" w:rsidRDefault="00317856" w:rsidP="00A84EEF">
            <w:pPr>
              <w:rPr>
                <w:rFonts w:cs="Arial"/>
                <w:bCs/>
                <w:color w:val="808080" w:themeColor="background1" w:themeShade="80"/>
                <w:sz w:val="16"/>
                <w:szCs w:val="14"/>
              </w:rPr>
            </w:pPr>
            <w:hyperlink r:id="rId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D22001" w14:textId="27B06C8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722926B"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87A9DD2" w14:textId="77777777" w:rsidR="00315F1A" w:rsidRDefault="00315F1A" w:rsidP="00215698"/>
    <w:p w14:paraId="2305574F" w14:textId="77777777" w:rsidR="001F5E54" w:rsidRPr="0017445F" w:rsidRDefault="00AE04B0" w:rsidP="001F5E54">
      <w:pPr>
        <w:pStyle w:val="RERequirement"/>
        <w:shd w:val="clear" w:color="auto" w:fill="F2F2F2" w:themeFill="background1" w:themeFillShade="F2"/>
      </w:pPr>
      <w:bookmarkStart w:id="155" w:name="_f4cde3def3121172257b308ad05fbcd1"/>
      <w:bookmarkEnd w:id="155"/>
      <w:r>
        <w:t xml:space="preserve"> Check Manual Mode ON</w:t>
      </w:r>
    </w:p>
    <w:p w14:paraId="1EF33942" w14:textId="77777777" w:rsidR="001F5E54" w:rsidRDefault="00AE04B0" w:rsidP="001F5E54">
      <w:pPr>
        <w:rPr>
          <w:rFonts w:cs="Arial"/>
        </w:rPr>
      </w:pPr>
      <w:r>
        <w:rPr>
          <w:rFonts w:cs="Arial"/>
        </w:rPr>
        <w:t>When the "Check Operation Status" receives the trigger PSDSMode = PSDS_MANUAL it shall:</w:t>
      </w:r>
    </w:p>
    <w:p w14:paraId="73E85E5B" w14:textId="77777777" w:rsidR="001F5E54" w:rsidRDefault="00AE04B0" w:rsidP="001F5E54">
      <w:pPr>
        <w:rPr>
          <w:rFonts w:cs="Arial"/>
        </w:rPr>
      </w:pPr>
      <w:r>
        <w:rPr>
          <w:rFonts w:cs="Arial"/>
        </w:rPr>
        <w:t xml:space="preserve">1. Verify that IgnitionStatus~=ENGINE_OFF </w:t>
      </w:r>
      <w:proofErr w:type="gramStart"/>
      <w:r>
        <w:rPr>
          <w:rFonts w:cs="Arial"/>
        </w:rPr>
        <w:t>and  BatterySOC</w:t>
      </w:r>
      <w:proofErr w:type="gramEnd"/>
      <w:r>
        <w:rPr>
          <w:rFonts w:cs="Arial"/>
        </w:rPr>
        <w:t>_Status=NORMAL</w:t>
      </w:r>
    </w:p>
    <w:p w14:paraId="3478D0E8" w14:textId="77777777" w:rsidR="001F5E54" w:rsidRDefault="00AE04B0" w:rsidP="001F5E54">
      <w:pPr>
        <w:rPr>
          <w:rFonts w:cs="Arial"/>
        </w:rPr>
      </w:pPr>
      <w:r>
        <w:rPr>
          <w:rFonts w:cs="Arial"/>
        </w:rPr>
        <w:t>2. Verify that RejuvenateRequest=NONE</w:t>
      </w:r>
    </w:p>
    <w:p w14:paraId="19F313E6" w14:textId="77777777" w:rsidR="001F5E54" w:rsidRDefault="00AE04B0" w:rsidP="001F5E54">
      <w:pPr>
        <w:rPr>
          <w:rFonts w:cs="Arial"/>
        </w:rPr>
      </w:pPr>
      <w:r>
        <w:rPr>
          <w:rFonts w:cs="Arial"/>
        </w:rPr>
        <w:t xml:space="preserve">3.  Set PSDS </w:t>
      </w:r>
      <w:proofErr w:type="gramStart"/>
      <w:r>
        <w:rPr>
          <w:rFonts w:cs="Arial"/>
        </w:rPr>
        <w:t>Status::</w:t>
      </w:r>
      <w:proofErr w:type="gramEnd"/>
      <w:r>
        <w:rPr>
          <w:rFonts w:cs="Arial"/>
        </w:rPr>
        <w:t>OperationStatus=MANUAL_MODE_ACTIVE</w:t>
      </w:r>
    </w:p>
    <w:p w14:paraId="1D4F1A3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92CB33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ACE07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A54D6F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E4FC0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A4B231" w14:textId="77777777" w:rsidR="00723DF2" w:rsidRDefault="00723DF2"/>
        </w:tc>
      </w:tr>
      <w:tr w:rsidR="001F5E54" w:rsidRPr="00FD127C" w14:paraId="411E394F"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3C8BC4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B6F6A" w14:textId="77777777" w:rsidR="00723DF2" w:rsidRDefault="00723DF2"/>
        </w:tc>
      </w:tr>
      <w:tr w:rsidR="001F5E54" w:rsidRPr="00FD127C" w14:paraId="0F51EBC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8952A8"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34D166" w14:textId="77777777" w:rsidR="00723DF2" w:rsidRDefault="00723DF2"/>
        </w:tc>
      </w:tr>
      <w:tr w:rsidR="001F5E54" w:rsidRPr="00FD127C" w14:paraId="721CDF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CF1433"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6B960"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42715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02EBCD" w14:textId="77777777" w:rsidR="00723DF2" w:rsidRDefault="00723DF2"/>
        </w:tc>
      </w:tr>
      <w:tr w:rsidR="001F5E54" w:rsidRPr="00FD127C" w14:paraId="61F8EA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A7DB2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8F915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972E872" wp14:editId="484C4DCE">
                  <wp:extent cx="152400" cy="152400"/>
                  <wp:effectExtent l="0" t="0" r="0" b="0"/>
                  <wp:docPr id="286"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power output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C730C3"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A67C3C" w14:textId="77777777" w:rsidR="00723DF2" w:rsidRDefault="00723DF2"/>
        </w:tc>
      </w:tr>
      <w:tr w:rsidR="001F5E54" w:rsidRPr="00FD127C" w14:paraId="0A4E9CC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360AE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4CC790"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90A706"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43E24"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B09DF3"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A8804A" w14:textId="77777777" w:rsidR="00723DF2" w:rsidRDefault="00723DF2"/>
        </w:tc>
      </w:tr>
      <w:tr w:rsidR="001F5E54" w:rsidRPr="00FD127C" w14:paraId="2213C1E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E16EEA" w14:textId="126ED19E" w:rsidR="001F5E54" w:rsidRPr="00FD127C" w:rsidRDefault="00317856" w:rsidP="00A84EEF">
            <w:pPr>
              <w:rPr>
                <w:rFonts w:cs="Arial"/>
                <w:bCs/>
                <w:color w:val="808080" w:themeColor="background1" w:themeShade="80"/>
                <w:sz w:val="16"/>
                <w:szCs w:val="14"/>
              </w:rPr>
            </w:pPr>
            <w:hyperlink r:id="rId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68BAB5" w14:textId="2442394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CF9854"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B02B0A1" w14:textId="77777777" w:rsidR="00315F1A" w:rsidRDefault="00315F1A" w:rsidP="00215698"/>
    <w:p w14:paraId="613EF80A" w14:textId="77777777" w:rsidR="001F5E54" w:rsidRPr="0017445F" w:rsidRDefault="00AE04B0" w:rsidP="001F5E54">
      <w:pPr>
        <w:pStyle w:val="RERequirement"/>
        <w:shd w:val="clear" w:color="auto" w:fill="F2F2F2" w:themeFill="background1" w:themeFillShade="F2"/>
      </w:pPr>
      <w:bookmarkStart w:id="156" w:name="_64a42bb3776dbecdcb327d9b3fdbc6d5"/>
      <w:bookmarkEnd w:id="156"/>
      <w:r>
        <w:t xml:space="preserve"> Check Automatic Mode ON</w:t>
      </w:r>
    </w:p>
    <w:p w14:paraId="47BE72AC" w14:textId="77777777" w:rsidR="001F5E54" w:rsidRDefault="00AE04B0" w:rsidP="001F5E54">
      <w:pPr>
        <w:rPr>
          <w:rFonts w:cs="Arial"/>
        </w:rPr>
      </w:pPr>
      <w:r>
        <w:rPr>
          <w:rFonts w:cs="Arial"/>
        </w:rPr>
        <w:t>When the "Check Operation Status" receives the trigger PSDSMode = PSDS_AUTOMATIC it shall:</w:t>
      </w:r>
    </w:p>
    <w:p w14:paraId="7041FE8F" w14:textId="77777777" w:rsidR="001F5E54" w:rsidRDefault="00AE04B0" w:rsidP="001F5E54">
      <w:pPr>
        <w:rPr>
          <w:rFonts w:cs="Arial"/>
        </w:rPr>
      </w:pPr>
      <w:r>
        <w:rPr>
          <w:rFonts w:cs="Arial"/>
        </w:rPr>
        <w:t xml:space="preserve">1. Verify that IgnitionStatus~=ENGINE_OFF </w:t>
      </w:r>
      <w:proofErr w:type="gramStart"/>
      <w:r>
        <w:rPr>
          <w:rFonts w:cs="Arial"/>
        </w:rPr>
        <w:t>and  BatterySOC</w:t>
      </w:r>
      <w:proofErr w:type="gramEnd"/>
      <w:r>
        <w:rPr>
          <w:rFonts w:cs="Arial"/>
        </w:rPr>
        <w:t>_Status=NORMAL</w:t>
      </w:r>
    </w:p>
    <w:p w14:paraId="2ECF9821" w14:textId="77777777" w:rsidR="001F5E54" w:rsidRDefault="00AE04B0" w:rsidP="001F5E54">
      <w:pPr>
        <w:rPr>
          <w:rFonts w:cs="Arial"/>
        </w:rPr>
      </w:pPr>
      <w:r>
        <w:rPr>
          <w:rFonts w:cs="Arial"/>
        </w:rPr>
        <w:t>2. Verify that RejuvenateRequest=NONE</w:t>
      </w:r>
    </w:p>
    <w:p w14:paraId="6D0BFE48" w14:textId="77777777" w:rsidR="001F5E54" w:rsidRDefault="00AE04B0" w:rsidP="001F5E54">
      <w:pPr>
        <w:rPr>
          <w:rFonts w:cs="Arial"/>
        </w:rPr>
      </w:pPr>
      <w:r>
        <w:rPr>
          <w:rFonts w:cs="Arial"/>
        </w:rPr>
        <w:t xml:space="preserve">3.  Set PSDS </w:t>
      </w:r>
      <w:proofErr w:type="gramStart"/>
      <w:r>
        <w:rPr>
          <w:rFonts w:cs="Arial"/>
        </w:rPr>
        <w:t>Status::</w:t>
      </w:r>
      <w:proofErr w:type="gramEnd"/>
      <w:r>
        <w:rPr>
          <w:rFonts w:cs="Arial"/>
        </w:rPr>
        <w:t>OperationStatus=AUTOMATIC_MODE_ACTIVE</w:t>
      </w:r>
    </w:p>
    <w:p w14:paraId="0026F743"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E13BFBC"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E8766A"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312676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AF87DB"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BC071" w14:textId="77777777" w:rsidR="00723DF2" w:rsidRDefault="00723DF2"/>
        </w:tc>
      </w:tr>
      <w:tr w:rsidR="001F5E54" w:rsidRPr="00FD127C" w14:paraId="4227FD6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157E50"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9B76C4" w14:textId="77777777" w:rsidR="00723DF2" w:rsidRDefault="00723DF2"/>
        </w:tc>
      </w:tr>
      <w:tr w:rsidR="001F5E54" w:rsidRPr="00FD127C" w14:paraId="0D14217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31BEE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54CE7" w14:textId="77777777" w:rsidR="00723DF2" w:rsidRDefault="00723DF2"/>
        </w:tc>
      </w:tr>
      <w:tr w:rsidR="001F5E54" w:rsidRPr="00FD127C" w14:paraId="35AC3A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54D3A1"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47BBED"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015746"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7E1304" w14:textId="77777777" w:rsidR="00723DF2" w:rsidRDefault="00723DF2"/>
        </w:tc>
      </w:tr>
      <w:tr w:rsidR="001F5E54" w:rsidRPr="00FD127C" w14:paraId="7F3CC48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427845"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0CC78F"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251C35C" wp14:editId="05C06D01">
                  <wp:extent cx="152400" cy="152400"/>
                  <wp:effectExtent l="0" t="0" r="0" b="0"/>
                  <wp:docPr id="288"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power output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50804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562100" w14:textId="77777777" w:rsidR="00723DF2" w:rsidRDefault="00723DF2"/>
        </w:tc>
      </w:tr>
      <w:tr w:rsidR="001F5E54" w:rsidRPr="00FD127C" w14:paraId="7095DAB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4D6755"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820984"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B3B410"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0FC2F8"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B79947"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803C4B" w14:textId="77777777" w:rsidR="00723DF2" w:rsidRDefault="00723DF2"/>
        </w:tc>
      </w:tr>
      <w:tr w:rsidR="001F5E54" w:rsidRPr="00FD127C" w14:paraId="4CFF281D"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FF3A326" w14:textId="4A1FEA64" w:rsidR="001F5E54" w:rsidRPr="00FD127C" w:rsidRDefault="00317856" w:rsidP="00A84EEF">
            <w:pPr>
              <w:rPr>
                <w:rFonts w:cs="Arial"/>
                <w:bCs/>
                <w:color w:val="808080" w:themeColor="background1" w:themeShade="80"/>
                <w:sz w:val="16"/>
                <w:szCs w:val="14"/>
              </w:rPr>
            </w:pPr>
            <w:hyperlink r:id="rId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C6C38C" w14:textId="737737E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48840F"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3B2BEB8" w14:textId="77777777" w:rsidR="00315F1A" w:rsidRDefault="00315F1A" w:rsidP="00215698"/>
    <w:p w14:paraId="2B4B7F0C" w14:textId="77777777" w:rsidR="001F5E54" w:rsidRPr="0017445F" w:rsidRDefault="00AE04B0" w:rsidP="001F5E54">
      <w:pPr>
        <w:pStyle w:val="RERequirement"/>
        <w:shd w:val="clear" w:color="auto" w:fill="F2F2F2" w:themeFill="background1" w:themeFillShade="F2"/>
      </w:pPr>
      <w:bookmarkStart w:id="157" w:name="_c2656a9e948ffed26df2ec5523c156bc"/>
      <w:bookmarkEnd w:id="157"/>
      <w:r>
        <w:t xml:space="preserve"> Check Rejuvenate Mode ON</w:t>
      </w:r>
    </w:p>
    <w:p w14:paraId="0A55BFE9" w14:textId="77777777" w:rsidR="001F5E54" w:rsidRDefault="00AE04B0" w:rsidP="001F5E54">
      <w:pPr>
        <w:rPr>
          <w:rFonts w:cs="Arial"/>
        </w:rPr>
      </w:pPr>
      <w:r>
        <w:rPr>
          <w:rFonts w:cs="Arial"/>
        </w:rPr>
        <w:t>When the "Check Operation Status" receives the trigger RejuvenateRequest=REJUVENATE_ON it shall:</w:t>
      </w:r>
    </w:p>
    <w:p w14:paraId="16B00B3D" w14:textId="77777777" w:rsidR="001F5E54" w:rsidRDefault="00AE04B0" w:rsidP="001F5E54">
      <w:pPr>
        <w:rPr>
          <w:rFonts w:cs="Arial"/>
        </w:rPr>
      </w:pPr>
      <w:r>
        <w:rPr>
          <w:rFonts w:cs="Arial"/>
        </w:rPr>
        <w:t xml:space="preserve">1. Verify that IgnitionStatus~=ENGINE_OFF </w:t>
      </w:r>
      <w:proofErr w:type="gramStart"/>
      <w:r>
        <w:rPr>
          <w:rFonts w:cs="Arial"/>
        </w:rPr>
        <w:t>and  BatterySOC</w:t>
      </w:r>
      <w:proofErr w:type="gramEnd"/>
      <w:r>
        <w:rPr>
          <w:rFonts w:cs="Arial"/>
        </w:rPr>
        <w:t>_Status=NORMAL</w:t>
      </w:r>
    </w:p>
    <w:p w14:paraId="7AABE279" w14:textId="77777777" w:rsidR="001F5E54" w:rsidRDefault="00AE04B0" w:rsidP="001F5E54">
      <w:pPr>
        <w:rPr>
          <w:rFonts w:cs="Arial"/>
        </w:rPr>
      </w:pPr>
      <w:r>
        <w:rPr>
          <w:rFonts w:cs="Arial"/>
        </w:rPr>
        <w:t xml:space="preserve">2. Set PSDS </w:t>
      </w:r>
      <w:proofErr w:type="gramStart"/>
      <w:r>
        <w:rPr>
          <w:rFonts w:cs="Arial"/>
        </w:rPr>
        <w:t>Status::</w:t>
      </w:r>
      <w:proofErr w:type="gramEnd"/>
      <w:r>
        <w:rPr>
          <w:rFonts w:cs="Arial"/>
        </w:rPr>
        <w:t>OperationStatus=REJUVENATE_MODE_ACTIVE</w:t>
      </w:r>
    </w:p>
    <w:p w14:paraId="2F1C287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10AA44D3"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48C494"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27D069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1F0B12"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F8A921" w14:textId="77777777" w:rsidR="00723DF2" w:rsidRDefault="00723DF2"/>
        </w:tc>
      </w:tr>
      <w:tr w:rsidR="001F5E54" w:rsidRPr="00FD127C" w14:paraId="3B601D6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71CFA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71CFD" w14:textId="77777777" w:rsidR="00723DF2" w:rsidRDefault="00723DF2"/>
        </w:tc>
      </w:tr>
      <w:tr w:rsidR="001F5E54" w:rsidRPr="00FD127C" w14:paraId="6625B5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3FBA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EA720A" w14:textId="77777777" w:rsidR="00723DF2" w:rsidRDefault="00723DF2"/>
        </w:tc>
      </w:tr>
      <w:tr w:rsidR="001F5E54" w:rsidRPr="00FD127C" w14:paraId="5735BC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C361E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8FE790"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B33077"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572511" w14:textId="77777777" w:rsidR="00723DF2" w:rsidRDefault="00723DF2"/>
        </w:tc>
      </w:tr>
      <w:tr w:rsidR="001F5E54" w:rsidRPr="00FD127C" w14:paraId="089251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9B534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D5F72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22264E7" wp14:editId="3C85CBD5">
                  <wp:extent cx="152400" cy="152400"/>
                  <wp:effectExtent l="0" t="0" r="0" b="0"/>
                  <wp:docPr id="290"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Rejuvenate</w:t>
            </w:r>
          </w:p>
          <w:p w14:paraId="037837E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3E98304" wp14:editId="60542C15">
                  <wp:extent cx="152400" cy="152400"/>
                  <wp:effectExtent l="0" t="0" r="0" b="0"/>
                  <wp:docPr id="292"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integrated features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05D92F"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69BD5D" w14:textId="77777777" w:rsidR="00723DF2" w:rsidRDefault="00723DF2"/>
        </w:tc>
      </w:tr>
      <w:tr w:rsidR="001F5E54" w:rsidRPr="00FD127C" w14:paraId="04B31A0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64E9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111680"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8EFD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36B013"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0DAAFC"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655679" w14:textId="77777777" w:rsidR="00723DF2" w:rsidRDefault="00723DF2"/>
        </w:tc>
      </w:tr>
      <w:tr w:rsidR="001F5E54" w:rsidRPr="00FD127C" w14:paraId="08A9F90A"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FA4F9E" w14:textId="36A9F72B" w:rsidR="001F5E54" w:rsidRPr="00FD127C" w:rsidRDefault="00317856" w:rsidP="00A84EEF">
            <w:pPr>
              <w:rPr>
                <w:rFonts w:cs="Arial"/>
                <w:bCs/>
                <w:color w:val="808080" w:themeColor="background1" w:themeShade="80"/>
                <w:sz w:val="16"/>
                <w:szCs w:val="14"/>
              </w:rPr>
            </w:pPr>
            <w:hyperlink r:id="rId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ECD3F66" w14:textId="25CF253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30602E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BC3B30B" w14:textId="77777777" w:rsidR="00315F1A" w:rsidRDefault="00315F1A" w:rsidP="00215698"/>
    <w:p w14:paraId="1DB8B8F7" w14:textId="77777777" w:rsidR="001F5E54" w:rsidRPr="0017445F" w:rsidRDefault="00AE04B0" w:rsidP="001F5E54">
      <w:pPr>
        <w:pStyle w:val="RERequirement"/>
        <w:shd w:val="clear" w:color="auto" w:fill="F2F2F2" w:themeFill="background1" w:themeFillShade="F2"/>
      </w:pPr>
      <w:bookmarkStart w:id="158" w:name="_55755b2c5c3e4cc7c42597010b4e5c23"/>
      <w:bookmarkEnd w:id="158"/>
      <w:r>
        <w:t xml:space="preserve"> Report Invalid PSDS Operation Conditions</w:t>
      </w:r>
    </w:p>
    <w:p w14:paraId="529C9AE5" w14:textId="77777777" w:rsidR="001F5E54" w:rsidRDefault="00AE04B0" w:rsidP="001F5E54">
      <w:pPr>
        <w:rPr>
          <w:rFonts w:cs="Arial"/>
        </w:rPr>
      </w:pPr>
      <w:r>
        <w:rPr>
          <w:rFonts w:cs="Arial"/>
        </w:rPr>
        <w:lastRenderedPageBreak/>
        <w:t>If " Check Operation Status " is triggered through RejuvenateRequest or PDLC Request, it shall:</w:t>
      </w:r>
    </w:p>
    <w:p w14:paraId="5CEF21C0" w14:textId="77777777" w:rsidR="001F5E54" w:rsidRDefault="00AE04B0" w:rsidP="001F5E54">
      <w:pPr>
        <w:rPr>
          <w:rFonts w:cs="Arial"/>
        </w:rPr>
      </w:pPr>
      <w:r>
        <w:rPr>
          <w:rFonts w:cs="Arial"/>
        </w:rPr>
        <w:t xml:space="preserve">1. Set PSDS </w:t>
      </w:r>
      <w:proofErr w:type="gramStart"/>
      <w:r>
        <w:rPr>
          <w:rFonts w:cs="Arial"/>
        </w:rPr>
        <w:t>Status::</w:t>
      </w:r>
      <w:proofErr w:type="gramEnd"/>
      <w:r>
        <w:rPr>
          <w:rFonts w:cs="Arial"/>
        </w:rPr>
        <w:t>OperationStatus= Ignition OFF if the input IgnitionStatus=ENGINE_OFF</w:t>
      </w:r>
    </w:p>
    <w:p w14:paraId="5CEEA56E" w14:textId="77777777" w:rsidR="001F5E54" w:rsidRDefault="00AE04B0" w:rsidP="001F5E54">
      <w:pPr>
        <w:rPr>
          <w:rFonts w:cs="Arial"/>
        </w:rPr>
      </w:pPr>
      <w:r>
        <w:rPr>
          <w:rFonts w:cs="Arial"/>
        </w:rPr>
        <w:t xml:space="preserve">2. Set PSDS </w:t>
      </w:r>
      <w:proofErr w:type="gramStart"/>
      <w:r>
        <w:rPr>
          <w:rFonts w:cs="Arial"/>
        </w:rPr>
        <w:t>Status::</w:t>
      </w:r>
      <w:proofErr w:type="gramEnd"/>
      <w:r>
        <w:rPr>
          <w:rFonts w:cs="Arial"/>
        </w:rPr>
        <w:t>OperationStatus= SOC_LOW if the input BatterySOC_Status~=NORMAL</w:t>
      </w:r>
    </w:p>
    <w:p w14:paraId="4A4D4F4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ACE3A7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E6C989"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085E953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A62C85"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06A7C2" w14:textId="77777777" w:rsidR="00723DF2" w:rsidRDefault="00723DF2"/>
        </w:tc>
      </w:tr>
      <w:tr w:rsidR="001F5E54" w:rsidRPr="00FD127C" w14:paraId="0DA7B28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8F53B8"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8B9389" w14:textId="77777777" w:rsidR="00723DF2" w:rsidRDefault="00723DF2"/>
        </w:tc>
      </w:tr>
      <w:tr w:rsidR="001F5E54" w:rsidRPr="00FD127C" w14:paraId="0AD19AF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7E07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EC359E" w14:textId="77777777" w:rsidR="00723DF2" w:rsidRDefault="00723DF2"/>
        </w:tc>
      </w:tr>
      <w:tr w:rsidR="001F5E54" w:rsidRPr="00FD127C" w14:paraId="35CF45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36BF2"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0F7CF"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EF925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CD30A1" w14:textId="77777777" w:rsidR="00723DF2" w:rsidRDefault="00723DF2"/>
        </w:tc>
      </w:tr>
      <w:tr w:rsidR="001F5E54" w:rsidRPr="00FD127C" w14:paraId="6FD2532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BCC8E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46FD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82C16BF" wp14:editId="6E714D30">
                  <wp:extent cx="152400" cy="152400"/>
                  <wp:effectExtent l="0" t="0" r="0" b="0"/>
                  <wp:docPr id="294"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signal output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F3FCE6"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39E350" w14:textId="77777777" w:rsidR="00723DF2" w:rsidRDefault="00723DF2"/>
        </w:tc>
      </w:tr>
      <w:tr w:rsidR="001F5E54" w:rsidRPr="00FD127C" w14:paraId="6BA4FA57"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CC9F89"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113698"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68276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BB9CFD"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826D3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A42ED2" w14:textId="77777777" w:rsidR="00723DF2" w:rsidRDefault="00723DF2"/>
        </w:tc>
      </w:tr>
      <w:tr w:rsidR="001F5E54" w:rsidRPr="00FD127C" w14:paraId="2DE7408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24C375" w14:textId="1C73AD9A" w:rsidR="001F5E54" w:rsidRPr="00FD127C" w:rsidRDefault="00317856" w:rsidP="00A84EEF">
            <w:pPr>
              <w:rPr>
                <w:rFonts w:cs="Arial"/>
                <w:bCs/>
                <w:color w:val="808080" w:themeColor="background1" w:themeShade="80"/>
                <w:sz w:val="16"/>
                <w:szCs w:val="14"/>
              </w:rPr>
            </w:pPr>
            <w:hyperlink r:id="rId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6B300E" w14:textId="50757FE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1F46A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1BA3412E" w14:textId="77777777" w:rsidR="00315F1A" w:rsidRDefault="00315F1A" w:rsidP="00215698"/>
    <w:p w14:paraId="610835C9" w14:textId="77777777" w:rsidR="00F15706" w:rsidRDefault="00F15706" w:rsidP="00783BCF">
      <w:pPr>
        <w:pStyle w:val="Heading5"/>
      </w:pPr>
      <w:r>
        <w:t>Error Handling</w:t>
      </w:r>
    </w:p>
    <w:p w14:paraId="13044314" w14:textId="77777777" w:rsidR="00E21515" w:rsidRDefault="00E21515" w:rsidP="00BB6A63"/>
    <w:p w14:paraId="258E0EB0" w14:textId="77777777" w:rsidR="005961D3" w:rsidRDefault="005961D3" w:rsidP="005961D3">
      <w:pPr>
        <w:rPr>
          <w:color w:val="A6A6A6" w:themeColor="background1" w:themeShade="A6"/>
        </w:rPr>
      </w:pPr>
      <w:r>
        <w:rPr>
          <w:color w:val="A6A6A6" w:themeColor="background1" w:themeShade="A6"/>
        </w:rPr>
        <w:t>No Error Handling Requirements specified.</w:t>
      </w:r>
    </w:p>
    <w:p w14:paraId="55D64729" w14:textId="77777777" w:rsidR="00DD7D94" w:rsidRDefault="00DD7D94" w:rsidP="00DD7D94">
      <w:pPr>
        <w:pStyle w:val="Heading4"/>
      </w:pPr>
      <w:r>
        <w:t>Non-Functional Requirements</w:t>
      </w:r>
    </w:p>
    <w:p w14:paraId="1874C5D7" w14:textId="77777777" w:rsidR="00E21515" w:rsidRDefault="00E21515" w:rsidP="00BB6A63"/>
    <w:p w14:paraId="52D689B1" w14:textId="77777777" w:rsidR="005961D3" w:rsidRDefault="005961D3" w:rsidP="005961D3">
      <w:pPr>
        <w:rPr>
          <w:color w:val="A6A6A6" w:themeColor="background1" w:themeShade="A6"/>
        </w:rPr>
      </w:pPr>
      <w:r>
        <w:rPr>
          <w:color w:val="A6A6A6" w:themeColor="background1" w:themeShade="A6"/>
        </w:rPr>
        <w:t>No Non-Functional Requirements specified.</w:t>
      </w:r>
    </w:p>
    <w:p w14:paraId="0B6D3B2C" w14:textId="77777777" w:rsidR="00DF462B" w:rsidRDefault="00427220" w:rsidP="00DF462B">
      <w:pPr>
        <w:pStyle w:val="Heading4"/>
      </w:pPr>
      <w:r>
        <w:t>Functional</w:t>
      </w:r>
      <w:r w:rsidR="00DF462B">
        <w:t xml:space="preserve"> Safety Requirements</w:t>
      </w:r>
    </w:p>
    <w:p w14:paraId="7883C1BA" w14:textId="77777777" w:rsidR="00E21515" w:rsidRDefault="00E21515" w:rsidP="00DF462B">
      <w:pPr>
        <w:rPr>
          <w:highlight w:val="yellow"/>
        </w:rPr>
      </w:pPr>
    </w:p>
    <w:p w14:paraId="71ABE5F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AA330FD" w14:textId="77777777" w:rsidR="00153E5C" w:rsidRDefault="00DC3817" w:rsidP="00DC3817">
      <w:pPr>
        <w:pStyle w:val="Heading5"/>
      </w:pPr>
      <w:r>
        <w:t xml:space="preserve">ASIL Decomposition of </w:t>
      </w:r>
      <w:r w:rsidR="00153E5C">
        <w:t>Functional Safety Requirements</w:t>
      </w:r>
    </w:p>
    <w:p w14:paraId="119B5386" w14:textId="77777777" w:rsidR="00E21515" w:rsidRDefault="00E21515" w:rsidP="00B740D4">
      <w:pPr>
        <w:pStyle w:val="NoSpacing"/>
      </w:pPr>
    </w:p>
    <w:p w14:paraId="0EDFE797" w14:textId="77777777" w:rsidR="004B4979" w:rsidRDefault="004B4979" w:rsidP="00B740D4">
      <w:pPr>
        <w:pStyle w:val="NoSpacing"/>
      </w:pPr>
    </w:p>
    <w:p w14:paraId="3EC45044"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C481454" w14:textId="77777777" w:rsidR="00DD7D94" w:rsidRDefault="00DD7D94" w:rsidP="00DD7D94">
      <w:pPr>
        <w:pStyle w:val="Heading4"/>
      </w:pPr>
      <w:r>
        <w:t>Other Requirements</w:t>
      </w:r>
    </w:p>
    <w:p w14:paraId="444082E7" w14:textId="77777777" w:rsidR="00DD7D94" w:rsidRDefault="00DD7D94" w:rsidP="00DD7D94">
      <w:pPr>
        <w:pStyle w:val="Heading5"/>
      </w:pPr>
      <w:r>
        <w:t>Design Requirements</w:t>
      </w:r>
    </w:p>
    <w:p w14:paraId="79EAAE15" w14:textId="77777777" w:rsidR="00E21515" w:rsidRDefault="00E21515" w:rsidP="00CA4A62"/>
    <w:p w14:paraId="3B25577C" w14:textId="77777777" w:rsidR="005961D3" w:rsidRDefault="005961D3" w:rsidP="005961D3">
      <w:pPr>
        <w:rPr>
          <w:color w:val="A6A6A6" w:themeColor="background1" w:themeShade="A6"/>
        </w:rPr>
      </w:pPr>
      <w:r>
        <w:rPr>
          <w:color w:val="A6A6A6" w:themeColor="background1" w:themeShade="A6"/>
        </w:rPr>
        <w:t>No Design Requirements specified.</w:t>
      </w:r>
    </w:p>
    <w:p w14:paraId="229A13A1" w14:textId="77777777" w:rsidR="00CA4A62" w:rsidRDefault="00CA4A62" w:rsidP="00CA4A62">
      <w:pPr>
        <w:pStyle w:val="Heading4"/>
      </w:pPr>
      <w:r>
        <w:t>Uncategorized Requirements</w:t>
      </w:r>
    </w:p>
    <w:p w14:paraId="0BEFCA54" w14:textId="77777777" w:rsidR="00E21515" w:rsidRDefault="00E21515" w:rsidP="00CA4A62"/>
    <w:p w14:paraId="0931ACE5" w14:textId="77777777" w:rsidR="001F5E54" w:rsidRPr="0017445F" w:rsidRDefault="00AE04B0" w:rsidP="001F5E54">
      <w:pPr>
        <w:pStyle w:val="RERequirement"/>
        <w:shd w:val="clear" w:color="auto" w:fill="F2F2F2" w:themeFill="background1" w:themeFillShade="F2"/>
      </w:pPr>
      <w:bookmarkStart w:id="159" w:name="_6aa8b55354370b7f9e48c20f531c1ef7"/>
      <w:bookmarkEnd w:id="159"/>
      <w:r>
        <w:t xml:space="preserve"> Check Operations</w:t>
      </w:r>
    </w:p>
    <w:p w14:paraId="51C27F65" w14:textId="77777777" w:rsidR="001F5E54" w:rsidRDefault="00AE04B0" w:rsidP="001F5E54">
      <w:pPr>
        <w:rPr>
          <w:rFonts w:cs="Arial"/>
        </w:rPr>
      </w:pPr>
      <w:r>
        <w:rPr>
          <w:rFonts w:cs="Arial"/>
        </w:rPr>
        <w:t>When "Check Operation Status" receives "RejuvenateRequest" "Crash_Event" "IgnitionStatus" "PSDSMode" "BatterySOC_Status" "ShedLevelRequest" it shall output "OperationStatus"</w:t>
      </w:r>
    </w:p>
    <w:p w14:paraId="2D9E13F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3C5F037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71C9F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0D2C65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15DA0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5A35E7" w14:textId="77777777" w:rsidR="00723DF2" w:rsidRDefault="00723DF2"/>
        </w:tc>
      </w:tr>
      <w:tr w:rsidR="001F5E54" w:rsidRPr="00FD127C" w14:paraId="4F7D1C1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0F04B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35B567" w14:textId="77777777" w:rsidR="00723DF2" w:rsidRDefault="00723DF2"/>
        </w:tc>
      </w:tr>
      <w:tr w:rsidR="001F5E54" w:rsidRPr="00FD127C" w14:paraId="30FA8F2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B78DF"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8C6AD" w14:textId="77777777" w:rsidR="00723DF2" w:rsidRDefault="00723DF2"/>
        </w:tc>
      </w:tr>
      <w:tr w:rsidR="001F5E54" w:rsidRPr="00FD127C" w14:paraId="21A58BD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2766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951FD7"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F34D7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EF2684" w14:textId="77777777" w:rsidR="00723DF2" w:rsidRDefault="00723DF2"/>
        </w:tc>
      </w:tr>
      <w:tr w:rsidR="001F5E54" w:rsidRPr="00FD127C" w14:paraId="02C3C0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F1A01F"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98C53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BAB264C" wp14:editId="3FE8EED3">
                  <wp:extent cx="152400" cy="152400"/>
                  <wp:effectExtent l="0" t="0" r="0" b="0"/>
                  <wp:docPr id="296"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signal input</w:t>
            </w:r>
          </w:p>
          <w:p w14:paraId="25D3984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61EFDDA" wp14:editId="4DFD6EEF">
                  <wp:extent cx="152400" cy="152400"/>
                  <wp:effectExtent l="0" t="0" r="0" b="0"/>
                  <wp:docPr id="298"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PDLC sleep</w:t>
            </w:r>
          </w:p>
          <w:p w14:paraId="418634A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E959F65" wp14:editId="1D108DA1">
                  <wp:extent cx="152400" cy="152400"/>
                  <wp:effectExtent l="0" t="0" r="0" b="0"/>
                  <wp:docPr id="300"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integrated features</w:t>
            </w:r>
          </w:p>
          <w:p w14:paraId="549E1E51"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F162C36" wp14:editId="30AADB7A">
                  <wp:extent cx="152400" cy="152400"/>
                  <wp:effectExtent l="0" t="0" r="0" b="0"/>
                  <wp:docPr id="302"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power output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0FDDFBE"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7D5F74" w14:textId="77777777" w:rsidR="00723DF2" w:rsidRDefault="00723DF2"/>
        </w:tc>
      </w:tr>
      <w:tr w:rsidR="001F5E54" w:rsidRPr="00FD127C" w14:paraId="317A68D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91266"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03AAE0"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BF195C"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3CAAED"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760B0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920FF1" w14:textId="77777777" w:rsidR="00723DF2" w:rsidRDefault="00723DF2"/>
        </w:tc>
      </w:tr>
      <w:tr w:rsidR="001F5E54" w:rsidRPr="00FD127C" w14:paraId="1961BB98"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013F2B7" w14:textId="7812545E" w:rsidR="001F5E54" w:rsidRPr="00FD127C" w:rsidRDefault="00317856" w:rsidP="00A84EEF">
            <w:pPr>
              <w:rPr>
                <w:rFonts w:cs="Arial"/>
                <w:bCs/>
                <w:color w:val="808080" w:themeColor="background1" w:themeShade="80"/>
                <w:sz w:val="16"/>
                <w:szCs w:val="14"/>
              </w:rPr>
            </w:pPr>
            <w:hyperlink r:id="rId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5339AF" w14:textId="06A15CB0"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BD8DB4C"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5566668C" w14:textId="77777777" w:rsidR="00315F1A" w:rsidRDefault="00315F1A" w:rsidP="00CA4A62"/>
    <w:p w14:paraId="5478E8C4" w14:textId="77777777" w:rsidR="009C1EEC" w:rsidRDefault="009C1EEC" w:rsidP="0061324D">
      <w:pPr>
        <w:pStyle w:val="Heading2"/>
        <w:numPr>
          <w:ilvl w:val="1"/>
          <w:numId w:val="4"/>
        </w:numPr>
      </w:pPr>
      <w:bookmarkStart w:id="160" w:name="_Toc66279707"/>
      <w:r>
        <w:rPr>
          <w:noProof/>
        </w:rPr>
        <w:lastRenderedPageBreak/>
        <w:drawing>
          <wp:inline distT="0" distB="0" distL="0" distR="0" wp14:anchorId="25B29237" wp14:editId="4EA018FA">
            <wp:extent cx="152400" cy="152400"/>
            <wp:effectExtent l="0" t="0" r="0" b="0"/>
            <wp:docPr id="304"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161" w:name="_57cb0cf5b58fe1e39142250d91eb1af1"/>
      <w:r w:rsidR="008E73AE">
        <w:t>Control PSDS</w:t>
      </w:r>
      <w:bookmarkEnd w:id="160"/>
      <w:bookmarkEnd w:id="161"/>
    </w:p>
    <w:p w14:paraId="3D869439" w14:textId="77777777" w:rsidR="0061785D" w:rsidRDefault="0061785D" w:rsidP="00783BCF">
      <w:pPr>
        <w:pStyle w:val="Heading3"/>
      </w:pPr>
      <w:bookmarkStart w:id="162" w:name="_Toc66279708"/>
      <w:r>
        <w:t xml:space="preserve">Function </w:t>
      </w:r>
      <w:r w:rsidR="00283752">
        <w:t>Overview</w:t>
      </w:r>
      <w:bookmarkEnd w:id="162"/>
    </w:p>
    <w:p w14:paraId="6EF1338F" w14:textId="77777777" w:rsidR="00427220" w:rsidRDefault="00283752" w:rsidP="00427220">
      <w:pPr>
        <w:pStyle w:val="Heading4"/>
      </w:pPr>
      <w:r>
        <w:t>Description</w:t>
      </w:r>
    </w:p>
    <w:p w14:paraId="3653E185" w14:textId="77777777" w:rsidR="00794B45" w:rsidRDefault="00794B45" w:rsidP="009C1EEC">
      <w:pPr>
        <w:contextualSpacing/>
      </w:pPr>
    </w:p>
    <w:p w14:paraId="4AFF8CCC" w14:textId="77777777" w:rsidR="00AC0C92" w:rsidRDefault="00AC0C92" w:rsidP="009C1EEC">
      <w:pPr>
        <w:contextualSpacing/>
      </w:pPr>
      <w:r>
        <w:t>Function is allocated to:</w:t>
      </w:r>
    </w:p>
    <w:p w14:paraId="48C95403" w14:textId="77777777" w:rsidR="00AC0C92" w:rsidRDefault="00604AF5" w:rsidP="0061324D">
      <w:pPr>
        <w:pStyle w:val="ListParagraph"/>
        <w:numPr>
          <w:ilvl w:val="0"/>
          <w:numId w:val="13"/>
        </w:numPr>
        <w:contextualSpacing/>
      </w:pPr>
      <w:r>
        <w:rPr>
          <w:noProof/>
        </w:rPr>
        <w:drawing>
          <wp:inline distT="0" distB="0" distL="0" distR="0" wp14:anchorId="6EEB1638" wp14:editId="4BC055A8">
            <wp:extent cx="152400" cy="152400"/>
            <wp:effectExtent l="0" t="0" r="0" b="0"/>
            <wp:docPr id="306" name="Picture 928225610.jpg" descr="928225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92822561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r w:rsidR="00AC0C92">
        <w:t>PSDS Controller</w:t>
      </w:r>
      <w:r>
        <w:t xml:space="preserve"> &lt;&lt;Logical&gt;&gt;</w:t>
      </w:r>
    </w:p>
    <w:p w14:paraId="6EA8D220" w14:textId="77777777" w:rsidR="00AC0C92" w:rsidRDefault="00604AF5" w:rsidP="0061324D">
      <w:pPr>
        <w:pStyle w:val="ListParagraph"/>
        <w:numPr>
          <w:ilvl w:val="0"/>
          <w:numId w:val="13"/>
        </w:numPr>
        <w:contextualSpacing/>
      </w:pPr>
      <w:r>
        <w:rPr>
          <w:noProof/>
        </w:rPr>
        <w:drawing>
          <wp:inline distT="0" distB="0" distL="0" distR="0" wp14:anchorId="2CA2FCDA" wp14:editId="03CB037A">
            <wp:extent cx="152400" cy="152400"/>
            <wp:effectExtent l="0" t="0" r="0" b="0"/>
            <wp:docPr id="308" name="Picture -1034039988.jpg" descr="-1034039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034039988.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Request Shade through climate</w:t>
      </w:r>
      <w:r>
        <w:t xml:space="preserve"> &lt;&lt;Logical&gt;&gt;</w:t>
      </w:r>
    </w:p>
    <w:p w14:paraId="5D920A10" w14:textId="77777777" w:rsidR="00AC0C92" w:rsidRDefault="00604AF5" w:rsidP="0061324D">
      <w:pPr>
        <w:pStyle w:val="ListParagraph"/>
        <w:numPr>
          <w:ilvl w:val="0"/>
          <w:numId w:val="13"/>
        </w:numPr>
        <w:contextualSpacing/>
      </w:pPr>
      <w:r>
        <w:rPr>
          <w:noProof/>
        </w:rPr>
        <w:drawing>
          <wp:inline distT="0" distB="0" distL="0" distR="0" wp14:anchorId="1E510F5A" wp14:editId="26C6B3BB">
            <wp:extent cx="152400" cy="152400"/>
            <wp:effectExtent l="0" t="0" r="0" b="0"/>
            <wp:docPr id="310" name="Picture -1034039988.jpg" descr="-1034039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034039988.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Support Embrace</w:t>
      </w:r>
      <w:r>
        <w:t xml:space="preserve"> &lt;&lt;Logical&gt;&gt;</w:t>
      </w:r>
    </w:p>
    <w:p w14:paraId="4698EC24" w14:textId="77777777" w:rsidR="00794B45" w:rsidRDefault="00794B45" w:rsidP="00D2637E">
      <w:pPr>
        <w:contextualSpacing/>
      </w:pPr>
    </w:p>
    <w:p w14:paraId="73A8033B" w14:textId="77777777" w:rsidR="00501DFF" w:rsidRDefault="00501DFF" w:rsidP="00D2637E">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0F90ECB1" w14:textId="77777777" w:rsidR="00282E2C" w:rsidRDefault="00282E2C" w:rsidP="00FD32A2">
      <w:pPr>
        <w:pStyle w:val="Heading4"/>
      </w:pPr>
      <w:r>
        <w:t>Variants</w:t>
      </w:r>
    </w:p>
    <w:p w14:paraId="45D4F853" w14:textId="77777777" w:rsidR="00E21515" w:rsidRDefault="00E21515" w:rsidP="00282E2C"/>
    <w:p w14:paraId="16476092"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4B508167" w14:textId="77777777" w:rsidR="00427220" w:rsidRDefault="00427220" w:rsidP="00FD32A2">
      <w:pPr>
        <w:pStyle w:val="Heading4"/>
      </w:pPr>
      <w:r>
        <w:t>Input Requirements</w:t>
      </w:r>
    </w:p>
    <w:p w14:paraId="6A812761" w14:textId="77777777" w:rsidR="00E21515" w:rsidRDefault="00E21515" w:rsidP="00427220"/>
    <w:p w14:paraId="77D0A1B5"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9D8850F" w14:textId="77777777" w:rsidR="00427220" w:rsidRDefault="00427220" w:rsidP="00427220">
      <w:pPr>
        <w:pStyle w:val="Heading4"/>
      </w:pPr>
      <w:r>
        <w:t>Assumptions</w:t>
      </w:r>
    </w:p>
    <w:p w14:paraId="22753DEF" w14:textId="77777777" w:rsidR="00A92B2F" w:rsidRDefault="00A92B2F" w:rsidP="00A92B2F"/>
    <w:p w14:paraId="06D5B71F"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4FDEC3B4" w14:textId="77777777" w:rsidR="00C0442C" w:rsidRDefault="00C0442C" w:rsidP="00A92B2F"/>
    <w:p w14:paraId="3006A702" w14:textId="77777777" w:rsidR="00427220" w:rsidRDefault="00427220" w:rsidP="00427220">
      <w:pPr>
        <w:pStyle w:val="Heading4"/>
      </w:pPr>
      <w:r>
        <w:t>References</w:t>
      </w:r>
    </w:p>
    <w:p w14:paraId="0A41D0AC" w14:textId="77777777" w:rsidR="00427220" w:rsidRPr="00454CBE" w:rsidRDefault="00427220" w:rsidP="00427220">
      <w:pPr>
        <w:pStyle w:val="Heading5"/>
      </w:pPr>
      <w:r w:rsidRPr="00454CBE">
        <w:t xml:space="preserve">Ford </w:t>
      </w:r>
      <w:r>
        <w:t>D</w:t>
      </w:r>
      <w:r w:rsidRPr="00454CBE">
        <w:t>ocuments</w:t>
      </w:r>
    </w:p>
    <w:p w14:paraId="19EEFAE7"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01C2E0A"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32956D3B" w14:textId="77777777" w:rsidTr="00202583">
        <w:trPr>
          <w:cantSplit/>
          <w:tblHeader/>
        </w:trPr>
        <w:tc>
          <w:tcPr>
            <w:tcW w:w="1418" w:type="dxa"/>
            <w:shd w:val="clear" w:color="auto" w:fill="E0E0E0"/>
          </w:tcPr>
          <w:p w14:paraId="541ED900"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E77A4A7"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EF45FC1"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500A34B9"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5EFBBE5E" w14:textId="77777777" w:rsidTr="00202583">
        <w:trPr>
          <w:cantSplit/>
          <w:tblHeader/>
        </w:trPr>
        <w:tc>
          <w:tcPr>
            <w:tcW w:w="1418" w:type="dxa"/>
            <w:shd w:val="clear" w:color="auto" w:fill="FFFFFF" w:themeFill="background1"/>
          </w:tcPr>
          <w:p w14:paraId="298C49F9" w14:textId="77777777" w:rsidR="005B7CFB" w:rsidRPr="005E40CF" w:rsidRDefault="005B7CFB" w:rsidP="00202583">
            <w:pPr>
              <w:rPr>
                <w:rFonts w:ascii="Helvetica" w:hAnsi="Helvetica" w:cs="Helvetica"/>
              </w:rPr>
            </w:pPr>
          </w:p>
        </w:tc>
        <w:tc>
          <w:tcPr>
            <w:tcW w:w="6237" w:type="dxa"/>
            <w:shd w:val="clear" w:color="auto" w:fill="FFFFFF" w:themeFill="background1"/>
          </w:tcPr>
          <w:p w14:paraId="05FEB19F" w14:textId="77777777" w:rsidR="005B7CFB" w:rsidRPr="005E40CF" w:rsidRDefault="005B7CFB" w:rsidP="00202583">
            <w:pPr>
              <w:rPr>
                <w:rFonts w:ascii="Helvetica" w:hAnsi="Helvetica" w:cs="Helvetica"/>
              </w:rPr>
            </w:pPr>
          </w:p>
        </w:tc>
        <w:tc>
          <w:tcPr>
            <w:tcW w:w="1418" w:type="dxa"/>
            <w:shd w:val="clear" w:color="auto" w:fill="FFFFFF" w:themeFill="background1"/>
          </w:tcPr>
          <w:p w14:paraId="16F0E446" w14:textId="77777777" w:rsidR="005B7CFB" w:rsidRPr="005E40CF" w:rsidRDefault="005B7CFB" w:rsidP="00202583">
            <w:pPr>
              <w:rPr>
                <w:rFonts w:ascii="Helvetica" w:hAnsi="Helvetica" w:cs="Helvetica"/>
              </w:rPr>
            </w:pPr>
          </w:p>
        </w:tc>
        <w:tc>
          <w:tcPr>
            <w:tcW w:w="1418" w:type="dxa"/>
            <w:shd w:val="clear" w:color="auto" w:fill="FFFFFF" w:themeFill="background1"/>
          </w:tcPr>
          <w:p w14:paraId="32721E28" w14:textId="77777777" w:rsidR="005B7CFB" w:rsidRPr="005E40CF" w:rsidRDefault="005B7CFB" w:rsidP="00202583">
            <w:pPr>
              <w:rPr>
                <w:rFonts w:ascii="Helvetica" w:hAnsi="Helvetica" w:cs="Helvetica"/>
              </w:rPr>
            </w:pPr>
          </w:p>
        </w:tc>
      </w:tr>
    </w:tbl>
    <w:p w14:paraId="7AC3142E" w14:textId="7B2B1517" w:rsidR="005B7CFB" w:rsidRPr="00360B1D" w:rsidRDefault="005B7CFB" w:rsidP="005B7CFB">
      <w:pPr>
        <w:pStyle w:val="Caption"/>
        <w:rPr>
          <w:i/>
          <w:color w:val="7F7F7F" w:themeColor="text1" w:themeTint="80"/>
        </w:rPr>
      </w:pPr>
      <w:bookmarkStart w:id="163" w:name="_Toc66279789"/>
      <w:r w:rsidRPr="00360B1D">
        <w:t xml:space="preserve">Table </w:t>
      </w:r>
      <w:r>
        <w:rPr>
          <w:noProof/>
        </w:rPr>
        <w:fldChar w:fldCharType="begin"/>
      </w:r>
      <w:r>
        <w:rPr>
          <w:noProof/>
        </w:rPr>
        <w:instrText xml:space="preserve"> SEQ Table \* ARABIC </w:instrText>
      </w:r>
      <w:r>
        <w:rPr>
          <w:noProof/>
        </w:rPr>
        <w:fldChar w:fldCharType="separate"/>
      </w:r>
      <w:r w:rsidR="004F4E62">
        <w:rPr>
          <w:noProof/>
        </w:rPr>
        <w:t>13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63"/>
    </w:p>
    <w:p w14:paraId="28EA2877" w14:textId="77777777" w:rsidR="00427220" w:rsidRPr="00FB7B3D" w:rsidRDefault="00427220" w:rsidP="00427220">
      <w:pPr>
        <w:pStyle w:val="Heading5"/>
      </w:pPr>
      <w:r w:rsidRPr="00454CBE">
        <w:t>External</w:t>
      </w:r>
      <w:r>
        <w:t xml:space="preserve"> Documents and P</w:t>
      </w:r>
      <w:r w:rsidRPr="00FB7B3D">
        <w:t>ublications</w:t>
      </w:r>
    </w:p>
    <w:p w14:paraId="3A1F2B88"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8D5D320"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4176F391" w14:textId="77777777" w:rsidTr="00202583">
        <w:trPr>
          <w:cantSplit/>
          <w:tblHeader/>
        </w:trPr>
        <w:tc>
          <w:tcPr>
            <w:tcW w:w="1418" w:type="dxa"/>
            <w:shd w:val="clear" w:color="auto" w:fill="E0E0E0"/>
          </w:tcPr>
          <w:p w14:paraId="1E1160D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1BBD1FBA"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041039BA" w14:textId="77777777" w:rsidTr="00202583">
        <w:trPr>
          <w:cantSplit/>
          <w:tblHeader/>
        </w:trPr>
        <w:tc>
          <w:tcPr>
            <w:tcW w:w="1418" w:type="dxa"/>
            <w:shd w:val="clear" w:color="auto" w:fill="FFFFFF" w:themeFill="background1"/>
          </w:tcPr>
          <w:p w14:paraId="0B6AE915" w14:textId="77777777" w:rsidR="005B7CFB" w:rsidRPr="005E40CF" w:rsidRDefault="005B7CFB" w:rsidP="00202583">
            <w:pPr>
              <w:rPr>
                <w:rFonts w:ascii="Helvetica" w:hAnsi="Helvetica" w:cs="Helvetica"/>
              </w:rPr>
            </w:pPr>
          </w:p>
        </w:tc>
        <w:tc>
          <w:tcPr>
            <w:tcW w:w="9072" w:type="dxa"/>
            <w:shd w:val="clear" w:color="auto" w:fill="FFFFFF" w:themeFill="background1"/>
          </w:tcPr>
          <w:p w14:paraId="1F7C7138" w14:textId="77777777" w:rsidR="005B7CFB" w:rsidRPr="005E40CF" w:rsidRDefault="005B7CFB" w:rsidP="00202583">
            <w:pPr>
              <w:rPr>
                <w:rFonts w:ascii="Helvetica" w:hAnsi="Helvetica" w:cs="Helvetica"/>
              </w:rPr>
            </w:pPr>
          </w:p>
        </w:tc>
      </w:tr>
    </w:tbl>
    <w:p w14:paraId="7D8359E0" w14:textId="59DF8834" w:rsidR="005B7CFB" w:rsidRDefault="005B7CFB" w:rsidP="005B7CFB">
      <w:pPr>
        <w:pStyle w:val="Caption"/>
        <w:rPr>
          <w:b w:val="0"/>
          <w:i/>
          <w:color w:val="7F7F7F" w:themeColor="text1" w:themeTint="80"/>
        </w:rPr>
      </w:pPr>
      <w:bookmarkStart w:id="164" w:name="_Toc66279790"/>
      <w:r w:rsidRPr="00DB1AC1">
        <w:t xml:space="preserve">Table </w:t>
      </w:r>
      <w:r>
        <w:rPr>
          <w:noProof/>
        </w:rPr>
        <w:fldChar w:fldCharType="begin"/>
      </w:r>
      <w:r>
        <w:rPr>
          <w:noProof/>
        </w:rPr>
        <w:instrText xml:space="preserve"> SEQ Table \* ARABIC </w:instrText>
      </w:r>
      <w:r>
        <w:rPr>
          <w:noProof/>
        </w:rPr>
        <w:fldChar w:fldCharType="separate"/>
      </w:r>
      <w:r w:rsidR="004F4E62">
        <w:rPr>
          <w:noProof/>
        </w:rPr>
        <w:t>14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64"/>
    </w:p>
    <w:p w14:paraId="331BE741" w14:textId="77777777" w:rsidR="00427220" w:rsidRDefault="00427220" w:rsidP="00427220">
      <w:pPr>
        <w:pStyle w:val="Heading4"/>
      </w:pPr>
      <w:r>
        <w:t>Glossary</w:t>
      </w:r>
    </w:p>
    <w:p w14:paraId="50836C46" w14:textId="52BD41C7" w:rsidR="00427220" w:rsidRDefault="00806478" w:rsidP="00427220">
      <w:r>
        <w:t xml:space="preserve">See </w:t>
      </w:r>
      <w:r w:rsidR="00F20BE1">
        <w:fldChar w:fldCharType="begin"/>
      </w:r>
      <w:r w:rsidR="00F20BE1">
        <w:instrText xml:space="preserve"> REF _Ref2766978 \h </w:instrText>
      </w:r>
      <w:r w:rsidR="00F20BE1">
        <w:fldChar w:fldCharType="separate"/>
      </w:r>
      <w:r w:rsidR="004F4E62">
        <w:rPr>
          <w:lang w:val="en-GB"/>
        </w:rPr>
        <w:t>Appendix</w:t>
      </w:r>
      <w:r w:rsidR="00F20BE1">
        <w:fldChar w:fldCharType="end"/>
      </w:r>
      <w:r w:rsidR="006C2DE5">
        <w:t xml:space="preserve"> for Definitions and Abbreviations.</w:t>
      </w:r>
    </w:p>
    <w:p w14:paraId="5CDD9417" w14:textId="77777777" w:rsidR="00F15706" w:rsidRDefault="00E60B64" w:rsidP="00783BCF">
      <w:pPr>
        <w:pStyle w:val="Heading3"/>
      </w:pPr>
      <w:bookmarkStart w:id="165" w:name="_Toc66279709"/>
      <w:r>
        <w:t>Function Scope</w:t>
      </w:r>
      <w:bookmarkEnd w:id="165"/>
    </w:p>
    <w:p w14:paraId="3B872E51" w14:textId="77777777" w:rsidR="00055646" w:rsidRPr="00A43B48" w:rsidRDefault="00055646" w:rsidP="00306D37">
      <w:pPr>
        <w:contextualSpacing/>
      </w:pPr>
    </w:p>
    <w:p w14:paraId="4C08ABD9" w14:textId="77777777" w:rsidR="00306D37" w:rsidRDefault="00306D37" w:rsidP="00306D37">
      <w:pPr>
        <w:contextualSpacing/>
      </w:pPr>
      <w:r>
        <w:t xml:space="preserve">The </w:t>
      </w:r>
      <w:r>
        <w:rPr>
          <w:noProof/>
        </w:rPr>
        <w:drawing>
          <wp:inline distT="0" distB="0" distL="0" distR="0" wp14:anchorId="2FE9E414" wp14:editId="3ADF9042">
            <wp:extent cx="152400" cy="152400"/>
            <wp:effectExtent l="0" t="0" r="0" b="0"/>
            <wp:docPr id="312"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Control PSDS</w:t>
      </w:r>
      <w:r w:rsidR="0004480F">
        <w:rPr>
          <w:b/>
        </w:rPr>
        <w:t>”</w:t>
      </w:r>
      <w:r>
        <w:t xml:space="preserve"> f</w:t>
      </w:r>
      <w:r w:rsidR="00294100">
        <w:t>unction is called by</w:t>
      </w:r>
      <w:r>
        <w:t xml:space="preserve"> the following </w:t>
      </w:r>
      <w:r w:rsidR="00294100">
        <w:t>functions</w:t>
      </w:r>
      <w:r>
        <w:t>:</w:t>
      </w:r>
    </w:p>
    <w:p w14:paraId="03B5762F" w14:textId="06F300F7" w:rsidR="00306D37" w:rsidRPr="00953D23" w:rsidRDefault="00306D37" w:rsidP="0061324D">
      <w:pPr>
        <w:pStyle w:val="ListParagraph"/>
        <w:numPr>
          <w:ilvl w:val="0"/>
          <w:numId w:val="12"/>
        </w:numPr>
        <w:contextualSpacing/>
      </w:pPr>
      <w:r>
        <w:rPr>
          <w:noProof/>
        </w:rPr>
        <w:drawing>
          <wp:inline distT="0" distB="0" distL="0" distR="0" wp14:anchorId="2DAE0846" wp14:editId="0880262C">
            <wp:extent cx="152400" cy="152400"/>
            <wp:effectExtent l="0" t="0" r="0" b="0"/>
            <wp:docPr id="314"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c093b86cf241563b1c9ded05b726a0f" w:history="1">
        <w:r w:rsidR="00B66881">
          <w:rPr>
            <w:rStyle w:val="Hyperlink"/>
          </w:rPr>
          <w:t>Provide Embrace Support</w:t>
        </w:r>
      </w:hyperlink>
      <w:r w:rsidR="0004480F">
        <w:t>”</w:t>
      </w:r>
    </w:p>
    <w:p w14:paraId="63838E16" w14:textId="3378AD18" w:rsidR="00306D37" w:rsidRPr="00953D23" w:rsidRDefault="00306D37" w:rsidP="0061324D">
      <w:pPr>
        <w:pStyle w:val="ListParagraph"/>
        <w:numPr>
          <w:ilvl w:val="0"/>
          <w:numId w:val="12"/>
        </w:numPr>
        <w:contextualSpacing/>
      </w:pPr>
      <w:r>
        <w:rPr>
          <w:noProof/>
        </w:rPr>
        <w:drawing>
          <wp:inline distT="0" distB="0" distL="0" distR="0" wp14:anchorId="37451710" wp14:editId="709299AD">
            <wp:extent cx="152400" cy="152400"/>
            <wp:effectExtent l="0" t="0" r="0" b="0"/>
            <wp:docPr id="316" name="Picture 120325397.jpg" descr="120325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20325397.jpg"/>
                    <pic:cNvPicPr/>
                  </pic:nvPicPr>
                  <pic:blipFill>
                    <a:blip r:embed="rId18"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cee2f3068a4b8787bf89a9c40ccf1b0" w:history="1">
        <w:r w:rsidR="00B66881">
          <w:rPr>
            <w:rStyle w:val="Hyperlink"/>
          </w:rPr>
          <w:t>PSDS Welcoming Lincoln Owner</w:t>
        </w:r>
      </w:hyperlink>
      <w:r w:rsidR="0004480F">
        <w:t>”</w:t>
      </w:r>
    </w:p>
    <w:p w14:paraId="48EED7DB" w14:textId="77777777" w:rsidR="00393C96" w:rsidRPr="00393C96" w:rsidRDefault="00393C96" w:rsidP="00306D37">
      <w:pPr>
        <w:contextualSpacing/>
      </w:pPr>
    </w:p>
    <w:p w14:paraId="0DDBBBB0" w14:textId="77777777" w:rsidR="001A755C" w:rsidRDefault="001A755C" w:rsidP="00306D37"/>
    <w:p w14:paraId="41BBFB38" w14:textId="77777777" w:rsidR="00294100" w:rsidRDefault="00294100" w:rsidP="00294100">
      <w:pPr>
        <w:jc w:val="center"/>
      </w:pPr>
      <w:r>
        <w:rPr>
          <w:noProof/>
        </w:rPr>
        <w:lastRenderedPageBreak/>
        <w:drawing>
          <wp:inline distT="0" distB="0" distL="0" distR="0" wp14:anchorId="431E6C05" wp14:editId="0122E47F">
            <wp:extent cx="6466205" cy="3274426"/>
            <wp:effectExtent l="0" t="0" r="0" b="0"/>
            <wp:docPr id="318" name="Picture -1190381728.jpg" descr="-1190381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190381728.jpg"/>
                    <pic:cNvPicPr/>
                  </pic:nvPicPr>
                  <pic:blipFill>
                    <a:blip r:embed="rId37" cstate="print"/>
                    <a:stretch>
                      <a:fillRect/>
                    </a:stretch>
                  </pic:blipFill>
                  <pic:spPr>
                    <a:xfrm>
                      <a:off x="0" y="0"/>
                      <a:ext cx="6466205" cy="3274426"/>
                    </a:xfrm>
                    <a:prstGeom prst="rect">
                      <a:avLst/>
                    </a:prstGeom>
                  </pic:spPr>
                </pic:pic>
              </a:graphicData>
            </a:graphic>
          </wp:inline>
        </w:drawing>
      </w:r>
    </w:p>
    <w:p w14:paraId="63A17A98" w14:textId="13368A60" w:rsidR="00306D37" w:rsidRPr="00294100" w:rsidRDefault="00306D37" w:rsidP="00294100">
      <w:pPr>
        <w:pStyle w:val="Caption"/>
      </w:pPr>
      <w:bookmarkStart w:id="166" w:name="_Toc66279764"/>
      <w:r w:rsidRPr="00294100">
        <w:t xml:space="preserve">Figure </w:t>
      </w:r>
      <w:r w:rsidR="00317856">
        <w:fldChar w:fldCharType="begin"/>
      </w:r>
      <w:r w:rsidR="00317856">
        <w:instrText xml:space="preserve"> SEQ Figure \* ARABIC </w:instrText>
      </w:r>
      <w:r w:rsidR="00317856">
        <w:fldChar w:fldCharType="separate"/>
      </w:r>
      <w:r w:rsidR="004F4E62">
        <w:rPr>
          <w:noProof/>
        </w:rPr>
        <w:t>11</w:t>
      </w:r>
      <w:r w:rsidR="00317856">
        <w:rPr>
          <w:noProof/>
        </w:rPr>
        <w:fldChar w:fldCharType="end"/>
      </w:r>
      <w:r w:rsidRPr="00294100">
        <w:t xml:space="preserve">: Activity Diagram of </w:t>
      </w:r>
      <w:r>
        <w:rPr>
          <w:noProof/>
        </w:rPr>
        <w:drawing>
          <wp:inline distT="0" distB="0" distL="0" distR="0" wp14:anchorId="32A48619" wp14:editId="6CB93C21">
            <wp:extent cx="152400" cy="152400"/>
            <wp:effectExtent l="0" t="0" r="0" b="0"/>
            <wp:docPr id="320"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Embrace Support</w:t>
      </w:r>
      <w:r w:rsidR="0004480F">
        <w:t>”</w:t>
      </w:r>
      <w:r w:rsidRPr="00294100">
        <w:t xml:space="preserve"> calling </w:t>
      </w:r>
      <w:r>
        <w:rPr>
          <w:noProof/>
        </w:rPr>
        <w:drawing>
          <wp:inline distT="0" distB="0" distL="0" distR="0" wp14:anchorId="1944BB89" wp14:editId="7CDB2419">
            <wp:extent cx="152400" cy="152400"/>
            <wp:effectExtent l="0" t="0" r="0" b="0"/>
            <wp:docPr id="322"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PSDS</w:t>
      </w:r>
      <w:r w:rsidR="0004480F">
        <w:t>”</w:t>
      </w:r>
      <w:bookmarkEnd w:id="166"/>
    </w:p>
    <w:p w14:paraId="44E8FE99" w14:textId="77777777" w:rsidR="00306D37" w:rsidRDefault="00306D37" w:rsidP="00306D37">
      <w:pPr>
        <w:contextualSpacing/>
      </w:pPr>
    </w:p>
    <w:p w14:paraId="397C0435" w14:textId="77777777" w:rsidR="001A755C" w:rsidRDefault="001A755C" w:rsidP="00306D37"/>
    <w:p w14:paraId="65BA29D0" w14:textId="77777777" w:rsidR="00294100" w:rsidRDefault="00294100" w:rsidP="00294100">
      <w:pPr>
        <w:jc w:val="center"/>
      </w:pPr>
      <w:r>
        <w:rPr>
          <w:noProof/>
        </w:rPr>
        <w:drawing>
          <wp:inline distT="0" distB="0" distL="0" distR="0" wp14:anchorId="7E04CF29" wp14:editId="198C504F">
            <wp:extent cx="6466205" cy="3238942"/>
            <wp:effectExtent l="0" t="0" r="0" b="0"/>
            <wp:docPr id="324" name="Picture 2085716958.jpg" descr="2085716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2085716958.jpg"/>
                    <pic:cNvPicPr/>
                  </pic:nvPicPr>
                  <pic:blipFill>
                    <a:blip r:embed="rId38" cstate="print"/>
                    <a:stretch>
                      <a:fillRect/>
                    </a:stretch>
                  </pic:blipFill>
                  <pic:spPr>
                    <a:xfrm>
                      <a:off x="0" y="0"/>
                      <a:ext cx="6466205" cy="3238942"/>
                    </a:xfrm>
                    <a:prstGeom prst="rect">
                      <a:avLst/>
                    </a:prstGeom>
                  </pic:spPr>
                </pic:pic>
              </a:graphicData>
            </a:graphic>
          </wp:inline>
        </w:drawing>
      </w:r>
    </w:p>
    <w:p w14:paraId="31E2F21F" w14:textId="3E7E904F" w:rsidR="00306D37" w:rsidRPr="00294100" w:rsidRDefault="00306D37" w:rsidP="00294100">
      <w:pPr>
        <w:pStyle w:val="Caption"/>
      </w:pPr>
      <w:bookmarkStart w:id="167" w:name="_Toc66279765"/>
      <w:r w:rsidRPr="00294100">
        <w:t xml:space="preserve">Figure </w:t>
      </w:r>
      <w:r w:rsidR="00317856">
        <w:fldChar w:fldCharType="begin"/>
      </w:r>
      <w:r w:rsidR="00317856">
        <w:instrText xml:space="preserve"> SEQ Figure \* A</w:instrText>
      </w:r>
      <w:r w:rsidR="00317856">
        <w:instrText xml:space="preserve">RABIC </w:instrText>
      </w:r>
      <w:r w:rsidR="00317856">
        <w:fldChar w:fldCharType="separate"/>
      </w:r>
      <w:r w:rsidR="004F4E62">
        <w:rPr>
          <w:noProof/>
        </w:rPr>
        <w:t>12</w:t>
      </w:r>
      <w:r w:rsidR="00317856">
        <w:rPr>
          <w:noProof/>
        </w:rPr>
        <w:fldChar w:fldCharType="end"/>
      </w:r>
      <w:r w:rsidRPr="00294100">
        <w:t xml:space="preserve">: Activity Diagram of </w:t>
      </w:r>
      <w:r>
        <w:rPr>
          <w:noProof/>
        </w:rPr>
        <w:drawing>
          <wp:inline distT="0" distB="0" distL="0" distR="0" wp14:anchorId="36F19648" wp14:editId="6D1F08BE">
            <wp:extent cx="152400" cy="152400"/>
            <wp:effectExtent l="0" t="0" r="0" b="0"/>
            <wp:docPr id="326" name="Picture 120325397.jpg" descr="120325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20325397.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PSDS Welcoming Lincoln Owner</w:t>
      </w:r>
      <w:r w:rsidR="0004480F">
        <w:t>”</w:t>
      </w:r>
      <w:r w:rsidRPr="00294100">
        <w:t xml:space="preserve"> calling </w:t>
      </w:r>
      <w:r>
        <w:rPr>
          <w:noProof/>
        </w:rPr>
        <w:drawing>
          <wp:inline distT="0" distB="0" distL="0" distR="0" wp14:anchorId="5A9F50E4" wp14:editId="2CEF1C03">
            <wp:extent cx="152400" cy="152400"/>
            <wp:effectExtent l="0" t="0" r="0" b="0"/>
            <wp:docPr id="328"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PSDS</w:t>
      </w:r>
      <w:r w:rsidR="0004480F">
        <w:t>”</w:t>
      </w:r>
      <w:bookmarkEnd w:id="167"/>
    </w:p>
    <w:p w14:paraId="6A6F55C4" w14:textId="77777777" w:rsidR="00306D37" w:rsidRDefault="00306D37" w:rsidP="00306D37">
      <w:pPr>
        <w:contextualSpacing/>
      </w:pPr>
    </w:p>
    <w:p w14:paraId="4C3A3D7C" w14:textId="77777777" w:rsidR="00F15706" w:rsidRDefault="00E60B64" w:rsidP="00783BCF">
      <w:pPr>
        <w:pStyle w:val="Heading3"/>
      </w:pPr>
      <w:bookmarkStart w:id="168" w:name="_Toc66279710"/>
      <w:r>
        <w:t>Function Interfaces</w:t>
      </w:r>
      <w:bookmarkEnd w:id="168"/>
    </w:p>
    <w:p w14:paraId="71558C7E"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4A51AC07" w14:textId="77777777" w:rsidTr="00331174">
        <w:trPr>
          <w:trHeight w:val="260"/>
        </w:trPr>
        <w:tc>
          <w:tcPr>
            <w:tcW w:w="2695" w:type="dxa"/>
            <w:shd w:val="clear" w:color="auto" w:fill="D9D9D9" w:themeFill="background1" w:themeFillShade="D9"/>
            <w:noWrap/>
            <w:hideMark/>
          </w:tcPr>
          <w:p w14:paraId="79FBC4C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4AB985DF"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19CBF842" w14:textId="77777777" w:rsidTr="00331174">
        <w:trPr>
          <w:trHeight w:val="410"/>
        </w:trPr>
        <w:tc>
          <w:tcPr>
            <w:tcW w:w="2695" w:type="dxa"/>
            <w:noWrap/>
          </w:tcPr>
          <w:p w14:paraId="3A417796" w14:textId="77777777" w:rsidR="00C15577" w:rsidRDefault="00C15577" w:rsidP="00275823">
            <w:pPr>
              <w:contextualSpacing/>
              <w:rPr>
                <w:rFonts w:cs="Arial"/>
              </w:rPr>
            </w:pPr>
            <w:r w:rsidRPr="00275823">
              <w:rPr>
                <w:rFonts w:cs="Arial"/>
              </w:rPr>
              <w:t>Trigger Embrace Request</w:t>
            </w:r>
          </w:p>
          <w:p w14:paraId="7C9596AC" w14:textId="77777777" w:rsidR="0029472F" w:rsidRDefault="00AA2FB2" w:rsidP="00275823">
            <w:pPr>
              <w:contextualSpacing/>
              <w:rPr>
                <w:rFonts w:cs="Arial"/>
              </w:rPr>
            </w:pPr>
            <w:r>
              <w:rPr>
                <w:rFonts w:cs="Arial"/>
              </w:rPr>
              <w:t>Type:</w:t>
            </w:r>
          </w:p>
          <w:p w14:paraId="11C234E1" w14:textId="5EA21A2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6C12691E" wp14:editId="19578F6C">
                  <wp:extent cx="152400" cy="152400"/>
                  <wp:effectExtent l="0" t="0" r="0" b="0"/>
                  <wp:docPr id="330"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1642009e96035171a75307ae7425547" w:history="1">
              <w:r w:rsidR="00704F04">
                <w:rPr>
                  <w:rStyle w:val="Hyperlink"/>
                  <w:rFonts w:cs="Arial"/>
                </w:rPr>
                <w:t>EmbraceRequest</w:t>
              </w:r>
            </w:hyperlink>
          </w:p>
        </w:tc>
        <w:tc>
          <w:tcPr>
            <w:tcW w:w="7506" w:type="dxa"/>
          </w:tcPr>
          <w:p w14:paraId="627360E5" w14:textId="77777777" w:rsidR="0046598F" w:rsidRPr="0046598F" w:rsidRDefault="0046598F" w:rsidP="00275823">
            <w:pPr>
              <w:rPr>
                <w:rFonts w:cs="Arial"/>
                <w:color w:val="000000"/>
              </w:rPr>
            </w:pPr>
            <w:r>
              <w:rPr>
                <w:rFonts w:cs="Arial"/>
                <w:color w:val="000000"/>
              </w:rPr>
              <w:t>Received from:</w:t>
            </w:r>
          </w:p>
          <w:p w14:paraId="7F592421" w14:textId="77777777" w:rsidR="00CE094A" w:rsidRPr="00CE094A" w:rsidRDefault="00CE094A" w:rsidP="00452672">
            <w:pPr>
              <w:pStyle w:val="ListParagraph"/>
              <w:numPr>
                <w:ilvl w:val="0"/>
                <w:numId w:val="12"/>
              </w:numPr>
              <w:rPr>
                <w:rFonts w:cs="Arial"/>
              </w:rPr>
            </w:pPr>
            <w:r>
              <w:rPr>
                <w:noProof/>
              </w:rPr>
              <w:drawing>
                <wp:inline distT="0" distB="0" distL="0" distR="0" wp14:anchorId="4F25EEE3" wp14:editId="7D4A4D55">
                  <wp:extent cx="152400" cy="152400"/>
                  <wp:effectExtent l="0" t="0" r="0" b="0"/>
                  <wp:docPr id="332"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Trigger Embrace</w:t>
            </w:r>
          </w:p>
        </w:tc>
      </w:tr>
    </w:tbl>
    <w:p w14:paraId="40FFAF9A" w14:textId="77777777" w:rsidR="00A72B37" w:rsidRDefault="00A72B37" w:rsidP="00A72B37">
      <w:pPr>
        <w:pStyle w:val="Heading4"/>
      </w:pPr>
      <w:r>
        <w:lastRenderedPageBreak/>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6F72E945" w14:textId="77777777" w:rsidTr="00A07A81">
        <w:trPr>
          <w:trHeight w:val="260"/>
        </w:trPr>
        <w:tc>
          <w:tcPr>
            <w:tcW w:w="2689" w:type="dxa"/>
            <w:shd w:val="clear" w:color="auto" w:fill="D9D9D9" w:themeFill="background1" w:themeFillShade="D9"/>
            <w:noWrap/>
            <w:hideMark/>
          </w:tcPr>
          <w:p w14:paraId="2C00868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2B36C6BC"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E7850A2" w14:textId="77777777" w:rsidTr="00A07A81">
        <w:trPr>
          <w:trHeight w:val="410"/>
        </w:trPr>
        <w:tc>
          <w:tcPr>
            <w:tcW w:w="2689" w:type="dxa"/>
            <w:noWrap/>
          </w:tcPr>
          <w:p w14:paraId="266BE724" w14:textId="77777777" w:rsidR="001C41D6" w:rsidRDefault="001C41D6" w:rsidP="001C41D6">
            <w:pPr>
              <w:contextualSpacing/>
              <w:rPr>
                <w:rFonts w:cs="Arial"/>
              </w:rPr>
            </w:pPr>
            <w:r>
              <w:rPr>
                <w:rFonts w:cs="Arial"/>
              </w:rPr>
              <w:t>Actuate Command</w:t>
            </w:r>
          </w:p>
          <w:p w14:paraId="148F1949" w14:textId="77777777" w:rsidR="00D94B9F" w:rsidRDefault="00D94B9F" w:rsidP="00D94B9F">
            <w:pPr>
              <w:contextualSpacing/>
              <w:rPr>
                <w:rFonts w:cs="Arial"/>
              </w:rPr>
            </w:pPr>
            <w:r>
              <w:rPr>
                <w:rFonts w:cs="Arial"/>
              </w:rPr>
              <w:t>Type:</w:t>
            </w:r>
          </w:p>
          <w:p w14:paraId="50C9CAC1" w14:textId="0BD2DF2E" w:rsidR="001C41D6" w:rsidRDefault="001C41D6" w:rsidP="001C41D6">
            <w:pPr>
              <w:contextualSpacing/>
              <w:rPr>
                <w:rFonts w:cs="Arial"/>
              </w:rPr>
            </w:pPr>
            <w:r>
              <w:rPr>
                <w:noProof/>
              </w:rPr>
              <w:drawing>
                <wp:inline distT="0" distB="0" distL="0" distR="0" wp14:anchorId="2685B209" wp14:editId="720BDC5B">
                  <wp:extent cx="152400" cy="152400"/>
                  <wp:effectExtent l="0" t="0" r="0" b="0"/>
                  <wp:docPr id="334"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87867781cdd7547ada77bc5e40f2b2f" w:history="1">
              <w:r>
                <w:rPr>
                  <w:rStyle w:val="Hyperlink"/>
                  <w:rFonts w:cs="Arial"/>
                </w:rPr>
                <w:t>PDLC Actuate Command</w:t>
              </w:r>
            </w:hyperlink>
          </w:p>
        </w:tc>
        <w:tc>
          <w:tcPr>
            <w:tcW w:w="7512" w:type="dxa"/>
            <w:noWrap/>
          </w:tcPr>
          <w:p w14:paraId="687421A8" w14:textId="77777777" w:rsidR="0046598F" w:rsidRPr="00275823" w:rsidRDefault="0046598F" w:rsidP="00275823">
            <w:pPr>
              <w:rPr>
                <w:rFonts w:cs="Arial"/>
                <w:color w:val="000000"/>
              </w:rPr>
            </w:pPr>
            <w:r>
              <w:rPr>
                <w:rFonts w:cs="Arial"/>
                <w:color w:val="000000"/>
              </w:rPr>
              <w:t>Sent to:</w:t>
            </w:r>
          </w:p>
          <w:p w14:paraId="4A3C182D" w14:textId="33C8AF58" w:rsidR="00275823" w:rsidRPr="0046598F" w:rsidRDefault="00275823" w:rsidP="0061324D">
            <w:pPr>
              <w:pStyle w:val="ListParagraph"/>
              <w:numPr>
                <w:ilvl w:val="0"/>
                <w:numId w:val="12"/>
              </w:numPr>
              <w:rPr>
                <w:rFonts w:cs="Arial"/>
                <w:color w:val="000000"/>
              </w:rPr>
            </w:pPr>
            <w:r>
              <w:rPr>
                <w:noProof/>
              </w:rPr>
              <w:drawing>
                <wp:inline distT="0" distB="0" distL="0" distR="0" wp14:anchorId="4C118E23" wp14:editId="5886B0F3">
                  <wp:extent cx="152400" cy="152400"/>
                  <wp:effectExtent l="0" t="0" r="0" b="0"/>
                  <wp:docPr id="336"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959c28f22ff4765f3d178411d219d6e" w:history="1">
              <w:r w:rsidR="00FE73F2">
                <w:rPr>
                  <w:rStyle w:val="Hyperlink"/>
                  <w:rFonts w:cs="Arial"/>
                  <w:color w:val="000000"/>
                </w:rPr>
                <w:t>Actuate PDLC</w:t>
              </w:r>
            </w:hyperlink>
          </w:p>
        </w:tc>
      </w:tr>
    </w:tbl>
    <w:p w14:paraId="68BA5255" w14:textId="77777777" w:rsidR="00A72B37" w:rsidRDefault="00A72B37" w:rsidP="00A72B37">
      <w:pPr>
        <w:pStyle w:val="Heading4"/>
      </w:pPr>
      <w:r>
        <w:t>Logical</w:t>
      </w:r>
      <w:r w:rsidRPr="00F15706">
        <w:t xml:space="preserve"> Parameters</w:t>
      </w:r>
    </w:p>
    <w:p w14:paraId="4EF56DE8" w14:textId="77777777" w:rsidR="00E21515" w:rsidRDefault="00E21515" w:rsidP="00A72B37"/>
    <w:p w14:paraId="38862DC1" w14:textId="77777777" w:rsidR="00A72B37" w:rsidRDefault="00BF7A51" w:rsidP="00A72B37">
      <w:r w:rsidRPr="005067FC">
        <w:rPr>
          <w:i/>
          <w:color w:val="A6A6A6" w:themeColor="background1" w:themeShade="A6"/>
        </w:rPr>
        <w:t>Not supported by MagicDraw report generation.</w:t>
      </w:r>
    </w:p>
    <w:p w14:paraId="0E96221A" w14:textId="77777777" w:rsidR="00822913" w:rsidRDefault="00822913" w:rsidP="00822913">
      <w:pPr>
        <w:pStyle w:val="Heading3"/>
      </w:pPr>
      <w:bookmarkStart w:id="169" w:name="_Toc66279711"/>
      <w:r>
        <w:t>Function Modeling</w:t>
      </w:r>
      <w:bookmarkEnd w:id="169"/>
    </w:p>
    <w:p w14:paraId="30A702E2" w14:textId="77777777" w:rsidR="00E21515" w:rsidRPr="00C75AE5" w:rsidRDefault="00E21515" w:rsidP="00EF5443"/>
    <w:p w14:paraId="12265DDD" w14:textId="77777777" w:rsidR="002D15F6" w:rsidRDefault="002D15F6" w:rsidP="0061324D">
      <w:pPr>
        <w:pStyle w:val="Heading4"/>
        <w:numPr>
          <w:ilvl w:val="3"/>
          <w:numId w:val="4"/>
        </w:numPr>
      </w:pPr>
      <w:r>
        <w:t>Use Cases</w:t>
      </w:r>
    </w:p>
    <w:p w14:paraId="64EB9EE1" w14:textId="77777777" w:rsidR="00E21515" w:rsidRDefault="00E21515" w:rsidP="002D15F6"/>
    <w:p w14:paraId="3E3B1566"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BB0C6F6" w14:textId="77777777" w:rsidR="002D15F6" w:rsidRDefault="002D15F6" w:rsidP="0061324D">
      <w:pPr>
        <w:pStyle w:val="Heading4"/>
        <w:numPr>
          <w:ilvl w:val="3"/>
          <w:numId w:val="4"/>
        </w:numPr>
      </w:pPr>
      <w:r>
        <w:t>State Charts / Activity Diagrams / Sequence Diagrams / Decision Tables</w:t>
      </w:r>
    </w:p>
    <w:p w14:paraId="47CDD490" w14:textId="77777777" w:rsidR="00E21515" w:rsidRDefault="00E21515" w:rsidP="002D15F6"/>
    <w:p w14:paraId="3E606244"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12A6AF43" w14:textId="77777777" w:rsidR="00F15706" w:rsidRDefault="00DA0800" w:rsidP="00822913">
      <w:pPr>
        <w:pStyle w:val="Heading3"/>
      </w:pPr>
      <w:bookmarkStart w:id="170" w:name="_Toc66279712"/>
      <w:r>
        <w:t>Function Requirements</w:t>
      </w:r>
      <w:bookmarkEnd w:id="170"/>
    </w:p>
    <w:p w14:paraId="1F9E47AD" w14:textId="77777777" w:rsidR="00F15706" w:rsidRDefault="00F15706" w:rsidP="00783BCF">
      <w:pPr>
        <w:pStyle w:val="Heading4"/>
      </w:pPr>
      <w:r>
        <w:t>Functional Requirements</w:t>
      </w:r>
    </w:p>
    <w:p w14:paraId="16308361" w14:textId="77777777" w:rsidR="006E54B3" w:rsidRDefault="00F15706" w:rsidP="006E54B3">
      <w:pPr>
        <w:pStyle w:val="Heading5"/>
      </w:pPr>
      <w:r>
        <w:t>Normal Operation</w:t>
      </w:r>
    </w:p>
    <w:p w14:paraId="5E2CD74F" w14:textId="77777777" w:rsidR="005961D3" w:rsidRDefault="005961D3" w:rsidP="00BB6A63"/>
    <w:p w14:paraId="794CDEF1" w14:textId="77777777" w:rsidR="001F5E54" w:rsidRPr="0017445F" w:rsidRDefault="00AE04B0" w:rsidP="001F5E54">
      <w:pPr>
        <w:pStyle w:val="RERequirement"/>
        <w:shd w:val="clear" w:color="auto" w:fill="F2F2F2" w:themeFill="background1" w:themeFillShade="F2"/>
      </w:pPr>
      <w:bookmarkStart w:id="171" w:name="_49b1f91f81e0ca1f74ec15ebba821bb6"/>
      <w:bookmarkEnd w:id="171"/>
      <w:r>
        <w:t xml:space="preserve"> Control Embrace Request</w:t>
      </w:r>
    </w:p>
    <w:p w14:paraId="1511BD50" w14:textId="77777777" w:rsidR="001F5E54" w:rsidRDefault="00AE04B0" w:rsidP="001F5E54">
      <w:pPr>
        <w:rPr>
          <w:rFonts w:cs="Arial"/>
        </w:rPr>
      </w:pPr>
      <w:r>
        <w:rPr>
          <w:rFonts w:cs="Arial"/>
        </w:rPr>
        <w:t>When the "Control PSDS" receives the trigger EmbraceRequest= EMBRACE_</w:t>
      </w:r>
      <w:proofErr w:type="gramStart"/>
      <w:r>
        <w:rPr>
          <w:rFonts w:cs="Arial"/>
        </w:rPr>
        <w:t>APPROACH  it</w:t>
      </w:r>
      <w:proofErr w:type="gramEnd"/>
      <w:r>
        <w:rPr>
          <w:rFonts w:cs="Arial"/>
        </w:rPr>
        <w:t xml:space="preserve"> shall Request Actuate PDLC:: PDLC Actuate Command=Actuate ALL Zones=ON</w:t>
      </w:r>
    </w:p>
    <w:p w14:paraId="64985FFB"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572B4ED2"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A709AF"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184EAB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7BBCBC"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44819" w14:textId="77777777" w:rsidR="00723DF2" w:rsidRDefault="00723DF2"/>
        </w:tc>
      </w:tr>
      <w:tr w:rsidR="001F5E54" w:rsidRPr="00FD127C" w14:paraId="4396B6D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1E7402"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55331D" w14:textId="77777777" w:rsidR="00723DF2" w:rsidRDefault="00723DF2"/>
        </w:tc>
      </w:tr>
      <w:tr w:rsidR="001F5E54" w:rsidRPr="00FD127C" w14:paraId="42EF3395"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F0ADF3"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4DE8F8" w14:textId="77777777" w:rsidR="00723DF2" w:rsidRDefault="00723DF2"/>
        </w:tc>
      </w:tr>
      <w:tr w:rsidR="001F5E54" w:rsidRPr="00FD127C" w14:paraId="7247D4A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AAB86"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B3300F"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479D5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6D0AE6" w14:textId="77777777" w:rsidR="00723DF2" w:rsidRDefault="00723DF2"/>
        </w:tc>
      </w:tr>
      <w:tr w:rsidR="001F5E54" w:rsidRPr="00FD127C" w14:paraId="1C7D8D1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B6B06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99AC8B"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7D1D8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E26D08" w14:textId="77777777" w:rsidR="00723DF2" w:rsidRDefault="00723DF2"/>
        </w:tc>
      </w:tr>
      <w:tr w:rsidR="001F5E54" w:rsidRPr="00FD127C" w14:paraId="75C25B3E"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9AAC9C"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DC9CD0"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789D9E"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43B03B"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CCAE9D"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537528" w14:textId="77777777" w:rsidR="00723DF2" w:rsidRDefault="00723DF2"/>
        </w:tc>
      </w:tr>
      <w:tr w:rsidR="001F5E54" w:rsidRPr="00FD127C" w14:paraId="4D4FF05F"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333FF3" w14:textId="34FB8F52" w:rsidR="001F5E54" w:rsidRPr="00FD127C" w:rsidRDefault="00317856" w:rsidP="00A84EEF">
            <w:pPr>
              <w:rPr>
                <w:rFonts w:cs="Arial"/>
                <w:bCs/>
                <w:color w:val="808080" w:themeColor="background1" w:themeShade="80"/>
                <w:sz w:val="16"/>
                <w:szCs w:val="14"/>
              </w:rPr>
            </w:pPr>
            <w:hyperlink r:id="rId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2932CF" w14:textId="6F1A0CA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8EE765"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EC54ED2" w14:textId="77777777" w:rsidR="00315F1A" w:rsidRDefault="00315F1A" w:rsidP="00215698"/>
    <w:p w14:paraId="426D8DC1" w14:textId="77777777" w:rsidR="001F5E54" w:rsidRPr="0017445F" w:rsidRDefault="00AE04B0" w:rsidP="001F5E54">
      <w:pPr>
        <w:pStyle w:val="RERequirement"/>
        <w:shd w:val="clear" w:color="auto" w:fill="F2F2F2" w:themeFill="background1" w:themeFillShade="F2"/>
      </w:pPr>
      <w:bookmarkStart w:id="172" w:name="_b4ccb525e4c915bc13c150b47bf97cb9"/>
      <w:bookmarkEnd w:id="172"/>
      <w:r>
        <w:t xml:space="preserve"> Control Embrace Depart Request</w:t>
      </w:r>
    </w:p>
    <w:p w14:paraId="7FE3F92E" w14:textId="77777777" w:rsidR="001F5E54" w:rsidRDefault="00AE04B0" w:rsidP="001F5E54">
      <w:pPr>
        <w:rPr>
          <w:rFonts w:cs="Arial"/>
        </w:rPr>
      </w:pPr>
      <w:r>
        <w:rPr>
          <w:rFonts w:cs="Arial"/>
        </w:rPr>
        <w:t xml:space="preserve">When the "Control PSDS" receives the trigger EmbraceRequest=EMBRACE_DEPART it shall Request Actuate </w:t>
      </w:r>
      <w:proofErr w:type="gramStart"/>
      <w:r>
        <w:rPr>
          <w:rFonts w:cs="Arial"/>
        </w:rPr>
        <w:t>PDLC::</w:t>
      </w:r>
      <w:proofErr w:type="gramEnd"/>
      <w:r>
        <w:rPr>
          <w:rFonts w:cs="Arial"/>
        </w:rPr>
        <w:t xml:space="preserve"> PDLC Actuate Command=Actuate ALL Zones=OFF</w:t>
      </w:r>
    </w:p>
    <w:p w14:paraId="67DB5245"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9FA96A1"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F004F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4E6439B3"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714260"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0C5D4E" w14:textId="77777777" w:rsidR="00723DF2" w:rsidRDefault="00723DF2"/>
        </w:tc>
      </w:tr>
      <w:tr w:rsidR="001F5E54" w:rsidRPr="00FD127C" w14:paraId="07DA7E9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0662F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107161" w14:textId="77777777" w:rsidR="00723DF2" w:rsidRDefault="00723DF2"/>
        </w:tc>
      </w:tr>
      <w:tr w:rsidR="001F5E54" w:rsidRPr="00FD127C" w14:paraId="63983D3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827E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06F3C" w14:textId="77777777" w:rsidR="00723DF2" w:rsidRDefault="00723DF2"/>
        </w:tc>
      </w:tr>
      <w:tr w:rsidR="001F5E54" w:rsidRPr="00FD127C" w14:paraId="5165F2B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7160D0"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BF2BD"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BC1B12"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675649" w14:textId="77777777" w:rsidR="00723DF2" w:rsidRDefault="00723DF2"/>
        </w:tc>
      </w:tr>
      <w:tr w:rsidR="001F5E54" w:rsidRPr="00FD127C" w14:paraId="6A8FE87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1CC878"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395B6"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D33319"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5C009A" w14:textId="77777777" w:rsidR="00723DF2" w:rsidRDefault="00723DF2"/>
        </w:tc>
      </w:tr>
      <w:tr w:rsidR="001F5E54" w:rsidRPr="00FD127C" w14:paraId="4646C05B"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D5F2E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D34675"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42AA21"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59399"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7C25B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C045E9" w14:textId="77777777" w:rsidR="00723DF2" w:rsidRDefault="00723DF2"/>
        </w:tc>
      </w:tr>
      <w:tr w:rsidR="001F5E54" w:rsidRPr="00FD127C" w14:paraId="40603EE0"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4E2C31" w14:textId="6D3F197B" w:rsidR="001F5E54" w:rsidRPr="00FD127C" w:rsidRDefault="00317856" w:rsidP="00A84EEF">
            <w:pPr>
              <w:rPr>
                <w:rFonts w:cs="Arial"/>
                <w:bCs/>
                <w:color w:val="808080" w:themeColor="background1" w:themeShade="80"/>
                <w:sz w:val="16"/>
                <w:szCs w:val="14"/>
              </w:rPr>
            </w:pPr>
            <w:hyperlink r:id="rId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021212" w14:textId="79A6176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7BEDD8"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758F52F" w14:textId="77777777" w:rsidR="00315F1A" w:rsidRDefault="00315F1A" w:rsidP="00215698"/>
    <w:p w14:paraId="3AC2F5CC" w14:textId="77777777" w:rsidR="00F15706" w:rsidRDefault="00F15706" w:rsidP="00783BCF">
      <w:pPr>
        <w:pStyle w:val="Heading5"/>
      </w:pPr>
      <w:r>
        <w:lastRenderedPageBreak/>
        <w:t>Error Handling</w:t>
      </w:r>
    </w:p>
    <w:p w14:paraId="645C7843" w14:textId="77777777" w:rsidR="00E21515" w:rsidRDefault="00E21515" w:rsidP="00BB6A63"/>
    <w:p w14:paraId="4A7E846C" w14:textId="77777777" w:rsidR="005961D3" w:rsidRDefault="005961D3" w:rsidP="005961D3">
      <w:pPr>
        <w:rPr>
          <w:color w:val="A6A6A6" w:themeColor="background1" w:themeShade="A6"/>
        </w:rPr>
      </w:pPr>
      <w:r>
        <w:rPr>
          <w:color w:val="A6A6A6" w:themeColor="background1" w:themeShade="A6"/>
        </w:rPr>
        <w:t>No Error Handling Requirements specified.</w:t>
      </w:r>
    </w:p>
    <w:p w14:paraId="72AAF427" w14:textId="77777777" w:rsidR="00DD7D94" w:rsidRDefault="00DD7D94" w:rsidP="00DD7D94">
      <w:pPr>
        <w:pStyle w:val="Heading4"/>
      </w:pPr>
      <w:r>
        <w:t>Non-Functional Requirements</w:t>
      </w:r>
    </w:p>
    <w:p w14:paraId="236582F7" w14:textId="77777777" w:rsidR="00E21515" w:rsidRDefault="00E21515" w:rsidP="00BB6A63"/>
    <w:p w14:paraId="085E0EE2" w14:textId="77777777" w:rsidR="005961D3" w:rsidRDefault="005961D3" w:rsidP="005961D3">
      <w:pPr>
        <w:rPr>
          <w:color w:val="A6A6A6" w:themeColor="background1" w:themeShade="A6"/>
        </w:rPr>
      </w:pPr>
      <w:r>
        <w:rPr>
          <w:color w:val="A6A6A6" w:themeColor="background1" w:themeShade="A6"/>
        </w:rPr>
        <w:t>No Non-Functional Requirements specified.</w:t>
      </w:r>
    </w:p>
    <w:p w14:paraId="1B6D9CB7" w14:textId="77777777" w:rsidR="00DF462B" w:rsidRDefault="00427220" w:rsidP="00DF462B">
      <w:pPr>
        <w:pStyle w:val="Heading4"/>
      </w:pPr>
      <w:r>
        <w:t>Functional</w:t>
      </w:r>
      <w:r w:rsidR="00DF462B">
        <w:t xml:space="preserve"> Safety Requirements</w:t>
      </w:r>
    </w:p>
    <w:p w14:paraId="5721DD30" w14:textId="77777777" w:rsidR="00E21515" w:rsidRDefault="00E21515" w:rsidP="00DF462B">
      <w:pPr>
        <w:rPr>
          <w:highlight w:val="yellow"/>
        </w:rPr>
      </w:pPr>
    </w:p>
    <w:p w14:paraId="492F69E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AFFB417" w14:textId="77777777" w:rsidR="00153E5C" w:rsidRDefault="00DC3817" w:rsidP="00DC3817">
      <w:pPr>
        <w:pStyle w:val="Heading5"/>
      </w:pPr>
      <w:r>
        <w:t xml:space="preserve">ASIL Decomposition of </w:t>
      </w:r>
      <w:r w:rsidR="00153E5C">
        <w:t>Functional Safety Requirements</w:t>
      </w:r>
    </w:p>
    <w:p w14:paraId="7EACAE05" w14:textId="77777777" w:rsidR="00E21515" w:rsidRDefault="00E21515" w:rsidP="00B740D4">
      <w:pPr>
        <w:pStyle w:val="NoSpacing"/>
      </w:pPr>
    </w:p>
    <w:p w14:paraId="419CE396" w14:textId="77777777" w:rsidR="004B4979" w:rsidRDefault="004B4979" w:rsidP="00B740D4">
      <w:pPr>
        <w:pStyle w:val="NoSpacing"/>
      </w:pPr>
    </w:p>
    <w:p w14:paraId="3AD3CF61"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AC78691" w14:textId="77777777" w:rsidR="00DD7D94" w:rsidRDefault="00DD7D94" w:rsidP="00DD7D94">
      <w:pPr>
        <w:pStyle w:val="Heading4"/>
      </w:pPr>
      <w:r>
        <w:t>Other Requirements</w:t>
      </w:r>
    </w:p>
    <w:p w14:paraId="038249B6" w14:textId="77777777" w:rsidR="00DD7D94" w:rsidRDefault="00DD7D94" w:rsidP="00DD7D94">
      <w:pPr>
        <w:pStyle w:val="Heading5"/>
      </w:pPr>
      <w:r>
        <w:t>Design Requirements</w:t>
      </w:r>
    </w:p>
    <w:p w14:paraId="38528749" w14:textId="77777777" w:rsidR="00E21515" w:rsidRDefault="00E21515" w:rsidP="00CA4A62"/>
    <w:p w14:paraId="511CCFE3" w14:textId="77777777" w:rsidR="005961D3" w:rsidRDefault="005961D3" w:rsidP="005961D3">
      <w:pPr>
        <w:rPr>
          <w:color w:val="A6A6A6" w:themeColor="background1" w:themeShade="A6"/>
        </w:rPr>
      </w:pPr>
      <w:r>
        <w:rPr>
          <w:color w:val="A6A6A6" w:themeColor="background1" w:themeShade="A6"/>
        </w:rPr>
        <w:t>No Design Requirements specified.</w:t>
      </w:r>
    </w:p>
    <w:p w14:paraId="59602589" w14:textId="77777777" w:rsidR="009C1EEC" w:rsidRDefault="009C1EEC" w:rsidP="0061324D">
      <w:pPr>
        <w:pStyle w:val="Heading2"/>
        <w:numPr>
          <w:ilvl w:val="1"/>
          <w:numId w:val="4"/>
        </w:numPr>
      </w:pPr>
      <w:bookmarkStart w:id="173" w:name="_Toc66279713"/>
      <w:r>
        <w:rPr>
          <w:noProof/>
        </w:rPr>
        <w:drawing>
          <wp:inline distT="0" distB="0" distL="0" distR="0" wp14:anchorId="423F4B1F" wp14:editId="1131ACDF">
            <wp:extent cx="152400" cy="152400"/>
            <wp:effectExtent l="0" t="0" r="0" b="0"/>
            <wp:docPr id="338"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661D74">
        <w:t xml:space="preserve">  </w:t>
      </w:r>
      <w:bookmarkStart w:id="174" w:name="_52f88807bf41687de58769c9badc65aa"/>
      <w:r w:rsidR="008E73AE">
        <w:t>Manage Automatic PSDS Functionality</w:t>
      </w:r>
      <w:bookmarkEnd w:id="173"/>
      <w:bookmarkEnd w:id="174"/>
    </w:p>
    <w:p w14:paraId="588CCC17" w14:textId="77777777" w:rsidR="0061785D" w:rsidRDefault="0061785D" w:rsidP="00783BCF">
      <w:pPr>
        <w:pStyle w:val="Heading3"/>
      </w:pPr>
      <w:bookmarkStart w:id="175" w:name="_Toc66279714"/>
      <w:r>
        <w:t xml:space="preserve">Function </w:t>
      </w:r>
      <w:r w:rsidR="00283752">
        <w:t>Overview</w:t>
      </w:r>
      <w:bookmarkEnd w:id="175"/>
    </w:p>
    <w:p w14:paraId="2C7E6799" w14:textId="77777777" w:rsidR="00427220" w:rsidRDefault="00283752" w:rsidP="00427220">
      <w:pPr>
        <w:pStyle w:val="Heading4"/>
      </w:pPr>
      <w:r>
        <w:t>Description</w:t>
      </w:r>
    </w:p>
    <w:p w14:paraId="085918E0" w14:textId="77777777" w:rsidR="00794B45" w:rsidRDefault="00794B45" w:rsidP="009C1EEC">
      <w:pPr>
        <w:contextualSpacing/>
      </w:pPr>
    </w:p>
    <w:p w14:paraId="5D1BF701" w14:textId="77777777" w:rsidR="00AC0C92" w:rsidRDefault="00AC0C92" w:rsidP="009C1EEC">
      <w:pPr>
        <w:contextualSpacing/>
      </w:pPr>
      <w:r>
        <w:t>Function is allocated to:</w:t>
      </w:r>
    </w:p>
    <w:p w14:paraId="14DFD2F5" w14:textId="77777777" w:rsidR="00AC0C92" w:rsidRDefault="00604AF5" w:rsidP="0061324D">
      <w:pPr>
        <w:pStyle w:val="ListParagraph"/>
        <w:numPr>
          <w:ilvl w:val="0"/>
          <w:numId w:val="13"/>
        </w:numPr>
        <w:contextualSpacing/>
      </w:pPr>
      <w:r>
        <w:rPr>
          <w:noProof/>
        </w:rPr>
        <w:drawing>
          <wp:inline distT="0" distB="0" distL="0" distR="0" wp14:anchorId="39C19ADD" wp14:editId="535EDE6F">
            <wp:extent cx="152400" cy="152400"/>
            <wp:effectExtent l="0" t="0" r="0" b="0"/>
            <wp:docPr id="340" name="Picture 928225610.jpg" descr="928225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92822561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r w:rsidR="00AC0C92">
        <w:t>PSDS System</w:t>
      </w:r>
      <w:r>
        <w:t xml:space="preserve"> &lt;&lt;Logical&gt;&gt;</w:t>
      </w:r>
    </w:p>
    <w:p w14:paraId="69ACC290" w14:textId="77777777" w:rsidR="00794B45" w:rsidRDefault="00794B45" w:rsidP="00D2637E">
      <w:pPr>
        <w:contextualSpacing/>
      </w:pPr>
    </w:p>
    <w:p w14:paraId="23B10C0B" w14:textId="77777777" w:rsidR="00501DFF" w:rsidRDefault="00501DFF" w:rsidP="00D2637E">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5A27D3E4" w14:textId="77777777" w:rsidR="00282E2C" w:rsidRDefault="00282E2C" w:rsidP="00FD32A2">
      <w:pPr>
        <w:pStyle w:val="Heading4"/>
      </w:pPr>
      <w:r>
        <w:t>Variants</w:t>
      </w:r>
    </w:p>
    <w:p w14:paraId="44F8C01F" w14:textId="77777777" w:rsidR="00E21515" w:rsidRDefault="00E21515" w:rsidP="00282E2C"/>
    <w:p w14:paraId="15EF4D7D"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187C814A" w14:textId="77777777" w:rsidR="00427220" w:rsidRDefault="00427220" w:rsidP="00FD32A2">
      <w:pPr>
        <w:pStyle w:val="Heading4"/>
      </w:pPr>
      <w:r>
        <w:t>Input Requirements</w:t>
      </w:r>
    </w:p>
    <w:p w14:paraId="7B78B54B" w14:textId="77777777" w:rsidR="00E21515" w:rsidRDefault="00E21515" w:rsidP="00427220"/>
    <w:p w14:paraId="60CFEE0A"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23EBCFC6" w14:textId="77777777" w:rsidR="00427220" w:rsidRDefault="00427220" w:rsidP="00427220">
      <w:pPr>
        <w:pStyle w:val="Heading4"/>
      </w:pPr>
      <w:r>
        <w:t>Assumptions</w:t>
      </w:r>
    </w:p>
    <w:p w14:paraId="288EA61D" w14:textId="77777777" w:rsidR="00A92B2F" w:rsidRDefault="00A92B2F" w:rsidP="00A92B2F"/>
    <w:p w14:paraId="03876F72"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7DCB11C5" w14:textId="77777777" w:rsidR="00C0442C" w:rsidRDefault="00C0442C" w:rsidP="00A92B2F"/>
    <w:p w14:paraId="7275BCF5" w14:textId="77777777" w:rsidR="00427220" w:rsidRDefault="00427220" w:rsidP="00427220">
      <w:pPr>
        <w:pStyle w:val="Heading4"/>
      </w:pPr>
      <w:r>
        <w:t>References</w:t>
      </w:r>
    </w:p>
    <w:p w14:paraId="29DEEFBA" w14:textId="77777777" w:rsidR="00427220" w:rsidRPr="00454CBE" w:rsidRDefault="00427220" w:rsidP="00427220">
      <w:pPr>
        <w:pStyle w:val="Heading5"/>
      </w:pPr>
      <w:r w:rsidRPr="00454CBE">
        <w:t xml:space="preserve">Ford </w:t>
      </w:r>
      <w:r>
        <w:t>D</w:t>
      </w:r>
      <w:r w:rsidRPr="00454CBE">
        <w:t>ocuments</w:t>
      </w:r>
    </w:p>
    <w:p w14:paraId="689F7BA0"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495686C9"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71E1EBE6" w14:textId="77777777" w:rsidTr="00202583">
        <w:trPr>
          <w:cantSplit/>
          <w:tblHeader/>
        </w:trPr>
        <w:tc>
          <w:tcPr>
            <w:tcW w:w="1418" w:type="dxa"/>
            <w:shd w:val="clear" w:color="auto" w:fill="E0E0E0"/>
          </w:tcPr>
          <w:p w14:paraId="177DA8C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4AC1D43B"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08F7BCC5"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2311832C"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35C4AAC2" w14:textId="77777777" w:rsidTr="00202583">
        <w:trPr>
          <w:cantSplit/>
          <w:tblHeader/>
        </w:trPr>
        <w:tc>
          <w:tcPr>
            <w:tcW w:w="1418" w:type="dxa"/>
            <w:shd w:val="clear" w:color="auto" w:fill="FFFFFF" w:themeFill="background1"/>
          </w:tcPr>
          <w:p w14:paraId="0323CA3F" w14:textId="77777777" w:rsidR="005B7CFB" w:rsidRPr="005E40CF" w:rsidRDefault="005B7CFB" w:rsidP="00202583">
            <w:pPr>
              <w:rPr>
                <w:rFonts w:ascii="Helvetica" w:hAnsi="Helvetica" w:cs="Helvetica"/>
              </w:rPr>
            </w:pPr>
          </w:p>
        </w:tc>
        <w:tc>
          <w:tcPr>
            <w:tcW w:w="6237" w:type="dxa"/>
            <w:shd w:val="clear" w:color="auto" w:fill="FFFFFF" w:themeFill="background1"/>
          </w:tcPr>
          <w:p w14:paraId="0F1297C0" w14:textId="77777777" w:rsidR="005B7CFB" w:rsidRPr="005E40CF" w:rsidRDefault="005B7CFB" w:rsidP="00202583">
            <w:pPr>
              <w:rPr>
                <w:rFonts w:ascii="Helvetica" w:hAnsi="Helvetica" w:cs="Helvetica"/>
              </w:rPr>
            </w:pPr>
          </w:p>
        </w:tc>
        <w:tc>
          <w:tcPr>
            <w:tcW w:w="1418" w:type="dxa"/>
            <w:shd w:val="clear" w:color="auto" w:fill="FFFFFF" w:themeFill="background1"/>
          </w:tcPr>
          <w:p w14:paraId="57545174" w14:textId="77777777" w:rsidR="005B7CFB" w:rsidRPr="005E40CF" w:rsidRDefault="005B7CFB" w:rsidP="00202583">
            <w:pPr>
              <w:rPr>
                <w:rFonts w:ascii="Helvetica" w:hAnsi="Helvetica" w:cs="Helvetica"/>
              </w:rPr>
            </w:pPr>
          </w:p>
        </w:tc>
        <w:tc>
          <w:tcPr>
            <w:tcW w:w="1418" w:type="dxa"/>
            <w:shd w:val="clear" w:color="auto" w:fill="FFFFFF" w:themeFill="background1"/>
          </w:tcPr>
          <w:p w14:paraId="58C5C287" w14:textId="77777777" w:rsidR="005B7CFB" w:rsidRPr="005E40CF" w:rsidRDefault="005B7CFB" w:rsidP="00202583">
            <w:pPr>
              <w:rPr>
                <w:rFonts w:ascii="Helvetica" w:hAnsi="Helvetica" w:cs="Helvetica"/>
              </w:rPr>
            </w:pPr>
          </w:p>
        </w:tc>
      </w:tr>
    </w:tbl>
    <w:p w14:paraId="54D795AA" w14:textId="720DA4BF" w:rsidR="005B7CFB" w:rsidRPr="00360B1D" w:rsidRDefault="005B7CFB" w:rsidP="005B7CFB">
      <w:pPr>
        <w:pStyle w:val="Caption"/>
        <w:rPr>
          <w:i/>
          <w:color w:val="7F7F7F" w:themeColor="text1" w:themeTint="80"/>
        </w:rPr>
      </w:pPr>
      <w:bookmarkStart w:id="176" w:name="_Toc66279791"/>
      <w:r w:rsidRPr="00360B1D">
        <w:lastRenderedPageBreak/>
        <w:t xml:space="preserve">Table </w:t>
      </w:r>
      <w:r>
        <w:rPr>
          <w:noProof/>
        </w:rPr>
        <w:fldChar w:fldCharType="begin"/>
      </w:r>
      <w:r>
        <w:rPr>
          <w:noProof/>
        </w:rPr>
        <w:instrText xml:space="preserve"> SEQ Table \* ARABIC </w:instrText>
      </w:r>
      <w:r>
        <w:rPr>
          <w:noProof/>
        </w:rPr>
        <w:fldChar w:fldCharType="separate"/>
      </w:r>
      <w:r w:rsidR="004F4E62">
        <w:rPr>
          <w:noProof/>
        </w:rPr>
        <w:t>15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76"/>
    </w:p>
    <w:p w14:paraId="6D9575A5" w14:textId="77777777" w:rsidR="00427220" w:rsidRPr="00FB7B3D" w:rsidRDefault="00427220" w:rsidP="00427220">
      <w:pPr>
        <w:pStyle w:val="Heading5"/>
      </w:pPr>
      <w:r w:rsidRPr="00454CBE">
        <w:t>External</w:t>
      </w:r>
      <w:r>
        <w:t xml:space="preserve"> Documents and P</w:t>
      </w:r>
      <w:r w:rsidRPr="00FB7B3D">
        <w:t>ublications</w:t>
      </w:r>
    </w:p>
    <w:p w14:paraId="19CF2172"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A42D879"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20EEEB57" w14:textId="77777777" w:rsidTr="00202583">
        <w:trPr>
          <w:cantSplit/>
          <w:tblHeader/>
        </w:trPr>
        <w:tc>
          <w:tcPr>
            <w:tcW w:w="1418" w:type="dxa"/>
            <w:shd w:val="clear" w:color="auto" w:fill="E0E0E0"/>
          </w:tcPr>
          <w:p w14:paraId="31776D6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DADD5C6"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8AFC1D1" w14:textId="77777777" w:rsidTr="00202583">
        <w:trPr>
          <w:cantSplit/>
          <w:tblHeader/>
        </w:trPr>
        <w:tc>
          <w:tcPr>
            <w:tcW w:w="1418" w:type="dxa"/>
            <w:shd w:val="clear" w:color="auto" w:fill="FFFFFF" w:themeFill="background1"/>
          </w:tcPr>
          <w:p w14:paraId="08C73D5A" w14:textId="77777777" w:rsidR="005B7CFB" w:rsidRPr="005E40CF" w:rsidRDefault="005B7CFB" w:rsidP="00202583">
            <w:pPr>
              <w:rPr>
                <w:rFonts w:ascii="Helvetica" w:hAnsi="Helvetica" w:cs="Helvetica"/>
              </w:rPr>
            </w:pPr>
          </w:p>
        </w:tc>
        <w:tc>
          <w:tcPr>
            <w:tcW w:w="9072" w:type="dxa"/>
            <w:shd w:val="clear" w:color="auto" w:fill="FFFFFF" w:themeFill="background1"/>
          </w:tcPr>
          <w:p w14:paraId="5E8969E1" w14:textId="77777777" w:rsidR="005B7CFB" w:rsidRPr="005E40CF" w:rsidRDefault="005B7CFB" w:rsidP="00202583">
            <w:pPr>
              <w:rPr>
                <w:rFonts w:ascii="Helvetica" w:hAnsi="Helvetica" w:cs="Helvetica"/>
              </w:rPr>
            </w:pPr>
          </w:p>
        </w:tc>
      </w:tr>
    </w:tbl>
    <w:p w14:paraId="69AB4A09" w14:textId="286B8A51" w:rsidR="005B7CFB" w:rsidRDefault="005B7CFB" w:rsidP="005B7CFB">
      <w:pPr>
        <w:pStyle w:val="Caption"/>
        <w:rPr>
          <w:b w:val="0"/>
          <w:i/>
          <w:color w:val="7F7F7F" w:themeColor="text1" w:themeTint="80"/>
        </w:rPr>
      </w:pPr>
      <w:bookmarkStart w:id="177" w:name="_Toc66279792"/>
      <w:r w:rsidRPr="00DB1AC1">
        <w:t xml:space="preserve">Table </w:t>
      </w:r>
      <w:r>
        <w:rPr>
          <w:noProof/>
        </w:rPr>
        <w:fldChar w:fldCharType="begin"/>
      </w:r>
      <w:r>
        <w:rPr>
          <w:noProof/>
        </w:rPr>
        <w:instrText xml:space="preserve"> SEQ Table \* ARABIC </w:instrText>
      </w:r>
      <w:r>
        <w:rPr>
          <w:noProof/>
        </w:rPr>
        <w:fldChar w:fldCharType="separate"/>
      </w:r>
      <w:r w:rsidR="004F4E62">
        <w:rPr>
          <w:noProof/>
        </w:rPr>
        <w:t>16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77"/>
    </w:p>
    <w:p w14:paraId="6B4436AD" w14:textId="77777777" w:rsidR="00427220" w:rsidRDefault="00427220" w:rsidP="00427220">
      <w:pPr>
        <w:pStyle w:val="Heading4"/>
      </w:pPr>
      <w:r>
        <w:t>Glossary</w:t>
      </w:r>
    </w:p>
    <w:p w14:paraId="32F26AE8" w14:textId="5117C818" w:rsidR="00427220" w:rsidRDefault="00806478" w:rsidP="00427220">
      <w:r>
        <w:t xml:space="preserve">See </w:t>
      </w:r>
      <w:r w:rsidR="00F20BE1">
        <w:fldChar w:fldCharType="begin"/>
      </w:r>
      <w:r w:rsidR="00F20BE1">
        <w:instrText xml:space="preserve"> REF _Ref2766978 \h </w:instrText>
      </w:r>
      <w:r w:rsidR="00F20BE1">
        <w:fldChar w:fldCharType="separate"/>
      </w:r>
      <w:r w:rsidR="004F4E62">
        <w:rPr>
          <w:lang w:val="en-GB"/>
        </w:rPr>
        <w:t>Appendix</w:t>
      </w:r>
      <w:r w:rsidR="00F20BE1">
        <w:fldChar w:fldCharType="end"/>
      </w:r>
      <w:r w:rsidR="006C2DE5">
        <w:t xml:space="preserve"> for Definitions and Abbreviations.</w:t>
      </w:r>
    </w:p>
    <w:p w14:paraId="18FC1B07" w14:textId="77777777" w:rsidR="00F15706" w:rsidRDefault="00E60B64" w:rsidP="00783BCF">
      <w:pPr>
        <w:pStyle w:val="Heading3"/>
      </w:pPr>
      <w:bookmarkStart w:id="178" w:name="_Toc66279715"/>
      <w:r>
        <w:t>Function Scope</w:t>
      </w:r>
      <w:bookmarkEnd w:id="178"/>
    </w:p>
    <w:p w14:paraId="1AA59FBB" w14:textId="77777777" w:rsidR="00055646" w:rsidRPr="00A43B48" w:rsidRDefault="00055646" w:rsidP="00306D37">
      <w:pPr>
        <w:contextualSpacing/>
      </w:pPr>
    </w:p>
    <w:p w14:paraId="5EED87A6" w14:textId="77777777" w:rsidR="00306D37" w:rsidRDefault="00306D37" w:rsidP="00306D37">
      <w:pPr>
        <w:contextualSpacing/>
      </w:pPr>
      <w:r>
        <w:t xml:space="preserve">The </w:t>
      </w:r>
      <w:r>
        <w:rPr>
          <w:noProof/>
        </w:rPr>
        <w:drawing>
          <wp:inline distT="0" distB="0" distL="0" distR="0" wp14:anchorId="79883378" wp14:editId="792B790D">
            <wp:extent cx="152400" cy="152400"/>
            <wp:effectExtent l="0" t="0" r="0" b="0"/>
            <wp:docPr id="342"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Manage Automatic PSDS Functionality</w:t>
      </w:r>
      <w:r w:rsidR="0004480F">
        <w:rPr>
          <w:b/>
        </w:rPr>
        <w:t>”</w:t>
      </w:r>
      <w:r>
        <w:t xml:space="preserve"> f</w:t>
      </w:r>
      <w:r w:rsidR="00294100">
        <w:t>unction is called by</w:t>
      </w:r>
      <w:r>
        <w:t xml:space="preserve"> the following </w:t>
      </w:r>
      <w:r w:rsidR="00294100">
        <w:t>functions</w:t>
      </w:r>
      <w:r>
        <w:t>:</w:t>
      </w:r>
    </w:p>
    <w:p w14:paraId="5979C66B" w14:textId="64ED7348" w:rsidR="00306D37" w:rsidRPr="00953D23" w:rsidRDefault="00306D37" w:rsidP="0061324D">
      <w:pPr>
        <w:pStyle w:val="ListParagraph"/>
        <w:numPr>
          <w:ilvl w:val="0"/>
          <w:numId w:val="12"/>
        </w:numPr>
        <w:contextualSpacing/>
      </w:pPr>
      <w:r>
        <w:rPr>
          <w:noProof/>
        </w:rPr>
        <w:drawing>
          <wp:inline distT="0" distB="0" distL="0" distR="0" wp14:anchorId="13CFEEAC" wp14:editId="2B03F535">
            <wp:extent cx="152400" cy="152400"/>
            <wp:effectExtent l="0" t="0" r="0" b="0"/>
            <wp:docPr id="344" name="Picture -830053584.jpg" descr="-830053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830053584.jpg"/>
                    <pic:cNvPicPr/>
                  </pic:nvPicPr>
                  <pic:blipFill>
                    <a:blip r:embed="rId1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106f106340837f1d94f1636fae5ca90" w:history="1">
        <w:r w:rsidR="00B66881">
          <w:rPr>
            <w:rStyle w:val="Hyperlink"/>
          </w:rPr>
          <w:t>Request automatic PSDS actuation</w:t>
        </w:r>
      </w:hyperlink>
      <w:r w:rsidR="0004480F">
        <w:t>”</w:t>
      </w:r>
    </w:p>
    <w:p w14:paraId="2FBDCBEB" w14:textId="77777777" w:rsidR="00393C96" w:rsidRPr="00393C96" w:rsidRDefault="00393C96" w:rsidP="00306D37">
      <w:pPr>
        <w:contextualSpacing/>
      </w:pPr>
    </w:p>
    <w:p w14:paraId="1F44B011" w14:textId="77777777" w:rsidR="001A755C" w:rsidRDefault="001A755C" w:rsidP="00306D37"/>
    <w:p w14:paraId="292350C6" w14:textId="77777777" w:rsidR="00294100" w:rsidRDefault="00294100" w:rsidP="00294100">
      <w:pPr>
        <w:jc w:val="center"/>
      </w:pPr>
      <w:r>
        <w:rPr>
          <w:noProof/>
        </w:rPr>
        <w:drawing>
          <wp:inline distT="0" distB="0" distL="0" distR="0" wp14:anchorId="51E2B8FC" wp14:editId="01DF875F">
            <wp:extent cx="6466205" cy="1456421"/>
            <wp:effectExtent l="0" t="0" r="0" b="0"/>
            <wp:docPr id="346" name="Picture 1792025785.jpg" descr="1792025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792025785.jpg"/>
                    <pic:cNvPicPr/>
                  </pic:nvPicPr>
                  <pic:blipFill>
                    <a:blip r:embed="rId58" cstate="print"/>
                    <a:stretch>
                      <a:fillRect/>
                    </a:stretch>
                  </pic:blipFill>
                  <pic:spPr>
                    <a:xfrm>
                      <a:off x="0" y="0"/>
                      <a:ext cx="6466205" cy="1456421"/>
                    </a:xfrm>
                    <a:prstGeom prst="rect">
                      <a:avLst/>
                    </a:prstGeom>
                  </pic:spPr>
                </pic:pic>
              </a:graphicData>
            </a:graphic>
          </wp:inline>
        </w:drawing>
      </w:r>
    </w:p>
    <w:p w14:paraId="4ADE722D" w14:textId="6899AD0E" w:rsidR="00306D37" w:rsidRPr="00294100" w:rsidRDefault="00306D37" w:rsidP="00294100">
      <w:pPr>
        <w:pStyle w:val="Caption"/>
      </w:pPr>
      <w:bookmarkStart w:id="179" w:name="_Toc66279766"/>
      <w:r w:rsidRPr="00294100">
        <w:t xml:space="preserve">Figure </w:t>
      </w:r>
      <w:r w:rsidR="00317856">
        <w:fldChar w:fldCharType="begin"/>
      </w:r>
      <w:r w:rsidR="00317856">
        <w:instrText xml:space="preserve"> SEQ Figure \* ARABIC </w:instrText>
      </w:r>
      <w:r w:rsidR="00317856">
        <w:fldChar w:fldCharType="separate"/>
      </w:r>
      <w:r w:rsidR="004F4E62">
        <w:rPr>
          <w:noProof/>
        </w:rPr>
        <w:t>13</w:t>
      </w:r>
      <w:r w:rsidR="00317856">
        <w:rPr>
          <w:noProof/>
        </w:rPr>
        <w:fldChar w:fldCharType="end"/>
      </w:r>
      <w:r w:rsidRPr="00294100">
        <w:t xml:space="preserve">: Activity Diagram of </w:t>
      </w:r>
      <w:r>
        <w:rPr>
          <w:noProof/>
        </w:rPr>
        <w:drawing>
          <wp:inline distT="0" distB="0" distL="0" distR="0" wp14:anchorId="77590998" wp14:editId="2DD2145E">
            <wp:extent cx="152400" cy="152400"/>
            <wp:effectExtent l="0" t="0" r="0" b="0"/>
            <wp:docPr id="348" name="Picture -830053584.jpg" descr="-830053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830053584.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automatic PSDS actuation</w:t>
      </w:r>
      <w:r w:rsidR="0004480F">
        <w:t>”</w:t>
      </w:r>
      <w:r w:rsidRPr="00294100">
        <w:t xml:space="preserve"> calling </w:t>
      </w:r>
      <w:r>
        <w:rPr>
          <w:noProof/>
        </w:rPr>
        <w:drawing>
          <wp:inline distT="0" distB="0" distL="0" distR="0" wp14:anchorId="6F642633" wp14:editId="701A5A60">
            <wp:extent cx="152400" cy="152400"/>
            <wp:effectExtent l="0" t="0" r="0" b="0"/>
            <wp:docPr id="350"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Automatic PSDS Functionality</w:t>
      </w:r>
      <w:r w:rsidR="0004480F">
        <w:t>”</w:t>
      </w:r>
      <w:bookmarkEnd w:id="179"/>
    </w:p>
    <w:p w14:paraId="52CF15AB" w14:textId="77777777" w:rsidR="00306D37" w:rsidRDefault="00306D37" w:rsidP="00306D37">
      <w:pPr>
        <w:contextualSpacing/>
      </w:pPr>
    </w:p>
    <w:p w14:paraId="6D7F1B7B" w14:textId="77777777" w:rsidR="00F15706" w:rsidRDefault="00E60B64" w:rsidP="00783BCF">
      <w:pPr>
        <w:pStyle w:val="Heading3"/>
      </w:pPr>
      <w:bookmarkStart w:id="180" w:name="_Toc66279716"/>
      <w:r>
        <w:t>Function Interfaces</w:t>
      </w:r>
      <w:bookmarkEnd w:id="180"/>
    </w:p>
    <w:p w14:paraId="404E4022"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2F5E9902" w14:textId="77777777" w:rsidTr="00331174">
        <w:trPr>
          <w:trHeight w:val="260"/>
        </w:trPr>
        <w:tc>
          <w:tcPr>
            <w:tcW w:w="2695" w:type="dxa"/>
            <w:shd w:val="clear" w:color="auto" w:fill="D9D9D9" w:themeFill="background1" w:themeFillShade="D9"/>
            <w:noWrap/>
            <w:hideMark/>
          </w:tcPr>
          <w:p w14:paraId="14FF3B56"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E9403B2"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73313093" w14:textId="77777777" w:rsidTr="00331174">
        <w:trPr>
          <w:trHeight w:val="410"/>
        </w:trPr>
        <w:tc>
          <w:tcPr>
            <w:tcW w:w="2695" w:type="dxa"/>
            <w:noWrap/>
          </w:tcPr>
          <w:p w14:paraId="5B20B74B" w14:textId="77777777" w:rsidR="00C15577" w:rsidRDefault="00C15577" w:rsidP="00275823">
            <w:pPr>
              <w:contextualSpacing/>
              <w:rPr>
                <w:rFonts w:cs="Arial"/>
              </w:rPr>
            </w:pPr>
            <w:r w:rsidRPr="00275823">
              <w:rPr>
                <w:rFonts w:cs="Arial"/>
              </w:rPr>
              <w:t>Sun Load Status</w:t>
            </w:r>
          </w:p>
          <w:p w14:paraId="1124A2B9" w14:textId="77777777" w:rsidR="0029472F" w:rsidRDefault="00AA2FB2" w:rsidP="00275823">
            <w:pPr>
              <w:contextualSpacing/>
              <w:rPr>
                <w:rFonts w:cs="Arial"/>
              </w:rPr>
            </w:pPr>
            <w:r>
              <w:rPr>
                <w:rFonts w:cs="Arial"/>
              </w:rPr>
              <w:t>Type:</w:t>
            </w:r>
          </w:p>
          <w:p w14:paraId="45834AF4" w14:textId="637CA795"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E0A0BC9" wp14:editId="2273020D">
                  <wp:extent cx="152400" cy="152400"/>
                  <wp:effectExtent l="0" t="0" r="0" b="0"/>
                  <wp:docPr id="352"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cad27e72605fcd1d6f1b37f175cf90" w:history="1">
              <w:r w:rsidR="00704F04">
                <w:rPr>
                  <w:rStyle w:val="Hyperlink"/>
                  <w:rFonts w:cs="Arial"/>
                </w:rPr>
                <w:t>Sun Load Status</w:t>
              </w:r>
            </w:hyperlink>
          </w:p>
        </w:tc>
        <w:tc>
          <w:tcPr>
            <w:tcW w:w="7506" w:type="dxa"/>
          </w:tcPr>
          <w:p w14:paraId="58DF51E0" w14:textId="77777777" w:rsidR="0046598F" w:rsidRPr="0046598F" w:rsidRDefault="0046598F" w:rsidP="00275823">
            <w:pPr>
              <w:rPr>
                <w:rFonts w:cs="Arial"/>
                <w:color w:val="000000"/>
              </w:rPr>
            </w:pPr>
            <w:r>
              <w:rPr>
                <w:rFonts w:cs="Arial"/>
                <w:color w:val="000000"/>
              </w:rPr>
              <w:t>Received from:</w:t>
            </w:r>
          </w:p>
          <w:p w14:paraId="0A54D30C" w14:textId="77777777" w:rsidR="00CE094A" w:rsidRPr="00CE094A" w:rsidRDefault="00CE094A" w:rsidP="00452672">
            <w:pPr>
              <w:pStyle w:val="ListParagraph"/>
              <w:numPr>
                <w:ilvl w:val="0"/>
                <w:numId w:val="12"/>
              </w:numPr>
              <w:rPr>
                <w:rFonts w:cs="Arial"/>
              </w:rPr>
            </w:pPr>
            <w:r>
              <w:rPr>
                <w:noProof/>
              </w:rPr>
              <w:drawing>
                <wp:inline distT="0" distB="0" distL="0" distR="0" wp14:anchorId="31227302" wp14:editId="11A2D5BE">
                  <wp:extent cx="152400" cy="152400"/>
                  <wp:effectExtent l="0" t="0" r="0" b="0"/>
                  <wp:docPr id="354"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Sun Load signal</w:t>
            </w:r>
          </w:p>
        </w:tc>
      </w:tr>
      <w:tr w:rsidR="00A07A81" w:rsidRPr="003F473D" w14:paraId="10E5473A" w14:textId="77777777" w:rsidTr="00331174">
        <w:trPr>
          <w:trHeight w:val="410"/>
        </w:trPr>
        <w:tc>
          <w:tcPr>
            <w:tcW w:w="2695" w:type="dxa"/>
            <w:noWrap/>
          </w:tcPr>
          <w:p w14:paraId="4121609A" w14:textId="77777777" w:rsidR="00C15577" w:rsidRDefault="00C15577" w:rsidP="00275823">
            <w:pPr>
              <w:contextualSpacing/>
              <w:rPr>
                <w:rFonts w:cs="Arial"/>
              </w:rPr>
            </w:pPr>
            <w:r w:rsidRPr="00275823">
              <w:rPr>
                <w:rFonts w:cs="Arial"/>
              </w:rPr>
              <w:t>Sun Location Status</w:t>
            </w:r>
          </w:p>
          <w:p w14:paraId="3883CEAF" w14:textId="77777777" w:rsidR="0029472F" w:rsidRDefault="00AA2FB2" w:rsidP="00275823">
            <w:pPr>
              <w:contextualSpacing/>
              <w:rPr>
                <w:rFonts w:cs="Arial"/>
              </w:rPr>
            </w:pPr>
            <w:r>
              <w:rPr>
                <w:rFonts w:cs="Arial"/>
              </w:rPr>
              <w:t>Type:</w:t>
            </w:r>
          </w:p>
          <w:p w14:paraId="339CE824" w14:textId="4035DB5E"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EEE8E7A" wp14:editId="10DC977E">
                  <wp:extent cx="152400" cy="152400"/>
                  <wp:effectExtent l="0" t="0" r="0" b="0"/>
                  <wp:docPr id="356"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c3b64094e93b165577dab26cc4d1509" w:history="1">
              <w:r w:rsidR="00704F04">
                <w:rPr>
                  <w:rStyle w:val="Hyperlink"/>
                  <w:rFonts w:cs="Arial"/>
                </w:rPr>
                <w:t>Sun Location Status</w:t>
              </w:r>
            </w:hyperlink>
          </w:p>
        </w:tc>
        <w:tc>
          <w:tcPr>
            <w:tcW w:w="7506" w:type="dxa"/>
          </w:tcPr>
          <w:p w14:paraId="25827B61" w14:textId="77777777" w:rsidR="0046598F" w:rsidRPr="0046598F" w:rsidRDefault="0046598F" w:rsidP="00275823">
            <w:pPr>
              <w:rPr>
                <w:rFonts w:cs="Arial"/>
                <w:color w:val="000000"/>
              </w:rPr>
            </w:pPr>
            <w:r>
              <w:rPr>
                <w:rFonts w:cs="Arial"/>
                <w:color w:val="000000"/>
              </w:rPr>
              <w:t>Received from:</w:t>
            </w:r>
          </w:p>
          <w:p w14:paraId="19C40AF6" w14:textId="77777777" w:rsidR="00CE094A" w:rsidRPr="00CE094A" w:rsidRDefault="00CE094A" w:rsidP="00452672">
            <w:pPr>
              <w:pStyle w:val="ListParagraph"/>
              <w:numPr>
                <w:ilvl w:val="0"/>
                <w:numId w:val="12"/>
              </w:numPr>
              <w:rPr>
                <w:rFonts w:cs="Arial"/>
              </w:rPr>
            </w:pPr>
            <w:r>
              <w:rPr>
                <w:noProof/>
              </w:rPr>
              <w:drawing>
                <wp:inline distT="0" distB="0" distL="0" distR="0" wp14:anchorId="79AC86F3" wp14:editId="6AC211BC">
                  <wp:extent cx="152400" cy="152400"/>
                  <wp:effectExtent l="0" t="0" r="0" b="0"/>
                  <wp:docPr id="358"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Sun location signal</w:t>
            </w:r>
          </w:p>
        </w:tc>
      </w:tr>
      <w:tr w:rsidR="00A07A81" w:rsidRPr="003F473D" w14:paraId="5BC8A95A" w14:textId="77777777" w:rsidTr="00331174">
        <w:trPr>
          <w:trHeight w:val="410"/>
        </w:trPr>
        <w:tc>
          <w:tcPr>
            <w:tcW w:w="2695" w:type="dxa"/>
            <w:noWrap/>
          </w:tcPr>
          <w:p w14:paraId="46EA36F7" w14:textId="77777777" w:rsidR="00C15577" w:rsidRDefault="00C15577" w:rsidP="00275823">
            <w:pPr>
              <w:contextualSpacing/>
              <w:rPr>
                <w:rFonts w:cs="Arial"/>
              </w:rPr>
            </w:pPr>
            <w:r w:rsidRPr="00275823">
              <w:rPr>
                <w:rFonts w:cs="Arial"/>
              </w:rPr>
              <w:t>Cabin Temperature</w:t>
            </w:r>
          </w:p>
          <w:p w14:paraId="224B72BB" w14:textId="77777777" w:rsidR="0029472F" w:rsidRDefault="00AA2FB2" w:rsidP="00275823">
            <w:pPr>
              <w:contextualSpacing/>
              <w:rPr>
                <w:rFonts w:cs="Arial"/>
              </w:rPr>
            </w:pPr>
            <w:r>
              <w:rPr>
                <w:rFonts w:cs="Arial"/>
              </w:rPr>
              <w:t>Type:</w:t>
            </w:r>
          </w:p>
          <w:p w14:paraId="437D30F9" w14:textId="6D2D6FA0"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322F4412" wp14:editId="5A533A28">
                  <wp:extent cx="152400" cy="152400"/>
                  <wp:effectExtent l="0" t="0" r="0" b="0"/>
                  <wp:docPr id="360"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20d40322e06fd3b9668e964a5071209" w:history="1">
              <w:r w:rsidR="00704F04">
                <w:rPr>
                  <w:rStyle w:val="Hyperlink"/>
                  <w:rFonts w:cs="Arial"/>
                </w:rPr>
                <w:t>Cabin Temperature</w:t>
              </w:r>
            </w:hyperlink>
          </w:p>
        </w:tc>
        <w:tc>
          <w:tcPr>
            <w:tcW w:w="7506" w:type="dxa"/>
          </w:tcPr>
          <w:p w14:paraId="34CC8D69" w14:textId="77777777" w:rsidR="0046598F" w:rsidRPr="0046598F" w:rsidRDefault="0046598F" w:rsidP="00275823">
            <w:pPr>
              <w:rPr>
                <w:rFonts w:cs="Arial"/>
                <w:color w:val="000000"/>
              </w:rPr>
            </w:pPr>
            <w:r>
              <w:rPr>
                <w:rFonts w:cs="Arial"/>
                <w:color w:val="000000"/>
              </w:rPr>
              <w:t>Received from:</w:t>
            </w:r>
          </w:p>
          <w:p w14:paraId="2659BD87" w14:textId="77777777" w:rsidR="00CE094A" w:rsidRPr="00CE094A" w:rsidRDefault="00CE094A" w:rsidP="00452672">
            <w:pPr>
              <w:pStyle w:val="ListParagraph"/>
              <w:numPr>
                <w:ilvl w:val="0"/>
                <w:numId w:val="12"/>
              </w:numPr>
              <w:rPr>
                <w:rFonts w:cs="Arial"/>
              </w:rPr>
            </w:pPr>
            <w:r>
              <w:rPr>
                <w:noProof/>
              </w:rPr>
              <w:drawing>
                <wp:inline distT="0" distB="0" distL="0" distR="0" wp14:anchorId="45EB05A5" wp14:editId="6444611B">
                  <wp:extent cx="152400" cy="152400"/>
                  <wp:effectExtent l="0" t="0" r="0" b="0"/>
                  <wp:docPr id="362"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Cabin temperature signal</w:t>
            </w:r>
          </w:p>
        </w:tc>
      </w:tr>
      <w:tr w:rsidR="00A07A81" w:rsidRPr="003F473D" w14:paraId="3EE988FF" w14:textId="77777777" w:rsidTr="00331174">
        <w:trPr>
          <w:trHeight w:val="410"/>
        </w:trPr>
        <w:tc>
          <w:tcPr>
            <w:tcW w:w="2695" w:type="dxa"/>
            <w:noWrap/>
          </w:tcPr>
          <w:p w14:paraId="3C15BC36" w14:textId="77777777" w:rsidR="00C15577" w:rsidRDefault="00C15577" w:rsidP="00275823">
            <w:pPr>
              <w:contextualSpacing/>
              <w:rPr>
                <w:rFonts w:cs="Arial"/>
              </w:rPr>
            </w:pPr>
            <w:r w:rsidRPr="00275823">
              <w:rPr>
                <w:rFonts w:cs="Arial"/>
              </w:rPr>
              <w:t>OperationStatus</w:t>
            </w:r>
          </w:p>
          <w:p w14:paraId="28E22747" w14:textId="77777777" w:rsidR="0029472F" w:rsidRDefault="00AA2FB2" w:rsidP="00275823">
            <w:pPr>
              <w:contextualSpacing/>
              <w:rPr>
                <w:rFonts w:cs="Arial"/>
              </w:rPr>
            </w:pPr>
            <w:r>
              <w:rPr>
                <w:rFonts w:cs="Arial"/>
              </w:rPr>
              <w:t>Type:</w:t>
            </w:r>
          </w:p>
          <w:p w14:paraId="0709A976" w14:textId="03203C19"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E4E44AB" wp14:editId="0BAD1144">
                  <wp:extent cx="152400" cy="152400"/>
                  <wp:effectExtent l="0" t="0" r="0" b="0"/>
                  <wp:docPr id="364"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eaa84aa935d102228d934f23d12d610" w:history="1">
              <w:r w:rsidR="00704F04">
                <w:rPr>
                  <w:rStyle w:val="Hyperlink"/>
                  <w:rFonts w:cs="Arial"/>
                </w:rPr>
                <w:t>OperationStatus</w:t>
              </w:r>
            </w:hyperlink>
          </w:p>
        </w:tc>
        <w:tc>
          <w:tcPr>
            <w:tcW w:w="7506" w:type="dxa"/>
          </w:tcPr>
          <w:p w14:paraId="18B6BF1B" w14:textId="77777777" w:rsidR="0046598F" w:rsidRPr="0046598F" w:rsidRDefault="0046598F" w:rsidP="00275823">
            <w:pPr>
              <w:rPr>
                <w:rFonts w:cs="Arial"/>
                <w:color w:val="000000"/>
              </w:rPr>
            </w:pPr>
            <w:r>
              <w:rPr>
                <w:rFonts w:cs="Arial"/>
                <w:color w:val="000000"/>
              </w:rPr>
              <w:t>Received from:</w:t>
            </w:r>
          </w:p>
          <w:p w14:paraId="35CE1ADE" w14:textId="06AE3F03" w:rsidR="00275823" w:rsidRPr="00C8319B" w:rsidRDefault="00275823" w:rsidP="0061324D">
            <w:pPr>
              <w:pStyle w:val="ListParagraph"/>
              <w:numPr>
                <w:ilvl w:val="0"/>
                <w:numId w:val="12"/>
              </w:numPr>
              <w:rPr>
                <w:rFonts w:cs="Arial"/>
              </w:rPr>
            </w:pPr>
            <w:r>
              <w:rPr>
                <w:noProof/>
              </w:rPr>
              <w:drawing>
                <wp:inline distT="0" distB="0" distL="0" distR="0" wp14:anchorId="097C1993" wp14:editId="78EDD4E5">
                  <wp:extent cx="152400" cy="152400"/>
                  <wp:effectExtent l="0" t="0" r="0" b="0"/>
                  <wp:docPr id="366"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5dc29255307897c45bdebcb8fd33800" w:history="1">
              <w:r w:rsidR="00FE73F2">
                <w:rPr>
                  <w:rStyle w:val="Hyperlink"/>
                  <w:rFonts w:cs="Arial"/>
                </w:rPr>
                <w:t>Check Operation Status</w:t>
              </w:r>
            </w:hyperlink>
          </w:p>
        </w:tc>
      </w:tr>
      <w:tr w:rsidR="00A07A81" w:rsidRPr="003F473D" w14:paraId="2EDDA502" w14:textId="77777777" w:rsidTr="00331174">
        <w:trPr>
          <w:trHeight w:val="410"/>
        </w:trPr>
        <w:tc>
          <w:tcPr>
            <w:tcW w:w="2695" w:type="dxa"/>
            <w:noWrap/>
          </w:tcPr>
          <w:p w14:paraId="20396A04" w14:textId="77777777" w:rsidR="00C15577" w:rsidRDefault="00C15577" w:rsidP="00275823">
            <w:pPr>
              <w:contextualSpacing/>
              <w:rPr>
                <w:rFonts w:cs="Arial"/>
              </w:rPr>
            </w:pPr>
            <w:r w:rsidRPr="00275823">
              <w:rPr>
                <w:rFonts w:cs="Arial"/>
              </w:rPr>
              <w:t>Ambient Temperature</w:t>
            </w:r>
          </w:p>
          <w:p w14:paraId="55A4EAF3" w14:textId="77777777" w:rsidR="0029472F" w:rsidRDefault="00AA2FB2" w:rsidP="00275823">
            <w:pPr>
              <w:contextualSpacing/>
              <w:rPr>
                <w:rFonts w:cs="Arial"/>
              </w:rPr>
            </w:pPr>
            <w:r>
              <w:rPr>
                <w:rFonts w:cs="Arial"/>
              </w:rPr>
              <w:t>Type:</w:t>
            </w:r>
          </w:p>
          <w:p w14:paraId="32D661C4" w14:textId="65B404D8"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70D53BF" wp14:editId="35529849">
                  <wp:extent cx="152400" cy="152400"/>
                  <wp:effectExtent l="0" t="0" r="0" b="0"/>
                  <wp:docPr id="368"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f73149b3a51b1d868be7b4d99227a81" w:history="1">
              <w:r w:rsidR="00704F04">
                <w:rPr>
                  <w:rStyle w:val="Hyperlink"/>
                  <w:rFonts w:cs="Arial"/>
                </w:rPr>
                <w:t>Ambient Temperature</w:t>
              </w:r>
            </w:hyperlink>
          </w:p>
        </w:tc>
        <w:tc>
          <w:tcPr>
            <w:tcW w:w="7506" w:type="dxa"/>
          </w:tcPr>
          <w:p w14:paraId="65716ED9" w14:textId="77777777" w:rsidR="0046598F" w:rsidRPr="0046598F" w:rsidRDefault="0046598F" w:rsidP="00275823">
            <w:pPr>
              <w:rPr>
                <w:rFonts w:cs="Arial"/>
                <w:color w:val="000000"/>
              </w:rPr>
            </w:pPr>
            <w:r>
              <w:rPr>
                <w:rFonts w:cs="Arial"/>
                <w:color w:val="000000"/>
              </w:rPr>
              <w:t>Received from:</w:t>
            </w:r>
          </w:p>
          <w:p w14:paraId="4BB66215" w14:textId="77777777" w:rsidR="00CE094A" w:rsidRPr="00CE094A" w:rsidRDefault="00CE094A" w:rsidP="00452672">
            <w:pPr>
              <w:pStyle w:val="ListParagraph"/>
              <w:numPr>
                <w:ilvl w:val="0"/>
                <w:numId w:val="12"/>
              </w:numPr>
              <w:rPr>
                <w:rFonts w:cs="Arial"/>
              </w:rPr>
            </w:pPr>
            <w:r>
              <w:rPr>
                <w:noProof/>
              </w:rPr>
              <w:drawing>
                <wp:inline distT="0" distB="0" distL="0" distR="0" wp14:anchorId="3CA8F074" wp14:editId="381D5401">
                  <wp:extent cx="152400" cy="152400"/>
                  <wp:effectExtent l="0" t="0" r="0" b="0"/>
                  <wp:docPr id="370"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Ambient temperature signal</w:t>
            </w:r>
          </w:p>
        </w:tc>
      </w:tr>
    </w:tbl>
    <w:p w14:paraId="08100E5A"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3BF70A5" w14:textId="77777777" w:rsidTr="00A07A81">
        <w:trPr>
          <w:trHeight w:val="260"/>
        </w:trPr>
        <w:tc>
          <w:tcPr>
            <w:tcW w:w="2689" w:type="dxa"/>
            <w:shd w:val="clear" w:color="auto" w:fill="D9D9D9" w:themeFill="background1" w:themeFillShade="D9"/>
            <w:noWrap/>
            <w:hideMark/>
          </w:tcPr>
          <w:p w14:paraId="6B035741"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7A373A2B"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8E7734B" w14:textId="77777777" w:rsidTr="00A07A81">
        <w:trPr>
          <w:trHeight w:val="410"/>
        </w:trPr>
        <w:tc>
          <w:tcPr>
            <w:tcW w:w="2689" w:type="dxa"/>
            <w:noWrap/>
          </w:tcPr>
          <w:p w14:paraId="52512881" w14:textId="77777777" w:rsidR="001C41D6" w:rsidRDefault="001C41D6" w:rsidP="001C41D6">
            <w:pPr>
              <w:contextualSpacing/>
              <w:rPr>
                <w:rFonts w:cs="Arial"/>
              </w:rPr>
            </w:pPr>
            <w:r>
              <w:rPr>
                <w:rFonts w:cs="Arial"/>
              </w:rPr>
              <w:lastRenderedPageBreak/>
              <w:t>PDLC Zone Status</w:t>
            </w:r>
          </w:p>
          <w:p w14:paraId="0E8BD068" w14:textId="77777777" w:rsidR="00D94B9F" w:rsidRDefault="00D94B9F" w:rsidP="00D94B9F">
            <w:pPr>
              <w:contextualSpacing/>
              <w:rPr>
                <w:rFonts w:cs="Arial"/>
              </w:rPr>
            </w:pPr>
            <w:r>
              <w:rPr>
                <w:rFonts w:cs="Arial"/>
              </w:rPr>
              <w:t>Type:</w:t>
            </w:r>
          </w:p>
          <w:p w14:paraId="24C6DCB5" w14:textId="462AD07D" w:rsidR="001C41D6" w:rsidRDefault="001C41D6" w:rsidP="001C41D6">
            <w:pPr>
              <w:contextualSpacing/>
              <w:rPr>
                <w:rFonts w:cs="Arial"/>
              </w:rPr>
            </w:pPr>
            <w:r>
              <w:rPr>
                <w:noProof/>
              </w:rPr>
              <w:drawing>
                <wp:inline distT="0" distB="0" distL="0" distR="0" wp14:anchorId="582C773D" wp14:editId="3CE746F0">
                  <wp:extent cx="152400" cy="152400"/>
                  <wp:effectExtent l="0" t="0" r="0" b="0"/>
                  <wp:docPr id="372"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6b86d36b3e0b5ab7a590a02f0231532" w:history="1">
              <w:r>
                <w:rPr>
                  <w:rStyle w:val="Hyperlink"/>
                  <w:rFonts w:cs="Arial"/>
                </w:rPr>
                <w:t>PDLC Zone Status</w:t>
              </w:r>
            </w:hyperlink>
          </w:p>
        </w:tc>
        <w:tc>
          <w:tcPr>
            <w:tcW w:w="7512" w:type="dxa"/>
            <w:noWrap/>
          </w:tcPr>
          <w:p w14:paraId="7C0DC4B2" w14:textId="77777777" w:rsidR="0046598F" w:rsidRPr="00275823" w:rsidRDefault="0046598F" w:rsidP="00275823">
            <w:pPr>
              <w:rPr>
                <w:rFonts w:cs="Arial"/>
                <w:color w:val="000000"/>
              </w:rPr>
            </w:pPr>
            <w:r>
              <w:rPr>
                <w:rFonts w:cs="Arial"/>
                <w:color w:val="000000"/>
              </w:rPr>
              <w:t>Sent to:</w:t>
            </w:r>
          </w:p>
          <w:p w14:paraId="373FE2AA" w14:textId="738D29E4" w:rsidR="00275823" w:rsidRPr="0046598F" w:rsidRDefault="00275823" w:rsidP="0061324D">
            <w:pPr>
              <w:pStyle w:val="ListParagraph"/>
              <w:numPr>
                <w:ilvl w:val="0"/>
                <w:numId w:val="12"/>
              </w:numPr>
              <w:rPr>
                <w:rFonts w:cs="Arial"/>
                <w:color w:val="000000"/>
              </w:rPr>
            </w:pPr>
            <w:r>
              <w:rPr>
                <w:noProof/>
              </w:rPr>
              <w:drawing>
                <wp:inline distT="0" distB="0" distL="0" distR="0" wp14:anchorId="0F992E9F" wp14:editId="029E3D8B">
                  <wp:extent cx="152400" cy="152400"/>
                  <wp:effectExtent l="0" t="0" r="0" b="0"/>
                  <wp:docPr id="374"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0106be9f4b3f520f9f578f7723c754f" w:history="1">
              <w:r w:rsidR="00FE73F2">
                <w:rPr>
                  <w:rStyle w:val="Hyperlink"/>
                  <w:rFonts w:cs="Arial"/>
                  <w:color w:val="000000"/>
                </w:rPr>
                <w:t>Display Shading Status</w:t>
              </w:r>
            </w:hyperlink>
          </w:p>
        </w:tc>
      </w:tr>
      <w:tr w:rsidR="00A07A81" w:rsidRPr="003F473D" w14:paraId="0572A49E" w14:textId="77777777" w:rsidTr="00A07A81">
        <w:trPr>
          <w:trHeight w:val="410"/>
        </w:trPr>
        <w:tc>
          <w:tcPr>
            <w:tcW w:w="2689" w:type="dxa"/>
            <w:noWrap/>
          </w:tcPr>
          <w:p w14:paraId="523ECE6D" w14:textId="77777777" w:rsidR="00D94B9F" w:rsidRDefault="00D94B9F" w:rsidP="00D94B9F">
            <w:pPr>
              <w:contextualSpacing/>
              <w:rPr>
                <w:rFonts w:cs="Arial"/>
              </w:rPr>
            </w:pPr>
            <w:r>
              <w:rPr>
                <w:rFonts w:cs="Arial"/>
              </w:rPr>
              <w:t>Type:</w:t>
            </w:r>
          </w:p>
          <w:p w14:paraId="4E81FEB1" w14:textId="098D11E8" w:rsidR="001C41D6" w:rsidRDefault="001C41D6" w:rsidP="001C41D6">
            <w:pPr>
              <w:contextualSpacing/>
              <w:rPr>
                <w:rFonts w:cs="Arial"/>
              </w:rPr>
            </w:pPr>
            <w:r>
              <w:rPr>
                <w:noProof/>
              </w:rPr>
              <w:drawing>
                <wp:inline distT="0" distB="0" distL="0" distR="0" wp14:anchorId="0BAB9E51" wp14:editId="51E55255">
                  <wp:extent cx="152400" cy="152400"/>
                  <wp:effectExtent l="0" t="0" r="0" b="0"/>
                  <wp:docPr id="376"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7036c900f0562bcfd41bbc9c590c3215" w:history="1">
              <w:r>
                <w:rPr>
                  <w:rStyle w:val="Hyperlink"/>
                  <w:rFonts w:cs="Arial"/>
                </w:rPr>
                <w:t>VisualGlassStatus</w:t>
              </w:r>
            </w:hyperlink>
          </w:p>
        </w:tc>
        <w:tc>
          <w:tcPr>
            <w:tcW w:w="7512" w:type="dxa"/>
            <w:noWrap/>
          </w:tcPr>
          <w:p w14:paraId="6C14B6FF" w14:textId="77777777" w:rsidR="0046598F" w:rsidRPr="00275823" w:rsidRDefault="0046598F" w:rsidP="00275823">
            <w:pPr>
              <w:rPr>
                <w:rFonts w:cs="Arial"/>
                <w:color w:val="000000"/>
              </w:rPr>
            </w:pPr>
            <w:r>
              <w:rPr>
                <w:rFonts w:cs="Arial"/>
                <w:color w:val="000000"/>
              </w:rPr>
              <w:t>Sent to:</w:t>
            </w:r>
          </w:p>
          <w:p w14:paraId="71BD47A6" w14:textId="77777777" w:rsidR="001C57E5" w:rsidRPr="001C57E5" w:rsidRDefault="001C57E5" w:rsidP="001C57E5">
            <w:pPr>
              <w:pStyle w:val="ListParagraph"/>
              <w:numPr>
                <w:ilvl w:val="0"/>
                <w:numId w:val="12"/>
              </w:numPr>
              <w:rPr>
                <w:rFonts w:cs="Arial"/>
              </w:rPr>
            </w:pPr>
            <w:r>
              <w:rPr>
                <w:noProof/>
              </w:rPr>
              <w:drawing>
                <wp:inline distT="0" distB="0" distL="0" distR="0" wp14:anchorId="65946D98" wp14:editId="0A3D5243">
                  <wp:extent cx="152400" cy="152400"/>
                  <wp:effectExtent l="0" t="0" r="0" b="0"/>
                  <wp:docPr id="378"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98874124.jpg"/>
                          <pic:cNvPicPr/>
                        </pic:nvPicPr>
                        <pic:blipFill>
                          <a:blip r:embed="rId41" cstate="print"/>
                          <a:stretch>
                            <a:fillRect/>
                          </a:stretch>
                        </pic:blipFill>
                        <pic:spPr>
                          <a:xfrm>
                            <a:off x="0" y="0"/>
                            <a:ext cx="152400" cy="152400"/>
                          </a:xfrm>
                          <a:prstGeom prst="rect">
                            <a:avLst/>
                          </a:prstGeom>
                        </pic:spPr>
                      </pic:pic>
                    </a:graphicData>
                  </a:graphic>
                </wp:inline>
              </w:drawing>
            </w:r>
            <w:r>
              <w:rPr>
                <w:rFonts w:cs="Arial"/>
              </w:rPr>
              <w:t xml:space="preserve">  Activity Parameter Node: Receive Visual glass S</w:t>
            </w:r>
          </w:p>
        </w:tc>
      </w:tr>
    </w:tbl>
    <w:p w14:paraId="1A21F7E0" w14:textId="77777777" w:rsidR="00A72B37" w:rsidRDefault="00A72B37" w:rsidP="00A72B37">
      <w:pPr>
        <w:pStyle w:val="Heading4"/>
      </w:pPr>
      <w:r>
        <w:t>Logical</w:t>
      </w:r>
      <w:r w:rsidRPr="00F15706">
        <w:t xml:space="preserve"> Parameters</w:t>
      </w:r>
    </w:p>
    <w:p w14:paraId="242F01E0" w14:textId="77777777" w:rsidR="00E21515" w:rsidRDefault="00E21515" w:rsidP="00A72B37"/>
    <w:p w14:paraId="3A67BC60" w14:textId="77777777" w:rsidR="00A72B37" w:rsidRDefault="00BF7A51" w:rsidP="00A72B37">
      <w:r w:rsidRPr="005067FC">
        <w:rPr>
          <w:i/>
          <w:color w:val="A6A6A6" w:themeColor="background1" w:themeShade="A6"/>
        </w:rPr>
        <w:t>Not supported by MagicDraw report generation.</w:t>
      </w:r>
    </w:p>
    <w:p w14:paraId="38B28C16" w14:textId="77777777" w:rsidR="00822913" w:rsidRDefault="00822913" w:rsidP="00822913">
      <w:pPr>
        <w:pStyle w:val="Heading3"/>
      </w:pPr>
      <w:bookmarkStart w:id="181" w:name="_Toc66279717"/>
      <w:r>
        <w:t>Function Modeling</w:t>
      </w:r>
      <w:bookmarkEnd w:id="181"/>
    </w:p>
    <w:p w14:paraId="34B50055" w14:textId="77777777" w:rsidR="00E21515" w:rsidRPr="00C75AE5" w:rsidRDefault="00E21515" w:rsidP="00EF5443"/>
    <w:p w14:paraId="1EDA9CA4" w14:textId="77777777" w:rsidR="002D15F6" w:rsidRDefault="002D15F6" w:rsidP="0061324D">
      <w:pPr>
        <w:pStyle w:val="Heading4"/>
        <w:numPr>
          <w:ilvl w:val="3"/>
          <w:numId w:val="4"/>
        </w:numPr>
      </w:pPr>
      <w:r>
        <w:t>Use Cases</w:t>
      </w:r>
    </w:p>
    <w:p w14:paraId="43B7F84D" w14:textId="77777777" w:rsidR="00E21515" w:rsidRDefault="00E21515" w:rsidP="002D15F6"/>
    <w:p w14:paraId="03BD68B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466AD37" w14:textId="77777777" w:rsidR="002D15F6" w:rsidRDefault="002D15F6" w:rsidP="0061324D">
      <w:pPr>
        <w:pStyle w:val="Heading4"/>
        <w:numPr>
          <w:ilvl w:val="3"/>
          <w:numId w:val="4"/>
        </w:numPr>
      </w:pPr>
      <w:r>
        <w:t>State Charts / Activity Diagrams / Sequence Diagrams / Decision Tables</w:t>
      </w:r>
    </w:p>
    <w:p w14:paraId="420FD911" w14:textId="77777777" w:rsidR="00E21515" w:rsidRDefault="00E21515" w:rsidP="002D15F6"/>
    <w:p w14:paraId="750742F4" w14:textId="77777777" w:rsidR="00A7465B" w:rsidRDefault="00A7465B" w:rsidP="00A7465B">
      <w:pPr>
        <w:contextualSpacing/>
        <w:jc w:val="center"/>
      </w:pPr>
      <w:r>
        <w:rPr>
          <w:noProof/>
        </w:rPr>
        <w:drawing>
          <wp:inline distT="0" distB="0" distL="0" distR="0" wp14:anchorId="6D899959" wp14:editId="52CCD056">
            <wp:extent cx="6466205" cy="2588232"/>
            <wp:effectExtent l="0" t="0" r="0" b="0"/>
            <wp:docPr id="380" name="Picture -548949504.jpg" descr="-548949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548949504.jpg"/>
                    <pic:cNvPicPr/>
                  </pic:nvPicPr>
                  <pic:blipFill>
                    <a:blip r:embed="rId35" cstate="print"/>
                    <a:stretch>
                      <a:fillRect/>
                    </a:stretch>
                  </pic:blipFill>
                  <pic:spPr>
                    <a:xfrm>
                      <a:off x="0" y="0"/>
                      <a:ext cx="6466205" cy="2588232"/>
                    </a:xfrm>
                    <a:prstGeom prst="rect">
                      <a:avLst/>
                    </a:prstGeom>
                  </pic:spPr>
                </pic:pic>
              </a:graphicData>
            </a:graphic>
          </wp:inline>
        </w:drawing>
      </w:r>
    </w:p>
    <w:p w14:paraId="32A08C6B" w14:textId="2B41055F" w:rsidR="000A30CD" w:rsidRPr="00294100" w:rsidRDefault="00A7465B" w:rsidP="000A30CD">
      <w:pPr>
        <w:pStyle w:val="Caption"/>
      </w:pPr>
      <w:bookmarkStart w:id="182" w:name="_Toc66279767"/>
      <w:r w:rsidRPr="00BD03E8">
        <w:t xml:space="preserve">Figure </w:t>
      </w:r>
      <w:r w:rsidR="00317856">
        <w:fldChar w:fldCharType="begin"/>
      </w:r>
      <w:r w:rsidR="00317856">
        <w:instrText xml:space="preserve"> SEQ Figure \* ARABIC </w:instrText>
      </w:r>
      <w:r w:rsidR="00317856">
        <w:fldChar w:fldCharType="separate"/>
      </w:r>
      <w:r w:rsidR="004F4E62">
        <w:rPr>
          <w:noProof/>
        </w:rPr>
        <w:t>14</w:t>
      </w:r>
      <w:r w:rsidR="00317856">
        <w:rPr>
          <w:noProof/>
        </w:rPr>
        <w:fldChar w:fldCharType="end"/>
      </w:r>
      <w:r w:rsidRPr="00BD03E8">
        <w:t>:</w:t>
      </w:r>
      <w:r w:rsidR="00501DFF">
        <w:t xml:space="preserve"> </w:t>
      </w:r>
      <w:r w:rsidR="000A30CD" w:rsidRPr="00294100">
        <w:t>Manage Automatic PSDS Functionality</w:t>
      </w:r>
      <w:bookmarkEnd w:id="182"/>
    </w:p>
    <w:p w14:paraId="5437AF6D" w14:textId="77777777" w:rsidR="000A30CD" w:rsidRPr="000A30CD" w:rsidRDefault="000A30CD" w:rsidP="000A30CD"/>
    <w:p w14:paraId="7751B82B" w14:textId="77777777" w:rsidR="00A7465B" w:rsidRPr="00834E12" w:rsidRDefault="00A7465B" w:rsidP="00A7465B"/>
    <w:p w14:paraId="15134614" w14:textId="77777777" w:rsidR="00F15706" w:rsidRDefault="00DA0800" w:rsidP="00822913">
      <w:pPr>
        <w:pStyle w:val="Heading3"/>
      </w:pPr>
      <w:bookmarkStart w:id="183" w:name="_Toc66279718"/>
      <w:r>
        <w:t>Function Requirements</w:t>
      </w:r>
      <w:bookmarkEnd w:id="183"/>
    </w:p>
    <w:p w14:paraId="1F743BDE" w14:textId="77777777" w:rsidR="00F15706" w:rsidRDefault="00F15706" w:rsidP="00783BCF">
      <w:pPr>
        <w:pStyle w:val="Heading4"/>
      </w:pPr>
      <w:r>
        <w:t>Functional Requirements</w:t>
      </w:r>
    </w:p>
    <w:p w14:paraId="49297BE1" w14:textId="77777777" w:rsidR="006E54B3" w:rsidRDefault="00F15706" w:rsidP="006E54B3">
      <w:pPr>
        <w:pStyle w:val="Heading5"/>
      </w:pPr>
      <w:r>
        <w:t>Normal Operation</w:t>
      </w:r>
    </w:p>
    <w:p w14:paraId="57824479" w14:textId="77777777" w:rsidR="005961D3" w:rsidRDefault="005961D3" w:rsidP="00BB6A63"/>
    <w:p w14:paraId="3B89B8B7" w14:textId="77777777" w:rsidR="001F5E54" w:rsidRPr="0017445F" w:rsidRDefault="00AE04B0" w:rsidP="001F5E54">
      <w:pPr>
        <w:pStyle w:val="RERequirement"/>
        <w:shd w:val="clear" w:color="auto" w:fill="F2F2F2" w:themeFill="background1" w:themeFillShade="F2"/>
      </w:pPr>
      <w:bookmarkStart w:id="184" w:name="_454b367ea8c3cc2712024b441e9823bf"/>
      <w:bookmarkEnd w:id="184"/>
      <w:r>
        <w:t xml:space="preserve"> Support Automatic Request</w:t>
      </w:r>
    </w:p>
    <w:p w14:paraId="2D800765" w14:textId="77777777" w:rsidR="001F5E54" w:rsidRDefault="00AE04B0" w:rsidP="001F5E54">
      <w:pPr>
        <w:rPr>
          <w:rFonts w:cs="Arial"/>
        </w:rPr>
      </w:pPr>
      <w:r>
        <w:rPr>
          <w:rFonts w:cs="Arial"/>
        </w:rPr>
        <w:t>When the "Manage Automatic PSDS Funtionality" receives the trigger PSDSMode= PSDS_Automatic it shall:</w:t>
      </w:r>
    </w:p>
    <w:p w14:paraId="23A86909" w14:textId="77777777" w:rsidR="001F5E54" w:rsidRDefault="00AE04B0" w:rsidP="001F5E54">
      <w:pPr>
        <w:rPr>
          <w:rFonts w:cs="Arial"/>
        </w:rPr>
      </w:pPr>
      <w:r>
        <w:rPr>
          <w:rFonts w:cs="Arial"/>
        </w:rPr>
        <w:t xml:space="preserve">1. Verify that IgnitionStatus~=ENGINE_OFF </w:t>
      </w:r>
      <w:proofErr w:type="gramStart"/>
      <w:r>
        <w:rPr>
          <w:rFonts w:cs="Arial"/>
        </w:rPr>
        <w:t>and  BatterySOC</w:t>
      </w:r>
      <w:proofErr w:type="gramEnd"/>
      <w:r>
        <w:rPr>
          <w:rFonts w:cs="Arial"/>
        </w:rPr>
        <w:t>_Status=NORMAL</w:t>
      </w:r>
    </w:p>
    <w:p w14:paraId="0ED252B8" w14:textId="77777777" w:rsidR="001F5E54" w:rsidRDefault="00AE04B0" w:rsidP="001F5E54">
      <w:pPr>
        <w:rPr>
          <w:rFonts w:cs="Arial"/>
        </w:rPr>
      </w:pPr>
      <w:r>
        <w:rPr>
          <w:rFonts w:cs="Arial"/>
        </w:rPr>
        <w:t>2. Verify that RejuvenateRequest~=REJUVENATE_OFF</w:t>
      </w:r>
    </w:p>
    <w:p w14:paraId="35BC0528" w14:textId="77777777" w:rsidR="001F5E54" w:rsidRDefault="00AE04B0" w:rsidP="001F5E54">
      <w:pPr>
        <w:rPr>
          <w:rFonts w:cs="Arial"/>
        </w:rPr>
      </w:pPr>
      <w:r>
        <w:rPr>
          <w:rFonts w:cs="Arial"/>
        </w:rPr>
        <w:t xml:space="preserve">3. Set PSDS </w:t>
      </w:r>
      <w:proofErr w:type="gramStart"/>
      <w:r>
        <w:rPr>
          <w:rFonts w:cs="Arial"/>
        </w:rPr>
        <w:t>Status::</w:t>
      </w:r>
      <w:proofErr w:type="gramEnd"/>
      <w:r>
        <w:rPr>
          <w:rFonts w:cs="Arial"/>
        </w:rPr>
        <w:t>OperationStatus=AUTOMATIC_MODE_ACTIVE</w:t>
      </w:r>
    </w:p>
    <w:p w14:paraId="091E9EB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FC4EEFE"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C458B"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563FD32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1145BD"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AD37BA" w14:textId="77777777" w:rsidR="00723DF2" w:rsidRDefault="00723DF2"/>
        </w:tc>
      </w:tr>
      <w:tr w:rsidR="001F5E54" w:rsidRPr="00FD127C" w14:paraId="1F67A6A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937CDE" w14:textId="77777777"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2A2F5B" w14:textId="77777777" w:rsidR="00723DF2" w:rsidRDefault="00723DF2"/>
        </w:tc>
      </w:tr>
      <w:tr w:rsidR="001F5E54" w:rsidRPr="00FD127C" w14:paraId="28CFF8B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7214E9"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91539" w14:textId="77777777" w:rsidR="00723DF2" w:rsidRDefault="00723DF2"/>
        </w:tc>
      </w:tr>
      <w:tr w:rsidR="001F5E54" w:rsidRPr="00FD127C" w14:paraId="5EDD369C"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8613A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C887E"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FD24A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744DE5" w14:textId="77777777" w:rsidR="00723DF2" w:rsidRDefault="00723DF2"/>
        </w:tc>
      </w:tr>
      <w:tr w:rsidR="001F5E54" w:rsidRPr="00FD127C" w14:paraId="63621EF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84F881"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3E540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6614764" wp14:editId="2CFC7A22">
                  <wp:extent cx="152400" cy="152400"/>
                  <wp:effectExtent l="0" t="0" r="0" b="0"/>
                  <wp:docPr id="382"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environment</w:t>
            </w:r>
          </w:p>
          <w:p w14:paraId="392AE20B"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CE623AB" wp14:editId="53F35599">
                  <wp:extent cx="152400" cy="152400"/>
                  <wp:effectExtent l="0" t="0" r="0" b="0"/>
                  <wp:docPr id="384"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PDLC translucent</w:t>
            </w:r>
          </w:p>
          <w:p w14:paraId="3D2E94B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927BFCD" wp14:editId="44F5E08E">
                  <wp:extent cx="152400" cy="152400"/>
                  <wp:effectExtent l="0" t="0" r="0" b="0"/>
                  <wp:docPr id="386"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PDLC opaque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0D0135"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F43354" w14:textId="77777777" w:rsidR="00723DF2" w:rsidRDefault="00723DF2"/>
        </w:tc>
      </w:tr>
      <w:tr w:rsidR="001F5E54" w:rsidRPr="00FD127C" w14:paraId="1832ECB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4BCB51"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C3C27B"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08E3A4"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11E732"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DF09C2"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8631D7" w14:textId="77777777" w:rsidR="00723DF2" w:rsidRDefault="00723DF2"/>
        </w:tc>
      </w:tr>
      <w:tr w:rsidR="001F5E54" w:rsidRPr="00FD127C" w14:paraId="62C31873"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AF33E4" w14:textId="4C263512" w:rsidR="001F5E54" w:rsidRPr="00FD127C" w:rsidRDefault="00317856" w:rsidP="00A84EEF">
            <w:pPr>
              <w:rPr>
                <w:rFonts w:cs="Arial"/>
                <w:bCs/>
                <w:color w:val="808080" w:themeColor="background1" w:themeShade="80"/>
                <w:sz w:val="16"/>
                <w:szCs w:val="14"/>
              </w:rPr>
            </w:pPr>
            <w:hyperlink r:id="rId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6699C2" w14:textId="7B9B452F"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25588D"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18DEC56" w14:textId="77777777" w:rsidR="00315F1A" w:rsidRDefault="00315F1A" w:rsidP="00215698"/>
    <w:p w14:paraId="6CB0830B" w14:textId="77777777" w:rsidR="00F15706" w:rsidRDefault="00F15706" w:rsidP="00783BCF">
      <w:pPr>
        <w:pStyle w:val="Heading5"/>
      </w:pPr>
      <w:r>
        <w:t>Error Handling</w:t>
      </w:r>
    </w:p>
    <w:p w14:paraId="4AA03B1A" w14:textId="77777777" w:rsidR="00E21515" w:rsidRDefault="00E21515" w:rsidP="00BB6A63"/>
    <w:p w14:paraId="000822E6" w14:textId="77777777" w:rsidR="005961D3" w:rsidRDefault="005961D3" w:rsidP="005961D3">
      <w:pPr>
        <w:rPr>
          <w:color w:val="A6A6A6" w:themeColor="background1" w:themeShade="A6"/>
        </w:rPr>
      </w:pPr>
      <w:r>
        <w:rPr>
          <w:color w:val="A6A6A6" w:themeColor="background1" w:themeShade="A6"/>
        </w:rPr>
        <w:t>No Error Handling Requirements specified.</w:t>
      </w:r>
    </w:p>
    <w:p w14:paraId="532F8BD9" w14:textId="77777777" w:rsidR="00DD7D94" w:rsidRDefault="00DD7D94" w:rsidP="00DD7D94">
      <w:pPr>
        <w:pStyle w:val="Heading4"/>
      </w:pPr>
      <w:r>
        <w:t>Non-Functional Requirements</w:t>
      </w:r>
    </w:p>
    <w:p w14:paraId="6214E9CF" w14:textId="77777777" w:rsidR="00E21515" w:rsidRDefault="00E21515" w:rsidP="00BB6A63"/>
    <w:p w14:paraId="575A99D7" w14:textId="77777777" w:rsidR="005961D3" w:rsidRDefault="005961D3" w:rsidP="005961D3">
      <w:pPr>
        <w:rPr>
          <w:color w:val="A6A6A6" w:themeColor="background1" w:themeShade="A6"/>
        </w:rPr>
      </w:pPr>
      <w:r>
        <w:rPr>
          <w:color w:val="A6A6A6" w:themeColor="background1" w:themeShade="A6"/>
        </w:rPr>
        <w:t>No Non-Functional Requirements specified.</w:t>
      </w:r>
    </w:p>
    <w:p w14:paraId="49CCBFAC" w14:textId="77777777" w:rsidR="00DF462B" w:rsidRDefault="00427220" w:rsidP="00DF462B">
      <w:pPr>
        <w:pStyle w:val="Heading4"/>
      </w:pPr>
      <w:r>
        <w:t>Functional</w:t>
      </w:r>
      <w:r w:rsidR="00DF462B">
        <w:t xml:space="preserve"> Safety Requirements</w:t>
      </w:r>
    </w:p>
    <w:p w14:paraId="4EE1F8E8" w14:textId="77777777" w:rsidR="00E21515" w:rsidRDefault="00E21515" w:rsidP="00DF462B">
      <w:pPr>
        <w:rPr>
          <w:highlight w:val="yellow"/>
        </w:rPr>
      </w:pPr>
    </w:p>
    <w:p w14:paraId="4E16CACD"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B6EF13D" w14:textId="77777777" w:rsidR="00153E5C" w:rsidRDefault="00DC3817" w:rsidP="00DC3817">
      <w:pPr>
        <w:pStyle w:val="Heading5"/>
      </w:pPr>
      <w:r>
        <w:t xml:space="preserve">ASIL Decomposition of </w:t>
      </w:r>
      <w:r w:rsidR="00153E5C">
        <w:t>Functional Safety Requirements</w:t>
      </w:r>
    </w:p>
    <w:p w14:paraId="4A299809" w14:textId="77777777" w:rsidR="00E21515" w:rsidRDefault="00E21515" w:rsidP="00B740D4">
      <w:pPr>
        <w:pStyle w:val="NoSpacing"/>
      </w:pPr>
    </w:p>
    <w:p w14:paraId="38BA7A2B" w14:textId="77777777" w:rsidR="004B4979" w:rsidRDefault="004B4979" w:rsidP="00B740D4">
      <w:pPr>
        <w:pStyle w:val="NoSpacing"/>
      </w:pPr>
    </w:p>
    <w:p w14:paraId="64EDA8D9"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C7375E3" w14:textId="77777777" w:rsidR="00DD7D94" w:rsidRDefault="00DD7D94" w:rsidP="00DD7D94">
      <w:pPr>
        <w:pStyle w:val="Heading4"/>
      </w:pPr>
      <w:r>
        <w:t>Other Requirements</w:t>
      </w:r>
    </w:p>
    <w:p w14:paraId="447E2BE7" w14:textId="77777777" w:rsidR="00DD7D94" w:rsidRDefault="00DD7D94" w:rsidP="00DD7D94">
      <w:pPr>
        <w:pStyle w:val="Heading5"/>
      </w:pPr>
      <w:r>
        <w:t>Design Requirements</w:t>
      </w:r>
    </w:p>
    <w:p w14:paraId="37671DBA" w14:textId="77777777" w:rsidR="00E21515" w:rsidRDefault="00E21515" w:rsidP="00CA4A62"/>
    <w:p w14:paraId="09EC3620" w14:textId="77777777" w:rsidR="005961D3" w:rsidRDefault="005961D3" w:rsidP="005961D3">
      <w:pPr>
        <w:rPr>
          <w:color w:val="A6A6A6" w:themeColor="background1" w:themeShade="A6"/>
        </w:rPr>
      </w:pPr>
      <w:r>
        <w:rPr>
          <w:color w:val="A6A6A6" w:themeColor="background1" w:themeShade="A6"/>
        </w:rPr>
        <w:t>No Design Requirements specified.</w:t>
      </w:r>
    </w:p>
    <w:p w14:paraId="45E51D07" w14:textId="77777777" w:rsidR="00CA4A62" w:rsidRDefault="00CA4A62" w:rsidP="00CA4A62">
      <w:pPr>
        <w:pStyle w:val="Heading4"/>
      </w:pPr>
      <w:r>
        <w:t>Uncategorized Requirements</w:t>
      </w:r>
    </w:p>
    <w:p w14:paraId="01976040" w14:textId="77777777" w:rsidR="00E21515" w:rsidRDefault="00E21515" w:rsidP="00CA4A62"/>
    <w:p w14:paraId="27542E66" w14:textId="77777777" w:rsidR="001F5E54" w:rsidRPr="0017445F" w:rsidRDefault="00AE04B0" w:rsidP="001F5E54">
      <w:pPr>
        <w:pStyle w:val="RERequirement"/>
        <w:shd w:val="clear" w:color="auto" w:fill="F2F2F2" w:themeFill="background1" w:themeFillShade="F2"/>
      </w:pPr>
      <w:bookmarkStart w:id="185" w:name="_b4ae8b19ea33f4eeb38306dd044fa88a"/>
      <w:bookmarkEnd w:id="185"/>
      <w:r>
        <w:t xml:space="preserve"> Mange Automatic PSDS Mode</w:t>
      </w:r>
    </w:p>
    <w:p w14:paraId="6384CCE8" w14:textId="77777777" w:rsidR="001F5E54" w:rsidRDefault="00AE04B0" w:rsidP="001F5E54">
      <w:pPr>
        <w:rPr>
          <w:rFonts w:cs="Arial"/>
        </w:rPr>
      </w:pPr>
      <w:r>
        <w:rPr>
          <w:rFonts w:cs="Arial"/>
        </w:rPr>
        <w:t>When "Manage Automatic PSDS Functionality" receives "OperationStatus" "Sun Load Status" "Sun Location Status" "Cabin Temperature" "Ambient Temperature" it shall output "VisualGlassStatus" and "PDLC Zone Status"</w:t>
      </w:r>
    </w:p>
    <w:p w14:paraId="78B5BB0E"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17C4DE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D5F74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64E4A3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C5CBDF"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2AF6E4" w14:textId="77777777" w:rsidR="00723DF2" w:rsidRDefault="00723DF2"/>
        </w:tc>
      </w:tr>
      <w:tr w:rsidR="001F5E54" w:rsidRPr="00FD127C" w14:paraId="368D9ED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82F5F4"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226BC8" w14:textId="77777777" w:rsidR="00723DF2" w:rsidRDefault="00723DF2"/>
        </w:tc>
      </w:tr>
      <w:tr w:rsidR="001F5E54" w:rsidRPr="00FD127C" w14:paraId="240FE89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36702"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63ADD0" w14:textId="77777777" w:rsidR="00723DF2" w:rsidRDefault="00723DF2"/>
        </w:tc>
      </w:tr>
      <w:tr w:rsidR="001F5E54" w:rsidRPr="00FD127C" w14:paraId="3556E102"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5AD594"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057BE"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F31114"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E30C2D" w14:textId="77777777" w:rsidR="00723DF2" w:rsidRDefault="00723DF2"/>
        </w:tc>
      </w:tr>
      <w:tr w:rsidR="001F5E54" w:rsidRPr="00FD127C" w14:paraId="50D3966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02C83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C7D28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7B4938F" wp14:editId="558DA4F9">
                  <wp:extent cx="152400" cy="152400"/>
                  <wp:effectExtent l="0" t="0" r="0" b="0"/>
                  <wp:docPr id="388"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signal input</w:t>
            </w:r>
          </w:p>
          <w:p w14:paraId="06E54CA2"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5FEBDFF" wp14:editId="08CBBBCD">
                  <wp:extent cx="152400" cy="152400"/>
                  <wp:effectExtent l="0" t="0" r="0" b="0"/>
                  <wp:docPr id="390"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environment</w:t>
            </w:r>
          </w:p>
          <w:p w14:paraId="25B99B6D"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0AF06AFD" wp14:editId="44451246">
                  <wp:extent cx="152400" cy="152400"/>
                  <wp:effectExtent l="0" t="0" r="0" b="0"/>
                  <wp:docPr id="392"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PDLC translucent</w:t>
            </w:r>
          </w:p>
          <w:p w14:paraId="5C8C5D64"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8DAE145" wp14:editId="7000E5BC">
                  <wp:extent cx="152400" cy="152400"/>
                  <wp:effectExtent l="0" t="0" r="0" b="0"/>
                  <wp:docPr id="394"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signal output</w:t>
            </w:r>
          </w:p>
          <w:p w14:paraId="0FE7B965"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D7A5D0C" wp14:editId="0A508A07">
                  <wp:extent cx="152400" cy="152400"/>
                  <wp:effectExtent l="0" t="0" r="0" b="0"/>
                  <wp:docPr id="396"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PDLC opaque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C01907"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8D0A5E" w14:textId="77777777" w:rsidR="00723DF2" w:rsidRDefault="00723DF2"/>
        </w:tc>
      </w:tr>
      <w:tr w:rsidR="001F5E54" w:rsidRPr="00FD127C" w14:paraId="157514A0"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3E00F3"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B75D11"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A3982"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FCEC05"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F753B5"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532311" w14:textId="77777777" w:rsidR="00723DF2" w:rsidRDefault="00723DF2"/>
        </w:tc>
      </w:tr>
      <w:tr w:rsidR="001F5E54" w:rsidRPr="00FD127C" w14:paraId="5FBF61A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A5029C" w14:textId="2CC0912A" w:rsidR="001F5E54" w:rsidRPr="00FD127C" w:rsidRDefault="00317856" w:rsidP="00A84EEF">
            <w:pPr>
              <w:rPr>
                <w:rFonts w:cs="Arial"/>
                <w:bCs/>
                <w:color w:val="808080" w:themeColor="background1" w:themeShade="80"/>
                <w:sz w:val="16"/>
                <w:szCs w:val="14"/>
              </w:rPr>
            </w:pPr>
            <w:hyperlink r:id="rId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61F543" w14:textId="6359501C"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0AD5F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4C117C30" w14:textId="77777777" w:rsidR="00315F1A" w:rsidRDefault="00315F1A" w:rsidP="00CA4A62"/>
    <w:p w14:paraId="55D60C56" w14:textId="77777777" w:rsidR="009C1EEC" w:rsidRDefault="009C1EEC" w:rsidP="0061324D">
      <w:pPr>
        <w:pStyle w:val="Heading2"/>
        <w:numPr>
          <w:ilvl w:val="1"/>
          <w:numId w:val="4"/>
        </w:numPr>
      </w:pPr>
      <w:bookmarkStart w:id="186" w:name="_Toc66279719"/>
      <w:r>
        <w:rPr>
          <w:noProof/>
        </w:rPr>
        <w:lastRenderedPageBreak/>
        <w:drawing>
          <wp:inline distT="0" distB="0" distL="0" distR="0" wp14:anchorId="4ECBDAFA" wp14:editId="7D9C77A4">
            <wp:extent cx="152400" cy="152400"/>
            <wp:effectExtent l="0" t="0" r="0" b="0"/>
            <wp:docPr id="398"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661D74">
        <w:t xml:space="preserve">  </w:t>
      </w:r>
      <w:bookmarkStart w:id="187" w:name="_5dd0caf2c53404027658cadf9f6549ac"/>
      <w:r w:rsidR="008E73AE">
        <w:t>Manage Manual PSDS Functionality</w:t>
      </w:r>
      <w:bookmarkEnd w:id="186"/>
      <w:bookmarkEnd w:id="187"/>
    </w:p>
    <w:p w14:paraId="0FA4235A" w14:textId="77777777" w:rsidR="0061785D" w:rsidRDefault="0061785D" w:rsidP="00783BCF">
      <w:pPr>
        <w:pStyle w:val="Heading3"/>
      </w:pPr>
      <w:bookmarkStart w:id="188" w:name="_Toc66279720"/>
      <w:r>
        <w:t xml:space="preserve">Function </w:t>
      </w:r>
      <w:r w:rsidR="00283752">
        <w:t>Overview</w:t>
      </w:r>
      <w:bookmarkEnd w:id="188"/>
    </w:p>
    <w:p w14:paraId="26ECDA96" w14:textId="77777777" w:rsidR="00427220" w:rsidRDefault="00283752" w:rsidP="00427220">
      <w:pPr>
        <w:pStyle w:val="Heading4"/>
      </w:pPr>
      <w:r>
        <w:t>Description</w:t>
      </w:r>
    </w:p>
    <w:p w14:paraId="678A6A62" w14:textId="77777777" w:rsidR="00794B45" w:rsidRDefault="00794B45" w:rsidP="009C1EEC">
      <w:pPr>
        <w:contextualSpacing/>
      </w:pPr>
    </w:p>
    <w:p w14:paraId="44200CCA" w14:textId="77777777" w:rsidR="00AC0C92" w:rsidRDefault="00AC0C92" w:rsidP="009C1EEC">
      <w:pPr>
        <w:contextualSpacing/>
      </w:pPr>
      <w:r>
        <w:t>Function is allocated to:</w:t>
      </w:r>
    </w:p>
    <w:p w14:paraId="1C977D66" w14:textId="77777777" w:rsidR="00AC0C92" w:rsidRDefault="00604AF5" w:rsidP="0061324D">
      <w:pPr>
        <w:pStyle w:val="ListParagraph"/>
        <w:numPr>
          <w:ilvl w:val="0"/>
          <w:numId w:val="13"/>
        </w:numPr>
        <w:contextualSpacing/>
      </w:pPr>
      <w:r>
        <w:rPr>
          <w:noProof/>
        </w:rPr>
        <w:drawing>
          <wp:inline distT="0" distB="0" distL="0" distR="0" wp14:anchorId="76A6D213" wp14:editId="78D61AB6">
            <wp:extent cx="152400" cy="152400"/>
            <wp:effectExtent l="0" t="0" r="0" b="0"/>
            <wp:docPr id="400" name="Picture 928225610.jpg" descr="928225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92822561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r w:rsidR="00AC0C92">
        <w:t>PSDS System</w:t>
      </w:r>
      <w:r>
        <w:t xml:space="preserve"> &lt;&lt;Logical&gt;&gt;</w:t>
      </w:r>
    </w:p>
    <w:p w14:paraId="7AB267A0" w14:textId="77777777" w:rsidR="00794B45" w:rsidRDefault="00794B45" w:rsidP="00D2637E">
      <w:pPr>
        <w:contextualSpacing/>
      </w:pPr>
    </w:p>
    <w:p w14:paraId="293E6075" w14:textId="77777777" w:rsidR="00501DFF" w:rsidRDefault="00501DFF" w:rsidP="00D2637E">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590741BE" w14:textId="77777777" w:rsidR="00282E2C" w:rsidRDefault="00282E2C" w:rsidP="00FD32A2">
      <w:pPr>
        <w:pStyle w:val="Heading4"/>
      </w:pPr>
      <w:r>
        <w:t>Variants</w:t>
      </w:r>
    </w:p>
    <w:p w14:paraId="0671FCAE" w14:textId="77777777" w:rsidR="00E21515" w:rsidRDefault="00E21515" w:rsidP="00282E2C"/>
    <w:p w14:paraId="5DF74CD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34BC5B2" w14:textId="77777777" w:rsidR="00427220" w:rsidRDefault="00427220" w:rsidP="00FD32A2">
      <w:pPr>
        <w:pStyle w:val="Heading4"/>
      </w:pPr>
      <w:r>
        <w:t>Input Requirements</w:t>
      </w:r>
    </w:p>
    <w:p w14:paraId="3CEC2597" w14:textId="77777777" w:rsidR="00E21515" w:rsidRDefault="00E21515" w:rsidP="00427220"/>
    <w:p w14:paraId="4A6AE94C"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284E17A" w14:textId="77777777" w:rsidR="00427220" w:rsidRDefault="00427220" w:rsidP="00427220">
      <w:pPr>
        <w:pStyle w:val="Heading4"/>
      </w:pPr>
      <w:r>
        <w:t>Assumptions</w:t>
      </w:r>
    </w:p>
    <w:p w14:paraId="3ECAC921" w14:textId="77777777" w:rsidR="00A92B2F" w:rsidRDefault="00A92B2F" w:rsidP="00A92B2F"/>
    <w:p w14:paraId="0492DF9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11988437" w14:textId="77777777" w:rsidR="00C0442C" w:rsidRDefault="00C0442C" w:rsidP="00A92B2F"/>
    <w:p w14:paraId="2314FC16" w14:textId="77777777" w:rsidR="00427220" w:rsidRDefault="00427220" w:rsidP="00427220">
      <w:pPr>
        <w:pStyle w:val="Heading4"/>
      </w:pPr>
      <w:r>
        <w:t>References</w:t>
      </w:r>
    </w:p>
    <w:p w14:paraId="7717A41E" w14:textId="77777777" w:rsidR="00427220" w:rsidRPr="00454CBE" w:rsidRDefault="00427220" w:rsidP="00427220">
      <w:pPr>
        <w:pStyle w:val="Heading5"/>
      </w:pPr>
      <w:r w:rsidRPr="00454CBE">
        <w:t xml:space="preserve">Ford </w:t>
      </w:r>
      <w:r>
        <w:t>D</w:t>
      </w:r>
      <w:r w:rsidRPr="00454CBE">
        <w:t>ocuments</w:t>
      </w:r>
    </w:p>
    <w:p w14:paraId="610001B7"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84EBC32"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167424DC" w14:textId="77777777" w:rsidTr="00202583">
        <w:trPr>
          <w:cantSplit/>
          <w:tblHeader/>
        </w:trPr>
        <w:tc>
          <w:tcPr>
            <w:tcW w:w="1418" w:type="dxa"/>
            <w:shd w:val="clear" w:color="auto" w:fill="E0E0E0"/>
          </w:tcPr>
          <w:p w14:paraId="5F96A786"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31A5A5F5"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3ADC7F85"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814F127"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28EBB38A" w14:textId="77777777" w:rsidTr="00202583">
        <w:trPr>
          <w:cantSplit/>
          <w:tblHeader/>
        </w:trPr>
        <w:tc>
          <w:tcPr>
            <w:tcW w:w="1418" w:type="dxa"/>
            <w:shd w:val="clear" w:color="auto" w:fill="FFFFFF" w:themeFill="background1"/>
          </w:tcPr>
          <w:p w14:paraId="00B6CE8A" w14:textId="77777777" w:rsidR="005B7CFB" w:rsidRPr="005E40CF" w:rsidRDefault="005B7CFB" w:rsidP="00202583">
            <w:pPr>
              <w:rPr>
                <w:rFonts w:ascii="Helvetica" w:hAnsi="Helvetica" w:cs="Helvetica"/>
              </w:rPr>
            </w:pPr>
          </w:p>
        </w:tc>
        <w:tc>
          <w:tcPr>
            <w:tcW w:w="6237" w:type="dxa"/>
            <w:shd w:val="clear" w:color="auto" w:fill="FFFFFF" w:themeFill="background1"/>
          </w:tcPr>
          <w:p w14:paraId="001E239B" w14:textId="77777777" w:rsidR="005B7CFB" w:rsidRPr="005E40CF" w:rsidRDefault="005B7CFB" w:rsidP="00202583">
            <w:pPr>
              <w:rPr>
                <w:rFonts w:ascii="Helvetica" w:hAnsi="Helvetica" w:cs="Helvetica"/>
              </w:rPr>
            </w:pPr>
          </w:p>
        </w:tc>
        <w:tc>
          <w:tcPr>
            <w:tcW w:w="1418" w:type="dxa"/>
            <w:shd w:val="clear" w:color="auto" w:fill="FFFFFF" w:themeFill="background1"/>
          </w:tcPr>
          <w:p w14:paraId="1F48AFE1" w14:textId="77777777" w:rsidR="005B7CFB" w:rsidRPr="005E40CF" w:rsidRDefault="005B7CFB" w:rsidP="00202583">
            <w:pPr>
              <w:rPr>
                <w:rFonts w:ascii="Helvetica" w:hAnsi="Helvetica" w:cs="Helvetica"/>
              </w:rPr>
            </w:pPr>
          </w:p>
        </w:tc>
        <w:tc>
          <w:tcPr>
            <w:tcW w:w="1418" w:type="dxa"/>
            <w:shd w:val="clear" w:color="auto" w:fill="FFFFFF" w:themeFill="background1"/>
          </w:tcPr>
          <w:p w14:paraId="428FFD0D" w14:textId="77777777" w:rsidR="005B7CFB" w:rsidRPr="005E40CF" w:rsidRDefault="005B7CFB" w:rsidP="00202583">
            <w:pPr>
              <w:rPr>
                <w:rFonts w:ascii="Helvetica" w:hAnsi="Helvetica" w:cs="Helvetica"/>
              </w:rPr>
            </w:pPr>
          </w:p>
        </w:tc>
      </w:tr>
    </w:tbl>
    <w:p w14:paraId="75538A79" w14:textId="4ABA4EBD" w:rsidR="005B7CFB" w:rsidRPr="00360B1D" w:rsidRDefault="005B7CFB" w:rsidP="005B7CFB">
      <w:pPr>
        <w:pStyle w:val="Caption"/>
        <w:rPr>
          <w:i/>
          <w:color w:val="7F7F7F" w:themeColor="text1" w:themeTint="80"/>
        </w:rPr>
      </w:pPr>
      <w:bookmarkStart w:id="189" w:name="_Toc66279793"/>
      <w:r w:rsidRPr="00360B1D">
        <w:t xml:space="preserve">Table </w:t>
      </w:r>
      <w:r>
        <w:rPr>
          <w:noProof/>
        </w:rPr>
        <w:fldChar w:fldCharType="begin"/>
      </w:r>
      <w:r>
        <w:rPr>
          <w:noProof/>
        </w:rPr>
        <w:instrText xml:space="preserve"> SEQ Table \* ARABIC </w:instrText>
      </w:r>
      <w:r>
        <w:rPr>
          <w:noProof/>
        </w:rPr>
        <w:fldChar w:fldCharType="separate"/>
      </w:r>
      <w:r w:rsidR="004F4E62">
        <w:rPr>
          <w:noProof/>
        </w:rPr>
        <w:t>17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89"/>
    </w:p>
    <w:p w14:paraId="20F43FE4" w14:textId="77777777" w:rsidR="00427220" w:rsidRPr="00FB7B3D" w:rsidRDefault="00427220" w:rsidP="00427220">
      <w:pPr>
        <w:pStyle w:val="Heading5"/>
      </w:pPr>
      <w:r w:rsidRPr="00454CBE">
        <w:t>External</w:t>
      </w:r>
      <w:r>
        <w:t xml:space="preserve"> Documents and P</w:t>
      </w:r>
      <w:r w:rsidRPr="00FB7B3D">
        <w:t>ublications</w:t>
      </w:r>
    </w:p>
    <w:p w14:paraId="5543D216"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5DF820A"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6CE7F408" w14:textId="77777777" w:rsidTr="00202583">
        <w:trPr>
          <w:cantSplit/>
          <w:tblHeader/>
        </w:trPr>
        <w:tc>
          <w:tcPr>
            <w:tcW w:w="1418" w:type="dxa"/>
            <w:shd w:val="clear" w:color="auto" w:fill="E0E0E0"/>
          </w:tcPr>
          <w:p w14:paraId="0A8C90A1"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4D951F8B"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13E32953" w14:textId="77777777" w:rsidTr="00202583">
        <w:trPr>
          <w:cantSplit/>
          <w:tblHeader/>
        </w:trPr>
        <w:tc>
          <w:tcPr>
            <w:tcW w:w="1418" w:type="dxa"/>
            <w:shd w:val="clear" w:color="auto" w:fill="FFFFFF" w:themeFill="background1"/>
          </w:tcPr>
          <w:p w14:paraId="1989BD43" w14:textId="77777777" w:rsidR="005B7CFB" w:rsidRPr="005E40CF" w:rsidRDefault="005B7CFB" w:rsidP="00202583">
            <w:pPr>
              <w:rPr>
                <w:rFonts w:ascii="Helvetica" w:hAnsi="Helvetica" w:cs="Helvetica"/>
              </w:rPr>
            </w:pPr>
          </w:p>
        </w:tc>
        <w:tc>
          <w:tcPr>
            <w:tcW w:w="9072" w:type="dxa"/>
            <w:shd w:val="clear" w:color="auto" w:fill="FFFFFF" w:themeFill="background1"/>
          </w:tcPr>
          <w:p w14:paraId="542E6B9C" w14:textId="77777777" w:rsidR="005B7CFB" w:rsidRPr="005E40CF" w:rsidRDefault="005B7CFB" w:rsidP="00202583">
            <w:pPr>
              <w:rPr>
                <w:rFonts w:ascii="Helvetica" w:hAnsi="Helvetica" w:cs="Helvetica"/>
              </w:rPr>
            </w:pPr>
          </w:p>
        </w:tc>
      </w:tr>
    </w:tbl>
    <w:p w14:paraId="0CB50CFA" w14:textId="5217D6BD" w:rsidR="005B7CFB" w:rsidRDefault="005B7CFB" w:rsidP="005B7CFB">
      <w:pPr>
        <w:pStyle w:val="Caption"/>
        <w:rPr>
          <w:b w:val="0"/>
          <w:i/>
          <w:color w:val="7F7F7F" w:themeColor="text1" w:themeTint="80"/>
        </w:rPr>
      </w:pPr>
      <w:bookmarkStart w:id="190" w:name="_Toc66279794"/>
      <w:r w:rsidRPr="00DB1AC1">
        <w:t xml:space="preserve">Table </w:t>
      </w:r>
      <w:r>
        <w:rPr>
          <w:noProof/>
        </w:rPr>
        <w:fldChar w:fldCharType="begin"/>
      </w:r>
      <w:r>
        <w:rPr>
          <w:noProof/>
        </w:rPr>
        <w:instrText xml:space="preserve"> SEQ Table \* ARABIC </w:instrText>
      </w:r>
      <w:r>
        <w:rPr>
          <w:noProof/>
        </w:rPr>
        <w:fldChar w:fldCharType="separate"/>
      </w:r>
      <w:r w:rsidR="004F4E62">
        <w:rPr>
          <w:noProof/>
        </w:rPr>
        <w:t>18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90"/>
    </w:p>
    <w:p w14:paraId="18BF92A9" w14:textId="77777777" w:rsidR="00427220" w:rsidRDefault="00427220" w:rsidP="00427220">
      <w:pPr>
        <w:pStyle w:val="Heading4"/>
      </w:pPr>
      <w:r>
        <w:t>Glossary</w:t>
      </w:r>
    </w:p>
    <w:p w14:paraId="086A2DF2" w14:textId="276701C3" w:rsidR="00427220" w:rsidRDefault="00806478" w:rsidP="00427220">
      <w:r>
        <w:t xml:space="preserve">See </w:t>
      </w:r>
      <w:r w:rsidR="00F20BE1">
        <w:fldChar w:fldCharType="begin"/>
      </w:r>
      <w:r w:rsidR="00F20BE1">
        <w:instrText xml:space="preserve"> REF _Ref2766978 \h </w:instrText>
      </w:r>
      <w:r w:rsidR="00F20BE1">
        <w:fldChar w:fldCharType="separate"/>
      </w:r>
      <w:r w:rsidR="004F4E62">
        <w:rPr>
          <w:lang w:val="en-GB"/>
        </w:rPr>
        <w:t>Appendix</w:t>
      </w:r>
      <w:r w:rsidR="00F20BE1">
        <w:fldChar w:fldCharType="end"/>
      </w:r>
      <w:r w:rsidR="006C2DE5">
        <w:t xml:space="preserve"> for Definitions and Abbreviations.</w:t>
      </w:r>
    </w:p>
    <w:p w14:paraId="6C715A81" w14:textId="77777777" w:rsidR="00F15706" w:rsidRDefault="00E60B64" w:rsidP="00783BCF">
      <w:pPr>
        <w:pStyle w:val="Heading3"/>
      </w:pPr>
      <w:bookmarkStart w:id="191" w:name="_Toc66279721"/>
      <w:r>
        <w:t>Function Scope</w:t>
      </w:r>
      <w:bookmarkEnd w:id="191"/>
    </w:p>
    <w:p w14:paraId="53A9EC8A" w14:textId="77777777" w:rsidR="00055646" w:rsidRPr="00A43B48" w:rsidRDefault="00055646" w:rsidP="00306D37">
      <w:pPr>
        <w:contextualSpacing/>
      </w:pPr>
    </w:p>
    <w:p w14:paraId="38E456B4" w14:textId="77777777" w:rsidR="00306D37" w:rsidRDefault="00306D37" w:rsidP="00306D37">
      <w:pPr>
        <w:contextualSpacing/>
      </w:pPr>
      <w:r>
        <w:t xml:space="preserve">The </w:t>
      </w:r>
      <w:r>
        <w:rPr>
          <w:noProof/>
        </w:rPr>
        <w:drawing>
          <wp:inline distT="0" distB="0" distL="0" distR="0" wp14:anchorId="48CBA30A" wp14:editId="473A9844">
            <wp:extent cx="152400" cy="152400"/>
            <wp:effectExtent l="0" t="0" r="0" b="0"/>
            <wp:docPr id="402"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Manage Manual PSDS Functionality</w:t>
      </w:r>
      <w:r w:rsidR="0004480F">
        <w:rPr>
          <w:b/>
        </w:rPr>
        <w:t>”</w:t>
      </w:r>
      <w:r>
        <w:t xml:space="preserve"> f</w:t>
      </w:r>
      <w:r w:rsidR="00294100">
        <w:t>unction is called by</w:t>
      </w:r>
      <w:r>
        <w:t xml:space="preserve"> the following </w:t>
      </w:r>
      <w:r w:rsidR="00294100">
        <w:t>functions</w:t>
      </w:r>
      <w:r>
        <w:t>:</w:t>
      </w:r>
    </w:p>
    <w:p w14:paraId="2ADF18CD" w14:textId="3B39E63D" w:rsidR="00306D37" w:rsidRPr="00953D23" w:rsidRDefault="00306D37" w:rsidP="0061324D">
      <w:pPr>
        <w:pStyle w:val="ListParagraph"/>
        <w:numPr>
          <w:ilvl w:val="0"/>
          <w:numId w:val="12"/>
        </w:numPr>
        <w:contextualSpacing/>
      </w:pPr>
      <w:r>
        <w:rPr>
          <w:noProof/>
        </w:rPr>
        <w:drawing>
          <wp:inline distT="0" distB="0" distL="0" distR="0" wp14:anchorId="2DF0362E" wp14:editId="735B5581">
            <wp:extent cx="152400" cy="152400"/>
            <wp:effectExtent l="0" t="0" r="0" b="0"/>
            <wp:docPr id="404" name="Picture -830053584.jpg" descr="-830053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830053584.jpg"/>
                    <pic:cNvPicPr/>
                  </pic:nvPicPr>
                  <pic:blipFill>
                    <a:blip r:embed="rId1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0d4219162c8bf81e978a4f7ad8ff346" w:history="1">
        <w:r w:rsidR="00B66881">
          <w:rPr>
            <w:rStyle w:val="Hyperlink"/>
          </w:rPr>
          <w:t>Request PSDS Manual Actuation</w:t>
        </w:r>
      </w:hyperlink>
      <w:r w:rsidR="0004480F">
        <w:t>”</w:t>
      </w:r>
    </w:p>
    <w:p w14:paraId="4BC7290B" w14:textId="77777777" w:rsidR="00393C96" w:rsidRPr="00393C96" w:rsidRDefault="00393C96" w:rsidP="00306D37">
      <w:pPr>
        <w:contextualSpacing/>
      </w:pPr>
    </w:p>
    <w:p w14:paraId="327E6A28" w14:textId="77777777" w:rsidR="001A755C" w:rsidRDefault="001A755C" w:rsidP="00306D37"/>
    <w:p w14:paraId="36BB4E3C" w14:textId="77777777" w:rsidR="00294100" w:rsidRDefault="00294100" w:rsidP="00294100">
      <w:pPr>
        <w:jc w:val="center"/>
      </w:pPr>
      <w:r>
        <w:rPr>
          <w:noProof/>
        </w:rPr>
        <w:lastRenderedPageBreak/>
        <w:drawing>
          <wp:inline distT="0" distB="0" distL="0" distR="0" wp14:anchorId="11EC2B0E" wp14:editId="2C3C6EDC">
            <wp:extent cx="6466205" cy="2220858"/>
            <wp:effectExtent l="0" t="0" r="0" b="0"/>
            <wp:docPr id="406" name="Picture 1524833511.jpg" descr="1524833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524833511.jpg"/>
                    <pic:cNvPicPr/>
                  </pic:nvPicPr>
                  <pic:blipFill>
                    <a:blip r:embed="rId59" cstate="print"/>
                    <a:stretch>
                      <a:fillRect/>
                    </a:stretch>
                  </pic:blipFill>
                  <pic:spPr>
                    <a:xfrm>
                      <a:off x="0" y="0"/>
                      <a:ext cx="6466205" cy="2220858"/>
                    </a:xfrm>
                    <a:prstGeom prst="rect">
                      <a:avLst/>
                    </a:prstGeom>
                  </pic:spPr>
                </pic:pic>
              </a:graphicData>
            </a:graphic>
          </wp:inline>
        </w:drawing>
      </w:r>
    </w:p>
    <w:p w14:paraId="4AB51522" w14:textId="44E08758" w:rsidR="00306D37" w:rsidRPr="00294100" w:rsidRDefault="00306D37" w:rsidP="00294100">
      <w:pPr>
        <w:pStyle w:val="Caption"/>
      </w:pPr>
      <w:bookmarkStart w:id="192" w:name="_Toc66279768"/>
      <w:r w:rsidRPr="00294100">
        <w:t xml:space="preserve">Figure </w:t>
      </w:r>
      <w:r w:rsidR="00317856">
        <w:fldChar w:fldCharType="begin"/>
      </w:r>
      <w:r w:rsidR="00317856">
        <w:instrText xml:space="preserve"> SEQ Figure \* ARABIC </w:instrText>
      </w:r>
      <w:r w:rsidR="00317856">
        <w:fldChar w:fldCharType="separate"/>
      </w:r>
      <w:r w:rsidR="004F4E62">
        <w:rPr>
          <w:noProof/>
        </w:rPr>
        <w:t>15</w:t>
      </w:r>
      <w:r w:rsidR="00317856">
        <w:rPr>
          <w:noProof/>
        </w:rPr>
        <w:fldChar w:fldCharType="end"/>
      </w:r>
      <w:r w:rsidRPr="00294100">
        <w:t xml:space="preserve">: Activity Diagram of </w:t>
      </w:r>
      <w:r>
        <w:rPr>
          <w:noProof/>
        </w:rPr>
        <w:drawing>
          <wp:inline distT="0" distB="0" distL="0" distR="0" wp14:anchorId="2575BF4C" wp14:editId="31388420">
            <wp:extent cx="152400" cy="152400"/>
            <wp:effectExtent l="0" t="0" r="0" b="0"/>
            <wp:docPr id="408" name="Picture -830053584.jpg" descr="-830053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830053584.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PSDS Manual Actuation</w:t>
      </w:r>
      <w:r w:rsidR="0004480F">
        <w:t>”</w:t>
      </w:r>
      <w:r w:rsidRPr="00294100">
        <w:t xml:space="preserve"> calling </w:t>
      </w:r>
      <w:r>
        <w:rPr>
          <w:noProof/>
        </w:rPr>
        <w:drawing>
          <wp:inline distT="0" distB="0" distL="0" distR="0" wp14:anchorId="60319E55" wp14:editId="6A94137E">
            <wp:extent cx="152400" cy="152400"/>
            <wp:effectExtent l="0" t="0" r="0" b="0"/>
            <wp:docPr id="410"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Manual PSDS Functionality</w:t>
      </w:r>
      <w:r w:rsidR="0004480F">
        <w:t>”</w:t>
      </w:r>
      <w:bookmarkEnd w:id="192"/>
    </w:p>
    <w:p w14:paraId="1FF8A22E" w14:textId="77777777" w:rsidR="00306D37" w:rsidRDefault="00306D37" w:rsidP="00306D37">
      <w:pPr>
        <w:contextualSpacing/>
      </w:pPr>
    </w:p>
    <w:p w14:paraId="2072769C" w14:textId="77777777" w:rsidR="00F15706" w:rsidRDefault="00E60B64" w:rsidP="00783BCF">
      <w:pPr>
        <w:pStyle w:val="Heading3"/>
      </w:pPr>
      <w:bookmarkStart w:id="193" w:name="_Toc66279722"/>
      <w:r>
        <w:t>Function Interfaces</w:t>
      </w:r>
      <w:bookmarkEnd w:id="193"/>
    </w:p>
    <w:p w14:paraId="623D057A"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0EC67AA9" w14:textId="77777777" w:rsidTr="00331174">
        <w:trPr>
          <w:trHeight w:val="260"/>
        </w:trPr>
        <w:tc>
          <w:tcPr>
            <w:tcW w:w="2695" w:type="dxa"/>
            <w:shd w:val="clear" w:color="auto" w:fill="D9D9D9" w:themeFill="background1" w:themeFillShade="D9"/>
            <w:noWrap/>
            <w:hideMark/>
          </w:tcPr>
          <w:p w14:paraId="5A080C1C"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01C5728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69818A1C" w14:textId="77777777" w:rsidTr="00331174">
        <w:trPr>
          <w:trHeight w:val="410"/>
        </w:trPr>
        <w:tc>
          <w:tcPr>
            <w:tcW w:w="2695" w:type="dxa"/>
            <w:noWrap/>
          </w:tcPr>
          <w:p w14:paraId="6F5C56EC" w14:textId="77777777" w:rsidR="00C15577" w:rsidRDefault="00C15577" w:rsidP="00275823">
            <w:pPr>
              <w:contextualSpacing/>
              <w:rPr>
                <w:rFonts w:cs="Arial"/>
              </w:rPr>
            </w:pPr>
            <w:r w:rsidRPr="00275823">
              <w:rPr>
                <w:rFonts w:cs="Arial"/>
              </w:rPr>
              <w:t>PDLC Request</w:t>
            </w:r>
          </w:p>
          <w:p w14:paraId="447F8F0D" w14:textId="77777777" w:rsidR="0029472F" w:rsidRDefault="00AA2FB2" w:rsidP="00275823">
            <w:pPr>
              <w:contextualSpacing/>
              <w:rPr>
                <w:rFonts w:cs="Arial"/>
              </w:rPr>
            </w:pPr>
            <w:r>
              <w:rPr>
                <w:rFonts w:cs="Arial"/>
              </w:rPr>
              <w:t>Type:</w:t>
            </w:r>
          </w:p>
          <w:p w14:paraId="6C9FAE2D" w14:textId="04DE318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4DBCC933" wp14:editId="5E7F901A">
                  <wp:extent cx="152400" cy="152400"/>
                  <wp:effectExtent l="0" t="0" r="0" b="0"/>
                  <wp:docPr id="412"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8b88079f2045de463c4af8dbc29afc0" w:history="1">
              <w:r w:rsidR="00704F04">
                <w:rPr>
                  <w:rStyle w:val="Hyperlink"/>
                  <w:rFonts w:cs="Arial"/>
                </w:rPr>
                <w:t>PDLC Request</w:t>
              </w:r>
            </w:hyperlink>
          </w:p>
        </w:tc>
        <w:tc>
          <w:tcPr>
            <w:tcW w:w="7506" w:type="dxa"/>
          </w:tcPr>
          <w:p w14:paraId="44E9E6FD" w14:textId="77777777" w:rsidR="0046598F" w:rsidRPr="0046598F" w:rsidRDefault="0046598F" w:rsidP="00275823">
            <w:pPr>
              <w:rPr>
                <w:rFonts w:cs="Arial"/>
                <w:color w:val="000000"/>
              </w:rPr>
            </w:pPr>
            <w:r>
              <w:rPr>
                <w:rFonts w:cs="Arial"/>
                <w:color w:val="000000"/>
              </w:rPr>
              <w:t>Received from:</w:t>
            </w:r>
          </w:p>
          <w:p w14:paraId="5C4F4E73" w14:textId="5B1DE227" w:rsidR="00275823" w:rsidRPr="00C8319B" w:rsidRDefault="00275823" w:rsidP="0061324D">
            <w:pPr>
              <w:pStyle w:val="ListParagraph"/>
              <w:numPr>
                <w:ilvl w:val="0"/>
                <w:numId w:val="12"/>
              </w:numPr>
              <w:rPr>
                <w:rFonts w:cs="Arial"/>
              </w:rPr>
            </w:pPr>
            <w:r>
              <w:rPr>
                <w:noProof/>
              </w:rPr>
              <w:drawing>
                <wp:inline distT="0" distB="0" distL="0" distR="0" wp14:anchorId="5EC828D5" wp14:editId="3FD36917">
                  <wp:extent cx="152400" cy="152400"/>
                  <wp:effectExtent l="0" t="0" r="0" b="0"/>
                  <wp:docPr id="414"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ae293615782ca3e5af79f46735e79a4a" w:history="1">
              <w:r w:rsidR="00FE73F2">
                <w:rPr>
                  <w:rStyle w:val="Hyperlink"/>
                  <w:rFonts w:cs="Arial"/>
                </w:rPr>
                <w:t>Detect User Request</w:t>
              </w:r>
            </w:hyperlink>
          </w:p>
        </w:tc>
      </w:tr>
      <w:tr w:rsidR="00A07A81" w:rsidRPr="003F473D" w14:paraId="0E40D395" w14:textId="77777777" w:rsidTr="00331174">
        <w:trPr>
          <w:trHeight w:val="410"/>
        </w:trPr>
        <w:tc>
          <w:tcPr>
            <w:tcW w:w="2695" w:type="dxa"/>
            <w:noWrap/>
          </w:tcPr>
          <w:p w14:paraId="299C4970" w14:textId="77777777" w:rsidR="00C15577" w:rsidRDefault="00C15577" w:rsidP="00275823">
            <w:pPr>
              <w:contextualSpacing/>
              <w:rPr>
                <w:rFonts w:cs="Arial"/>
              </w:rPr>
            </w:pPr>
            <w:r w:rsidRPr="00275823">
              <w:rPr>
                <w:rFonts w:cs="Arial"/>
              </w:rPr>
              <w:t>OperationStatus</w:t>
            </w:r>
          </w:p>
          <w:p w14:paraId="6BBA0B6D" w14:textId="77777777" w:rsidR="0029472F" w:rsidRDefault="00AA2FB2" w:rsidP="00275823">
            <w:pPr>
              <w:contextualSpacing/>
              <w:rPr>
                <w:rFonts w:cs="Arial"/>
              </w:rPr>
            </w:pPr>
            <w:r>
              <w:rPr>
                <w:rFonts w:cs="Arial"/>
              </w:rPr>
              <w:t>Type:</w:t>
            </w:r>
          </w:p>
          <w:p w14:paraId="5B554836" w14:textId="2479C62A"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2C737EE8" wp14:editId="65D8652B">
                  <wp:extent cx="152400" cy="152400"/>
                  <wp:effectExtent l="0" t="0" r="0" b="0"/>
                  <wp:docPr id="416"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eaa84aa935d102228d934f23d12d610" w:history="1">
              <w:r w:rsidR="00704F04">
                <w:rPr>
                  <w:rStyle w:val="Hyperlink"/>
                  <w:rFonts w:cs="Arial"/>
                </w:rPr>
                <w:t>OperationStatus</w:t>
              </w:r>
            </w:hyperlink>
          </w:p>
        </w:tc>
        <w:tc>
          <w:tcPr>
            <w:tcW w:w="7506" w:type="dxa"/>
          </w:tcPr>
          <w:p w14:paraId="71C023F2" w14:textId="77777777" w:rsidR="0046598F" w:rsidRPr="0046598F" w:rsidRDefault="0046598F" w:rsidP="00275823">
            <w:pPr>
              <w:rPr>
                <w:rFonts w:cs="Arial"/>
                <w:color w:val="000000"/>
              </w:rPr>
            </w:pPr>
            <w:r>
              <w:rPr>
                <w:rFonts w:cs="Arial"/>
                <w:color w:val="000000"/>
              </w:rPr>
              <w:t>Received from:</w:t>
            </w:r>
          </w:p>
          <w:p w14:paraId="732FDD11" w14:textId="6EB4047C" w:rsidR="00275823" w:rsidRPr="00C8319B" w:rsidRDefault="00275823" w:rsidP="0061324D">
            <w:pPr>
              <w:pStyle w:val="ListParagraph"/>
              <w:numPr>
                <w:ilvl w:val="0"/>
                <w:numId w:val="12"/>
              </w:numPr>
              <w:rPr>
                <w:rFonts w:cs="Arial"/>
              </w:rPr>
            </w:pPr>
            <w:r>
              <w:rPr>
                <w:noProof/>
              </w:rPr>
              <w:drawing>
                <wp:inline distT="0" distB="0" distL="0" distR="0" wp14:anchorId="39AE0920" wp14:editId="64A0D6AE">
                  <wp:extent cx="152400" cy="152400"/>
                  <wp:effectExtent l="0" t="0" r="0" b="0"/>
                  <wp:docPr id="418"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5dc29255307897c45bdebcb8fd33800" w:history="1">
              <w:r w:rsidR="00FE73F2">
                <w:rPr>
                  <w:rStyle w:val="Hyperlink"/>
                  <w:rFonts w:cs="Arial"/>
                </w:rPr>
                <w:t>Check Operation Status</w:t>
              </w:r>
            </w:hyperlink>
          </w:p>
        </w:tc>
      </w:tr>
    </w:tbl>
    <w:p w14:paraId="6801BF16"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1F4A93D" w14:textId="77777777" w:rsidTr="00A07A81">
        <w:trPr>
          <w:trHeight w:val="260"/>
        </w:trPr>
        <w:tc>
          <w:tcPr>
            <w:tcW w:w="2689" w:type="dxa"/>
            <w:shd w:val="clear" w:color="auto" w:fill="D9D9D9" w:themeFill="background1" w:themeFillShade="D9"/>
            <w:noWrap/>
            <w:hideMark/>
          </w:tcPr>
          <w:p w14:paraId="260CA588"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4E371385"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3F6956F3" w14:textId="77777777" w:rsidTr="00A07A81">
        <w:trPr>
          <w:trHeight w:val="410"/>
        </w:trPr>
        <w:tc>
          <w:tcPr>
            <w:tcW w:w="2689" w:type="dxa"/>
            <w:noWrap/>
          </w:tcPr>
          <w:p w14:paraId="120D4D6C" w14:textId="77777777" w:rsidR="001C41D6" w:rsidRDefault="001C41D6" w:rsidP="001C41D6">
            <w:pPr>
              <w:contextualSpacing/>
              <w:rPr>
                <w:rFonts w:cs="Arial"/>
              </w:rPr>
            </w:pPr>
            <w:r>
              <w:rPr>
                <w:rFonts w:cs="Arial"/>
              </w:rPr>
              <w:t>PDLCZoneStatus</w:t>
            </w:r>
          </w:p>
          <w:p w14:paraId="235FEDEB" w14:textId="77777777" w:rsidR="00D94B9F" w:rsidRDefault="00D94B9F" w:rsidP="00D94B9F">
            <w:pPr>
              <w:contextualSpacing/>
              <w:rPr>
                <w:rFonts w:cs="Arial"/>
              </w:rPr>
            </w:pPr>
            <w:r>
              <w:rPr>
                <w:rFonts w:cs="Arial"/>
              </w:rPr>
              <w:t>Type:</w:t>
            </w:r>
          </w:p>
          <w:p w14:paraId="3237275D" w14:textId="0B1CF0FA" w:rsidR="001C41D6" w:rsidRDefault="001C41D6" w:rsidP="001C41D6">
            <w:pPr>
              <w:contextualSpacing/>
              <w:rPr>
                <w:rFonts w:cs="Arial"/>
              </w:rPr>
            </w:pPr>
            <w:r>
              <w:rPr>
                <w:noProof/>
              </w:rPr>
              <w:drawing>
                <wp:inline distT="0" distB="0" distL="0" distR="0" wp14:anchorId="0958CB0C" wp14:editId="2E724C2C">
                  <wp:extent cx="152400" cy="152400"/>
                  <wp:effectExtent l="0" t="0" r="0" b="0"/>
                  <wp:docPr id="420"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6b86d36b3e0b5ab7a590a02f0231532" w:history="1">
              <w:r>
                <w:rPr>
                  <w:rStyle w:val="Hyperlink"/>
                  <w:rFonts w:cs="Arial"/>
                </w:rPr>
                <w:t>PDLC Zone Status</w:t>
              </w:r>
            </w:hyperlink>
          </w:p>
        </w:tc>
        <w:tc>
          <w:tcPr>
            <w:tcW w:w="7512" w:type="dxa"/>
            <w:noWrap/>
          </w:tcPr>
          <w:p w14:paraId="08EDF035" w14:textId="77777777" w:rsidR="0046598F" w:rsidRPr="00275823" w:rsidRDefault="0046598F" w:rsidP="00275823">
            <w:pPr>
              <w:rPr>
                <w:rFonts w:cs="Arial"/>
                <w:color w:val="000000"/>
              </w:rPr>
            </w:pPr>
            <w:r>
              <w:rPr>
                <w:rFonts w:cs="Arial"/>
                <w:color w:val="000000"/>
              </w:rPr>
              <w:t>Sent to:</w:t>
            </w:r>
          </w:p>
          <w:p w14:paraId="2B24D76E" w14:textId="705557E5" w:rsidR="00275823" w:rsidRPr="0046598F" w:rsidRDefault="00275823" w:rsidP="0061324D">
            <w:pPr>
              <w:pStyle w:val="ListParagraph"/>
              <w:numPr>
                <w:ilvl w:val="0"/>
                <w:numId w:val="12"/>
              </w:numPr>
              <w:rPr>
                <w:rFonts w:cs="Arial"/>
                <w:color w:val="000000"/>
              </w:rPr>
            </w:pPr>
            <w:r>
              <w:rPr>
                <w:noProof/>
              </w:rPr>
              <w:drawing>
                <wp:inline distT="0" distB="0" distL="0" distR="0" wp14:anchorId="71E11264" wp14:editId="628B816F">
                  <wp:extent cx="152400" cy="152400"/>
                  <wp:effectExtent l="0" t="0" r="0" b="0"/>
                  <wp:docPr id="422"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0106be9f4b3f520f9f578f7723c754f" w:history="1">
              <w:r w:rsidR="00FE73F2">
                <w:rPr>
                  <w:rStyle w:val="Hyperlink"/>
                  <w:rFonts w:cs="Arial"/>
                  <w:color w:val="000000"/>
                </w:rPr>
                <w:t>Display Shading Status</w:t>
              </w:r>
            </w:hyperlink>
          </w:p>
        </w:tc>
      </w:tr>
      <w:tr w:rsidR="00A07A81" w:rsidRPr="003F473D" w14:paraId="204FA6FB" w14:textId="77777777" w:rsidTr="00A07A81">
        <w:trPr>
          <w:trHeight w:val="410"/>
        </w:trPr>
        <w:tc>
          <w:tcPr>
            <w:tcW w:w="2689" w:type="dxa"/>
            <w:noWrap/>
          </w:tcPr>
          <w:p w14:paraId="473986C3" w14:textId="77777777" w:rsidR="001C41D6" w:rsidRDefault="001C41D6" w:rsidP="001C41D6">
            <w:pPr>
              <w:contextualSpacing/>
              <w:rPr>
                <w:rFonts w:cs="Arial"/>
              </w:rPr>
            </w:pPr>
            <w:r>
              <w:rPr>
                <w:rFonts w:cs="Arial"/>
              </w:rPr>
              <w:t>Visual glass Status</w:t>
            </w:r>
          </w:p>
          <w:p w14:paraId="04F3C28E" w14:textId="77777777" w:rsidR="00D94B9F" w:rsidRDefault="00D94B9F" w:rsidP="00D94B9F">
            <w:pPr>
              <w:contextualSpacing/>
              <w:rPr>
                <w:rFonts w:cs="Arial"/>
              </w:rPr>
            </w:pPr>
            <w:r>
              <w:rPr>
                <w:rFonts w:cs="Arial"/>
              </w:rPr>
              <w:t>Type:</w:t>
            </w:r>
          </w:p>
          <w:p w14:paraId="167B81A7" w14:textId="1519EB6C" w:rsidR="001C41D6" w:rsidRDefault="001C41D6" w:rsidP="001C41D6">
            <w:pPr>
              <w:contextualSpacing/>
              <w:rPr>
                <w:rFonts w:cs="Arial"/>
              </w:rPr>
            </w:pPr>
            <w:r>
              <w:rPr>
                <w:noProof/>
              </w:rPr>
              <w:drawing>
                <wp:inline distT="0" distB="0" distL="0" distR="0" wp14:anchorId="1CF169F3" wp14:editId="747A54F5">
                  <wp:extent cx="152400" cy="152400"/>
                  <wp:effectExtent l="0" t="0" r="0" b="0"/>
                  <wp:docPr id="424"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7036c900f0562bcfd41bbc9c590c3215" w:history="1">
              <w:r>
                <w:rPr>
                  <w:rStyle w:val="Hyperlink"/>
                  <w:rFonts w:cs="Arial"/>
                </w:rPr>
                <w:t>VisualGlassStatus</w:t>
              </w:r>
            </w:hyperlink>
          </w:p>
        </w:tc>
        <w:tc>
          <w:tcPr>
            <w:tcW w:w="7512" w:type="dxa"/>
            <w:noWrap/>
          </w:tcPr>
          <w:p w14:paraId="1B29A2C3" w14:textId="77777777" w:rsidR="0046598F" w:rsidRPr="00275823" w:rsidRDefault="0046598F" w:rsidP="00275823">
            <w:pPr>
              <w:rPr>
                <w:rFonts w:cs="Arial"/>
                <w:color w:val="000000"/>
              </w:rPr>
            </w:pPr>
            <w:r>
              <w:rPr>
                <w:rFonts w:cs="Arial"/>
                <w:color w:val="000000"/>
              </w:rPr>
              <w:t>Sent to:</w:t>
            </w:r>
          </w:p>
          <w:p w14:paraId="2755C412" w14:textId="77777777" w:rsidR="001C57E5" w:rsidRPr="001C57E5" w:rsidRDefault="001C57E5" w:rsidP="001C57E5">
            <w:pPr>
              <w:pStyle w:val="ListParagraph"/>
              <w:numPr>
                <w:ilvl w:val="0"/>
                <w:numId w:val="12"/>
              </w:numPr>
              <w:rPr>
                <w:rFonts w:cs="Arial"/>
              </w:rPr>
            </w:pPr>
            <w:r>
              <w:rPr>
                <w:noProof/>
              </w:rPr>
              <w:drawing>
                <wp:inline distT="0" distB="0" distL="0" distR="0" wp14:anchorId="141A385D" wp14:editId="4CF0F6EA">
                  <wp:extent cx="152400" cy="152400"/>
                  <wp:effectExtent l="0" t="0" r="0" b="0"/>
                  <wp:docPr id="426"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98874124.jpg"/>
                          <pic:cNvPicPr/>
                        </pic:nvPicPr>
                        <pic:blipFill>
                          <a:blip r:embed="rId41" cstate="print"/>
                          <a:stretch>
                            <a:fillRect/>
                          </a:stretch>
                        </pic:blipFill>
                        <pic:spPr>
                          <a:xfrm>
                            <a:off x="0" y="0"/>
                            <a:ext cx="152400" cy="152400"/>
                          </a:xfrm>
                          <a:prstGeom prst="rect">
                            <a:avLst/>
                          </a:prstGeom>
                        </pic:spPr>
                      </pic:pic>
                    </a:graphicData>
                  </a:graphic>
                </wp:inline>
              </w:drawing>
            </w:r>
            <w:r>
              <w:rPr>
                <w:rFonts w:cs="Arial"/>
              </w:rPr>
              <w:t xml:space="preserve">  Activity Parameter Node: Receive Visual Glass Status</w:t>
            </w:r>
          </w:p>
        </w:tc>
      </w:tr>
    </w:tbl>
    <w:p w14:paraId="2AC5A6C1" w14:textId="77777777" w:rsidR="00A72B37" w:rsidRDefault="00A72B37" w:rsidP="00A72B37">
      <w:pPr>
        <w:pStyle w:val="Heading4"/>
      </w:pPr>
      <w:r>
        <w:t>Logical</w:t>
      </w:r>
      <w:r w:rsidRPr="00F15706">
        <w:t xml:space="preserve"> Parameters</w:t>
      </w:r>
    </w:p>
    <w:p w14:paraId="7B9AFD19" w14:textId="77777777" w:rsidR="00E21515" w:rsidRDefault="00E21515" w:rsidP="00A72B37"/>
    <w:p w14:paraId="03EC90C3" w14:textId="77777777" w:rsidR="00A72B37" w:rsidRDefault="00BF7A51" w:rsidP="00A72B37">
      <w:r w:rsidRPr="005067FC">
        <w:rPr>
          <w:i/>
          <w:color w:val="A6A6A6" w:themeColor="background1" w:themeShade="A6"/>
        </w:rPr>
        <w:t>Not supported by MagicDraw report generation.</w:t>
      </w:r>
    </w:p>
    <w:p w14:paraId="257A32E0" w14:textId="77777777" w:rsidR="00822913" w:rsidRDefault="00822913" w:rsidP="00822913">
      <w:pPr>
        <w:pStyle w:val="Heading3"/>
      </w:pPr>
      <w:bookmarkStart w:id="194" w:name="_Toc66279723"/>
      <w:r>
        <w:t>Function Modeling</w:t>
      </w:r>
      <w:bookmarkEnd w:id="194"/>
    </w:p>
    <w:p w14:paraId="5BFE9164" w14:textId="77777777" w:rsidR="00E21515" w:rsidRPr="00C75AE5" w:rsidRDefault="00E21515" w:rsidP="00EF5443"/>
    <w:p w14:paraId="501C973F" w14:textId="77777777" w:rsidR="002D15F6" w:rsidRDefault="002D15F6" w:rsidP="0061324D">
      <w:pPr>
        <w:pStyle w:val="Heading4"/>
        <w:numPr>
          <w:ilvl w:val="3"/>
          <w:numId w:val="4"/>
        </w:numPr>
      </w:pPr>
      <w:r>
        <w:t>Use Cases</w:t>
      </w:r>
    </w:p>
    <w:p w14:paraId="73E337A1" w14:textId="77777777" w:rsidR="00E21515" w:rsidRDefault="00E21515" w:rsidP="002D15F6"/>
    <w:p w14:paraId="6EDA2355"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418A59DB" w14:textId="77777777" w:rsidR="002D15F6" w:rsidRDefault="002D15F6" w:rsidP="0061324D">
      <w:pPr>
        <w:pStyle w:val="Heading4"/>
        <w:numPr>
          <w:ilvl w:val="3"/>
          <w:numId w:val="4"/>
        </w:numPr>
      </w:pPr>
      <w:r>
        <w:t>State Charts / Activity Diagrams / Sequence Diagrams / Decision Tables</w:t>
      </w:r>
    </w:p>
    <w:p w14:paraId="73A608A3" w14:textId="77777777" w:rsidR="00E21515" w:rsidRDefault="00E21515" w:rsidP="002D15F6"/>
    <w:p w14:paraId="43A64C80" w14:textId="77777777" w:rsidR="00A7465B" w:rsidRDefault="00A7465B" w:rsidP="00A7465B">
      <w:pPr>
        <w:contextualSpacing/>
        <w:jc w:val="center"/>
      </w:pPr>
      <w:r>
        <w:rPr>
          <w:noProof/>
        </w:rPr>
        <w:lastRenderedPageBreak/>
        <w:drawing>
          <wp:inline distT="0" distB="0" distL="0" distR="0" wp14:anchorId="533D5283" wp14:editId="72934DD1">
            <wp:extent cx="6466205" cy="3004766"/>
            <wp:effectExtent l="0" t="0" r="0" b="0"/>
            <wp:docPr id="428" name="Picture 1141017140.jpg" descr="1141017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141017140.jpg"/>
                    <pic:cNvPicPr/>
                  </pic:nvPicPr>
                  <pic:blipFill>
                    <a:blip r:embed="rId36" cstate="print"/>
                    <a:stretch>
                      <a:fillRect/>
                    </a:stretch>
                  </pic:blipFill>
                  <pic:spPr>
                    <a:xfrm>
                      <a:off x="0" y="0"/>
                      <a:ext cx="6466205" cy="3004766"/>
                    </a:xfrm>
                    <a:prstGeom prst="rect">
                      <a:avLst/>
                    </a:prstGeom>
                  </pic:spPr>
                </pic:pic>
              </a:graphicData>
            </a:graphic>
          </wp:inline>
        </w:drawing>
      </w:r>
    </w:p>
    <w:p w14:paraId="5DD1AAEE" w14:textId="346F274B" w:rsidR="000A30CD" w:rsidRPr="00294100" w:rsidRDefault="00A7465B" w:rsidP="000A30CD">
      <w:pPr>
        <w:pStyle w:val="Caption"/>
      </w:pPr>
      <w:bookmarkStart w:id="195" w:name="_Toc66279769"/>
      <w:r w:rsidRPr="00BD03E8">
        <w:t xml:space="preserve">Figure </w:t>
      </w:r>
      <w:r w:rsidR="00317856">
        <w:fldChar w:fldCharType="begin"/>
      </w:r>
      <w:r w:rsidR="00317856">
        <w:instrText xml:space="preserve"> SEQ Figure \* ARABIC </w:instrText>
      </w:r>
      <w:r w:rsidR="00317856">
        <w:fldChar w:fldCharType="separate"/>
      </w:r>
      <w:r w:rsidR="004F4E62">
        <w:rPr>
          <w:noProof/>
        </w:rPr>
        <w:t>16</w:t>
      </w:r>
      <w:r w:rsidR="00317856">
        <w:rPr>
          <w:noProof/>
        </w:rPr>
        <w:fldChar w:fldCharType="end"/>
      </w:r>
      <w:r w:rsidRPr="00BD03E8">
        <w:t>:</w:t>
      </w:r>
      <w:r w:rsidR="00501DFF">
        <w:t xml:space="preserve"> </w:t>
      </w:r>
      <w:r w:rsidR="000A30CD" w:rsidRPr="00294100">
        <w:t>Manage Manual PSDS Functionality</w:t>
      </w:r>
      <w:bookmarkEnd w:id="195"/>
    </w:p>
    <w:p w14:paraId="4F9763E5" w14:textId="77777777" w:rsidR="000A30CD" w:rsidRPr="000A30CD" w:rsidRDefault="000A30CD" w:rsidP="000A30CD"/>
    <w:p w14:paraId="7DE0368F" w14:textId="77777777" w:rsidR="00A7465B" w:rsidRPr="00834E12" w:rsidRDefault="00A7465B" w:rsidP="00A7465B"/>
    <w:p w14:paraId="1D99FB25" w14:textId="77777777" w:rsidR="00F15706" w:rsidRDefault="00DA0800" w:rsidP="00822913">
      <w:pPr>
        <w:pStyle w:val="Heading3"/>
      </w:pPr>
      <w:bookmarkStart w:id="196" w:name="_Toc66279724"/>
      <w:r>
        <w:t>Function Requirements</w:t>
      </w:r>
      <w:bookmarkEnd w:id="196"/>
    </w:p>
    <w:p w14:paraId="37448333" w14:textId="77777777" w:rsidR="00F15706" w:rsidRDefault="00F15706" w:rsidP="00783BCF">
      <w:pPr>
        <w:pStyle w:val="Heading4"/>
      </w:pPr>
      <w:r>
        <w:t>Functional Requirements</w:t>
      </w:r>
    </w:p>
    <w:p w14:paraId="5A69FD50" w14:textId="77777777" w:rsidR="006E54B3" w:rsidRDefault="00F15706" w:rsidP="006E54B3">
      <w:pPr>
        <w:pStyle w:val="Heading5"/>
      </w:pPr>
      <w:r>
        <w:t>Normal Operation</w:t>
      </w:r>
    </w:p>
    <w:p w14:paraId="2F27D256" w14:textId="77777777" w:rsidR="005961D3" w:rsidRDefault="005961D3" w:rsidP="00BB6A63"/>
    <w:p w14:paraId="25BCF2C7" w14:textId="77777777" w:rsidR="001F5E54" w:rsidRPr="0017445F" w:rsidRDefault="00AE04B0" w:rsidP="001F5E54">
      <w:pPr>
        <w:pStyle w:val="RERequirement"/>
        <w:shd w:val="clear" w:color="auto" w:fill="F2F2F2" w:themeFill="background1" w:themeFillShade="F2"/>
      </w:pPr>
      <w:bookmarkStart w:id="197" w:name="_9e0143076de45ff36fd097a5d0772a45"/>
      <w:bookmarkEnd w:id="197"/>
      <w:r>
        <w:t xml:space="preserve"> Support Manual Request</w:t>
      </w:r>
    </w:p>
    <w:p w14:paraId="5CBA8559" w14:textId="77777777" w:rsidR="001F5E54" w:rsidRDefault="00AE04B0" w:rsidP="001F5E54">
      <w:pPr>
        <w:rPr>
          <w:rFonts w:cs="Arial"/>
        </w:rPr>
      </w:pPr>
      <w:r>
        <w:rPr>
          <w:rFonts w:cs="Arial"/>
        </w:rPr>
        <w:t xml:space="preserve">When the "Manage PSDS Funtionality" receives the trigger PDLC Request= </w:t>
      </w:r>
      <w:proofErr w:type="gramStart"/>
      <w:r>
        <w:rPr>
          <w:rFonts w:cs="Arial"/>
        </w:rPr>
        <w:t>RequestZones(</w:t>
      </w:r>
      <w:proofErr w:type="gramEnd"/>
      <w:r>
        <w:rPr>
          <w:rFonts w:cs="Arial"/>
        </w:rPr>
        <w:t>1-6) it shall:</w:t>
      </w:r>
    </w:p>
    <w:p w14:paraId="7A9A84FD" w14:textId="77777777" w:rsidR="001F5E54" w:rsidRDefault="00AE04B0" w:rsidP="001F5E54">
      <w:pPr>
        <w:rPr>
          <w:rFonts w:cs="Arial"/>
        </w:rPr>
      </w:pPr>
      <w:r>
        <w:rPr>
          <w:rFonts w:cs="Arial"/>
        </w:rPr>
        <w:t xml:space="preserve">1. Verify that IgnitionStatus~=ENGINE_OFF </w:t>
      </w:r>
      <w:proofErr w:type="gramStart"/>
      <w:r>
        <w:rPr>
          <w:rFonts w:cs="Arial"/>
        </w:rPr>
        <w:t>and  BatterySOC</w:t>
      </w:r>
      <w:proofErr w:type="gramEnd"/>
      <w:r>
        <w:rPr>
          <w:rFonts w:cs="Arial"/>
        </w:rPr>
        <w:t>_Status=NORMAL</w:t>
      </w:r>
    </w:p>
    <w:p w14:paraId="14ECE010" w14:textId="77777777" w:rsidR="001F5E54" w:rsidRDefault="00AE04B0" w:rsidP="001F5E54">
      <w:pPr>
        <w:rPr>
          <w:rFonts w:cs="Arial"/>
        </w:rPr>
      </w:pPr>
      <w:r>
        <w:rPr>
          <w:rFonts w:cs="Arial"/>
        </w:rPr>
        <w:t>2. Verify that RejuvenateRequest~=REJUVENATE_ON</w:t>
      </w:r>
    </w:p>
    <w:p w14:paraId="5E5C8CEB" w14:textId="77777777" w:rsidR="001F5E54" w:rsidRDefault="00AE04B0" w:rsidP="001F5E54">
      <w:pPr>
        <w:rPr>
          <w:rFonts w:cs="Arial"/>
        </w:rPr>
      </w:pPr>
      <w:r>
        <w:rPr>
          <w:rFonts w:cs="Arial"/>
        </w:rPr>
        <w:t>3. Verify that PSDSMode=PSDS_MANUAL</w:t>
      </w:r>
    </w:p>
    <w:p w14:paraId="1F96FBAC" w14:textId="77777777" w:rsidR="001F5E54" w:rsidRDefault="00AE04B0" w:rsidP="001F5E54">
      <w:pPr>
        <w:rPr>
          <w:rFonts w:cs="Arial"/>
        </w:rPr>
      </w:pPr>
      <w:r>
        <w:rPr>
          <w:rFonts w:cs="Arial"/>
        </w:rPr>
        <w:t xml:space="preserve">4. Set PSDS </w:t>
      </w:r>
      <w:proofErr w:type="gramStart"/>
      <w:r>
        <w:rPr>
          <w:rFonts w:cs="Arial"/>
        </w:rPr>
        <w:t>Status::</w:t>
      </w:r>
      <w:proofErr w:type="gramEnd"/>
      <w:r>
        <w:rPr>
          <w:rFonts w:cs="Arial"/>
        </w:rPr>
        <w:t>OperationStatus=MANUAL_MODE_ACTIVE</w:t>
      </w:r>
    </w:p>
    <w:p w14:paraId="7E41C953" w14:textId="77777777" w:rsidR="001F5E54" w:rsidRDefault="00AE04B0" w:rsidP="001F5E54">
      <w:pPr>
        <w:rPr>
          <w:rFonts w:cs="Arial"/>
        </w:rPr>
      </w:pPr>
      <w:r>
        <w:rPr>
          <w:rFonts w:cs="Arial"/>
        </w:rPr>
        <w:t xml:space="preserve">5.Set PSDS </w:t>
      </w:r>
      <w:proofErr w:type="gramStart"/>
      <w:r>
        <w:rPr>
          <w:rFonts w:cs="Arial"/>
        </w:rPr>
        <w:t>Status::</w:t>
      </w:r>
      <w:proofErr w:type="gramEnd"/>
      <w:r>
        <w:rPr>
          <w:rFonts w:cs="Arial"/>
        </w:rPr>
        <w:t>PDLC Zone Status::Zone(1-6)Status=ON</w:t>
      </w:r>
    </w:p>
    <w:p w14:paraId="3CD57F2C"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7504CFBD"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7C84F0"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99B399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A27CB8"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790CE" w14:textId="77777777" w:rsidR="00723DF2" w:rsidRDefault="00723DF2"/>
        </w:tc>
      </w:tr>
      <w:tr w:rsidR="001F5E54" w:rsidRPr="00FD127C" w14:paraId="313B23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FDB213"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5304F" w14:textId="77777777" w:rsidR="00723DF2" w:rsidRDefault="00723DF2"/>
        </w:tc>
      </w:tr>
      <w:tr w:rsidR="001F5E54" w:rsidRPr="00FD127C" w14:paraId="0343927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C971E5"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232B5D" w14:textId="77777777" w:rsidR="00723DF2" w:rsidRDefault="00723DF2"/>
        </w:tc>
      </w:tr>
      <w:tr w:rsidR="001F5E54" w:rsidRPr="00FD127C" w14:paraId="3450FAB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558BB5"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DD815D"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B898C3"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C951B9" w14:textId="77777777" w:rsidR="00723DF2" w:rsidRDefault="00723DF2"/>
        </w:tc>
      </w:tr>
      <w:tr w:rsidR="001F5E54" w:rsidRPr="00FD127C" w14:paraId="0B407E7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AF8737"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E3140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181D5027" wp14:editId="37989A25">
                  <wp:extent cx="152400" cy="152400"/>
                  <wp:effectExtent l="0" t="0" r="0" b="0"/>
                  <wp:docPr id="430"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PDLC translucent</w:t>
            </w:r>
          </w:p>
          <w:p w14:paraId="53855D7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45E5D32" wp14:editId="632A4C9C">
                  <wp:extent cx="152400" cy="152400"/>
                  <wp:effectExtent l="0" t="0" r="0" b="0"/>
                  <wp:docPr id="432"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PDLC opaque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5E714C"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2D41C2" w14:textId="77777777" w:rsidR="00723DF2" w:rsidRDefault="00723DF2"/>
        </w:tc>
      </w:tr>
      <w:tr w:rsidR="001F5E54" w:rsidRPr="00FD127C" w14:paraId="4E3D5E12"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3FECD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36E3053"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40C4C9"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A0452"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14AB90"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066AD5" w14:textId="77777777" w:rsidR="00723DF2" w:rsidRDefault="00723DF2"/>
        </w:tc>
      </w:tr>
      <w:tr w:rsidR="001F5E54" w:rsidRPr="00FD127C" w14:paraId="50A392F6"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4EB993" w14:textId="21AC4377" w:rsidR="001F5E54" w:rsidRPr="00FD127C" w:rsidRDefault="00317856" w:rsidP="00A84EEF">
            <w:pPr>
              <w:rPr>
                <w:rFonts w:cs="Arial"/>
                <w:bCs/>
                <w:color w:val="808080" w:themeColor="background1" w:themeShade="80"/>
                <w:sz w:val="16"/>
                <w:szCs w:val="14"/>
              </w:rPr>
            </w:pPr>
            <w:hyperlink r:id="rId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31F87F" w14:textId="508090C2"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16ED89"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2E49BA50" w14:textId="77777777" w:rsidR="00315F1A" w:rsidRDefault="00315F1A" w:rsidP="00215698"/>
    <w:p w14:paraId="5D7D6BD2" w14:textId="77777777" w:rsidR="00F15706" w:rsidRDefault="00F15706" w:rsidP="00783BCF">
      <w:pPr>
        <w:pStyle w:val="Heading5"/>
      </w:pPr>
      <w:r>
        <w:t>Error Handling</w:t>
      </w:r>
    </w:p>
    <w:p w14:paraId="2F9E528C" w14:textId="77777777" w:rsidR="00E21515" w:rsidRDefault="00E21515" w:rsidP="00BB6A63"/>
    <w:p w14:paraId="67D196FB" w14:textId="77777777" w:rsidR="005961D3" w:rsidRDefault="005961D3" w:rsidP="005961D3">
      <w:pPr>
        <w:rPr>
          <w:color w:val="A6A6A6" w:themeColor="background1" w:themeShade="A6"/>
        </w:rPr>
      </w:pPr>
      <w:r>
        <w:rPr>
          <w:color w:val="A6A6A6" w:themeColor="background1" w:themeShade="A6"/>
        </w:rPr>
        <w:t>No Error Handling Requirements specified.</w:t>
      </w:r>
    </w:p>
    <w:p w14:paraId="6E99F804" w14:textId="77777777" w:rsidR="00DD7D94" w:rsidRDefault="00DD7D94" w:rsidP="00DD7D94">
      <w:pPr>
        <w:pStyle w:val="Heading4"/>
      </w:pPr>
      <w:r>
        <w:t>Non-Functional Requirements</w:t>
      </w:r>
    </w:p>
    <w:p w14:paraId="23CCB3AE" w14:textId="77777777" w:rsidR="00E21515" w:rsidRDefault="00E21515" w:rsidP="00BB6A63"/>
    <w:p w14:paraId="7F15E85C" w14:textId="77777777" w:rsidR="005961D3" w:rsidRDefault="005961D3" w:rsidP="005961D3">
      <w:pPr>
        <w:rPr>
          <w:color w:val="A6A6A6" w:themeColor="background1" w:themeShade="A6"/>
        </w:rPr>
      </w:pPr>
      <w:r>
        <w:rPr>
          <w:color w:val="A6A6A6" w:themeColor="background1" w:themeShade="A6"/>
        </w:rPr>
        <w:t>No Non-Functional Requirements specified.</w:t>
      </w:r>
    </w:p>
    <w:p w14:paraId="067FFC93" w14:textId="77777777" w:rsidR="00DF462B" w:rsidRDefault="00427220" w:rsidP="00DF462B">
      <w:pPr>
        <w:pStyle w:val="Heading4"/>
      </w:pPr>
      <w:r>
        <w:lastRenderedPageBreak/>
        <w:t>Functional</w:t>
      </w:r>
      <w:r w:rsidR="00DF462B">
        <w:t xml:space="preserve"> Safety Requirements</w:t>
      </w:r>
    </w:p>
    <w:p w14:paraId="77093D49" w14:textId="77777777" w:rsidR="00E21515" w:rsidRDefault="00E21515" w:rsidP="00DF462B">
      <w:pPr>
        <w:rPr>
          <w:highlight w:val="yellow"/>
        </w:rPr>
      </w:pPr>
    </w:p>
    <w:p w14:paraId="388107F7"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491B5EAE" w14:textId="77777777" w:rsidR="00153E5C" w:rsidRDefault="00DC3817" w:rsidP="00DC3817">
      <w:pPr>
        <w:pStyle w:val="Heading5"/>
      </w:pPr>
      <w:r>
        <w:t xml:space="preserve">ASIL Decomposition of </w:t>
      </w:r>
      <w:r w:rsidR="00153E5C">
        <w:t>Functional Safety Requirements</w:t>
      </w:r>
    </w:p>
    <w:p w14:paraId="3A0C0BC8" w14:textId="77777777" w:rsidR="00E21515" w:rsidRDefault="00E21515" w:rsidP="00B740D4">
      <w:pPr>
        <w:pStyle w:val="NoSpacing"/>
      </w:pPr>
    </w:p>
    <w:p w14:paraId="7B2CD7F0" w14:textId="77777777" w:rsidR="004B4979" w:rsidRDefault="004B4979" w:rsidP="00B740D4">
      <w:pPr>
        <w:pStyle w:val="NoSpacing"/>
      </w:pPr>
    </w:p>
    <w:p w14:paraId="0264FBB1"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77185F2F" w14:textId="77777777" w:rsidR="00DD7D94" w:rsidRDefault="00DD7D94" w:rsidP="00DD7D94">
      <w:pPr>
        <w:pStyle w:val="Heading4"/>
      </w:pPr>
      <w:r>
        <w:t>Other Requirements</w:t>
      </w:r>
    </w:p>
    <w:p w14:paraId="7D087C84" w14:textId="77777777" w:rsidR="00DD7D94" w:rsidRDefault="00DD7D94" w:rsidP="00DD7D94">
      <w:pPr>
        <w:pStyle w:val="Heading5"/>
      </w:pPr>
      <w:r>
        <w:t>Design Requirements</w:t>
      </w:r>
    </w:p>
    <w:p w14:paraId="499DE131" w14:textId="77777777" w:rsidR="00E21515" w:rsidRDefault="00E21515" w:rsidP="00CA4A62"/>
    <w:p w14:paraId="48D4FDC6" w14:textId="77777777" w:rsidR="005961D3" w:rsidRDefault="005961D3" w:rsidP="005961D3">
      <w:pPr>
        <w:rPr>
          <w:color w:val="A6A6A6" w:themeColor="background1" w:themeShade="A6"/>
        </w:rPr>
      </w:pPr>
      <w:r>
        <w:rPr>
          <w:color w:val="A6A6A6" w:themeColor="background1" w:themeShade="A6"/>
        </w:rPr>
        <w:t>No Design Requirements specified.</w:t>
      </w:r>
    </w:p>
    <w:p w14:paraId="2E188121" w14:textId="77777777" w:rsidR="00CA4A62" w:rsidRDefault="00CA4A62" w:rsidP="00CA4A62">
      <w:pPr>
        <w:pStyle w:val="Heading4"/>
      </w:pPr>
      <w:r>
        <w:t>Uncategorized Requirements</w:t>
      </w:r>
    </w:p>
    <w:p w14:paraId="7D1E8D8D" w14:textId="77777777" w:rsidR="00E21515" w:rsidRDefault="00E21515" w:rsidP="00CA4A62"/>
    <w:p w14:paraId="18294DC4" w14:textId="77777777" w:rsidR="001F5E54" w:rsidRPr="0017445F" w:rsidRDefault="00AE04B0" w:rsidP="001F5E54">
      <w:pPr>
        <w:pStyle w:val="RERequirement"/>
        <w:shd w:val="clear" w:color="auto" w:fill="F2F2F2" w:themeFill="background1" w:themeFillShade="F2"/>
      </w:pPr>
      <w:bookmarkStart w:id="198" w:name="_bcb0078bd92c788c05eff58de831888b"/>
      <w:bookmarkEnd w:id="198"/>
      <w:r>
        <w:t xml:space="preserve"> Manage Manual PSDS Mode</w:t>
      </w:r>
    </w:p>
    <w:p w14:paraId="03990F48" w14:textId="77777777" w:rsidR="001F5E54" w:rsidRDefault="00AE04B0" w:rsidP="001F5E54">
      <w:pPr>
        <w:rPr>
          <w:rFonts w:cs="Arial"/>
        </w:rPr>
      </w:pPr>
      <w:r>
        <w:rPr>
          <w:rFonts w:cs="Arial"/>
        </w:rPr>
        <w:t>When "Manage Manual PSDS Functionality" receives "PDLC Request" "OperationStatus" it shall output "VisualGlassStatus" "PDLC Zone Status"</w:t>
      </w:r>
    </w:p>
    <w:p w14:paraId="21EBDDAD"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60036FBB"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0A4093D"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2C8C93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E23B7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101899" w14:textId="77777777" w:rsidR="00723DF2" w:rsidRDefault="00723DF2"/>
        </w:tc>
      </w:tr>
      <w:tr w:rsidR="001F5E54" w:rsidRPr="00FD127C" w14:paraId="0F914FD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0F00BB"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9BD6EE" w14:textId="77777777" w:rsidR="00723DF2" w:rsidRDefault="00723DF2"/>
        </w:tc>
      </w:tr>
      <w:tr w:rsidR="001F5E54" w:rsidRPr="00FD127C" w14:paraId="363B63CE"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B19E3C"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10528B" w14:textId="77777777" w:rsidR="00723DF2" w:rsidRDefault="00723DF2"/>
        </w:tc>
      </w:tr>
      <w:tr w:rsidR="001F5E54" w:rsidRPr="00FD127C" w14:paraId="61C9E84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70B05A"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A305B"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8DEDB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E5A3CF" w14:textId="77777777" w:rsidR="00723DF2" w:rsidRDefault="00723DF2"/>
        </w:tc>
      </w:tr>
      <w:tr w:rsidR="001F5E54" w:rsidRPr="00FD127C" w14:paraId="4461E987"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FFE54"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C9889"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8C9E9D7" wp14:editId="251CCFE6">
                  <wp:extent cx="152400" cy="152400"/>
                  <wp:effectExtent l="0" t="0" r="0" b="0"/>
                  <wp:docPr id="434"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signal input</w:t>
            </w:r>
          </w:p>
          <w:p w14:paraId="66E4863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D606885" wp14:editId="56969879">
                  <wp:extent cx="152400" cy="152400"/>
                  <wp:effectExtent l="0" t="0" r="0" b="0"/>
                  <wp:docPr id="436"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PDLC translucent</w:t>
            </w:r>
          </w:p>
          <w:p w14:paraId="67FD48D6"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6A6431D8" wp14:editId="20D92E25">
                  <wp:extent cx="152400" cy="152400"/>
                  <wp:effectExtent l="0" t="0" r="0" b="0"/>
                  <wp:docPr id="438"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signal output</w:t>
            </w:r>
          </w:p>
          <w:p w14:paraId="7AE032A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46CC12E3" wp14:editId="1DFD7951">
                  <wp:extent cx="152400" cy="152400"/>
                  <wp:effectExtent l="0" t="0" r="0" b="0"/>
                  <wp:docPr id="440"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PDLC opaque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04F722"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899691" w14:textId="77777777" w:rsidR="00723DF2" w:rsidRDefault="00723DF2"/>
        </w:tc>
      </w:tr>
      <w:tr w:rsidR="001F5E54" w:rsidRPr="00FD127C" w14:paraId="4A75A009"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8CA5D"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2884853"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4B596B"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B2195E"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83E72A"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48230D" w14:textId="77777777" w:rsidR="00723DF2" w:rsidRDefault="00723DF2"/>
        </w:tc>
      </w:tr>
      <w:tr w:rsidR="001F5E54" w:rsidRPr="00FD127C" w14:paraId="42F3577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894BD8" w14:textId="78BD3321" w:rsidR="001F5E54" w:rsidRPr="00FD127C" w:rsidRDefault="00317856" w:rsidP="00A84EEF">
            <w:pPr>
              <w:rPr>
                <w:rFonts w:cs="Arial"/>
                <w:bCs/>
                <w:color w:val="808080" w:themeColor="background1" w:themeShade="80"/>
                <w:sz w:val="16"/>
                <w:szCs w:val="14"/>
              </w:rPr>
            </w:pPr>
            <w:hyperlink r:id="rId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2F5764" w14:textId="4541D336"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385A77"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0C6FD1C5" w14:textId="77777777" w:rsidR="00315F1A" w:rsidRDefault="00315F1A" w:rsidP="00CA4A62"/>
    <w:p w14:paraId="38CF1C01" w14:textId="77777777" w:rsidR="009C1EEC" w:rsidRDefault="009C1EEC" w:rsidP="0061324D">
      <w:pPr>
        <w:pStyle w:val="Heading2"/>
        <w:numPr>
          <w:ilvl w:val="1"/>
          <w:numId w:val="4"/>
        </w:numPr>
      </w:pPr>
      <w:bookmarkStart w:id="199" w:name="_Toc66279725"/>
      <w:r>
        <w:rPr>
          <w:noProof/>
        </w:rPr>
        <w:drawing>
          <wp:inline distT="0" distB="0" distL="0" distR="0" wp14:anchorId="2023CCA7" wp14:editId="186EED4D">
            <wp:extent cx="152400" cy="152400"/>
            <wp:effectExtent l="0" t="0" r="0" b="0"/>
            <wp:docPr id="442"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661D74">
        <w:t xml:space="preserve">  </w:t>
      </w:r>
      <w:bookmarkStart w:id="200" w:name="_5c093b86cf241563b1c9ded05b726a0f"/>
      <w:r w:rsidR="008E73AE">
        <w:t>Provide Embrace Support</w:t>
      </w:r>
      <w:bookmarkEnd w:id="199"/>
      <w:bookmarkEnd w:id="200"/>
    </w:p>
    <w:p w14:paraId="7C7216FF" w14:textId="77777777" w:rsidR="0061785D" w:rsidRDefault="0061785D" w:rsidP="00783BCF">
      <w:pPr>
        <w:pStyle w:val="Heading3"/>
      </w:pPr>
      <w:bookmarkStart w:id="201" w:name="_Toc66279726"/>
      <w:r>
        <w:t xml:space="preserve">Function </w:t>
      </w:r>
      <w:r w:rsidR="00283752">
        <w:t>Overview</w:t>
      </w:r>
      <w:bookmarkEnd w:id="201"/>
    </w:p>
    <w:p w14:paraId="3FE91D29" w14:textId="77777777" w:rsidR="00427220" w:rsidRDefault="00283752" w:rsidP="00427220">
      <w:pPr>
        <w:pStyle w:val="Heading4"/>
      </w:pPr>
      <w:r>
        <w:t>Description</w:t>
      </w:r>
    </w:p>
    <w:p w14:paraId="6D1096B7" w14:textId="77777777" w:rsidR="00794B45" w:rsidRDefault="00794B45" w:rsidP="009C1EEC">
      <w:pPr>
        <w:contextualSpacing/>
      </w:pPr>
    </w:p>
    <w:p w14:paraId="3072EF1B" w14:textId="77777777" w:rsidR="00AC0C92" w:rsidRDefault="00AC0C92" w:rsidP="009C1EEC">
      <w:pPr>
        <w:contextualSpacing/>
      </w:pPr>
      <w:r>
        <w:t>Function is allocated to:</w:t>
      </w:r>
    </w:p>
    <w:p w14:paraId="444BA5C4" w14:textId="77777777" w:rsidR="00AC0C92" w:rsidRDefault="00604AF5" w:rsidP="0061324D">
      <w:pPr>
        <w:pStyle w:val="ListParagraph"/>
        <w:numPr>
          <w:ilvl w:val="0"/>
          <w:numId w:val="13"/>
        </w:numPr>
        <w:contextualSpacing/>
      </w:pPr>
      <w:r>
        <w:rPr>
          <w:noProof/>
        </w:rPr>
        <w:drawing>
          <wp:inline distT="0" distB="0" distL="0" distR="0" wp14:anchorId="72925326" wp14:editId="728CD123">
            <wp:extent cx="152400" cy="152400"/>
            <wp:effectExtent l="0" t="0" r="0" b="0"/>
            <wp:docPr id="444" name="Picture 928225610.jpg" descr="928225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92822561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r w:rsidR="00AC0C92">
        <w:t>PSDS System</w:t>
      </w:r>
      <w:r>
        <w:t xml:space="preserve"> &lt;&lt;Logical&gt;&gt;</w:t>
      </w:r>
    </w:p>
    <w:p w14:paraId="25232A92" w14:textId="77777777" w:rsidR="00794B45" w:rsidRDefault="00794B45" w:rsidP="00D2637E">
      <w:pPr>
        <w:contextualSpacing/>
      </w:pPr>
    </w:p>
    <w:p w14:paraId="5124D8C3" w14:textId="77777777" w:rsidR="00501DFF" w:rsidRDefault="00501DFF" w:rsidP="00D2637E">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0D9C93C0" w14:textId="77777777" w:rsidR="00282E2C" w:rsidRDefault="00282E2C" w:rsidP="00FD32A2">
      <w:pPr>
        <w:pStyle w:val="Heading4"/>
      </w:pPr>
      <w:r>
        <w:t>Variants</w:t>
      </w:r>
    </w:p>
    <w:p w14:paraId="4ADCD73C" w14:textId="77777777" w:rsidR="00E21515" w:rsidRDefault="00E21515" w:rsidP="00282E2C"/>
    <w:p w14:paraId="1539F244"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B0FC988" w14:textId="77777777" w:rsidR="00427220" w:rsidRDefault="00427220" w:rsidP="00FD32A2">
      <w:pPr>
        <w:pStyle w:val="Heading4"/>
      </w:pPr>
      <w:r>
        <w:t>Input Requirements</w:t>
      </w:r>
    </w:p>
    <w:p w14:paraId="57B35466" w14:textId="77777777" w:rsidR="00E21515" w:rsidRDefault="00E21515" w:rsidP="00427220"/>
    <w:p w14:paraId="15B9BFC6"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11FEC5EE" w14:textId="77777777" w:rsidR="00427220" w:rsidRDefault="00427220" w:rsidP="00427220">
      <w:pPr>
        <w:pStyle w:val="Heading4"/>
      </w:pPr>
      <w:r>
        <w:lastRenderedPageBreak/>
        <w:t>Assumptions</w:t>
      </w:r>
    </w:p>
    <w:p w14:paraId="75FBFB5F" w14:textId="77777777" w:rsidR="00A92B2F" w:rsidRDefault="00A92B2F" w:rsidP="00A92B2F"/>
    <w:p w14:paraId="5EE7696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6EC30129" w14:textId="77777777" w:rsidR="00C0442C" w:rsidRDefault="00C0442C" w:rsidP="00A92B2F"/>
    <w:p w14:paraId="4A1067F2" w14:textId="77777777" w:rsidR="00427220" w:rsidRDefault="00427220" w:rsidP="00427220">
      <w:pPr>
        <w:pStyle w:val="Heading4"/>
      </w:pPr>
      <w:r>
        <w:t>References</w:t>
      </w:r>
    </w:p>
    <w:p w14:paraId="72709809" w14:textId="77777777" w:rsidR="00427220" w:rsidRPr="00454CBE" w:rsidRDefault="00427220" w:rsidP="00427220">
      <w:pPr>
        <w:pStyle w:val="Heading5"/>
      </w:pPr>
      <w:r w:rsidRPr="00454CBE">
        <w:t xml:space="preserve">Ford </w:t>
      </w:r>
      <w:r>
        <w:t>D</w:t>
      </w:r>
      <w:r w:rsidRPr="00454CBE">
        <w:t>ocuments</w:t>
      </w:r>
    </w:p>
    <w:p w14:paraId="64858B67"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7241CB40"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28C1E6C5" w14:textId="77777777" w:rsidTr="00202583">
        <w:trPr>
          <w:cantSplit/>
          <w:tblHeader/>
        </w:trPr>
        <w:tc>
          <w:tcPr>
            <w:tcW w:w="1418" w:type="dxa"/>
            <w:shd w:val="clear" w:color="auto" w:fill="E0E0E0"/>
          </w:tcPr>
          <w:p w14:paraId="611F5879"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A920E79"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2041FCBE"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1E89D520"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10A4C7C0" w14:textId="77777777" w:rsidTr="00202583">
        <w:trPr>
          <w:cantSplit/>
          <w:tblHeader/>
        </w:trPr>
        <w:tc>
          <w:tcPr>
            <w:tcW w:w="1418" w:type="dxa"/>
            <w:shd w:val="clear" w:color="auto" w:fill="FFFFFF" w:themeFill="background1"/>
          </w:tcPr>
          <w:p w14:paraId="31BEEB9C" w14:textId="77777777" w:rsidR="005B7CFB" w:rsidRPr="005E40CF" w:rsidRDefault="005B7CFB" w:rsidP="00202583">
            <w:pPr>
              <w:rPr>
                <w:rFonts w:ascii="Helvetica" w:hAnsi="Helvetica" w:cs="Helvetica"/>
              </w:rPr>
            </w:pPr>
          </w:p>
        </w:tc>
        <w:tc>
          <w:tcPr>
            <w:tcW w:w="6237" w:type="dxa"/>
            <w:shd w:val="clear" w:color="auto" w:fill="FFFFFF" w:themeFill="background1"/>
          </w:tcPr>
          <w:p w14:paraId="04618390" w14:textId="77777777" w:rsidR="005B7CFB" w:rsidRPr="005E40CF" w:rsidRDefault="005B7CFB" w:rsidP="00202583">
            <w:pPr>
              <w:rPr>
                <w:rFonts w:ascii="Helvetica" w:hAnsi="Helvetica" w:cs="Helvetica"/>
              </w:rPr>
            </w:pPr>
          </w:p>
        </w:tc>
        <w:tc>
          <w:tcPr>
            <w:tcW w:w="1418" w:type="dxa"/>
            <w:shd w:val="clear" w:color="auto" w:fill="FFFFFF" w:themeFill="background1"/>
          </w:tcPr>
          <w:p w14:paraId="2C00CE28" w14:textId="77777777" w:rsidR="005B7CFB" w:rsidRPr="005E40CF" w:rsidRDefault="005B7CFB" w:rsidP="00202583">
            <w:pPr>
              <w:rPr>
                <w:rFonts w:ascii="Helvetica" w:hAnsi="Helvetica" w:cs="Helvetica"/>
              </w:rPr>
            </w:pPr>
          </w:p>
        </w:tc>
        <w:tc>
          <w:tcPr>
            <w:tcW w:w="1418" w:type="dxa"/>
            <w:shd w:val="clear" w:color="auto" w:fill="FFFFFF" w:themeFill="background1"/>
          </w:tcPr>
          <w:p w14:paraId="35F199C4" w14:textId="77777777" w:rsidR="005B7CFB" w:rsidRPr="005E40CF" w:rsidRDefault="005B7CFB" w:rsidP="00202583">
            <w:pPr>
              <w:rPr>
                <w:rFonts w:ascii="Helvetica" w:hAnsi="Helvetica" w:cs="Helvetica"/>
              </w:rPr>
            </w:pPr>
          </w:p>
        </w:tc>
      </w:tr>
    </w:tbl>
    <w:p w14:paraId="1C8FD889" w14:textId="3EC4E05B" w:rsidR="005B7CFB" w:rsidRPr="00360B1D" w:rsidRDefault="005B7CFB" w:rsidP="005B7CFB">
      <w:pPr>
        <w:pStyle w:val="Caption"/>
        <w:rPr>
          <w:i/>
          <w:color w:val="7F7F7F" w:themeColor="text1" w:themeTint="80"/>
        </w:rPr>
      </w:pPr>
      <w:bookmarkStart w:id="202" w:name="_Toc66279795"/>
      <w:r w:rsidRPr="00360B1D">
        <w:t xml:space="preserve">Table </w:t>
      </w:r>
      <w:r>
        <w:rPr>
          <w:noProof/>
        </w:rPr>
        <w:fldChar w:fldCharType="begin"/>
      </w:r>
      <w:r>
        <w:rPr>
          <w:noProof/>
        </w:rPr>
        <w:instrText xml:space="preserve"> SEQ Table \* ARABIC </w:instrText>
      </w:r>
      <w:r>
        <w:rPr>
          <w:noProof/>
        </w:rPr>
        <w:fldChar w:fldCharType="separate"/>
      </w:r>
      <w:r w:rsidR="004F4E62">
        <w:rPr>
          <w:noProof/>
        </w:rPr>
        <w:t>19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02"/>
    </w:p>
    <w:p w14:paraId="5572B3B2" w14:textId="77777777" w:rsidR="00427220" w:rsidRPr="00FB7B3D" w:rsidRDefault="00427220" w:rsidP="00427220">
      <w:pPr>
        <w:pStyle w:val="Heading5"/>
      </w:pPr>
      <w:r w:rsidRPr="00454CBE">
        <w:t>External</w:t>
      </w:r>
      <w:r>
        <w:t xml:space="preserve"> Documents and P</w:t>
      </w:r>
      <w:r w:rsidRPr="00FB7B3D">
        <w:t>ublications</w:t>
      </w:r>
    </w:p>
    <w:p w14:paraId="2C6488C9"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27E047AF"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3A65BBC5" w14:textId="77777777" w:rsidTr="00202583">
        <w:trPr>
          <w:cantSplit/>
          <w:tblHeader/>
        </w:trPr>
        <w:tc>
          <w:tcPr>
            <w:tcW w:w="1418" w:type="dxa"/>
            <w:shd w:val="clear" w:color="auto" w:fill="E0E0E0"/>
          </w:tcPr>
          <w:p w14:paraId="622AD50C"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203C0A59"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67F09FB" w14:textId="77777777" w:rsidTr="00202583">
        <w:trPr>
          <w:cantSplit/>
          <w:tblHeader/>
        </w:trPr>
        <w:tc>
          <w:tcPr>
            <w:tcW w:w="1418" w:type="dxa"/>
            <w:shd w:val="clear" w:color="auto" w:fill="FFFFFF" w:themeFill="background1"/>
          </w:tcPr>
          <w:p w14:paraId="6BE13A53" w14:textId="77777777" w:rsidR="005B7CFB" w:rsidRPr="005E40CF" w:rsidRDefault="005B7CFB" w:rsidP="00202583">
            <w:pPr>
              <w:rPr>
                <w:rFonts w:ascii="Helvetica" w:hAnsi="Helvetica" w:cs="Helvetica"/>
              </w:rPr>
            </w:pPr>
          </w:p>
        </w:tc>
        <w:tc>
          <w:tcPr>
            <w:tcW w:w="9072" w:type="dxa"/>
            <w:shd w:val="clear" w:color="auto" w:fill="FFFFFF" w:themeFill="background1"/>
          </w:tcPr>
          <w:p w14:paraId="3A87601D" w14:textId="77777777" w:rsidR="005B7CFB" w:rsidRPr="005E40CF" w:rsidRDefault="005B7CFB" w:rsidP="00202583">
            <w:pPr>
              <w:rPr>
                <w:rFonts w:ascii="Helvetica" w:hAnsi="Helvetica" w:cs="Helvetica"/>
              </w:rPr>
            </w:pPr>
          </w:p>
        </w:tc>
      </w:tr>
    </w:tbl>
    <w:p w14:paraId="02AECD09" w14:textId="2BC9029A" w:rsidR="005B7CFB" w:rsidRDefault="005B7CFB" w:rsidP="005B7CFB">
      <w:pPr>
        <w:pStyle w:val="Caption"/>
        <w:rPr>
          <w:b w:val="0"/>
          <w:i/>
          <w:color w:val="7F7F7F" w:themeColor="text1" w:themeTint="80"/>
        </w:rPr>
      </w:pPr>
      <w:bookmarkStart w:id="203" w:name="_Toc66279796"/>
      <w:r w:rsidRPr="00DB1AC1">
        <w:t xml:space="preserve">Table </w:t>
      </w:r>
      <w:r>
        <w:rPr>
          <w:noProof/>
        </w:rPr>
        <w:fldChar w:fldCharType="begin"/>
      </w:r>
      <w:r>
        <w:rPr>
          <w:noProof/>
        </w:rPr>
        <w:instrText xml:space="preserve"> SEQ Table \* ARABIC </w:instrText>
      </w:r>
      <w:r>
        <w:rPr>
          <w:noProof/>
        </w:rPr>
        <w:fldChar w:fldCharType="separate"/>
      </w:r>
      <w:r w:rsidR="004F4E62">
        <w:rPr>
          <w:noProof/>
        </w:rPr>
        <w:t>20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03"/>
    </w:p>
    <w:p w14:paraId="06FC86A6" w14:textId="77777777" w:rsidR="00427220" w:rsidRDefault="00427220" w:rsidP="00427220">
      <w:pPr>
        <w:pStyle w:val="Heading4"/>
      </w:pPr>
      <w:r>
        <w:t>Glossary</w:t>
      </w:r>
    </w:p>
    <w:p w14:paraId="20C64083" w14:textId="0B4440BE" w:rsidR="00427220" w:rsidRDefault="00806478" w:rsidP="00427220">
      <w:r>
        <w:t xml:space="preserve">See </w:t>
      </w:r>
      <w:r w:rsidR="00F20BE1">
        <w:fldChar w:fldCharType="begin"/>
      </w:r>
      <w:r w:rsidR="00F20BE1">
        <w:instrText xml:space="preserve"> REF _Ref2766978 \h </w:instrText>
      </w:r>
      <w:r w:rsidR="00F20BE1">
        <w:fldChar w:fldCharType="separate"/>
      </w:r>
      <w:r w:rsidR="004F4E62">
        <w:rPr>
          <w:lang w:val="en-GB"/>
        </w:rPr>
        <w:t>Appendix</w:t>
      </w:r>
      <w:r w:rsidR="00F20BE1">
        <w:fldChar w:fldCharType="end"/>
      </w:r>
      <w:r w:rsidR="006C2DE5">
        <w:t xml:space="preserve"> for Definitions and Abbreviations.</w:t>
      </w:r>
    </w:p>
    <w:p w14:paraId="70A5A085" w14:textId="77777777" w:rsidR="00F15706" w:rsidRDefault="00E60B64" w:rsidP="00783BCF">
      <w:pPr>
        <w:pStyle w:val="Heading3"/>
      </w:pPr>
      <w:bookmarkStart w:id="204" w:name="_Toc66279727"/>
      <w:r>
        <w:t>Function Scope</w:t>
      </w:r>
      <w:bookmarkEnd w:id="204"/>
    </w:p>
    <w:p w14:paraId="1D0BEF17" w14:textId="77777777" w:rsidR="00055646" w:rsidRPr="00A43B48" w:rsidRDefault="00055646" w:rsidP="00306D37">
      <w:pPr>
        <w:contextualSpacing/>
      </w:pPr>
    </w:p>
    <w:p w14:paraId="6DDFFC47" w14:textId="77777777" w:rsidR="00306D37" w:rsidRDefault="00306D37" w:rsidP="00306D37">
      <w:pPr>
        <w:contextualSpacing/>
      </w:pPr>
      <w:r>
        <w:t xml:space="preserve">The </w:t>
      </w:r>
      <w:r>
        <w:rPr>
          <w:noProof/>
        </w:rPr>
        <w:drawing>
          <wp:inline distT="0" distB="0" distL="0" distR="0" wp14:anchorId="1F402121" wp14:editId="7A43BABD">
            <wp:extent cx="152400" cy="152400"/>
            <wp:effectExtent l="0" t="0" r="0" b="0"/>
            <wp:docPr id="446"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Embrace Support</w:t>
      </w:r>
      <w:r w:rsidR="0004480F">
        <w:rPr>
          <w:b/>
        </w:rPr>
        <w:t>”</w:t>
      </w:r>
      <w:r>
        <w:t xml:space="preserve"> f</w:t>
      </w:r>
      <w:r w:rsidR="00294100">
        <w:t>unction is called by</w:t>
      </w:r>
      <w:r>
        <w:t xml:space="preserve"> the following </w:t>
      </w:r>
      <w:r w:rsidR="00294100">
        <w:t>functions</w:t>
      </w:r>
      <w:r>
        <w:t>:</w:t>
      </w:r>
    </w:p>
    <w:p w14:paraId="44DE0F1A" w14:textId="43A54BFA" w:rsidR="00306D37" w:rsidRPr="00953D23" w:rsidRDefault="00306D37" w:rsidP="0061324D">
      <w:pPr>
        <w:pStyle w:val="ListParagraph"/>
        <w:numPr>
          <w:ilvl w:val="0"/>
          <w:numId w:val="12"/>
        </w:numPr>
        <w:contextualSpacing/>
      </w:pPr>
      <w:r>
        <w:rPr>
          <w:noProof/>
        </w:rPr>
        <w:drawing>
          <wp:inline distT="0" distB="0" distL="0" distR="0" wp14:anchorId="135FD701" wp14:editId="5EC7FC08">
            <wp:extent cx="152400" cy="152400"/>
            <wp:effectExtent l="0" t="0" r="0" b="0"/>
            <wp:docPr id="448" name="Picture -830053584.jpg" descr="-830053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830053584.jpg"/>
                    <pic:cNvPicPr/>
                  </pic:nvPicPr>
                  <pic:blipFill>
                    <a:blip r:embed="rId19"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0a041640c23237e43fbd6ea0b137a75" w:history="1">
        <w:r w:rsidR="00B66881">
          <w:rPr>
            <w:rStyle w:val="Hyperlink"/>
          </w:rPr>
          <w:t>Provide Embrace Nod</w:t>
        </w:r>
      </w:hyperlink>
      <w:r w:rsidR="0004480F">
        <w:t>”</w:t>
      </w:r>
    </w:p>
    <w:p w14:paraId="15F63416" w14:textId="77777777" w:rsidR="00393C96" w:rsidRPr="00393C96" w:rsidRDefault="00393C96" w:rsidP="00306D37">
      <w:pPr>
        <w:contextualSpacing/>
      </w:pPr>
    </w:p>
    <w:p w14:paraId="2138E917" w14:textId="77777777" w:rsidR="001A755C" w:rsidRDefault="001A755C" w:rsidP="00306D37"/>
    <w:p w14:paraId="1F52DA92" w14:textId="77777777" w:rsidR="00294100" w:rsidRDefault="00294100" w:rsidP="00294100">
      <w:pPr>
        <w:jc w:val="center"/>
      </w:pPr>
      <w:r>
        <w:rPr>
          <w:noProof/>
        </w:rPr>
        <w:drawing>
          <wp:inline distT="0" distB="0" distL="0" distR="0" wp14:anchorId="391CA15D" wp14:editId="1A673A30">
            <wp:extent cx="6466205" cy="3098469"/>
            <wp:effectExtent l="0" t="0" r="0" b="0"/>
            <wp:docPr id="450" name="Picture 62936444.jpg" descr="62936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2936444.jpg"/>
                    <pic:cNvPicPr/>
                  </pic:nvPicPr>
                  <pic:blipFill>
                    <a:blip r:embed="rId73" cstate="print"/>
                    <a:stretch>
                      <a:fillRect/>
                    </a:stretch>
                  </pic:blipFill>
                  <pic:spPr>
                    <a:xfrm>
                      <a:off x="0" y="0"/>
                      <a:ext cx="6466205" cy="3098469"/>
                    </a:xfrm>
                    <a:prstGeom prst="rect">
                      <a:avLst/>
                    </a:prstGeom>
                  </pic:spPr>
                </pic:pic>
              </a:graphicData>
            </a:graphic>
          </wp:inline>
        </w:drawing>
      </w:r>
    </w:p>
    <w:p w14:paraId="4897C3E4" w14:textId="046A74D0" w:rsidR="00306D37" w:rsidRPr="00294100" w:rsidRDefault="00306D37" w:rsidP="00294100">
      <w:pPr>
        <w:pStyle w:val="Caption"/>
      </w:pPr>
      <w:bookmarkStart w:id="205" w:name="_Toc66279770"/>
      <w:r w:rsidRPr="00294100">
        <w:t xml:space="preserve">Figure </w:t>
      </w:r>
      <w:r w:rsidR="00317856">
        <w:fldChar w:fldCharType="begin"/>
      </w:r>
      <w:r w:rsidR="00317856">
        <w:instrText xml:space="preserve"> SEQ Figure \* ARABIC </w:instrText>
      </w:r>
      <w:r w:rsidR="00317856">
        <w:fldChar w:fldCharType="separate"/>
      </w:r>
      <w:r w:rsidR="004F4E62">
        <w:rPr>
          <w:noProof/>
        </w:rPr>
        <w:t>17</w:t>
      </w:r>
      <w:r w:rsidR="00317856">
        <w:rPr>
          <w:noProof/>
        </w:rPr>
        <w:fldChar w:fldCharType="end"/>
      </w:r>
      <w:r w:rsidRPr="00294100">
        <w:t xml:space="preserve">: Activity Diagram of </w:t>
      </w:r>
      <w:r>
        <w:rPr>
          <w:noProof/>
        </w:rPr>
        <w:drawing>
          <wp:inline distT="0" distB="0" distL="0" distR="0" wp14:anchorId="05300F45" wp14:editId="1FC676A7">
            <wp:extent cx="152400" cy="152400"/>
            <wp:effectExtent l="0" t="0" r="0" b="0"/>
            <wp:docPr id="452" name="Picture -830053584.jpg" descr="-830053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830053584.jpg"/>
                    <pic:cNvPicPr/>
                  </pic:nvPicPr>
                  <pic:blipFill>
                    <a:blip r:embed="rId19"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Embrace Nod</w:t>
      </w:r>
      <w:r w:rsidR="0004480F">
        <w:t>”</w:t>
      </w:r>
      <w:r w:rsidRPr="00294100">
        <w:t xml:space="preserve"> calling </w:t>
      </w:r>
      <w:r>
        <w:rPr>
          <w:noProof/>
        </w:rPr>
        <w:drawing>
          <wp:inline distT="0" distB="0" distL="0" distR="0" wp14:anchorId="1BC29B12" wp14:editId="13C3B013">
            <wp:extent cx="152400" cy="152400"/>
            <wp:effectExtent l="0" t="0" r="0" b="0"/>
            <wp:docPr id="454"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Embrace Support</w:t>
      </w:r>
      <w:r w:rsidR="0004480F">
        <w:t>”</w:t>
      </w:r>
      <w:bookmarkEnd w:id="205"/>
    </w:p>
    <w:p w14:paraId="0142EC28" w14:textId="77777777" w:rsidR="00306D37" w:rsidRDefault="00306D37" w:rsidP="00306D37">
      <w:pPr>
        <w:contextualSpacing/>
      </w:pPr>
    </w:p>
    <w:p w14:paraId="7F6A6456" w14:textId="77777777" w:rsidR="00F15706" w:rsidRDefault="00E60B64" w:rsidP="00783BCF">
      <w:pPr>
        <w:pStyle w:val="Heading3"/>
      </w:pPr>
      <w:bookmarkStart w:id="206" w:name="_Toc66279728"/>
      <w:r>
        <w:lastRenderedPageBreak/>
        <w:t>Function Interfaces</w:t>
      </w:r>
      <w:bookmarkEnd w:id="206"/>
    </w:p>
    <w:p w14:paraId="2F984515"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575082EF" w14:textId="77777777" w:rsidTr="00331174">
        <w:trPr>
          <w:trHeight w:val="260"/>
        </w:trPr>
        <w:tc>
          <w:tcPr>
            <w:tcW w:w="2695" w:type="dxa"/>
            <w:shd w:val="clear" w:color="auto" w:fill="D9D9D9" w:themeFill="background1" w:themeFillShade="D9"/>
            <w:noWrap/>
            <w:hideMark/>
          </w:tcPr>
          <w:p w14:paraId="7F9F1629"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15221371"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A6F2FD7" w14:textId="77777777" w:rsidTr="00331174">
        <w:trPr>
          <w:trHeight w:val="410"/>
        </w:trPr>
        <w:tc>
          <w:tcPr>
            <w:tcW w:w="2695" w:type="dxa"/>
            <w:noWrap/>
          </w:tcPr>
          <w:p w14:paraId="46BBDD18" w14:textId="77777777" w:rsidR="00C15577" w:rsidRDefault="00C15577" w:rsidP="00275823">
            <w:pPr>
              <w:contextualSpacing/>
              <w:rPr>
                <w:rFonts w:cs="Arial"/>
              </w:rPr>
            </w:pPr>
            <w:r w:rsidRPr="00275823">
              <w:rPr>
                <w:rFonts w:cs="Arial"/>
              </w:rPr>
              <w:t>Trigger Embrace</w:t>
            </w:r>
          </w:p>
          <w:p w14:paraId="301DCC7E" w14:textId="77777777" w:rsidR="0029472F" w:rsidRDefault="00AA2FB2" w:rsidP="00275823">
            <w:pPr>
              <w:contextualSpacing/>
              <w:rPr>
                <w:rFonts w:cs="Arial"/>
              </w:rPr>
            </w:pPr>
            <w:r>
              <w:rPr>
                <w:rFonts w:cs="Arial"/>
              </w:rPr>
              <w:t>Type:</w:t>
            </w:r>
          </w:p>
          <w:p w14:paraId="023AD166" w14:textId="3AE66ACB"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54674A9" wp14:editId="0AF6543C">
                  <wp:extent cx="152400" cy="152400"/>
                  <wp:effectExtent l="0" t="0" r="0" b="0"/>
                  <wp:docPr id="456"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1642009e96035171a75307ae7425547" w:history="1">
              <w:r w:rsidR="00704F04">
                <w:rPr>
                  <w:rStyle w:val="Hyperlink"/>
                  <w:rFonts w:cs="Arial"/>
                </w:rPr>
                <w:t>EmbraceRequest</w:t>
              </w:r>
            </w:hyperlink>
          </w:p>
        </w:tc>
        <w:tc>
          <w:tcPr>
            <w:tcW w:w="7506" w:type="dxa"/>
          </w:tcPr>
          <w:p w14:paraId="257FDE71" w14:textId="77777777" w:rsidR="0046598F" w:rsidRPr="0046598F" w:rsidRDefault="0046598F" w:rsidP="00275823">
            <w:pPr>
              <w:rPr>
                <w:rFonts w:cs="Arial"/>
                <w:color w:val="000000"/>
              </w:rPr>
            </w:pPr>
            <w:r>
              <w:rPr>
                <w:rFonts w:cs="Arial"/>
                <w:color w:val="000000"/>
              </w:rPr>
              <w:t>Received from:</w:t>
            </w:r>
          </w:p>
          <w:p w14:paraId="35856B39" w14:textId="77777777" w:rsidR="00CE094A" w:rsidRPr="00CE094A" w:rsidRDefault="00CE094A" w:rsidP="00452672">
            <w:pPr>
              <w:pStyle w:val="ListParagraph"/>
              <w:numPr>
                <w:ilvl w:val="0"/>
                <w:numId w:val="12"/>
              </w:numPr>
              <w:rPr>
                <w:rFonts w:cs="Arial"/>
              </w:rPr>
            </w:pPr>
            <w:r>
              <w:rPr>
                <w:noProof/>
              </w:rPr>
              <w:drawing>
                <wp:inline distT="0" distB="0" distL="0" distR="0" wp14:anchorId="270A374C" wp14:editId="4DF82C9C">
                  <wp:extent cx="152400" cy="152400"/>
                  <wp:effectExtent l="0" t="0" r="0" b="0"/>
                  <wp:docPr id="458"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98874124.jpg"/>
                          <pic:cNvPicPr/>
                        </pic:nvPicPr>
                        <pic:blipFill>
                          <a:blip r:embed="rId4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Welcome departure trigger signal</w:t>
            </w:r>
          </w:p>
        </w:tc>
      </w:tr>
    </w:tbl>
    <w:p w14:paraId="768B258A" w14:textId="77777777" w:rsidR="00A72B37" w:rsidRDefault="00A72B37" w:rsidP="00A72B37">
      <w:pPr>
        <w:pStyle w:val="Heading4"/>
      </w:pPr>
      <w:r>
        <w:t>Logical Outputs</w:t>
      </w:r>
    </w:p>
    <w:p w14:paraId="5118340B" w14:textId="77777777" w:rsidR="00FF5F72" w:rsidRDefault="00FF5F72" w:rsidP="00A7465B">
      <w:pPr>
        <w:contextualSpacing/>
      </w:pPr>
    </w:p>
    <w:p w14:paraId="7B075510" w14:textId="77777777"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14:paraId="532C288D" w14:textId="77777777" w:rsidR="00A72B37" w:rsidRDefault="00A72B37" w:rsidP="00A72B37">
      <w:pPr>
        <w:pStyle w:val="Heading4"/>
      </w:pPr>
      <w:r>
        <w:t>Logical</w:t>
      </w:r>
      <w:r w:rsidRPr="00F15706">
        <w:t xml:space="preserve"> Parameters</w:t>
      </w:r>
    </w:p>
    <w:p w14:paraId="601C8828" w14:textId="77777777" w:rsidR="00E21515" w:rsidRDefault="00E21515" w:rsidP="00A72B37"/>
    <w:p w14:paraId="41A045B1" w14:textId="77777777" w:rsidR="00A72B37" w:rsidRDefault="00BF7A51" w:rsidP="00A72B37">
      <w:r w:rsidRPr="005067FC">
        <w:rPr>
          <w:i/>
          <w:color w:val="A6A6A6" w:themeColor="background1" w:themeShade="A6"/>
        </w:rPr>
        <w:t>Not supported by MagicDraw report generation.</w:t>
      </w:r>
    </w:p>
    <w:p w14:paraId="3C9E6501" w14:textId="77777777" w:rsidR="00822913" w:rsidRDefault="00822913" w:rsidP="00822913">
      <w:pPr>
        <w:pStyle w:val="Heading3"/>
      </w:pPr>
      <w:bookmarkStart w:id="207" w:name="_Toc66279729"/>
      <w:r>
        <w:t>Function Modeling</w:t>
      </w:r>
      <w:bookmarkEnd w:id="207"/>
    </w:p>
    <w:p w14:paraId="239598B4" w14:textId="77777777" w:rsidR="00E21515" w:rsidRPr="00C75AE5" w:rsidRDefault="00E21515" w:rsidP="00EF5443"/>
    <w:p w14:paraId="3D0FF3DA" w14:textId="77777777" w:rsidR="002D15F6" w:rsidRDefault="002D15F6" w:rsidP="0061324D">
      <w:pPr>
        <w:pStyle w:val="Heading4"/>
        <w:numPr>
          <w:ilvl w:val="3"/>
          <w:numId w:val="4"/>
        </w:numPr>
      </w:pPr>
      <w:r>
        <w:t>Use Cases</w:t>
      </w:r>
    </w:p>
    <w:p w14:paraId="280AD075" w14:textId="77777777" w:rsidR="00E21515" w:rsidRDefault="00E21515" w:rsidP="002D15F6"/>
    <w:p w14:paraId="41EBDF50"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0E2CC7E" w14:textId="77777777" w:rsidR="002D15F6" w:rsidRDefault="002D15F6" w:rsidP="0061324D">
      <w:pPr>
        <w:pStyle w:val="Heading4"/>
        <w:numPr>
          <w:ilvl w:val="3"/>
          <w:numId w:val="4"/>
        </w:numPr>
      </w:pPr>
      <w:r>
        <w:t>State Charts / Activity Diagrams / Sequence Diagrams / Decision Tables</w:t>
      </w:r>
    </w:p>
    <w:p w14:paraId="67CBBBBD" w14:textId="77777777" w:rsidR="00E21515" w:rsidRDefault="00E21515" w:rsidP="002D15F6"/>
    <w:p w14:paraId="0DEE23D2" w14:textId="77777777" w:rsidR="00A7465B" w:rsidRDefault="00A7465B" w:rsidP="00A7465B">
      <w:pPr>
        <w:contextualSpacing/>
        <w:jc w:val="center"/>
      </w:pPr>
      <w:r>
        <w:rPr>
          <w:noProof/>
        </w:rPr>
        <w:drawing>
          <wp:inline distT="0" distB="0" distL="0" distR="0" wp14:anchorId="44D439E2" wp14:editId="1CBD6B72">
            <wp:extent cx="6466205" cy="3274426"/>
            <wp:effectExtent l="0" t="0" r="0" b="0"/>
            <wp:docPr id="460" name="Picture -1190381728.jpg" descr="-1190381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190381728.jpg"/>
                    <pic:cNvPicPr/>
                  </pic:nvPicPr>
                  <pic:blipFill>
                    <a:blip r:embed="rId37" cstate="print"/>
                    <a:stretch>
                      <a:fillRect/>
                    </a:stretch>
                  </pic:blipFill>
                  <pic:spPr>
                    <a:xfrm>
                      <a:off x="0" y="0"/>
                      <a:ext cx="6466205" cy="3274426"/>
                    </a:xfrm>
                    <a:prstGeom prst="rect">
                      <a:avLst/>
                    </a:prstGeom>
                  </pic:spPr>
                </pic:pic>
              </a:graphicData>
            </a:graphic>
          </wp:inline>
        </w:drawing>
      </w:r>
    </w:p>
    <w:p w14:paraId="03E0E0D2" w14:textId="2B8ABDFC" w:rsidR="000A30CD" w:rsidRPr="00294100" w:rsidRDefault="00A7465B" w:rsidP="000A30CD">
      <w:pPr>
        <w:pStyle w:val="Caption"/>
      </w:pPr>
      <w:bookmarkStart w:id="208" w:name="_Toc66279771"/>
      <w:r w:rsidRPr="00BD03E8">
        <w:t xml:space="preserve">Figure </w:t>
      </w:r>
      <w:r w:rsidR="00317856">
        <w:fldChar w:fldCharType="begin"/>
      </w:r>
      <w:r w:rsidR="00317856">
        <w:instrText xml:space="preserve"> SEQ Figure \* ARABIC </w:instrText>
      </w:r>
      <w:r w:rsidR="00317856">
        <w:fldChar w:fldCharType="separate"/>
      </w:r>
      <w:r w:rsidR="004F4E62">
        <w:rPr>
          <w:noProof/>
        </w:rPr>
        <w:t>18</w:t>
      </w:r>
      <w:r w:rsidR="00317856">
        <w:rPr>
          <w:noProof/>
        </w:rPr>
        <w:fldChar w:fldCharType="end"/>
      </w:r>
      <w:r w:rsidRPr="00BD03E8">
        <w:t>:</w:t>
      </w:r>
      <w:r w:rsidR="00501DFF">
        <w:t xml:space="preserve"> </w:t>
      </w:r>
      <w:r w:rsidR="000A30CD" w:rsidRPr="00294100">
        <w:t>Provide Embrace Support</w:t>
      </w:r>
      <w:bookmarkEnd w:id="208"/>
    </w:p>
    <w:p w14:paraId="651D8E3C" w14:textId="77777777" w:rsidR="000A30CD" w:rsidRPr="000A30CD" w:rsidRDefault="000A30CD" w:rsidP="000A30CD"/>
    <w:p w14:paraId="39E68B9C" w14:textId="77777777" w:rsidR="00A7465B" w:rsidRPr="00834E12" w:rsidRDefault="00A7465B" w:rsidP="00A7465B"/>
    <w:p w14:paraId="5C86A428" w14:textId="77777777" w:rsidR="00F15706" w:rsidRDefault="00DA0800" w:rsidP="00822913">
      <w:pPr>
        <w:pStyle w:val="Heading3"/>
      </w:pPr>
      <w:bookmarkStart w:id="209" w:name="_Toc66279730"/>
      <w:r>
        <w:lastRenderedPageBreak/>
        <w:t>Function Requirements</w:t>
      </w:r>
      <w:bookmarkEnd w:id="209"/>
    </w:p>
    <w:p w14:paraId="34546D1F" w14:textId="77777777" w:rsidR="00F15706" w:rsidRDefault="00F15706" w:rsidP="00783BCF">
      <w:pPr>
        <w:pStyle w:val="Heading4"/>
      </w:pPr>
      <w:r>
        <w:t>Functional Requirements</w:t>
      </w:r>
    </w:p>
    <w:p w14:paraId="25EB08E4" w14:textId="77777777" w:rsidR="006E54B3" w:rsidRDefault="00F15706" w:rsidP="006E54B3">
      <w:pPr>
        <w:pStyle w:val="Heading5"/>
      </w:pPr>
      <w:r>
        <w:t>Normal Operation</w:t>
      </w:r>
    </w:p>
    <w:p w14:paraId="44C0E95F" w14:textId="77777777" w:rsidR="005961D3" w:rsidRDefault="005961D3" w:rsidP="00BB6A63"/>
    <w:p w14:paraId="37C5B37C" w14:textId="77777777" w:rsidR="001F5E54" w:rsidRPr="0017445F" w:rsidRDefault="00AE04B0" w:rsidP="001F5E54">
      <w:pPr>
        <w:pStyle w:val="RERequirement"/>
        <w:shd w:val="clear" w:color="auto" w:fill="F2F2F2" w:themeFill="background1" w:themeFillShade="F2"/>
      </w:pPr>
      <w:bookmarkStart w:id="210" w:name="_29298b1ce033aff9c5d3cea673f94ee6"/>
      <w:bookmarkEnd w:id="210"/>
      <w:r>
        <w:t xml:space="preserve"> Support Embrace Experience</w:t>
      </w:r>
    </w:p>
    <w:p w14:paraId="36836AF3" w14:textId="77777777" w:rsidR="001F5E54" w:rsidRDefault="00AE04B0" w:rsidP="001F5E54">
      <w:pPr>
        <w:rPr>
          <w:rFonts w:cs="Arial"/>
        </w:rPr>
      </w:pPr>
      <w:r>
        <w:rPr>
          <w:rFonts w:cs="Arial"/>
        </w:rPr>
        <w:t>When the "Provide Embrace Support" receives the trigger EmbraceRequest= EMBRACE_APPROACH or EmbraceRequest=EMBRACE_DEPART it shall provide embrace support accordingly</w:t>
      </w:r>
    </w:p>
    <w:p w14:paraId="6AAAAA04"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076B236F"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94F12"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F8B64D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3B0E26"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9AA3D1" w14:textId="77777777" w:rsidR="00723DF2" w:rsidRDefault="00723DF2"/>
        </w:tc>
      </w:tr>
      <w:tr w:rsidR="001F5E54" w:rsidRPr="00FD127C" w14:paraId="6CF40F1A"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A94741"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F61B4" w14:textId="77777777" w:rsidR="00723DF2" w:rsidRDefault="00723DF2"/>
        </w:tc>
      </w:tr>
      <w:tr w:rsidR="001F5E54" w:rsidRPr="00FD127C" w14:paraId="16CAD19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F45B0B"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55A5E9" w14:textId="77777777" w:rsidR="00723DF2" w:rsidRDefault="00723DF2"/>
        </w:tc>
      </w:tr>
      <w:tr w:rsidR="001F5E54" w:rsidRPr="00FD127C" w14:paraId="38610AB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D7173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2B43B"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E9230F"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F2D84F" w14:textId="77777777" w:rsidR="00723DF2" w:rsidRDefault="00723DF2"/>
        </w:tc>
      </w:tr>
      <w:tr w:rsidR="001F5E54" w:rsidRPr="00FD127C" w14:paraId="006BEB01"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E4FB46"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88A2BE"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9CFADD0" wp14:editId="1F4BBD49">
                  <wp:extent cx="152400" cy="152400"/>
                  <wp:effectExtent l="0" t="0" r="0" b="0"/>
                  <wp:docPr id="462"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signal input</w:t>
            </w:r>
          </w:p>
          <w:p w14:paraId="18D825AC"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37A96041" wp14:editId="77DE6312">
                  <wp:extent cx="152400" cy="152400"/>
                  <wp:effectExtent l="0" t="0" r="0" b="0"/>
                  <wp:docPr id="464"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W/F/Embrace</w:t>
            </w:r>
          </w:p>
          <w:p w14:paraId="3729F860"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298B91FE" wp14:editId="6A6C78D7">
                  <wp:extent cx="152400" cy="152400"/>
                  <wp:effectExtent l="0" t="0" r="0" b="0"/>
                  <wp:docPr id="466"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PDLC translucent</w:t>
            </w:r>
          </w:p>
          <w:p w14:paraId="602A39E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5E64B974" wp14:editId="592B7FD0">
                  <wp:extent cx="152400" cy="152400"/>
                  <wp:effectExtent l="0" t="0" r="0" b="0"/>
                  <wp:docPr id="468"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PSDS integrated features</w:t>
            </w:r>
          </w:p>
          <w:p w14:paraId="4EFBB073" w14:textId="77777777" w:rsidR="00B24977" w:rsidRPr="00FD127C" w:rsidRDefault="0049112F" w:rsidP="00B24977">
            <w:pPr>
              <w:pStyle w:val="ListParagraph"/>
              <w:numPr>
                <w:ilvl w:val="0"/>
                <w:numId w:val="16"/>
              </w:numPr>
              <w:ind w:left="197" w:hanging="197"/>
              <w:rPr>
                <w:rFonts w:cs="Arial"/>
                <w:color w:val="000000" w:themeColor="text1"/>
                <w:sz w:val="16"/>
                <w:szCs w:val="16"/>
              </w:rPr>
            </w:pPr>
            <w:r>
              <w:rPr>
                <w:noProof/>
              </w:rPr>
              <w:drawing>
                <wp:inline distT="0" distB="0" distL="0" distR="0" wp14:anchorId="74D3453F" wp14:editId="6814774C">
                  <wp:extent cx="152400" cy="152400"/>
                  <wp:effectExtent l="0" t="0" r="0" b="0"/>
                  <wp:docPr id="470" name="Picture -145572143.jpg" descr="-1455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145572143.jpg"/>
                          <pic:cNvPicPr/>
                        </pic:nvPicPr>
                        <pic:blipFill>
                          <a:blip r:embed="rId60" cstate="print"/>
                          <a:stretch>
                            <a:fillRect/>
                          </a:stretch>
                        </pic:blipFill>
                        <pic:spPr>
                          <a:xfrm>
                            <a:off x="0" y="0"/>
                            <a:ext cx="152400" cy="152400"/>
                          </a:xfrm>
                          <a:prstGeom prst="rect">
                            <a:avLst/>
                          </a:prstGeom>
                        </pic:spPr>
                      </pic:pic>
                    </a:graphicData>
                  </a:graphic>
                </wp:inline>
              </w:drawing>
            </w:r>
            <w:r w:rsidRPr="00FD127C">
              <w:rPr>
                <w:rFonts w:cs="Arial"/>
                <w:color w:val="000000" w:themeColor="text1"/>
                <w:sz w:val="16"/>
                <w:szCs w:val="16"/>
              </w:rPr>
              <w:t xml:space="preserve">  </w:t>
            </w:r>
            <w:r w:rsidR="00B24977" w:rsidRPr="00FD127C">
              <w:rPr>
                <w:rFonts w:cs="Arial"/>
                <w:color w:val="000000" w:themeColor="text1"/>
                <w:sz w:val="16"/>
                <w:szCs w:val="16"/>
              </w:rPr>
              <w:t xml:space="preserve"> PDLC opaque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AD16B4"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4CB296" w14:textId="77777777" w:rsidR="00723DF2" w:rsidRDefault="00723DF2"/>
        </w:tc>
      </w:tr>
      <w:tr w:rsidR="001F5E54" w:rsidRPr="00FD127C" w14:paraId="50449DD8"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2335EB"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D846D3"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21D26A"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91E41B"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E8B11B"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DF441B" w14:textId="77777777" w:rsidR="00723DF2" w:rsidRDefault="00723DF2"/>
        </w:tc>
      </w:tr>
      <w:tr w:rsidR="001F5E54" w:rsidRPr="00FD127C" w14:paraId="4D1985C2"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683FBB" w14:textId="6005C18E" w:rsidR="001F5E54" w:rsidRPr="00FD127C" w:rsidRDefault="00317856" w:rsidP="00A84EEF">
            <w:pPr>
              <w:rPr>
                <w:rFonts w:cs="Arial"/>
                <w:bCs/>
                <w:color w:val="808080" w:themeColor="background1" w:themeShade="80"/>
                <w:sz w:val="16"/>
                <w:szCs w:val="14"/>
              </w:rPr>
            </w:pPr>
            <w:hyperlink r:id="rId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61E817" w14:textId="5E95ADD1"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117746"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672D33D6" w14:textId="77777777" w:rsidR="00315F1A" w:rsidRDefault="00315F1A" w:rsidP="00215698"/>
    <w:p w14:paraId="4C2A7E7F" w14:textId="77777777" w:rsidR="00F15706" w:rsidRDefault="00F15706" w:rsidP="00783BCF">
      <w:pPr>
        <w:pStyle w:val="Heading5"/>
      </w:pPr>
      <w:r>
        <w:t>Error Handling</w:t>
      </w:r>
    </w:p>
    <w:p w14:paraId="15439B3E" w14:textId="77777777" w:rsidR="00E21515" w:rsidRDefault="00E21515" w:rsidP="00BB6A63"/>
    <w:p w14:paraId="5DA7497A" w14:textId="77777777" w:rsidR="005961D3" w:rsidRDefault="005961D3" w:rsidP="005961D3">
      <w:pPr>
        <w:rPr>
          <w:color w:val="A6A6A6" w:themeColor="background1" w:themeShade="A6"/>
        </w:rPr>
      </w:pPr>
      <w:r>
        <w:rPr>
          <w:color w:val="A6A6A6" w:themeColor="background1" w:themeShade="A6"/>
        </w:rPr>
        <w:t>No Error Handling Requirements specified.</w:t>
      </w:r>
    </w:p>
    <w:p w14:paraId="75BAB0BF" w14:textId="77777777" w:rsidR="00DD7D94" w:rsidRDefault="00DD7D94" w:rsidP="00DD7D94">
      <w:pPr>
        <w:pStyle w:val="Heading4"/>
      </w:pPr>
      <w:r>
        <w:t>Non-Functional Requirements</w:t>
      </w:r>
    </w:p>
    <w:p w14:paraId="161B9104" w14:textId="77777777" w:rsidR="00E21515" w:rsidRDefault="00E21515" w:rsidP="00BB6A63"/>
    <w:p w14:paraId="3A970338" w14:textId="77777777" w:rsidR="005961D3" w:rsidRDefault="005961D3" w:rsidP="005961D3">
      <w:pPr>
        <w:rPr>
          <w:color w:val="A6A6A6" w:themeColor="background1" w:themeShade="A6"/>
        </w:rPr>
      </w:pPr>
      <w:r>
        <w:rPr>
          <w:color w:val="A6A6A6" w:themeColor="background1" w:themeShade="A6"/>
        </w:rPr>
        <w:t>No Non-Functional Requirements specified.</w:t>
      </w:r>
    </w:p>
    <w:p w14:paraId="4E636119" w14:textId="77777777" w:rsidR="00DF462B" w:rsidRDefault="00427220" w:rsidP="00DF462B">
      <w:pPr>
        <w:pStyle w:val="Heading4"/>
      </w:pPr>
      <w:r>
        <w:t>Functional</w:t>
      </w:r>
      <w:r w:rsidR="00DF462B">
        <w:t xml:space="preserve"> Safety Requirements</w:t>
      </w:r>
    </w:p>
    <w:p w14:paraId="5590C92F" w14:textId="77777777" w:rsidR="00E21515" w:rsidRDefault="00E21515" w:rsidP="00DF462B">
      <w:pPr>
        <w:rPr>
          <w:highlight w:val="yellow"/>
        </w:rPr>
      </w:pPr>
    </w:p>
    <w:p w14:paraId="2E82E665"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6ECD6DC1" w14:textId="77777777" w:rsidR="00153E5C" w:rsidRDefault="00DC3817" w:rsidP="00DC3817">
      <w:pPr>
        <w:pStyle w:val="Heading5"/>
      </w:pPr>
      <w:r>
        <w:t xml:space="preserve">ASIL Decomposition of </w:t>
      </w:r>
      <w:r w:rsidR="00153E5C">
        <w:t>Functional Safety Requirements</w:t>
      </w:r>
    </w:p>
    <w:p w14:paraId="59F886BD" w14:textId="77777777" w:rsidR="00E21515" w:rsidRDefault="00E21515" w:rsidP="00B740D4">
      <w:pPr>
        <w:pStyle w:val="NoSpacing"/>
      </w:pPr>
    </w:p>
    <w:p w14:paraId="2E55E3CB" w14:textId="77777777" w:rsidR="004B4979" w:rsidRDefault="004B4979" w:rsidP="00B740D4">
      <w:pPr>
        <w:pStyle w:val="NoSpacing"/>
      </w:pPr>
    </w:p>
    <w:p w14:paraId="3010A223"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0928E5D2" w14:textId="77777777" w:rsidR="00DD7D94" w:rsidRDefault="00DD7D94" w:rsidP="00DD7D94">
      <w:pPr>
        <w:pStyle w:val="Heading4"/>
      </w:pPr>
      <w:r>
        <w:t>Other Requirements</w:t>
      </w:r>
    </w:p>
    <w:p w14:paraId="0105593F" w14:textId="77777777" w:rsidR="00DD7D94" w:rsidRDefault="00DD7D94" w:rsidP="00DD7D94">
      <w:pPr>
        <w:pStyle w:val="Heading5"/>
      </w:pPr>
      <w:r>
        <w:t>Design Requirements</w:t>
      </w:r>
    </w:p>
    <w:p w14:paraId="453D82F4" w14:textId="77777777" w:rsidR="00E21515" w:rsidRDefault="00E21515" w:rsidP="00CA4A62"/>
    <w:p w14:paraId="63D5A5E7" w14:textId="77777777" w:rsidR="005961D3" w:rsidRDefault="005961D3" w:rsidP="005961D3">
      <w:pPr>
        <w:rPr>
          <w:color w:val="A6A6A6" w:themeColor="background1" w:themeShade="A6"/>
        </w:rPr>
      </w:pPr>
      <w:r>
        <w:rPr>
          <w:color w:val="A6A6A6" w:themeColor="background1" w:themeShade="A6"/>
        </w:rPr>
        <w:t>No Design Requirements specified.</w:t>
      </w:r>
    </w:p>
    <w:p w14:paraId="164A7D5D" w14:textId="77777777" w:rsidR="009C1EEC" w:rsidRDefault="009C1EEC" w:rsidP="0061324D">
      <w:pPr>
        <w:pStyle w:val="Heading2"/>
        <w:numPr>
          <w:ilvl w:val="1"/>
          <w:numId w:val="4"/>
        </w:numPr>
      </w:pPr>
      <w:bookmarkStart w:id="211" w:name="_Toc66279731"/>
      <w:r>
        <w:rPr>
          <w:noProof/>
        </w:rPr>
        <w:drawing>
          <wp:inline distT="0" distB="0" distL="0" distR="0" wp14:anchorId="743190B9" wp14:editId="2C89FB8D">
            <wp:extent cx="152400" cy="152400"/>
            <wp:effectExtent l="0" t="0" r="0" b="0"/>
            <wp:docPr id="472"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212" w:name="_e3c6362bb21df99ad36dbadc77fb3697"/>
      <w:r w:rsidR="008E73AE">
        <w:t>Provide PDLC Status</w:t>
      </w:r>
      <w:bookmarkEnd w:id="211"/>
      <w:bookmarkEnd w:id="212"/>
    </w:p>
    <w:p w14:paraId="42B82895" w14:textId="77777777" w:rsidR="0061785D" w:rsidRDefault="0061785D" w:rsidP="00783BCF">
      <w:pPr>
        <w:pStyle w:val="Heading3"/>
      </w:pPr>
      <w:bookmarkStart w:id="213" w:name="_Toc66279732"/>
      <w:r>
        <w:t xml:space="preserve">Function </w:t>
      </w:r>
      <w:r w:rsidR="00283752">
        <w:t>Overview</w:t>
      </w:r>
      <w:bookmarkEnd w:id="213"/>
    </w:p>
    <w:p w14:paraId="2DF9C721" w14:textId="77777777" w:rsidR="00427220" w:rsidRDefault="00283752" w:rsidP="00427220">
      <w:pPr>
        <w:pStyle w:val="Heading4"/>
      </w:pPr>
      <w:r>
        <w:t>Description</w:t>
      </w:r>
    </w:p>
    <w:p w14:paraId="6258FF26" w14:textId="77777777" w:rsidR="00794B45" w:rsidRDefault="00794B45" w:rsidP="009C1EEC">
      <w:pPr>
        <w:contextualSpacing/>
      </w:pPr>
    </w:p>
    <w:p w14:paraId="0B413D8F" w14:textId="77777777" w:rsidR="00AC0C92" w:rsidRDefault="00AC0C92" w:rsidP="009C1EEC">
      <w:pPr>
        <w:contextualSpacing/>
      </w:pPr>
      <w:r>
        <w:t>Function is allocated to:</w:t>
      </w:r>
    </w:p>
    <w:p w14:paraId="60E347E0" w14:textId="77777777" w:rsidR="00AC0C92" w:rsidRDefault="00604AF5" w:rsidP="0061324D">
      <w:pPr>
        <w:pStyle w:val="ListParagraph"/>
        <w:numPr>
          <w:ilvl w:val="0"/>
          <w:numId w:val="13"/>
        </w:numPr>
        <w:contextualSpacing/>
      </w:pPr>
      <w:r>
        <w:rPr>
          <w:noProof/>
        </w:rPr>
        <w:lastRenderedPageBreak/>
        <w:drawing>
          <wp:inline distT="0" distB="0" distL="0" distR="0" wp14:anchorId="44840AE4" wp14:editId="18A2AF49">
            <wp:extent cx="152400" cy="152400"/>
            <wp:effectExtent l="0" t="0" r="0" b="0"/>
            <wp:docPr id="474" name="Picture -1034039988.jpg" descr="-1034039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034039988.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 xml:space="preserve">Display </w:t>
      </w:r>
      <w:proofErr w:type="gramStart"/>
      <w:r w:rsidR="00AC0C92">
        <w:t>PSDS  Functionality</w:t>
      </w:r>
      <w:proofErr w:type="gramEnd"/>
      <w:r>
        <w:t xml:space="preserve"> &lt;&lt;Logical&gt;&gt;</w:t>
      </w:r>
    </w:p>
    <w:p w14:paraId="0A494DAC" w14:textId="77777777" w:rsidR="00AC0C92" w:rsidRDefault="00604AF5" w:rsidP="0061324D">
      <w:pPr>
        <w:pStyle w:val="ListParagraph"/>
        <w:numPr>
          <w:ilvl w:val="0"/>
          <w:numId w:val="13"/>
        </w:numPr>
        <w:contextualSpacing/>
      </w:pPr>
      <w:r>
        <w:rPr>
          <w:noProof/>
        </w:rPr>
        <w:drawing>
          <wp:inline distT="0" distB="0" distL="0" distR="0" wp14:anchorId="342B50EC" wp14:editId="7CCC398F">
            <wp:extent cx="152400" cy="152400"/>
            <wp:effectExtent l="0" t="0" r="0" b="0"/>
            <wp:docPr id="476" name="Picture -1034039988.jpg" descr="-1034039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1034039988.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Manage CAN communication</w:t>
      </w:r>
      <w:r>
        <w:t xml:space="preserve"> &lt;&lt;Logical&gt;&gt;</w:t>
      </w:r>
    </w:p>
    <w:p w14:paraId="3935652D" w14:textId="77777777" w:rsidR="00AC0C92" w:rsidRDefault="00604AF5" w:rsidP="0061324D">
      <w:pPr>
        <w:pStyle w:val="ListParagraph"/>
        <w:numPr>
          <w:ilvl w:val="0"/>
          <w:numId w:val="13"/>
        </w:numPr>
        <w:contextualSpacing/>
      </w:pPr>
      <w:r>
        <w:rPr>
          <w:noProof/>
        </w:rPr>
        <w:drawing>
          <wp:inline distT="0" distB="0" distL="0" distR="0" wp14:anchorId="41C91C42" wp14:editId="5B4DECD0">
            <wp:extent cx="152400" cy="152400"/>
            <wp:effectExtent l="0" t="0" r="0" b="0"/>
            <wp:docPr id="478" name="Picture 928225610.jpg" descr="928225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92822561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r w:rsidR="00AC0C92">
        <w:t>PSDS Controller</w:t>
      </w:r>
      <w:r>
        <w:t xml:space="preserve"> &lt;&lt;Logical&gt;&gt;</w:t>
      </w:r>
    </w:p>
    <w:p w14:paraId="507730D6" w14:textId="77777777" w:rsidR="00794B45" w:rsidRDefault="00794B45" w:rsidP="00D2637E">
      <w:pPr>
        <w:contextualSpacing/>
      </w:pPr>
    </w:p>
    <w:p w14:paraId="07995225" w14:textId="77777777" w:rsidR="00501DFF" w:rsidRDefault="00501DFF" w:rsidP="00D2637E">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1FF10519" w14:textId="77777777" w:rsidR="00282E2C" w:rsidRDefault="00282E2C" w:rsidP="00FD32A2">
      <w:pPr>
        <w:pStyle w:val="Heading4"/>
      </w:pPr>
      <w:r>
        <w:t>Variants</w:t>
      </w:r>
    </w:p>
    <w:p w14:paraId="7C5D57A3" w14:textId="77777777" w:rsidR="00E21515" w:rsidRDefault="00E21515" w:rsidP="00282E2C"/>
    <w:p w14:paraId="23F7F3F7"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7A5705FF" w14:textId="77777777" w:rsidR="00427220" w:rsidRDefault="00427220" w:rsidP="00FD32A2">
      <w:pPr>
        <w:pStyle w:val="Heading4"/>
      </w:pPr>
      <w:r>
        <w:t>Input Requirements</w:t>
      </w:r>
    </w:p>
    <w:p w14:paraId="778DFB79" w14:textId="77777777" w:rsidR="00E21515" w:rsidRDefault="00E21515" w:rsidP="00427220"/>
    <w:p w14:paraId="1CF54A45"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92EEF8B" w14:textId="77777777" w:rsidR="00427220" w:rsidRDefault="00427220" w:rsidP="00427220">
      <w:pPr>
        <w:pStyle w:val="Heading4"/>
      </w:pPr>
      <w:r>
        <w:t>Assumptions</w:t>
      </w:r>
    </w:p>
    <w:p w14:paraId="68A85CFE" w14:textId="77777777" w:rsidR="00A92B2F" w:rsidRDefault="00A92B2F" w:rsidP="00A92B2F"/>
    <w:p w14:paraId="1E0470A4"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2B61FA6D" w14:textId="77777777" w:rsidR="00C0442C" w:rsidRDefault="00C0442C" w:rsidP="00A92B2F"/>
    <w:p w14:paraId="68D0FFF0" w14:textId="77777777" w:rsidR="00427220" w:rsidRDefault="00427220" w:rsidP="00427220">
      <w:pPr>
        <w:pStyle w:val="Heading4"/>
      </w:pPr>
      <w:r>
        <w:t>References</w:t>
      </w:r>
    </w:p>
    <w:p w14:paraId="34F779F2" w14:textId="77777777" w:rsidR="00427220" w:rsidRPr="00454CBE" w:rsidRDefault="00427220" w:rsidP="00427220">
      <w:pPr>
        <w:pStyle w:val="Heading5"/>
      </w:pPr>
      <w:r w:rsidRPr="00454CBE">
        <w:t xml:space="preserve">Ford </w:t>
      </w:r>
      <w:r>
        <w:t>D</w:t>
      </w:r>
      <w:r w:rsidRPr="00454CBE">
        <w:t>ocuments</w:t>
      </w:r>
    </w:p>
    <w:p w14:paraId="150E1800"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58BB7EBB"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5B6137E7" w14:textId="77777777" w:rsidTr="00202583">
        <w:trPr>
          <w:cantSplit/>
          <w:tblHeader/>
        </w:trPr>
        <w:tc>
          <w:tcPr>
            <w:tcW w:w="1418" w:type="dxa"/>
            <w:shd w:val="clear" w:color="auto" w:fill="E0E0E0"/>
          </w:tcPr>
          <w:p w14:paraId="2BF9B7C2"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260B4F91"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1AF82919"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3D4D5922"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09838888" w14:textId="77777777" w:rsidTr="00202583">
        <w:trPr>
          <w:cantSplit/>
          <w:tblHeader/>
        </w:trPr>
        <w:tc>
          <w:tcPr>
            <w:tcW w:w="1418" w:type="dxa"/>
            <w:shd w:val="clear" w:color="auto" w:fill="FFFFFF" w:themeFill="background1"/>
          </w:tcPr>
          <w:p w14:paraId="3BAA8EDB" w14:textId="77777777" w:rsidR="005B7CFB" w:rsidRPr="005E40CF" w:rsidRDefault="005B7CFB" w:rsidP="00202583">
            <w:pPr>
              <w:rPr>
                <w:rFonts w:ascii="Helvetica" w:hAnsi="Helvetica" w:cs="Helvetica"/>
              </w:rPr>
            </w:pPr>
          </w:p>
        </w:tc>
        <w:tc>
          <w:tcPr>
            <w:tcW w:w="6237" w:type="dxa"/>
            <w:shd w:val="clear" w:color="auto" w:fill="FFFFFF" w:themeFill="background1"/>
          </w:tcPr>
          <w:p w14:paraId="19373DA7" w14:textId="77777777" w:rsidR="005B7CFB" w:rsidRPr="005E40CF" w:rsidRDefault="005B7CFB" w:rsidP="00202583">
            <w:pPr>
              <w:rPr>
                <w:rFonts w:ascii="Helvetica" w:hAnsi="Helvetica" w:cs="Helvetica"/>
              </w:rPr>
            </w:pPr>
          </w:p>
        </w:tc>
        <w:tc>
          <w:tcPr>
            <w:tcW w:w="1418" w:type="dxa"/>
            <w:shd w:val="clear" w:color="auto" w:fill="FFFFFF" w:themeFill="background1"/>
          </w:tcPr>
          <w:p w14:paraId="7744FE31" w14:textId="77777777" w:rsidR="005B7CFB" w:rsidRPr="005E40CF" w:rsidRDefault="005B7CFB" w:rsidP="00202583">
            <w:pPr>
              <w:rPr>
                <w:rFonts w:ascii="Helvetica" w:hAnsi="Helvetica" w:cs="Helvetica"/>
              </w:rPr>
            </w:pPr>
          </w:p>
        </w:tc>
        <w:tc>
          <w:tcPr>
            <w:tcW w:w="1418" w:type="dxa"/>
            <w:shd w:val="clear" w:color="auto" w:fill="FFFFFF" w:themeFill="background1"/>
          </w:tcPr>
          <w:p w14:paraId="2CD8856E" w14:textId="77777777" w:rsidR="005B7CFB" w:rsidRPr="005E40CF" w:rsidRDefault="005B7CFB" w:rsidP="00202583">
            <w:pPr>
              <w:rPr>
                <w:rFonts w:ascii="Helvetica" w:hAnsi="Helvetica" w:cs="Helvetica"/>
              </w:rPr>
            </w:pPr>
          </w:p>
        </w:tc>
      </w:tr>
    </w:tbl>
    <w:p w14:paraId="16198C65" w14:textId="5D7DDCD4" w:rsidR="005B7CFB" w:rsidRPr="00360B1D" w:rsidRDefault="005B7CFB" w:rsidP="005B7CFB">
      <w:pPr>
        <w:pStyle w:val="Caption"/>
        <w:rPr>
          <w:i/>
          <w:color w:val="7F7F7F" w:themeColor="text1" w:themeTint="80"/>
        </w:rPr>
      </w:pPr>
      <w:bookmarkStart w:id="214" w:name="_Toc66279797"/>
      <w:r w:rsidRPr="00360B1D">
        <w:t xml:space="preserve">Table </w:t>
      </w:r>
      <w:r>
        <w:rPr>
          <w:noProof/>
        </w:rPr>
        <w:fldChar w:fldCharType="begin"/>
      </w:r>
      <w:r>
        <w:rPr>
          <w:noProof/>
        </w:rPr>
        <w:instrText xml:space="preserve"> SEQ Table \* ARABIC </w:instrText>
      </w:r>
      <w:r>
        <w:rPr>
          <w:noProof/>
        </w:rPr>
        <w:fldChar w:fldCharType="separate"/>
      </w:r>
      <w:r w:rsidR="004F4E62">
        <w:rPr>
          <w:noProof/>
        </w:rPr>
        <w:t>21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14"/>
    </w:p>
    <w:p w14:paraId="6D2BC100" w14:textId="77777777" w:rsidR="00427220" w:rsidRPr="00FB7B3D" w:rsidRDefault="00427220" w:rsidP="00427220">
      <w:pPr>
        <w:pStyle w:val="Heading5"/>
      </w:pPr>
      <w:r w:rsidRPr="00454CBE">
        <w:t>External</w:t>
      </w:r>
      <w:r>
        <w:t xml:space="preserve"> Documents and P</w:t>
      </w:r>
      <w:r w:rsidRPr="00FB7B3D">
        <w:t>ublications</w:t>
      </w:r>
    </w:p>
    <w:p w14:paraId="429813B0"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5F3815FC"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08F93A4B" w14:textId="77777777" w:rsidTr="00202583">
        <w:trPr>
          <w:cantSplit/>
          <w:tblHeader/>
        </w:trPr>
        <w:tc>
          <w:tcPr>
            <w:tcW w:w="1418" w:type="dxa"/>
            <w:shd w:val="clear" w:color="auto" w:fill="E0E0E0"/>
          </w:tcPr>
          <w:p w14:paraId="05B05697"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58F6A3DD"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72A6D56F" w14:textId="77777777" w:rsidTr="00202583">
        <w:trPr>
          <w:cantSplit/>
          <w:tblHeader/>
        </w:trPr>
        <w:tc>
          <w:tcPr>
            <w:tcW w:w="1418" w:type="dxa"/>
            <w:shd w:val="clear" w:color="auto" w:fill="FFFFFF" w:themeFill="background1"/>
          </w:tcPr>
          <w:p w14:paraId="5C3DFD07" w14:textId="77777777" w:rsidR="005B7CFB" w:rsidRPr="005E40CF" w:rsidRDefault="005B7CFB" w:rsidP="00202583">
            <w:pPr>
              <w:rPr>
                <w:rFonts w:ascii="Helvetica" w:hAnsi="Helvetica" w:cs="Helvetica"/>
              </w:rPr>
            </w:pPr>
          </w:p>
        </w:tc>
        <w:tc>
          <w:tcPr>
            <w:tcW w:w="9072" w:type="dxa"/>
            <w:shd w:val="clear" w:color="auto" w:fill="FFFFFF" w:themeFill="background1"/>
          </w:tcPr>
          <w:p w14:paraId="5120CEB5" w14:textId="77777777" w:rsidR="005B7CFB" w:rsidRPr="005E40CF" w:rsidRDefault="005B7CFB" w:rsidP="00202583">
            <w:pPr>
              <w:rPr>
                <w:rFonts w:ascii="Helvetica" w:hAnsi="Helvetica" w:cs="Helvetica"/>
              </w:rPr>
            </w:pPr>
          </w:p>
        </w:tc>
      </w:tr>
    </w:tbl>
    <w:p w14:paraId="055701CF" w14:textId="0B5593A7" w:rsidR="005B7CFB" w:rsidRDefault="005B7CFB" w:rsidP="005B7CFB">
      <w:pPr>
        <w:pStyle w:val="Caption"/>
        <w:rPr>
          <w:b w:val="0"/>
          <w:i/>
          <w:color w:val="7F7F7F" w:themeColor="text1" w:themeTint="80"/>
        </w:rPr>
      </w:pPr>
      <w:bookmarkStart w:id="215" w:name="_Toc66279798"/>
      <w:r w:rsidRPr="00DB1AC1">
        <w:t xml:space="preserve">Table </w:t>
      </w:r>
      <w:r>
        <w:rPr>
          <w:noProof/>
        </w:rPr>
        <w:fldChar w:fldCharType="begin"/>
      </w:r>
      <w:r>
        <w:rPr>
          <w:noProof/>
        </w:rPr>
        <w:instrText xml:space="preserve"> SEQ Table \* ARABIC </w:instrText>
      </w:r>
      <w:r>
        <w:rPr>
          <w:noProof/>
        </w:rPr>
        <w:fldChar w:fldCharType="separate"/>
      </w:r>
      <w:r w:rsidR="004F4E62">
        <w:rPr>
          <w:noProof/>
        </w:rPr>
        <w:t>22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15"/>
    </w:p>
    <w:p w14:paraId="75ED06B0" w14:textId="77777777" w:rsidR="00427220" w:rsidRDefault="00427220" w:rsidP="00427220">
      <w:pPr>
        <w:pStyle w:val="Heading4"/>
      </w:pPr>
      <w:r>
        <w:t>Glossary</w:t>
      </w:r>
    </w:p>
    <w:p w14:paraId="21267963" w14:textId="3A834C88" w:rsidR="00427220" w:rsidRDefault="00806478" w:rsidP="00427220">
      <w:r>
        <w:t xml:space="preserve">See </w:t>
      </w:r>
      <w:r w:rsidR="00F20BE1">
        <w:fldChar w:fldCharType="begin"/>
      </w:r>
      <w:r w:rsidR="00F20BE1">
        <w:instrText xml:space="preserve"> REF _Ref2766978 \h </w:instrText>
      </w:r>
      <w:r w:rsidR="00F20BE1">
        <w:fldChar w:fldCharType="separate"/>
      </w:r>
      <w:r w:rsidR="004F4E62">
        <w:rPr>
          <w:lang w:val="en-GB"/>
        </w:rPr>
        <w:t>Appendix</w:t>
      </w:r>
      <w:r w:rsidR="00F20BE1">
        <w:fldChar w:fldCharType="end"/>
      </w:r>
      <w:r w:rsidR="006C2DE5">
        <w:t xml:space="preserve"> for Definitions and Abbreviations.</w:t>
      </w:r>
    </w:p>
    <w:p w14:paraId="5C0B90B9" w14:textId="77777777" w:rsidR="00F15706" w:rsidRDefault="00E60B64" w:rsidP="00783BCF">
      <w:pPr>
        <w:pStyle w:val="Heading3"/>
      </w:pPr>
      <w:bookmarkStart w:id="216" w:name="_Toc66279733"/>
      <w:r>
        <w:t>Function Scope</w:t>
      </w:r>
      <w:bookmarkEnd w:id="216"/>
    </w:p>
    <w:p w14:paraId="42BBE72B" w14:textId="77777777" w:rsidR="00055646" w:rsidRPr="00A43B48" w:rsidRDefault="00055646" w:rsidP="00306D37">
      <w:pPr>
        <w:contextualSpacing/>
      </w:pPr>
    </w:p>
    <w:p w14:paraId="3DA02DEB" w14:textId="77777777" w:rsidR="00306D37" w:rsidRDefault="00306D37" w:rsidP="00306D37">
      <w:pPr>
        <w:contextualSpacing/>
      </w:pPr>
      <w:r>
        <w:t xml:space="preserve">The </w:t>
      </w:r>
      <w:r>
        <w:rPr>
          <w:noProof/>
        </w:rPr>
        <w:drawing>
          <wp:inline distT="0" distB="0" distL="0" distR="0" wp14:anchorId="5782C36C" wp14:editId="4E8FFA99">
            <wp:extent cx="152400" cy="152400"/>
            <wp:effectExtent l="0" t="0" r="0" b="0"/>
            <wp:docPr id="480"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PDLC Status</w:t>
      </w:r>
      <w:r w:rsidR="0004480F">
        <w:rPr>
          <w:b/>
        </w:rPr>
        <w:t>”</w:t>
      </w:r>
      <w:r>
        <w:t xml:space="preserve"> f</w:t>
      </w:r>
      <w:r w:rsidR="00294100">
        <w:t>unction is called by</w:t>
      </w:r>
      <w:r>
        <w:t xml:space="preserve"> the following </w:t>
      </w:r>
      <w:r w:rsidR="00294100">
        <w:t>functions</w:t>
      </w:r>
      <w:r>
        <w:t>:</w:t>
      </w:r>
    </w:p>
    <w:p w14:paraId="450E6D48" w14:textId="013904C2" w:rsidR="00306D37" w:rsidRPr="00953D23" w:rsidRDefault="00306D37" w:rsidP="0061324D">
      <w:pPr>
        <w:pStyle w:val="ListParagraph"/>
        <w:numPr>
          <w:ilvl w:val="0"/>
          <w:numId w:val="12"/>
        </w:numPr>
        <w:contextualSpacing/>
      </w:pPr>
      <w:r>
        <w:rPr>
          <w:noProof/>
        </w:rPr>
        <w:drawing>
          <wp:inline distT="0" distB="0" distL="0" distR="0" wp14:anchorId="048D9CCC" wp14:editId="47C4F016">
            <wp:extent cx="152400" cy="152400"/>
            <wp:effectExtent l="0" t="0" r="0" b="0"/>
            <wp:docPr id="482"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2f88807bf41687de58769c9badc65aa" w:history="1">
        <w:r w:rsidR="00B66881">
          <w:rPr>
            <w:rStyle w:val="Hyperlink"/>
          </w:rPr>
          <w:t>Manage Automatic PSDS Functionality</w:t>
        </w:r>
      </w:hyperlink>
      <w:r w:rsidR="0004480F">
        <w:t>”</w:t>
      </w:r>
    </w:p>
    <w:p w14:paraId="558345FC" w14:textId="037844AC" w:rsidR="00306D37" w:rsidRPr="00953D23" w:rsidRDefault="00306D37" w:rsidP="0061324D">
      <w:pPr>
        <w:pStyle w:val="ListParagraph"/>
        <w:numPr>
          <w:ilvl w:val="0"/>
          <w:numId w:val="12"/>
        </w:numPr>
        <w:contextualSpacing/>
      </w:pPr>
      <w:r>
        <w:rPr>
          <w:noProof/>
        </w:rPr>
        <w:drawing>
          <wp:inline distT="0" distB="0" distL="0" distR="0" wp14:anchorId="693B5BC0" wp14:editId="253BB3D6">
            <wp:extent cx="152400" cy="152400"/>
            <wp:effectExtent l="0" t="0" r="0" b="0"/>
            <wp:docPr id="484"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dd0caf2c53404027658cadf9f6549ac" w:history="1">
        <w:r w:rsidR="00B66881">
          <w:rPr>
            <w:rStyle w:val="Hyperlink"/>
          </w:rPr>
          <w:t>Manage Manual PSDS Functionality</w:t>
        </w:r>
      </w:hyperlink>
      <w:r w:rsidR="0004480F">
        <w:t>”</w:t>
      </w:r>
    </w:p>
    <w:p w14:paraId="2820C4CB" w14:textId="77777777" w:rsidR="00393C96" w:rsidRPr="00393C96" w:rsidRDefault="00393C96" w:rsidP="00306D37">
      <w:pPr>
        <w:contextualSpacing/>
      </w:pPr>
    </w:p>
    <w:p w14:paraId="0C2A56F9" w14:textId="77777777" w:rsidR="001A755C" w:rsidRDefault="001A755C" w:rsidP="00306D37"/>
    <w:p w14:paraId="4F573CE9" w14:textId="77777777" w:rsidR="00294100" w:rsidRDefault="00294100" w:rsidP="00294100">
      <w:pPr>
        <w:jc w:val="center"/>
      </w:pPr>
      <w:r>
        <w:rPr>
          <w:noProof/>
        </w:rPr>
        <w:lastRenderedPageBreak/>
        <w:drawing>
          <wp:inline distT="0" distB="0" distL="0" distR="0" wp14:anchorId="7E6EDF79" wp14:editId="7E8010C6">
            <wp:extent cx="6466205" cy="2588232"/>
            <wp:effectExtent l="0" t="0" r="0" b="0"/>
            <wp:docPr id="486" name="Picture -548949504.jpg" descr="-548949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548949504.jpg"/>
                    <pic:cNvPicPr/>
                  </pic:nvPicPr>
                  <pic:blipFill>
                    <a:blip r:embed="rId35" cstate="print"/>
                    <a:stretch>
                      <a:fillRect/>
                    </a:stretch>
                  </pic:blipFill>
                  <pic:spPr>
                    <a:xfrm>
                      <a:off x="0" y="0"/>
                      <a:ext cx="6466205" cy="2588232"/>
                    </a:xfrm>
                    <a:prstGeom prst="rect">
                      <a:avLst/>
                    </a:prstGeom>
                  </pic:spPr>
                </pic:pic>
              </a:graphicData>
            </a:graphic>
          </wp:inline>
        </w:drawing>
      </w:r>
    </w:p>
    <w:p w14:paraId="60C8A829" w14:textId="05216570" w:rsidR="00306D37" w:rsidRPr="00294100" w:rsidRDefault="00306D37" w:rsidP="00294100">
      <w:pPr>
        <w:pStyle w:val="Caption"/>
      </w:pPr>
      <w:bookmarkStart w:id="217" w:name="_Toc66279772"/>
      <w:r w:rsidRPr="00294100">
        <w:t xml:space="preserve">Figure </w:t>
      </w:r>
      <w:r w:rsidR="00317856">
        <w:fldChar w:fldCharType="begin"/>
      </w:r>
      <w:r w:rsidR="00317856">
        <w:instrText xml:space="preserve"> SEQ Figure \* ARABIC </w:instrText>
      </w:r>
      <w:r w:rsidR="00317856">
        <w:fldChar w:fldCharType="separate"/>
      </w:r>
      <w:r w:rsidR="004F4E62">
        <w:rPr>
          <w:noProof/>
        </w:rPr>
        <w:t>19</w:t>
      </w:r>
      <w:r w:rsidR="00317856">
        <w:rPr>
          <w:noProof/>
        </w:rPr>
        <w:fldChar w:fldCharType="end"/>
      </w:r>
      <w:r w:rsidRPr="00294100">
        <w:t xml:space="preserve">: Activity Diagram of </w:t>
      </w:r>
      <w:r>
        <w:rPr>
          <w:noProof/>
        </w:rPr>
        <w:drawing>
          <wp:inline distT="0" distB="0" distL="0" distR="0" wp14:anchorId="12108AD2" wp14:editId="1FAA5CC1">
            <wp:extent cx="152400" cy="152400"/>
            <wp:effectExtent l="0" t="0" r="0" b="0"/>
            <wp:docPr id="488"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Automatic PSDS Functionality</w:t>
      </w:r>
      <w:r w:rsidR="0004480F">
        <w:t>”</w:t>
      </w:r>
      <w:r w:rsidRPr="00294100">
        <w:t xml:space="preserve"> calling </w:t>
      </w:r>
      <w:r>
        <w:rPr>
          <w:noProof/>
        </w:rPr>
        <w:drawing>
          <wp:inline distT="0" distB="0" distL="0" distR="0" wp14:anchorId="65B51002" wp14:editId="6E3409E5">
            <wp:extent cx="152400" cy="152400"/>
            <wp:effectExtent l="0" t="0" r="0" b="0"/>
            <wp:docPr id="490"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PDLC Status</w:t>
      </w:r>
      <w:r w:rsidR="0004480F">
        <w:t>”</w:t>
      </w:r>
      <w:bookmarkEnd w:id="217"/>
    </w:p>
    <w:p w14:paraId="0CE80DDB" w14:textId="77777777" w:rsidR="00306D37" w:rsidRDefault="00306D37" w:rsidP="00306D37">
      <w:pPr>
        <w:contextualSpacing/>
      </w:pPr>
    </w:p>
    <w:p w14:paraId="3D683FAF" w14:textId="77777777" w:rsidR="001A755C" w:rsidRDefault="001A755C" w:rsidP="00306D37"/>
    <w:p w14:paraId="635FEE18" w14:textId="77777777" w:rsidR="00294100" w:rsidRDefault="00294100" w:rsidP="00294100">
      <w:pPr>
        <w:jc w:val="center"/>
      </w:pPr>
      <w:r>
        <w:rPr>
          <w:noProof/>
        </w:rPr>
        <w:drawing>
          <wp:inline distT="0" distB="0" distL="0" distR="0" wp14:anchorId="5D6C88FB" wp14:editId="27CFE984">
            <wp:extent cx="6466205" cy="3004766"/>
            <wp:effectExtent l="0" t="0" r="0" b="0"/>
            <wp:docPr id="492" name="Picture 1141017140.jpg" descr="1141017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141017140.jpg"/>
                    <pic:cNvPicPr/>
                  </pic:nvPicPr>
                  <pic:blipFill>
                    <a:blip r:embed="rId36" cstate="print"/>
                    <a:stretch>
                      <a:fillRect/>
                    </a:stretch>
                  </pic:blipFill>
                  <pic:spPr>
                    <a:xfrm>
                      <a:off x="0" y="0"/>
                      <a:ext cx="6466205" cy="3004766"/>
                    </a:xfrm>
                    <a:prstGeom prst="rect">
                      <a:avLst/>
                    </a:prstGeom>
                  </pic:spPr>
                </pic:pic>
              </a:graphicData>
            </a:graphic>
          </wp:inline>
        </w:drawing>
      </w:r>
    </w:p>
    <w:p w14:paraId="723E0088" w14:textId="3A6028E3" w:rsidR="00306D37" w:rsidRPr="00294100" w:rsidRDefault="00306D37" w:rsidP="00294100">
      <w:pPr>
        <w:pStyle w:val="Caption"/>
      </w:pPr>
      <w:bookmarkStart w:id="218" w:name="_Toc66279773"/>
      <w:r w:rsidRPr="00294100">
        <w:t xml:space="preserve">Figure </w:t>
      </w:r>
      <w:r w:rsidR="00317856">
        <w:fldChar w:fldCharType="begin"/>
      </w:r>
      <w:r w:rsidR="00317856">
        <w:instrText xml:space="preserve"> SEQ Figure \* ARABIC </w:instrText>
      </w:r>
      <w:r w:rsidR="00317856">
        <w:fldChar w:fldCharType="separate"/>
      </w:r>
      <w:r w:rsidR="004F4E62">
        <w:rPr>
          <w:noProof/>
        </w:rPr>
        <w:t>20</w:t>
      </w:r>
      <w:r w:rsidR="00317856">
        <w:rPr>
          <w:noProof/>
        </w:rPr>
        <w:fldChar w:fldCharType="end"/>
      </w:r>
      <w:r w:rsidRPr="00294100">
        <w:t xml:space="preserve">: Activity Diagram of </w:t>
      </w:r>
      <w:r>
        <w:rPr>
          <w:noProof/>
        </w:rPr>
        <w:drawing>
          <wp:inline distT="0" distB="0" distL="0" distR="0" wp14:anchorId="6E3E28BE" wp14:editId="61ADFF47">
            <wp:extent cx="152400" cy="152400"/>
            <wp:effectExtent l="0" t="0" r="0" b="0"/>
            <wp:docPr id="494"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Manual PSDS Functionality</w:t>
      </w:r>
      <w:r w:rsidR="0004480F">
        <w:t>”</w:t>
      </w:r>
      <w:r w:rsidRPr="00294100">
        <w:t xml:space="preserve"> calling </w:t>
      </w:r>
      <w:r>
        <w:rPr>
          <w:noProof/>
        </w:rPr>
        <w:drawing>
          <wp:inline distT="0" distB="0" distL="0" distR="0" wp14:anchorId="6B27232D" wp14:editId="577D7420">
            <wp:extent cx="152400" cy="152400"/>
            <wp:effectExtent l="0" t="0" r="0" b="0"/>
            <wp:docPr id="496"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PDLC Status</w:t>
      </w:r>
      <w:r w:rsidR="0004480F">
        <w:t>”</w:t>
      </w:r>
      <w:bookmarkEnd w:id="218"/>
    </w:p>
    <w:p w14:paraId="4FA75E3C" w14:textId="77777777" w:rsidR="00306D37" w:rsidRDefault="00306D37" w:rsidP="00306D37">
      <w:pPr>
        <w:contextualSpacing/>
      </w:pPr>
    </w:p>
    <w:p w14:paraId="62D71550" w14:textId="77777777" w:rsidR="00F15706" w:rsidRDefault="00E60B64" w:rsidP="00783BCF">
      <w:pPr>
        <w:pStyle w:val="Heading3"/>
      </w:pPr>
      <w:bookmarkStart w:id="219" w:name="_Toc66279734"/>
      <w:r>
        <w:t>Function Interfaces</w:t>
      </w:r>
      <w:bookmarkEnd w:id="219"/>
    </w:p>
    <w:p w14:paraId="70597F04"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4E52AE3F" w14:textId="77777777" w:rsidTr="00331174">
        <w:trPr>
          <w:trHeight w:val="260"/>
        </w:trPr>
        <w:tc>
          <w:tcPr>
            <w:tcW w:w="2695" w:type="dxa"/>
            <w:shd w:val="clear" w:color="auto" w:fill="D9D9D9" w:themeFill="background1" w:themeFillShade="D9"/>
            <w:noWrap/>
            <w:hideMark/>
          </w:tcPr>
          <w:p w14:paraId="346ABE4E"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7E1387EE"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45CC968E" w14:textId="77777777" w:rsidTr="00331174">
        <w:trPr>
          <w:trHeight w:val="410"/>
        </w:trPr>
        <w:tc>
          <w:tcPr>
            <w:tcW w:w="2695" w:type="dxa"/>
            <w:noWrap/>
          </w:tcPr>
          <w:p w14:paraId="54F3793B" w14:textId="77777777" w:rsidR="00C15577" w:rsidRDefault="00C15577" w:rsidP="00275823">
            <w:pPr>
              <w:contextualSpacing/>
              <w:rPr>
                <w:rFonts w:cs="Arial"/>
              </w:rPr>
            </w:pPr>
            <w:r w:rsidRPr="00275823">
              <w:rPr>
                <w:rFonts w:cs="Arial"/>
              </w:rPr>
              <w:t>PDLC Zone Status</w:t>
            </w:r>
          </w:p>
          <w:p w14:paraId="1B7EBE2D" w14:textId="77777777" w:rsidR="0029472F" w:rsidRDefault="00AA2FB2" w:rsidP="00275823">
            <w:pPr>
              <w:contextualSpacing/>
              <w:rPr>
                <w:rFonts w:cs="Arial"/>
              </w:rPr>
            </w:pPr>
            <w:r>
              <w:rPr>
                <w:rFonts w:cs="Arial"/>
              </w:rPr>
              <w:t>Type:</w:t>
            </w:r>
          </w:p>
          <w:p w14:paraId="685293D8" w14:textId="2690ACA5"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02DCD65B" wp14:editId="6D1815A8">
                  <wp:extent cx="152400" cy="152400"/>
                  <wp:effectExtent l="0" t="0" r="0" b="0"/>
                  <wp:docPr id="498"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6b86d36b3e0b5ab7a590a02f0231532" w:history="1">
              <w:r w:rsidR="00704F04">
                <w:rPr>
                  <w:rStyle w:val="Hyperlink"/>
                  <w:rFonts w:cs="Arial"/>
                </w:rPr>
                <w:t>PDLC Zone Status</w:t>
              </w:r>
            </w:hyperlink>
          </w:p>
        </w:tc>
        <w:tc>
          <w:tcPr>
            <w:tcW w:w="7506" w:type="dxa"/>
          </w:tcPr>
          <w:p w14:paraId="42FEBAF5" w14:textId="77777777" w:rsidR="0046598F" w:rsidRPr="0046598F" w:rsidRDefault="0046598F" w:rsidP="00275823">
            <w:pPr>
              <w:rPr>
                <w:rFonts w:cs="Arial"/>
                <w:color w:val="000000"/>
              </w:rPr>
            </w:pPr>
            <w:r>
              <w:rPr>
                <w:rFonts w:cs="Arial"/>
                <w:color w:val="000000"/>
              </w:rPr>
              <w:t>Received from:</w:t>
            </w:r>
          </w:p>
          <w:p w14:paraId="41571BA6" w14:textId="173C0598" w:rsidR="00275823" w:rsidRPr="00C8319B" w:rsidRDefault="00275823" w:rsidP="0061324D">
            <w:pPr>
              <w:pStyle w:val="ListParagraph"/>
              <w:numPr>
                <w:ilvl w:val="0"/>
                <w:numId w:val="12"/>
              </w:numPr>
              <w:rPr>
                <w:rFonts w:cs="Arial"/>
              </w:rPr>
            </w:pPr>
            <w:r>
              <w:rPr>
                <w:noProof/>
              </w:rPr>
              <w:drawing>
                <wp:inline distT="0" distB="0" distL="0" distR="0" wp14:anchorId="5003BB81" wp14:editId="3A3D1CCE">
                  <wp:extent cx="152400" cy="152400"/>
                  <wp:effectExtent l="0" t="0" r="0" b="0"/>
                  <wp:docPr id="500"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338ef93e88e811737adeca85bf39c6a" w:history="1">
              <w:r w:rsidR="00FE73F2">
                <w:rPr>
                  <w:rStyle w:val="Hyperlink"/>
                  <w:rFonts w:cs="Arial"/>
                </w:rPr>
                <w:t>Sense PDLC Status</w:t>
              </w:r>
            </w:hyperlink>
          </w:p>
        </w:tc>
      </w:tr>
    </w:tbl>
    <w:p w14:paraId="54B8AAF7"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3914BFF5" w14:textId="77777777" w:rsidTr="00A07A81">
        <w:trPr>
          <w:trHeight w:val="260"/>
        </w:trPr>
        <w:tc>
          <w:tcPr>
            <w:tcW w:w="2689" w:type="dxa"/>
            <w:shd w:val="clear" w:color="auto" w:fill="D9D9D9" w:themeFill="background1" w:themeFillShade="D9"/>
            <w:noWrap/>
            <w:hideMark/>
          </w:tcPr>
          <w:p w14:paraId="4B83965A"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22BE59F"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079900B2" w14:textId="77777777" w:rsidTr="00A07A81">
        <w:trPr>
          <w:trHeight w:val="410"/>
        </w:trPr>
        <w:tc>
          <w:tcPr>
            <w:tcW w:w="2689" w:type="dxa"/>
            <w:noWrap/>
          </w:tcPr>
          <w:p w14:paraId="6C14E082" w14:textId="77777777" w:rsidR="001C41D6" w:rsidRDefault="001C41D6" w:rsidP="001C41D6">
            <w:pPr>
              <w:contextualSpacing/>
              <w:rPr>
                <w:rFonts w:cs="Arial"/>
              </w:rPr>
            </w:pPr>
            <w:r>
              <w:rPr>
                <w:rFonts w:cs="Arial"/>
              </w:rPr>
              <w:lastRenderedPageBreak/>
              <w:t>PDLCZoneStatus</w:t>
            </w:r>
          </w:p>
          <w:p w14:paraId="77F5D881" w14:textId="77777777" w:rsidR="00D94B9F" w:rsidRDefault="00D94B9F" w:rsidP="00D94B9F">
            <w:pPr>
              <w:contextualSpacing/>
              <w:rPr>
                <w:rFonts w:cs="Arial"/>
              </w:rPr>
            </w:pPr>
            <w:r>
              <w:rPr>
                <w:rFonts w:cs="Arial"/>
              </w:rPr>
              <w:t>Type:</w:t>
            </w:r>
          </w:p>
          <w:p w14:paraId="2D7FC1AE" w14:textId="74AF4EEA" w:rsidR="001C41D6" w:rsidRDefault="001C41D6" w:rsidP="001C41D6">
            <w:pPr>
              <w:contextualSpacing/>
              <w:rPr>
                <w:rFonts w:cs="Arial"/>
              </w:rPr>
            </w:pPr>
            <w:r>
              <w:rPr>
                <w:noProof/>
              </w:rPr>
              <w:drawing>
                <wp:inline distT="0" distB="0" distL="0" distR="0" wp14:anchorId="5586D59D" wp14:editId="30BDCC84">
                  <wp:extent cx="152400" cy="152400"/>
                  <wp:effectExtent l="0" t="0" r="0" b="0"/>
                  <wp:docPr id="502"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6b86d36b3e0b5ab7a590a02f0231532" w:history="1">
              <w:r>
                <w:rPr>
                  <w:rStyle w:val="Hyperlink"/>
                  <w:rFonts w:cs="Arial"/>
                </w:rPr>
                <w:t>PDLC Zone Status</w:t>
              </w:r>
            </w:hyperlink>
          </w:p>
        </w:tc>
        <w:tc>
          <w:tcPr>
            <w:tcW w:w="7512" w:type="dxa"/>
            <w:noWrap/>
          </w:tcPr>
          <w:p w14:paraId="1935EA95" w14:textId="77777777" w:rsidR="0046598F" w:rsidRPr="00275823" w:rsidRDefault="0046598F" w:rsidP="00275823">
            <w:pPr>
              <w:rPr>
                <w:rFonts w:cs="Arial"/>
                <w:color w:val="000000"/>
              </w:rPr>
            </w:pPr>
            <w:r>
              <w:rPr>
                <w:rFonts w:cs="Arial"/>
                <w:color w:val="000000"/>
              </w:rPr>
              <w:t>Sent to:</w:t>
            </w:r>
          </w:p>
          <w:p w14:paraId="44751CB6" w14:textId="77777777" w:rsidR="001C57E5" w:rsidRPr="001C57E5" w:rsidRDefault="001C57E5" w:rsidP="001C57E5">
            <w:pPr>
              <w:pStyle w:val="ListParagraph"/>
              <w:numPr>
                <w:ilvl w:val="0"/>
                <w:numId w:val="12"/>
              </w:numPr>
              <w:rPr>
                <w:rFonts w:cs="Arial"/>
              </w:rPr>
            </w:pPr>
            <w:r>
              <w:rPr>
                <w:noProof/>
              </w:rPr>
              <w:drawing>
                <wp:inline distT="0" distB="0" distL="0" distR="0" wp14:anchorId="7C5BADAE" wp14:editId="6422E239">
                  <wp:extent cx="152400" cy="152400"/>
                  <wp:effectExtent l="0" t="0" r="0" b="0"/>
                  <wp:docPr id="504"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198874124.jpg"/>
                          <pic:cNvPicPr/>
                        </pic:nvPicPr>
                        <pic:blipFill>
                          <a:blip r:embed="rId41" cstate="print"/>
                          <a:stretch>
                            <a:fillRect/>
                          </a:stretch>
                        </pic:blipFill>
                        <pic:spPr>
                          <a:xfrm>
                            <a:off x="0" y="0"/>
                            <a:ext cx="152400" cy="152400"/>
                          </a:xfrm>
                          <a:prstGeom prst="rect">
                            <a:avLst/>
                          </a:prstGeom>
                        </pic:spPr>
                      </pic:pic>
                    </a:graphicData>
                  </a:graphic>
                </wp:inline>
              </w:drawing>
            </w:r>
            <w:r>
              <w:rPr>
                <w:rFonts w:cs="Arial"/>
              </w:rPr>
              <w:t xml:space="preserve">  Activity Parameter Node: PDLCZoneStatus</w:t>
            </w:r>
          </w:p>
          <w:p w14:paraId="5BDB5000" w14:textId="77777777" w:rsidR="001C57E5" w:rsidRPr="001C57E5" w:rsidRDefault="001C57E5" w:rsidP="001C57E5">
            <w:pPr>
              <w:pStyle w:val="ListParagraph"/>
              <w:numPr>
                <w:ilvl w:val="0"/>
                <w:numId w:val="12"/>
              </w:numPr>
              <w:rPr>
                <w:rFonts w:cs="Arial"/>
              </w:rPr>
            </w:pPr>
            <w:r>
              <w:rPr>
                <w:noProof/>
              </w:rPr>
              <w:drawing>
                <wp:inline distT="0" distB="0" distL="0" distR="0" wp14:anchorId="294D81D8" wp14:editId="1D7B0CD8">
                  <wp:extent cx="152400" cy="152400"/>
                  <wp:effectExtent l="0" t="0" r="0" b="0"/>
                  <wp:docPr id="506" name="Picture 198874124.jpg" descr="19887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198874124.jpg"/>
                          <pic:cNvPicPr/>
                        </pic:nvPicPr>
                        <pic:blipFill>
                          <a:blip r:embed="rId41" cstate="print"/>
                          <a:stretch>
                            <a:fillRect/>
                          </a:stretch>
                        </pic:blipFill>
                        <pic:spPr>
                          <a:xfrm>
                            <a:off x="0" y="0"/>
                            <a:ext cx="152400" cy="152400"/>
                          </a:xfrm>
                          <a:prstGeom prst="rect">
                            <a:avLst/>
                          </a:prstGeom>
                        </pic:spPr>
                      </pic:pic>
                    </a:graphicData>
                  </a:graphic>
                </wp:inline>
              </w:drawing>
            </w:r>
            <w:r>
              <w:rPr>
                <w:rFonts w:cs="Arial"/>
              </w:rPr>
              <w:t xml:space="preserve">  Activity Parameter Node: PDLC Zone Status</w:t>
            </w:r>
          </w:p>
        </w:tc>
      </w:tr>
    </w:tbl>
    <w:p w14:paraId="13BC6756" w14:textId="77777777" w:rsidR="00A72B37" w:rsidRDefault="00A72B37" w:rsidP="00A72B37">
      <w:pPr>
        <w:pStyle w:val="Heading4"/>
      </w:pPr>
      <w:r>
        <w:t>Logical</w:t>
      </w:r>
      <w:r w:rsidRPr="00F15706">
        <w:t xml:space="preserve"> Parameters</w:t>
      </w:r>
    </w:p>
    <w:p w14:paraId="3DD50A56" w14:textId="77777777" w:rsidR="00E21515" w:rsidRDefault="00E21515" w:rsidP="00A72B37"/>
    <w:p w14:paraId="30FA52A5" w14:textId="77777777" w:rsidR="00A72B37" w:rsidRDefault="00BF7A51" w:rsidP="00A72B37">
      <w:r w:rsidRPr="005067FC">
        <w:rPr>
          <w:i/>
          <w:color w:val="A6A6A6" w:themeColor="background1" w:themeShade="A6"/>
        </w:rPr>
        <w:t>Not supported by MagicDraw report generation.</w:t>
      </w:r>
    </w:p>
    <w:p w14:paraId="0E414FC6" w14:textId="77777777" w:rsidR="00822913" w:rsidRDefault="00822913" w:rsidP="00822913">
      <w:pPr>
        <w:pStyle w:val="Heading3"/>
      </w:pPr>
      <w:bookmarkStart w:id="220" w:name="_Toc66279735"/>
      <w:r>
        <w:t>Function Modeling</w:t>
      </w:r>
      <w:bookmarkEnd w:id="220"/>
    </w:p>
    <w:p w14:paraId="7A9E0B82" w14:textId="77777777" w:rsidR="00E21515" w:rsidRPr="00C75AE5" w:rsidRDefault="00E21515" w:rsidP="00EF5443"/>
    <w:p w14:paraId="1C2C7D5B" w14:textId="77777777" w:rsidR="002D15F6" w:rsidRDefault="002D15F6" w:rsidP="0061324D">
      <w:pPr>
        <w:pStyle w:val="Heading4"/>
        <w:numPr>
          <w:ilvl w:val="3"/>
          <w:numId w:val="4"/>
        </w:numPr>
      </w:pPr>
      <w:r>
        <w:t>Use Cases</w:t>
      </w:r>
    </w:p>
    <w:p w14:paraId="71D1BABC" w14:textId="77777777" w:rsidR="00E21515" w:rsidRDefault="00E21515" w:rsidP="002D15F6"/>
    <w:p w14:paraId="15F5C4B9"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10889B97" w14:textId="77777777" w:rsidR="002D15F6" w:rsidRDefault="002D15F6" w:rsidP="0061324D">
      <w:pPr>
        <w:pStyle w:val="Heading4"/>
        <w:numPr>
          <w:ilvl w:val="3"/>
          <w:numId w:val="4"/>
        </w:numPr>
      </w:pPr>
      <w:r>
        <w:t>State Charts / Activity Diagrams / Sequence Diagrams / Decision Tables</w:t>
      </w:r>
    </w:p>
    <w:p w14:paraId="63C5B40A" w14:textId="77777777" w:rsidR="00E21515" w:rsidRDefault="00E21515" w:rsidP="002D15F6"/>
    <w:p w14:paraId="3298C8B6"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2A58C93B" w14:textId="77777777" w:rsidR="00F15706" w:rsidRDefault="00DA0800" w:rsidP="00822913">
      <w:pPr>
        <w:pStyle w:val="Heading3"/>
      </w:pPr>
      <w:bookmarkStart w:id="221" w:name="_Toc66279736"/>
      <w:r>
        <w:t>Function Requirements</w:t>
      </w:r>
      <w:bookmarkEnd w:id="221"/>
    </w:p>
    <w:p w14:paraId="2B2CB17B" w14:textId="77777777" w:rsidR="00F15706" w:rsidRDefault="00F15706" w:rsidP="00783BCF">
      <w:pPr>
        <w:pStyle w:val="Heading4"/>
      </w:pPr>
      <w:r>
        <w:t>Functional Requirements</w:t>
      </w:r>
    </w:p>
    <w:p w14:paraId="6CA17560" w14:textId="77777777" w:rsidR="006E54B3" w:rsidRDefault="00F15706" w:rsidP="006E54B3">
      <w:pPr>
        <w:pStyle w:val="Heading5"/>
      </w:pPr>
      <w:r>
        <w:t>Normal Operation</w:t>
      </w:r>
    </w:p>
    <w:p w14:paraId="0920DED6" w14:textId="77777777" w:rsidR="005961D3" w:rsidRDefault="005961D3" w:rsidP="00BB6A63"/>
    <w:p w14:paraId="4D116E11" w14:textId="77777777" w:rsidR="001F5E54" w:rsidRPr="0017445F" w:rsidRDefault="00AE04B0" w:rsidP="001F5E54">
      <w:pPr>
        <w:pStyle w:val="RERequirement"/>
        <w:shd w:val="clear" w:color="auto" w:fill="F2F2F2" w:themeFill="background1" w:themeFillShade="F2"/>
      </w:pPr>
      <w:bookmarkStart w:id="222" w:name="_49fac87ba84d24aa5cd21006f64a2f88"/>
      <w:bookmarkEnd w:id="222"/>
      <w:r>
        <w:t xml:space="preserve"> Control PDLC Status</w:t>
      </w:r>
    </w:p>
    <w:p w14:paraId="30B8501A" w14:textId="77777777" w:rsidR="001F5E54" w:rsidRDefault="00AE04B0" w:rsidP="001F5E54">
      <w:pPr>
        <w:rPr>
          <w:rFonts w:cs="Arial"/>
        </w:rPr>
      </w:pPr>
      <w:r>
        <w:rPr>
          <w:rFonts w:cs="Arial"/>
        </w:rPr>
        <w:t>When "Provide PDLC Status" receives "PDLC Zone Status" it shall output "PDLC Zone Status"</w:t>
      </w:r>
    </w:p>
    <w:p w14:paraId="29E5CBB0"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4C905770"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FC3FB65"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330E55F8"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77465E"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D36674" w14:textId="77777777" w:rsidR="00723DF2" w:rsidRDefault="00723DF2"/>
        </w:tc>
      </w:tr>
      <w:tr w:rsidR="001F5E54" w:rsidRPr="00FD127C" w14:paraId="3B1A4FD6"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04DF3D"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F50052" w14:textId="77777777" w:rsidR="00723DF2" w:rsidRDefault="00723DF2"/>
        </w:tc>
      </w:tr>
      <w:tr w:rsidR="001F5E54" w:rsidRPr="00FD127C" w14:paraId="5B5FF74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759CEE"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124EA5" w14:textId="77777777" w:rsidR="00723DF2" w:rsidRDefault="00723DF2"/>
        </w:tc>
      </w:tr>
      <w:tr w:rsidR="001F5E54" w:rsidRPr="00FD127C" w14:paraId="7AAD4E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DD80E"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6373A"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317100"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C91166" w14:textId="77777777" w:rsidR="00723DF2" w:rsidRDefault="00723DF2"/>
        </w:tc>
      </w:tr>
      <w:tr w:rsidR="001F5E54" w:rsidRPr="00FD127C" w14:paraId="07BC7E5D"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A55873"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F1304"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C92EC1"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13AC0E" w14:textId="77777777" w:rsidR="00723DF2" w:rsidRDefault="00723DF2"/>
        </w:tc>
      </w:tr>
      <w:tr w:rsidR="001F5E54" w:rsidRPr="00FD127C" w14:paraId="74BD9001"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487120"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728D36F"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4417FF"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98734"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A48924"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2E0D36" w14:textId="77777777" w:rsidR="00723DF2" w:rsidRDefault="00723DF2"/>
        </w:tc>
      </w:tr>
      <w:tr w:rsidR="001F5E54" w:rsidRPr="00FD127C" w14:paraId="0A5EFBDB"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4A69D4" w14:textId="047357C7" w:rsidR="001F5E54" w:rsidRPr="00FD127C" w:rsidRDefault="00317856" w:rsidP="00A84EEF">
            <w:pPr>
              <w:rPr>
                <w:rFonts w:cs="Arial"/>
                <w:bCs/>
                <w:color w:val="808080" w:themeColor="background1" w:themeShade="80"/>
                <w:sz w:val="16"/>
                <w:szCs w:val="14"/>
              </w:rPr>
            </w:pPr>
            <w:hyperlink r:id="rId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CAC068" w14:textId="52755539"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44402E"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78F0BD8C" w14:textId="77777777" w:rsidR="00315F1A" w:rsidRDefault="00315F1A" w:rsidP="00215698"/>
    <w:p w14:paraId="46A49E84" w14:textId="77777777" w:rsidR="00F15706" w:rsidRDefault="00F15706" w:rsidP="00783BCF">
      <w:pPr>
        <w:pStyle w:val="Heading5"/>
      </w:pPr>
      <w:r>
        <w:t>Error Handling</w:t>
      </w:r>
    </w:p>
    <w:p w14:paraId="34621521" w14:textId="77777777" w:rsidR="00E21515" w:rsidRDefault="00E21515" w:rsidP="00BB6A63"/>
    <w:p w14:paraId="31D17166" w14:textId="77777777" w:rsidR="005961D3" w:rsidRDefault="005961D3" w:rsidP="005961D3">
      <w:pPr>
        <w:rPr>
          <w:color w:val="A6A6A6" w:themeColor="background1" w:themeShade="A6"/>
        </w:rPr>
      </w:pPr>
      <w:r>
        <w:rPr>
          <w:color w:val="A6A6A6" w:themeColor="background1" w:themeShade="A6"/>
        </w:rPr>
        <w:t>No Error Handling Requirements specified.</w:t>
      </w:r>
    </w:p>
    <w:p w14:paraId="4AF82ACC" w14:textId="77777777" w:rsidR="00DD7D94" w:rsidRDefault="00DD7D94" w:rsidP="00DD7D94">
      <w:pPr>
        <w:pStyle w:val="Heading4"/>
      </w:pPr>
      <w:r>
        <w:t>Non-Functional Requirements</w:t>
      </w:r>
    </w:p>
    <w:p w14:paraId="2D8EBEA9" w14:textId="77777777" w:rsidR="00E21515" w:rsidRDefault="00E21515" w:rsidP="00BB6A63"/>
    <w:p w14:paraId="5835181C" w14:textId="77777777" w:rsidR="005961D3" w:rsidRDefault="005961D3" w:rsidP="005961D3">
      <w:pPr>
        <w:rPr>
          <w:color w:val="A6A6A6" w:themeColor="background1" w:themeShade="A6"/>
        </w:rPr>
      </w:pPr>
      <w:r>
        <w:rPr>
          <w:color w:val="A6A6A6" w:themeColor="background1" w:themeShade="A6"/>
        </w:rPr>
        <w:t>No Non-Functional Requirements specified.</w:t>
      </w:r>
    </w:p>
    <w:p w14:paraId="07EAC54A" w14:textId="77777777" w:rsidR="00DF462B" w:rsidRDefault="00427220" w:rsidP="00DF462B">
      <w:pPr>
        <w:pStyle w:val="Heading4"/>
      </w:pPr>
      <w:r>
        <w:t>Functional</w:t>
      </w:r>
      <w:r w:rsidR="00DF462B">
        <w:t xml:space="preserve"> Safety Requirements</w:t>
      </w:r>
    </w:p>
    <w:p w14:paraId="549F5690" w14:textId="77777777" w:rsidR="00E21515" w:rsidRDefault="00E21515" w:rsidP="00DF462B">
      <w:pPr>
        <w:rPr>
          <w:highlight w:val="yellow"/>
        </w:rPr>
      </w:pPr>
    </w:p>
    <w:p w14:paraId="7FC8B25E"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516FBB1B" w14:textId="77777777" w:rsidR="00153E5C" w:rsidRDefault="00DC3817" w:rsidP="00DC3817">
      <w:pPr>
        <w:pStyle w:val="Heading5"/>
      </w:pPr>
      <w:r>
        <w:t xml:space="preserve">ASIL Decomposition of </w:t>
      </w:r>
      <w:r w:rsidR="00153E5C">
        <w:t>Functional Safety Requirements</w:t>
      </w:r>
    </w:p>
    <w:p w14:paraId="4669D77F" w14:textId="77777777" w:rsidR="00E21515" w:rsidRDefault="00E21515" w:rsidP="00B740D4">
      <w:pPr>
        <w:pStyle w:val="NoSpacing"/>
      </w:pPr>
    </w:p>
    <w:p w14:paraId="657CF10F" w14:textId="77777777" w:rsidR="004B4979" w:rsidRDefault="004B4979" w:rsidP="00B740D4">
      <w:pPr>
        <w:pStyle w:val="NoSpacing"/>
      </w:pPr>
    </w:p>
    <w:p w14:paraId="0538C90F"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6E85FA8C" w14:textId="77777777" w:rsidR="00DD7D94" w:rsidRDefault="00DD7D94" w:rsidP="00DD7D94">
      <w:pPr>
        <w:pStyle w:val="Heading4"/>
      </w:pPr>
      <w:r>
        <w:lastRenderedPageBreak/>
        <w:t>Other Requirements</w:t>
      </w:r>
    </w:p>
    <w:p w14:paraId="24E9AC3F" w14:textId="77777777" w:rsidR="00DD7D94" w:rsidRDefault="00DD7D94" w:rsidP="00DD7D94">
      <w:pPr>
        <w:pStyle w:val="Heading5"/>
      </w:pPr>
      <w:r>
        <w:t>Design Requirements</w:t>
      </w:r>
    </w:p>
    <w:p w14:paraId="3381A935" w14:textId="77777777" w:rsidR="00E21515" w:rsidRDefault="00E21515" w:rsidP="00CA4A62"/>
    <w:p w14:paraId="10451233" w14:textId="77777777" w:rsidR="005961D3" w:rsidRDefault="005961D3" w:rsidP="005961D3">
      <w:pPr>
        <w:rPr>
          <w:color w:val="A6A6A6" w:themeColor="background1" w:themeShade="A6"/>
        </w:rPr>
      </w:pPr>
      <w:r>
        <w:rPr>
          <w:color w:val="A6A6A6" w:themeColor="background1" w:themeShade="A6"/>
        </w:rPr>
        <w:t>No Design Requirements specified.</w:t>
      </w:r>
    </w:p>
    <w:p w14:paraId="44D7EDFE" w14:textId="77777777" w:rsidR="009C1EEC" w:rsidRDefault="009C1EEC" w:rsidP="0061324D">
      <w:pPr>
        <w:pStyle w:val="Heading2"/>
        <w:numPr>
          <w:ilvl w:val="1"/>
          <w:numId w:val="4"/>
        </w:numPr>
      </w:pPr>
      <w:bookmarkStart w:id="223" w:name="_Toc66279737"/>
      <w:r>
        <w:rPr>
          <w:noProof/>
        </w:rPr>
        <w:drawing>
          <wp:inline distT="0" distB="0" distL="0" distR="0" wp14:anchorId="14A877FD" wp14:editId="1E0FDD42">
            <wp:extent cx="152400" cy="152400"/>
            <wp:effectExtent l="0" t="0" r="0" b="0"/>
            <wp:docPr id="508"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224" w:name="_1338ef93e88e811737adeca85bf39c6a"/>
      <w:r w:rsidR="008E73AE">
        <w:t>Sense PDLC Status</w:t>
      </w:r>
      <w:bookmarkEnd w:id="223"/>
      <w:bookmarkEnd w:id="224"/>
    </w:p>
    <w:p w14:paraId="2AD1FD58" w14:textId="77777777" w:rsidR="0061785D" w:rsidRDefault="0061785D" w:rsidP="00783BCF">
      <w:pPr>
        <w:pStyle w:val="Heading3"/>
      </w:pPr>
      <w:bookmarkStart w:id="225" w:name="_Toc66279738"/>
      <w:r>
        <w:t xml:space="preserve">Function </w:t>
      </w:r>
      <w:r w:rsidR="00283752">
        <w:t>Overview</w:t>
      </w:r>
      <w:bookmarkEnd w:id="225"/>
    </w:p>
    <w:p w14:paraId="54F0EB2A" w14:textId="77777777" w:rsidR="00427220" w:rsidRDefault="00283752" w:rsidP="00427220">
      <w:pPr>
        <w:pStyle w:val="Heading4"/>
      </w:pPr>
      <w:r>
        <w:t>Description</w:t>
      </w:r>
    </w:p>
    <w:p w14:paraId="397A8E10" w14:textId="77777777" w:rsidR="00794B45" w:rsidRDefault="00794B45" w:rsidP="009C1EEC">
      <w:pPr>
        <w:contextualSpacing/>
      </w:pPr>
    </w:p>
    <w:p w14:paraId="2DA8D38E" w14:textId="77777777" w:rsidR="00AC0C92" w:rsidRDefault="00AC0C92" w:rsidP="009C1EEC">
      <w:pPr>
        <w:contextualSpacing/>
      </w:pPr>
      <w:r>
        <w:t>Function is allocated to:</w:t>
      </w:r>
    </w:p>
    <w:p w14:paraId="40C8BCF6" w14:textId="77777777" w:rsidR="00AC0C92" w:rsidRDefault="00604AF5" w:rsidP="0061324D">
      <w:pPr>
        <w:pStyle w:val="ListParagraph"/>
        <w:numPr>
          <w:ilvl w:val="0"/>
          <w:numId w:val="13"/>
        </w:numPr>
        <w:contextualSpacing/>
      </w:pPr>
      <w:r>
        <w:rPr>
          <w:noProof/>
        </w:rPr>
        <w:drawing>
          <wp:inline distT="0" distB="0" distL="0" distR="0" wp14:anchorId="61A7F73B" wp14:editId="03C46C80">
            <wp:extent cx="152400" cy="152400"/>
            <wp:effectExtent l="0" t="0" r="0" b="0"/>
            <wp:docPr id="510" name="Picture -1034039988.jpg" descr="-1034039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034039988.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w:t>
      </w:r>
      <w:r w:rsidR="00AC0C92">
        <w:t>PDLC Sensing Status</w:t>
      </w:r>
      <w:r>
        <w:t xml:space="preserve"> &lt;&lt;Logical&gt;&gt;</w:t>
      </w:r>
    </w:p>
    <w:p w14:paraId="7006030E" w14:textId="77777777" w:rsidR="00AC0C92" w:rsidRDefault="00604AF5" w:rsidP="0061324D">
      <w:pPr>
        <w:pStyle w:val="ListParagraph"/>
        <w:numPr>
          <w:ilvl w:val="0"/>
          <w:numId w:val="13"/>
        </w:numPr>
        <w:contextualSpacing/>
      </w:pPr>
      <w:r>
        <w:rPr>
          <w:noProof/>
        </w:rPr>
        <w:drawing>
          <wp:inline distT="0" distB="0" distL="0" distR="0" wp14:anchorId="21832AB7" wp14:editId="400A7B82">
            <wp:extent cx="152400" cy="152400"/>
            <wp:effectExtent l="0" t="0" r="0" b="0"/>
            <wp:docPr id="512" name="Picture 928225610.jpg" descr="928225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928225610.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w:t>
      </w:r>
      <w:r w:rsidR="00AC0C92">
        <w:t>PDLC Sensor</w:t>
      </w:r>
      <w:r>
        <w:t xml:space="preserve"> &lt;&lt;Logical&gt;&gt;</w:t>
      </w:r>
    </w:p>
    <w:p w14:paraId="31B01A30" w14:textId="77777777" w:rsidR="00794B45" w:rsidRDefault="00794B45" w:rsidP="00D2637E">
      <w:pPr>
        <w:contextualSpacing/>
      </w:pPr>
    </w:p>
    <w:p w14:paraId="4BE95EB5" w14:textId="77777777" w:rsidR="00501DFF" w:rsidRDefault="00501DFF" w:rsidP="00D2637E">
      <w:pPr>
        <w:contextualSpacing/>
      </w:pPr>
      <w:r w:rsidRPr="00501DFF">
        <w:rPr>
          <w:color w:val="A6A6A6" w:themeColor="background1" w:themeShade="A6"/>
        </w:rPr>
        <w:t xml:space="preserve">No description </w:t>
      </w:r>
      <w:r>
        <w:rPr>
          <w:color w:val="A6A6A6" w:themeColor="background1" w:themeShade="A6"/>
        </w:rPr>
        <w:t>provided for this function</w:t>
      </w:r>
      <w:r w:rsidRPr="00501DFF">
        <w:rPr>
          <w:color w:val="A6A6A6" w:themeColor="background1" w:themeShade="A6"/>
        </w:rPr>
        <w:t>.</w:t>
      </w:r>
    </w:p>
    <w:p w14:paraId="52E3133B" w14:textId="77777777" w:rsidR="00282E2C" w:rsidRDefault="00282E2C" w:rsidP="00FD32A2">
      <w:pPr>
        <w:pStyle w:val="Heading4"/>
      </w:pPr>
      <w:r>
        <w:t>Variants</w:t>
      </w:r>
    </w:p>
    <w:p w14:paraId="6C65913A" w14:textId="77777777" w:rsidR="00E21515" w:rsidRDefault="00E21515" w:rsidP="00282E2C"/>
    <w:p w14:paraId="0F815343" w14:textId="77777777"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14:paraId="6F63E81C" w14:textId="77777777" w:rsidR="00427220" w:rsidRDefault="00427220" w:rsidP="00FD32A2">
      <w:pPr>
        <w:pStyle w:val="Heading4"/>
      </w:pPr>
      <w:r>
        <w:t>Input Requirements</w:t>
      </w:r>
    </w:p>
    <w:p w14:paraId="66CC71E8" w14:textId="77777777" w:rsidR="00E21515" w:rsidRDefault="00E21515" w:rsidP="00427220"/>
    <w:p w14:paraId="4C3AB54F" w14:textId="77777777"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14:paraId="034A8459" w14:textId="77777777" w:rsidR="00427220" w:rsidRDefault="00427220" w:rsidP="00427220">
      <w:pPr>
        <w:pStyle w:val="Heading4"/>
      </w:pPr>
      <w:r>
        <w:t>Assumptions</w:t>
      </w:r>
    </w:p>
    <w:p w14:paraId="5CC40C58" w14:textId="77777777" w:rsidR="00A92B2F" w:rsidRDefault="00A92B2F" w:rsidP="00A92B2F"/>
    <w:p w14:paraId="681A66C8" w14:textId="77777777"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14:paraId="57E5FD31" w14:textId="77777777" w:rsidR="00C0442C" w:rsidRDefault="00C0442C" w:rsidP="00A92B2F"/>
    <w:p w14:paraId="2D2F2847" w14:textId="77777777" w:rsidR="00427220" w:rsidRDefault="00427220" w:rsidP="00427220">
      <w:pPr>
        <w:pStyle w:val="Heading4"/>
      </w:pPr>
      <w:r>
        <w:t>References</w:t>
      </w:r>
    </w:p>
    <w:p w14:paraId="0528FFB7" w14:textId="77777777" w:rsidR="00427220" w:rsidRPr="00454CBE" w:rsidRDefault="00427220" w:rsidP="00427220">
      <w:pPr>
        <w:pStyle w:val="Heading5"/>
      </w:pPr>
      <w:r w:rsidRPr="00454CBE">
        <w:t xml:space="preserve">Ford </w:t>
      </w:r>
      <w:r>
        <w:t>D</w:t>
      </w:r>
      <w:r w:rsidRPr="00454CBE">
        <w:t>ocuments</w:t>
      </w:r>
    </w:p>
    <w:p w14:paraId="10E6D3BE" w14:textId="77777777" w:rsidR="00427220" w:rsidRDefault="00427220" w:rsidP="00427220">
      <w:pPr>
        <w:pStyle w:val="BodyText"/>
        <w:ind w:right="142"/>
        <w:jc w:val="both"/>
        <w:rPr>
          <w:rFonts w:cs="Arial"/>
        </w:rPr>
      </w:pPr>
      <w:r>
        <w:rPr>
          <w:rFonts w:cs="Arial"/>
        </w:rPr>
        <w:t>List here all Ford internal documents, which are directly related to the feature.</w:t>
      </w:r>
    </w:p>
    <w:p w14:paraId="0255E5B6" w14:textId="77777777"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14:paraId="46A55835" w14:textId="77777777" w:rsidTr="00202583">
        <w:trPr>
          <w:cantSplit/>
          <w:tblHeader/>
        </w:trPr>
        <w:tc>
          <w:tcPr>
            <w:tcW w:w="1418" w:type="dxa"/>
            <w:shd w:val="clear" w:color="auto" w:fill="E0E0E0"/>
          </w:tcPr>
          <w:p w14:paraId="345A27BF"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14:paraId="01B39FD0" w14:textId="77777777"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14:paraId="63069560" w14:textId="77777777"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14:paraId="0E9D612B" w14:textId="77777777"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14:paraId="69C5A27F" w14:textId="77777777" w:rsidTr="00202583">
        <w:trPr>
          <w:cantSplit/>
          <w:tblHeader/>
        </w:trPr>
        <w:tc>
          <w:tcPr>
            <w:tcW w:w="1418" w:type="dxa"/>
            <w:shd w:val="clear" w:color="auto" w:fill="FFFFFF" w:themeFill="background1"/>
          </w:tcPr>
          <w:p w14:paraId="5035BBD3" w14:textId="77777777" w:rsidR="005B7CFB" w:rsidRPr="005E40CF" w:rsidRDefault="005B7CFB" w:rsidP="00202583">
            <w:pPr>
              <w:rPr>
                <w:rFonts w:ascii="Helvetica" w:hAnsi="Helvetica" w:cs="Helvetica"/>
              </w:rPr>
            </w:pPr>
          </w:p>
        </w:tc>
        <w:tc>
          <w:tcPr>
            <w:tcW w:w="6237" w:type="dxa"/>
            <w:shd w:val="clear" w:color="auto" w:fill="FFFFFF" w:themeFill="background1"/>
          </w:tcPr>
          <w:p w14:paraId="38736DF0" w14:textId="77777777" w:rsidR="005B7CFB" w:rsidRPr="005E40CF" w:rsidRDefault="005B7CFB" w:rsidP="00202583">
            <w:pPr>
              <w:rPr>
                <w:rFonts w:ascii="Helvetica" w:hAnsi="Helvetica" w:cs="Helvetica"/>
              </w:rPr>
            </w:pPr>
          </w:p>
        </w:tc>
        <w:tc>
          <w:tcPr>
            <w:tcW w:w="1418" w:type="dxa"/>
            <w:shd w:val="clear" w:color="auto" w:fill="FFFFFF" w:themeFill="background1"/>
          </w:tcPr>
          <w:p w14:paraId="3F4D5353" w14:textId="77777777" w:rsidR="005B7CFB" w:rsidRPr="005E40CF" w:rsidRDefault="005B7CFB" w:rsidP="00202583">
            <w:pPr>
              <w:rPr>
                <w:rFonts w:ascii="Helvetica" w:hAnsi="Helvetica" w:cs="Helvetica"/>
              </w:rPr>
            </w:pPr>
          </w:p>
        </w:tc>
        <w:tc>
          <w:tcPr>
            <w:tcW w:w="1418" w:type="dxa"/>
            <w:shd w:val="clear" w:color="auto" w:fill="FFFFFF" w:themeFill="background1"/>
          </w:tcPr>
          <w:p w14:paraId="14826767" w14:textId="77777777" w:rsidR="005B7CFB" w:rsidRPr="005E40CF" w:rsidRDefault="005B7CFB" w:rsidP="00202583">
            <w:pPr>
              <w:rPr>
                <w:rFonts w:ascii="Helvetica" w:hAnsi="Helvetica" w:cs="Helvetica"/>
              </w:rPr>
            </w:pPr>
          </w:p>
        </w:tc>
      </w:tr>
    </w:tbl>
    <w:p w14:paraId="5DF7D84C" w14:textId="46046FED" w:rsidR="005B7CFB" w:rsidRPr="00360B1D" w:rsidRDefault="005B7CFB" w:rsidP="005B7CFB">
      <w:pPr>
        <w:pStyle w:val="Caption"/>
        <w:rPr>
          <w:i/>
          <w:color w:val="7F7F7F" w:themeColor="text1" w:themeTint="80"/>
        </w:rPr>
      </w:pPr>
      <w:bookmarkStart w:id="226" w:name="_Toc66279799"/>
      <w:r w:rsidRPr="00360B1D">
        <w:t xml:space="preserve">Table </w:t>
      </w:r>
      <w:r>
        <w:rPr>
          <w:noProof/>
        </w:rPr>
        <w:fldChar w:fldCharType="begin"/>
      </w:r>
      <w:r>
        <w:rPr>
          <w:noProof/>
        </w:rPr>
        <w:instrText xml:space="preserve"> SEQ Table \* ARABIC </w:instrText>
      </w:r>
      <w:r>
        <w:rPr>
          <w:noProof/>
        </w:rPr>
        <w:fldChar w:fldCharType="separate"/>
      </w:r>
      <w:r w:rsidR="004F4E62">
        <w:rPr>
          <w:noProof/>
        </w:rPr>
        <w:t>23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26"/>
    </w:p>
    <w:p w14:paraId="0831C69C" w14:textId="77777777" w:rsidR="00427220" w:rsidRPr="00FB7B3D" w:rsidRDefault="00427220" w:rsidP="00427220">
      <w:pPr>
        <w:pStyle w:val="Heading5"/>
      </w:pPr>
      <w:r w:rsidRPr="00454CBE">
        <w:t>External</w:t>
      </w:r>
      <w:r>
        <w:t xml:space="preserve"> Documents and P</w:t>
      </w:r>
      <w:r w:rsidRPr="00FB7B3D">
        <w:t>ublications</w:t>
      </w:r>
    </w:p>
    <w:p w14:paraId="789D10D5" w14:textId="77777777"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14:paraId="3C9BA421" w14:textId="77777777"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14:paraId="1BD211D4" w14:textId="77777777" w:rsidTr="00202583">
        <w:trPr>
          <w:cantSplit/>
          <w:tblHeader/>
        </w:trPr>
        <w:tc>
          <w:tcPr>
            <w:tcW w:w="1418" w:type="dxa"/>
            <w:shd w:val="clear" w:color="auto" w:fill="E0E0E0"/>
          </w:tcPr>
          <w:p w14:paraId="39F45D6E" w14:textId="77777777"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14:paraId="6EB11DD3" w14:textId="77777777"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14:paraId="528E6927" w14:textId="77777777" w:rsidTr="00202583">
        <w:trPr>
          <w:cantSplit/>
          <w:tblHeader/>
        </w:trPr>
        <w:tc>
          <w:tcPr>
            <w:tcW w:w="1418" w:type="dxa"/>
            <w:shd w:val="clear" w:color="auto" w:fill="FFFFFF" w:themeFill="background1"/>
          </w:tcPr>
          <w:p w14:paraId="6502B453" w14:textId="77777777" w:rsidR="005B7CFB" w:rsidRPr="005E40CF" w:rsidRDefault="005B7CFB" w:rsidP="00202583">
            <w:pPr>
              <w:rPr>
                <w:rFonts w:ascii="Helvetica" w:hAnsi="Helvetica" w:cs="Helvetica"/>
              </w:rPr>
            </w:pPr>
          </w:p>
        </w:tc>
        <w:tc>
          <w:tcPr>
            <w:tcW w:w="9072" w:type="dxa"/>
            <w:shd w:val="clear" w:color="auto" w:fill="FFFFFF" w:themeFill="background1"/>
          </w:tcPr>
          <w:p w14:paraId="33CCCAD7" w14:textId="77777777" w:rsidR="005B7CFB" w:rsidRPr="005E40CF" w:rsidRDefault="005B7CFB" w:rsidP="00202583">
            <w:pPr>
              <w:rPr>
                <w:rFonts w:ascii="Helvetica" w:hAnsi="Helvetica" w:cs="Helvetica"/>
              </w:rPr>
            </w:pPr>
          </w:p>
        </w:tc>
      </w:tr>
    </w:tbl>
    <w:p w14:paraId="3C64EF36" w14:textId="77CD958A" w:rsidR="005B7CFB" w:rsidRDefault="005B7CFB" w:rsidP="005B7CFB">
      <w:pPr>
        <w:pStyle w:val="Caption"/>
        <w:rPr>
          <w:b w:val="0"/>
          <w:i/>
          <w:color w:val="7F7F7F" w:themeColor="text1" w:themeTint="80"/>
        </w:rPr>
      </w:pPr>
      <w:bookmarkStart w:id="227" w:name="_Toc66279800"/>
      <w:r w:rsidRPr="00DB1AC1">
        <w:t xml:space="preserve">Table </w:t>
      </w:r>
      <w:r>
        <w:rPr>
          <w:noProof/>
        </w:rPr>
        <w:fldChar w:fldCharType="begin"/>
      </w:r>
      <w:r>
        <w:rPr>
          <w:noProof/>
        </w:rPr>
        <w:instrText xml:space="preserve"> SEQ Table \* ARABIC </w:instrText>
      </w:r>
      <w:r>
        <w:rPr>
          <w:noProof/>
        </w:rPr>
        <w:fldChar w:fldCharType="separate"/>
      </w:r>
      <w:r w:rsidR="004F4E62">
        <w:rPr>
          <w:noProof/>
        </w:rPr>
        <w:t>24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27"/>
    </w:p>
    <w:p w14:paraId="0739AFA1" w14:textId="77777777" w:rsidR="00427220" w:rsidRDefault="00427220" w:rsidP="00427220">
      <w:pPr>
        <w:pStyle w:val="Heading4"/>
      </w:pPr>
      <w:r>
        <w:t>Glossary</w:t>
      </w:r>
    </w:p>
    <w:p w14:paraId="4B137221" w14:textId="19A4C81A" w:rsidR="00427220" w:rsidRDefault="00806478" w:rsidP="00427220">
      <w:r>
        <w:t xml:space="preserve">See </w:t>
      </w:r>
      <w:r w:rsidR="00F20BE1">
        <w:fldChar w:fldCharType="begin"/>
      </w:r>
      <w:r w:rsidR="00F20BE1">
        <w:instrText xml:space="preserve"> REF _Ref2766978 \h </w:instrText>
      </w:r>
      <w:r w:rsidR="00F20BE1">
        <w:fldChar w:fldCharType="separate"/>
      </w:r>
      <w:r w:rsidR="004F4E62">
        <w:rPr>
          <w:lang w:val="en-GB"/>
        </w:rPr>
        <w:t>Appendix</w:t>
      </w:r>
      <w:r w:rsidR="00F20BE1">
        <w:fldChar w:fldCharType="end"/>
      </w:r>
      <w:r w:rsidR="006C2DE5">
        <w:t xml:space="preserve"> for Definitions and Abbreviations.</w:t>
      </w:r>
    </w:p>
    <w:p w14:paraId="440E3022" w14:textId="77777777" w:rsidR="00F15706" w:rsidRDefault="00E60B64" w:rsidP="00783BCF">
      <w:pPr>
        <w:pStyle w:val="Heading3"/>
      </w:pPr>
      <w:bookmarkStart w:id="228" w:name="_Toc66279739"/>
      <w:r>
        <w:t>Function Scope</w:t>
      </w:r>
      <w:bookmarkEnd w:id="228"/>
    </w:p>
    <w:p w14:paraId="6F596183" w14:textId="77777777" w:rsidR="00055646" w:rsidRPr="00A43B48" w:rsidRDefault="00055646" w:rsidP="00306D37">
      <w:pPr>
        <w:contextualSpacing/>
      </w:pPr>
    </w:p>
    <w:p w14:paraId="52FEE4A3" w14:textId="77777777" w:rsidR="00306D37" w:rsidRDefault="00306D37" w:rsidP="00306D37">
      <w:pPr>
        <w:contextualSpacing/>
      </w:pPr>
      <w:r>
        <w:t xml:space="preserve">The </w:t>
      </w:r>
      <w:r>
        <w:rPr>
          <w:noProof/>
        </w:rPr>
        <w:drawing>
          <wp:inline distT="0" distB="0" distL="0" distR="0" wp14:anchorId="6D30F993" wp14:editId="0AE363F5">
            <wp:extent cx="152400" cy="152400"/>
            <wp:effectExtent l="0" t="0" r="0" b="0"/>
            <wp:docPr id="514"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Sense PDLC Status</w:t>
      </w:r>
      <w:r w:rsidR="0004480F">
        <w:rPr>
          <w:b/>
        </w:rPr>
        <w:t>”</w:t>
      </w:r>
      <w:r>
        <w:t xml:space="preserve"> f</w:t>
      </w:r>
      <w:r w:rsidR="00294100">
        <w:t>unction is called by</w:t>
      </w:r>
      <w:r>
        <w:t xml:space="preserve"> the following </w:t>
      </w:r>
      <w:r w:rsidR="00294100">
        <w:t>functions</w:t>
      </w:r>
      <w:r>
        <w:t>:</w:t>
      </w:r>
    </w:p>
    <w:p w14:paraId="17961969" w14:textId="0EC37D71" w:rsidR="00306D37" w:rsidRPr="00953D23" w:rsidRDefault="00306D37" w:rsidP="0061324D">
      <w:pPr>
        <w:pStyle w:val="ListParagraph"/>
        <w:numPr>
          <w:ilvl w:val="0"/>
          <w:numId w:val="12"/>
        </w:numPr>
        <w:contextualSpacing/>
      </w:pPr>
      <w:r>
        <w:rPr>
          <w:noProof/>
        </w:rPr>
        <w:lastRenderedPageBreak/>
        <w:drawing>
          <wp:inline distT="0" distB="0" distL="0" distR="0" wp14:anchorId="507E62AE" wp14:editId="1B9C7B4A">
            <wp:extent cx="152400" cy="152400"/>
            <wp:effectExtent l="0" t="0" r="0" b="0"/>
            <wp:docPr id="516"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2f88807bf41687de58769c9badc65aa" w:history="1">
        <w:r w:rsidR="00B66881">
          <w:rPr>
            <w:rStyle w:val="Hyperlink"/>
          </w:rPr>
          <w:t>Manage Automatic PSDS Functionality</w:t>
        </w:r>
      </w:hyperlink>
      <w:r w:rsidR="0004480F">
        <w:t>”</w:t>
      </w:r>
    </w:p>
    <w:p w14:paraId="74597C9A" w14:textId="7CB0060E" w:rsidR="00306D37" w:rsidRPr="00953D23" w:rsidRDefault="00306D37" w:rsidP="0061324D">
      <w:pPr>
        <w:pStyle w:val="ListParagraph"/>
        <w:numPr>
          <w:ilvl w:val="0"/>
          <w:numId w:val="12"/>
        </w:numPr>
        <w:contextualSpacing/>
      </w:pPr>
      <w:r>
        <w:rPr>
          <w:noProof/>
        </w:rPr>
        <w:drawing>
          <wp:inline distT="0" distB="0" distL="0" distR="0" wp14:anchorId="5D3283B2" wp14:editId="75F33E3E">
            <wp:extent cx="152400" cy="152400"/>
            <wp:effectExtent l="0" t="0" r="0" b="0"/>
            <wp:docPr id="518"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dd0caf2c53404027658cadf9f6549ac" w:history="1">
        <w:r w:rsidR="00B66881">
          <w:rPr>
            <w:rStyle w:val="Hyperlink"/>
          </w:rPr>
          <w:t>Manage Manual PSDS Functionality</w:t>
        </w:r>
      </w:hyperlink>
      <w:r w:rsidR="0004480F">
        <w:t>”</w:t>
      </w:r>
    </w:p>
    <w:p w14:paraId="280E0746" w14:textId="07E53529" w:rsidR="00306D37" w:rsidRPr="00953D23" w:rsidRDefault="00306D37" w:rsidP="0061324D">
      <w:pPr>
        <w:pStyle w:val="ListParagraph"/>
        <w:numPr>
          <w:ilvl w:val="0"/>
          <w:numId w:val="12"/>
        </w:numPr>
        <w:contextualSpacing/>
      </w:pPr>
      <w:r>
        <w:rPr>
          <w:noProof/>
        </w:rPr>
        <w:drawing>
          <wp:inline distT="0" distB="0" distL="0" distR="0" wp14:anchorId="0FA7D706" wp14:editId="34F0B674">
            <wp:extent cx="152400" cy="152400"/>
            <wp:effectExtent l="0" t="0" r="0" b="0"/>
            <wp:docPr id="520" name="Picture 120325397.jpg" descr="120325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20325397.jpg"/>
                    <pic:cNvPicPr/>
                  </pic:nvPicPr>
                  <pic:blipFill>
                    <a:blip r:embed="rId18"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cee2f3068a4b8787bf89a9c40ccf1b0" w:history="1">
        <w:r w:rsidR="00B66881">
          <w:rPr>
            <w:rStyle w:val="Hyperlink"/>
          </w:rPr>
          <w:t>PSDS Welcoming Lincoln Owner</w:t>
        </w:r>
      </w:hyperlink>
      <w:r w:rsidR="0004480F">
        <w:t>”</w:t>
      </w:r>
    </w:p>
    <w:p w14:paraId="3D39CE7D" w14:textId="77777777" w:rsidR="00393C96" w:rsidRPr="00393C96" w:rsidRDefault="00393C96" w:rsidP="00306D37">
      <w:pPr>
        <w:contextualSpacing/>
      </w:pPr>
    </w:p>
    <w:p w14:paraId="6DB364E1" w14:textId="77777777" w:rsidR="001A755C" w:rsidRDefault="001A755C" w:rsidP="00306D37"/>
    <w:p w14:paraId="1631F2EB" w14:textId="77777777" w:rsidR="00294100" w:rsidRDefault="00294100" w:rsidP="00294100">
      <w:pPr>
        <w:jc w:val="center"/>
      </w:pPr>
      <w:r>
        <w:rPr>
          <w:noProof/>
        </w:rPr>
        <w:drawing>
          <wp:inline distT="0" distB="0" distL="0" distR="0" wp14:anchorId="11945F9A" wp14:editId="04245A29">
            <wp:extent cx="6466205" cy="2588232"/>
            <wp:effectExtent l="0" t="0" r="0" b="0"/>
            <wp:docPr id="522" name="Picture -548949504.jpg" descr="-548949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548949504.jpg"/>
                    <pic:cNvPicPr/>
                  </pic:nvPicPr>
                  <pic:blipFill>
                    <a:blip r:embed="rId35" cstate="print"/>
                    <a:stretch>
                      <a:fillRect/>
                    </a:stretch>
                  </pic:blipFill>
                  <pic:spPr>
                    <a:xfrm>
                      <a:off x="0" y="0"/>
                      <a:ext cx="6466205" cy="2588232"/>
                    </a:xfrm>
                    <a:prstGeom prst="rect">
                      <a:avLst/>
                    </a:prstGeom>
                  </pic:spPr>
                </pic:pic>
              </a:graphicData>
            </a:graphic>
          </wp:inline>
        </w:drawing>
      </w:r>
    </w:p>
    <w:p w14:paraId="1540D97F" w14:textId="2D314F45" w:rsidR="00306D37" w:rsidRPr="00294100" w:rsidRDefault="00306D37" w:rsidP="00294100">
      <w:pPr>
        <w:pStyle w:val="Caption"/>
      </w:pPr>
      <w:bookmarkStart w:id="229" w:name="_Toc66279774"/>
      <w:r w:rsidRPr="00294100">
        <w:t xml:space="preserve">Figure </w:t>
      </w:r>
      <w:r w:rsidR="00317856">
        <w:fldChar w:fldCharType="begin"/>
      </w:r>
      <w:r w:rsidR="00317856">
        <w:instrText xml:space="preserve"> SEQ Figure \* ARABIC </w:instrText>
      </w:r>
      <w:r w:rsidR="00317856">
        <w:fldChar w:fldCharType="separate"/>
      </w:r>
      <w:r w:rsidR="004F4E62">
        <w:rPr>
          <w:noProof/>
        </w:rPr>
        <w:t>21</w:t>
      </w:r>
      <w:r w:rsidR="00317856">
        <w:rPr>
          <w:noProof/>
        </w:rPr>
        <w:fldChar w:fldCharType="end"/>
      </w:r>
      <w:r w:rsidRPr="00294100">
        <w:t xml:space="preserve">: Activity Diagram of </w:t>
      </w:r>
      <w:r>
        <w:rPr>
          <w:noProof/>
        </w:rPr>
        <w:drawing>
          <wp:inline distT="0" distB="0" distL="0" distR="0" wp14:anchorId="01A387C0" wp14:editId="799B94B5">
            <wp:extent cx="152400" cy="152400"/>
            <wp:effectExtent l="0" t="0" r="0" b="0"/>
            <wp:docPr id="524"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Automatic PSDS Functionality</w:t>
      </w:r>
      <w:r w:rsidR="0004480F">
        <w:t>”</w:t>
      </w:r>
      <w:r w:rsidRPr="00294100">
        <w:t xml:space="preserve"> calling </w:t>
      </w:r>
      <w:r>
        <w:rPr>
          <w:noProof/>
        </w:rPr>
        <w:drawing>
          <wp:inline distT="0" distB="0" distL="0" distR="0" wp14:anchorId="60A4DA4A" wp14:editId="2F573BE6">
            <wp:extent cx="152400" cy="152400"/>
            <wp:effectExtent l="0" t="0" r="0" b="0"/>
            <wp:docPr id="526"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Sense PDLC Status</w:t>
      </w:r>
      <w:r w:rsidR="0004480F">
        <w:t>”</w:t>
      </w:r>
      <w:bookmarkEnd w:id="229"/>
    </w:p>
    <w:p w14:paraId="73E4927C" w14:textId="77777777" w:rsidR="00306D37" w:rsidRDefault="00306D37" w:rsidP="00306D37">
      <w:pPr>
        <w:contextualSpacing/>
      </w:pPr>
    </w:p>
    <w:p w14:paraId="22D4857A" w14:textId="77777777" w:rsidR="001A755C" w:rsidRDefault="001A755C" w:rsidP="00306D37"/>
    <w:p w14:paraId="4E11587C" w14:textId="77777777" w:rsidR="00294100" w:rsidRDefault="00294100" w:rsidP="00294100">
      <w:pPr>
        <w:jc w:val="center"/>
      </w:pPr>
      <w:r>
        <w:rPr>
          <w:noProof/>
        </w:rPr>
        <w:drawing>
          <wp:inline distT="0" distB="0" distL="0" distR="0" wp14:anchorId="40A1B96D" wp14:editId="17536065">
            <wp:extent cx="6466205" cy="3004766"/>
            <wp:effectExtent l="0" t="0" r="0" b="0"/>
            <wp:docPr id="528" name="Picture 1141017140.jpg" descr="1141017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1141017140.jpg"/>
                    <pic:cNvPicPr/>
                  </pic:nvPicPr>
                  <pic:blipFill>
                    <a:blip r:embed="rId36" cstate="print"/>
                    <a:stretch>
                      <a:fillRect/>
                    </a:stretch>
                  </pic:blipFill>
                  <pic:spPr>
                    <a:xfrm>
                      <a:off x="0" y="0"/>
                      <a:ext cx="6466205" cy="3004766"/>
                    </a:xfrm>
                    <a:prstGeom prst="rect">
                      <a:avLst/>
                    </a:prstGeom>
                  </pic:spPr>
                </pic:pic>
              </a:graphicData>
            </a:graphic>
          </wp:inline>
        </w:drawing>
      </w:r>
    </w:p>
    <w:p w14:paraId="0A7C6B9C" w14:textId="54EA67D9" w:rsidR="00306D37" w:rsidRPr="00294100" w:rsidRDefault="00306D37" w:rsidP="00294100">
      <w:pPr>
        <w:pStyle w:val="Caption"/>
      </w:pPr>
      <w:bookmarkStart w:id="230" w:name="_Toc66279775"/>
      <w:r w:rsidRPr="00294100">
        <w:t xml:space="preserve">Figure </w:t>
      </w:r>
      <w:r w:rsidR="00317856">
        <w:fldChar w:fldCharType="begin"/>
      </w:r>
      <w:r w:rsidR="00317856">
        <w:instrText xml:space="preserve"> SEQ Figure \* ARABIC </w:instrText>
      </w:r>
      <w:r w:rsidR="00317856">
        <w:fldChar w:fldCharType="separate"/>
      </w:r>
      <w:r w:rsidR="004F4E62">
        <w:rPr>
          <w:noProof/>
        </w:rPr>
        <w:t>22</w:t>
      </w:r>
      <w:r w:rsidR="00317856">
        <w:rPr>
          <w:noProof/>
        </w:rPr>
        <w:fldChar w:fldCharType="end"/>
      </w:r>
      <w:r w:rsidRPr="00294100">
        <w:t xml:space="preserve">: Activity Diagram of </w:t>
      </w:r>
      <w:r>
        <w:rPr>
          <w:noProof/>
        </w:rPr>
        <w:drawing>
          <wp:inline distT="0" distB="0" distL="0" distR="0" wp14:anchorId="74A5B557" wp14:editId="142AC2B8">
            <wp:extent cx="152400" cy="152400"/>
            <wp:effectExtent l="0" t="0" r="0" b="0"/>
            <wp:docPr id="530" name="Picture 1864100599.jpg" descr="186410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864100599.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Manual PSDS Functionality</w:t>
      </w:r>
      <w:r w:rsidR="0004480F">
        <w:t>”</w:t>
      </w:r>
      <w:r w:rsidRPr="00294100">
        <w:t xml:space="preserve"> calling </w:t>
      </w:r>
      <w:r>
        <w:rPr>
          <w:noProof/>
        </w:rPr>
        <w:drawing>
          <wp:inline distT="0" distB="0" distL="0" distR="0" wp14:anchorId="477CC6EA" wp14:editId="18E7D015">
            <wp:extent cx="152400" cy="152400"/>
            <wp:effectExtent l="0" t="0" r="0" b="0"/>
            <wp:docPr id="532"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Sense PDLC Status</w:t>
      </w:r>
      <w:r w:rsidR="0004480F">
        <w:t>”</w:t>
      </w:r>
      <w:bookmarkEnd w:id="230"/>
    </w:p>
    <w:p w14:paraId="6238FBFD" w14:textId="77777777" w:rsidR="00306D37" w:rsidRDefault="00306D37" w:rsidP="00306D37">
      <w:pPr>
        <w:contextualSpacing/>
      </w:pPr>
    </w:p>
    <w:p w14:paraId="3F27FB37" w14:textId="77777777" w:rsidR="001A755C" w:rsidRDefault="001A755C" w:rsidP="00306D37"/>
    <w:p w14:paraId="7BDD52CE" w14:textId="77777777" w:rsidR="00294100" w:rsidRDefault="00294100" w:rsidP="00294100">
      <w:pPr>
        <w:jc w:val="center"/>
      </w:pPr>
      <w:r>
        <w:rPr>
          <w:noProof/>
        </w:rPr>
        <w:lastRenderedPageBreak/>
        <w:drawing>
          <wp:inline distT="0" distB="0" distL="0" distR="0" wp14:anchorId="10267DA3" wp14:editId="2FAE9F0C">
            <wp:extent cx="6466205" cy="3238942"/>
            <wp:effectExtent l="0" t="0" r="0" b="0"/>
            <wp:docPr id="534" name="Picture 2085716958.jpg" descr="2085716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2085716958.jpg"/>
                    <pic:cNvPicPr/>
                  </pic:nvPicPr>
                  <pic:blipFill>
                    <a:blip r:embed="rId38" cstate="print"/>
                    <a:stretch>
                      <a:fillRect/>
                    </a:stretch>
                  </pic:blipFill>
                  <pic:spPr>
                    <a:xfrm>
                      <a:off x="0" y="0"/>
                      <a:ext cx="6466205" cy="3238942"/>
                    </a:xfrm>
                    <a:prstGeom prst="rect">
                      <a:avLst/>
                    </a:prstGeom>
                  </pic:spPr>
                </pic:pic>
              </a:graphicData>
            </a:graphic>
          </wp:inline>
        </w:drawing>
      </w:r>
    </w:p>
    <w:p w14:paraId="74BEA344" w14:textId="703B8321" w:rsidR="00306D37" w:rsidRPr="00294100" w:rsidRDefault="00306D37" w:rsidP="00294100">
      <w:pPr>
        <w:pStyle w:val="Caption"/>
      </w:pPr>
      <w:bookmarkStart w:id="231" w:name="_Toc66279776"/>
      <w:r w:rsidRPr="00294100">
        <w:t xml:space="preserve">Figure </w:t>
      </w:r>
      <w:r w:rsidR="00317856">
        <w:fldChar w:fldCharType="begin"/>
      </w:r>
      <w:r w:rsidR="00317856">
        <w:instrText xml:space="preserve"> SEQ Figure \* ARABIC </w:instrText>
      </w:r>
      <w:r w:rsidR="00317856">
        <w:fldChar w:fldCharType="separate"/>
      </w:r>
      <w:r w:rsidR="004F4E62">
        <w:rPr>
          <w:noProof/>
        </w:rPr>
        <w:t>23</w:t>
      </w:r>
      <w:r w:rsidR="00317856">
        <w:rPr>
          <w:noProof/>
        </w:rPr>
        <w:fldChar w:fldCharType="end"/>
      </w:r>
      <w:r w:rsidRPr="00294100">
        <w:t xml:space="preserve">: Activity Diagram of </w:t>
      </w:r>
      <w:r>
        <w:rPr>
          <w:noProof/>
        </w:rPr>
        <w:drawing>
          <wp:inline distT="0" distB="0" distL="0" distR="0" wp14:anchorId="5918581D" wp14:editId="15F938B0">
            <wp:extent cx="152400" cy="152400"/>
            <wp:effectExtent l="0" t="0" r="0" b="0"/>
            <wp:docPr id="536" name="Picture 120325397.jpg" descr="120325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20325397.jpg"/>
                    <pic:cNvPicPr/>
                  </pic:nvPicPr>
                  <pic:blipFill>
                    <a:blip r:embed="rId18"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PSDS Welcoming Lincoln Owner</w:t>
      </w:r>
      <w:r w:rsidR="0004480F">
        <w:t>”</w:t>
      </w:r>
      <w:r w:rsidRPr="00294100">
        <w:t xml:space="preserve"> calling </w:t>
      </w:r>
      <w:r>
        <w:rPr>
          <w:noProof/>
        </w:rPr>
        <w:drawing>
          <wp:inline distT="0" distB="0" distL="0" distR="0" wp14:anchorId="15007DD9" wp14:editId="4EE8B35D">
            <wp:extent cx="152400" cy="152400"/>
            <wp:effectExtent l="0" t="0" r="0" b="0"/>
            <wp:docPr id="538"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Sense PDLC Status</w:t>
      </w:r>
      <w:r w:rsidR="0004480F">
        <w:t>”</w:t>
      </w:r>
      <w:bookmarkEnd w:id="231"/>
    </w:p>
    <w:p w14:paraId="508A6069" w14:textId="77777777" w:rsidR="00306D37" w:rsidRDefault="00306D37" w:rsidP="00306D37">
      <w:pPr>
        <w:contextualSpacing/>
      </w:pPr>
    </w:p>
    <w:p w14:paraId="67A18DF5" w14:textId="77777777" w:rsidR="00F15706" w:rsidRDefault="00E60B64" w:rsidP="00783BCF">
      <w:pPr>
        <w:pStyle w:val="Heading3"/>
      </w:pPr>
      <w:bookmarkStart w:id="232" w:name="_Toc66279740"/>
      <w:r>
        <w:t>Function Interfaces</w:t>
      </w:r>
      <w:bookmarkEnd w:id="232"/>
    </w:p>
    <w:p w14:paraId="3BCFECD6" w14:textId="77777777" w:rsidR="00A72B37" w:rsidRDefault="00A72B37" w:rsidP="00A72B37">
      <w:pPr>
        <w:pStyle w:val="Heading4"/>
      </w:pPr>
      <w:r w:rsidRPr="00F15706">
        <w:t>Logical Inputs</w:t>
      </w:r>
    </w:p>
    <w:tbl>
      <w:tblPr>
        <w:tblStyle w:val="TableGrid"/>
        <w:tblW w:w="10201" w:type="dxa"/>
        <w:tblInd w:w="0" w:type="dxa"/>
        <w:tblLayout w:type="fixed"/>
        <w:tblLook w:val="04A0" w:firstRow="1" w:lastRow="0" w:firstColumn="1" w:lastColumn="0" w:noHBand="0" w:noVBand="1"/>
      </w:tblPr>
      <w:tblGrid>
        <w:gridCol w:w="2695"/>
        <w:gridCol w:w="7506"/>
      </w:tblGrid>
      <w:tr w:rsidR="00A07A81" w:rsidRPr="00E54DEA" w14:paraId="582B3B82" w14:textId="77777777" w:rsidTr="00331174">
        <w:trPr>
          <w:trHeight w:val="260"/>
        </w:trPr>
        <w:tc>
          <w:tcPr>
            <w:tcW w:w="2695" w:type="dxa"/>
            <w:shd w:val="clear" w:color="auto" w:fill="D9D9D9" w:themeFill="background1" w:themeFillShade="D9"/>
            <w:noWrap/>
            <w:hideMark/>
          </w:tcPr>
          <w:p w14:paraId="32BD98BF"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14:paraId="2E99AA69" w14:textId="77777777"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52AA2529" w14:textId="77777777" w:rsidTr="00331174">
        <w:trPr>
          <w:trHeight w:val="410"/>
        </w:trPr>
        <w:tc>
          <w:tcPr>
            <w:tcW w:w="2695" w:type="dxa"/>
            <w:noWrap/>
          </w:tcPr>
          <w:p w14:paraId="0D96E15E" w14:textId="77777777" w:rsidR="00C15577" w:rsidRDefault="00C15577" w:rsidP="00275823">
            <w:pPr>
              <w:contextualSpacing/>
              <w:rPr>
                <w:rFonts w:cs="Arial"/>
              </w:rPr>
            </w:pPr>
            <w:r w:rsidRPr="00275823">
              <w:rPr>
                <w:rFonts w:cs="Arial"/>
              </w:rPr>
              <w:t>Physical Status Signal</w:t>
            </w:r>
          </w:p>
          <w:p w14:paraId="70507F47" w14:textId="77777777" w:rsidR="0029472F" w:rsidRDefault="00AA2FB2" w:rsidP="00275823">
            <w:pPr>
              <w:contextualSpacing/>
              <w:rPr>
                <w:rFonts w:cs="Arial"/>
              </w:rPr>
            </w:pPr>
            <w:r>
              <w:rPr>
                <w:rFonts w:cs="Arial"/>
              </w:rPr>
              <w:t>Type:</w:t>
            </w:r>
          </w:p>
          <w:p w14:paraId="5B2FC678" w14:textId="64D46901"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14:anchorId="5035E634" wp14:editId="3ECD368D">
                  <wp:extent cx="152400" cy="152400"/>
                  <wp:effectExtent l="0" t="0" r="0" b="0"/>
                  <wp:docPr id="540"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81e166b23eb2099f51d7ec4f88b764e2" w:history="1">
              <w:r w:rsidR="00704F04">
                <w:rPr>
                  <w:rStyle w:val="Hyperlink"/>
                  <w:rFonts w:cs="Arial"/>
                </w:rPr>
                <w:t>PDLC Physical Measured Position</w:t>
              </w:r>
            </w:hyperlink>
          </w:p>
        </w:tc>
        <w:tc>
          <w:tcPr>
            <w:tcW w:w="7506" w:type="dxa"/>
          </w:tcPr>
          <w:p w14:paraId="52DDD737" w14:textId="77777777" w:rsidR="0046598F" w:rsidRPr="0046598F" w:rsidRDefault="0046598F" w:rsidP="00275823">
            <w:pPr>
              <w:rPr>
                <w:rFonts w:cs="Arial"/>
                <w:color w:val="000000"/>
              </w:rPr>
            </w:pPr>
            <w:r>
              <w:rPr>
                <w:rFonts w:cs="Arial"/>
                <w:color w:val="000000"/>
              </w:rPr>
              <w:t>Received from:</w:t>
            </w:r>
          </w:p>
          <w:p w14:paraId="239628DB" w14:textId="43CD39A8" w:rsidR="00275823" w:rsidRPr="00C8319B" w:rsidRDefault="00275823" w:rsidP="0061324D">
            <w:pPr>
              <w:pStyle w:val="ListParagraph"/>
              <w:numPr>
                <w:ilvl w:val="0"/>
                <w:numId w:val="12"/>
              </w:numPr>
              <w:rPr>
                <w:rFonts w:cs="Arial"/>
              </w:rPr>
            </w:pPr>
            <w:r>
              <w:rPr>
                <w:noProof/>
              </w:rPr>
              <w:drawing>
                <wp:inline distT="0" distB="0" distL="0" distR="0" wp14:anchorId="61B29B02" wp14:editId="1BF18920">
                  <wp:extent cx="152400" cy="152400"/>
                  <wp:effectExtent l="0" t="0" r="0" b="0"/>
                  <wp:docPr id="542"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959c28f22ff4765f3d178411d219d6e" w:history="1">
              <w:r w:rsidR="00FE73F2">
                <w:rPr>
                  <w:rStyle w:val="Hyperlink"/>
                  <w:rFonts w:cs="Arial"/>
                </w:rPr>
                <w:t>Actuate PDLC</w:t>
              </w:r>
            </w:hyperlink>
          </w:p>
        </w:tc>
      </w:tr>
    </w:tbl>
    <w:p w14:paraId="64607A4C" w14:textId="77777777" w:rsidR="00A72B37" w:rsidRDefault="00A72B37" w:rsidP="00A72B37">
      <w:pPr>
        <w:pStyle w:val="Heading4"/>
      </w:pPr>
      <w:r>
        <w:t>Logical Outputs</w:t>
      </w:r>
    </w:p>
    <w:tbl>
      <w:tblPr>
        <w:tblStyle w:val="TableGrid"/>
        <w:tblW w:w="10201" w:type="dxa"/>
        <w:tblInd w:w="0" w:type="dxa"/>
        <w:tblLayout w:type="fixed"/>
        <w:tblLook w:val="04A0" w:firstRow="1" w:lastRow="0" w:firstColumn="1" w:lastColumn="0" w:noHBand="0" w:noVBand="1"/>
      </w:tblPr>
      <w:tblGrid>
        <w:gridCol w:w="2689"/>
        <w:gridCol w:w="7512"/>
      </w:tblGrid>
      <w:tr w:rsidR="00A07A81" w:rsidRPr="00E54DEA" w14:paraId="5C5676DC" w14:textId="77777777" w:rsidTr="00A07A81">
        <w:trPr>
          <w:trHeight w:val="260"/>
        </w:trPr>
        <w:tc>
          <w:tcPr>
            <w:tcW w:w="2689" w:type="dxa"/>
            <w:shd w:val="clear" w:color="auto" w:fill="D9D9D9" w:themeFill="background1" w:themeFillShade="D9"/>
            <w:noWrap/>
            <w:hideMark/>
          </w:tcPr>
          <w:p w14:paraId="64409EBB" w14:textId="77777777"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14:paraId="1E166612" w14:textId="77777777"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14:paraId="2D023273" w14:textId="77777777" w:rsidTr="00A07A81">
        <w:trPr>
          <w:trHeight w:val="410"/>
        </w:trPr>
        <w:tc>
          <w:tcPr>
            <w:tcW w:w="2689" w:type="dxa"/>
            <w:noWrap/>
          </w:tcPr>
          <w:p w14:paraId="7C1ACA35" w14:textId="77777777" w:rsidR="001C41D6" w:rsidRDefault="001C41D6" w:rsidP="001C41D6">
            <w:pPr>
              <w:contextualSpacing/>
              <w:rPr>
                <w:rFonts w:cs="Arial"/>
              </w:rPr>
            </w:pPr>
            <w:r>
              <w:rPr>
                <w:rFonts w:cs="Arial"/>
              </w:rPr>
              <w:t>PDLC Zone Status</w:t>
            </w:r>
          </w:p>
          <w:p w14:paraId="2ACC4FDC" w14:textId="77777777" w:rsidR="00D94B9F" w:rsidRDefault="00D94B9F" w:rsidP="00D94B9F">
            <w:pPr>
              <w:contextualSpacing/>
              <w:rPr>
                <w:rFonts w:cs="Arial"/>
              </w:rPr>
            </w:pPr>
            <w:r>
              <w:rPr>
                <w:rFonts w:cs="Arial"/>
              </w:rPr>
              <w:t>Type:</w:t>
            </w:r>
          </w:p>
          <w:p w14:paraId="7B208774" w14:textId="3329CA42" w:rsidR="001C41D6" w:rsidRDefault="001C41D6" w:rsidP="001C41D6">
            <w:pPr>
              <w:contextualSpacing/>
              <w:rPr>
                <w:rFonts w:cs="Arial"/>
              </w:rPr>
            </w:pPr>
            <w:r>
              <w:rPr>
                <w:noProof/>
              </w:rPr>
              <w:drawing>
                <wp:inline distT="0" distB="0" distL="0" distR="0" wp14:anchorId="1C264B99" wp14:editId="042EDE30">
                  <wp:extent cx="152400" cy="152400"/>
                  <wp:effectExtent l="0" t="0" r="0" b="0"/>
                  <wp:docPr id="544" name="Picture 746038487.jpg" descr="746038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746038487.jpg"/>
                          <pic:cNvPicPr/>
                        </pic:nvPicPr>
                        <pic:blipFill>
                          <a:blip r:embed="rId40"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6b86d36b3e0b5ab7a590a02f0231532" w:history="1">
              <w:r>
                <w:rPr>
                  <w:rStyle w:val="Hyperlink"/>
                  <w:rFonts w:cs="Arial"/>
                </w:rPr>
                <w:t>PDLC Zone Status</w:t>
              </w:r>
            </w:hyperlink>
          </w:p>
        </w:tc>
        <w:tc>
          <w:tcPr>
            <w:tcW w:w="7512" w:type="dxa"/>
            <w:noWrap/>
          </w:tcPr>
          <w:p w14:paraId="29F979DC" w14:textId="77777777" w:rsidR="0046598F" w:rsidRPr="00275823" w:rsidRDefault="0046598F" w:rsidP="00275823">
            <w:pPr>
              <w:rPr>
                <w:rFonts w:cs="Arial"/>
                <w:color w:val="000000"/>
              </w:rPr>
            </w:pPr>
            <w:r>
              <w:rPr>
                <w:rFonts w:cs="Arial"/>
                <w:color w:val="000000"/>
              </w:rPr>
              <w:t>Sent to:</w:t>
            </w:r>
          </w:p>
          <w:p w14:paraId="62C4A531" w14:textId="654112DA" w:rsidR="00275823" w:rsidRPr="0046598F" w:rsidRDefault="00275823" w:rsidP="0061324D">
            <w:pPr>
              <w:pStyle w:val="ListParagraph"/>
              <w:numPr>
                <w:ilvl w:val="0"/>
                <w:numId w:val="12"/>
              </w:numPr>
              <w:rPr>
                <w:rFonts w:cs="Arial"/>
                <w:color w:val="000000"/>
              </w:rPr>
            </w:pPr>
            <w:r>
              <w:rPr>
                <w:noProof/>
              </w:rPr>
              <w:drawing>
                <wp:inline distT="0" distB="0" distL="0" distR="0" wp14:anchorId="150E945B" wp14:editId="6B5E3462">
                  <wp:extent cx="152400" cy="152400"/>
                  <wp:effectExtent l="0" t="0" r="0" b="0"/>
                  <wp:docPr id="546" name="Picture -588598805.jpg" descr="-588598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588598805.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e3c6362bb21df99ad36dbadc77fb3697" w:history="1">
              <w:r w:rsidR="00FE73F2">
                <w:rPr>
                  <w:rStyle w:val="Hyperlink"/>
                  <w:rFonts w:cs="Arial"/>
                  <w:color w:val="000000"/>
                </w:rPr>
                <w:t>Provide PDLC Status</w:t>
              </w:r>
            </w:hyperlink>
          </w:p>
        </w:tc>
      </w:tr>
    </w:tbl>
    <w:p w14:paraId="485643F6" w14:textId="77777777" w:rsidR="00A72B37" w:rsidRDefault="00A72B37" w:rsidP="00A72B37">
      <w:pPr>
        <w:pStyle w:val="Heading4"/>
      </w:pPr>
      <w:r>
        <w:t>Logical</w:t>
      </w:r>
      <w:r w:rsidRPr="00F15706">
        <w:t xml:space="preserve"> Parameters</w:t>
      </w:r>
    </w:p>
    <w:p w14:paraId="307A1A92" w14:textId="77777777" w:rsidR="00E21515" w:rsidRDefault="00E21515" w:rsidP="00A72B37"/>
    <w:p w14:paraId="575A2396" w14:textId="77777777" w:rsidR="00A72B37" w:rsidRDefault="00BF7A51" w:rsidP="00A72B37">
      <w:r w:rsidRPr="005067FC">
        <w:rPr>
          <w:i/>
          <w:color w:val="A6A6A6" w:themeColor="background1" w:themeShade="A6"/>
        </w:rPr>
        <w:t>Not supported by MagicDraw report generation.</w:t>
      </w:r>
    </w:p>
    <w:p w14:paraId="38141573" w14:textId="77777777" w:rsidR="00822913" w:rsidRDefault="00822913" w:rsidP="00822913">
      <w:pPr>
        <w:pStyle w:val="Heading3"/>
      </w:pPr>
      <w:bookmarkStart w:id="233" w:name="_Toc66279741"/>
      <w:r>
        <w:t>Function Modeling</w:t>
      </w:r>
      <w:bookmarkEnd w:id="233"/>
    </w:p>
    <w:p w14:paraId="75879C17" w14:textId="77777777" w:rsidR="00E21515" w:rsidRPr="00C75AE5" w:rsidRDefault="00E21515" w:rsidP="00EF5443"/>
    <w:p w14:paraId="6E7C0AD9" w14:textId="77777777" w:rsidR="002D15F6" w:rsidRDefault="002D15F6" w:rsidP="0061324D">
      <w:pPr>
        <w:pStyle w:val="Heading4"/>
        <w:numPr>
          <w:ilvl w:val="3"/>
          <w:numId w:val="4"/>
        </w:numPr>
      </w:pPr>
      <w:r>
        <w:t>Use Cases</w:t>
      </w:r>
    </w:p>
    <w:p w14:paraId="27B927A3" w14:textId="77777777" w:rsidR="00E21515" w:rsidRDefault="00E21515" w:rsidP="002D15F6"/>
    <w:p w14:paraId="053254FC" w14:textId="77777777"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14:paraId="76F306EF" w14:textId="77777777" w:rsidR="002D15F6" w:rsidRDefault="002D15F6" w:rsidP="0061324D">
      <w:pPr>
        <w:pStyle w:val="Heading4"/>
        <w:numPr>
          <w:ilvl w:val="3"/>
          <w:numId w:val="4"/>
        </w:numPr>
      </w:pPr>
      <w:r>
        <w:t>State Charts / Activity Diagrams / Sequence Diagrams / Decision Tables</w:t>
      </w:r>
    </w:p>
    <w:p w14:paraId="645DF249" w14:textId="77777777" w:rsidR="00E21515" w:rsidRDefault="00E21515" w:rsidP="002D15F6"/>
    <w:p w14:paraId="0324D747" w14:textId="77777777"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14:paraId="376382D4" w14:textId="77777777" w:rsidR="00F15706" w:rsidRDefault="00DA0800" w:rsidP="00822913">
      <w:pPr>
        <w:pStyle w:val="Heading3"/>
      </w:pPr>
      <w:bookmarkStart w:id="234" w:name="_Toc66279742"/>
      <w:r>
        <w:lastRenderedPageBreak/>
        <w:t>Function Requirements</w:t>
      </w:r>
      <w:bookmarkEnd w:id="234"/>
    </w:p>
    <w:p w14:paraId="7F9ED628" w14:textId="77777777" w:rsidR="00F15706" w:rsidRDefault="00F15706" w:rsidP="00783BCF">
      <w:pPr>
        <w:pStyle w:val="Heading4"/>
      </w:pPr>
      <w:r>
        <w:t>Functional Requirements</w:t>
      </w:r>
    </w:p>
    <w:p w14:paraId="0B8AB6E5" w14:textId="77777777" w:rsidR="006E54B3" w:rsidRDefault="00F15706" w:rsidP="006E54B3">
      <w:pPr>
        <w:pStyle w:val="Heading5"/>
      </w:pPr>
      <w:r>
        <w:t>Normal Operation</w:t>
      </w:r>
    </w:p>
    <w:p w14:paraId="63971421" w14:textId="77777777" w:rsidR="005961D3" w:rsidRDefault="005961D3" w:rsidP="00BB6A63"/>
    <w:p w14:paraId="35EC24E2" w14:textId="77777777" w:rsidR="001F5E54" w:rsidRPr="0017445F" w:rsidRDefault="00AE04B0" w:rsidP="001F5E54">
      <w:pPr>
        <w:pStyle w:val="RERequirement"/>
        <w:shd w:val="clear" w:color="auto" w:fill="F2F2F2" w:themeFill="background1" w:themeFillShade="F2"/>
      </w:pPr>
      <w:bookmarkStart w:id="235" w:name="_3932d483ad296de5a5a7a4e7cf5d88d2"/>
      <w:bookmarkEnd w:id="235"/>
      <w:r>
        <w:t xml:space="preserve"> Control PDLC Sensing </w:t>
      </w:r>
    </w:p>
    <w:p w14:paraId="3F4FC559" w14:textId="77777777" w:rsidR="001F5E54" w:rsidRDefault="00AE04B0" w:rsidP="001F5E54">
      <w:pPr>
        <w:rPr>
          <w:rFonts w:cs="Arial"/>
        </w:rPr>
      </w:pPr>
      <w:r>
        <w:rPr>
          <w:rFonts w:cs="Arial"/>
        </w:rPr>
        <w:t>When "Sense PDLC Status" receives "PDLC Physical Measured Position</w:t>
      </w:r>
      <w:proofErr w:type="gramStart"/>
      <w:r>
        <w:rPr>
          <w:rFonts w:cs="Arial"/>
        </w:rPr>
        <w:t>"  it</w:t>
      </w:r>
      <w:proofErr w:type="gramEnd"/>
      <w:r>
        <w:rPr>
          <w:rFonts w:cs="Arial"/>
        </w:rPr>
        <w:t xml:space="preserve"> shall output "PDLC Zone Status"</w:t>
      </w:r>
    </w:p>
    <w:p w14:paraId="7252B99A" w14:textId="77777777"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14:paraId="2B77ED8A" w14:textId="77777777"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A733B7" w14:textId="77777777"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
        </w:tc>
      </w:tr>
      <w:tr w:rsidR="001F5E54" w:rsidRPr="00FD127C" w14:paraId="64B10564"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E09CDA" w14:textId="77777777"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EE293D" w14:textId="77777777" w:rsidR="00723DF2" w:rsidRDefault="00723DF2"/>
        </w:tc>
      </w:tr>
      <w:tr w:rsidR="001F5E54" w:rsidRPr="00FD127C" w14:paraId="5E5A4B9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8AD75" w14:textId="77777777"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93636F" w14:textId="77777777" w:rsidR="00723DF2" w:rsidRDefault="00723DF2"/>
        </w:tc>
      </w:tr>
      <w:tr w:rsidR="001F5E54" w:rsidRPr="00FD127C" w14:paraId="6E22E05B"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132837" w14:textId="77777777"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FA9494" w14:textId="77777777" w:rsidR="00723DF2" w:rsidRDefault="00723DF2"/>
        </w:tc>
      </w:tr>
      <w:tr w:rsidR="001F5E54" w:rsidRPr="00FD127C" w14:paraId="7964FCC9"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060728" w14:textId="77777777"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D6C5D"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42F5AA" w14:textId="77777777"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D75857" w14:textId="77777777" w:rsidR="00723DF2" w:rsidRDefault="00723DF2"/>
        </w:tc>
      </w:tr>
      <w:tr w:rsidR="001F5E54" w:rsidRPr="00FD127C" w14:paraId="476D7330" w14:textId="77777777"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429C89" w14:textId="77777777"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7C14CD"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336DEED" w14:textId="77777777"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131DDD" w14:textId="77777777" w:rsidR="00723DF2" w:rsidRDefault="00723DF2"/>
        </w:tc>
      </w:tr>
      <w:tr w:rsidR="001F5E54" w:rsidRPr="00FD127C" w14:paraId="27610156" w14:textId="77777777"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E8D25A" w14:textId="77777777"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DA9F57" w14:textId="77777777" w:rsidR="00723DF2" w:rsidRDefault="00723DF2"/>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1F7B83" w14:textId="77777777"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D21F30" w14:textId="77777777" w:rsidR="00723DF2" w:rsidRDefault="00723DF2"/>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036308" w14:textId="77777777"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FB07A4" w14:textId="77777777" w:rsidR="00723DF2" w:rsidRDefault="00723DF2"/>
        </w:tc>
      </w:tr>
      <w:tr w:rsidR="001F5E54" w:rsidRPr="00FD127C" w14:paraId="2A1647F7" w14:textId="77777777"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7D0327" w14:textId="0C7D1CF9" w:rsidR="001F5E54" w:rsidRPr="00FD127C" w:rsidRDefault="00317856" w:rsidP="00A84EEF">
            <w:pPr>
              <w:rPr>
                <w:rFonts w:cs="Arial"/>
                <w:bCs/>
                <w:color w:val="808080" w:themeColor="background1" w:themeShade="80"/>
                <w:sz w:val="16"/>
                <w:szCs w:val="14"/>
              </w:rPr>
            </w:pPr>
            <w:hyperlink r:id="rId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EED0E1" w14:textId="3B3DB84E"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4F4E62">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CFF5D2" w14:textId="77777777"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14:paraId="33D39DEE" w14:textId="77777777" w:rsidR="00315F1A" w:rsidRDefault="00315F1A" w:rsidP="00215698"/>
    <w:p w14:paraId="585E8D13" w14:textId="77777777" w:rsidR="00F15706" w:rsidRDefault="00F15706" w:rsidP="00783BCF">
      <w:pPr>
        <w:pStyle w:val="Heading5"/>
      </w:pPr>
      <w:r>
        <w:t>Error Handling</w:t>
      </w:r>
    </w:p>
    <w:p w14:paraId="3E56F508" w14:textId="77777777" w:rsidR="00E21515" w:rsidRDefault="00E21515" w:rsidP="00BB6A63"/>
    <w:p w14:paraId="290319A9" w14:textId="77777777" w:rsidR="005961D3" w:rsidRDefault="005961D3" w:rsidP="005961D3">
      <w:pPr>
        <w:rPr>
          <w:color w:val="A6A6A6" w:themeColor="background1" w:themeShade="A6"/>
        </w:rPr>
      </w:pPr>
      <w:r>
        <w:rPr>
          <w:color w:val="A6A6A6" w:themeColor="background1" w:themeShade="A6"/>
        </w:rPr>
        <w:t>No Error Handling Requirements specified.</w:t>
      </w:r>
    </w:p>
    <w:p w14:paraId="76FC357E" w14:textId="77777777" w:rsidR="00DD7D94" w:rsidRDefault="00DD7D94" w:rsidP="00DD7D94">
      <w:pPr>
        <w:pStyle w:val="Heading4"/>
      </w:pPr>
      <w:r>
        <w:t>Non-Functional Requirements</w:t>
      </w:r>
    </w:p>
    <w:p w14:paraId="449D1F74" w14:textId="77777777" w:rsidR="00E21515" w:rsidRDefault="00E21515" w:rsidP="00BB6A63"/>
    <w:p w14:paraId="5ACC8892" w14:textId="77777777" w:rsidR="005961D3" w:rsidRDefault="005961D3" w:rsidP="005961D3">
      <w:pPr>
        <w:rPr>
          <w:color w:val="A6A6A6" w:themeColor="background1" w:themeShade="A6"/>
        </w:rPr>
      </w:pPr>
      <w:r>
        <w:rPr>
          <w:color w:val="A6A6A6" w:themeColor="background1" w:themeShade="A6"/>
        </w:rPr>
        <w:t>No Non-Functional Requirements specified.</w:t>
      </w:r>
    </w:p>
    <w:p w14:paraId="73A0244D" w14:textId="77777777" w:rsidR="00DF462B" w:rsidRDefault="00427220" w:rsidP="00DF462B">
      <w:pPr>
        <w:pStyle w:val="Heading4"/>
      </w:pPr>
      <w:r>
        <w:t>Functional</w:t>
      </w:r>
      <w:r w:rsidR="00DF462B">
        <w:t xml:space="preserve"> Safety Requirements</w:t>
      </w:r>
    </w:p>
    <w:p w14:paraId="619D80F4" w14:textId="77777777" w:rsidR="00E21515" w:rsidRDefault="00E21515" w:rsidP="00DF462B">
      <w:pPr>
        <w:rPr>
          <w:highlight w:val="yellow"/>
        </w:rPr>
      </w:pPr>
    </w:p>
    <w:p w14:paraId="7268E887" w14:textId="77777777" w:rsidR="005961D3" w:rsidRDefault="005961D3" w:rsidP="005961D3">
      <w:pPr>
        <w:rPr>
          <w:color w:val="A6A6A6" w:themeColor="background1" w:themeShade="A6"/>
        </w:rPr>
      </w:pPr>
      <w:r>
        <w:rPr>
          <w:color w:val="A6A6A6" w:themeColor="background1" w:themeShade="A6"/>
        </w:rPr>
        <w:t>No Functional Safety Requirements specified.</w:t>
      </w:r>
    </w:p>
    <w:p w14:paraId="3DAD85B8" w14:textId="77777777" w:rsidR="00153E5C" w:rsidRDefault="00DC3817" w:rsidP="00DC3817">
      <w:pPr>
        <w:pStyle w:val="Heading5"/>
      </w:pPr>
      <w:r>
        <w:t xml:space="preserve">ASIL Decomposition of </w:t>
      </w:r>
      <w:r w:rsidR="00153E5C">
        <w:t>Functional Safety Requirements</w:t>
      </w:r>
    </w:p>
    <w:p w14:paraId="44EFB54A" w14:textId="77777777" w:rsidR="00E21515" w:rsidRDefault="00E21515" w:rsidP="00B740D4">
      <w:pPr>
        <w:pStyle w:val="NoSpacing"/>
      </w:pPr>
    </w:p>
    <w:p w14:paraId="3B0AC2BB" w14:textId="77777777" w:rsidR="004B4979" w:rsidRDefault="004B4979" w:rsidP="00B740D4">
      <w:pPr>
        <w:pStyle w:val="NoSpacing"/>
      </w:pPr>
    </w:p>
    <w:p w14:paraId="26DD5A86" w14:textId="77777777"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14:paraId="14E69150" w14:textId="77777777" w:rsidR="00DD7D94" w:rsidRDefault="00DD7D94" w:rsidP="00DD7D94">
      <w:pPr>
        <w:pStyle w:val="Heading4"/>
      </w:pPr>
      <w:r>
        <w:t>Other Requirements</w:t>
      </w:r>
    </w:p>
    <w:p w14:paraId="6C615A3D" w14:textId="77777777" w:rsidR="00DD7D94" w:rsidRDefault="00DD7D94" w:rsidP="00DD7D94">
      <w:pPr>
        <w:pStyle w:val="Heading5"/>
      </w:pPr>
      <w:r>
        <w:t>Design Requirements</w:t>
      </w:r>
    </w:p>
    <w:p w14:paraId="6DCFCE7E" w14:textId="77777777" w:rsidR="00E21515" w:rsidRDefault="00E21515" w:rsidP="00CA4A62"/>
    <w:p w14:paraId="5831AD2F" w14:textId="77777777" w:rsidR="005961D3" w:rsidRDefault="005961D3" w:rsidP="005961D3">
      <w:pPr>
        <w:rPr>
          <w:color w:val="A6A6A6" w:themeColor="background1" w:themeShade="A6"/>
        </w:rPr>
      </w:pPr>
      <w:r>
        <w:rPr>
          <w:color w:val="A6A6A6" w:themeColor="background1" w:themeShade="A6"/>
        </w:rPr>
        <w:t>No Design Requirements specified.</w:t>
      </w:r>
    </w:p>
    <w:p w14:paraId="45A0674A" w14:textId="77777777"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36" w:name="_Power_Locks_Arbitrator_1"/>
      <w:bookmarkStart w:id="237" w:name="_Power_Locks_Output"/>
      <w:bookmarkStart w:id="238" w:name="_PCL_State_Indicator"/>
      <w:bookmarkStart w:id="239" w:name="_RR_Door_Latch"/>
      <w:bookmarkStart w:id="240" w:name="_RL_Door_Latch"/>
      <w:bookmarkStart w:id="241" w:name="_DTC_Manager"/>
      <w:bookmarkStart w:id="242" w:name="_Function_B"/>
      <w:bookmarkStart w:id="243" w:name="_Message_Center"/>
      <w:bookmarkStart w:id="244" w:name="_Toc66279743"/>
      <w:bookmarkEnd w:id="236"/>
      <w:bookmarkEnd w:id="237"/>
      <w:bookmarkEnd w:id="238"/>
      <w:bookmarkEnd w:id="239"/>
      <w:bookmarkEnd w:id="240"/>
      <w:bookmarkEnd w:id="241"/>
      <w:bookmarkEnd w:id="242"/>
      <w:bookmarkEnd w:id="243"/>
      <w:r>
        <w:rPr>
          <w:lang w:val="en-GB"/>
        </w:rPr>
        <w:lastRenderedPageBreak/>
        <w:t xml:space="preserve">Open </w:t>
      </w:r>
      <w:r w:rsidR="00D6602D">
        <w:rPr>
          <w:lang w:val="en-GB"/>
        </w:rPr>
        <w:t>Concerns</w:t>
      </w:r>
      <w:bookmarkEnd w:id="244"/>
    </w:p>
    <w:p w14:paraId="35A7611E" w14:textId="77777777"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proofErr w:type="gramStart"/>
      <w:r w:rsidRPr="00F463D3">
        <w:rPr>
          <w:rStyle w:val="SubtleEmphasis"/>
        </w:rPr>
        <w:t>have to</w:t>
      </w:r>
      <w:proofErr w:type="gramEnd"/>
      <w:r w:rsidRPr="00F463D3">
        <w:rPr>
          <w:rStyle w:val="SubtleEmphasis"/>
        </w:rPr>
        <w:t xml:space="preserve"> be discussed or clarified over the course of the on-going requirements engineering.</w:t>
      </w:r>
    </w:p>
    <w:p w14:paraId="71459091" w14:textId="77777777" w:rsidR="003248A7" w:rsidRPr="00176A29" w:rsidRDefault="003248A7" w:rsidP="003248A7"/>
    <w:tbl>
      <w:tblPr>
        <w:tblW w:w="1037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8"/>
        <w:gridCol w:w="3969"/>
        <w:gridCol w:w="1417"/>
        <w:gridCol w:w="1134"/>
        <w:gridCol w:w="1134"/>
        <w:gridCol w:w="2155"/>
      </w:tblGrid>
      <w:tr w:rsidR="00F776AF" w:rsidRPr="007C20FA" w14:paraId="4E87701F" w14:textId="77777777" w:rsidTr="00BB7E1C">
        <w:trPr>
          <w:tblHeader/>
        </w:trPr>
        <w:tc>
          <w:tcPr>
            <w:tcW w:w="568" w:type="dxa"/>
            <w:shd w:val="pct20" w:color="auto" w:fill="FFFFFF"/>
          </w:tcPr>
          <w:p w14:paraId="14C7EE42" w14:textId="77777777" w:rsidR="00F776AF" w:rsidRPr="007C20FA" w:rsidRDefault="00F776AF" w:rsidP="00B61A8E">
            <w:pPr>
              <w:pStyle w:val="Caption"/>
            </w:pPr>
            <w:r w:rsidRPr="007C20FA">
              <w:t>ID</w:t>
            </w:r>
          </w:p>
        </w:tc>
        <w:tc>
          <w:tcPr>
            <w:tcW w:w="3969" w:type="dxa"/>
            <w:shd w:val="pct20" w:color="auto" w:fill="FFFFFF"/>
          </w:tcPr>
          <w:p w14:paraId="550C1CE3" w14:textId="77777777" w:rsidR="00F776AF" w:rsidRPr="007C20FA" w:rsidRDefault="00D6602D" w:rsidP="00B61A8E">
            <w:pPr>
              <w:pStyle w:val="Caption"/>
            </w:pPr>
            <w:r>
              <w:t>Concern</w:t>
            </w:r>
            <w:r w:rsidR="00F776AF" w:rsidRPr="007C20FA">
              <w:t xml:space="preserve"> Description</w:t>
            </w:r>
          </w:p>
        </w:tc>
        <w:tc>
          <w:tcPr>
            <w:tcW w:w="1417" w:type="dxa"/>
            <w:shd w:val="pct20" w:color="auto" w:fill="FFFFFF"/>
          </w:tcPr>
          <w:p w14:paraId="4CBD122C" w14:textId="77777777"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14:paraId="0C6EF66F" w14:textId="77777777" w:rsidR="00F776AF" w:rsidRPr="007C20FA" w:rsidRDefault="00F776AF" w:rsidP="00B61A8E">
            <w:pPr>
              <w:pStyle w:val="Caption"/>
            </w:pPr>
            <w:r>
              <w:t>Responsible</w:t>
            </w:r>
          </w:p>
        </w:tc>
        <w:tc>
          <w:tcPr>
            <w:tcW w:w="1134" w:type="dxa"/>
            <w:shd w:val="pct20" w:color="auto" w:fill="FFFFFF"/>
          </w:tcPr>
          <w:p w14:paraId="17F0A8A3" w14:textId="77777777" w:rsidR="00F776AF" w:rsidRPr="007C20FA" w:rsidRDefault="00F776AF" w:rsidP="00B61A8E">
            <w:pPr>
              <w:pStyle w:val="Caption"/>
            </w:pPr>
            <w:r w:rsidRPr="007C20FA">
              <w:t>Status</w:t>
            </w:r>
          </w:p>
        </w:tc>
        <w:tc>
          <w:tcPr>
            <w:tcW w:w="2155" w:type="dxa"/>
            <w:shd w:val="pct20" w:color="auto" w:fill="FFFFFF"/>
          </w:tcPr>
          <w:p w14:paraId="0682446B" w14:textId="77777777" w:rsidR="00F776AF" w:rsidRPr="007C20FA" w:rsidRDefault="00F776AF" w:rsidP="00B61A8E">
            <w:pPr>
              <w:pStyle w:val="Caption"/>
            </w:pPr>
            <w:r w:rsidRPr="007C20FA">
              <w:t>Solution</w:t>
            </w:r>
          </w:p>
        </w:tc>
      </w:tr>
      <w:tr w:rsidR="00F776AF" w:rsidRPr="007C20FA" w14:paraId="2308D4F0" w14:textId="77777777" w:rsidTr="00BB7E1C">
        <w:tc>
          <w:tcPr>
            <w:tcW w:w="568" w:type="dxa"/>
          </w:tcPr>
          <w:p w14:paraId="3CE53864" w14:textId="77777777" w:rsidR="00F776AF" w:rsidRPr="007C20FA" w:rsidRDefault="00F776AF" w:rsidP="00B61A8E">
            <w:pPr>
              <w:pStyle w:val="BodyText"/>
              <w:rPr>
                <w:lang w:val="en-US"/>
              </w:rPr>
            </w:pPr>
            <w:r w:rsidRPr="007C20FA">
              <w:rPr>
                <w:lang w:val="en-US"/>
              </w:rPr>
              <w:t>1</w:t>
            </w:r>
          </w:p>
        </w:tc>
        <w:tc>
          <w:tcPr>
            <w:tcW w:w="3969" w:type="dxa"/>
          </w:tcPr>
          <w:p w14:paraId="40B13A15" w14:textId="77777777" w:rsidR="00F776AF" w:rsidRPr="00387CDD" w:rsidRDefault="00F776AF" w:rsidP="00B61A8E">
            <w:pPr>
              <w:rPr>
                <w:snapToGrid w:val="0"/>
              </w:rPr>
            </w:pPr>
          </w:p>
        </w:tc>
        <w:tc>
          <w:tcPr>
            <w:tcW w:w="1417" w:type="dxa"/>
          </w:tcPr>
          <w:p w14:paraId="6A0E04BA" w14:textId="77777777" w:rsidR="00F776AF" w:rsidRPr="007C20FA" w:rsidRDefault="00F776AF" w:rsidP="00B61A8E">
            <w:pPr>
              <w:pStyle w:val="BodyText"/>
              <w:rPr>
                <w:lang w:val="en-US"/>
              </w:rPr>
            </w:pPr>
          </w:p>
        </w:tc>
        <w:tc>
          <w:tcPr>
            <w:tcW w:w="1134" w:type="dxa"/>
          </w:tcPr>
          <w:p w14:paraId="36D85040" w14:textId="77777777" w:rsidR="00F776AF" w:rsidRPr="007C20FA" w:rsidRDefault="00F776AF" w:rsidP="00B61A8E"/>
        </w:tc>
        <w:tc>
          <w:tcPr>
            <w:tcW w:w="1134" w:type="dxa"/>
          </w:tcPr>
          <w:p w14:paraId="238B8AAF" w14:textId="77777777" w:rsidR="00F776AF" w:rsidRPr="007C20FA" w:rsidRDefault="00F776AF" w:rsidP="00B61A8E"/>
        </w:tc>
        <w:tc>
          <w:tcPr>
            <w:tcW w:w="2155" w:type="dxa"/>
          </w:tcPr>
          <w:p w14:paraId="3B541079" w14:textId="77777777" w:rsidR="00F776AF" w:rsidRPr="007C20FA" w:rsidRDefault="00F776AF" w:rsidP="00B61A8E"/>
        </w:tc>
      </w:tr>
    </w:tbl>
    <w:p w14:paraId="65A52612" w14:textId="1CA30C29" w:rsidR="00F776AF" w:rsidRPr="00F776AF" w:rsidRDefault="00797407" w:rsidP="00797407">
      <w:pPr>
        <w:pStyle w:val="Caption"/>
        <w:rPr>
          <w:lang w:val="en-GB"/>
        </w:rPr>
      </w:pPr>
      <w:bookmarkStart w:id="245" w:name="_Toc66279801"/>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4F4E62">
        <w:rPr>
          <w:noProof/>
        </w:rPr>
        <w:t>25</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245"/>
    </w:p>
    <w:p w14:paraId="0BB26D0A" w14:textId="77777777"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46" w:name="_Toc66279744"/>
      <w:r>
        <w:rPr>
          <w:lang w:val="en-GB"/>
        </w:rPr>
        <w:lastRenderedPageBreak/>
        <w:t>Revision History</w:t>
      </w:r>
      <w:bookmarkEnd w:id="246"/>
    </w:p>
    <w:p w14:paraId="47731ECF" w14:textId="77777777" w:rsidR="007B3137" w:rsidRPr="00072F14" w:rsidRDefault="007B3137" w:rsidP="00D97780">
      <w:pPr>
        <w:shd w:val="clear" w:color="auto" w:fill="D6E3BC"/>
        <w:rPr>
          <w:rStyle w:val="SubtleEmphasis"/>
        </w:rPr>
      </w:pPr>
      <w:r w:rsidRPr="00072F14">
        <w:rPr>
          <w:rStyle w:val="SubtleEmphasis"/>
          <w:b/>
        </w:rPr>
        <w:t>#Hint:</w:t>
      </w:r>
      <w:r>
        <w:rPr>
          <w:rStyle w:val="SubtleEmphasis"/>
        </w:rPr>
        <w:t xml:space="preserve"> </w:t>
      </w:r>
      <w:r w:rsidRPr="00072F14">
        <w:rPr>
          <w:rStyle w:val="SubtleEmphasis"/>
        </w:rPr>
        <w:t xml:space="preserve">A new version number is assigned to a document with a given revision each time it is checked in to Team Center (TCSE). After release of a revision, the document cannot be </w:t>
      </w:r>
      <w:proofErr w:type="gramStart"/>
      <w:r w:rsidRPr="00072F14">
        <w:rPr>
          <w:rStyle w:val="SubtleEmphasis"/>
        </w:rPr>
        <w:t>edited</w:t>
      </w:r>
      <w:proofErr w:type="gramEnd"/>
      <w:r w:rsidRPr="00072F14">
        <w:rPr>
          <w:rStyle w:val="SubtleEmphasis"/>
        </w:rPr>
        <w:t xml:space="preserve"> and no new versions can be created on that revision. When updating the document after that, a new revision </w:t>
      </w:r>
      <w:proofErr w:type="gramStart"/>
      <w:r w:rsidRPr="00072F14">
        <w:rPr>
          <w:rStyle w:val="SubtleEmphasis"/>
        </w:rPr>
        <w:t>has to</w:t>
      </w:r>
      <w:proofErr w:type="gramEnd"/>
      <w:r w:rsidRPr="00072F14">
        <w:rPr>
          <w:rStyle w:val="SubtleEmphasis"/>
        </w:rPr>
        <w:t xml:space="preserve"> be created and new versions on that revision will be created upon checking in.</w:t>
      </w:r>
    </w:p>
    <w:p w14:paraId="64B57867" w14:textId="77777777" w:rsidR="001E008B" w:rsidRDefault="001E008B" w:rsidP="001E008B"/>
    <w:p w14:paraId="513E693C" w14:textId="77777777" w:rsidR="001E008B" w:rsidRPr="0048761F" w:rsidRDefault="001E008B" w:rsidP="001E008B">
      <w:pPr>
        <w:rPr>
          <w:color w:val="808080" w:themeColor="background1" w:themeShade="80"/>
        </w:rPr>
      </w:pPr>
      <w:r w:rsidRPr="0048761F">
        <w:rPr>
          <w:color w:val="808080" w:themeColor="background1" w:themeShade="80"/>
        </w:rPr>
        <w:t>No Revision History found.</w:t>
      </w:r>
    </w:p>
    <w:p w14:paraId="345F90E2" w14:textId="77777777" w:rsidR="00271274" w:rsidRDefault="00271274" w:rsidP="00271274">
      <w:pPr>
        <w:pStyle w:val="Heading2"/>
        <w:tabs>
          <w:tab w:val="left" w:pos="709"/>
        </w:tabs>
        <w:rPr>
          <w:vanish/>
        </w:rPr>
      </w:pPr>
      <w:r w:rsidRPr="00EB5501">
        <w:rPr>
          <w:vanish/>
        </w:rPr>
        <w:t>Template Revisions</w:t>
      </w:r>
      <w:bookmarkStart w:id="247" w:name="_Toc426532436"/>
      <w:bookmarkStart w:id="248" w:name="_Toc426532709"/>
      <w:bookmarkStart w:id="249" w:name="_Toc426533131"/>
      <w:bookmarkStart w:id="250" w:name="_Toc435447515"/>
      <w:bookmarkStart w:id="251" w:name="_Toc442218275"/>
      <w:bookmarkStart w:id="252" w:name="_Toc442218491"/>
      <w:bookmarkStart w:id="253" w:name="_Toc442218707"/>
      <w:bookmarkStart w:id="254" w:name="_Toc442452634"/>
      <w:bookmarkStart w:id="255" w:name="_Toc442452854"/>
      <w:bookmarkStart w:id="256" w:name="_Toc442453074"/>
      <w:bookmarkStart w:id="257" w:name="_Toc442453270"/>
      <w:bookmarkStart w:id="258" w:name="_Toc442781392"/>
      <w:bookmarkStart w:id="259" w:name="_Toc442781605"/>
      <w:bookmarkStart w:id="260" w:name="_Toc442860317"/>
      <w:bookmarkStart w:id="261" w:name="_Toc442874918"/>
      <w:bookmarkStart w:id="262" w:name="_Toc442875138"/>
      <w:bookmarkStart w:id="263" w:name="_Toc442875358"/>
      <w:bookmarkStart w:id="264" w:name="_Toc442883010"/>
      <w:bookmarkStart w:id="265" w:name="_Toc442883231"/>
      <w:bookmarkStart w:id="266" w:name="_Toc442883450"/>
      <w:bookmarkStart w:id="267" w:name="_Toc442883670"/>
      <w:bookmarkStart w:id="268" w:name="_Toc442883891"/>
      <w:bookmarkStart w:id="269" w:name="_Toc442884187"/>
      <w:bookmarkStart w:id="270" w:name="_Toc442884239"/>
      <w:bookmarkStart w:id="271" w:name="_Toc442905502"/>
      <w:bookmarkStart w:id="272" w:name="_Toc442905576"/>
      <w:bookmarkStart w:id="273" w:name="_Toc442908211"/>
      <w:bookmarkStart w:id="274" w:name="_Toc442908436"/>
      <w:bookmarkStart w:id="275" w:name="_Toc442908533"/>
      <w:bookmarkStart w:id="276" w:name="_Toc442909388"/>
      <w:bookmarkStart w:id="277" w:name="_Toc442960180"/>
      <w:bookmarkStart w:id="278" w:name="_Toc442960301"/>
      <w:bookmarkStart w:id="279" w:name="_Toc444239577"/>
      <w:bookmarkStart w:id="280" w:name="_Toc444239668"/>
      <w:bookmarkStart w:id="281" w:name="_Toc444240289"/>
      <w:bookmarkStart w:id="282" w:name="_Toc444240787"/>
      <w:bookmarkStart w:id="283" w:name="_Toc444288558"/>
      <w:bookmarkStart w:id="284" w:name="_Toc446423592"/>
      <w:bookmarkStart w:id="285" w:name="_Toc446423948"/>
      <w:bookmarkStart w:id="286" w:name="_Toc456032576"/>
      <w:bookmarkStart w:id="287" w:name="_Toc456086062"/>
      <w:bookmarkStart w:id="288" w:name="_Toc456089178"/>
      <w:bookmarkStart w:id="289" w:name="_Toc456346162"/>
      <w:bookmarkStart w:id="290" w:name="_Toc468812897"/>
      <w:bookmarkStart w:id="291" w:name="_Toc468813021"/>
      <w:bookmarkStart w:id="292" w:name="_Toc471216813"/>
      <w:bookmarkStart w:id="293" w:name="_Toc471490094"/>
      <w:bookmarkStart w:id="294" w:name="_Toc472080009"/>
      <w:bookmarkStart w:id="295" w:name="_Toc472489949"/>
      <w:bookmarkStart w:id="296" w:name="_Toc479868607"/>
      <w:bookmarkStart w:id="297" w:name="_Toc481144032"/>
      <w:bookmarkStart w:id="298" w:name="_Toc520132743"/>
      <w:bookmarkStart w:id="299" w:name="_Toc520132957"/>
      <w:bookmarkStart w:id="300" w:name="_Toc521185615"/>
      <w:bookmarkStart w:id="301" w:name="_Toc528771612"/>
      <w:bookmarkStart w:id="302" w:name="_Toc531340537"/>
      <w:bookmarkStart w:id="303" w:name="_Toc531352736"/>
      <w:bookmarkStart w:id="304" w:name="_Toc531768188"/>
      <w:bookmarkStart w:id="305" w:name="_Toc531951856"/>
      <w:bookmarkStart w:id="306" w:name="_Toc531952259"/>
      <w:bookmarkStart w:id="307" w:name="_Toc531952392"/>
      <w:bookmarkStart w:id="308" w:name="_Toc531956929"/>
      <w:bookmarkStart w:id="309" w:name="_Toc532366150"/>
      <w:bookmarkStart w:id="310" w:name="_Toc532389664"/>
      <w:bookmarkStart w:id="311" w:name="_Toc2919375"/>
      <w:bookmarkStart w:id="312" w:name="_Toc2919451"/>
      <w:bookmarkStart w:id="313" w:name="_Toc2920736"/>
      <w:bookmarkStart w:id="314" w:name="_Toc2921637"/>
      <w:bookmarkStart w:id="315" w:name="_Toc5100390"/>
      <w:bookmarkStart w:id="316" w:name="_Toc5100470"/>
      <w:bookmarkStart w:id="317" w:name="_Toc6466555"/>
      <w:bookmarkStart w:id="318" w:name="_Toc66279602"/>
      <w:bookmarkStart w:id="319" w:name="_Toc66279745"/>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p w14:paraId="51460F95" w14:textId="77777777"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07D0AD09" w14:textId="77777777" w:rsidR="00271274" w:rsidRPr="00EB5501" w:rsidRDefault="00271274" w:rsidP="00271274"/>
    <w:tbl>
      <w:tblPr>
        <w:tblStyle w:val="TableGrid"/>
        <w:tblW w:w="10235" w:type="dxa"/>
        <w:tblInd w:w="-34" w:type="dxa"/>
        <w:tblLayout w:type="fixed"/>
        <w:tblLook w:val="0000" w:firstRow="0" w:lastRow="0" w:firstColumn="0" w:lastColumn="0" w:noHBand="0" w:noVBand="0"/>
      </w:tblPr>
      <w:tblGrid>
        <w:gridCol w:w="1019"/>
        <w:gridCol w:w="720"/>
        <w:gridCol w:w="1260"/>
        <w:gridCol w:w="5648"/>
        <w:gridCol w:w="1588"/>
      </w:tblGrid>
      <w:tr w:rsidR="00271274" w:rsidRPr="009B6E74" w14:paraId="55DA38FA" w14:textId="77777777" w:rsidTr="00DB1DEF">
        <w:trPr>
          <w:hidden/>
        </w:trPr>
        <w:tc>
          <w:tcPr>
            <w:tcW w:w="1019" w:type="dxa"/>
            <w:shd w:val="clear" w:color="auto" w:fill="D9D9D9" w:themeFill="background1" w:themeFillShade="D9"/>
          </w:tcPr>
          <w:p w14:paraId="6B8AE6F1" w14:textId="77777777" w:rsidR="00271274" w:rsidRPr="009B6E74" w:rsidRDefault="00271274" w:rsidP="006A29E0">
            <w:pPr>
              <w:pStyle w:val="Caption"/>
              <w:rPr>
                <w:vanish/>
                <w:lang w:val="en-GB"/>
              </w:rPr>
            </w:pPr>
            <w:r w:rsidRPr="009B6E74">
              <w:rPr>
                <w:vanish/>
                <w:lang w:val="en-GB"/>
              </w:rPr>
              <w:t>Version</w:t>
            </w:r>
          </w:p>
        </w:tc>
        <w:tc>
          <w:tcPr>
            <w:tcW w:w="720" w:type="dxa"/>
            <w:shd w:val="clear" w:color="auto" w:fill="D9D9D9" w:themeFill="background1" w:themeFillShade="D9"/>
          </w:tcPr>
          <w:p w14:paraId="4ACA9FFD" w14:textId="77777777" w:rsidR="00271274" w:rsidRPr="009B6E74" w:rsidRDefault="00271274" w:rsidP="006A29E0">
            <w:pPr>
              <w:pStyle w:val="Caption"/>
              <w:rPr>
                <w:vanish/>
                <w:lang w:val="en-GB"/>
              </w:rPr>
            </w:pPr>
            <w:r w:rsidRPr="009B6E74">
              <w:rPr>
                <w:vanish/>
                <w:lang w:val="en-GB"/>
              </w:rPr>
              <w:t>Rev.</w:t>
            </w:r>
          </w:p>
          <w:p w14:paraId="5A68913D" w14:textId="77777777" w:rsidR="00271274" w:rsidRPr="009B6E74" w:rsidRDefault="00271274" w:rsidP="006A29E0">
            <w:pPr>
              <w:jc w:val="center"/>
              <w:rPr>
                <w:vanish/>
              </w:rPr>
            </w:pPr>
          </w:p>
        </w:tc>
        <w:tc>
          <w:tcPr>
            <w:tcW w:w="1260" w:type="dxa"/>
            <w:shd w:val="clear" w:color="auto" w:fill="D9D9D9" w:themeFill="background1" w:themeFillShade="D9"/>
          </w:tcPr>
          <w:p w14:paraId="7898B350" w14:textId="77777777" w:rsidR="00271274" w:rsidRPr="009B6E74" w:rsidRDefault="00271274" w:rsidP="006A29E0">
            <w:pPr>
              <w:pStyle w:val="Caption"/>
              <w:rPr>
                <w:vanish/>
                <w:lang w:val="en-GB"/>
              </w:rPr>
            </w:pPr>
            <w:r w:rsidRPr="009B6E74">
              <w:rPr>
                <w:vanish/>
                <w:lang w:val="en-GB"/>
              </w:rPr>
              <w:t>Date</w:t>
            </w:r>
          </w:p>
        </w:tc>
        <w:tc>
          <w:tcPr>
            <w:tcW w:w="5648" w:type="dxa"/>
            <w:shd w:val="clear" w:color="auto" w:fill="D9D9D9" w:themeFill="background1" w:themeFillShade="D9"/>
          </w:tcPr>
          <w:p w14:paraId="15240252" w14:textId="77777777" w:rsidR="00271274" w:rsidRPr="009B6E74" w:rsidRDefault="00271274" w:rsidP="006A29E0">
            <w:pPr>
              <w:pStyle w:val="Caption"/>
              <w:rPr>
                <w:vanish/>
                <w:lang w:val="en-GB"/>
              </w:rPr>
            </w:pPr>
            <w:r w:rsidRPr="009B6E74">
              <w:rPr>
                <w:vanish/>
                <w:lang w:val="en-GB"/>
              </w:rPr>
              <w:t>Description</w:t>
            </w:r>
          </w:p>
        </w:tc>
        <w:tc>
          <w:tcPr>
            <w:tcW w:w="1588" w:type="dxa"/>
            <w:shd w:val="clear" w:color="auto" w:fill="D9D9D9" w:themeFill="background1" w:themeFillShade="D9"/>
          </w:tcPr>
          <w:p w14:paraId="2179B9D1" w14:textId="77777777" w:rsidR="00271274" w:rsidRPr="009B6E74" w:rsidRDefault="00271274" w:rsidP="006A29E0">
            <w:pPr>
              <w:pStyle w:val="Caption"/>
              <w:rPr>
                <w:vanish/>
                <w:lang w:val="en-GB"/>
              </w:rPr>
            </w:pPr>
            <w:r w:rsidRPr="009B6E74">
              <w:rPr>
                <w:vanish/>
                <w:lang w:val="en-GB"/>
              </w:rPr>
              <w:t>Responsible</w:t>
            </w:r>
          </w:p>
        </w:tc>
      </w:tr>
      <w:tr w:rsidR="00271274" w:rsidRPr="009B6E74" w14:paraId="268F295F" w14:textId="77777777" w:rsidTr="00DB1DEF">
        <w:trPr>
          <w:hidden/>
        </w:trPr>
        <w:tc>
          <w:tcPr>
            <w:tcW w:w="1019" w:type="dxa"/>
          </w:tcPr>
          <w:p w14:paraId="2FC8B58C" w14:textId="77777777" w:rsidR="00271274" w:rsidRDefault="00437F90" w:rsidP="00437F90">
            <w:pPr>
              <w:jc w:val="center"/>
              <w:rPr>
                <w:i/>
                <w:snapToGrid w:val="0"/>
                <w:vanish/>
              </w:rPr>
            </w:pPr>
            <w:r>
              <w:rPr>
                <w:i/>
                <w:snapToGrid w:val="0"/>
                <w:vanish/>
              </w:rPr>
              <w:t>1</w:t>
            </w:r>
          </w:p>
        </w:tc>
        <w:tc>
          <w:tcPr>
            <w:tcW w:w="720" w:type="dxa"/>
          </w:tcPr>
          <w:p w14:paraId="41E996D3" w14:textId="77777777" w:rsidR="00271274" w:rsidRDefault="00271274" w:rsidP="006A29E0">
            <w:pPr>
              <w:jc w:val="center"/>
              <w:rPr>
                <w:i/>
                <w:snapToGrid w:val="0"/>
                <w:vanish/>
              </w:rPr>
            </w:pPr>
            <w:r>
              <w:rPr>
                <w:i/>
                <w:snapToGrid w:val="0"/>
                <w:vanish/>
              </w:rPr>
              <w:t>0</w:t>
            </w:r>
          </w:p>
        </w:tc>
        <w:tc>
          <w:tcPr>
            <w:tcW w:w="1260" w:type="dxa"/>
          </w:tcPr>
          <w:p w14:paraId="394BE3C3" w14:textId="77777777" w:rsidR="00271274" w:rsidRPr="009B6E74" w:rsidRDefault="00271274" w:rsidP="00437F90">
            <w:pPr>
              <w:jc w:val="center"/>
              <w:rPr>
                <w:i/>
                <w:snapToGrid w:val="0"/>
                <w:vanish/>
              </w:rPr>
            </w:pPr>
            <w:r>
              <w:rPr>
                <w:i/>
                <w:snapToGrid w:val="0"/>
                <w:vanish/>
              </w:rPr>
              <w:t>201</w:t>
            </w:r>
            <w:r w:rsidR="00437F90">
              <w:rPr>
                <w:i/>
                <w:snapToGrid w:val="0"/>
                <w:vanish/>
              </w:rPr>
              <w:t>6</w:t>
            </w:r>
            <w:r>
              <w:rPr>
                <w:i/>
                <w:snapToGrid w:val="0"/>
                <w:vanish/>
              </w:rPr>
              <w:t>-0</w:t>
            </w:r>
            <w:r w:rsidR="00437F90">
              <w:rPr>
                <w:i/>
                <w:snapToGrid w:val="0"/>
                <w:vanish/>
              </w:rPr>
              <w:t>2</w:t>
            </w:r>
            <w:r w:rsidRPr="009B6E74">
              <w:rPr>
                <w:i/>
                <w:snapToGrid w:val="0"/>
                <w:vanish/>
              </w:rPr>
              <w:t>-</w:t>
            </w:r>
            <w:r w:rsidR="00437F90">
              <w:rPr>
                <w:i/>
                <w:snapToGrid w:val="0"/>
                <w:vanish/>
              </w:rPr>
              <w:t>26</w:t>
            </w:r>
          </w:p>
        </w:tc>
        <w:tc>
          <w:tcPr>
            <w:tcW w:w="5648" w:type="dxa"/>
          </w:tcPr>
          <w:p w14:paraId="2F6D71C7" w14:textId="575D45D4" w:rsidR="00271274" w:rsidRPr="00FD6BF7" w:rsidRDefault="00437F90" w:rsidP="00AA1199">
            <w:pPr>
              <w:pStyle w:val="Header"/>
              <w:rPr>
                <w:rFonts w:cs="Arial"/>
                <w:i/>
                <w:snapToGrid w:val="0"/>
                <w:vanish/>
              </w:rPr>
            </w:pPr>
            <w:r>
              <w:rPr>
                <w:rFonts w:cs="Arial"/>
                <w:i/>
                <w:snapToGrid w:val="0"/>
                <w:vanish/>
              </w:rPr>
              <w:t>Initial version</w:t>
            </w:r>
            <w:r w:rsidR="001B61AA">
              <w:rPr>
                <w:rFonts w:cs="Arial"/>
                <w:i/>
                <w:snapToGrid w:val="0"/>
                <w:vanish/>
              </w:rPr>
              <w:t>, derived fro</w:t>
            </w:r>
            <w:r w:rsidR="00AA1199">
              <w:rPr>
                <w:rFonts w:cs="Arial"/>
                <w:i/>
                <w:snapToGrid w:val="0"/>
                <w:vanish/>
              </w:rPr>
              <w:t>m FDS</w:t>
            </w:r>
          </w:p>
        </w:tc>
        <w:tc>
          <w:tcPr>
            <w:tcW w:w="1588" w:type="dxa"/>
          </w:tcPr>
          <w:p w14:paraId="14B2B324" w14:textId="77777777" w:rsidR="00271274" w:rsidRDefault="00437F90" w:rsidP="006A29E0">
            <w:pPr>
              <w:rPr>
                <w:i/>
                <w:snapToGrid w:val="0"/>
                <w:vanish/>
              </w:rPr>
            </w:pPr>
            <w:r>
              <w:rPr>
                <w:i/>
                <w:snapToGrid w:val="0"/>
                <w:vanish/>
              </w:rPr>
              <w:t>Jbaden1</w:t>
            </w:r>
          </w:p>
        </w:tc>
      </w:tr>
      <w:tr w:rsidR="00AA1199" w:rsidRPr="009B6E74" w14:paraId="41D4D159" w14:textId="77777777" w:rsidTr="00DB1DEF">
        <w:tblPrEx>
          <w:tblLook w:val="04A0" w:firstRow="1" w:lastRow="0" w:firstColumn="1" w:lastColumn="0" w:noHBand="0" w:noVBand="1"/>
        </w:tblPrEx>
        <w:trPr>
          <w:hidden/>
        </w:trPr>
        <w:tc>
          <w:tcPr>
            <w:tcW w:w="1019" w:type="dxa"/>
          </w:tcPr>
          <w:p w14:paraId="5D32EB51" w14:textId="77777777" w:rsidR="00AA1199" w:rsidRDefault="00AA1199" w:rsidP="006A29E0">
            <w:pPr>
              <w:jc w:val="center"/>
              <w:rPr>
                <w:i/>
                <w:snapToGrid w:val="0"/>
                <w:vanish/>
              </w:rPr>
            </w:pPr>
            <w:r>
              <w:rPr>
                <w:i/>
                <w:snapToGrid w:val="0"/>
                <w:vanish/>
              </w:rPr>
              <w:t>1</w:t>
            </w:r>
          </w:p>
        </w:tc>
        <w:tc>
          <w:tcPr>
            <w:tcW w:w="720" w:type="dxa"/>
          </w:tcPr>
          <w:p w14:paraId="057A590C" w14:textId="77777777" w:rsidR="00AA1199" w:rsidRDefault="00AA1199" w:rsidP="006A29E0">
            <w:pPr>
              <w:jc w:val="center"/>
              <w:rPr>
                <w:i/>
                <w:snapToGrid w:val="0"/>
                <w:vanish/>
              </w:rPr>
            </w:pPr>
            <w:r>
              <w:rPr>
                <w:i/>
                <w:snapToGrid w:val="0"/>
                <w:vanish/>
              </w:rPr>
              <w:t>1</w:t>
            </w:r>
          </w:p>
        </w:tc>
        <w:tc>
          <w:tcPr>
            <w:tcW w:w="1260" w:type="dxa"/>
          </w:tcPr>
          <w:p w14:paraId="41B6D3F0" w14:textId="77777777" w:rsidR="00AA1199" w:rsidRDefault="00AA1199" w:rsidP="006A29E0">
            <w:pPr>
              <w:jc w:val="center"/>
              <w:rPr>
                <w:i/>
                <w:snapToGrid w:val="0"/>
                <w:vanish/>
              </w:rPr>
            </w:pPr>
            <w:r>
              <w:rPr>
                <w:i/>
                <w:snapToGrid w:val="0"/>
                <w:vanish/>
              </w:rPr>
              <w:t>2016-02</w:t>
            </w:r>
            <w:r w:rsidRPr="009B6E74">
              <w:rPr>
                <w:i/>
                <w:snapToGrid w:val="0"/>
                <w:vanish/>
              </w:rPr>
              <w:t>-</w:t>
            </w:r>
            <w:r>
              <w:rPr>
                <w:i/>
                <w:snapToGrid w:val="0"/>
                <w:vanish/>
              </w:rPr>
              <w:t>26</w:t>
            </w:r>
          </w:p>
        </w:tc>
        <w:tc>
          <w:tcPr>
            <w:tcW w:w="5648" w:type="dxa"/>
          </w:tcPr>
          <w:p w14:paraId="1DED68F8" w14:textId="77777777" w:rsidR="00AA1199" w:rsidRPr="000E42BB" w:rsidRDefault="00AA1199" w:rsidP="00AA1199">
            <w:pPr>
              <w:pStyle w:val="Header"/>
              <w:rPr>
                <w:rFonts w:cs="Arial"/>
                <w:i/>
                <w:snapToGrid w:val="0"/>
                <w:vanish/>
              </w:rPr>
            </w:pPr>
            <w:r>
              <w:rPr>
                <w:rFonts w:cs="Arial"/>
                <w:i/>
                <w:snapToGrid w:val="0"/>
                <w:vanish/>
              </w:rPr>
              <w:t xml:space="preserve">Word </w:t>
            </w:r>
            <w:r w:rsidRPr="00AA1199">
              <w:rPr>
                <w:rFonts w:cs="Arial"/>
                <w:i/>
                <w:snapToGrid w:val="0"/>
                <w:vanish/>
              </w:rPr>
              <w:t>properties corrected</w:t>
            </w:r>
          </w:p>
        </w:tc>
        <w:tc>
          <w:tcPr>
            <w:tcW w:w="1588" w:type="dxa"/>
          </w:tcPr>
          <w:p w14:paraId="37E0B036" w14:textId="77777777" w:rsidR="00AA1199" w:rsidRDefault="00AA1199" w:rsidP="006A29E0">
            <w:pPr>
              <w:rPr>
                <w:i/>
                <w:snapToGrid w:val="0"/>
                <w:vanish/>
              </w:rPr>
            </w:pPr>
            <w:r>
              <w:rPr>
                <w:i/>
                <w:snapToGrid w:val="0"/>
                <w:vanish/>
              </w:rPr>
              <w:t>Jbaden1</w:t>
            </w:r>
          </w:p>
        </w:tc>
      </w:tr>
      <w:tr w:rsidR="0073379E" w:rsidRPr="009B6E74" w14:paraId="1027BB77" w14:textId="77777777" w:rsidTr="00DB1DEF">
        <w:tblPrEx>
          <w:tblLook w:val="04A0" w:firstRow="1" w:lastRow="0" w:firstColumn="1" w:lastColumn="0" w:noHBand="0" w:noVBand="1"/>
        </w:tblPrEx>
        <w:trPr>
          <w:hidden/>
        </w:trPr>
        <w:tc>
          <w:tcPr>
            <w:tcW w:w="1019" w:type="dxa"/>
          </w:tcPr>
          <w:p w14:paraId="1C7012FC" w14:textId="77777777" w:rsidR="0073379E" w:rsidRDefault="0073379E" w:rsidP="00287EB8">
            <w:pPr>
              <w:jc w:val="center"/>
              <w:rPr>
                <w:i/>
                <w:snapToGrid w:val="0"/>
                <w:vanish/>
              </w:rPr>
            </w:pPr>
            <w:r>
              <w:rPr>
                <w:i/>
                <w:snapToGrid w:val="0"/>
                <w:vanish/>
              </w:rPr>
              <w:t>1</w:t>
            </w:r>
          </w:p>
        </w:tc>
        <w:tc>
          <w:tcPr>
            <w:tcW w:w="720" w:type="dxa"/>
          </w:tcPr>
          <w:p w14:paraId="1295043F" w14:textId="77777777" w:rsidR="0073379E" w:rsidRDefault="0073379E" w:rsidP="00287EB8">
            <w:pPr>
              <w:jc w:val="center"/>
              <w:rPr>
                <w:i/>
                <w:snapToGrid w:val="0"/>
                <w:vanish/>
              </w:rPr>
            </w:pPr>
            <w:r>
              <w:rPr>
                <w:i/>
                <w:snapToGrid w:val="0"/>
                <w:vanish/>
              </w:rPr>
              <w:t>2</w:t>
            </w:r>
          </w:p>
        </w:tc>
        <w:tc>
          <w:tcPr>
            <w:tcW w:w="1260" w:type="dxa"/>
          </w:tcPr>
          <w:p w14:paraId="79D0AF4A" w14:textId="77777777" w:rsidR="0073379E" w:rsidRDefault="0073379E" w:rsidP="00287EB8">
            <w:pPr>
              <w:jc w:val="center"/>
              <w:rPr>
                <w:i/>
                <w:snapToGrid w:val="0"/>
                <w:vanish/>
              </w:rPr>
            </w:pPr>
            <w:r>
              <w:rPr>
                <w:i/>
                <w:snapToGrid w:val="0"/>
                <w:vanish/>
              </w:rPr>
              <w:t>2016-03</w:t>
            </w:r>
            <w:r w:rsidRPr="009B6E74">
              <w:rPr>
                <w:i/>
                <w:snapToGrid w:val="0"/>
                <w:vanish/>
              </w:rPr>
              <w:t>-</w:t>
            </w:r>
            <w:r>
              <w:rPr>
                <w:i/>
                <w:snapToGrid w:val="0"/>
                <w:vanish/>
              </w:rPr>
              <w:t>10</w:t>
            </w:r>
          </w:p>
        </w:tc>
        <w:tc>
          <w:tcPr>
            <w:tcW w:w="5648" w:type="dxa"/>
          </w:tcPr>
          <w:p w14:paraId="55E191E2" w14:textId="514067A6" w:rsidR="0073379E" w:rsidRDefault="0073379E" w:rsidP="00287EB8">
            <w:pPr>
              <w:pStyle w:val="Header"/>
              <w:rPr>
                <w:rFonts w:cs="Arial"/>
                <w:i/>
                <w:snapToGrid w:val="0"/>
                <w:vanish/>
              </w:rPr>
            </w:pPr>
            <w:r>
              <w:rPr>
                <w:rFonts w:cs="Arial"/>
                <w:i/>
                <w:snapToGrid w:val="0"/>
                <w:vanish/>
              </w:rPr>
              <w:t xml:space="preserve">Clean up of </w:t>
            </w:r>
            <w:r w:rsidR="00B06E42">
              <w:rPr>
                <w:rFonts w:cs="Arial"/>
                <w:i/>
                <w:snapToGrid w:val="0"/>
                <w:vanish/>
              </w:rPr>
              <w:t>d</w:t>
            </w:r>
            <w:r>
              <w:rPr>
                <w:rFonts w:cs="Arial"/>
                <w:i/>
                <w:snapToGrid w:val="0"/>
                <w:vanish/>
              </w:rPr>
              <w:t>ocument meta data (Word properties)</w:t>
            </w:r>
          </w:p>
        </w:tc>
        <w:tc>
          <w:tcPr>
            <w:tcW w:w="1588" w:type="dxa"/>
          </w:tcPr>
          <w:p w14:paraId="49A66970" w14:textId="77777777" w:rsidR="0073379E" w:rsidRDefault="0073379E" w:rsidP="00287EB8">
            <w:pPr>
              <w:rPr>
                <w:i/>
                <w:snapToGrid w:val="0"/>
                <w:vanish/>
              </w:rPr>
            </w:pPr>
            <w:r>
              <w:rPr>
                <w:i/>
                <w:snapToGrid w:val="0"/>
                <w:vanish/>
              </w:rPr>
              <w:t>Jbaden1</w:t>
            </w:r>
          </w:p>
        </w:tc>
      </w:tr>
      <w:tr w:rsidR="00AA1199" w:rsidRPr="009B6E74" w14:paraId="7DF75EA4" w14:textId="77777777" w:rsidTr="00DB1DEF">
        <w:tblPrEx>
          <w:tblLook w:val="04A0" w:firstRow="1" w:lastRow="0" w:firstColumn="1" w:lastColumn="0" w:noHBand="0" w:noVBand="1"/>
        </w:tblPrEx>
        <w:trPr>
          <w:hidden/>
        </w:trPr>
        <w:tc>
          <w:tcPr>
            <w:tcW w:w="1019" w:type="dxa"/>
          </w:tcPr>
          <w:p w14:paraId="5F4F8C89" w14:textId="77777777" w:rsidR="00AA1199" w:rsidRDefault="00AA1199" w:rsidP="006A29E0">
            <w:pPr>
              <w:jc w:val="center"/>
              <w:rPr>
                <w:i/>
                <w:snapToGrid w:val="0"/>
                <w:vanish/>
              </w:rPr>
            </w:pPr>
            <w:r>
              <w:rPr>
                <w:i/>
                <w:snapToGrid w:val="0"/>
                <w:vanish/>
              </w:rPr>
              <w:t>1</w:t>
            </w:r>
          </w:p>
        </w:tc>
        <w:tc>
          <w:tcPr>
            <w:tcW w:w="720" w:type="dxa"/>
          </w:tcPr>
          <w:p w14:paraId="09CF487A" w14:textId="77777777" w:rsidR="00AA1199" w:rsidRDefault="0073379E" w:rsidP="006A29E0">
            <w:pPr>
              <w:jc w:val="center"/>
              <w:rPr>
                <w:i/>
                <w:snapToGrid w:val="0"/>
                <w:vanish/>
              </w:rPr>
            </w:pPr>
            <w:r>
              <w:rPr>
                <w:i/>
                <w:snapToGrid w:val="0"/>
                <w:vanish/>
              </w:rPr>
              <w:t>3</w:t>
            </w:r>
          </w:p>
        </w:tc>
        <w:tc>
          <w:tcPr>
            <w:tcW w:w="1260" w:type="dxa"/>
          </w:tcPr>
          <w:p w14:paraId="701C2897" w14:textId="77777777" w:rsidR="00AA1199" w:rsidRDefault="00AA1199" w:rsidP="0073379E">
            <w:pPr>
              <w:jc w:val="center"/>
              <w:rPr>
                <w:i/>
                <w:snapToGrid w:val="0"/>
                <w:vanish/>
              </w:rPr>
            </w:pPr>
            <w:r>
              <w:rPr>
                <w:i/>
                <w:snapToGrid w:val="0"/>
                <w:vanish/>
              </w:rPr>
              <w:t>2016-03</w:t>
            </w:r>
            <w:r w:rsidRPr="009B6E74">
              <w:rPr>
                <w:i/>
                <w:snapToGrid w:val="0"/>
                <w:vanish/>
              </w:rPr>
              <w:t>-</w:t>
            </w:r>
            <w:r w:rsidR="0073379E">
              <w:rPr>
                <w:i/>
                <w:snapToGrid w:val="0"/>
                <w:vanish/>
              </w:rPr>
              <w:t>22</w:t>
            </w:r>
          </w:p>
        </w:tc>
        <w:tc>
          <w:tcPr>
            <w:tcW w:w="5648" w:type="dxa"/>
          </w:tcPr>
          <w:p w14:paraId="034E1282" w14:textId="3ADBC49B" w:rsidR="0073379E" w:rsidRDefault="0073379E" w:rsidP="0061324D">
            <w:pPr>
              <w:pStyle w:val="Header"/>
              <w:numPr>
                <w:ilvl w:val="0"/>
                <w:numId w:val="10"/>
              </w:numPr>
              <w:rPr>
                <w:rFonts w:cs="Arial"/>
                <w:i/>
                <w:snapToGrid w:val="0"/>
                <w:vanish/>
              </w:rPr>
            </w:pPr>
            <w:r>
              <w:rPr>
                <w:rFonts w:cs="Arial"/>
                <w:i/>
                <w:snapToGrid w:val="0"/>
                <w:vanish/>
              </w:rPr>
              <w:t xml:space="preserve">Footer </w:t>
            </w:r>
            <w:r w:rsidR="00B06E42">
              <w:rPr>
                <w:rFonts w:cs="Arial"/>
                <w:i/>
                <w:snapToGrid w:val="0"/>
                <w:vanish/>
              </w:rPr>
              <w:t>formatting</w:t>
            </w:r>
            <w:r>
              <w:rPr>
                <w:rFonts w:cs="Arial"/>
                <w:i/>
                <w:snapToGrid w:val="0"/>
                <w:vanish/>
              </w:rPr>
              <w:t xml:space="preserve"> corrected</w:t>
            </w:r>
            <w:r w:rsidR="0063675F">
              <w:rPr>
                <w:rFonts w:cs="Arial"/>
                <w:i/>
                <w:snapToGrid w:val="0"/>
                <w:vanish/>
              </w:rPr>
              <w:t xml:space="preserve"> (Issue 19)</w:t>
            </w:r>
          </w:p>
          <w:p w14:paraId="6528BD32" w14:textId="77777777" w:rsidR="0073379E" w:rsidRPr="0073379E" w:rsidRDefault="0073379E" w:rsidP="0061324D">
            <w:pPr>
              <w:pStyle w:val="Header"/>
              <w:numPr>
                <w:ilvl w:val="0"/>
                <w:numId w:val="10"/>
              </w:numPr>
              <w:rPr>
                <w:rFonts w:cs="Arial"/>
                <w:i/>
                <w:snapToGrid w:val="0"/>
                <w:vanish/>
              </w:rPr>
            </w:pPr>
            <w:r>
              <w:rPr>
                <w:rFonts w:cs="Arial"/>
                <w:i/>
                <w:snapToGrid w:val="0"/>
                <w:vanish/>
              </w:rPr>
              <w:t>“Constraints” chapter renamed to “Input Requirements”</w:t>
            </w:r>
            <w:r w:rsidR="0063675F">
              <w:rPr>
                <w:rFonts w:cs="Arial"/>
                <w:i/>
                <w:snapToGrid w:val="0"/>
                <w:vanish/>
              </w:rPr>
              <w:t xml:space="preserve"> (Issue 20)</w:t>
            </w:r>
          </w:p>
        </w:tc>
        <w:tc>
          <w:tcPr>
            <w:tcW w:w="1588" w:type="dxa"/>
          </w:tcPr>
          <w:p w14:paraId="66EF1B4E" w14:textId="77777777" w:rsidR="00AA1199" w:rsidRDefault="00AA1199" w:rsidP="006A29E0">
            <w:pPr>
              <w:rPr>
                <w:i/>
                <w:snapToGrid w:val="0"/>
                <w:vanish/>
              </w:rPr>
            </w:pPr>
            <w:r>
              <w:rPr>
                <w:i/>
                <w:snapToGrid w:val="0"/>
                <w:vanish/>
              </w:rPr>
              <w:t>Jbaden1</w:t>
            </w:r>
          </w:p>
        </w:tc>
      </w:tr>
      <w:tr w:rsidR="0083573A" w:rsidRPr="009B6E74" w14:paraId="415BF049" w14:textId="77777777" w:rsidTr="00DB1DEF">
        <w:tblPrEx>
          <w:tblLook w:val="04A0" w:firstRow="1" w:lastRow="0" w:firstColumn="1" w:lastColumn="0" w:noHBand="0" w:noVBand="1"/>
        </w:tblPrEx>
        <w:trPr>
          <w:hidden/>
        </w:trPr>
        <w:tc>
          <w:tcPr>
            <w:tcW w:w="1019" w:type="dxa"/>
          </w:tcPr>
          <w:p w14:paraId="15F6BB95" w14:textId="77777777" w:rsidR="0083573A" w:rsidRDefault="0083573A" w:rsidP="006A29E0">
            <w:pPr>
              <w:jc w:val="center"/>
              <w:rPr>
                <w:i/>
                <w:snapToGrid w:val="0"/>
                <w:vanish/>
              </w:rPr>
            </w:pPr>
            <w:r>
              <w:rPr>
                <w:i/>
                <w:snapToGrid w:val="0"/>
                <w:vanish/>
              </w:rPr>
              <w:t>1</w:t>
            </w:r>
          </w:p>
        </w:tc>
        <w:tc>
          <w:tcPr>
            <w:tcW w:w="720" w:type="dxa"/>
          </w:tcPr>
          <w:p w14:paraId="3586FC4D" w14:textId="77777777" w:rsidR="0083573A" w:rsidRDefault="0083573A" w:rsidP="006A29E0">
            <w:pPr>
              <w:jc w:val="center"/>
              <w:rPr>
                <w:i/>
                <w:snapToGrid w:val="0"/>
                <w:vanish/>
              </w:rPr>
            </w:pPr>
            <w:r>
              <w:rPr>
                <w:i/>
                <w:snapToGrid w:val="0"/>
                <w:vanish/>
              </w:rPr>
              <w:t>4</w:t>
            </w:r>
          </w:p>
        </w:tc>
        <w:tc>
          <w:tcPr>
            <w:tcW w:w="1260" w:type="dxa"/>
          </w:tcPr>
          <w:p w14:paraId="1689E028" w14:textId="77777777" w:rsidR="0083573A" w:rsidRDefault="0083573A" w:rsidP="0083573A">
            <w:pPr>
              <w:jc w:val="center"/>
              <w:rPr>
                <w:i/>
                <w:snapToGrid w:val="0"/>
                <w:vanish/>
              </w:rPr>
            </w:pPr>
            <w:r>
              <w:rPr>
                <w:i/>
                <w:snapToGrid w:val="0"/>
                <w:vanish/>
              </w:rPr>
              <w:t>2016-04</w:t>
            </w:r>
            <w:r w:rsidRPr="009B6E74">
              <w:rPr>
                <w:i/>
                <w:snapToGrid w:val="0"/>
                <w:vanish/>
              </w:rPr>
              <w:t>-</w:t>
            </w:r>
            <w:r>
              <w:rPr>
                <w:i/>
                <w:snapToGrid w:val="0"/>
                <w:vanish/>
              </w:rPr>
              <w:t>20</w:t>
            </w:r>
          </w:p>
        </w:tc>
        <w:tc>
          <w:tcPr>
            <w:tcW w:w="5648" w:type="dxa"/>
          </w:tcPr>
          <w:p w14:paraId="42690B43" w14:textId="77777777" w:rsidR="0083573A" w:rsidRDefault="0083573A" w:rsidP="0061324D">
            <w:pPr>
              <w:pStyle w:val="Header"/>
              <w:numPr>
                <w:ilvl w:val="0"/>
                <w:numId w:val="10"/>
              </w:numPr>
              <w:rPr>
                <w:rFonts w:cs="Arial"/>
                <w:i/>
                <w:snapToGrid w:val="0"/>
                <w:vanish/>
              </w:rPr>
            </w:pPr>
            <w:r>
              <w:rPr>
                <w:rFonts w:cs="Arial"/>
                <w:i/>
                <w:snapToGrid w:val="0"/>
                <w:vanish/>
              </w:rPr>
              <w:t>Broken Wiki links repaired</w:t>
            </w:r>
          </w:p>
        </w:tc>
        <w:tc>
          <w:tcPr>
            <w:tcW w:w="1588" w:type="dxa"/>
          </w:tcPr>
          <w:p w14:paraId="52E1F409" w14:textId="77777777" w:rsidR="0083573A" w:rsidRDefault="0083573A" w:rsidP="006A29E0">
            <w:pPr>
              <w:rPr>
                <w:i/>
                <w:snapToGrid w:val="0"/>
                <w:vanish/>
              </w:rPr>
            </w:pPr>
            <w:r>
              <w:rPr>
                <w:i/>
                <w:snapToGrid w:val="0"/>
                <w:vanish/>
              </w:rPr>
              <w:t>Jbaden1</w:t>
            </w:r>
          </w:p>
        </w:tc>
      </w:tr>
      <w:tr w:rsidR="00771D5B" w:rsidRPr="009B6E74" w14:paraId="7A741D3D" w14:textId="77777777" w:rsidTr="00DB1DEF">
        <w:tblPrEx>
          <w:tblLook w:val="04A0" w:firstRow="1" w:lastRow="0" w:firstColumn="1" w:lastColumn="0" w:noHBand="0" w:noVBand="1"/>
        </w:tblPrEx>
        <w:trPr>
          <w:hidden/>
        </w:trPr>
        <w:tc>
          <w:tcPr>
            <w:tcW w:w="1019" w:type="dxa"/>
          </w:tcPr>
          <w:p w14:paraId="7F1DF363" w14:textId="77777777" w:rsidR="00771D5B" w:rsidRDefault="00771D5B" w:rsidP="006A29E0">
            <w:pPr>
              <w:jc w:val="center"/>
              <w:rPr>
                <w:i/>
                <w:snapToGrid w:val="0"/>
                <w:vanish/>
              </w:rPr>
            </w:pPr>
            <w:r>
              <w:rPr>
                <w:i/>
                <w:snapToGrid w:val="0"/>
                <w:vanish/>
              </w:rPr>
              <w:t>2</w:t>
            </w:r>
          </w:p>
        </w:tc>
        <w:tc>
          <w:tcPr>
            <w:tcW w:w="720" w:type="dxa"/>
          </w:tcPr>
          <w:p w14:paraId="3B0F191F" w14:textId="77777777" w:rsidR="00771D5B" w:rsidRDefault="00EE2BD0" w:rsidP="006A29E0">
            <w:pPr>
              <w:jc w:val="center"/>
              <w:rPr>
                <w:i/>
                <w:snapToGrid w:val="0"/>
                <w:vanish/>
              </w:rPr>
            </w:pPr>
            <w:r>
              <w:rPr>
                <w:i/>
                <w:snapToGrid w:val="0"/>
                <w:vanish/>
              </w:rPr>
              <w:t>0</w:t>
            </w:r>
          </w:p>
        </w:tc>
        <w:tc>
          <w:tcPr>
            <w:tcW w:w="1260" w:type="dxa"/>
          </w:tcPr>
          <w:p w14:paraId="4D43935A" w14:textId="77777777" w:rsidR="00771D5B" w:rsidRDefault="00771D5B" w:rsidP="00771D5B">
            <w:pPr>
              <w:jc w:val="center"/>
              <w:rPr>
                <w:i/>
                <w:snapToGrid w:val="0"/>
                <w:vanish/>
              </w:rPr>
            </w:pPr>
            <w:r>
              <w:rPr>
                <w:i/>
                <w:snapToGrid w:val="0"/>
                <w:vanish/>
              </w:rPr>
              <w:t>2016-06</w:t>
            </w:r>
            <w:r w:rsidRPr="009B6E74">
              <w:rPr>
                <w:i/>
                <w:snapToGrid w:val="0"/>
                <w:vanish/>
              </w:rPr>
              <w:t>-</w:t>
            </w:r>
            <w:r>
              <w:rPr>
                <w:i/>
                <w:snapToGrid w:val="0"/>
                <w:vanish/>
              </w:rPr>
              <w:t>10</w:t>
            </w:r>
          </w:p>
        </w:tc>
        <w:tc>
          <w:tcPr>
            <w:tcW w:w="5648" w:type="dxa"/>
          </w:tcPr>
          <w:p w14:paraId="3478BC69" w14:textId="77777777" w:rsidR="00771D5B" w:rsidRDefault="00771D5B" w:rsidP="0061324D">
            <w:pPr>
              <w:pStyle w:val="Header"/>
              <w:numPr>
                <w:ilvl w:val="0"/>
                <w:numId w:val="10"/>
              </w:numPr>
              <w:rPr>
                <w:rFonts w:cs="Arial"/>
                <w:i/>
                <w:snapToGrid w:val="0"/>
                <w:vanish/>
              </w:rPr>
            </w:pPr>
            <w:r>
              <w:rPr>
                <w:rFonts w:cs="Arial"/>
                <w:i/>
                <w:snapToGrid w:val="0"/>
                <w:vanish/>
              </w:rPr>
              <w:t>Document metadata adapted. Prepared for new macros</w:t>
            </w:r>
          </w:p>
          <w:p w14:paraId="16E0E462" w14:textId="77777777" w:rsidR="00771D5B" w:rsidRDefault="00771D5B" w:rsidP="0061324D">
            <w:pPr>
              <w:pStyle w:val="Header"/>
              <w:numPr>
                <w:ilvl w:val="0"/>
                <w:numId w:val="10"/>
              </w:numPr>
              <w:rPr>
                <w:rFonts w:cs="Arial"/>
                <w:i/>
                <w:snapToGrid w:val="0"/>
                <w:vanish/>
              </w:rPr>
            </w:pPr>
            <w:r>
              <w:rPr>
                <w:rFonts w:cs="Arial"/>
                <w:i/>
                <w:snapToGrid w:val="0"/>
                <w:vanish/>
              </w:rPr>
              <w:t>DTC table removed</w:t>
            </w:r>
          </w:p>
          <w:p w14:paraId="4CA64E14" w14:textId="77777777" w:rsidR="00EE2BD0" w:rsidRDefault="00EE2BD0" w:rsidP="0061324D">
            <w:pPr>
              <w:pStyle w:val="Header"/>
              <w:numPr>
                <w:ilvl w:val="0"/>
                <w:numId w:val="10"/>
              </w:numPr>
              <w:rPr>
                <w:rFonts w:cs="Arial"/>
                <w:i/>
                <w:snapToGrid w:val="0"/>
                <w:vanish/>
              </w:rPr>
            </w:pPr>
            <w:r>
              <w:rPr>
                <w:rFonts w:cs="Arial"/>
                <w:i/>
                <w:snapToGrid w:val="0"/>
                <w:vanish/>
              </w:rPr>
              <w:t>HMI function added as a chapter (details still to be refined)</w:t>
            </w:r>
          </w:p>
          <w:p w14:paraId="230E443D" w14:textId="77777777" w:rsidR="0039113D" w:rsidRDefault="0039113D" w:rsidP="0061324D">
            <w:pPr>
              <w:pStyle w:val="Header"/>
              <w:numPr>
                <w:ilvl w:val="0"/>
                <w:numId w:val="10"/>
              </w:numPr>
              <w:rPr>
                <w:rFonts w:cs="Arial"/>
                <w:i/>
                <w:snapToGrid w:val="0"/>
                <w:vanish/>
              </w:rPr>
            </w:pPr>
            <w:r>
              <w:rPr>
                <w:rFonts w:cs="Arial"/>
                <w:i/>
                <w:snapToGrid w:val="0"/>
                <w:vanish/>
              </w:rPr>
              <w:t>Signal / Parameter IDs column deleted interface tables</w:t>
            </w:r>
          </w:p>
        </w:tc>
        <w:tc>
          <w:tcPr>
            <w:tcW w:w="1588" w:type="dxa"/>
          </w:tcPr>
          <w:p w14:paraId="755C8C02" w14:textId="77777777" w:rsidR="00771D5B" w:rsidRDefault="00771D5B" w:rsidP="006A29E0">
            <w:pPr>
              <w:rPr>
                <w:i/>
                <w:snapToGrid w:val="0"/>
                <w:vanish/>
              </w:rPr>
            </w:pPr>
            <w:r>
              <w:rPr>
                <w:i/>
                <w:snapToGrid w:val="0"/>
                <w:vanish/>
              </w:rPr>
              <w:t>Jbaden1</w:t>
            </w:r>
          </w:p>
        </w:tc>
      </w:tr>
      <w:tr w:rsidR="00245F20" w:rsidRPr="009B6E74" w14:paraId="216073C5" w14:textId="77777777" w:rsidTr="00DB1DEF">
        <w:tblPrEx>
          <w:tblLook w:val="04A0" w:firstRow="1" w:lastRow="0" w:firstColumn="1" w:lastColumn="0" w:noHBand="0" w:noVBand="1"/>
        </w:tblPrEx>
        <w:trPr>
          <w:hidden/>
        </w:trPr>
        <w:tc>
          <w:tcPr>
            <w:tcW w:w="1019" w:type="dxa"/>
          </w:tcPr>
          <w:p w14:paraId="53929862" w14:textId="77777777" w:rsidR="00245F20" w:rsidRDefault="00245F20" w:rsidP="006A29E0">
            <w:pPr>
              <w:jc w:val="center"/>
              <w:rPr>
                <w:i/>
                <w:snapToGrid w:val="0"/>
                <w:vanish/>
              </w:rPr>
            </w:pPr>
            <w:r>
              <w:rPr>
                <w:i/>
                <w:snapToGrid w:val="0"/>
                <w:vanish/>
              </w:rPr>
              <w:t>2</w:t>
            </w:r>
          </w:p>
        </w:tc>
        <w:tc>
          <w:tcPr>
            <w:tcW w:w="720" w:type="dxa"/>
          </w:tcPr>
          <w:p w14:paraId="39ECBEBE" w14:textId="77777777" w:rsidR="00245F20" w:rsidRDefault="00245F20" w:rsidP="006A29E0">
            <w:pPr>
              <w:jc w:val="center"/>
              <w:rPr>
                <w:i/>
                <w:snapToGrid w:val="0"/>
                <w:vanish/>
              </w:rPr>
            </w:pPr>
            <w:r>
              <w:rPr>
                <w:i/>
                <w:snapToGrid w:val="0"/>
                <w:vanish/>
              </w:rPr>
              <w:t>1</w:t>
            </w:r>
          </w:p>
        </w:tc>
        <w:tc>
          <w:tcPr>
            <w:tcW w:w="1260" w:type="dxa"/>
          </w:tcPr>
          <w:p w14:paraId="4A5E6261" w14:textId="77777777" w:rsidR="00245F20" w:rsidRDefault="00245F20" w:rsidP="00484DFA">
            <w:pPr>
              <w:jc w:val="center"/>
              <w:rPr>
                <w:i/>
                <w:snapToGrid w:val="0"/>
                <w:vanish/>
              </w:rPr>
            </w:pPr>
            <w:r>
              <w:rPr>
                <w:i/>
                <w:snapToGrid w:val="0"/>
                <w:vanish/>
              </w:rPr>
              <w:t>2016-07</w:t>
            </w:r>
            <w:r w:rsidRPr="009B6E74">
              <w:rPr>
                <w:i/>
                <w:snapToGrid w:val="0"/>
                <w:vanish/>
              </w:rPr>
              <w:t>-</w:t>
            </w:r>
            <w:r>
              <w:rPr>
                <w:i/>
                <w:snapToGrid w:val="0"/>
                <w:vanish/>
              </w:rPr>
              <w:t>1</w:t>
            </w:r>
            <w:r w:rsidR="00484DFA">
              <w:rPr>
                <w:i/>
                <w:snapToGrid w:val="0"/>
                <w:vanish/>
              </w:rPr>
              <w:t>4</w:t>
            </w:r>
          </w:p>
        </w:tc>
        <w:tc>
          <w:tcPr>
            <w:tcW w:w="5648" w:type="dxa"/>
          </w:tcPr>
          <w:p w14:paraId="21F0F789" w14:textId="77777777" w:rsidR="00245F20" w:rsidRDefault="00245F20" w:rsidP="0061324D">
            <w:pPr>
              <w:pStyle w:val="Header"/>
              <w:numPr>
                <w:ilvl w:val="0"/>
                <w:numId w:val="10"/>
              </w:numPr>
              <w:rPr>
                <w:rFonts w:cs="Arial"/>
                <w:i/>
                <w:snapToGrid w:val="0"/>
                <w:vanish/>
              </w:rPr>
            </w:pPr>
            <w:r>
              <w:rPr>
                <w:rFonts w:cs="Arial"/>
                <w:i/>
                <w:snapToGrid w:val="0"/>
                <w:vanish/>
              </w:rPr>
              <w:t>Converted to SysML diagrams</w:t>
            </w:r>
          </w:p>
          <w:p w14:paraId="34550382" w14:textId="77777777" w:rsidR="00245F20" w:rsidRDefault="00245F20" w:rsidP="0061324D">
            <w:pPr>
              <w:pStyle w:val="Header"/>
              <w:numPr>
                <w:ilvl w:val="0"/>
                <w:numId w:val="10"/>
              </w:numPr>
              <w:rPr>
                <w:rFonts w:cs="Arial"/>
                <w:i/>
                <w:snapToGrid w:val="0"/>
                <w:vanish/>
              </w:rPr>
            </w:pPr>
            <w:r>
              <w:rPr>
                <w:rFonts w:cs="Arial"/>
                <w:i/>
                <w:snapToGrid w:val="0"/>
                <w:vanish/>
              </w:rPr>
              <w:t>HMI section further elaborated</w:t>
            </w:r>
          </w:p>
          <w:p w14:paraId="3C7469AB" w14:textId="77777777" w:rsidR="00C81E21" w:rsidRDefault="00245F20" w:rsidP="0061324D">
            <w:pPr>
              <w:pStyle w:val="Header"/>
              <w:numPr>
                <w:ilvl w:val="0"/>
                <w:numId w:val="10"/>
              </w:numPr>
              <w:rPr>
                <w:rFonts w:cs="Arial"/>
                <w:i/>
                <w:snapToGrid w:val="0"/>
                <w:vanish/>
              </w:rPr>
            </w:pPr>
            <w:r>
              <w:rPr>
                <w:rFonts w:cs="Arial"/>
                <w:i/>
                <w:snapToGrid w:val="0"/>
                <w:vanish/>
              </w:rPr>
              <w:t>Template version added to footer</w:t>
            </w:r>
          </w:p>
          <w:p w14:paraId="59069DFC" w14:textId="77777777" w:rsidR="008235D4" w:rsidRDefault="008235D4" w:rsidP="0061324D">
            <w:pPr>
              <w:pStyle w:val="Header"/>
              <w:numPr>
                <w:ilvl w:val="0"/>
                <w:numId w:val="10"/>
              </w:numPr>
              <w:rPr>
                <w:rFonts w:cs="Arial"/>
                <w:i/>
                <w:snapToGrid w:val="0"/>
                <w:vanish/>
              </w:rPr>
            </w:pPr>
            <w:r>
              <w:rPr>
                <w:rFonts w:cs="Arial"/>
                <w:i/>
                <w:snapToGrid w:val="0"/>
                <w:vanish/>
              </w:rPr>
              <w:t>Dedicated Startup / Shutdown sections removed (only hints added)</w:t>
            </w:r>
          </w:p>
          <w:p w14:paraId="6DE7B6B8" w14:textId="77777777" w:rsidR="00FA08C4" w:rsidRPr="00C81E21" w:rsidRDefault="00484DFA" w:rsidP="0061324D">
            <w:pPr>
              <w:pStyle w:val="Header"/>
              <w:numPr>
                <w:ilvl w:val="0"/>
                <w:numId w:val="10"/>
              </w:numPr>
              <w:rPr>
                <w:rFonts w:cs="Arial"/>
                <w:i/>
                <w:snapToGrid w:val="0"/>
                <w:vanish/>
              </w:rPr>
            </w:pPr>
            <w:r w:rsidRPr="00484DFA">
              <w:rPr>
                <w:rFonts w:cs="Arial"/>
                <w:i/>
                <w:snapToGrid w:val="0"/>
                <w:vanish/>
              </w:rPr>
              <w:t>Data Dictionary reworked</w:t>
            </w:r>
            <w:r w:rsidR="00FA08C4">
              <w:rPr>
                <w:rFonts w:cs="Arial"/>
                <w:i/>
                <w:snapToGrid w:val="0"/>
                <w:vanish/>
              </w:rPr>
              <w:t xml:space="preserve"> and Signal / Parameter IDs column re-introduced</w:t>
            </w:r>
          </w:p>
        </w:tc>
        <w:tc>
          <w:tcPr>
            <w:tcW w:w="1588" w:type="dxa"/>
          </w:tcPr>
          <w:p w14:paraId="6D599971" w14:textId="77777777" w:rsidR="00245F20" w:rsidRDefault="00245F20" w:rsidP="006A29E0">
            <w:pPr>
              <w:rPr>
                <w:i/>
                <w:snapToGrid w:val="0"/>
                <w:vanish/>
              </w:rPr>
            </w:pPr>
            <w:r>
              <w:rPr>
                <w:i/>
                <w:snapToGrid w:val="0"/>
                <w:vanish/>
              </w:rPr>
              <w:t>Jbaden1</w:t>
            </w:r>
          </w:p>
        </w:tc>
      </w:tr>
      <w:tr w:rsidR="008147F0" w:rsidRPr="009B6E74" w14:paraId="4C514D69" w14:textId="77777777" w:rsidTr="00DB1DEF">
        <w:tblPrEx>
          <w:tblLook w:val="04A0" w:firstRow="1" w:lastRow="0" w:firstColumn="1" w:lastColumn="0" w:noHBand="0" w:noVBand="1"/>
        </w:tblPrEx>
        <w:trPr>
          <w:hidden/>
        </w:trPr>
        <w:tc>
          <w:tcPr>
            <w:tcW w:w="1019" w:type="dxa"/>
          </w:tcPr>
          <w:p w14:paraId="0C461FD1" w14:textId="77777777" w:rsidR="008147F0" w:rsidRDefault="008147F0" w:rsidP="006A29E0">
            <w:pPr>
              <w:jc w:val="center"/>
              <w:rPr>
                <w:i/>
                <w:snapToGrid w:val="0"/>
                <w:vanish/>
              </w:rPr>
            </w:pPr>
            <w:r>
              <w:rPr>
                <w:i/>
                <w:snapToGrid w:val="0"/>
                <w:vanish/>
              </w:rPr>
              <w:t>2</w:t>
            </w:r>
          </w:p>
        </w:tc>
        <w:tc>
          <w:tcPr>
            <w:tcW w:w="720" w:type="dxa"/>
          </w:tcPr>
          <w:p w14:paraId="793F40D5" w14:textId="77777777" w:rsidR="008147F0" w:rsidRDefault="008147F0" w:rsidP="006A29E0">
            <w:pPr>
              <w:jc w:val="center"/>
              <w:rPr>
                <w:i/>
                <w:snapToGrid w:val="0"/>
                <w:vanish/>
              </w:rPr>
            </w:pPr>
            <w:r>
              <w:rPr>
                <w:i/>
                <w:snapToGrid w:val="0"/>
                <w:vanish/>
              </w:rPr>
              <w:t>2</w:t>
            </w:r>
          </w:p>
        </w:tc>
        <w:tc>
          <w:tcPr>
            <w:tcW w:w="1260" w:type="dxa"/>
          </w:tcPr>
          <w:p w14:paraId="0AA71628" w14:textId="77777777" w:rsidR="008147F0" w:rsidRDefault="008147F0" w:rsidP="008147F0">
            <w:pPr>
              <w:jc w:val="center"/>
              <w:rPr>
                <w:i/>
                <w:snapToGrid w:val="0"/>
                <w:vanish/>
              </w:rPr>
            </w:pPr>
            <w:r>
              <w:rPr>
                <w:i/>
                <w:snapToGrid w:val="0"/>
                <w:vanish/>
              </w:rPr>
              <w:t>2016-12</w:t>
            </w:r>
            <w:r w:rsidRPr="009B6E74">
              <w:rPr>
                <w:i/>
                <w:snapToGrid w:val="0"/>
                <w:vanish/>
              </w:rPr>
              <w:t>-</w:t>
            </w:r>
            <w:r>
              <w:rPr>
                <w:i/>
                <w:snapToGrid w:val="0"/>
                <w:vanish/>
              </w:rPr>
              <w:t>07</w:t>
            </w:r>
          </w:p>
        </w:tc>
        <w:tc>
          <w:tcPr>
            <w:tcW w:w="5648" w:type="dxa"/>
          </w:tcPr>
          <w:p w14:paraId="4709A9DD" w14:textId="77777777" w:rsidR="008147F0" w:rsidRDefault="008147F0" w:rsidP="0061324D">
            <w:pPr>
              <w:pStyle w:val="Header"/>
              <w:numPr>
                <w:ilvl w:val="0"/>
                <w:numId w:val="10"/>
              </w:numPr>
              <w:rPr>
                <w:rFonts w:cs="Arial"/>
                <w:i/>
                <w:snapToGrid w:val="0"/>
                <w:vanish/>
              </w:rPr>
            </w:pPr>
            <w:r>
              <w:rPr>
                <w:rFonts w:cs="Arial"/>
                <w:i/>
                <w:snapToGrid w:val="0"/>
                <w:vanish/>
              </w:rPr>
              <w:t>Minor formatting changes</w:t>
            </w:r>
          </w:p>
        </w:tc>
        <w:tc>
          <w:tcPr>
            <w:tcW w:w="1588" w:type="dxa"/>
          </w:tcPr>
          <w:p w14:paraId="58C65900" w14:textId="77777777" w:rsidR="008147F0" w:rsidRDefault="008147F0" w:rsidP="006A29E0">
            <w:pPr>
              <w:rPr>
                <w:i/>
                <w:snapToGrid w:val="0"/>
                <w:vanish/>
              </w:rPr>
            </w:pPr>
            <w:r>
              <w:rPr>
                <w:i/>
                <w:snapToGrid w:val="0"/>
                <w:vanish/>
              </w:rPr>
              <w:t>Jbaden1</w:t>
            </w:r>
          </w:p>
        </w:tc>
      </w:tr>
      <w:tr w:rsidR="00CB7D4C" w:rsidRPr="009B6E74" w14:paraId="68948A42" w14:textId="77777777" w:rsidTr="00DB1DEF">
        <w:tblPrEx>
          <w:tblLook w:val="04A0" w:firstRow="1" w:lastRow="0" w:firstColumn="1" w:lastColumn="0" w:noHBand="0" w:noVBand="1"/>
        </w:tblPrEx>
        <w:trPr>
          <w:hidden/>
        </w:trPr>
        <w:tc>
          <w:tcPr>
            <w:tcW w:w="1019" w:type="dxa"/>
          </w:tcPr>
          <w:p w14:paraId="66138B03" w14:textId="77777777" w:rsidR="00CB7D4C" w:rsidRDefault="00CB7D4C" w:rsidP="006A29E0">
            <w:pPr>
              <w:jc w:val="center"/>
              <w:rPr>
                <w:i/>
                <w:snapToGrid w:val="0"/>
                <w:vanish/>
              </w:rPr>
            </w:pPr>
            <w:r>
              <w:rPr>
                <w:i/>
                <w:snapToGrid w:val="0"/>
                <w:vanish/>
              </w:rPr>
              <w:t>3</w:t>
            </w:r>
          </w:p>
        </w:tc>
        <w:tc>
          <w:tcPr>
            <w:tcW w:w="720" w:type="dxa"/>
          </w:tcPr>
          <w:p w14:paraId="16C8D213" w14:textId="77777777" w:rsidR="00CB7D4C" w:rsidRDefault="00CB7D4C" w:rsidP="006A29E0">
            <w:pPr>
              <w:jc w:val="center"/>
              <w:rPr>
                <w:i/>
                <w:snapToGrid w:val="0"/>
                <w:vanish/>
              </w:rPr>
            </w:pPr>
          </w:p>
        </w:tc>
        <w:tc>
          <w:tcPr>
            <w:tcW w:w="1260" w:type="dxa"/>
            <w:vMerge w:val="restart"/>
          </w:tcPr>
          <w:p w14:paraId="312FF087" w14:textId="77777777" w:rsidR="00CB7D4C" w:rsidRDefault="00CB7D4C" w:rsidP="008147F0">
            <w:pPr>
              <w:jc w:val="center"/>
              <w:rPr>
                <w:i/>
                <w:snapToGrid w:val="0"/>
                <w:vanish/>
              </w:rPr>
            </w:pPr>
          </w:p>
        </w:tc>
        <w:tc>
          <w:tcPr>
            <w:tcW w:w="5648" w:type="dxa"/>
            <w:vMerge w:val="restart"/>
          </w:tcPr>
          <w:p w14:paraId="172B4BC7" w14:textId="77777777" w:rsidR="00CB7D4C" w:rsidRDefault="00CB7D4C" w:rsidP="00CB7D4C">
            <w:pPr>
              <w:pStyle w:val="Header"/>
              <w:rPr>
                <w:rFonts w:cs="Arial"/>
                <w:i/>
                <w:snapToGrid w:val="0"/>
                <w:vanish/>
              </w:rPr>
            </w:pPr>
            <w:r>
              <w:rPr>
                <w:rFonts w:cs="Arial"/>
                <w:i/>
                <w:snapToGrid w:val="0"/>
                <w:vanish/>
              </w:rPr>
              <w:t>Skipped to synchronize with Specification_Macros.dotm</w:t>
            </w:r>
          </w:p>
        </w:tc>
        <w:tc>
          <w:tcPr>
            <w:tcW w:w="1588" w:type="dxa"/>
            <w:vMerge w:val="restart"/>
          </w:tcPr>
          <w:p w14:paraId="7306D7DF" w14:textId="77777777" w:rsidR="00CB7D4C" w:rsidRDefault="00CB7D4C" w:rsidP="006A29E0">
            <w:pPr>
              <w:rPr>
                <w:i/>
                <w:snapToGrid w:val="0"/>
                <w:vanish/>
              </w:rPr>
            </w:pPr>
          </w:p>
        </w:tc>
      </w:tr>
      <w:tr w:rsidR="00CB7D4C" w:rsidRPr="009B6E74" w14:paraId="5CBA9EDD" w14:textId="77777777" w:rsidTr="00DB1DEF">
        <w:tblPrEx>
          <w:tblLook w:val="04A0" w:firstRow="1" w:lastRow="0" w:firstColumn="1" w:lastColumn="0" w:noHBand="0" w:noVBand="1"/>
        </w:tblPrEx>
        <w:trPr>
          <w:hidden/>
        </w:trPr>
        <w:tc>
          <w:tcPr>
            <w:tcW w:w="1019" w:type="dxa"/>
          </w:tcPr>
          <w:p w14:paraId="2588F6BF" w14:textId="77777777" w:rsidR="00CB7D4C" w:rsidRDefault="00CB7D4C" w:rsidP="006A29E0">
            <w:pPr>
              <w:jc w:val="center"/>
              <w:rPr>
                <w:i/>
                <w:snapToGrid w:val="0"/>
                <w:vanish/>
              </w:rPr>
            </w:pPr>
            <w:r>
              <w:rPr>
                <w:i/>
                <w:snapToGrid w:val="0"/>
                <w:vanish/>
              </w:rPr>
              <w:t>4</w:t>
            </w:r>
          </w:p>
        </w:tc>
        <w:tc>
          <w:tcPr>
            <w:tcW w:w="720" w:type="dxa"/>
          </w:tcPr>
          <w:p w14:paraId="126EBF07" w14:textId="77777777" w:rsidR="00CB7D4C" w:rsidRDefault="00CB7D4C" w:rsidP="006A29E0">
            <w:pPr>
              <w:jc w:val="center"/>
              <w:rPr>
                <w:i/>
                <w:snapToGrid w:val="0"/>
                <w:vanish/>
              </w:rPr>
            </w:pPr>
          </w:p>
        </w:tc>
        <w:tc>
          <w:tcPr>
            <w:tcW w:w="1260" w:type="dxa"/>
            <w:vMerge/>
          </w:tcPr>
          <w:p w14:paraId="3DA32784" w14:textId="77777777" w:rsidR="00CB7D4C" w:rsidRDefault="00CB7D4C" w:rsidP="008147F0">
            <w:pPr>
              <w:jc w:val="center"/>
              <w:rPr>
                <w:i/>
                <w:snapToGrid w:val="0"/>
                <w:vanish/>
              </w:rPr>
            </w:pPr>
          </w:p>
        </w:tc>
        <w:tc>
          <w:tcPr>
            <w:tcW w:w="5648" w:type="dxa"/>
            <w:vMerge/>
          </w:tcPr>
          <w:p w14:paraId="372FC0BB" w14:textId="77777777" w:rsidR="00CB7D4C" w:rsidRDefault="00CB7D4C" w:rsidP="0061324D">
            <w:pPr>
              <w:pStyle w:val="Header"/>
              <w:numPr>
                <w:ilvl w:val="0"/>
                <w:numId w:val="10"/>
              </w:numPr>
              <w:rPr>
                <w:rFonts w:cs="Arial"/>
                <w:i/>
                <w:snapToGrid w:val="0"/>
                <w:vanish/>
              </w:rPr>
            </w:pPr>
          </w:p>
        </w:tc>
        <w:tc>
          <w:tcPr>
            <w:tcW w:w="1588" w:type="dxa"/>
            <w:vMerge/>
          </w:tcPr>
          <w:p w14:paraId="3E018E3D" w14:textId="77777777" w:rsidR="00CB7D4C" w:rsidRDefault="00CB7D4C" w:rsidP="006A29E0">
            <w:pPr>
              <w:rPr>
                <w:i/>
                <w:snapToGrid w:val="0"/>
                <w:vanish/>
              </w:rPr>
            </w:pPr>
          </w:p>
        </w:tc>
      </w:tr>
      <w:tr w:rsidR="00CB7D4C" w:rsidRPr="009B6E74" w14:paraId="7DAC86FE" w14:textId="77777777" w:rsidTr="00DB1DEF">
        <w:tblPrEx>
          <w:tblLook w:val="04A0" w:firstRow="1" w:lastRow="0" w:firstColumn="1" w:lastColumn="0" w:noHBand="0" w:noVBand="1"/>
        </w:tblPrEx>
        <w:trPr>
          <w:hidden/>
        </w:trPr>
        <w:tc>
          <w:tcPr>
            <w:tcW w:w="1019" w:type="dxa"/>
          </w:tcPr>
          <w:p w14:paraId="7E6D62EB" w14:textId="77777777" w:rsidR="00CB7D4C" w:rsidRDefault="00CB7D4C" w:rsidP="006A29E0">
            <w:pPr>
              <w:jc w:val="center"/>
              <w:rPr>
                <w:i/>
                <w:snapToGrid w:val="0"/>
                <w:vanish/>
              </w:rPr>
            </w:pPr>
            <w:r>
              <w:rPr>
                <w:i/>
                <w:snapToGrid w:val="0"/>
                <w:vanish/>
              </w:rPr>
              <w:t>5</w:t>
            </w:r>
          </w:p>
        </w:tc>
        <w:tc>
          <w:tcPr>
            <w:tcW w:w="720" w:type="dxa"/>
          </w:tcPr>
          <w:p w14:paraId="4578BB05" w14:textId="77777777" w:rsidR="00CB7D4C" w:rsidRDefault="00CB7D4C" w:rsidP="006A29E0">
            <w:pPr>
              <w:jc w:val="center"/>
              <w:rPr>
                <w:i/>
                <w:snapToGrid w:val="0"/>
                <w:vanish/>
              </w:rPr>
            </w:pPr>
            <w:r>
              <w:rPr>
                <w:i/>
                <w:snapToGrid w:val="0"/>
                <w:vanish/>
              </w:rPr>
              <w:t>0</w:t>
            </w:r>
          </w:p>
        </w:tc>
        <w:tc>
          <w:tcPr>
            <w:tcW w:w="1260" w:type="dxa"/>
          </w:tcPr>
          <w:p w14:paraId="43AB8D27" w14:textId="77777777" w:rsidR="00CB7D4C" w:rsidRDefault="002F6A67" w:rsidP="008147F0">
            <w:pPr>
              <w:jc w:val="center"/>
              <w:rPr>
                <w:i/>
                <w:snapToGrid w:val="0"/>
                <w:vanish/>
              </w:rPr>
            </w:pPr>
            <w:r>
              <w:rPr>
                <w:i/>
                <w:snapToGrid w:val="0"/>
                <w:vanish/>
              </w:rPr>
              <w:t>2017-01-1</w:t>
            </w:r>
            <w:r w:rsidR="00CB7D4C">
              <w:rPr>
                <w:i/>
                <w:snapToGrid w:val="0"/>
                <w:vanish/>
              </w:rPr>
              <w:t>3</w:t>
            </w:r>
          </w:p>
        </w:tc>
        <w:tc>
          <w:tcPr>
            <w:tcW w:w="5648" w:type="dxa"/>
          </w:tcPr>
          <w:p w14:paraId="2752DEF2" w14:textId="77777777" w:rsidR="00CB7D4C" w:rsidRDefault="00CB7D4C" w:rsidP="0061324D">
            <w:pPr>
              <w:pStyle w:val="Header"/>
              <w:numPr>
                <w:ilvl w:val="0"/>
                <w:numId w:val="8"/>
              </w:numPr>
              <w:ind w:left="458"/>
              <w:rPr>
                <w:rFonts w:cs="Arial"/>
                <w:i/>
                <w:snapToGrid w:val="0"/>
                <w:vanish/>
              </w:rPr>
            </w:pPr>
            <w:r>
              <w:rPr>
                <w:rFonts w:cs="Arial"/>
                <w:i/>
                <w:snapToGrid w:val="0"/>
                <w:vanish/>
              </w:rPr>
              <w:t>Meta data updated for specification macros, version 3.1</w:t>
            </w:r>
          </w:p>
          <w:p w14:paraId="313FB239" w14:textId="77777777" w:rsidR="00CB7D4C" w:rsidRDefault="00CB7D4C" w:rsidP="0061324D">
            <w:pPr>
              <w:pStyle w:val="Header"/>
              <w:numPr>
                <w:ilvl w:val="0"/>
                <w:numId w:val="8"/>
              </w:numPr>
              <w:ind w:left="458"/>
              <w:rPr>
                <w:rFonts w:cs="Arial"/>
                <w:i/>
                <w:snapToGrid w:val="0"/>
                <w:vanish/>
              </w:rPr>
            </w:pPr>
            <w:r>
              <w:rPr>
                <w:rFonts w:cs="Arial"/>
                <w:i/>
                <w:snapToGrid w:val="0"/>
                <w:vanish/>
              </w:rPr>
              <w:t>SW Unit chapter removed for the time being</w:t>
            </w:r>
          </w:p>
          <w:p w14:paraId="73A4F30B" w14:textId="77777777" w:rsidR="00CB7D4C" w:rsidRDefault="00CB7D4C" w:rsidP="0061324D">
            <w:pPr>
              <w:pStyle w:val="Header"/>
              <w:numPr>
                <w:ilvl w:val="0"/>
                <w:numId w:val="10"/>
              </w:numPr>
              <w:rPr>
                <w:rFonts w:cs="Arial"/>
                <w:i/>
                <w:snapToGrid w:val="0"/>
                <w:vanish/>
              </w:rPr>
            </w:pPr>
            <w:r>
              <w:rPr>
                <w:rFonts w:cs="Arial"/>
                <w:i/>
                <w:snapToGrid w:val="0"/>
                <w:vanish/>
              </w:rPr>
              <w:t>Green boxes added for user hints</w:t>
            </w:r>
          </w:p>
        </w:tc>
        <w:tc>
          <w:tcPr>
            <w:tcW w:w="1588" w:type="dxa"/>
          </w:tcPr>
          <w:p w14:paraId="1A0CF1FF" w14:textId="77777777" w:rsidR="00CB7D4C" w:rsidRDefault="00CB7D4C" w:rsidP="006A29E0">
            <w:pPr>
              <w:rPr>
                <w:i/>
                <w:snapToGrid w:val="0"/>
                <w:vanish/>
              </w:rPr>
            </w:pPr>
            <w:r>
              <w:rPr>
                <w:i/>
                <w:snapToGrid w:val="0"/>
                <w:vanish/>
              </w:rPr>
              <w:t>Jbaden1</w:t>
            </w:r>
          </w:p>
        </w:tc>
      </w:tr>
      <w:tr w:rsidR="00EF5443" w:rsidRPr="009B6E74" w14:paraId="4F1F9F4C" w14:textId="77777777" w:rsidTr="00DB1DEF">
        <w:tblPrEx>
          <w:tblLook w:val="04A0" w:firstRow="1" w:lastRow="0" w:firstColumn="1" w:lastColumn="0" w:noHBand="0" w:noVBand="1"/>
        </w:tblPrEx>
        <w:trPr>
          <w:hidden/>
        </w:trPr>
        <w:tc>
          <w:tcPr>
            <w:tcW w:w="1019" w:type="dxa"/>
          </w:tcPr>
          <w:p w14:paraId="5EC3C9CA" w14:textId="77777777" w:rsidR="00EF5443" w:rsidRDefault="00EF5443" w:rsidP="006A29E0">
            <w:pPr>
              <w:jc w:val="center"/>
              <w:rPr>
                <w:i/>
                <w:snapToGrid w:val="0"/>
                <w:vanish/>
              </w:rPr>
            </w:pPr>
            <w:r>
              <w:rPr>
                <w:i/>
                <w:snapToGrid w:val="0"/>
                <w:vanish/>
              </w:rPr>
              <w:t>5</w:t>
            </w:r>
          </w:p>
        </w:tc>
        <w:tc>
          <w:tcPr>
            <w:tcW w:w="720" w:type="dxa"/>
          </w:tcPr>
          <w:p w14:paraId="18212C9E" w14:textId="77777777" w:rsidR="00EF5443" w:rsidRDefault="00EF5443" w:rsidP="006A29E0">
            <w:pPr>
              <w:jc w:val="center"/>
              <w:rPr>
                <w:i/>
                <w:snapToGrid w:val="0"/>
                <w:vanish/>
              </w:rPr>
            </w:pPr>
            <w:r>
              <w:rPr>
                <w:i/>
                <w:snapToGrid w:val="0"/>
                <w:vanish/>
              </w:rPr>
              <w:t>1</w:t>
            </w:r>
          </w:p>
        </w:tc>
        <w:tc>
          <w:tcPr>
            <w:tcW w:w="1260" w:type="dxa"/>
          </w:tcPr>
          <w:p w14:paraId="4BB961E5" w14:textId="77777777" w:rsidR="00EF5443" w:rsidRDefault="00EF5443" w:rsidP="008147F0">
            <w:pPr>
              <w:jc w:val="center"/>
              <w:rPr>
                <w:i/>
                <w:snapToGrid w:val="0"/>
                <w:vanish/>
              </w:rPr>
            </w:pPr>
            <w:r>
              <w:rPr>
                <w:i/>
                <w:snapToGrid w:val="0"/>
                <w:vanish/>
              </w:rPr>
              <w:t>2017-01-18</w:t>
            </w:r>
          </w:p>
        </w:tc>
        <w:tc>
          <w:tcPr>
            <w:tcW w:w="5648" w:type="dxa"/>
          </w:tcPr>
          <w:p w14:paraId="21ED6662" w14:textId="77777777" w:rsidR="00EF5443" w:rsidRDefault="00EF5443" w:rsidP="0061324D">
            <w:pPr>
              <w:pStyle w:val="Header"/>
              <w:numPr>
                <w:ilvl w:val="0"/>
                <w:numId w:val="8"/>
              </w:numPr>
              <w:ind w:left="458"/>
              <w:rPr>
                <w:rFonts w:cs="Arial"/>
                <w:i/>
                <w:snapToGrid w:val="0"/>
                <w:vanish/>
              </w:rPr>
            </w:pPr>
            <w:r>
              <w:rPr>
                <w:rFonts w:cs="Arial"/>
                <w:i/>
                <w:snapToGrid w:val="0"/>
                <w:vanish/>
              </w:rPr>
              <w:t>Some additional hints.</w:t>
            </w:r>
          </w:p>
          <w:p w14:paraId="2B7D8F6D" w14:textId="77777777" w:rsidR="00EF5443" w:rsidRDefault="00EF5443" w:rsidP="0061324D">
            <w:pPr>
              <w:pStyle w:val="Header"/>
              <w:numPr>
                <w:ilvl w:val="0"/>
                <w:numId w:val="8"/>
              </w:numPr>
              <w:ind w:left="458"/>
              <w:rPr>
                <w:rFonts w:cs="Arial"/>
                <w:i/>
                <w:snapToGrid w:val="0"/>
                <w:vanish/>
              </w:rPr>
            </w:pPr>
            <w:r>
              <w:rPr>
                <w:rFonts w:cs="Arial"/>
                <w:i/>
                <w:snapToGrid w:val="0"/>
                <w:vanish/>
              </w:rPr>
              <w:t>Hyperlinks highlighted in hints</w:t>
            </w:r>
          </w:p>
        </w:tc>
        <w:tc>
          <w:tcPr>
            <w:tcW w:w="1588" w:type="dxa"/>
          </w:tcPr>
          <w:p w14:paraId="0AF40990" w14:textId="77777777" w:rsidR="00EF5443" w:rsidRDefault="00EF5443" w:rsidP="006A29E0">
            <w:pPr>
              <w:rPr>
                <w:i/>
                <w:snapToGrid w:val="0"/>
                <w:vanish/>
              </w:rPr>
            </w:pPr>
            <w:r>
              <w:rPr>
                <w:i/>
                <w:snapToGrid w:val="0"/>
                <w:vanish/>
              </w:rPr>
              <w:t>Jbaden1</w:t>
            </w:r>
          </w:p>
        </w:tc>
      </w:tr>
      <w:tr w:rsidR="00EF5443" w:rsidRPr="009B6E74" w14:paraId="3F18E7FC" w14:textId="77777777" w:rsidTr="00DB1DEF">
        <w:tblPrEx>
          <w:tblLook w:val="04A0" w:firstRow="1" w:lastRow="0" w:firstColumn="1" w:lastColumn="0" w:noHBand="0" w:noVBand="1"/>
        </w:tblPrEx>
        <w:trPr>
          <w:hidden/>
        </w:trPr>
        <w:tc>
          <w:tcPr>
            <w:tcW w:w="1019" w:type="dxa"/>
          </w:tcPr>
          <w:p w14:paraId="0B2EF31D" w14:textId="77777777" w:rsidR="00EF5443" w:rsidRDefault="00712521" w:rsidP="006A29E0">
            <w:pPr>
              <w:jc w:val="center"/>
              <w:rPr>
                <w:i/>
                <w:snapToGrid w:val="0"/>
                <w:vanish/>
              </w:rPr>
            </w:pPr>
            <w:r>
              <w:rPr>
                <w:i/>
                <w:snapToGrid w:val="0"/>
                <w:vanish/>
              </w:rPr>
              <w:t>6</w:t>
            </w:r>
          </w:p>
        </w:tc>
        <w:tc>
          <w:tcPr>
            <w:tcW w:w="720" w:type="dxa"/>
          </w:tcPr>
          <w:p w14:paraId="23316479" w14:textId="77777777" w:rsidR="00EF5443" w:rsidRDefault="00712521" w:rsidP="006A29E0">
            <w:pPr>
              <w:jc w:val="center"/>
              <w:rPr>
                <w:i/>
                <w:snapToGrid w:val="0"/>
                <w:vanish/>
              </w:rPr>
            </w:pPr>
            <w:r>
              <w:rPr>
                <w:i/>
                <w:snapToGrid w:val="0"/>
                <w:vanish/>
              </w:rPr>
              <w:t>0</w:t>
            </w:r>
          </w:p>
        </w:tc>
        <w:tc>
          <w:tcPr>
            <w:tcW w:w="1260" w:type="dxa"/>
          </w:tcPr>
          <w:p w14:paraId="38E82DA1" w14:textId="77777777" w:rsidR="00EF5443" w:rsidRDefault="00712521" w:rsidP="00712521">
            <w:pPr>
              <w:jc w:val="center"/>
              <w:rPr>
                <w:i/>
                <w:snapToGrid w:val="0"/>
                <w:vanish/>
              </w:rPr>
            </w:pPr>
            <w:r>
              <w:rPr>
                <w:i/>
                <w:snapToGrid w:val="0"/>
                <w:vanish/>
              </w:rPr>
              <w:t>2017-04-28</w:t>
            </w:r>
          </w:p>
        </w:tc>
        <w:tc>
          <w:tcPr>
            <w:tcW w:w="5648" w:type="dxa"/>
          </w:tcPr>
          <w:p w14:paraId="3E2B51C1" w14:textId="77777777" w:rsidR="00EF5443" w:rsidRDefault="00EF5443" w:rsidP="0061324D">
            <w:pPr>
              <w:pStyle w:val="Header"/>
              <w:numPr>
                <w:ilvl w:val="0"/>
                <w:numId w:val="8"/>
              </w:numPr>
              <w:ind w:left="458"/>
              <w:rPr>
                <w:rFonts w:cs="Arial"/>
                <w:i/>
                <w:snapToGrid w:val="0"/>
                <w:vanish/>
              </w:rPr>
            </w:pPr>
            <w:r>
              <w:rPr>
                <w:rFonts w:cs="Arial"/>
                <w:i/>
                <w:snapToGrid w:val="0"/>
                <w:vanish/>
              </w:rPr>
              <w:t>Editorial change. Hints added to chapter 4.1.4</w:t>
            </w:r>
          </w:p>
          <w:p w14:paraId="1EEC31E8" w14:textId="77777777" w:rsidR="00BB4BE7" w:rsidRDefault="00BB4BE7" w:rsidP="0061324D">
            <w:pPr>
              <w:pStyle w:val="Header"/>
              <w:numPr>
                <w:ilvl w:val="0"/>
                <w:numId w:val="8"/>
              </w:numPr>
              <w:ind w:left="458"/>
              <w:rPr>
                <w:rFonts w:cs="Arial"/>
                <w:i/>
                <w:snapToGrid w:val="0"/>
                <w:vanish/>
              </w:rPr>
            </w:pPr>
            <w:r>
              <w:rPr>
                <w:rFonts w:cs="Arial"/>
                <w:i/>
                <w:snapToGrid w:val="0"/>
                <w:vanish/>
              </w:rPr>
              <w:t xml:space="preserve">Chapter “Traceability Matrix” </w:t>
            </w:r>
            <w:r w:rsidR="00712521">
              <w:rPr>
                <w:rFonts w:cs="Arial"/>
                <w:i/>
                <w:snapToGrid w:val="0"/>
                <w:vanish/>
              </w:rPr>
              <w:t>re</w:t>
            </w:r>
            <w:r>
              <w:rPr>
                <w:rFonts w:cs="Arial"/>
                <w:i/>
                <w:snapToGrid w:val="0"/>
                <w:vanish/>
              </w:rPr>
              <w:t>moved</w:t>
            </w:r>
          </w:p>
        </w:tc>
        <w:tc>
          <w:tcPr>
            <w:tcW w:w="1588" w:type="dxa"/>
          </w:tcPr>
          <w:p w14:paraId="66434E1F" w14:textId="77777777" w:rsidR="00EF5443" w:rsidRDefault="00EF5443" w:rsidP="006A29E0">
            <w:pPr>
              <w:rPr>
                <w:i/>
                <w:snapToGrid w:val="0"/>
                <w:vanish/>
              </w:rPr>
            </w:pPr>
            <w:r>
              <w:rPr>
                <w:i/>
                <w:snapToGrid w:val="0"/>
                <w:vanish/>
              </w:rPr>
              <w:t>Jbaden1</w:t>
            </w:r>
          </w:p>
        </w:tc>
      </w:tr>
      <w:tr w:rsidR="008D73AE" w:rsidRPr="009B6E74" w14:paraId="47F2EED4" w14:textId="77777777" w:rsidTr="00DB1DEF">
        <w:tblPrEx>
          <w:tblLook w:val="04A0" w:firstRow="1" w:lastRow="0" w:firstColumn="1" w:lastColumn="0" w:noHBand="0" w:noVBand="1"/>
        </w:tblPrEx>
        <w:trPr>
          <w:hidden/>
        </w:trPr>
        <w:tc>
          <w:tcPr>
            <w:tcW w:w="1019" w:type="dxa"/>
          </w:tcPr>
          <w:p w14:paraId="39887787" w14:textId="77777777" w:rsidR="008D73AE" w:rsidRDefault="008D73AE" w:rsidP="008D73AE">
            <w:pPr>
              <w:jc w:val="center"/>
              <w:rPr>
                <w:i/>
                <w:snapToGrid w:val="0"/>
                <w:vanish/>
              </w:rPr>
            </w:pPr>
            <w:r>
              <w:rPr>
                <w:i/>
                <w:snapToGrid w:val="0"/>
                <w:vanish/>
              </w:rPr>
              <w:t>6</w:t>
            </w:r>
          </w:p>
        </w:tc>
        <w:tc>
          <w:tcPr>
            <w:tcW w:w="720" w:type="dxa"/>
          </w:tcPr>
          <w:p w14:paraId="435E4CBC" w14:textId="77777777" w:rsidR="008D73AE" w:rsidRDefault="008D73AE" w:rsidP="008D73AE">
            <w:pPr>
              <w:jc w:val="center"/>
              <w:rPr>
                <w:i/>
                <w:snapToGrid w:val="0"/>
                <w:vanish/>
              </w:rPr>
            </w:pPr>
            <w:r>
              <w:rPr>
                <w:i/>
                <w:snapToGrid w:val="0"/>
                <w:vanish/>
              </w:rPr>
              <w:t>0</w:t>
            </w:r>
          </w:p>
        </w:tc>
        <w:tc>
          <w:tcPr>
            <w:tcW w:w="1260" w:type="dxa"/>
          </w:tcPr>
          <w:p w14:paraId="13B2A835" w14:textId="77777777" w:rsidR="008D73AE" w:rsidRDefault="008D73AE" w:rsidP="009929F8">
            <w:pPr>
              <w:jc w:val="center"/>
              <w:rPr>
                <w:i/>
                <w:snapToGrid w:val="0"/>
                <w:vanish/>
              </w:rPr>
            </w:pPr>
            <w:r>
              <w:rPr>
                <w:i/>
                <w:snapToGrid w:val="0"/>
                <w:vanish/>
              </w:rPr>
              <w:t>201</w:t>
            </w:r>
            <w:r w:rsidR="009929F8">
              <w:rPr>
                <w:i/>
                <w:snapToGrid w:val="0"/>
                <w:vanish/>
              </w:rPr>
              <w:t>8</w:t>
            </w:r>
            <w:r>
              <w:rPr>
                <w:i/>
                <w:snapToGrid w:val="0"/>
                <w:vanish/>
              </w:rPr>
              <w:t>-04-28</w:t>
            </w:r>
          </w:p>
        </w:tc>
        <w:tc>
          <w:tcPr>
            <w:tcW w:w="5648" w:type="dxa"/>
          </w:tcPr>
          <w:p w14:paraId="47EBBFE9" w14:textId="77777777" w:rsidR="008D73AE" w:rsidRDefault="008D73AE" w:rsidP="0061324D">
            <w:pPr>
              <w:pStyle w:val="Header"/>
              <w:numPr>
                <w:ilvl w:val="0"/>
                <w:numId w:val="8"/>
              </w:numPr>
              <w:ind w:left="458"/>
              <w:rPr>
                <w:rFonts w:cs="Arial"/>
                <w:i/>
                <w:snapToGrid w:val="0"/>
                <w:vanish/>
              </w:rPr>
            </w:pPr>
            <w:r>
              <w:rPr>
                <w:rFonts w:cs="Arial"/>
                <w:i/>
                <w:snapToGrid w:val="0"/>
                <w:vanish/>
              </w:rPr>
              <w:t>CR69</w:t>
            </w:r>
            <w:r w:rsidR="00D81576">
              <w:rPr>
                <w:rFonts w:cs="Arial"/>
                <w:i/>
                <w:snapToGrid w:val="0"/>
                <w:vanish/>
              </w:rPr>
              <w:t>/63</w:t>
            </w:r>
            <w:r>
              <w:rPr>
                <w:rFonts w:cs="Arial"/>
                <w:i/>
                <w:snapToGrid w:val="0"/>
                <w:vanish/>
              </w:rPr>
              <w:t>: New chapters added for Functional Safety (FTTI and Technical Safety Requirements)</w:t>
            </w:r>
          </w:p>
          <w:p w14:paraId="3A2E3280" w14:textId="77777777" w:rsidR="008D73AE" w:rsidRDefault="008D73AE" w:rsidP="0061324D">
            <w:pPr>
              <w:pStyle w:val="Header"/>
              <w:numPr>
                <w:ilvl w:val="0"/>
                <w:numId w:val="8"/>
              </w:numPr>
              <w:ind w:left="458"/>
              <w:rPr>
                <w:rFonts w:cs="Arial"/>
                <w:i/>
                <w:snapToGrid w:val="0"/>
                <w:vanish/>
              </w:rPr>
            </w:pPr>
            <w:r>
              <w:rPr>
                <w:rFonts w:cs="Arial"/>
                <w:i/>
                <w:snapToGrid w:val="0"/>
                <w:vanish/>
              </w:rPr>
              <w:t>CR53: New coversheet + additional meta-data</w:t>
            </w:r>
          </w:p>
          <w:p w14:paraId="19541EB6" w14:textId="77777777" w:rsidR="00212B41" w:rsidRPr="008D73AE" w:rsidRDefault="00212B41" w:rsidP="0061324D">
            <w:pPr>
              <w:pStyle w:val="Header"/>
              <w:numPr>
                <w:ilvl w:val="0"/>
                <w:numId w:val="8"/>
              </w:numPr>
              <w:ind w:left="456"/>
              <w:rPr>
                <w:rFonts w:cs="Arial"/>
                <w:i/>
                <w:snapToGrid w:val="0"/>
                <w:vanish/>
              </w:rPr>
            </w:pPr>
            <w:r>
              <w:rPr>
                <w:rFonts w:cs="Arial"/>
                <w:i/>
                <w:snapToGrid w:val="0"/>
                <w:vanish/>
              </w:rPr>
              <w:t xml:space="preserve">CR76: </w:t>
            </w:r>
            <w:r w:rsidRPr="00212B41">
              <w:rPr>
                <w:rFonts w:cs="Arial"/>
                <w:i/>
                <w:snapToGrid w:val="0"/>
                <w:vanish/>
              </w:rPr>
              <w:t>merge sections for configuration and for calibration parameters into one on Function Level</w:t>
            </w:r>
          </w:p>
        </w:tc>
        <w:tc>
          <w:tcPr>
            <w:tcW w:w="1588" w:type="dxa"/>
          </w:tcPr>
          <w:p w14:paraId="4B2AE729" w14:textId="77777777" w:rsidR="008D73AE" w:rsidRDefault="008D73AE" w:rsidP="008D73AE">
            <w:pPr>
              <w:rPr>
                <w:i/>
                <w:snapToGrid w:val="0"/>
                <w:vanish/>
              </w:rPr>
            </w:pPr>
            <w:r>
              <w:rPr>
                <w:i/>
                <w:snapToGrid w:val="0"/>
                <w:vanish/>
              </w:rPr>
              <w:t>Jbaden1</w:t>
            </w:r>
          </w:p>
        </w:tc>
      </w:tr>
      <w:tr w:rsidR="002B3BBE" w:rsidRPr="009B6E74" w14:paraId="00A3A61D" w14:textId="77777777" w:rsidTr="00DB1DEF">
        <w:tblPrEx>
          <w:tblLook w:val="04A0" w:firstRow="1" w:lastRow="0" w:firstColumn="1" w:lastColumn="0" w:noHBand="0" w:noVBand="1"/>
        </w:tblPrEx>
        <w:trPr>
          <w:hidden/>
        </w:trPr>
        <w:tc>
          <w:tcPr>
            <w:tcW w:w="1019" w:type="dxa"/>
          </w:tcPr>
          <w:p w14:paraId="4DC11A2D" w14:textId="77777777" w:rsidR="002B3BBE" w:rsidRDefault="002B3BBE" w:rsidP="002B3BBE">
            <w:pPr>
              <w:jc w:val="center"/>
              <w:rPr>
                <w:i/>
                <w:snapToGrid w:val="0"/>
                <w:vanish/>
              </w:rPr>
            </w:pPr>
            <w:r>
              <w:rPr>
                <w:i/>
                <w:snapToGrid w:val="0"/>
                <w:vanish/>
              </w:rPr>
              <w:t>6</w:t>
            </w:r>
          </w:p>
        </w:tc>
        <w:tc>
          <w:tcPr>
            <w:tcW w:w="720" w:type="dxa"/>
          </w:tcPr>
          <w:p w14:paraId="0415FE0D" w14:textId="77777777" w:rsidR="002B3BBE" w:rsidRDefault="002B3BBE" w:rsidP="002B3BBE">
            <w:pPr>
              <w:jc w:val="center"/>
              <w:rPr>
                <w:i/>
                <w:snapToGrid w:val="0"/>
                <w:vanish/>
              </w:rPr>
            </w:pPr>
            <w:r>
              <w:rPr>
                <w:i/>
                <w:snapToGrid w:val="0"/>
                <w:vanish/>
              </w:rPr>
              <w:t>0</w:t>
            </w:r>
          </w:p>
        </w:tc>
        <w:tc>
          <w:tcPr>
            <w:tcW w:w="1260" w:type="dxa"/>
          </w:tcPr>
          <w:p w14:paraId="5ABFFA0F" w14:textId="77777777" w:rsidR="002B3BBE" w:rsidRDefault="002B3BBE" w:rsidP="002B3BBE">
            <w:pPr>
              <w:jc w:val="center"/>
              <w:rPr>
                <w:i/>
                <w:snapToGrid w:val="0"/>
                <w:vanish/>
              </w:rPr>
            </w:pPr>
            <w:r>
              <w:rPr>
                <w:i/>
                <w:snapToGrid w:val="0"/>
                <w:vanish/>
              </w:rPr>
              <w:t>2018-08-06</w:t>
            </w:r>
          </w:p>
        </w:tc>
        <w:tc>
          <w:tcPr>
            <w:tcW w:w="5648" w:type="dxa"/>
          </w:tcPr>
          <w:p w14:paraId="11E8FA47" w14:textId="77777777" w:rsidR="002B3BBE" w:rsidRDefault="002B3BBE" w:rsidP="0061324D">
            <w:pPr>
              <w:pStyle w:val="Header"/>
              <w:numPr>
                <w:ilvl w:val="0"/>
                <w:numId w:val="8"/>
              </w:numPr>
              <w:ind w:left="453"/>
              <w:rPr>
                <w:rFonts w:cs="Arial"/>
                <w:i/>
                <w:snapToGrid w:val="0"/>
                <w:vanish/>
              </w:rPr>
            </w:pPr>
            <w:r>
              <w:rPr>
                <w:rFonts w:cs="Arial"/>
                <w:i/>
                <w:snapToGrid w:val="0"/>
                <w:vanish/>
              </w:rPr>
              <w:t xml:space="preserve">CR66: </w:t>
            </w:r>
            <w:r w:rsidRPr="00950E8A">
              <w:rPr>
                <w:rFonts w:cs="Arial"/>
                <w:i/>
                <w:snapToGrid w:val="0"/>
                <w:vanish/>
              </w:rPr>
              <w:t>Fix version numbering in footer of Function Spec</w:t>
            </w:r>
          </w:p>
        </w:tc>
        <w:tc>
          <w:tcPr>
            <w:tcW w:w="1588" w:type="dxa"/>
          </w:tcPr>
          <w:p w14:paraId="31D62DB1" w14:textId="77777777" w:rsidR="002B3BBE" w:rsidRDefault="002B3BBE" w:rsidP="002B3BBE">
            <w:pPr>
              <w:rPr>
                <w:i/>
                <w:snapToGrid w:val="0"/>
                <w:vanish/>
              </w:rPr>
            </w:pPr>
            <w:r>
              <w:rPr>
                <w:i/>
                <w:snapToGrid w:val="0"/>
                <w:vanish/>
              </w:rPr>
              <w:t>Jbaden1</w:t>
            </w:r>
          </w:p>
        </w:tc>
      </w:tr>
      <w:tr w:rsidR="002B3BBE" w:rsidRPr="00344364" w14:paraId="3D9E3C97" w14:textId="77777777" w:rsidTr="00DB1DEF">
        <w:tblPrEx>
          <w:tblLook w:val="04A0" w:firstRow="1" w:lastRow="0" w:firstColumn="1" w:lastColumn="0" w:noHBand="0" w:noVBand="1"/>
        </w:tblPrEx>
        <w:trPr>
          <w:hidden/>
        </w:trPr>
        <w:tc>
          <w:tcPr>
            <w:tcW w:w="1019" w:type="dxa"/>
          </w:tcPr>
          <w:p w14:paraId="21284C9A" w14:textId="77777777" w:rsidR="002B3BBE" w:rsidRPr="00344364" w:rsidRDefault="002B3BBE" w:rsidP="002B3BBE">
            <w:pPr>
              <w:jc w:val="center"/>
              <w:rPr>
                <w:i/>
                <w:snapToGrid w:val="0"/>
                <w:vanish/>
              </w:rPr>
            </w:pPr>
            <w:r w:rsidRPr="00344364">
              <w:rPr>
                <w:i/>
                <w:snapToGrid w:val="0"/>
                <w:vanish/>
              </w:rPr>
              <w:t>6</w:t>
            </w:r>
          </w:p>
        </w:tc>
        <w:tc>
          <w:tcPr>
            <w:tcW w:w="720" w:type="dxa"/>
          </w:tcPr>
          <w:p w14:paraId="220F6DEA" w14:textId="77777777" w:rsidR="002B3BBE" w:rsidRPr="00344364" w:rsidRDefault="002B3BBE" w:rsidP="002B3BBE">
            <w:pPr>
              <w:jc w:val="center"/>
              <w:rPr>
                <w:i/>
                <w:snapToGrid w:val="0"/>
                <w:vanish/>
              </w:rPr>
            </w:pPr>
            <w:r w:rsidRPr="00344364">
              <w:rPr>
                <w:i/>
                <w:snapToGrid w:val="0"/>
                <w:vanish/>
              </w:rPr>
              <w:t>0</w:t>
            </w:r>
          </w:p>
        </w:tc>
        <w:tc>
          <w:tcPr>
            <w:tcW w:w="1260" w:type="dxa"/>
          </w:tcPr>
          <w:p w14:paraId="44F8714D" w14:textId="77777777" w:rsidR="002B3BBE" w:rsidRPr="00344364" w:rsidRDefault="005A3209" w:rsidP="005A3209">
            <w:pPr>
              <w:jc w:val="center"/>
              <w:rPr>
                <w:i/>
                <w:snapToGrid w:val="0"/>
                <w:vanish/>
              </w:rPr>
            </w:pPr>
            <w:r w:rsidRPr="00344364">
              <w:rPr>
                <w:i/>
                <w:snapToGrid w:val="0"/>
                <w:vanish/>
              </w:rPr>
              <w:t>2018-09</w:t>
            </w:r>
            <w:r w:rsidR="002B3BBE" w:rsidRPr="00344364">
              <w:rPr>
                <w:i/>
                <w:snapToGrid w:val="0"/>
                <w:vanish/>
              </w:rPr>
              <w:t>-</w:t>
            </w:r>
            <w:r w:rsidRPr="00344364">
              <w:rPr>
                <w:i/>
                <w:snapToGrid w:val="0"/>
                <w:vanish/>
              </w:rPr>
              <w:t>28</w:t>
            </w:r>
          </w:p>
        </w:tc>
        <w:tc>
          <w:tcPr>
            <w:tcW w:w="5648" w:type="dxa"/>
          </w:tcPr>
          <w:p w14:paraId="0A1F7D84" w14:textId="77777777" w:rsidR="002B3BBE" w:rsidRPr="00344364" w:rsidRDefault="002B3BBE" w:rsidP="0061324D">
            <w:pPr>
              <w:pStyle w:val="Header"/>
              <w:numPr>
                <w:ilvl w:val="0"/>
                <w:numId w:val="8"/>
              </w:numPr>
              <w:ind w:left="453"/>
              <w:rPr>
                <w:rFonts w:cs="Arial"/>
                <w:i/>
                <w:snapToGrid w:val="0"/>
                <w:vanish/>
              </w:rPr>
            </w:pPr>
            <w:r w:rsidRPr="00344364">
              <w:rPr>
                <w:rFonts w:cs="Arial"/>
                <w:i/>
                <w:snapToGrid w:val="0"/>
                <w:vanish/>
              </w:rPr>
              <w:t>Broken links to RE Wiki repaired</w:t>
            </w:r>
          </w:p>
        </w:tc>
        <w:tc>
          <w:tcPr>
            <w:tcW w:w="1588" w:type="dxa"/>
          </w:tcPr>
          <w:p w14:paraId="751EE759" w14:textId="77777777" w:rsidR="002B3BBE" w:rsidRPr="00344364" w:rsidRDefault="002B3BBE" w:rsidP="002B3BBE">
            <w:pPr>
              <w:rPr>
                <w:i/>
                <w:snapToGrid w:val="0"/>
                <w:vanish/>
              </w:rPr>
            </w:pPr>
            <w:r w:rsidRPr="00344364">
              <w:rPr>
                <w:i/>
                <w:snapToGrid w:val="0"/>
                <w:vanish/>
              </w:rPr>
              <w:t>Jbaden1</w:t>
            </w:r>
          </w:p>
        </w:tc>
      </w:tr>
      <w:tr w:rsidR="00C30784" w:rsidRPr="00344364" w14:paraId="14AEFFE0" w14:textId="77777777" w:rsidTr="00DB1DEF">
        <w:tblPrEx>
          <w:tblLook w:val="04A0" w:firstRow="1" w:lastRow="0" w:firstColumn="1" w:lastColumn="0" w:noHBand="0" w:noVBand="1"/>
        </w:tblPrEx>
        <w:trPr>
          <w:hidden/>
        </w:trPr>
        <w:tc>
          <w:tcPr>
            <w:tcW w:w="1019" w:type="dxa"/>
          </w:tcPr>
          <w:p w14:paraId="7A873F0C" w14:textId="77777777" w:rsidR="00C30784" w:rsidRPr="00344364" w:rsidRDefault="00C30784" w:rsidP="00FD32A2">
            <w:pPr>
              <w:jc w:val="center"/>
              <w:rPr>
                <w:i/>
                <w:snapToGrid w:val="0"/>
                <w:vanish/>
              </w:rPr>
            </w:pPr>
            <w:r w:rsidRPr="00344364">
              <w:rPr>
                <w:i/>
                <w:snapToGrid w:val="0"/>
                <w:vanish/>
              </w:rPr>
              <w:t>6</w:t>
            </w:r>
          </w:p>
        </w:tc>
        <w:tc>
          <w:tcPr>
            <w:tcW w:w="720" w:type="dxa"/>
          </w:tcPr>
          <w:p w14:paraId="318AB987" w14:textId="77777777" w:rsidR="00C30784" w:rsidRPr="00344364" w:rsidRDefault="00C30784" w:rsidP="00FD32A2">
            <w:pPr>
              <w:jc w:val="center"/>
              <w:rPr>
                <w:i/>
                <w:snapToGrid w:val="0"/>
                <w:vanish/>
              </w:rPr>
            </w:pPr>
            <w:r w:rsidRPr="00344364">
              <w:rPr>
                <w:i/>
                <w:snapToGrid w:val="0"/>
                <w:vanish/>
              </w:rPr>
              <w:t>0</w:t>
            </w:r>
          </w:p>
        </w:tc>
        <w:tc>
          <w:tcPr>
            <w:tcW w:w="1260" w:type="dxa"/>
          </w:tcPr>
          <w:p w14:paraId="31FC47C9" w14:textId="77777777" w:rsidR="00C30784" w:rsidRPr="00344364" w:rsidRDefault="00C30784" w:rsidP="00C30784">
            <w:pPr>
              <w:jc w:val="center"/>
              <w:rPr>
                <w:i/>
                <w:snapToGrid w:val="0"/>
                <w:vanish/>
              </w:rPr>
            </w:pPr>
            <w:r w:rsidRPr="00344364">
              <w:rPr>
                <w:i/>
                <w:snapToGrid w:val="0"/>
                <w:vanish/>
              </w:rPr>
              <w:t>2018-10-31</w:t>
            </w:r>
          </w:p>
        </w:tc>
        <w:tc>
          <w:tcPr>
            <w:tcW w:w="5648" w:type="dxa"/>
          </w:tcPr>
          <w:p w14:paraId="365AB865"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Minor corrections on cover sheet and in footer to be more GIS compliant and VSEM aligned</w:t>
            </w:r>
          </w:p>
          <w:p w14:paraId="5160D461" w14:textId="77777777" w:rsidR="00C30784" w:rsidRPr="00344364" w:rsidRDefault="00C30784" w:rsidP="0061324D">
            <w:pPr>
              <w:pStyle w:val="Header"/>
              <w:numPr>
                <w:ilvl w:val="0"/>
                <w:numId w:val="8"/>
              </w:numPr>
              <w:ind w:left="453"/>
              <w:rPr>
                <w:rFonts w:cs="Arial"/>
                <w:i/>
                <w:snapToGrid w:val="0"/>
                <w:vanish/>
              </w:rPr>
            </w:pPr>
            <w:r w:rsidRPr="00344364">
              <w:rPr>
                <w:rFonts w:cs="Arial"/>
                <w:i/>
                <w:snapToGrid w:val="0"/>
                <w:vanish/>
              </w:rPr>
              <w:t>“Overview” and “Description” exchanged in headings (following common sense)</w:t>
            </w:r>
          </w:p>
        </w:tc>
        <w:tc>
          <w:tcPr>
            <w:tcW w:w="1588" w:type="dxa"/>
          </w:tcPr>
          <w:p w14:paraId="0AC07757" w14:textId="77777777" w:rsidR="00C30784" w:rsidRPr="00344364" w:rsidRDefault="00C30784" w:rsidP="00FD32A2">
            <w:pPr>
              <w:rPr>
                <w:i/>
                <w:snapToGrid w:val="0"/>
                <w:vanish/>
              </w:rPr>
            </w:pPr>
            <w:r w:rsidRPr="00344364">
              <w:rPr>
                <w:i/>
                <w:snapToGrid w:val="0"/>
                <w:vanish/>
              </w:rPr>
              <w:t>Jbaden1</w:t>
            </w:r>
          </w:p>
        </w:tc>
      </w:tr>
      <w:tr w:rsidR="00325E4A" w:rsidRPr="00344364" w14:paraId="70B74221" w14:textId="77777777" w:rsidTr="00DB1DEF">
        <w:tblPrEx>
          <w:tblLook w:val="04A0" w:firstRow="1" w:lastRow="0" w:firstColumn="1" w:lastColumn="0" w:noHBand="0" w:noVBand="1"/>
        </w:tblPrEx>
        <w:trPr>
          <w:hidden/>
        </w:trPr>
        <w:tc>
          <w:tcPr>
            <w:tcW w:w="1019" w:type="dxa"/>
          </w:tcPr>
          <w:p w14:paraId="189B01DB" w14:textId="77777777" w:rsidR="00325E4A" w:rsidRPr="00344364" w:rsidRDefault="00325E4A" w:rsidP="00325E4A">
            <w:pPr>
              <w:jc w:val="center"/>
              <w:rPr>
                <w:i/>
                <w:snapToGrid w:val="0"/>
                <w:vanish/>
              </w:rPr>
            </w:pPr>
            <w:r w:rsidRPr="00344364">
              <w:rPr>
                <w:i/>
                <w:snapToGrid w:val="0"/>
                <w:vanish/>
              </w:rPr>
              <w:t>6</w:t>
            </w:r>
          </w:p>
        </w:tc>
        <w:tc>
          <w:tcPr>
            <w:tcW w:w="720" w:type="dxa"/>
          </w:tcPr>
          <w:p w14:paraId="0DA2DAFF" w14:textId="77777777" w:rsidR="00325E4A" w:rsidRPr="00344364" w:rsidRDefault="00325E4A" w:rsidP="00325E4A">
            <w:pPr>
              <w:jc w:val="center"/>
              <w:rPr>
                <w:i/>
                <w:snapToGrid w:val="0"/>
                <w:vanish/>
              </w:rPr>
            </w:pPr>
            <w:r w:rsidRPr="00344364">
              <w:rPr>
                <w:i/>
                <w:snapToGrid w:val="0"/>
                <w:vanish/>
              </w:rPr>
              <w:t>0</w:t>
            </w:r>
          </w:p>
        </w:tc>
        <w:tc>
          <w:tcPr>
            <w:tcW w:w="1260" w:type="dxa"/>
          </w:tcPr>
          <w:p w14:paraId="3BB81119" w14:textId="77777777" w:rsidR="00325E4A" w:rsidRPr="00344364" w:rsidRDefault="00325E4A" w:rsidP="00325E4A">
            <w:pPr>
              <w:jc w:val="center"/>
              <w:rPr>
                <w:i/>
                <w:snapToGrid w:val="0"/>
                <w:vanish/>
              </w:rPr>
            </w:pPr>
            <w:r w:rsidRPr="00344364">
              <w:rPr>
                <w:i/>
                <w:snapToGrid w:val="0"/>
                <w:vanish/>
              </w:rPr>
              <w:t>2018-</w:t>
            </w:r>
            <w:r>
              <w:rPr>
                <w:i/>
                <w:snapToGrid w:val="0"/>
                <w:vanish/>
              </w:rPr>
              <w:t>11</w:t>
            </w:r>
            <w:r w:rsidRPr="00344364">
              <w:rPr>
                <w:i/>
                <w:snapToGrid w:val="0"/>
                <w:vanish/>
              </w:rPr>
              <w:t>-</w:t>
            </w:r>
            <w:r>
              <w:rPr>
                <w:i/>
                <w:snapToGrid w:val="0"/>
                <w:vanish/>
              </w:rPr>
              <w:t>12</w:t>
            </w:r>
          </w:p>
        </w:tc>
        <w:tc>
          <w:tcPr>
            <w:tcW w:w="5648" w:type="dxa"/>
          </w:tcPr>
          <w:p w14:paraId="1F74C938" w14:textId="77777777" w:rsidR="00325E4A" w:rsidRDefault="00325E4A" w:rsidP="0061324D">
            <w:pPr>
              <w:pStyle w:val="Header"/>
              <w:numPr>
                <w:ilvl w:val="0"/>
                <w:numId w:val="8"/>
              </w:numPr>
              <w:ind w:left="453"/>
              <w:rPr>
                <w:rFonts w:cs="Arial"/>
                <w:i/>
                <w:snapToGrid w:val="0"/>
                <w:vanish/>
              </w:rPr>
            </w:pPr>
            <w:r>
              <w:rPr>
                <w:rFonts w:cs="Arial"/>
                <w:i/>
                <w:snapToGrid w:val="0"/>
                <w:vanish/>
              </w:rPr>
              <w:t>Explanatory text in Variants” section revised</w:t>
            </w:r>
          </w:p>
          <w:p w14:paraId="5E583AB7" w14:textId="77777777" w:rsidR="00325E4A" w:rsidRPr="00344364" w:rsidRDefault="00325E4A" w:rsidP="0061324D">
            <w:pPr>
              <w:pStyle w:val="Header"/>
              <w:numPr>
                <w:ilvl w:val="0"/>
                <w:numId w:val="8"/>
              </w:numPr>
              <w:ind w:left="453"/>
              <w:rPr>
                <w:rFonts w:cs="Arial"/>
                <w:i/>
                <w:snapToGrid w:val="0"/>
                <w:vanish/>
              </w:rPr>
            </w:pPr>
            <w:r>
              <w:rPr>
                <w:rFonts w:cs="Arial"/>
                <w:i/>
                <w:snapToGrid w:val="0"/>
                <w:vanish/>
              </w:rPr>
              <w:t>Functional Safety modifications as agreed with FuSa core team (Baseline: November 2018 Dearborn On-Site)</w:t>
            </w:r>
          </w:p>
        </w:tc>
        <w:tc>
          <w:tcPr>
            <w:tcW w:w="1588" w:type="dxa"/>
          </w:tcPr>
          <w:p w14:paraId="79D1625B" w14:textId="77777777" w:rsidR="00325E4A" w:rsidRPr="00344364" w:rsidRDefault="00325E4A" w:rsidP="00325E4A">
            <w:pPr>
              <w:rPr>
                <w:i/>
                <w:snapToGrid w:val="0"/>
                <w:vanish/>
              </w:rPr>
            </w:pPr>
            <w:r w:rsidRPr="00344364">
              <w:rPr>
                <w:i/>
                <w:snapToGrid w:val="0"/>
                <w:vanish/>
              </w:rPr>
              <w:t>Jbaden1</w:t>
            </w:r>
          </w:p>
        </w:tc>
      </w:tr>
      <w:tr w:rsidR="001C48B9" w:rsidRPr="00344364" w14:paraId="46A93F8E" w14:textId="77777777" w:rsidTr="00DB1DEF">
        <w:tblPrEx>
          <w:tblLook w:val="04A0" w:firstRow="1" w:lastRow="0" w:firstColumn="1" w:lastColumn="0" w:noHBand="0" w:noVBand="1"/>
        </w:tblPrEx>
        <w:trPr>
          <w:hidden/>
        </w:trPr>
        <w:tc>
          <w:tcPr>
            <w:tcW w:w="1019" w:type="dxa"/>
          </w:tcPr>
          <w:p w14:paraId="6B1DB927" w14:textId="138A8F12" w:rsidR="001C48B9" w:rsidRPr="00344364" w:rsidRDefault="001C48B9" w:rsidP="001C48B9">
            <w:pPr>
              <w:jc w:val="center"/>
              <w:rPr>
                <w:i/>
                <w:snapToGrid w:val="0"/>
                <w:vanish/>
              </w:rPr>
            </w:pPr>
            <w:r>
              <w:rPr>
                <w:i/>
                <w:snapToGrid w:val="0"/>
                <w:vanish/>
              </w:rPr>
              <w:t>M</w:t>
            </w:r>
          </w:p>
        </w:tc>
        <w:tc>
          <w:tcPr>
            <w:tcW w:w="720" w:type="dxa"/>
          </w:tcPr>
          <w:p w14:paraId="6E54F817" w14:textId="3EF67309" w:rsidR="001C48B9" w:rsidRPr="00344364" w:rsidRDefault="001C48B9" w:rsidP="001C48B9">
            <w:pPr>
              <w:jc w:val="center"/>
              <w:rPr>
                <w:i/>
                <w:snapToGrid w:val="0"/>
                <w:vanish/>
              </w:rPr>
            </w:pPr>
          </w:p>
        </w:tc>
        <w:tc>
          <w:tcPr>
            <w:tcW w:w="1260" w:type="dxa"/>
          </w:tcPr>
          <w:p w14:paraId="4CBE6BFD" w14:textId="6BAE0EA6" w:rsidR="001C48B9" w:rsidRPr="00344364" w:rsidRDefault="001C48B9" w:rsidP="001C48B9">
            <w:pPr>
              <w:jc w:val="center"/>
              <w:rPr>
                <w:i/>
                <w:snapToGrid w:val="0"/>
                <w:vanish/>
              </w:rPr>
            </w:pPr>
            <w:r w:rsidRPr="00344364">
              <w:rPr>
                <w:i/>
                <w:snapToGrid w:val="0"/>
                <w:vanish/>
              </w:rPr>
              <w:t>20</w:t>
            </w:r>
            <w:r>
              <w:rPr>
                <w:i/>
                <w:snapToGrid w:val="0"/>
                <w:vanish/>
              </w:rPr>
              <w:t>19-04-02</w:t>
            </w:r>
          </w:p>
        </w:tc>
        <w:tc>
          <w:tcPr>
            <w:tcW w:w="5648" w:type="dxa"/>
          </w:tcPr>
          <w:p w14:paraId="40419676" w14:textId="4EB45E2D" w:rsidR="001C48B9" w:rsidRPr="001C48B9" w:rsidRDefault="001C48B9" w:rsidP="001C48B9">
            <w:pPr>
              <w:pStyle w:val="Header"/>
              <w:numPr>
                <w:ilvl w:val="0"/>
                <w:numId w:val="8"/>
              </w:numPr>
              <w:ind w:left="453"/>
              <w:rPr>
                <w:rFonts w:cs="Arial"/>
                <w:i/>
                <w:snapToGrid w:val="0"/>
                <w:vanish/>
              </w:rPr>
            </w:pPr>
            <w:r>
              <w:rPr>
                <w:rFonts w:cs="Arial"/>
                <w:i/>
                <w:snapToGrid w:val="0"/>
                <w:vanish/>
              </w:rPr>
              <w:t>Initial version of SysML report template</w:t>
            </w:r>
          </w:p>
        </w:tc>
        <w:tc>
          <w:tcPr>
            <w:tcW w:w="1588" w:type="dxa"/>
          </w:tcPr>
          <w:p w14:paraId="2F3606A2" w14:textId="4C641ABF" w:rsidR="001C48B9" w:rsidRPr="00344364" w:rsidRDefault="001C48B9" w:rsidP="001C48B9">
            <w:pPr>
              <w:rPr>
                <w:i/>
                <w:snapToGrid w:val="0"/>
                <w:vanish/>
              </w:rPr>
            </w:pPr>
            <w:r>
              <w:rPr>
                <w:i/>
                <w:snapToGrid w:val="0"/>
                <w:vanish/>
              </w:rPr>
              <w:t>snuesch</w:t>
            </w:r>
          </w:p>
        </w:tc>
      </w:tr>
      <w:tr w:rsidR="00257312" w:rsidRPr="00344364" w14:paraId="178E14BD" w14:textId="77777777" w:rsidTr="00DB1DEF">
        <w:tblPrEx>
          <w:tblLook w:val="04A0" w:firstRow="1" w:lastRow="0" w:firstColumn="1" w:lastColumn="0" w:noHBand="0" w:noVBand="1"/>
        </w:tblPrEx>
        <w:trPr>
          <w:hidden/>
        </w:trPr>
        <w:tc>
          <w:tcPr>
            <w:tcW w:w="1019" w:type="dxa"/>
          </w:tcPr>
          <w:p w14:paraId="354B2FDC" w14:textId="1B89D23B" w:rsidR="00257312" w:rsidRDefault="00257312" w:rsidP="001C48B9">
            <w:pPr>
              <w:jc w:val="center"/>
              <w:rPr>
                <w:i/>
                <w:snapToGrid w:val="0"/>
                <w:vanish/>
              </w:rPr>
            </w:pPr>
            <w:r>
              <w:rPr>
                <w:i/>
                <w:snapToGrid w:val="0"/>
                <w:vanish/>
              </w:rPr>
              <w:t>M</w:t>
            </w:r>
          </w:p>
        </w:tc>
        <w:tc>
          <w:tcPr>
            <w:tcW w:w="720" w:type="dxa"/>
          </w:tcPr>
          <w:p w14:paraId="2077DD6C" w14:textId="77777777" w:rsidR="00257312" w:rsidRPr="00344364" w:rsidRDefault="00257312" w:rsidP="001C48B9">
            <w:pPr>
              <w:jc w:val="center"/>
              <w:rPr>
                <w:i/>
                <w:snapToGrid w:val="0"/>
                <w:vanish/>
              </w:rPr>
            </w:pPr>
          </w:p>
        </w:tc>
        <w:tc>
          <w:tcPr>
            <w:tcW w:w="1260" w:type="dxa"/>
          </w:tcPr>
          <w:p w14:paraId="31762B30" w14:textId="73D80E93" w:rsidR="00257312" w:rsidRPr="00344364" w:rsidRDefault="00257312" w:rsidP="001C48B9">
            <w:pPr>
              <w:jc w:val="center"/>
              <w:rPr>
                <w:i/>
                <w:snapToGrid w:val="0"/>
                <w:vanish/>
              </w:rPr>
            </w:pPr>
            <w:r>
              <w:rPr>
                <w:i/>
                <w:snapToGrid w:val="0"/>
                <w:vanish/>
              </w:rPr>
              <w:t>2019-04-05</w:t>
            </w:r>
          </w:p>
        </w:tc>
        <w:tc>
          <w:tcPr>
            <w:tcW w:w="5648" w:type="dxa"/>
          </w:tcPr>
          <w:p w14:paraId="1D6397B2" w14:textId="7D667969" w:rsidR="00257312" w:rsidRDefault="00257312" w:rsidP="001C48B9">
            <w:pPr>
              <w:pStyle w:val="Header"/>
              <w:numPr>
                <w:ilvl w:val="0"/>
                <w:numId w:val="8"/>
              </w:numPr>
              <w:ind w:left="453"/>
              <w:rPr>
                <w:rFonts w:cs="Arial"/>
                <w:i/>
                <w:snapToGrid w:val="0"/>
                <w:vanish/>
              </w:rPr>
            </w:pPr>
            <w:r>
              <w:rPr>
                <w:rFonts w:cs="Arial"/>
                <w:i/>
                <w:snapToGrid w:val="0"/>
                <w:vanish/>
              </w:rPr>
              <w:t>Improved dialog boxes to select function group</w:t>
            </w:r>
          </w:p>
        </w:tc>
        <w:tc>
          <w:tcPr>
            <w:tcW w:w="1588" w:type="dxa"/>
          </w:tcPr>
          <w:p w14:paraId="10BF578A" w14:textId="2B418256" w:rsidR="00257312" w:rsidRDefault="00257312" w:rsidP="001C48B9">
            <w:pPr>
              <w:rPr>
                <w:i/>
                <w:snapToGrid w:val="0"/>
                <w:vanish/>
              </w:rPr>
            </w:pPr>
            <w:r>
              <w:rPr>
                <w:i/>
                <w:snapToGrid w:val="0"/>
                <w:vanish/>
              </w:rPr>
              <w:t>snuesch</w:t>
            </w:r>
          </w:p>
        </w:tc>
      </w:tr>
      <w:tr w:rsidR="00800B8E" w:rsidRPr="00344364" w14:paraId="51CF0F1C" w14:textId="77777777" w:rsidTr="00DB1DEF">
        <w:tblPrEx>
          <w:tblLook w:val="04A0" w:firstRow="1" w:lastRow="0" w:firstColumn="1" w:lastColumn="0" w:noHBand="0" w:noVBand="1"/>
        </w:tblPrEx>
        <w:trPr>
          <w:hidden/>
        </w:trPr>
        <w:tc>
          <w:tcPr>
            <w:tcW w:w="1019" w:type="dxa"/>
          </w:tcPr>
          <w:p w14:paraId="223556A7" w14:textId="1D2A3805" w:rsidR="00800B8E" w:rsidRDefault="00800B8E" w:rsidP="001C48B9">
            <w:pPr>
              <w:jc w:val="center"/>
              <w:rPr>
                <w:i/>
                <w:snapToGrid w:val="0"/>
                <w:vanish/>
              </w:rPr>
            </w:pPr>
            <w:r>
              <w:rPr>
                <w:i/>
                <w:snapToGrid w:val="0"/>
                <w:vanish/>
              </w:rPr>
              <w:t>M</w:t>
            </w:r>
          </w:p>
        </w:tc>
        <w:tc>
          <w:tcPr>
            <w:tcW w:w="720" w:type="dxa"/>
          </w:tcPr>
          <w:p w14:paraId="734A106B" w14:textId="77777777" w:rsidR="00800B8E" w:rsidRPr="00344364" w:rsidRDefault="00800B8E" w:rsidP="001C48B9">
            <w:pPr>
              <w:jc w:val="center"/>
              <w:rPr>
                <w:i/>
                <w:snapToGrid w:val="0"/>
                <w:vanish/>
              </w:rPr>
            </w:pPr>
          </w:p>
        </w:tc>
        <w:tc>
          <w:tcPr>
            <w:tcW w:w="1260" w:type="dxa"/>
          </w:tcPr>
          <w:p w14:paraId="7B64CB35" w14:textId="7273B7ED" w:rsidR="00800B8E" w:rsidRDefault="002514CD" w:rsidP="001C48B9">
            <w:pPr>
              <w:jc w:val="center"/>
              <w:rPr>
                <w:i/>
                <w:snapToGrid w:val="0"/>
                <w:vanish/>
              </w:rPr>
            </w:pPr>
            <w:r>
              <w:rPr>
                <w:i/>
                <w:snapToGrid w:val="0"/>
                <w:vanish/>
              </w:rPr>
              <w:t>2019-04-2</w:t>
            </w:r>
            <w:r w:rsidR="00C234C3">
              <w:rPr>
                <w:i/>
                <w:snapToGrid w:val="0"/>
                <w:vanish/>
              </w:rPr>
              <w:t>6</w:t>
            </w:r>
          </w:p>
        </w:tc>
        <w:tc>
          <w:tcPr>
            <w:tcW w:w="5648" w:type="dxa"/>
          </w:tcPr>
          <w:p w14:paraId="64D4B7A6" w14:textId="20F96274" w:rsidR="00800B8E" w:rsidRDefault="00800B8E" w:rsidP="00800B8E">
            <w:pPr>
              <w:pStyle w:val="Header"/>
              <w:numPr>
                <w:ilvl w:val="0"/>
                <w:numId w:val="8"/>
              </w:numPr>
              <w:ind w:left="453"/>
              <w:rPr>
                <w:rFonts w:cs="Arial"/>
                <w:i/>
                <w:snapToGrid w:val="0"/>
                <w:vanish/>
              </w:rPr>
            </w:pPr>
            <w:r>
              <w:rPr>
                <w:rFonts w:cs="Arial"/>
                <w:i/>
                <w:snapToGrid w:val="0"/>
                <w:vanish/>
              </w:rPr>
              <w:t>Improved function interfaces (support of additional elements</w:t>
            </w:r>
            <w:r w:rsidR="002514CD">
              <w:rPr>
                <w:rFonts w:cs="Arial"/>
                <w:i/>
                <w:snapToGrid w:val="0"/>
                <w:vanish/>
              </w:rPr>
              <w:t xml:space="preserve"> (e.g., send signal action, add structural feature action</w:t>
            </w:r>
            <w:r w:rsidR="007809D6">
              <w:rPr>
                <w:rFonts w:cs="Arial"/>
                <w:i/>
                <w:snapToGrid w:val="0"/>
                <w:vanish/>
              </w:rPr>
              <w:t>, merge node, decision node</w:t>
            </w:r>
            <w:r w:rsidR="00C234C3">
              <w:rPr>
                <w:rFonts w:cs="Arial"/>
                <w:i/>
                <w:snapToGrid w:val="0"/>
                <w:vanish/>
              </w:rPr>
              <w:t>, activity parameter nodes</w:t>
            </w:r>
            <w:r w:rsidR="007809D6">
              <w:rPr>
                <w:rFonts w:cs="Arial"/>
                <w:i/>
                <w:snapToGrid w:val="0"/>
                <w:vanish/>
              </w:rPr>
              <w:t>, etc.</w:t>
            </w:r>
            <w:r w:rsidR="002514CD">
              <w:rPr>
                <w:rFonts w:cs="Arial"/>
                <w:i/>
                <w:snapToGrid w:val="0"/>
                <w:vanish/>
              </w:rPr>
              <w:t>)</w:t>
            </w:r>
            <w:r>
              <w:rPr>
                <w:rFonts w:cs="Arial"/>
                <w:i/>
                <w:snapToGrid w:val="0"/>
                <w:vanish/>
              </w:rPr>
              <w:t xml:space="preserve"> and pins)</w:t>
            </w:r>
          </w:p>
        </w:tc>
        <w:tc>
          <w:tcPr>
            <w:tcW w:w="1588" w:type="dxa"/>
          </w:tcPr>
          <w:p w14:paraId="4F963DD6" w14:textId="7D74AFFD" w:rsidR="00800B8E" w:rsidRDefault="00800B8E" w:rsidP="001C48B9">
            <w:pPr>
              <w:rPr>
                <w:i/>
                <w:snapToGrid w:val="0"/>
                <w:vanish/>
              </w:rPr>
            </w:pPr>
            <w:r>
              <w:rPr>
                <w:i/>
                <w:snapToGrid w:val="0"/>
                <w:vanish/>
              </w:rPr>
              <w:t>snuesch</w:t>
            </w:r>
          </w:p>
        </w:tc>
      </w:tr>
      <w:tr w:rsidR="00CB0FC6" w:rsidRPr="00344364" w14:paraId="04790333" w14:textId="77777777" w:rsidTr="00DB1DEF">
        <w:tblPrEx>
          <w:tblLook w:val="04A0" w:firstRow="1" w:lastRow="0" w:firstColumn="1" w:lastColumn="0" w:noHBand="0" w:noVBand="1"/>
        </w:tblPrEx>
        <w:trPr>
          <w:hidden/>
        </w:trPr>
        <w:tc>
          <w:tcPr>
            <w:tcW w:w="1019" w:type="dxa"/>
          </w:tcPr>
          <w:p w14:paraId="15A25BE3" w14:textId="5BBF8FC6" w:rsidR="00CB0FC6" w:rsidRDefault="00B55A8D" w:rsidP="001C48B9">
            <w:pPr>
              <w:jc w:val="center"/>
              <w:rPr>
                <w:i/>
                <w:snapToGrid w:val="0"/>
                <w:vanish/>
              </w:rPr>
            </w:pPr>
            <w:r>
              <w:rPr>
                <w:i/>
                <w:snapToGrid w:val="0"/>
                <w:vanish/>
              </w:rPr>
              <w:t>N</w:t>
            </w:r>
          </w:p>
        </w:tc>
        <w:tc>
          <w:tcPr>
            <w:tcW w:w="720" w:type="dxa"/>
          </w:tcPr>
          <w:p w14:paraId="10ABE31E" w14:textId="77777777" w:rsidR="00CB0FC6" w:rsidRPr="00344364" w:rsidRDefault="00CB0FC6" w:rsidP="001C48B9">
            <w:pPr>
              <w:jc w:val="center"/>
              <w:rPr>
                <w:i/>
                <w:snapToGrid w:val="0"/>
                <w:vanish/>
              </w:rPr>
            </w:pPr>
          </w:p>
        </w:tc>
        <w:tc>
          <w:tcPr>
            <w:tcW w:w="1260" w:type="dxa"/>
          </w:tcPr>
          <w:p w14:paraId="2D34AC99" w14:textId="45EC6A53" w:rsidR="00CB0FC6" w:rsidRDefault="00CB0FC6" w:rsidP="001C48B9">
            <w:pPr>
              <w:jc w:val="center"/>
              <w:rPr>
                <w:i/>
                <w:snapToGrid w:val="0"/>
                <w:vanish/>
              </w:rPr>
            </w:pPr>
            <w:r>
              <w:rPr>
                <w:i/>
                <w:snapToGrid w:val="0"/>
                <w:vanish/>
              </w:rPr>
              <w:t>2019-08-19</w:t>
            </w:r>
          </w:p>
        </w:tc>
        <w:tc>
          <w:tcPr>
            <w:tcW w:w="5648" w:type="dxa"/>
          </w:tcPr>
          <w:p w14:paraId="58CE33FC" w14:textId="61B611E1" w:rsidR="00CB0FC6" w:rsidRDefault="00CB0FC6" w:rsidP="00CB0FC6">
            <w:pPr>
              <w:pStyle w:val="Header"/>
              <w:numPr>
                <w:ilvl w:val="0"/>
                <w:numId w:val="8"/>
              </w:numPr>
              <w:ind w:left="453"/>
              <w:rPr>
                <w:rFonts w:cs="Arial"/>
                <w:i/>
                <w:snapToGrid w:val="0"/>
                <w:vanish/>
              </w:rPr>
            </w:pPr>
            <w:r>
              <w:rPr>
                <w:rFonts w:cs="Arial"/>
                <w:i/>
                <w:snapToGrid w:val="0"/>
                <w:vanish/>
              </w:rPr>
              <w:t>For each function now also requirements satisfied by activity parameter nodes and function outputs are populated.</w:t>
            </w:r>
          </w:p>
        </w:tc>
        <w:tc>
          <w:tcPr>
            <w:tcW w:w="1588" w:type="dxa"/>
          </w:tcPr>
          <w:p w14:paraId="79AD328B" w14:textId="7CEE70EA" w:rsidR="00CB0FC6" w:rsidRDefault="00CB0FC6" w:rsidP="001C48B9">
            <w:pPr>
              <w:rPr>
                <w:i/>
                <w:snapToGrid w:val="0"/>
                <w:vanish/>
              </w:rPr>
            </w:pPr>
            <w:r>
              <w:rPr>
                <w:i/>
                <w:snapToGrid w:val="0"/>
                <w:vanish/>
              </w:rPr>
              <w:t>snuesch</w:t>
            </w:r>
          </w:p>
        </w:tc>
      </w:tr>
      <w:tr w:rsidR="00483C41" w:rsidRPr="00344364" w14:paraId="7ED2840B" w14:textId="77777777" w:rsidTr="00DB1DEF">
        <w:tblPrEx>
          <w:tblLook w:val="04A0" w:firstRow="1" w:lastRow="0" w:firstColumn="1" w:lastColumn="0" w:noHBand="0" w:noVBand="1"/>
        </w:tblPrEx>
        <w:trPr>
          <w:hidden/>
        </w:trPr>
        <w:tc>
          <w:tcPr>
            <w:tcW w:w="1019" w:type="dxa"/>
          </w:tcPr>
          <w:p w14:paraId="570AE6FC" w14:textId="6E5FBAC5" w:rsidR="00483C41" w:rsidRDefault="00B55A8D" w:rsidP="001C48B9">
            <w:pPr>
              <w:jc w:val="center"/>
              <w:rPr>
                <w:i/>
                <w:snapToGrid w:val="0"/>
                <w:vanish/>
              </w:rPr>
            </w:pPr>
            <w:r>
              <w:rPr>
                <w:i/>
                <w:snapToGrid w:val="0"/>
                <w:vanish/>
              </w:rPr>
              <w:t>N</w:t>
            </w:r>
          </w:p>
        </w:tc>
        <w:tc>
          <w:tcPr>
            <w:tcW w:w="720" w:type="dxa"/>
          </w:tcPr>
          <w:p w14:paraId="584C3919" w14:textId="77777777" w:rsidR="00483C41" w:rsidRPr="00344364" w:rsidRDefault="00483C41" w:rsidP="001C48B9">
            <w:pPr>
              <w:jc w:val="center"/>
              <w:rPr>
                <w:i/>
                <w:snapToGrid w:val="0"/>
                <w:vanish/>
              </w:rPr>
            </w:pPr>
          </w:p>
        </w:tc>
        <w:tc>
          <w:tcPr>
            <w:tcW w:w="1260" w:type="dxa"/>
          </w:tcPr>
          <w:p w14:paraId="7F374EF7" w14:textId="043891B3" w:rsidR="00483C41" w:rsidRDefault="00483C41" w:rsidP="001C48B9">
            <w:pPr>
              <w:jc w:val="center"/>
              <w:rPr>
                <w:i/>
                <w:snapToGrid w:val="0"/>
                <w:vanish/>
              </w:rPr>
            </w:pPr>
            <w:r>
              <w:rPr>
                <w:i/>
                <w:snapToGrid w:val="0"/>
                <w:vanish/>
              </w:rPr>
              <w:t>2019-08-21</w:t>
            </w:r>
          </w:p>
        </w:tc>
        <w:tc>
          <w:tcPr>
            <w:tcW w:w="5648" w:type="dxa"/>
          </w:tcPr>
          <w:p w14:paraId="07DD6699" w14:textId="378BE79F" w:rsidR="00483C41" w:rsidRDefault="00483C41" w:rsidP="00CB0FC6">
            <w:pPr>
              <w:pStyle w:val="Header"/>
              <w:numPr>
                <w:ilvl w:val="0"/>
                <w:numId w:val="8"/>
              </w:numPr>
              <w:ind w:left="453"/>
              <w:rPr>
                <w:rFonts w:cs="Arial"/>
                <w:i/>
                <w:snapToGrid w:val="0"/>
                <w:vanish/>
              </w:rPr>
            </w:pPr>
            <w:r>
              <w:rPr>
                <w:rFonts w:cs="Arial"/>
                <w:i/>
                <w:snapToGrid w:val="0"/>
                <w:vanish/>
              </w:rPr>
              <w:t>Improved glossary and acronym tables</w:t>
            </w:r>
          </w:p>
        </w:tc>
        <w:tc>
          <w:tcPr>
            <w:tcW w:w="1588" w:type="dxa"/>
          </w:tcPr>
          <w:p w14:paraId="53B5C1A4" w14:textId="27835F42" w:rsidR="00483C41" w:rsidRDefault="00483C41" w:rsidP="001C48B9">
            <w:pPr>
              <w:rPr>
                <w:i/>
                <w:snapToGrid w:val="0"/>
                <w:vanish/>
              </w:rPr>
            </w:pPr>
            <w:r>
              <w:rPr>
                <w:i/>
                <w:snapToGrid w:val="0"/>
                <w:vanish/>
              </w:rPr>
              <w:t>snuesch</w:t>
            </w:r>
          </w:p>
        </w:tc>
      </w:tr>
      <w:tr w:rsidR="001D76F1" w:rsidRPr="00344364" w14:paraId="279BE0F0" w14:textId="77777777" w:rsidTr="00DB1DEF">
        <w:tblPrEx>
          <w:tblLook w:val="04A0" w:firstRow="1" w:lastRow="0" w:firstColumn="1" w:lastColumn="0" w:noHBand="0" w:noVBand="1"/>
        </w:tblPrEx>
        <w:trPr>
          <w:hidden/>
        </w:trPr>
        <w:tc>
          <w:tcPr>
            <w:tcW w:w="1019" w:type="dxa"/>
          </w:tcPr>
          <w:p w14:paraId="6B61E38C" w14:textId="107E484F" w:rsidR="001D76F1" w:rsidRDefault="001D76F1" w:rsidP="001C48B9">
            <w:pPr>
              <w:jc w:val="center"/>
              <w:rPr>
                <w:i/>
                <w:snapToGrid w:val="0"/>
                <w:vanish/>
              </w:rPr>
            </w:pPr>
            <w:r>
              <w:rPr>
                <w:i/>
                <w:snapToGrid w:val="0"/>
                <w:vanish/>
              </w:rPr>
              <w:t>N</w:t>
            </w:r>
          </w:p>
        </w:tc>
        <w:tc>
          <w:tcPr>
            <w:tcW w:w="720" w:type="dxa"/>
          </w:tcPr>
          <w:p w14:paraId="25637583" w14:textId="77777777" w:rsidR="001D76F1" w:rsidRPr="00344364" w:rsidRDefault="001D76F1" w:rsidP="001C48B9">
            <w:pPr>
              <w:jc w:val="center"/>
              <w:rPr>
                <w:i/>
                <w:snapToGrid w:val="0"/>
                <w:vanish/>
              </w:rPr>
            </w:pPr>
          </w:p>
        </w:tc>
        <w:tc>
          <w:tcPr>
            <w:tcW w:w="1260" w:type="dxa"/>
          </w:tcPr>
          <w:p w14:paraId="739FDB9C" w14:textId="355B93CF" w:rsidR="001D76F1" w:rsidRDefault="001D76F1" w:rsidP="001C48B9">
            <w:pPr>
              <w:jc w:val="center"/>
              <w:rPr>
                <w:i/>
                <w:snapToGrid w:val="0"/>
                <w:vanish/>
              </w:rPr>
            </w:pPr>
            <w:r>
              <w:rPr>
                <w:i/>
                <w:snapToGrid w:val="0"/>
                <w:vanish/>
              </w:rPr>
              <w:t>2019-09-20</w:t>
            </w:r>
          </w:p>
        </w:tc>
        <w:tc>
          <w:tcPr>
            <w:tcW w:w="5648" w:type="dxa"/>
          </w:tcPr>
          <w:p w14:paraId="56B8D247" w14:textId="1757C60B" w:rsidR="001D76F1" w:rsidRDefault="001D76F1" w:rsidP="00CB0FC6">
            <w:pPr>
              <w:pStyle w:val="Header"/>
              <w:numPr>
                <w:ilvl w:val="0"/>
                <w:numId w:val="8"/>
              </w:numPr>
              <w:ind w:left="453"/>
              <w:rPr>
                <w:rFonts w:cs="Arial"/>
                <w:i/>
                <w:snapToGrid w:val="0"/>
                <w:vanish/>
              </w:rPr>
            </w:pPr>
            <w:r>
              <w:rPr>
                <w:rFonts w:cs="Arial"/>
                <w:i/>
                <w:snapToGrid w:val="0"/>
                <w:vanish/>
              </w:rPr>
              <w:t>Updated Function Interfaces tables with better wording. Added a report template variable that allows to disable senders and receivers. Sorted requirements by ID.</w:t>
            </w:r>
          </w:p>
        </w:tc>
        <w:tc>
          <w:tcPr>
            <w:tcW w:w="1588" w:type="dxa"/>
          </w:tcPr>
          <w:p w14:paraId="0B67C922" w14:textId="2D6526FD" w:rsidR="001D76F1" w:rsidRDefault="001D76F1" w:rsidP="001C48B9">
            <w:pPr>
              <w:rPr>
                <w:i/>
                <w:snapToGrid w:val="0"/>
                <w:vanish/>
              </w:rPr>
            </w:pPr>
            <w:r>
              <w:rPr>
                <w:i/>
                <w:snapToGrid w:val="0"/>
                <w:vanish/>
              </w:rPr>
              <w:t>snuesch</w:t>
            </w:r>
          </w:p>
        </w:tc>
      </w:tr>
      <w:tr w:rsidR="00DB1DEF" w:rsidRPr="00344364" w14:paraId="4C17E0A9" w14:textId="77777777" w:rsidTr="00DB1DEF">
        <w:tblPrEx>
          <w:tblLook w:val="04A0" w:firstRow="1" w:lastRow="0" w:firstColumn="1" w:lastColumn="0" w:noHBand="0" w:noVBand="1"/>
        </w:tblPrEx>
        <w:trPr>
          <w:hidden/>
        </w:trPr>
        <w:tc>
          <w:tcPr>
            <w:tcW w:w="1019" w:type="dxa"/>
          </w:tcPr>
          <w:p w14:paraId="2CA9E204" w14:textId="183F49AE" w:rsidR="00DB1DEF" w:rsidRDefault="00DB1DEF" w:rsidP="001C48B9">
            <w:pPr>
              <w:jc w:val="center"/>
              <w:rPr>
                <w:i/>
                <w:snapToGrid w:val="0"/>
                <w:vanish/>
              </w:rPr>
            </w:pPr>
            <w:r>
              <w:rPr>
                <w:i/>
                <w:snapToGrid w:val="0"/>
                <w:vanish/>
              </w:rPr>
              <w:t>N</w:t>
            </w:r>
          </w:p>
        </w:tc>
        <w:tc>
          <w:tcPr>
            <w:tcW w:w="720" w:type="dxa"/>
          </w:tcPr>
          <w:p w14:paraId="0C50716C" w14:textId="77777777" w:rsidR="00DB1DEF" w:rsidRPr="00344364" w:rsidRDefault="00DB1DEF" w:rsidP="001C48B9">
            <w:pPr>
              <w:jc w:val="center"/>
              <w:rPr>
                <w:i/>
                <w:snapToGrid w:val="0"/>
                <w:vanish/>
              </w:rPr>
            </w:pPr>
          </w:p>
        </w:tc>
        <w:tc>
          <w:tcPr>
            <w:tcW w:w="1260" w:type="dxa"/>
          </w:tcPr>
          <w:p w14:paraId="051BF808" w14:textId="55086F82" w:rsidR="00DB1DEF" w:rsidRDefault="00DB1DEF" w:rsidP="001C48B9">
            <w:pPr>
              <w:jc w:val="center"/>
              <w:rPr>
                <w:i/>
                <w:snapToGrid w:val="0"/>
                <w:vanish/>
              </w:rPr>
            </w:pPr>
            <w:r>
              <w:rPr>
                <w:i/>
                <w:snapToGrid w:val="0"/>
                <w:vanish/>
              </w:rPr>
              <w:t>2019-09-27</w:t>
            </w:r>
          </w:p>
        </w:tc>
        <w:tc>
          <w:tcPr>
            <w:tcW w:w="5648" w:type="dxa"/>
          </w:tcPr>
          <w:p w14:paraId="097AA306" w14:textId="77777777" w:rsidR="00DB1DEF" w:rsidRDefault="00DB1DEF" w:rsidP="00CB0FC6">
            <w:pPr>
              <w:pStyle w:val="Header"/>
              <w:numPr>
                <w:ilvl w:val="0"/>
                <w:numId w:val="8"/>
              </w:numPr>
              <w:ind w:left="453"/>
              <w:rPr>
                <w:rFonts w:cs="Arial"/>
                <w:i/>
                <w:snapToGrid w:val="0"/>
                <w:vanish/>
              </w:rPr>
            </w:pPr>
            <w:r>
              <w:rPr>
                <w:rFonts w:cs="Arial"/>
                <w:i/>
                <w:snapToGrid w:val="0"/>
                <w:vanish/>
              </w:rPr>
              <w:t>Green hints now only show up for first function.</w:t>
            </w:r>
          </w:p>
          <w:p w14:paraId="1D06FC70" w14:textId="2029AF7C" w:rsidR="00DB1DEF" w:rsidRDefault="00DB1DEF" w:rsidP="00CB0FC6">
            <w:pPr>
              <w:pStyle w:val="Header"/>
              <w:numPr>
                <w:ilvl w:val="0"/>
                <w:numId w:val="8"/>
              </w:numPr>
              <w:ind w:left="453"/>
              <w:rPr>
                <w:rFonts w:cs="Arial"/>
                <w:i/>
                <w:snapToGrid w:val="0"/>
                <w:vanish/>
              </w:rPr>
            </w:pPr>
            <w:r>
              <w:rPr>
                <w:rFonts w:cs="Arial"/>
                <w:i/>
                <w:snapToGrid w:val="0"/>
                <w:vanish/>
              </w:rPr>
              <w:t>labelTag variable can be used to filter revision history.</w:t>
            </w:r>
          </w:p>
        </w:tc>
        <w:tc>
          <w:tcPr>
            <w:tcW w:w="1588" w:type="dxa"/>
          </w:tcPr>
          <w:p w14:paraId="300F0AA3" w14:textId="207B16B0" w:rsidR="00DB1DEF" w:rsidRDefault="00DB1DEF" w:rsidP="001C48B9">
            <w:pPr>
              <w:rPr>
                <w:i/>
                <w:snapToGrid w:val="0"/>
                <w:vanish/>
              </w:rPr>
            </w:pPr>
            <w:r>
              <w:rPr>
                <w:i/>
                <w:snapToGrid w:val="0"/>
                <w:vanish/>
              </w:rPr>
              <w:t>snuesch</w:t>
            </w:r>
          </w:p>
        </w:tc>
      </w:tr>
    </w:tbl>
    <w:p w14:paraId="4170DC9B" w14:textId="77777777" w:rsidR="00271274" w:rsidRPr="00185AC3" w:rsidRDefault="00271274" w:rsidP="00271274">
      <w:pPr>
        <w:pStyle w:val="BodyText"/>
        <w:ind w:right="142"/>
        <w:jc w:val="both"/>
        <w:rPr>
          <w:rFonts w:cs="Arial"/>
          <w:i/>
          <w:iCs/>
          <w:lang w:val="en-US"/>
        </w:rPr>
      </w:pPr>
    </w:p>
    <w:p w14:paraId="21CC0073" w14:textId="77777777"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320" w:name="_Signal_Encoding_Types"/>
      <w:bookmarkStart w:id="321" w:name="_Ref2766978"/>
      <w:bookmarkStart w:id="322" w:name="_Ref2766973"/>
      <w:bookmarkStart w:id="323" w:name="_Toc66279746"/>
      <w:bookmarkEnd w:id="320"/>
      <w:r>
        <w:rPr>
          <w:lang w:val="en-GB"/>
        </w:rPr>
        <w:lastRenderedPageBreak/>
        <w:t>Appendix</w:t>
      </w:r>
      <w:bookmarkEnd w:id="321"/>
      <w:bookmarkEnd w:id="322"/>
      <w:bookmarkEnd w:id="323"/>
    </w:p>
    <w:p w14:paraId="2A3A02F6" w14:textId="77777777" w:rsidR="00602347" w:rsidRDefault="00062770" w:rsidP="00027BB8">
      <w:pPr>
        <w:pStyle w:val="Heading2"/>
        <w:rPr>
          <w:lang w:val="en-GB"/>
        </w:rPr>
      </w:pPr>
      <w:bookmarkStart w:id="324" w:name="_Data_Dictionary"/>
      <w:bookmarkStart w:id="325" w:name="_Ref294992279"/>
      <w:bookmarkStart w:id="326" w:name="_Ref294992274"/>
      <w:bookmarkStart w:id="327" w:name="_Toc66279747"/>
      <w:bookmarkEnd w:id="324"/>
      <w:r>
        <w:rPr>
          <w:lang w:val="en-GB"/>
        </w:rPr>
        <w:t>Data</w:t>
      </w:r>
      <w:r w:rsidR="00602347">
        <w:rPr>
          <w:lang w:val="en-GB"/>
        </w:rPr>
        <w:t xml:space="preserve"> </w:t>
      </w:r>
      <w:r>
        <w:rPr>
          <w:lang w:val="en-GB"/>
        </w:rPr>
        <w:t>Dictionary</w:t>
      </w:r>
      <w:bookmarkEnd w:id="325"/>
      <w:bookmarkEnd w:id="326"/>
      <w:bookmarkEnd w:id="327"/>
    </w:p>
    <w:p w14:paraId="0E906047" w14:textId="77777777" w:rsidR="00584E2D" w:rsidRDefault="00584E2D" w:rsidP="00584E2D">
      <w:pPr>
        <w:pStyle w:val="Heading3"/>
        <w:rPr>
          <w:lang w:val="en-GB"/>
        </w:rPr>
      </w:pPr>
      <w:bookmarkStart w:id="328" w:name="_Logical_Signals"/>
      <w:bookmarkStart w:id="329" w:name="_Ref531353605"/>
      <w:bookmarkStart w:id="330" w:name="_Toc66279748"/>
      <w:bookmarkEnd w:id="328"/>
      <w:r w:rsidRPr="00584E2D">
        <w:rPr>
          <w:lang w:val="en-GB"/>
        </w:rPr>
        <w:t>Logical Signals</w:t>
      </w:r>
      <w:bookmarkEnd w:id="329"/>
      <w:bookmarkEnd w:id="330"/>
    </w:p>
    <w:p w14:paraId="53CA2D27" w14:textId="1A5EF1AE"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77"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14:paraId="0E331533" w14:textId="77777777" w:rsidR="00584E2D" w:rsidRDefault="00584E2D" w:rsidP="00584E2D"/>
    <w:p w14:paraId="768BB602" w14:textId="11EB4B47" w:rsidR="001F5E54" w:rsidRPr="000371E0" w:rsidRDefault="002F7AB8" w:rsidP="001F5E54">
      <w:pPr>
        <w:pStyle w:val="RELogSignal"/>
        <w:shd w:val="clear" w:color="auto" w:fill="F2F2F2" w:themeFill="background1" w:themeFillShade="F2"/>
      </w:pPr>
      <w:r>
        <w:t xml:space="preserve"> </w:t>
      </w:r>
      <w:bookmarkStart w:id="331" w:name="_5f73149b3a51b1d868be7b4d99227a81"/>
      <w:r w:rsidR="00931505">
        <w:t>Ambient Temperature</w:t>
      </w:r>
      <w:bookmarkEnd w:id="331"/>
    </w:p>
    <w:p w14:paraId="68D25499" w14:textId="09F37225" w:rsidR="001F5E54" w:rsidRPr="00200D70" w:rsidRDefault="001F5E54" w:rsidP="001F5E54">
      <w:pPr>
        <w:rPr>
          <w:rFonts w:cs="Arial"/>
        </w:rPr>
      </w:pPr>
      <w:bookmarkStart w:id="332" w:name="LSG_Test_D"/>
    </w:p>
    <w:p w14:paraId="680464BF"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DF4F93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99D433"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6E4FB7" w14:textId="13AA336A" w:rsidR="001F5E54" w:rsidRPr="00320989" w:rsidRDefault="001F5E54" w:rsidP="00A84EEF">
            <w:pPr>
              <w:pStyle w:val="scriptNormal"/>
              <w:rPr>
                <w:color w:val="auto"/>
              </w:rPr>
            </w:pPr>
          </w:p>
        </w:tc>
      </w:tr>
      <w:tr w:rsidR="001F5E54" w:rsidRPr="00200D70" w14:paraId="1207DA0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0AB09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256E5E" w14:textId="1D1BB651" w:rsidR="001F5E54" w:rsidRPr="00200D70" w:rsidRDefault="001F5E54" w:rsidP="00A84EEF">
            <w:pPr>
              <w:rPr>
                <w:rFonts w:eastAsiaTheme="minorHAnsi" w:cs="Arial"/>
                <w:color w:val="000000" w:themeColor="text1"/>
              </w:rPr>
            </w:pPr>
          </w:p>
        </w:tc>
      </w:tr>
      <w:tr w:rsidR="001F5E54" w:rsidRPr="00200D70" w14:paraId="6F94BB02"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243014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5E430A76"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D7411A" w14:textId="77777777" w:rsidR="001F5E54" w:rsidRPr="00200D70" w:rsidRDefault="001F5E54" w:rsidP="00A84EEF">
            <w:pPr>
              <w:rPr>
                <w:rFonts w:cs="Arial"/>
                <w:b/>
                <w:bCs/>
                <w:lang w:val="en-GB"/>
              </w:rPr>
            </w:pPr>
            <w:r w:rsidRPr="00200D70">
              <w:rPr>
                <w:rFonts w:cs="Arial"/>
                <w:b/>
                <w:bCs/>
                <w:lang w:val="en-GB"/>
              </w:rPr>
              <w:t>Value</w:t>
            </w:r>
          </w:p>
          <w:p w14:paraId="57E94235"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A9DDB3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EEF53E" w14:textId="77777777" w:rsidR="001F5E54" w:rsidRPr="00200D70" w:rsidRDefault="001F5E54" w:rsidP="00A84EEF">
            <w:pPr>
              <w:rPr>
                <w:rFonts w:eastAsiaTheme="minorHAnsi" w:cs="Arial"/>
                <w:color w:val="000000" w:themeColor="text1"/>
              </w:rPr>
            </w:pPr>
          </w:p>
        </w:tc>
      </w:tr>
      <w:tr w:rsidR="001F5E54" w:rsidRPr="00200D70" w14:paraId="5FC0353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F540E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C70D2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025A0" w14:textId="77777777" w:rsidR="001F5E54" w:rsidRPr="00200D70" w:rsidRDefault="001F5E54" w:rsidP="00A84EEF">
            <w:pPr>
              <w:rPr>
                <w:rFonts w:eastAsiaTheme="minorHAnsi" w:cs="Arial"/>
                <w:color w:val="000000" w:themeColor="text1"/>
              </w:rPr>
            </w:pPr>
          </w:p>
        </w:tc>
      </w:tr>
      <w:tr w:rsidR="001F5E54" w:rsidRPr="00200D70" w14:paraId="7A7E31B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C6E48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83B30C5"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CAC1EC" w14:textId="77777777" w:rsidR="001F5E54" w:rsidRPr="00200D70" w:rsidRDefault="001F5E54" w:rsidP="00A84EEF">
            <w:pPr>
              <w:rPr>
                <w:rFonts w:eastAsiaTheme="minorHAnsi" w:cs="Arial"/>
                <w:color w:val="000000" w:themeColor="text1"/>
              </w:rPr>
            </w:pPr>
          </w:p>
        </w:tc>
      </w:tr>
      <w:tr w:rsidR="001F5E54" w:rsidRPr="00200D70" w14:paraId="7D7DB70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46B93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3C243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45EC0F" w14:textId="77777777" w:rsidR="001F5E54" w:rsidRPr="00200D70" w:rsidRDefault="001F5E54" w:rsidP="00A84EEF">
            <w:pPr>
              <w:rPr>
                <w:rFonts w:eastAsiaTheme="minorHAnsi" w:cs="Arial"/>
                <w:color w:val="000000" w:themeColor="text1"/>
              </w:rPr>
            </w:pPr>
          </w:p>
        </w:tc>
      </w:tr>
      <w:tr w:rsidR="001F5E54" w:rsidRPr="00200D70" w14:paraId="7AFFCCB6"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E2FDCD" w14:textId="77777777" w:rsidR="001F5E54" w:rsidRPr="00200D70" w:rsidRDefault="001F5E54" w:rsidP="00A84EEF">
            <w:pPr>
              <w:rPr>
                <w:rFonts w:cs="Arial"/>
                <w:b/>
                <w:bCs/>
                <w:lang w:val="en-GB"/>
              </w:rPr>
            </w:pPr>
            <w:r w:rsidRPr="00200D70">
              <w:rPr>
                <w:rFonts w:cs="Arial"/>
                <w:b/>
                <w:bCs/>
                <w:lang w:val="en-GB"/>
              </w:rPr>
              <w:t>Value</w:t>
            </w:r>
          </w:p>
          <w:p w14:paraId="512F8A4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D963DF" w14:textId="5F0126D6"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D928D1" w14:textId="462A27D5" w:rsidR="001F5E54" w:rsidRPr="00200D70" w:rsidRDefault="001F5E54" w:rsidP="00A84EEF">
            <w:pPr>
              <w:rPr>
                <w:rFonts w:eastAsiaTheme="minorHAnsi" w:cs="Arial"/>
                <w:color w:val="000000" w:themeColor="text1"/>
              </w:rPr>
            </w:pPr>
          </w:p>
        </w:tc>
      </w:tr>
      <w:tr w:rsidR="001F5E54" w:rsidRPr="00200D70" w14:paraId="6138A88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92AFB4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bookmarkEnd w:id="332"/>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0F71049" w14:textId="77777777" w:rsidR="001F5E54" w:rsidRPr="00200D70" w:rsidRDefault="001F5E54" w:rsidP="00A84EEF">
            <w:pPr>
              <w:rPr>
                <w:rFonts w:eastAsiaTheme="minorHAnsi" w:cs="Arial"/>
                <w:color w:val="000000" w:themeColor="text1"/>
              </w:rPr>
            </w:pPr>
          </w:p>
        </w:tc>
      </w:tr>
    </w:tbl>
    <w:p w14:paraId="24B0F542" w14:textId="2DD2F8D1" w:rsidR="001F5E54" w:rsidRDefault="001F5E54" w:rsidP="001F5E54"/>
    <w:p w14:paraId="04CDD632" w14:textId="77777777" w:rsidR="001F5E54" w:rsidRPr="000371E0" w:rsidRDefault="002F7AB8" w:rsidP="001F5E54">
      <w:pPr>
        <w:pStyle w:val="RELogSignal"/>
        <w:shd w:val="clear" w:color="auto" w:fill="F2F2F2" w:themeFill="background1" w:themeFillShade="F2"/>
      </w:pPr>
      <w:r>
        <w:t xml:space="preserve"> </w:t>
      </w:r>
      <w:bookmarkStart w:id="333" w:name="_b07a97e3a78f112bf20cb3359c874b78"/>
      <w:r w:rsidR="00931505">
        <w:t>BatterySOC_Status</w:t>
      </w:r>
      <w:bookmarkEnd w:id="333"/>
    </w:p>
    <w:p w14:paraId="679EE1C7"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5986144A"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48702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0442DE" w14:textId="77777777" w:rsidR="001F5E54" w:rsidRPr="00320989" w:rsidRDefault="001F5E54" w:rsidP="00A84EEF">
            <w:pPr>
              <w:pStyle w:val="scriptNormal"/>
              <w:rPr>
                <w:color w:val="auto"/>
              </w:rPr>
            </w:pPr>
          </w:p>
        </w:tc>
      </w:tr>
      <w:tr w:rsidR="001F5E54" w:rsidRPr="00200D70" w14:paraId="2B42D2B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C54C5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0DE624" w14:textId="77777777" w:rsidR="001F5E54" w:rsidRPr="00200D70" w:rsidRDefault="001F5E54" w:rsidP="00A84EEF">
            <w:pPr>
              <w:rPr>
                <w:rFonts w:eastAsiaTheme="minorHAnsi" w:cs="Arial"/>
                <w:color w:val="000000" w:themeColor="text1"/>
              </w:rPr>
            </w:pPr>
          </w:p>
        </w:tc>
      </w:tr>
      <w:tr w:rsidR="001F5E54" w:rsidRPr="00200D70" w14:paraId="4413C9F7"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D997B16"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FE164A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37F3CE" w14:textId="77777777" w:rsidR="001F5E54" w:rsidRPr="00200D70" w:rsidRDefault="001F5E54" w:rsidP="00A84EEF">
            <w:pPr>
              <w:rPr>
                <w:rFonts w:cs="Arial"/>
                <w:b/>
                <w:bCs/>
                <w:lang w:val="en-GB"/>
              </w:rPr>
            </w:pPr>
            <w:r w:rsidRPr="00200D70">
              <w:rPr>
                <w:rFonts w:cs="Arial"/>
                <w:b/>
                <w:bCs/>
                <w:lang w:val="en-GB"/>
              </w:rPr>
              <w:t>Value</w:t>
            </w:r>
          </w:p>
          <w:p w14:paraId="6B90EEF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2C5E5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2CC729" w14:textId="77777777" w:rsidR="001F5E54" w:rsidRPr="00200D70" w:rsidRDefault="001F5E54" w:rsidP="00A84EEF">
            <w:pPr>
              <w:rPr>
                <w:rFonts w:eastAsiaTheme="minorHAnsi" w:cs="Arial"/>
                <w:color w:val="000000" w:themeColor="text1"/>
              </w:rPr>
            </w:pPr>
          </w:p>
        </w:tc>
      </w:tr>
      <w:tr w:rsidR="001F5E54" w:rsidRPr="00200D70" w14:paraId="63988AC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DE74B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2F7BFA"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B3D8FF" w14:textId="77777777" w:rsidR="001F5E54" w:rsidRPr="00200D70" w:rsidRDefault="001F5E54" w:rsidP="00A84EEF">
            <w:pPr>
              <w:rPr>
                <w:rFonts w:eastAsiaTheme="minorHAnsi" w:cs="Arial"/>
                <w:color w:val="000000" w:themeColor="text1"/>
              </w:rPr>
            </w:pPr>
          </w:p>
        </w:tc>
      </w:tr>
      <w:tr w:rsidR="001F5E54" w:rsidRPr="00200D70" w14:paraId="587EE4B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119DF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E69946"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92EC46" w14:textId="77777777" w:rsidR="001F5E54" w:rsidRPr="00200D70" w:rsidRDefault="001F5E54" w:rsidP="00A84EEF">
            <w:pPr>
              <w:rPr>
                <w:rFonts w:eastAsiaTheme="minorHAnsi" w:cs="Arial"/>
                <w:color w:val="000000" w:themeColor="text1"/>
              </w:rPr>
            </w:pPr>
          </w:p>
        </w:tc>
      </w:tr>
      <w:tr w:rsidR="001F5E54" w:rsidRPr="00200D70" w14:paraId="6FC95CE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1A000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B80C0F2"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76F607" w14:textId="77777777" w:rsidR="001F5E54" w:rsidRPr="00200D70" w:rsidRDefault="001F5E54" w:rsidP="00A84EEF">
            <w:pPr>
              <w:rPr>
                <w:rFonts w:eastAsiaTheme="minorHAnsi" w:cs="Arial"/>
                <w:color w:val="000000" w:themeColor="text1"/>
              </w:rPr>
            </w:pPr>
          </w:p>
        </w:tc>
      </w:tr>
      <w:tr w:rsidR="001F5E54" w:rsidRPr="00200D70" w14:paraId="10B770D3"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FD2B23" w14:textId="77777777" w:rsidR="001F5E54" w:rsidRPr="00200D70" w:rsidRDefault="001F5E54" w:rsidP="00A84EEF">
            <w:pPr>
              <w:rPr>
                <w:rFonts w:cs="Arial"/>
                <w:b/>
                <w:bCs/>
                <w:lang w:val="en-GB"/>
              </w:rPr>
            </w:pPr>
            <w:r w:rsidRPr="00200D70">
              <w:rPr>
                <w:rFonts w:cs="Arial"/>
                <w:b/>
                <w:bCs/>
                <w:lang w:val="en-GB"/>
              </w:rPr>
              <w:t>Value</w:t>
            </w:r>
          </w:p>
          <w:p w14:paraId="7D6C99E1"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584778"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BAB4D0" w14:textId="77777777" w:rsidR="001F5E54" w:rsidRPr="00200D70" w:rsidRDefault="001F5E54" w:rsidP="00A84EEF">
            <w:pPr>
              <w:rPr>
                <w:rFonts w:eastAsiaTheme="minorHAnsi" w:cs="Arial"/>
                <w:color w:val="000000" w:themeColor="text1"/>
              </w:rPr>
            </w:pPr>
          </w:p>
        </w:tc>
      </w:tr>
      <w:tr w:rsidR="001F5E54" w:rsidRPr="00200D70" w14:paraId="6E82C6A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6FF94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BB4CEC" w14:textId="77777777" w:rsidR="001F5E54" w:rsidRPr="00200D70" w:rsidRDefault="001F5E54" w:rsidP="00A84EEF">
            <w:pPr>
              <w:rPr>
                <w:rFonts w:eastAsiaTheme="minorHAnsi" w:cs="Arial"/>
                <w:color w:val="000000" w:themeColor="text1"/>
              </w:rPr>
            </w:pPr>
          </w:p>
        </w:tc>
      </w:tr>
    </w:tbl>
    <w:p w14:paraId="2A0D1652" w14:textId="77777777" w:rsidR="001F5E54" w:rsidRDefault="001F5E54" w:rsidP="001F5E54"/>
    <w:p w14:paraId="531E0D3F" w14:textId="77777777" w:rsidR="001F5E54" w:rsidRPr="000371E0" w:rsidRDefault="002F7AB8" w:rsidP="001F5E54">
      <w:pPr>
        <w:pStyle w:val="RELogSignal"/>
        <w:shd w:val="clear" w:color="auto" w:fill="F2F2F2" w:themeFill="background1" w:themeFillShade="F2"/>
      </w:pPr>
      <w:r>
        <w:t xml:space="preserve"> </w:t>
      </w:r>
      <w:bookmarkStart w:id="334" w:name="_720d40322e06fd3b9668e964a5071209"/>
      <w:r w:rsidR="00931505">
        <w:t>Cabin Temperature</w:t>
      </w:r>
      <w:bookmarkEnd w:id="334"/>
    </w:p>
    <w:p w14:paraId="42EF1256"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D30B5C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9F4F05"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A77498" w14:textId="77777777" w:rsidR="001F5E54" w:rsidRPr="00320989" w:rsidRDefault="001F5E54" w:rsidP="00A84EEF">
            <w:pPr>
              <w:pStyle w:val="scriptNormal"/>
              <w:rPr>
                <w:color w:val="auto"/>
              </w:rPr>
            </w:pPr>
          </w:p>
        </w:tc>
      </w:tr>
      <w:tr w:rsidR="001F5E54" w:rsidRPr="00200D70" w14:paraId="50A1E38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0BA3C8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AFF6F5" w14:textId="77777777" w:rsidR="001F5E54" w:rsidRPr="00200D70" w:rsidRDefault="001F5E54" w:rsidP="00A84EEF">
            <w:pPr>
              <w:rPr>
                <w:rFonts w:eastAsiaTheme="minorHAnsi" w:cs="Arial"/>
                <w:color w:val="000000" w:themeColor="text1"/>
              </w:rPr>
            </w:pPr>
          </w:p>
        </w:tc>
      </w:tr>
      <w:tr w:rsidR="001F5E54" w:rsidRPr="00200D70" w14:paraId="11EE16FB"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DA299AB"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77CF04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F45759" w14:textId="77777777" w:rsidR="001F5E54" w:rsidRPr="00200D70" w:rsidRDefault="001F5E54" w:rsidP="00A84EEF">
            <w:pPr>
              <w:rPr>
                <w:rFonts w:cs="Arial"/>
                <w:b/>
                <w:bCs/>
                <w:lang w:val="en-GB"/>
              </w:rPr>
            </w:pPr>
            <w:r w:rsidRPr="00200D70">
              <w:rPr>
                <w:rFonts w:cs="Arial"/>
                <w:b/>
                <w:bCs/>
                <w:lang w:val="en-GB"/>
              </w:rPr>
              <w:t>Value</w:t>
            </w:r>
          </w:p>
          <w:p w14:paraId="39C7EC11"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B81008"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4BE42A" w14:textId="77777777" w:rsidR="001F5E54" w:rsidRPr="00200D70" w:rsidRDefault="001F5E54" w:rsidP="00A84EEF">
            <w:pPr>
              <w:rPr>
                <w:rFonts w:eastAsiaTheme="minorHAnsi" w:cs="Arial"/>
                <w:color w:val="000000" w:themeColor="text1"/>
              </w:rPr>
            </w:pPr>
          </w:p>
        </w:tc>
      </w:tr>
      <w:tr w:rsidR="001F5E54" w:rsidRPr="00200D70" w14:paraId="0F11759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19D504"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0DC76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A7A929" w14:textId="77777777" w:rsidR="001F5E54" w:rsidRPr="00200D70" w:rsidRDefault="001F5E54" w:rsidP="00A84EEF">
            <w:pPr>
              <w:rPr>
                <w:rFonts w:eastAsiaTheme="minorHAnsi" w:cs="Arial"/>
                <w:color w:val="000000" w:themeColor="text1"/>
              </w:rPr>
            </w:pPr>
          </w:p>
        </w:tc>
      </w:tr>
      <w:tr w:rsidR="001F5E54" w:rsidRPr="00200D70" w14:paraId="0BAF990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D8163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D81977"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559E88" w14:textId="77777777" w:rsidR="001F5E54" w:rsidRPr="00200D70" w:rsidRDefault="001F5E54" w:rsidP="00A84EEF">
            <w:pPr>
              <w:rPr>
                <w:rFonts w:eastAsiaTheme="minorHAnsi" w:cs="Arial"/>
                <w:color w:val="000000" w:themeColor="text1"/>
              </w:rPr>
            </w:pPr>
          </w:p>
        </w:tc>
      </w:tr>
      <w:tr w:rsidR="001F5E54" w:rsidRPr="00200D70" w14:paraId="2ADAC18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8D8DC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3852A5D"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B72387" w14:textId="77777777" w:rsidR="001F5E54" w:rsidRPr="00200D70" w:rsidRDefault="001F5E54" w:rsidP="00A84EEF">
            <w:pPr>
              <w:rPr>
                <w:rFonts w:eastAsiaTheme="minorHAnsi" w:cs="Arial"/>
                <w:color w:val="000000" w:themeColor="text1"/>
              </w:rPr>
            </w:pPr>
          </w:p>
        </w:tc>
      </w:tr>
      <w:tr w:rsidR="001F5E54" w:rsidRPr="00200D70" w14:paraId="26209C3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3FC09F" w14:textId="77777777" w:rsidR="001F5E54" w:rsidRPr="00200D70" w:rsidRDefault="001F5E54" w:rsidP="00A84EEF">
            <w:pPr>
              <w:rPr>
                <w:rFonts w:cs="Arial"/>
                <w:b/>
                <w:bCs/>
                <w:lang w:val="en-GB"/>
              </w:rPr>
            </w:pPr>
            <w:r w:rsidRPr="00200D70">
              <w:rPr>
                <w:rFonts w:cs="Arial"/>
                <w:b/>
                <w:bCs/>
                <w:lang w:val="en-GB"/>
              </w:rPr>
              <w:lastRenderedPageBreak/>
              <w:t>Value</w:t>
            </w:r>
          </w:p>
          <w:p w14:paraId="19CD6669"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7DE8B08"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889749" w14:textId="77777777" w:rsidR="001F5E54" w:rsidRPr="00200D70" w:rsidRDefault="001F5E54" w:rsidP="00A84EEF">
            <w:pPr>
              <w:rPr>
                <w:rFonts w:eastAsiaTheme="minorHAnsi" w:cs="Arial"/>
                <w:color w:val="000000" w:themeColor="text1"/>
              </w:rPr>
            </w:pPr>
          </w:p>
        </w:tc>
      </w:tr>
      <w:tr w:rsidR="001F5E54" w:rsidRPr="00200D70" w14:paraId="1E761DA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C15DBDF"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A0D772" w14:textId="77777777" w:rsidR="001F5E54" w:rsidRPr="00200D70" w:rsidRDefault="001F5E54" w:rsidP="00A84EEF">
            <w:pPr>
              <w:rPr>
                <w:rFonts w:eastAsiaTheme="minorHAnsi" w:cs="Arial"/>
                <w:color w:val="000000" w:themeColor="text1"/>
              </w:rPr>
            </w:pPr>
          </w:p>
        </w:tc>
      </w:tr>
    </w:tbl>
    <w:p w14:paraId="345CAFF1" w14:textId="77777777" w:rsidR="001F5E54" w:rsidRDefault="001F5E54" w:rsidP="001F5E54"/>
    <w:p w14:paraId="62D67855" w14:textId="77777777" w:rsidR="001F5E54" w:rsidRPr="000371E0" w:rsidRDefault="002F7AB8" w:rsidP="001F5E54">
      <w:pPr>
        <w:pStyle w:val="RELogSignal"/>
        <w:shd w:val="clear" w:color="auto" w:fill="F2F2F2" w:themeFill="background1" w:themeFillShade="F2"/>
      </w:pPr>
      <w:r>
        <w:t xml:space="preserve"> </w:t>
      </w:r>
      <w:bookmarkStart w:id="335" w:name="_9d7a1d04e3a2304d39800ff38d834194"/>
      <w:r w:rsidR="00931505">
        <w:t>Crash_Event</w:t>
      </w:r>
      <w:bookmarkEnd w:id="335"/>
    </w:p>
    <w:p w14:paraId="58D32F2B"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443EC66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C559BE"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108EB1" w14:textId="77777777" w:rsidR="001F5E54" w:rsidRPr="00320989" w:rsidRDefault="001F5E54" w:rsidP="00A84EEF">
            <w:pPr>
              <w:pStyle w:val="scriptNormal"/>
              <w:rPr>
                <w:color w:val="auto"/>
              </w:rPr>
            </w:pPr>
          </w:p>
        </w:tc>
      </w:tr>
      <w:tr w:rsidR="001F5E54" w:rsidRPr="00200D70" w14:paraId="367C992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4E872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A2E6C9" w14:textId="77777777" w:rsidR="001F5E54" w:rsidRPr="00200D70" w:rsidRDefault="001F5E54" w:rsidP="00A84EEF">
            <w:pPr>
              <w:rPr>
                <w:rFonts w:eastAsiaTheme="minorHAnsi" w:cs="Arial"/>
                <w:color w:val="000000" w:themeColor="text1"/>
              </w:rPr>
            </w:pPr>
          </w:p>
        </w:tc>
      </w:tr>
      <w:tr w:rsidR="001F5E54" w:rsidRPr="00200D70" w14:paraId="126BC8E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50BD809"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4BBB26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082F5F" w14:textId="77777777" w:rsidR="001F5E54" w:rsidRPr="00200D70" w:rsidRDefault="001F5E54" w:rsidP="00A84EEF">
            <w:pPr>
              <w:rPr>
                <w:rFonts w:cs="Arial"/>
                <w:b/>
                <w:bCs/>
                <w:lang w:val="en-GB"/>
              </w:rPr>
            </w:pPr>
            <w:r w:rsidRPr="00200D70">
              <w:rPr>
                <w:rFonts w:cs="Arial"/>
                <w:b/>
                <w:bCs/>
                <w:lang w:val="en-GB"/>
              </w:rPr>
              <w:t>Value</w:t>
            </w:r>
          </w:p>
          <w:p w14:paraId="710E3257"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AE23D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A21991" w14:textId="77777777" w:rsidR="001F5E54" w:rsidRPr="00200D70" w:rsidRDefault="001F5E54" w:rsidP="00A84EEF">
            <w:pPr>
              <w:rPr>
                <w:rFonts w:eastAsiaTheme="minorHAnsi" w:cs="Arial"/>
                <w:color w:val="000000" w:themeColor="text1"/>
              </w:rPr>
            </w:pPr>
          </w:p>
        </w:tc>
      </w:tr>
      <w:tr w:rsidR="001F5E54" w:rsidRPr="00200D70" w14:paraId="4448564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B90F3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8A529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8ED32E" w14:textId="77777777" w:rsidR="001F5E54" w:rsidRPr="00200D70" w:rsidRDefault="001F5E54" w:rsidP="00A84EEF">
            <w:pPr>
              <w:rPr>
                <w:rFonts w:eastAsiaTheme="minorHAnsi" w:cs="Arial"/>
                <w:color w:val="000000" w:themeColor="text1"/>
              </w:rPr>
            </w:pPr>
          </w:p>
        </w:tc>
      </w:tr>
      <w:tr w:rsidR="001F5E54" w:rsidRPr="00200D70" w14:paraId="683F528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223E4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BBFFE4"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5475FD" w14:textId="77777777" w:rsidR="001F5E54" w:rsidRPr="00200D70" w:rsidRDefault="001F5E54" w:rsidP="00A84EEF">
            <w:pPr>
              <w:rPr>
                <w:rFonts w:eastAsiaTheme="minorHAnsi" w:cs="Arial"/>
                <w:color w:val="000000" w:themeColor="text1"/>
              </w:rPr>
            </w:pPr>
          </w:p>
        </w:tc>
      </w:tr>
      <w:tr w:rsidR="001F5E54" w:rsidRPr="00200D70" w14:paraId="6C3F7B5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4E33A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31F6382"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3938A8" w14:textId="77777777" w:rsidR="001F5E54" w:rsidRPr="00200D70" w:rsidRDefault="001F5E54" w:rsidP="00A84EEF">
            <w:pPr>
              <w:rPr>
                <w:rFonts w:eastAsiaTheme="minorHAnsi" w:cs="Arial"/>
                <w:color w:val="000000" w:themeColor="text1"/>
              </w:rPr>
            </w:pPr>
          </w:p>
        </w:tc>
      </w:tr>
      <w:tr w:rsidR="001F5E54" w:rsidRPr="00200D70" w14:paraId="36AE3E0D"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6BB18A" w14:textId="77777777" w:rsidR="001F5E54" w:rsidRPr="00200D70" w:rsidRDefault="001F5E54" w:rsidP="00A84EEF">
            <w:pPr>
              <w:rPr>
                <w:rFonts w:cs="Arial"/>
                <w:b/>
                <w:bCs/>
                <w:lang w:val="en-GB"/>
              </w:rPr>
            </w:pPr>
            <w:r w:rsidRPr="00200D70">
              <w:rPr>
                <w:rFonts w:cs="Arial"/>
                <w:b/>
                <w:bCs/>
                <w:lang w:val="en-GB"/>
              </w:rPr>
              <w:t>Value</w:t>
            </w:r>
          </w:p>
          <w:p w14:paraId="7086DB90"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A21AC1"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E8FFE7" w14:textId="77777777" w:rsidR="001F5E54" w:rsidRPr="00200D70" w:rsidRDefault="001F5E54" w:rsidP="00A84EEF">
            <w:pPr>
              <w:rPr>
                <w:rFonts w:eastAsiaTheme="minorHAnsi" w:cs="Arial"/>
                <w:color w:val="000000" w:themeColor="text1"/>
              </w:rPr>
            </w:pPr>
          </w:p>
        </w:tc>
      </w:tr>
      <w:tr w:rsidR="001F5E54" w:rsidRPr="00200D70" w14:paraId="0BDE2A2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8F44B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4B67E8" w14:textId="77777777" w:rsidR="001F5E54" w:rsidRPr="00200D70" w:rsidRDefault="001F5E54" w:rsidP="00A84EEF">
            <w:pPr>
              <w:rPr>
                <w:rFonts w:eastAsiaTheme="minorHAnsi" w:cs="Arial"/>
                <w:color w:val="000000" w:themeColor="text1"/>
              </w:rPr>
            </w:pPr>
          </w:p>
        </w:tc>
      </w:tr>
    </w:tbl>
    <w:p w14:paraId="650462E6" w14:textId="77777777" w:rsidR="001F5E54" w:rsidRDefault="001F5E54" w:rsidP="001F5E54"/>
    <w:p w14:paraId="745302FE" w14:textId="77777777" w:rsidR="001F5E54" w:rsidRPr="000371E0" w:rsidRDefault="002F7AB8" w:rsidP="001F5E54">
      <w:pPr>
        <w:pStyle w:val="RELogSignal"/>
        <w:shd w:val="clear" w:color="auto" w:fill="F2F2F2" w:themeFill="background1" w:themeFillShade="F2"/>
      </w:pPr>
      <w:r>
        <w:t xml:space="preserve"> </w:t>
      </w:r>
      <w:bookmarkStart w:id="336" w:name="_31642009e96035171a75307ae7425547"/>
      <w:r w:rsidR="00931505">
        <w:t>EmbraceRequest</w:t>
      </w:r>
      <w:bookmarkEnd w:id="336"/>
    </w:p>
    <w:p w14:paraId="2FA6CAA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20B8A4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CB83BC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2DB4C51" w14:textId="77777777" w:rsidR="001F5E54" w:rsidRPr="00320989" w:rsidRDefault="001F5E54" w:rsidP="00A84EEF">
            <w:pPr>
              <w:pStyle w:val="scriptNormal"/>
              <w:rPr>
                <w:color w:val="auto"/>
              </w:rPr>
            </w:pPr>
          </w:p>
        </w:tc>
      </w:tr>
      <w:tr w:rsidR="001F5E54" w:rsidRPr="00200D70" w14:paraId="7F91B15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C4B13E"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7D05D22" w14:textId="77777777" w:rsidR="001F5E54" w:rsidRPr="00200D70" w:rsidRDefault="001F5E54" w:rsidP="00A84EEF">
            <w:pPr>
              <w:rPr>
                <w:rFonts w:eastAsiaTheme="minorHAnsi" w:cs="Arial"/>
                <w:color w:val="000000" w:themeColor="text1"/>
              </w:rPr>
            </w:pPr>
          </w:p>
        </w:tc>
      </w:tr>
      <w:tr w:rsidR="001F5E54" w:rsidRPr="00200D70" w14:paraId="46FA83B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34E896B"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A896D68"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9D00DE" w14:textId="77777777" w:rsidR="001F5E54" w:rsidRPr="00200D70" w:rsidRDefault="001F5E54" w:rsidP="00A84EEF">
            <w:pPr>
              <w:rPr>
                <w:rFonts w:cs="Arial"/>
                <w:b/>
                <w:bCs/>
                <w:lang w:val="en-GB"/>
              </w:rPr>
            </w:pPr>
            <w:r w:rsidRPr="00200D70">
              <w:rPr>
                <w:rFonts w:cs="Arial"/>
                <w:b/>
                <w:bCs/>
                <w:lang w:val="en-GB"/>
              </w:rPr>
              <w:t>Value</w:t>
            </w:r>
          </w:p>
          <w:p w14:paraId="09370D42"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0450D4"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9DA32A" w14:textId="77777777" w:rsidR="001F5E54" w:rsidRPr="00200D70" w:rsidRDefault="001F5E54" w:rsidP="00A84EEF">
            <w:pPr>
              <w:rPr>
                <w:rFonts w:eastAsiaTheme="minorHAnsi" w:cs="Arial"/>
                <w:color w:val="000000" w:themeColor="text1"/>
              </w:rPr>
            </w:pPr>
          </w:p>
        </w:tc>
      </w:tr>
      <w:tr w:rsidR="001F5E54" w:rsidRPr="00200D70" w14:paraId="7148E45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36FEE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DCDE3F"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46EEEE" w14:textId="77777777" w:rsidR="001F5E54" w:rsidRPr="00200D70" w:rsidRDefault="001F5E54" w:rsidP="00A84EEF">
            <w:pPr>
              <w:rPr>
                <w:rFonts w:eastAsiaTheme="minorHAnsi" w:cs="Arial"/>
                <w:color w:val="000000" w:themeColor="text1"/>
              </w:rPr>
            </w:pPr>
          </w:p>
        </w:tc>
      </w:tr>
      <w:tr w:rsidR="001F5E54" w:rsidRPr="00200D70" w14:paraId="79ED8D5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6CF38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C7BA71"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485B91" w14:textId="77777777" w:rsidR="001F5E54" w:rsidRPr="00200D70" w:rsidRDefault="001F5E54" w:rsidP="00A84EEF">
            <w:pPr>
              <w:rPr>
                <w:rFonts w:eastAsiaTheme="minorHAnsi" w:cs="Arial"/>
                <w:color w:val="000000" w:themeColor="text1"/>
              </w:rPr>
            </w:pPr>
          </w:p>
        </w:tc>
      </w:tr>
      <w:tr w:rsidR="001F5E54" w:rsidRPr="00200D70" w14:paraId="0D34B80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53F6E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533F408"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2590E8" w14:textId="77777777" w:rsidR="001F5E54" w:rsidRPr="00200D70" w:rsidRDefault="001F5E54" w:rsidP="00A84EEF">
            <w:pPr>
              <w:rPr>
                <w:rFonts w:eastAsiaTheme="minorHAnsi" w:cs="Arial"/>
                <w:color w:val="000000" w:themeColor="text1"/>
              </w:rPr>
            </w:pPr>
          </w:p>
        </w:tc>
      </w:tr>
      <w:tr w:rsidR="001F5E54" w:rsidRPr="00200D70" w14:paraId="7DE47940"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848A4F" w14:textId="77777777" w:rsidR="001F5E54" w:rsidRPr="00200D70" w:rsidRDefault="001F5E54" w:rsidP="00A84EEF">
            <w:pPr>
              <w:rPr>
                <w:rFonts w:cs="Arial"/>
                <w:b/>
                <w:bCs/>
                <w:lang w:val="en-GB"/>
              </w:rPr>
            </w:pPr>
            <w:r w:rsidRPr="00200D70">
              <w:rPr>
                <w:rFonts w:cs="Arial"/>
                <w:b/>
                <w:bCs/>
                <w:lang w:val="en-GB"/>
              </w:rPr>
              <w:t>Value</w:t>
            </w:r>
          </w:p>
          <w:p w14:paraId="09BAC129"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90E7CF"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19C698" w14:textId="77777777" w:rsidR="001F5E54" w:rsidRPr="00200D70" w:rsidRDefault="001F5E54" w:rsidP="00A84EEF">
            <w:pPr>
              <w:rPr>
                <w:rFonts w:eastAsiaTheme="minorHAnsi" w:cs="Arial"/>
                <w:color w:val="000000" w:themeColor="text1"/>
              </w:rPr>
            </w:pPr>
          </w:p>
        </w:tc>
      </w:tr>
      <w:tr w:rsidR="001F5E54" w:rsidRPr="00200D70" w14:paraId="390873C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0C89C1"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0D948C" w14:textId="77777777" w:rsidR="001F5E54" w:rsidRPr="00200D70" w:rsidRDefault="001F5E54" w:rsidP="00A84EEF">
            <w:pPr>
              <w:rPr>
                <w:rFonts w:eastAsiaTheme="minorHAnsi" w:cs="Arial"/>
                <w:color w:val="000000" w:themeColor="text1"/>
              </w:rPr>
            </w:pPr>
          </w:p>
        </w:tc>
      </w:tr>
    </w:tbl>
    <w:p w14:paraId="144DBC76" w14:textId="77777777" w:rsidR="001F5E54" w:rsidRDefault="001F5E54" w:rsidP="001F5E54"/>
    <w:p w14:paraId="0543AC53" w14:textId="77777777" w:rsidR="001F5E54" w:rsidRPr="000371E0" w:rsidRDefault="002F7AB8" w:rsidP="001F5E54">
      <w:pPr>
        <w:pStyle w:val="RELogSignal"/>
        <w:shd w:val="clear" w:color="auto" w:fill="F2F2F2" w:themeFill="background1" w:themeFillShade="F2"/>
      </w:pPr>
      <w:r>
        <w:t xml:space="preserve"> </w:t>
      </w:r>
      <w:bookmarkStart w:id="337" w:name="_0bae4a058939bf32d25e69b04e9777f3"/>
      <w:r w:rsidR="00931505">
        <w:t>IgnitionStatus</w:t>
      </w:r>
      <w:bookmarkEnd w:id="337"/>
    </w:p>
    <w:p w14:paraId="10369B23"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BC45595"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EA3CEC"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2FEDD8" w14:textId="77777777" w:rsidR="001F5E54" w:rsidRPr="00320989" w:rsidRDefault="001F5E54" w:rsidP="00A84EEF">
            <w:pPr>
              <w:pStyle w:val="scriptNormal"/>
              <w:rPr>
                <w:color w:val="auto"/>
              </w:rPr>
            </w:pPr>
          </w:p>
        </w:tc>
      </w:tr>
      <w:tr w:rsidR="001F5E54" w:rsidRPr="00200D70" w14:paraId="04A365B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13EE0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9E4AAB" w14:textId="77777777" w:rsidR="001F5E54" w:rsidRPr="00200D70" w:rsidRDefault="001F5E54" w:rsidP="00A84EEF">
            <w:pPr>
              <w:rPr>
                <w:rFonts w:eastAsiaTheme="minorHAnsi" w:cs="Arial"/>
                <w:color w:val="000000" w:themeColor="text1"/>
              </w:rPr>
            </w:pPr>
          </w:p>
        </w:tc>
      </w:tr>
      <w:tr w:rsidR="001F5E54" w:rsidRPr="00200D70" w14:paraId="7F4824CE"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B816D3B"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A4612FF"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B8F1C5" w14:textId="77777777" w:rsidR="001F5E54" w:rsidRPr="00200D70" w:rsidRDefault="001F5E54" w:rsidP="00A84EEF">
            <w:pPr>
              <w:rPr>
                <w:rFonts w:cs="Arial"/>
                <w:b/>
                <w:bCs/>
                <w:lang w:val="en-GB"/>
              </w:rPr>
            </w:pPr>
            <w:r w:rsidRPr="00200D70">
              <w:rPr>
                <w:rFonts w:cs="Arial"/>
                <w:b/>
                <w:bCs/>
                <w:lang w:val="en-GB"/>
              </w:rPr>
              <w:t>Value</w:t>
            </w:r>
          </w:p>
          <w:p w14:paraId="0B1FBAA8"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B48795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634B22" w14:textId="77777777" w:rsidR="001F5E54" w:rsidRPr="00200D70" w:rsidRDefault="001F5E54" w:rsidP="00A84EEF">
            <w:pPr>
              <w:rPr>
                <w:rFonts w:eastAsiaTheme="minorHAnsi" w:cs="Arial"/>
                <w:color w:val="000000" w:themeColor="text1"/>
              </w:rPr>
            </w:pPr>
          </w:p>
        </w:tc>
      </w:tr>
      <w:tr w:rsidR="001F5E54" w:rsidRPr="00200D70" w14:paraId="48DA24F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538A9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F8A768"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3B37D8" w14:textId="77777777" w:rsidR="001F5E54" w:rsidRPr="00200D70" w:rsidRDefault="001F5E54" w:rsidP="00A84EEF">
            <w:pPr>
              <w:rPr>
                <w:rFonts w:eastAsiaTheme="minorHAnsi" w:cs="Arial"/>
                <w:color w:val="000000" w:themeColor="text1"/>
              </w:rPr>
            </w:pPr>
          </w:p>
        </w:tc>
      </w:tr>
      <w:tr w:rsidR="001F5E54" w:rsidRPr="00200D70" w14:paraId="6C820B7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CA2812"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7027C9"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B31D91" w14:textId="77777777" w:rsidR="001F5E54" w:rsidRPr="00200D70" w:rsidRDefault="001F5E54" w:rsidP="00A84EEF">
            <w:pPr>
              <w:rPr>
                <w:rFonts w:eastAsiaTheme="minorHAnsi" w:cs="Arial"/>
                <w:color w:val="000000" w:themeColor="text1"/>
              </w:rPr>
            </w:pPr>
          </w:p>
        </w:tc>
      </w:tr>
      <w:tr w:rsidR="001F5E54" w:rsidRPr="00200D70" w14:paraId="13CA2D6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FE61C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0FA7DF0"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4BE4E30" w14:textId="77777777" w:rsidR="001F5E54" w:rsidRPr="00200D70" w:rsidRDefault="001F5E54" w:rsidP="00A84EEF">
            <w:pPr>
              <w:rPr>
                <w:rFonts w:eastAsiaTheme="minorHAnsi" w:cs="Arial"/>
                <w:color w:val="000000" w:themeColor="text1"/>
              </w:rPr>
            </w:pPr>
          </w:p>
        </w:tc>
      </w:tr>
      <w:tr w:rsidR="001F5E54" w:rsidRPr="00200D70" w14:paraId="3FFD4C8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3D8BF5" w14:textId="77777777" w:rsidR="001F5E54" w:rsidRPr="00200D70" w:rsidRDefault="001F5E54" w:rsidP="00A84EEF">
            <w:pPr>
              <w:rPr>
                <w:rFonts w:cs="Arial"/>
                <w:b/>
                <w:bCs/>
                <w:lang w:val="en-GB"/>
              </w:rPr>
            </w:pPr>
            <w:r w:rsidRPr="00200D70">
              <w:rPr>
                <w:rFonts w:cs="Arial"/>
                <w:b/>
                <w:bCs/>
                <w:lang w:val="en-GB"/>
              </w:rPr>
              <w:t>Value</w:t>
            </w:r>
          </w:p>
          <w:p w14:paraId="2A2F1C48"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5CCDAC"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4B1F51" w14:textId="77777777" w:rsidR="001F5E54" w:rsidRPr="00200D70" w:rsidRDefault="001F5E54" w:rsidP="00A84EEF">
            <w:pPr>
              <w:rPr>
                <w:rFonts w:eastAsiaTheme="minorHAnsi" w:cs="Arial"/>
                <w:color w:val="000000" w:themeColor="text1"/>
              </w:rPr>
            </w:pPr>
          </w:p>
        </w:tc>
      </w:tr>
      <w:tr w:rsidR="001F5E54" w:rsidRPr="00200D70" w14:paraId="3543FE4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6EAD2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F60C55" w14:textId="77777777" w:rsidR="001F5E54" w:rsidRPr="00200D70" w:rsidRDefault="001F5E54" w:rsidP="00A84EEF">
            <w:pPr>
              <w:rPr>
                <w:rFonts w:eastAsiaTheme="minorHAnsi" w:cs="Arial"/>
                <w:color w:val="000000" w:themeColor="text1"/>
              </w:rPr>
            </w:pPr>
          </w:p>
        </w:tc>
      </w:tr>
    </w:tbl>
    <w:p w14:paraId="0C7DFAAE" w14:textId="77777777" w:rsidR="001F5E54" w:rsidRDefault="001F5E54" w:rsidP="001F5E54"/>
    <w:p w14:paraId="58068A60" w14:textId="77777777" w:rsidR="001F5E54" w:rsidRPr="000371E0" w:rsidRDefault="002F7AB8" w:rsidP="001F5E54">
      <w:pPr>
        <w:pStyle w:val="RELogSignal"/>
        <w:shd w:val="clear" w:color="auto" w:fill="F2F2F2" w:themeFill="background1" w:themeFillShade="F2"/>
      </w:pPr>
      <w:r>
        <w:lastRenderedPageBreak/>
        <w:t xml:space="preserve"> </w:t>
      </w:r>
      <w:bookmarkStart w:id="338" w:name="_feaa84aa935d102228d934f23d12d610"/>
      <w:r w:rsidR="00931505">
        <w:t>OperationStatus</w:t>
      </w:r>
      <w:bookmarkEnd w:id="338"/>
    </w:p>
    <w:p w14:paraId="0DF76250"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12516E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6835DF1"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B7E04F" w14:textId="77777777" w:rsidR="001F5E54" w:rsidRPr="00320989" w:rsidRDefault="001F5E54" w:rsidP="00A84EEF">
            <w:pPr>
              <w:pStyle w:val="scriptNormal"/>
              <w:rPr>
                <w:color w:val="auto"/>
              </w:rPr>
            </w:pPr>
          </w:p>
        </w:tc>
      </w:tr>
      <w:tr w:rsidR="001F5E54" w:rsidRPr="00200D70" w14:paraId="22E6FF8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ECA4D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7B93EE" w14:textId="77777777" w:rsidR="001F5E54" w:rsidRPr="00200D70" w:rsidRDefault="001F5E54" w:rsidP="00A84EEF">
            <w:pPr>
              <w:rPr>
                <w:rFonts w:eastAsiaTheme="minorHAnsi" w:cs="Arial"/>
                <w:color w:val="000000" w:themeColor="text1"/>
              </w:rPr>
            </w:pPr>
          </w:p>
        </w:tc>
      </w:tr>
      <w:tr w:rsidR="001F5E54" w:rsidRPr="00200D70" w14:paraId="1691D3D0"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2E5D7BB"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0DCD08DB"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7792D9" w14:textId="77777777" w:rsidR="001F5E54" w:rsidRPr="00200D70" w:rsidRDefault="001F5E54" w:rsidP="00A84EEF">
            <w:pPr>
              <w:rPr>
                <w:rFonts w:cs="Arial"/>
                <w:b/>
                <w:bCs/>
                <w:lang w:val="en-GB"/>
              </w:rPr>
            </w:pPr>
            <w:r w:rsidRPr="00200D70">
              <w:rPr>
                <w:rFonts w:cs="Arial"/>
                <w:b/>
                <w:bCs/>
                <w:lang w:val="en-GB"/>
              </w:rPr>
              <w:t>Value</w:t>
            </w:r>
          </w:p>
          <w:p w14:paraId="4D498930"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20E81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751C57" w14:textId="77777777" w:rsidR="001F5E54" w:rsidRPr="00200D70" w:rsidRDefault="001F5E54" w:rsidP="00A84EEF">
            <w:pPr>
              <w:rPr>
                <w:rFonts w:eastAsiaTheme="minorHAnsi" w:cs="Arial"/>
                <w:color w:val="000000" w:themeColor="text1"/>
              </w:rPr>
            </w:pPr>
          </w:p>
        </w:tc>
      </w:tr>
      <w:tr w:rsidR="001F5E54" w:rsidRPr="00200D70" w14:paraId="75EAC04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D9657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167100"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FA06FC" w14:textId="77777777" w:rsidR="001F5E54" w:rsidRPr="00200D70" w:rsidRDefault="001F5E54" w:rsidP="00A84EEF">
            <w:pPr>
              <w:rPr>
                <w:rFonts w:eastAsiaTheme="minorHAnsi" w:cs="Arial"/>
                <w:color w:val="000000" w:themeColor="text1"/>
              </w:rPr>
            </w:pPr>
          </w:p>
        </w:tc>
      </w:tr>
      <w:tr w:rsidR="001F5E54" w:rsidRPr="00200D70" w14:paraId="4A4980B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DFF9C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7E1CF0"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28EE43" w14:textId="77777777" w:rsidR="001F5E54" w:rsidRPr="00200D70" w:rsidRDefault="001F5E54" w:rsidP="00A84EEF">
            <w:pPr>
              <w:rPr>
                <w:rFonts w:eastAsiaTheme="minorHAnsi" w:cs="Arial"/>
                <w:color w:val="000000" w:themeColor="text1"/>
              </w:rPr>
            </w:pPr>
          </w:p>
        </w:tc>
      </w:tr>
      <w:tr w:rsidR="001F5E54" w:rsidRPr="00200D70" w14:paraId="487C379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DAE5F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B5CCA9"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79609D" w14:textId="77777777" w:rsidR="001F5E54" w:rsidRPr="00200D70" w:rsidRDefault="001F5E54" w:rsidP="00A84EEF">
            <w:pPr>
              <w:rPr>
                <w:rFonts w:eastAsiaTheme="minorHAnsi" w:cs="Arial"/>
                <w:color w:val="000000" w:themeColor="text1"/>
              </w:rPr>
            </w:pPr>
          </w:p>
        </w:tc>
      </w:tr>
      <w:tr w:rsidR="001F5E54" w:rsidRPr="00200D70" w14:paraId="1EC01BF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6D3315" w14:textId="77777777" w:rsidR="001F5E54" w:rsidRPr="00200D70" w:rsidRDefault="001F5E54" w:rsidP="00A84EEF">
            <w:pPr>
              <w:rPr>
                <w:rFonts w:cs="Arial"/>
                <w:b/>
                <w:bCs/>
                <w:lang w:val="en-GB"/>
              </w:rPr>
            </w:pPr>
            <w:r w:rsidRPr="00200D70">
              <w:rPr>
                <w:rFonts w:cs="Arial"/>
                <w:b/>
                <w:bCs/>
                <w:lang w:val="en-GB"/>
              </w:rPr>
              <w:t>Value</w:t>
            </w:r>
          </w:p>
          <w:p w14:paraId="584D924E"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F2A6D5"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F713D2" w14:textId="77777777" w:rsidR="001F5E54" w:rsidRPr="00200D70" w:rsidRDefault="001F5E54" w:rsidP="00A84EEF">
            <w:pPr>
              <w:rPr>
                <w:rFonts w:eastAsiaTheme="minorHAnsi" w:cs="Arial"/>
                <w:color w:val="000000" w:themeColor="text1"/>
              </w:rPr>
            </w:pPr>
          </w:p>
        </w:tc>
      </w:tr>
      <w:tr w:rsidR="001F5E54" w:rsidRPr="00200D70" w14:paraId="3BCD425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FE4AF8"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8EDD52" w14:textId="77777777" w:rsidR="001F5E54" w:rsidRPr="00200D70" w:rsidRDefault="001F5E54" w:rsidP="00A84EEF">
            <w:pPr>
              <w:rPr>
                <w:rFonts w:eastAsiaTheme="minorHAnsi" w:cs="Arial"/>
                <w:color w:val="000000" w:themeColor="text1"/>
              </w:rPr>
            </w:pPr>
          </w:p>
        </w:tc>
      </w:tr>
    </w:tbl>
    <w:p w14:paraId="4C77F719" w14:textId="77777777" w:rsidR="001F5E54" w:rsidRDefault="001F5E54" w:rsidP="001F5E54"/>
    <w:p w14:paraId="314F69F4" w14:textId="77777777" w:rsidR="001F5E54" w:rsidRPr="000371E0" w:rsidRDefault="002F7AB8" w:rsidP="001F5E54">
      <w:pPr>
        <w:pStyle w:val="RELogSignal"/>
        <w:shd w:val="clear" w:color="auto" w:fill="F2F2F2" w:themeFill="background1" w:themeFillShade="F2"/>
      </w:pPr>
      <w:r>
        <w:t xml:space="preserve"> </w:t>
      </w:r>
      <w:bookmarkStart w:id="339" w:name="_687867781cdd7547ada77bc5e40f2b2f"/>
      <w:r w:rsidR="00931505">
        <w:t>PDLC Actuate Command</w:t>
      </w:r>
      <w:bookmarkEnd w:id="339"/>
    </w:p>
    <w:p w14:paraId="4EA07062"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7D131D0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044906"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725AD3" w14:textId="77777777" w:rsidR="001F5E54" w:rsidRPr="00320989" w:rsidRDefault="001F5E54" w:rsidP="00A84EEF">
            <w:pPr>
              <w:pStyle w:val="scriptNormal"/>
              <w:rPr>
                <w:color w:val="auto"/>
              </w:rPr>
            </w:pPr>
          </w:p>
        </w:tc>
      </w:tr>
      <w:tr w:rsidR="001F5E54" w:rsidRPr="00200D70" w14:paraId="5CF6DB4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4C8CB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0BF7BA2" w14:textId="77777777" w:rsidR="001F5E54" w:rsidRPr="00200D70" w:rsidRDefault="001F5E54" w:rsidP="00A84EEF">
            <w:pPr>
              <w:rPr>
                <w:rFonts w:eastAsiaTheme="minorHAnsi" w:cs="Arial"/>
                <w:color w:val="000000" w:themeColor="text1"/>
              </w:rPr>
            </w:pPr>
          </w:p>
        </w:tc>
      </w:tr>
      <w:tr w:rsidR="001F5E54" w:rsidRPr="00200D70" w14:paraId="39A468E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54816E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4D15CC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59217C" w14:textId="77777777" w:rsidR="001F5E54" w:rsidRPr="00200D70" w:rsidRDefault="001F5E54" w:rsidP="00A84EEF">
            <w:pPr>
              <w:rPr>
                <w:rFonts w:cs="Arial"/>
                <w:b/>
                <w:bCs/>
                <w:lang w:val="en-GB"/>
              </w:rPr>
            </w:pPr>
            <w:r w:rsidRPr="00200D70">
              <w:rPr>
                <w:rFonts w:cs="Arial"/>
                <w:b/>
                <w:bCs/>
                <w:lang w:val="en-GB"/>
              </w:rPr>
              <w:t>Value</w:t>
            </w:r>
          </w:p>
          <w:p w14:paraId="3D667B6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F98BA85"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383837" w14:textId="77777777" w:rsidR="001F5E54" w:rsidRPr="00200D70" w:rsidRDefault="001F5E54" w:rsidP="00A84EEF">
            <w:pPr>
              <w:rPr>
                <w:rFonts w:eastAsiaTheme="minorHAnsi" w:cs="Arial"/>
                <w:color w:val="000000" w:themeColor="text1"/>
              </w:rPr>
            </w:pPr>
          </w:p>
        </w:tc>
      </w:tr>
      <w:tr w:rsidR="001F5E54" w:rsidRPr="00200D70" w14:paraId="72F8679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E17DD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A45286"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FEE732" w14:textId="77777777" w:rsidR="001F5E54" w:rsidRPr="00200D70" w:rsidRDefault="001F5E54" w:rsidP="00A84EEF">
            <w:pPr>
              <w:rPr>
                <w:rFonts w:eastAsiaTheme="minorHAnsi" w:cs="Arial"/>
                <w:color w:val="000000" w:themeColor="text1"/>
              </w:rPr>
            </w:pPr>
          </w:p>
        </w:tc>
      </w:tr>
      <w:tr w:rsidR="001F5E54" w:rsidRPr="00200D70" w14:paraId="57BFC95D"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AA0FE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31C074"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B0F550" w14:textId="77777777" w:rsidR="001F5E54" w:rsidRPr="00200D70" w:rsidRDefault="001F5E54" w:rsidP="00A84EEF">
            <w:pPr>
              <w:rPr>
                <w:rFonts w:eastAsiaTheme="minorHAnsi" w:cs="Arial"/>
                <w:color w:val="000000" w:themeColor="text1"/>
              </w:rPr>
            </w:pPr>
          </w:p>
        </w:tc>
      </w:tr>
      <w:tr w:rsidR="001F5E54" w:rsidRPr="00200D70" w14:paraId="06512D9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9CE3A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4D75D74"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52923DA" w14:textId="77777777" w:rsidR="001F5E54" w:rsidRPr="00200D70" w:rsidRDefault="001F5E54" w:rsidP="00A84EEF">
            <w:pPr>
              <w:rPr>
                <w:rFonts w:eastAsiaTheme="minorHAnsi" w:cs="Arial"/>
                <w:color w:val="000000" w:themeColor="text1"/>
              </w:rPr>
            </w:pPr>
          </w:p>
        </w:tc>
      </w:tr>
      <w:tr w:rsidR="001F5E54" w:rsidRPr="00200D70" w14:paraId="60ACB46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4E2FE6" w14:textId="77777777" w:rsidR="001F5E54" w:rsidRPr="00200D70" w:rsidRDefault="001F5E54" w:rsidP="00A84EEF">
            <w:pPr>
              <w:rPr>
                <w:rFonts w:cs="Arial"/>
                <w:b/>
                <w:bCs/>
                <w:lang w:val="en-GB"/>
              </w:rPr>
            </w:pPr>
            <w:r w:rsidRPr="00200D70">
              <w:rPr>
                <w:rFonts w:cs="Arial"/>
                <w:b/>
                <w:bCs/>
                <w:lang w:val="en-GB"/>
              </w:rPr>
              <w:t>Value</w:t>
            </w:r>
          </w:p>
          <w:p w14:paraId="1990800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8CF8A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2B92D4" w14:textId="77777777" w:rsidR="001F5E54" w:rsidRPr="00200D70" w:rsidRDefault="001F5E54" w:rsidP="00A84EEF">
            <w:pPr>
              <w:rPr>
                <w:rFonts w:eastAsiaTheme="minorHAnsi" w:cs="Arial"/>
                <w:color w:val="000000" w:themeColor="text1"/>
              </w:rPr>
            </w:pPr>
          </w:p>
        </w:tc>
      </w:tr>
      <w:tr w:rsidR="001F5E54" w:rsidRPr="00200D70" w14:paraId="09E0DF1B"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915750"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CF82FC" w14:textId="77777777" w:rsidR="001F5E54" w:rsidRPr="00200D70" w:rsidRDefault="001F5E54" w:rsidP="00A84EEF">
            <w:pPr>
              <w:rPr>
                <w:rFonts w:eastAsiaTheme="minorHAnsi" w:cs="Arial"/>
                <w:color w:val="000000" w:themeColor="text1"/>
              </w:rPr>
            </w:pPr>
          </w:p>
        </w:tc>
      </w:tr>
    </w:tbl>
    <w:p w14:paraId="12DBD552" w14:textId="77777777" w:rsidR="001F5E54" w:rsidRDefault="001F5E54" w:rsidP="001F5E54"/>
    <w:p w14:paraId="16935B58" w14:textId="77777777" w:rsidR="001F5E54" w:rsidRPr="000371E0" w:rsidRDefault="002F7AB8" w:rsidP="001F5E54">
      <w:pPr>
        <w:pStyle w:val="RELogSignal"/>
        <w:shd w:val="clear" w:color="auto" w:fill="F2F2F2" w:themeFill="background1" w:themeFillShade="F2"/>
      </w:pPr>
      <w:r>
        <w:t xml:space="preserve"> </w:t>
      </w:r>
      <w:bookmarkStart w:id="340" w:name="_81e166b23eb2099f51d7ec4f88b764e2"/>
      <w:r w:rsidR="00931505">
        <w:t>PDLC Physical Measured Position</w:t>
      </w:r>
      <w:bookmarkEnd w:id="340"/>
    </w:p>
    <w:p w14:paraId="2E240D6C"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190D0D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23A288"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1EFB05" w14:textId="77777777" w:rsidR="001F5E54" w:rsidRPr="00320989" w:rsidRDefault="001F5E54" w:rsidP="00A84EEF">
            <w:pPr>
              <w:pStyle w:val="scriptNormal"/>
              <w:rPr>
                <w:color w:val="auto"/>
              </w:rPr>
            </w:pPr>
          </w:p>
        </w:tc>
      </w:tr>
      <w:tr w:rsidR="001F5E54" w:rsidRPr="00200D70" w14:paraId="44BA8CF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A7F89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F936DE" w14:textId="77777777" w:rsidR="001F5E54" w:rsidRPr="00200D70" w:rsidRDefault="001F5E54" w:rsidP="00A84EEF">
            <w:pPr>
              <w:rPr>
                <w:rFonts w:eastAsiaTheme="minorHAnsi" w:cs="Arial"/>
                <w:color w:val="000000" w:themeColor="text1"/>
              </w:rPr>
            </w:pPr>
          </w:p>
        </w:tc>
      </w:tr>
      <w:tr w:rsidR="001F5E54" w:rsidRPr="00200D70" w14:paraId="217B9557"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3BF6B13"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C19F569"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1CF17D" w14:textId="77777777" w:rsidR="001F5E54" w:rsidRPr="00200D70" w:rsidRDefault="001F5E54" w:rsidP="00A84EEF">
            <w:pPr>
              <w:rPr>
                <w:rFonts w:cs="Arial"/>
                <w:b/>
                <w:bCs/>
                <w:lang w:val="en-GB"/>
              </w:rPr>
            </w:pPr>
            <w:r w:rsidRPr="00200D70">
              <w:rPr>
                <w:rFonts w:cs="Arial"/>
                <w:b/>
                <w:bCs/>
                <w:lang w:val="en-GB"/>
              </w:rPr>
              <w:t>Value</w:t>
            </w:r>
          </w:p>
          <w:p w14:paraId="7A691BCD"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5C8E0C"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C21E87" w14:textId="77777777" w:rsidR="001F5E54" w:rsidRPr="00200D70" w:rsidRDefault="001F5E54" w:rsidP="00A84EEF">
            <w:pPr>
              <w:rPr>
                <w:rFonts w:eastAsiaTheme="minorHAnsi" w:cs="Arial"/>
                <w:color w:val="000000" w:themeColor="text1"/>
              </w:rPr>
            </w:pPr>
          </w:p>
        </w:tc>
      </w:tr>
      <w:tr w:rsidR="001F5E54" w:rsidRPr="00200D70" w14:paraId="6D240F2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E8AB3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FD3061"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35B314" w14:textId="77777777" w:rsidR="001F5E54" w:rsidRPr="00200D70" w:rsidRDefault="001F5E54" w:rsidP="00A84EEF">
            <w:pPr>
              <w:rPr>
                <w:rFonts w:eastAsiaTheme="minorHAnsi" w:cs="Arial"/>
                <w:color w:val="000000" w:themeColor="text1"/>
              </w:rPr>
            </w:pPr>
          </w:p>
        </w:tc>
      </w:tr>
      <w:tr w:rsidR="001F5E54" w:rsidRPr="00200D70" w14:paraId="76CC2F8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666C5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57145B"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B4BD39" w14:textId="77777777" w:rsidR="001F5E54" w:rsidRPr="00200D70" w:rsidRDefault="001F5E54" w:rsidP="00A84EEF">
            <w:pPr>
              <w:rPr>
                <w:rFonts w:eastAsiaTheme="minorHAnsi" w:cs="Arial"/>
                <w:color w:val="000000" w:themeColor="text1"/>
              </w:rPr>
            </w:pPr>
          </w:p>
        </w:tc>
      </w:tr>
      <w:tr w:rsidR="001F5E54" w:rsidRPr="00200D70" w14:paraId="00AF5D9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498AE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A62361B"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C26528" w14:textId="77777777" w:rsidR="001F5E54" w:rsidRPr="00200D70" w:rsidRDefault="001F5E54" w:rsidP="00A84EEF">
            <w:pPr>
              <w:rPr>
                <w:rFonts w:eastAsiaTheme="minorHAnsi" w:cs="Arial"/>
                <w:color w:val="000000" w:themeColor="text1"/>
              </w:rPr>
            </w:pPr>
          </w:p>
        </w:tc>
      </w:tr>
      <w:tr w:rsidR="001F5E54" w:rsidRPr="00200D70" w14:paraId="251E8DD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A71EB5" w14:textId="77777777" w:rsidR="001F5E54" w:rsidRPr="00200D70" w:rsidRDefault="001F5E54" w:rsidP="00A84EEF">
            <w:pPr>
              <w:rPr>
                <w:rFonts w:cs="Arial"/>
                <w:b/>
                <w:bCs/>
                <w:lang w:val="en-GB"/>
              </w:rPr>
            </w:pPr>
            <w:r w:rsidRPr="00200D70">
              <w:rPr>
                <w:rFonts w:cs="Arial"/>
                <w:b/>
                <w:bCs/>
                <w:lang w:val="en-GB"/>
              </w:rPr>
              <w:t>Value</w:t>
            </w:r>
          </w:p>
          <w:p w14:paraId="4051FB51"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233782"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152AF9" w14:textId="77777777" w:rsidR="001F5E54" w:rsidRPr="00200D70" w:rsidRDefault="001F5E54" w:rsidP="00A84EEF">
            <w:pPr>
              <w:rPr>
                <w:rFonts w:eastAsiaTheme="minorHAnsi" w:cs="Arial"/>
                <w:color w:val="000000" w:themeColor="text1"/>
              </w:rPr>
            </w:pPr>
          </w:p>
        </w:tc>
      </w:tr>
      <w:tr w:rsidR="001F5E54" w:rsidRPr="00200D70" w14:paraId="5AD77DD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35376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9BDF6F" w14:textId="77777777" w:rsidR="001F5E54" w:rsidRPr="00200D70" w:rsidRDefault="001F5E54" w:rsidP="00A84EEF">
            <w:pPr>
              <w:rPr>
                <w:rFonts w:eastAsiaTheme="minorHAnsi" w:cs="Arial"/>
                <w:color w:val="000000" w:themeColor="text1"/>
              </w:rPr>
            </w:pPr>
          </w:p>
        </w:tc>
      </w:tr>
    </w:tbl>
    <w:p w14:paraId="18028243" w14:textId="77777777" w:rsidR="001F5E54" w:rsidRDefault="001F5E54" w:rsidP="001F5E54"/>
    <w:p w14:paraId="334BF4D2" w14:textId="77777777" w:rsidR="001F5E54" w:rsidRPr="000371E0" w:rsidRDefault="002F7AB8" w:rsidP="001F5E54">
      <w:pPr>
        <w:pStyle w:val="RELogSignal"/>
        <w:shd w:val="clear" w:color="auto" w:fill="F2F2F2" w:themeFill="background1" w:themeFillShade="F2"/>
      </w:pPr>
      <w:r>
        <w:t xml:space="preserve"> </w:t>
      </w:r>
      <w:bookmarkStart w:id="341" w:name="_a8b88079f2045de463c4af8dbc29afc0"/>
      <w:r w:rsidR="00931505">
        <w:t>PDLC Request</w:t>
      </w:r>
      <w:bookmarkEnd w:id="341"/>
    </w:p>
    <w:p w14:paraId="03FBE3C6"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38D1092"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5DE158"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9AD292" w14:textId="77777777" w:rsidR="001F5E54" w:rsidRPr="00320989" w:rsidRDefault="001F5E54" w:rsidP="00A84EEF">
            <w:pPr>
              <w:pStyle w:val="scriptNormal"/>
              <w:rPr>
                <w:color w:val="auto"/>
              </w:rPr>
            </w:pPr>
          </w:p>
        </w:tc>
      </w:tr>
      <w:tr w:rsidR="001F5E54" w:rsidRPr="00200D70" w14:paraId="27B1FBA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C1693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EF0579" w14:textId="77777777" w:rsidR="001F5E54" w:rsidRPr="00200D70" w:rsidRDefault="001F5E54" w:rsidP="00A84EEF">
            <w:pPr>
              <w:rPr>
                <w:rFonts w:eastAsiaTheme="minorHAnsi" w:cs="Arial"/>
                <w:color w:val="000000" w:themeColor="text1"/>
              </w:rPr>
            </w:pPr>
          </w:p>
        </w:tc>
      </w:tr>
      <w:tr w:rsidR="001F5E54" w:rsidRPr="00200D70" w14:paraId="46BD7AB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20F0EF3"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36CC9D9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196A76" w14:textId="77777777" w:rsidR="001F5E54" w:rsidRPr="00200D70" w:rsidRDefault="001F5E54" w:rsidP="00A84EEF">
            <w:pPr>
              <w:rPr>
                <w:rFonts w:cs="Arial"/>
                <w:b/>
                <w:bCs/>
                <w:lang w:val="en-GB"/>
              </w:rPr>
            </w:pPr>
            <w:r w:rsidRPr="00200D70">
              <w:rPr>
                <w:rFonts w:cs="Arial"/>
                <w:b/>
                <w:bCs/>
                <w:lang w:val="en-GB"/>
              </w:rPr>
              <w:t>Value</w:t>
            </w:r>
          </w:p>
          <w:p w14:paraId="6016229B"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3A8A52"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D948D9" w14:textId="77777777" w:rsidR="001F5E54" w:rsidRPr="00200D70" w:rsidRDefault="001F5E54" w:rsidP="00A84EEF">
            <w:pPr>
              <w:rPr>
                <w:rFonts w:eastAsiaTheme="minorHAnsi" w:cs="Arial"/>
                <w:color w:val="000000" w:themeColor="text1"/>
              </w:rPr>
            </w:pPr>
          </w:p>
        </w:tc>
      </w:tr>
      <w:tr w:rsidR="001F5E54" w:rsidRPr="00200D70" w14:paraId="628B343C"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C6DEA8"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58B857"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A484E6" w14:textId="77777777" w:rsidR="001F5E54" w:rsidRPr="00200D70" w:rsidRDefault="001F5E54" w:rsidP="00A84EEF">
            <w:pPr>
              <w:rPr>
                <w:rFonts w:eastAsiaTheme="minorHAnsi" w:cs="Arial"/>
                <w:color w:val="000000" w:themeColor="text1"/>
              </w:rPr>
            </w:pPr>
          </w:p>
        </w:tc>
      </w:tr>
      <w:tr w:rsidR="001F5E54" w:rsidRPr="00200D70" w14:paraId="7AB71FE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5FD9F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3A5983"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88BC93" w14:textId="77777777" w:rsidR="001F5E54" w:rsidRPr="00200D70" w:rsidRDefault="001F5E54" w:rsidP="00A84EEF">
            <w:pPr>
              <w:rPr>
                <w:rFonts w:eastAsiaTheme="minorHAnsi" w:cs="Arial"/>
                <w:color w:val="000000" w:themeColor="text1"/>
              </w:rPr>
            </w:pPr>
          </w:p>
        </w:tc>
      </w:tr>
      <w:tr w:rsidR="001F5E54" w:rsidRPr="00200D70" w14:paraId="7DFE70A1"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4FCC3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65A3804"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23C9B8" w14:textId="77777777" w:rsidR="001F5E54" w:rsidRPr="00200D70" w:rsidRDefault="001F5E54" w:rsidP="00A84EEF">
            <w:pPr>
              <w:rPr>
                <w:rFonts w:eastAsiaTheme="minorHAnsi" w:cs="Arial"/>
                <w:color w:val="000000" w:themeColor="text1"/>
              </w:rPr>
            </w:pPr>
          </w:p>
        </w:tc>
      </w:tr>
      <w:tr w:rsidR="001F5E54" w:rsidRPr="00200D70" w14:paraId="1BC20F5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33DA0F" w14:textId="77777777" w:rsidR="001F5E54" w:rsidRPr="00200D70" w:rsidRDefault="001F5E54" w:rsidP="00A84EEF">
            <w:pPr>
              <w:rPr>
                <w:rFonts w:cs="Arial"/>
                <w:b/>
                <w:bCs/>
                <w:lang w:val="en-GB"/>
              </w:rPr>
            </w:pPr>
            <w:r w:rsidRPr="00200D70">
              <w:rPr>
                <w:rFonts w:cs="Arial"/>
                <w:b/>
                <w:bCs/>
                <w:lang w:val="en-GB"/>
              </w:rPr>
              <w:t>Value</w:t>
            </w:r>
          </w:p>
          <w:p w14:paraId="514137CE"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06C92E"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60C066" w14:textId="77777777" w:rsidR="001F5E54" w:rsidRPr="00200D70" w:rsidRDefault="001F5E54" w:rsidP="00A84EEF">
            <w:pPr>
              <w:rPr>
                <w:rFonts w:eastAsiaTheme="minorHAnsi" w:cs="Arial"/>
                <w:color w:val="000000" w:themeColor="text1"/>
              </w:rPr>
            </w:pPr>
          </w:p>
        </w:tc>
      </w:tr>
      <w:tr w:rsidR="001F5E54" w:rsidRPr="00200D70" w14:paraId="3CBE5A7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ED2D02B"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890CD6" w14:textId="77777777" w:rsidR="001F5E54" w:rsidRPr="00200D70" w:rsidRDefault="001F5E54" w:rsidP="00A84EEF">
            <w:pPr>
              <w:rPr>
                <w:rFonts w:eastAsiaTheme="minorHAnsi" w:cs="Arial"/>
                <w:color w:val="000000" w:themeColor="text1"/>
              </w:rPr>
            </w:pPr>
          </w:p>
        </w:tc>
      </w:tr>
    </w:tbl>
    <w:p w14:paraId="6DA15048" w14:textId="77777777" w:rsidR="001F5E54" w:rsidRDefault="001F5E54" w:rsidP="001F5E54"/>
    <w:p w14:paraId="6091DE2E" w14:textId="77777777" w:rsidR="001F5E54" w:rsidRPr="000371E0" w:rsidRDefault="002F7AB8" w:rsidP="001F5E54">
      <w:pPr>
        <w:pStyle w:val="RELogSignal"/>
        <w:shd w:val="clear" w:color="auto" w:fill="F2F2F2" w:themeFill="background1" w:themeFillShade="F2"/>
      </w:pPr>
      <w:r>
        <w:t xml:space="preserve"> </w:t>
      </w:r>
      <w:bookmarkStart w:id="342" w:name="_d6b86d36b3e0b5ab7a590a02f0231532"/>
      <w:r w:rsidR="00931505">
        <w:t>PDLC Zone Status</w:t>
      </w:r>
      <w:bookmarkEnd w:id="342"/>
    </w:p>
    <w:p w14:paraId="570566A6"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866200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3FC347"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332D84" w14:textId="77777777" w:rsidR="001F5E54" w:rsidRPr="00320989" w:rsidRDefault="001F5E54" w:rsidP="00A84EEF">
            <w:pPr>
              <w:pStyle w:val="scriptNormal"/>
              <w:rPr>
                <w:color w:val="auto"/>
              </w:rPr>
            </w:pPr>
          </w:p>
        </w:tc>
      </w:tr>
      <w:tr w:rsidR="001F5E54" w:rsidRPr="00200D70" w14:paraId="1C926E5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E7AF2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336E8EB" w14:textId="77777777" w:rsidR="001F5E54" w:rsidRPr="00200D70" w:rsidRDefault="001F5E54" w:rsidP="00A84EEF">
            <w:pPr>
              <w:rPr>
                <w:rFonts w:eastAsiaTheme="minorHAnsi" w:cs="Arial"/>
                <w:color w:val="000000" w:themeColor="text1"/>
              </w:rPr>
            </w:pPr>
          </w:p>
        </w:tc>
      </w:tr>
      <w:tr w:rsidR="001F5E54" w:rsidRPr="00200D70" w14:paraId="6776FB4F"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89FD9E5"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46D5452D"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93ECB9" w14:textId="77777777" w:rsidR="001F5E54" w:rsidRPr="00200D70" w:rsidRDefault="001F5E54" w:rsidP="00A84EEF">
            <w:pPr>
              <w:rPr>
                <w:rFonts w:cs="Arial"/>
                <w:b/>
                <w:bCs/>
                <w:lang w:val="en-GB"/>
              </w:rPr>
            </w:pPr>
            <w:r w:rsidRPr="00200D70">
              <w:rPr>
                <w:rFonts w:cs="Arial"/>
                <w:b/>
                <w:bCs/>
                <w:lang w:val="en-GB"/>
              </w:rPr>
              <w:t>Value</w:t>
            </w:r>
          </w:p>
          <w:p w14:paraId="77ED6C0A"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56BEFB"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E98D0F" w14:textId="77777777" w:rsidR="001F5E54" w:rsidRPr="00200D70" w:rsidRDefault="001F5E54" w:rsidP="00A84EEF">
            <w:pPr>
              <w:rPr>
                <w:rFonts w:eastAsiaTheme="minorHAnsi" w:cs="Arial"/>
                <w:color w:val="000000" w:themeColor="text1"/>
              </w:rPr>
            </w:pPr>
          </w:p>
        </w:tc>
      </w:tr>
      <w:tr w:rsidR="001F5E54" w:rsidRPr="00200D70" w14:paraId="1EEAC94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CBA92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26681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74D3B5" w14:textId="77777777" w:rsidR="001F5E54" w:rsidRPr="00200D70" w:rsidRDefault="001F5E54" w:rsidP="00A84EEF">
            <w:pPr>
              <w:rPr>
                <w:rFonts w:eastAsiaTheme="minorHAnsi" w:cs="Arial"/>
                <w:color w:val="000000" w:themeColor="text1"/>
              </w:rPr>
            </w:pPr>
          </w:p>
        </w:tc>
      </w:tr>
      <w:tr w:rsidR="001F5E54" w:rsidRPr="00200D70" w14:paraId="72A7642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3892A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5F76DA"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5F3CAC" w14:textId="77777777" w:rsidR="001F5E54" w:rsidRPr="00200D70" w:rsidRDefault="001F5E54" w:rsidP="00A84EEF">
            <w:pPr>
              <w:rPr>
                <w:rFonts w:eastAsiaTheme="minorHAnsi" w:cs="Arial"/>
                <w:color w:val="000000" w:themeColor="text1"/>
              </w:rPr>
            </w:pPr>
          </w:p>
        </w:tc>
      </w:tr>
      <w:tr w:rsidR="001F5E54" w:rsidRPr="00200D70" w14:paraId="2F43DA2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BA2BEC"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333CB08"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500EAFE" w14:textId="77777777" w:rsidR="001F5E54" w:rsidRPr="00200D70" w:rsidRDefault="001F5E54" w:rsidP="00A84EEF">
            <w:pPr>
              <w:rPr>
                <w:rFonts w:eastAsiaTheme="minorHAnsi" w:cs="Arial"/>
                <w:color w:val="000000" w:themeColor="text1"/>
              </w:rPr>
            </w:pPr>
          </w:p>
        </w:tc>
      </w:tr>
      <w:tr w:rsidR="001F5E54" w:rsidRPr="00200D70" w14:paraId="797A1E4E"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14053E" w14:textId="77777777" w:rsidR="001F5E54" w:rsidRPr="00200D70" w:rsidRDefault="001F5E54" w:rsidP="00A84EEF">
            <w:pPr>
              <w:rPr>
                <w:rFonts w:cs="Arial"/>
                <w:b/>
                <w:bCs/>
                <w:lang w:val="en-GB"/>
              </w:rPr>
            </w:pPr>
            <w:r w:rsidRPr="00200D70">
              <w:rPr>
                <w:rFonts w:cs="Arial"/>
                <w:b/>
                <w:bCs/>
                <w:lang w:val="en-GB"/>
              </w:rPr>
              <w:t>Value</w:t>
            </w:r>
          </w:p>
          <w:p w14:paraId="701A12E2"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534F81"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1DD4D1" w14:textId="77777777" w:rsidR="001F5E54" w:rsidRPr="00200D70" w:rsidRDefault="001F5E54" w:rsidP="00A84EEF">
            <w:pPr>
              <w:rPr>
                <w:rFonts w:eastAsiaTheme="minorHAnsi" w:cs="Arial"/>
                <w:color w:val="000000" w:themeColor="text1"/>
              </w:rPr>
            </w:pPr>
          </w:p>
        </w:tc>
      </w:tr>
      <w:tr w:rsidR="001F5E54" w:rsidRPr="00200D70" w14:paraId="38FB2B0E"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CE9820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2D6152" w14:textId="77777777" w:rsidR="001F5E54" w:rsidRPr="00200D70" w:rsidRDefault="001F5E54" w:rsidP="00A84EEF">
            <w:pPr>
              <w:rPr>
                <w:rFonts w:eastAsiaTheme="minorHAnsi" w:cs="Arial"/>
                <w:color w:val="000000" w:themeColor="text1"/>
              </w:rPr>
            </w:pPr>
          </w:p>
        </w:tc>
      </w:tr>
    </w:tbl>
    <w:p w14:paraId="16AF8EA2" w14:textId="77777777" w:rsidR="001F5E54" w:rsidRDefault="001F5E54" w:rsidP="001F5E54"/>
    <w:p w14:paraId="67FF8875" w14:textId="77777777" w:rsidR="001F5E54" w:rsidRPr="000371E0" w:rsidRDefault="002F7AB8" w:rsidP="001F5E54">
      <w:pPr>
        <w:pStyle w:val="RELogSignal"/>
        <w:shd w:val="clear" w:color="auto" w:fill="F2F2F2" w:themeFill="background1" w:themeFillShade="F2"/>
      </w:pPr>
      <w:r>
        <w:t xml:space="preserve"> </w:t>
      </w:r>
      <w:bookmarkStart w:id="343" w:name="_9923d4f2496cdd0f0bf90fe9536b6afc"/>
      <w:r w:rsidR="00931505">
        <w:t>PSDSMode</w:t>
      </w:r>
      <w:bookmarkEnd w:id="343"/>
    </w:p>
    <w:p w14:paraId="5122E5C4"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3792998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D5744F"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DBC7F4" w14:textId="77777777" w:rsidR="001F5E54" w:rsidRPr="00320989" w:rsidRDefault="001F5E54" w:rsidP="00A84EEF">
            <w:pPr>
              <w:pStyle w:val="scriptNormal"/>
              <w:rPr>
                <w:color w:val="auto"/>
              </w:rPr>
            </w:pPr>
          </w:p>
        </w:tc>
      </w:tr>
      <w:tr w:rsidR="001F5E54" w:rsidRPr="00200D70" w14:paraId="1403036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18D199"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2D903A" w14:textId="77777777" w:rsidR="001F5E54" w:rsidRPr="00200D70" w:rsidRDefault="001F5E54" w:rsidP="00A84EEF">
            <w:pPr>
              <w:rPr>
                <w:rFonts w:eastAsiaTheme="minorHAnsi" w:cs="Arial"/>
                <w:color w:val="000000" w:themeColor="text1"/>
              </w:rPr>
            </w:pPr>
          </w:p>
        </w:tc>
      </w:tr>
      <w:tr w:rsidR="001F5E54" w:rsidRPr="00200D70" w14:paraId="250ECFC6"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2A5287B"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7A4ACBFE"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45B7A5" w14:textId="77777777" w:rsidR="001F5E54" w:rsidRPr="00200D70" w:rsidRDefault="001F5E54" w:rsidP="00A84EEF">
            <w:pPr>
              <w:rPr>
                <w:rFonts w:cs="Arial"/>
                <w:b/>
                <w:bCs/>
                <w:lang w:val="en-GB"/>
              </w:rPr>
            </w:pPr>
            <w:r w:rsidRPr="00200D70">
              <w:rPr>
                <w:rFonts w:cs="Arial"/>
                <w:b/>
                <w:bCs/>
                <w:lang w:val="en-GB"/>
              </w:rPr>
              <w:t>Value</w:t>
            </w:r>
          </w:p>
          <w:p w14:paraId="41A3112E"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D6DC31"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CA0C67" w14:textId="77777777" w:rsidR="001F5E54" w:rsidRPr="00200D70" w:rsidRDefault="001F5E54" w:rsidP="00A84EEF">
            <w:pPr>
              <w:rPr>
                <w:rFonts w:eastAsiaTheme="minorHAnsi" w:cs="Arial"/>
                <w:color w:val="000000" w:themeColor="text1"/>
              </w:rPr>
            </w:pPr>
          </w:p>
        </w:tc>
      </w:tr>
      <w:tr w:rsidR="001F5E54" w:rsidRPr="00200D70" w14:paraId="4A1C233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80C3C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E3E13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44DE98" w14:textId="77777777" w:rsidR="001F5E54" w:rsidRPr="00200D70" w:rsidRDefault="001F5E54" w:rsidP="00A84EEF">
            <w:pPr>
              <w:rPr>
                <w:rFonts w:eastAsiaTheme="minorHAnsi" w:cs="Arial"/>
                <w:color w:val="000000" w:themeColor="text1"/>
              </w:rPr>
            </w:pPr>
          </w:p>
        </w:tc>
      </w:tr>
      <w:tr w:rsidR="001F5E54" w:rsidRPr="00200D70" w14:paraId="5B2481D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80D9F1"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35BE61"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D5622E" w14:textId="77777777" w:rsidR="001F5E54" w:rsidRPr="00200D70" w:rsidRDefault="001F5E54" w:rsidP="00A84EEF">
            <w:pPr>
              <w:rPr>
                <w:rFonts w:eastAsiaTheme="minorHAnsi" w:cs="Arial"/>
                <w:color w:val="000000" w:themeColor="text1"/>
              </w:rPr>
            </w:pPr>
          </w:p>
        </w:tc>
      </w:tr>
      <w:tr w:rsidR="001F5E54" w:rsidRPr="00200D70" w14:paraId="0389818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95C3C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684D613"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11591DD" w14:textId="77777777" w:rsidR="001F5E54" w:rsidRPr="00200D70" w:rsidRDefault="001F5E54" w:rsidP="00A84EEF">
            <w:pPr>
              <w:rPr>
                <w:rFonts w:eastAsiaTheme="minorHAnsi" w:cs="Arial"/>
                <w:color w:val="000000" w:themeColor="text1"/>
              </w:rPr>
            </w:pPr>
          </w:p>
        </w:tc>
      </w:tr>
      <w:tr w:rsidR="001F5E54" w:rsidRPr="00200D70" w14:paraId="3F120F04"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3B2BBA" w14:textId="77777777" w:rsidR="001F5E54" w:rsidRPr="00200D70" w:rsidRDefault="001F5E54" w:rsidP="00A84EEF">
            <w:pPr>
              <w:rPr>
                <w:rFonts w:cs="Arial"/>
                <w:b/>
                <w:bCs/>
                <w:lang w:val="en-GB"/>
              </w:rPr>
            </w:pPr>
            <w:r w:rsidRPr="00200D70">
              <w:rPr>
                <w:rFonts w:cs="Arial"/>
                <w:b/>
                <w:bCs/>
                <w:lang w:val="en-GB"/>
              </w:rPr>
              <w:t>Value</w:t>
            </w:r>
          </w:p>
          <w:p w14:paraId="720958EE"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A5A4E9"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B461A0" w14:textId="77777777" w:rsidR="001F5E54" w:rsidRPr="00200D70" w:rsidRDefault="001F5E54" w:rsidP="00A84EEF">
            <w:pPr>
              <w:rPr>
                <w:rFonts w:eastAsiaTheme="minorHAnsi" w:cs="Arial"/>
                <w:color w:val="000000" w:themeColor="text1"/>
              </w:rPr>
            </w:pPr>
          </w:p>
        </w:tc>
      </w:tr>
      <w:tr w:rsidR="001F5E54" w:rsidRPr="00200D70" w14:paraId="689D6326"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D6E8C4"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AC78A6" w14:textId="77777777" w:rsidR="001F5E54" w:rsidRPr="00200D70" w:rsidRDefault="001F5E54" w:rsidP="00A84EEF">
            <w:pPr>
              <w:rPr>
                <w:rFonts w:eastAsiaTheme="minorHAnsi" w:cs="Arial"/>
                <w:color w:val="000000" w:themeColor="text1"/>
              </w:rPr>
            </w:pPr>
          </w:p>
        </w:tc>
      </w:tr>
    </w:tbl>
    <w:p w14:paraId="78F1A9E7" w14:textId="77777777" w:rsidR="001F5E54" w:rsidRDefault="001F5E54" w:rsidP="001F5E54"/>
    <w:p w14:paraId="6A1001D8" w14:textId="77777777" w:rsidR="001F5E54" w:rsidRPr="000371E0" w:rsidRDefault="002F7AB8" w:rsidP="001F5E54">
      <w:pPr>
        <w:pStyle w:val="RELogSignal"/>
        <w:shd w:val="clear" w:color="auto" w:fill="F2F2F2" w:themeFill="background1" w:themeFillShade="F2"/>
      </w:pPr>
      <w:r>
        <w:t xml:space="preserve"> </w:t>
      </w:r>
      <w:bookmarkStart w:id="344" w:name="_a6afd5907c9d1262e0d13c38578d01d6"/>
      <w:r w:rsidR="00931505">
        <w:t>RejuvenateRequest</w:t>
      </w:r>
      <w:bookmarkEnd w:id="344"/>
    </w:p>
    <w:p w14:paraId="0323B049"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19F2BE2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2E9AD1"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F6038C" w14:textId="77777777" w:rsidR="001F5E54" w:rsidRPr="00320989" w:rsidRDefault="001F5E54" w:rsidP="00A84EEF">
            <w:pPr>
              <w:pStyle w:val="scriptNormal"/>
              <w:rPr>
                <w:color w:val="auto"/>
              </w:rPr>
            </w:pPr>
          </w:p>
        </w:tc>
      </w:tr>
      <w:tr w:rsidR="001F5E54" w:rsidRPr="00200D70" w14:paraId="30B97607"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74F65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1BD4A3" w14:textId="77777777" w:rsidR="001F5E54" w:rsidRPr="00200D70" w:rsidRDefault="001F5E54" w:rsidP="00A84EEF">
            <w:pPr>
              <w:rPr>
                <w:rFonts w:eastAsiaTheme="minorHAnsi" w:cs="Arial"/>
                <w:color w:val="000000" w:themeColor="text1"/>
              </w:rPr>
            </w:pPr>
          </w:p>
        </w:tc>
      </w:tr>
      <w:tr w:rsidR="001F5E54" w:rsidRPr="00200D70" w14:paraId="33EE58F8"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5F1AFB3"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C89AB2F"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D7EDFF" w14:textId="77777777" w:rsidR="001F5E54" w:rsidRPr="00200D70" w:rsidRDefault="001F5E54" w:rsidP="00A84EEF">
            <w:pPr>
              <w:rPr>
                <w:rFonts w:cs="Arial"/>
                <w:b/>
                <w:bCs/>
                <w:lang w:val="en-GB"/>
              </w:rPr>
            </w:pPr>
            <w:r w:rsidRPr="00200D70">
              <w:rPr>
                <w:rFonts w:cs="Arial"/>
                <w:b/>
                <w:bCs/>
                <w:lang w:val="en-GB"/>
              </w:rPr>
              <w:t>Value</w:t>
            </w:r>
          </w:p>
          <w:p w14:paraId="4BD2298D"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90DEDD"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C2998E" w14:textId="77777777" w:rsidR="001F5E54" w:rsidRPr="00200D70" w:rsidRDefault="001F5E54" w:rsidP="00A84EEF">
            <w:pPr>
              <w:rPr>
                <w:rFonts w:eastAsiaTheme="minorHAnsi" w:cs="Arial"/>
                <w:color w:val="000000" w:themeColor="text1"/>
              </w:rPr>
            </w:pPr>
          </w:p>
        </w:tc>
      </w:tr>
      <w:tr w:rsidR="001F5E54" w:rsidRPr="00200D70" w14:paraId="7F0CC734"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7918A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B435DB"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82F564" w14:textId="77777777" w:rsidR="001F5E54" w:rsidRPr="00200D70" w:rsidRDefault="001F5E54" w:rsidP="00A84EEF">
            <w:pPr>
              <w:rPr>
                <w:rFonts w:eastAsiaTheme="minorHAnsi" w:cs="Arial"/>
                <w:color w:val="000000" w:themeColor="text1"/>
              </w:rPr>
            </w:pPr>
          </w:p>
        </w:tc>
      </w:tr>
      <w:tr w:rsidR="001F5E54" w:rsidRPr="00200D70" w14:paraId="71B57E18"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4319D7"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432200"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7C2C1E" w14:textId="77777777" w:rsidR="001F5E54" w:rsidRPr="00200D70" w:rsidRDefault="001F5E54" w:rsidP="00A84EEF">
            <w:pPr>
              <w:rPr>
                <w:rFonts w:eastAsiaTheme="minorHAnsi" w:cs="Arial"/>
                <w:color w:val="000000" w:themeColor="text1"/>
              </w:rPr>
            </w:pPr>
          </w:p>
        </w:tc>
      </w:tr>
      <w:tr w:rsidR="001F5E54" w:rsidRPr="00200D70" w14:paraId="54F9A5C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B36105"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9DD1DD"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88C4FA" w14:textId="77777777" w:rsidR="001F5E54" w:rsidRPr="00200D70" w:rsidRDefault="001F5E54" w:rsidP="00A84EEF">
            <w:pPr>
              <w:rPr>
                <w:rFonts w:eastAsiaTheme="minorHAnsi" w:cs="Arial"/>
                <w:color w:val="000000" w:themeColor="text1"/>
              </w:rPr>
            </w:pPr>
          </w:p>
        </w:tc>
      </w:tr>
      <w:tr w:rsidR="001F5E54" w:rsidRPr="00200D70" w14:paraId="60D91D59"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599FFC" w14:textId="77777777" w:rsidR="001F5E54" w:rsidRPr="00200D70" w:rsidRDefault="001F5E54" w:rsidP="00A84EEF">
            <w:pPr>
              <w:rPr>
                <w:rFonts w:cs="Arial"/>
                <w:b/>
                <w:bCs/>
                <w:lang w:val="en-GB"/>
              </w:rPr>
            </w:pPr>
            <w:r w:rsidRPr="00200D70">
              <w:rPr>
                <w:rFonts w:cs="Arial"/>
                <w:b/>
                <w:bCs/>
                <w:lang w:val="en-GB"/>
              </w:rPr>
              <w:lastRenderedPageBreak/>
              <w:t>Value</w:t>
            </w:r>
          </w:p>
          <w:p w14:paraId="715B2E1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04BE6A"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09C50C" w14:textId="77777777" w:rsidR="001F5E54" w:rsidRPr="00200D70" w:rsidRDefault="001F5E54" w:rsidP="00A84EEF">
            <w:pPr>
              <w:rPr>
                <w:rFonts w:eastAsiaTheme="minorHAnsi" w:cs="Arial"/>
                <w:color w:val="000000" w:themeColor="text1"/>
              </w:rPr>
            </w:pPr>
          </w:p>
        </w:tc>
      </w:tr>
      <w:tr w:rsidR="001F5E54" w:rsidRPr="00200D70" w14:paraId="5EBC11A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447BDD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49D6A3" w14:textId="77777777" w:rsidR="001F5E54" w:rsidRPr="00200D70" w:rsidRDefault="001F5E54" w:rsidP="00A84EEF">
            <w:pPr>
              <w:rPr>
                <w:rFonts w:eastAsiaTheme="minorHAnsi" w:cs="Arial"/>
                <w:color w:val="000000" w:themeColor="text1"/>
              </w:rPr>
            </w:pPr>
          </w:p>
        </w:tc>
      </w:tr>
    </w:tbl>
    <w:p w14:paraId="6FFDA607" w14:textId="77777777" w:rsidR="001F5E54" w:rsidRDefault="001F5E54" w:rsidP="001F5E54"/>
    <w:p w14:paraId="70D7587F" w14:textId="77777777" w:rsidR="001F5E54" w:rsidRPr="000371E0" w:rsidRDefault="002F7AB8" w:rsidP="001F5E54">
      <w:pPr>
        <w:pStyle w:val="RELogSignal"/>
        <w:shd w:val="clear" w:color="auto" w:fill="F2F2F2" w:themeFill="background1" w:themeFillShade="F2"/>
      </w:pPr>
      <w:r>
        <w:t xml:space="preserve"> </w:t>
      </w:r>
      <w:bookmarkStart w:id="345" w:name="_cfec7589cd93f57063adc551ff070be6"/>
      <w:r w:rsidR="00931505">
        <w:t>ShedLevelRequest</w:t>
      </w:r>
      <w:bookmarkEnd w:id="345"/>
    </w:p>
    <w:p w14:paraId="106AE704"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FC1BAA8"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2D4710"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0C1D03" w14:textId="77777777" w:rsidR="001F5E54" w:rsidRPr="00320989" w:rsidRDefault="001F5E54" w:rsidP="00A84EEF">
            <w:pPr>
              <w:pStyle w:val="scriptNormal"/>
              <w:rPr>
                <w:color w:val="auto"/>
              </w:rPr>
            </w:pPr>
          </w:p>
        </w:tc>
      </w:tr>
      <w:tr w:rsidR="001F5E54" w:rsidRPr="00200D70" w14:paraId="7EC04F7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228C35"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69AA8A" w14:textId="77777777" w:rsidR="001F5E54" w:rsidRPr="00200D70" w:rsidRDefault="001F5E54" w:rsidP="00A84EEF">
            <w:pPr>
              <w:rPr>
                <w:rFonts w:eastAsiaTheme="minorHAnsi" w:cs="Arial"/>
                <w:color w:val="000000" w:themeColor="text1"/>
              </w:rPr>
            </w:pPr>
          </w:p>
        </w:tc>
      </w:tr>
      <w:tr w:rsidR="001F5E54" w:rsidRPr="00200D70" w14:paraId="5146A878"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2B47DB0"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3E8A820"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B9F423" w14:textId="77777777" w:rsidR="001F5E54" w:rsidRPr="00200D70" w:rsidRDefault="001F5E54" w:rsidP="00A84EEF">
            <w:pPr>
              <w:rPr>
                <w:rFonts w:cs="Arial"/>
                <w:b/>
                <w:bCs/>
                <w:lang w:val="en-GB"/>
              </w:rPr>
            </w:pPr>
            <w:r w:rsidRPr="00200D70">
              <w:rPr>
                <w:rFonts w:cs="Arial"/>
                <w:b/>
                <w:bCs/>
                <w:lang w:val="en-GB"/>
              </w:rPr>
              <w:t>Value</w:t>
            </w:r>
          </w:p>
          <w:p w14:paraId="5ED7B5CF"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66B0E6"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9D3435" w14:textId="77777777" w:rsidR="001F5E54" w:rsidRPr="00200D70" w:rsidRDefault="001F5E54" w:rsidP="00A84EEF">
            <w:pPr>
              <w:rPr>
                <w:rFonts w:eastAsiaTheme="minorHAnsi" w:cs="Arial"/>
                <w:color w:val="000000" w:themeColor="text1"/>
              </w:rPr>
            </w:pPr>
          </w:p>
        </w:tc>
      </w:tr>
      <w:tr w:rsidR="001F5E54" w:rsidRPr="00200D70" w14:paraId="564FABF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86A96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1E46E2"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924437" w14:textId="77777777" w:rsidR="001F5E54" w:rsidRPr="00200D70" w:rsidRDefault="001F5E54" w:rsidP="00A84EEF">
            <w:pPr>
              <w:rPr>
                <w:rFonts w:eastAsiaTheme="minorHAnsi" w:cs="Arial"/>
                <w:color w:val="000000" w:themeColor="text1"/>
              </w:rPr>
            </w:pPr>
          </w:p>
        </w:tc>
      </w:tr>
      <w:tr w:rsidR="001F5E54" w:rsidRPr="00200D70" w14:paraId="44B5A75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855FED"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BDD33A"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5D2087" w14:textId="77777777" w:rsidR="001F5E54" w:rsidRPr="00200D70" w:rsidRDefault="001F5E54" w:rsidP="00A84EEF">
            <w:pPr>
              <w:rPr>
                <w:rFonts w:eastAsiaTheme="minorHAnsi" w:cs="Arial"/>
                <w:color w:val="000000" w:themeColor="text1"/>
              </w:rPr>
            </w:pPr>
          </w:p>
        </w:tc>
      </w:tr>
      <w:tr w:rsidR="001F5E54" w:rsidRPr="00200D70" w14:paraId="61FBA36A"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E0CB2F"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5DF8E1C"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5B9F4F" w14:textId="77777777" w:rsidR="001F5E54" w:rsidRPr="00200D70" w:rsidRDefault="001F5E54" w:rsidP="00A84EEF">
            <w:pPr>
              <w:rPr>
                <w:rFonts w:eastAsiaTheme="minorHAnsi" w:cs="Arial"/>
                <w:color w:val="000000" w:themeColor="text1"/>
              </w:rPr>
            </w:pPr>
          </w:p>
        </w:tc>
      </w:tr>
      <w:tr w:rsidR="001F5E54" w:rsidRPr="00200D70" w14:paraId="124DF3B8"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B91452" w14:textId="77777777" w:rsidR="001F5E54" w:rsidRPr="00200D70" w:rsidRDefault="001F5E54" w:rsidP="00A84EEF">
            <w:pPr>
              <w:rPr>
                <w:rFonts w:cs="Arial"/>
                <w:b/>
                <w:bCs/>
                <w:lang w:val="en-GB"/>
              </w:rPr>
            </w:pPr>
            <w:r w:rsidRPr="00200D70">
              <w:rPr>
                <w:rFonts w:cs="Arial"/>
                <w:b/>
                <w:bCs/>
                <w:lang w:val="en-GB"/>
              </w:rPr>
              <w:t>Value</w:t>
            </w:r>
          </w:p>
          <w:p w14:paraId="104D361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2152A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6C5D8F" w14:textId="77777777" w:rsidR="001F5E54" w:rsidRPr="00200D70" w:rsidRDefault="001F5E54" w:rsidP="00A84EEF">
            <w:pPr>
              <w:rPr>
                <w:rFonts w:eastAsiaTheme="minorHAnsi" w:cs="Arial"/>
                <w:color w:val="000000" w:themeColor="text1"/>
              </w:rPr>
            </w:pPr>
          </w:p>
        </w:tc>
      </w:tr>
      <w:tr w:rsidR="001F5E54" w:rsidRPr="00200D70" w14:paraId="0118492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8B993C"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8276E7" w14:textId="77777777" w:rsidR="001F5E54" w:rsidRPr="00200D70" w:rsidRDefault="001F5E54" w:rsidP="00A84EEF">
            <w:pPr>
              <w:rPr>
                <w:rFonts w:eastAsiaTheme="minorHAnsi" w:cs="Arial"/>
                <w:color w:val="000000" w:themeColor="text1"/>
              </w:rPr>
            </w:pPr>
          </w:p>
        </w:tc>
      </w:tr>
    </w:tbl>
    <w:p w14:paraId="1BBBDAE1" w14:textId="77777777" w:rsidR="001F5E54" w:rsidRDefault="001F5E54" w:rsidP="001F5E54"/>
    <w:p w14:paraId="10C89E91" w14:textId="77777777" w:rsidR="001F5E54" w:rsidRPr="000371E0" w:rsidRDefault="002F7AB8" w:rsidP="001F5E54">
      <w:pPr>
        <w:pStyle w:val="RELogSignal"/>
        <w:shd w:val="clear" w:color="auto" w:fill="F2F2F2" w:themeFill="background1" w:themeFillShade="F2"/>
      </w:pPr>
      <w:r>
        <w:t xml:space="preserve"> </w:t>
      </w:r>
      <w:bookmarkStart w:id="346" w:name="_ebcad27e72605fcd1d6f1b37f175cf90"/>
      <w:r w:rsidR="00931505">
        <w:t>Sun Load Status</w:t>
      </w:r>
      <w:bookmarkEnd w:id="346"/>
    </w:p>
    <w:p w14:paraId="7B77E1D3"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2753552D"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1F463D"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D667A7" w14:textId="77777777" w:rsidR="001F5E54" w:rsidRPr="00320989" w:rsidRDefault="001F5E54" w:rsidP="00A84EEF">
            <w:pPr>
              <w:pStyle w:val="scriptNormal"/>
              <w:rPr>
                <w:color w:val="auto"/>
              </w:rPr>
            </w:pPr>
          </w:p>
        </w:tc>
      </w:tr>
      <w:tr w:rsidR="001F5E54" w:rsidRPr="00200D70" w14:paraId="2B65AF4C"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F75B37"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732BD7" w14:textId="77777777" w:rsidR="001F5E54" w:rsidRPr="00200D70" w:rsidRDefault="001F5E54" w:rsidP="00A84EEF">
            <w:pPr>
              <w:rPr>
                <w:rFonts w:eastAsiaTheme="minorHAnsi" w:cs="Arial"/>
                <w:color w:val="000000" w:themeColor="text1"/>
              </w:rPr>
            </w:pPr>
          </w:p>
        </w:tc>
      </w:tr>
      <w:tr w:rsidR="001F5E54" w:rsidRPr="00200D70" w14:paraId="40D00B4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702C86E"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192A5A52"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4DDBF2" w14:textId="77777777" w:rsidR="001F5E54" w:rsidRPr="00200D70" w:rsidRDefault="001F5E54" w:rsidP="00A84EEF">
            <w:pPr>
              <w:rPr>
                <w:rFonts w:cs="Arial"/>
                <w:b/>
                <w:bCs/>
                <w:lang w:val="en-GB"/>
              </w:rPr>
            </w:pPr>
            <w:r w:rsidRPr="00200D70">
              <w:rPr>
                <w:rFonts w:cs="Arial"/>
                <w:b/>
                <w:bCs/>
                <w:lang w:val="en-GB"/>
              </w:rPr>
              <w:t>Value</w:t>
            </w:r>
          </w:p>
          <w:p w14:paraId="2DFB8006"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6B26FF"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C3BCAF" w14:textId="77777777" w:rsidR="001F5E54" w:rsidRPr="00200D70" w:rsidRDefault="001F5E54" w:rsidP="00A84EEF">
            <w:pPr>
              <w:rPr>
                <w:rFonts w:eastAsiaTheme="minorHAnsi" w:cs="Arial"/>
                <w:color w:val="000000" w:themeColor="text1"/>
              </w:rPr>
            </w:pPr>
          </w:p>
        </w:tc>
      </w:tr>
      <w:tr w:rsidR="001F5E54" w:rsidRPr="00200D70" w14:paraId="07D6A526"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D7BFFA"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EC9889"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A49AE2" w14:textId="77777777" w:rsidR="001F5E54" w:rsidRPr="00200D70" w:rsidRDefault="001F5E54" w:rsidP="00A84EEF">
            <w:pPr>
              <w:rPr>
                <w:rFonts w:eastAsiaTheme="minorHAnsi" w:cs="Arial"/>
                <w:color w:val="000000" w:themeColor="text1"/>
              </w:rPr>
            </w:pPr>
          </w:p>
        </w:tc>
      </w:tr>
      <w:tr w:rsidR="001F5E54" w:rsidRPr="00200D70" w14:paraId="0B5F2BD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8A5C8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0B6F18"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B1C855" w14:textId="77777777" w:rsidR="001F5E54" w:rsidRPr="00200D70" w:rsidRDefault="001F5E54" w:rsidP="00A84EEF">
            <w:pPr>
              <w:rPr>
                <w:rFonts w:eastAsiaTheme="minorHAnsi" w:cs="Arial"/>
                <w:color w:val="000000" w:themeColor="text1"/>
              </w:rPr>
            </w:pPr>
          </w:p>
        </w:tc>
      </w:tr>
      <w:tr w:rsidR="001F5E54" w:rsidRPr="00200D70" w14:paraId="27FE89EE"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218B1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E266E5"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A92421A" w14:textId="77777777" w:rsidR="001F5E54" w:rsidRPr="00200D70" w:rsidRDefault="001F5E54" w:rsidP="00A84EEF">
            <w:pPr>
              <w:rPr>
                <w:rFonts w:eastAsiaTheme="minorHAnsi" w:cs="Arial"/>
                <w:color w:val="000000" w:themeColor="text1"/>
              </w:rPr>
            </w:pPr>
          </w:p>
        </w:tc>
      </w:tr>
      <w:tr w:rsidR="001F5E54" w:rsidRPr="00200D70" w14:paraId="1EAE569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FE48EC" w14:textId="77777777" w:rsidR="001F5E54" w:rsidRPr="00200D70" w:rsidRDefault="001F5E54" w:rsidP="00A84EEF">
            <w:pPr>
              <w:rPr>
                <w:rFonts w:cs="Arial"/>
                <w:b/>
                <w:bCs/>
                <w:lang w:val="en-GB"/>
              </w:rPr>
            </w:pPr>
            <w:r w:rsidRPr="00200D70">
              <w:rPr>
                <w:rFonts w:cs="Arial"/>
                <w:b/>
                <w:bCs/>
                <w:lang w:val="en-GB"/>
              </w:rPr>
              <w:t>Value</w:t>
            </w:r>
          </w:p>
          <w:p w14:paraId="3840814B"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DACE1F4"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6520F7" w14:textId="77777777" w:rsidR="001F5E54" w:rsidRPr="00200D70" w:rsidRDefault="001F5E54" w:rsidP="00A84EEF">
            <w:pPr>
              <w:rPr>
                <w:rFonts w:eastAsiaTheme="minorHAnsi" w:cs="Arial"/>
                <w:color w:val="000000" w:themeColor="text1"/>
              </w:rPr>
            </w:pPr>
          </w:p>
        </w:tc>
      </w:tr>
      <w:tr w:rsidR="001F5E54" w:rsidRPr="00200D70" w14:paraId="6602D603"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3D5EF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70D75D" w14:textId="77777777" w:rsidR="001F5E54" w:rsidRPr="00200D70" w:rsidRDefault="001F5E54" w:rsidP="00A84EEF">
            <w:pPr>
              <w:rPr>
                <w:rFonts w:eastAsiaTheme="minorHAnsi" w:cs="Arial"/>
                <w:color w:val="000000" w:themeColor="text1"/>
              </w:rPr>
            </w:pPr>
          </w:p>
        </w:tc>
      </w:tr>
    </w:tbl>
    <w:p w14:paraId="15D91905" w14:textId="77777777" w:rsidR="001F5E54" w:rsidRDefault="001F5E54" w:rsidP="001F5E54"/>
    <w:p w14:paraId="44A185D2" w14:textId="77777777" w:rsidR="001F5E54" w:rsidRPr="000371E0" w:rsidRDefault="002F7AB8" w:rsidP="001F5E54">
      <w:pPr>
        <w:pStyle w:val="RELogSignal"/>
        <w:shd w:val="clear" w:color="auto" w:fill="F2F2F2" w:themeFill="background1" w:themeFillShade="F2"/>
      </w:pPr>
      <w:r>
        <w:t xml:space="preserve"> </w:t>
      </w:r>
      <w:bookmarkStart w:id="347" w:name="_ac3b64094e93b165577dab26cc4d1509"/>
      <w:r w:rsidR="00931505">
        <w:t>Sun Location Status</w:t>
      </w:r>
      <w:bookmarkEnd w:id="347"/>
    </w:p>
    <w:p w14:paraId="03979B3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022EFDC1"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A29485E"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CA2660" w14:textId="77777777" w:rsidR="001F5E54" w:rsidRPr="00320989" w:rsidRDefault="001F5E54" w:rsidP="00A84EEF">
            <w:pPr>
              <w:pStyle w:val="scriptNormal"/>
              <w:rPr>
                <w:color w:val="auto"/>
              </w:rPr>
            </w:pPr>
          </w:p>
        </w:tc>
      </w:tr>
      <w:tr w:rsidR="001F5E54" w:rsidRPr="00200D70" w14:paraId="4FBA4D19"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C99686"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A08279" w14:textId="77777777" w:rsidR="001F5E54" w:rsidRPr="00200D70" w:rsidRDefault="001F5E54" w:rsidP="00A84EEF">
            <w:pPr>
              <w:rPr>
                <w:rFonts w:eastAsiaTheme="minorHAnsi" w:cs="Arial"/>
                <w:color w:val="000000" w:themeColor="text1"/>
              </w:rPr>
            </w:pPr>
          </w:p>
        </w:tc>
      </w:tr>
      <w:tr w:rsidR="001F5E54" w:rsidRPr="00200D70" w14:paraId="7F7F0A0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92C9C90"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202DAE2C"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B117A5" w14:textId="77777777" w:rsidR="001F5E54" w:rsidRPr="00200D70" w:rsidRDefault="001F5E54" w:rsidP="00A84EEF">
            <w:pPr>
              <w:rPr>
                <w:rFonts w:cs="Arial"/>
                <w:b/>
                <w:bCs/>
                <w:lang w:val="en-GB"/>
              </w:rPr>
            </w:pPr>
            <w:r w:rsidRPr="00200D70">
              <w:rPr>
                <w:rFonts w:cs="Arial"/>
                <w:b/>
                <w:bCs/>
                <w:lang w:val="en-GB"/>
              </w:rPr>
              <w:t>Value</w:t>
            </w:r>
          </w:p>
          <w:p w14:paraId="6FE4F213"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27BAA3"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2FE33F" w14:textId="77777777" w:rsidR="001F5E54" w:rsidRPr="00200D70" w:rsidRDefault="001F5E54" w:rsidP="00A84EEF">
            <w:pPr>
              <w:rPr>
                <w:rFonts w:eastAsiaTheme="minorHAnsi" w:cs="Arial"/>
                <w:color w:val="000000" w:themeColor="text1"/>
              </w:rPr>
            </w:pPr>
          </w:p>
        </w:tc>
      </w:tr>
      <w:tr w:rsidR="001F5E54" w:rsidRPr="00200D70" w14:paraId="10E5BA3F"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7F9000"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C40474"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EB8F50" w14:textId="77777777" w:rsidR="001F5E54" w:rsidRPr="00200D70" w:rsidRDefault="001F5E54" w:rsidP="00A84EEF">
            <w:pPr>
              <w:rPr>
                <w:rFonts w:eastAsiaTheme="minorHAnsi" w:cs="Arial"/>
                <w:color w:val="000000" w:themeColor="text1"/>
              </w:rPr>
            </w:pPr>
          </w:p>
        </w:tc>
      </w:tr>
      <w:tr w:rsidR="001F5E54" w:rsidRPr="00200D70" w14:paraId="4F3A412B"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26AF9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2C2B18"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7E2ABC" w14:textId="77777777" w:rsidR="001F5E54" w:rsidRPr="00200D70" w:rsidRDefault="001F5E54" w:rsidP="00A84EEF">
            <w:pPr>
              <w:rPr>
                <w:rFonts w:eastAsiaTheme="minorHAnsi" w:cs="Arial"/>
                <w:color w:val="000000" w:themeColor="text1"/>
              </w:rPr>
            </w:pPr>
          </w:p>
        </w:tc>
      </w:tr>
      <w:tr w:rsidR="001F5E54" w:rsidRPr="00200D70" w14:paraId="37610AF5"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E2E46B"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618F87"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CBD96D" w14:textId="77777777" w:rsidR="001F5E54" w:rsidRPr="00200D70" w:rsidRDefault="001F5E54" w:rsidP="00A84EEF">
            <w:pPr>
              <w:rPr>
                <w:rFonts w:eastAsiaTheme="minorHAnsi" w:cs="Arial"/>
                <w:color w:val="000000" w:themeColor="text1"/>
              </w:rPr>
            </w:pPr>
          </w:p>
        </w:tc>
      </w:tr>
      <w:tr w:rsidR="001F5E54" w:rsidRPr="00200D70" w14:paraId="7052ED6C"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EE231C" w14:textId="77777777" w:rsidR="001F5E54" w:rsidRPr="00200D70" w:rsidRDefault="001F5E54" w:rsidP="00A84EEF">
            <w:pPr>
              <w:rPr>
                <w:rFonts w:cs="Arial"/>
                <w:b/>
                <w:bCs/>
                <w:lang w:val="en-GB"/>
              </w:rPr>
            </w:pPr>
            <w:r w:rsidRPr="00200D70">
              <w:rPr>
                <w:rFonts w:cs="Arial"/>
                <w:b/>
                <w:bCs/>
                <w:lang w:val="en-GB"/>
              </w:rPr>
              <w:t>Value</w:t>
            </w:r>
          </w:p>
          <w:p w14:paraId="6AC5B54C"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DC9136E"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FB2F50" w14:textId="77777777" w:rsidR="001F5E54" w:rsidRPr="00200D70" w:rsidRDefault="001F5E54" w:rsidP="00A84EEF">
            <w:pPr>
              <w:rPr>
                <w:rFonts w:eastAsiaTheme="minorHAnsi" w:cs="Arial"/>
                <w:color w:val="000000" w:themeColor="text1"/>
              </w:rPr>
            </w:pPr>
          </w:p>
        </w:tc>
      </w:tr>
      <w:tr w:rsidR="001F5E54" w:rsidRPr="00200D70" w14:paraId="06F2DE8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6B2E83"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E42F2F" w14:textId="77777777" w:rsidR="001F5E54" w:rsidRPr="00200D70" w:rsidRDefault="001F5E54" w:rsidP="00A84EEF">
            <w:pPr>
              <w:rPr>
                <w:rFonts w:eastAsiaTheme="minorHAnsi" w:cs="Arial"/>
                <w:color w:val="000000" w:themeColor="text1"/>
              </w:rPr>
            </w:pPr>
          </w:p>
        </w:tc>
      </w:tr>
    </w:tbl>
    <w:p w14:paraId="2E4F2986" w14:textId="77777777" w:rsidR="001F5E54" w:rsidRDefault="001F5E54" w:rsidP="001F5E54"/>
    <w:p w14:paraId="2DF8D3A9" w14:textId="77777777" w:rsidR="001F5E54" w:rsidRPr="000371E0" w:rsidRDefault="002F7AB8" w:rsidP="001F5E54">
      <w:pPr>
        <w:pStyle w:val="RELogSignal"/>
        <w:shd w:val="clear" w:color="auto" w:fill="F2F2F2" w:themeFill="background1" w:themeFillShade="F2"/>
      </w:pPr>
      <w:r>
        <w:lastRenderedPageBreak/>
        <w:t xml:space="preserve"> </w:t>
      </w:r>
      <w:bookmarkStart w:id="348" w:name="_7036c900f0562bcfd41bbc9c590c3215"/>
      <w:r w:rsidR="00931505">
        <w:t>VisualGlassStatus</w:t>
      </w:r>
      <w:bookmarkEnd w:id="348"/>
    </w:p>
    <w:p w14:paraId="3DDCCAC1" w14:textId="77777777"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14:paraId="6D892F2F"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5B33D4" w14:textId="77777777"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E028C6" w14:textId="77777777" w:rsidR="001F5E54" w:rsidRPr="00320989" w:rsidRDefault="001F5E54" w:rsidP="00A84EEF">
            <w:pPr>
              <w:pStyle w:val="scriptNormal"/>
              <w:rPr>
                <w:color w:val="auto"/>
              </w:rPr>
            </w:pPr>
          </w:p>
        </w:tc>
      </w:tr>
      <w:tr w:rsidR="001F5E54" w:rsidRPr="00200D70" w14:paraId="4F386CA4"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E416A2"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4528BB" w14:textId="77777777" w:rsidR="001F5E54" w:rsidRPr="00200D70" w:rsidRDefault="001F5E54" w:rsidP="00A84EEF">
            <w:pPr>
              <w:rPr>
                <w:rFonts w:eastAsiaTheme="minorHAnsi" w:cs="Arial"/>
                <w:color w:val="000000" w:themeColor="text1"/>
              </w:rPr>
            </w:pPr>
          </w:p>
        </w:tc>
      </w:tr>
      <w:tr w:rsidR="001F5E54" w:rsidRPr="00200D70" w14:paraId="7856183A" w14:textId="77777777"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2ACC032" w14:textId="77777777"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14:paraId="6CDE02DA" w14:textId="77777777"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EC4FA6" w14:textId="77777777" w:rsidR="001F5E54" w:rsidRPr="00200D70" w:rsidRDefault="001F5E54" w:rsidP="00A84EEF">
            <w:pPr>
              <w:rPr>
                <w:rFonts w:cs="Arial"/>
                <w:b/>
                <w:bCs/>
                <w:lang w:val="en-GB"/>
              </w:rPr>
            </w:pPr>
            <w:r w:rsidRPr="00200D70">
              <w:rPr>
                <w:rFonts w:cs="Arial"/>
                <w:b/>
                <w:bCs/>
                <w:lang w:val="en-GB"/>
              </w:rPr>
              <w:t>Value</w:t>
            </w:r>
          </w:p>
          <w:p w14:paraId="19B86069" w14:textId="77777777"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574C19" w14:textId="77777777"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0F3E84" w14:textId="77777777" w:rsidR="001F5E54" w:rsidRPr="00200D70" w:rsidRDefault="001F5E54" w:rsidP="00A84EEF">
            <w:pPr>
              <w:rPr>
                <w:rFonts w:eastAsiaTheme="minorHAnsi" w:cs="Arial"/>
                <w:color w:val="000000" w:themeColor="text1"/>
              </w:rPr>
            </w:pPr>
          </w:p>
        </w:tc>
      </w:tr>
      <w:tr w:rsidR="001F5E54" w:rsidRPr="00200D70" w14:paraId="751D2167"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20482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7DBE3E" w14:textId="77777777"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F80678" w14:textId="77777777" w:rsidR="001F5E54" w:rsidRPr="00200D70" w:rsidRDefault="001F5E54" w:rsidP="00A84EEF">
            <w:pPr>
              <w:rPr>
                <w:rFonts w:eastAsiaTheme="minorHAnsi" w:cs="Arial"/>
                <w:color w:val="000000" w:themeColor="text1"/>
              </w:rPr>
            </w:pPr>
          </w:p>
        </w:tc>
      </w:tr>
      <w:tr w:rsidR="001F5E54" w:rsidRPr="00200D70" w14:paraId="43ABE2E2"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975756"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FE863D" w14:textId="77777777"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709FB5" w14:textId="77777777" w:rsidR="001F5E54" w:rsidRPr="00200D70" w:rsidRDefault="001F5E54" w:rsidP="00A84EEF">
            <w:pPr>
              <w:rPr>
                <w:rFonts w:eastAsiaTheme="minorHAnsi" w:cs="Arial"/>
                <w:color w:val="000000" w:themeColor="text1"/>
              </w:rPr>
            </w:pPr>
          </w:p>
        </w:tc>
      </w:tr>
      <w:tr w:rsidR="001F5E54" w:rsidRPr="00200D70" w14:paraId="52785459" w14:textId="77777777"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2BC2CE" w14:textId="77777777"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DDD365A" w14:textId="77777777"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A7AC22E" w14:textId="77777777" w:rsidR="001F5E54" w:rsidRPr="00200D70" w:rsidRDefault="001F5E54" w:rsidP="00A84EEF">
            <w:pPr>
              <w:rPr>
                <w:rFonts w:eastAsiaTheme="minorHAnsi" w:cs="Arial"/>
                <w:color w:val="000000" w:themeColor="text1"/>
              </w:rPr>
            </w:pPr>
          </w:p>
        </w:tc>
      </w:tr>
      <w:tr w:rsidR="001F5E54" w:rsidRPr="00200D70" w14:paraId="1307545A" w14:textId="77777777"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48BB10" w14:textId="77777777" w:rsidR="001F5E54" w:rsidRPr="00200D70" w:rsidRDefault="001F5E54" w:rsidP="00A84EEF">
            <w:pPr>
              <w:rPr>
                <w:rFonts w:cs="Arial"/>
                <w:b/>
                <w:bCs/>
                <w:lang w:val="en-GB"/>
              </w:rPr>
            </w:pPr>
            <w:r w:rsidRPr="00200D70">
              <w:rPr>
                <w:rFonts w:cs="Arial"/>
                <w:b/>
                <w:bCs/>
                <w:lang w:val="en-GB"/>
              </w:rPr>
              <w:t>Value</w:t>
            </w:r>
          </w:p>
          <w:p w14:paraId="1A3D41C3" w14:textId="77777777"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108D83" w14:textId="77777777"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11B2DC" w14:textId="77777777" w:rsidR="001F5E54" w:rsidRPr="00200D70" w:rsidRDefault="001F5E54" w:rsidP="00A84EEF">
            <w:pPr>
              <w:rPr>
                <w:rFonts w:eastAsiaTheme="minorHAnsi" w:cs="Arial"/>
                <w:color w:val="000000" w:themeColor="text1"/>
              </w:rPr>
            </w:pPr>
          </w:p>
        </w:tc>
      </w:tr>
      <w:tr w:rsidR="001F5E54" w:rsidRPr="00200D70" w14:paraId="6CEF33C0" w14:textId="77777777"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3BBD8A" w14:textId="77777777"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E31D7D" w14:textId="77777777" w:rsidR="001F5E54" w:rsidRPr="00200D70" w:rsidRDefault="001F5E54" w:rsidP="00A84EEF">
            <w:pPr>
              <w:rPr>
                <w:rFonts w:eastAsiaTheme="minorHAnsi" w:cs="Arial"/>
                <w:color w:val="000000" w:themeColor="text1"/>
              </w:rPr>
            </w:pPr>
          </w:p>
        </w:tc>
      </w:tr>
    </w:tbl>
    <w:p w14:paraId="2FA149CF" w14:textId="77777777" w:rsidR="001F5E54" w:rsidRDefault="001F5E54" w:rsidP="001F5E54"/>
    <w:p w14:paraId="58208384" w14:textId="77777777" w:rsidR="00584E2D" w:rsidRDefault="00584E2D" w:rsidP="00584E2D">
      <w:pPr>
        <w:pStyle w:val="Heading3"/>
        <w:rPr>
          <w:lang w:val="en-GB"/>
        </w:rPr>
      </w:pPr>
      <w:bookmarkStart w:id="349" w:name="_Ref531353665"/>
      <w:bookmarkStart w:id="350" w:name="_Toc66279749"/>
      <w:r w:rsidRPr="00584E2D">
        <w:rPr>
          <w:lang w:val="en-GB"/>
        </w:rPr>
        <w:t>Logical Parameters</w:t>
      </w:r>
      <w:bookmarkEnd w:id="349"/>
      <w:bookmarkEnd w:id="350"/>
    </w:p>
    <w:p w14:paraId="72623498" w14:textId="476A6EE3"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78"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14:paraId="3C889CA9" w14:textId="77777777" w:rsidR="00584E2D" w:rsidRPr="00584E2D" w:rsidRDefault="00584E2D" w:rsidP="00584E2D"/>
    <w:p w14:paraId="5FEED988" w14:textId="77777777" w:rsidR="00584E2D" w:rsidRDefault="00733073" w:rsidP="00584E2D">
      <w:pPr>
        <w:pStyle w:val="Heading3"/>
        <w:rPr>
          <w:lang w:val="en-GB"/>
        </w:rPr>
      </w:pPr>
      <w:bookmarkStart w:id="351" w:name="_Toc66279750"/>
      <w:r>
        <w:rPr>
          <w:lang w:val="en-GB"/>
        </w:rPr>
        <w:t>Encoding</w:t>
      </w:r>
      <w:r w:rsidR="00584E2D" w:rsidRPr="00584E2D">
        <w:rPr>
          <w:lang w:val="en-GB"/>
        </w:rPr>
        <w:t xml:space="preserve"> Types</w:t>
      </w:r>
      <w:bookmarkEnd w:id="351"/>
    </w:p>
    <w:p w14:paraId="691C23F3" w14:textId="592CC9AA"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79"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14:paraId="779C108B" w14:textId="4ED5EF64" w:rsidR="00F73106" w:rsidRDefault="00F73106">
      <w:pPr>
        <w:overflowPunct/>
        <w:autoSpaceDE/>
        <w:autoSpaceDN/>
        <w:adjustRightInd/>
        <w:textAlignment w:val="auto"/>
      </w:pPr>
    </w:p>
    <w:p w14:paraId="004DAD5E" w14:textId="112BC53A" w:rsidR="00B4449D" w:rsidRDefault="00B4449D" w:rsidP="00B4449D">
      <w:pPr>
        <w:pStyle w:val="Heading2"/>
      </w:pPr>
      <w:bookmarkStart w:id="352" w:name="_Toc66279751"/>
      <w:r>
        <w:t>Glossary</w:t>
      </w:r>
      <w:bookmarkEnd w:id="352"/>
    </w:p>
    <w:p w14:paraId="573571D8" w14:textId="77777777" w:rsidR="00B4449D" w:rsidRPr="00347A88" w:rsidRDefault="00B4449D" w:rsidP="00B4449D">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573A0115" w14:textId="26415860" w:rsidR="00B4449D" w:rsidRPr="00B4449D" w:rsidRDefault="00B4449D" w:rsidP="00B4449D">
      <w:pPr>
        <w:shd w:val="clear" w:color="auto" w:fill="D6E3BC" w:themeFill="accent3" w:themeFillTint="66"/>
        <w:rPr>
          <w:i/>
          <w:iCs/>
          <w:color w:val="808080" w:themeColor="text1" w:themeTint="7F"/>
        </w:rPr>
      </w:pPr>
      <w:r w:rsidRPr="00347A88">
        <w:rPr>
          <w:rStyle w:val="SubtleEmphasis"/>
        </w:rPr>
        <w:t xml:space="preserve">The tables below have feature specific definitions and abbreviations. For additional, non-feature specific terms please refer to the </w:t>
      </w:r>
      <w:hyperlink r:id="rId80" w:history="1">
        <w:r w:rsidRPr="000F5F82">
          <w:rPr>
            <w:rStyle w:val="SubtleEmphasis"/>
            <w:color w:val="0000FF"/>
          </w:rPr>
          <w:t>RE Glossary</w:t>
        </w:r>
      </w:hyperlink>
    </w:p>
    <w:p w14:paraId="39339A95" w14:textId="069CDC23" w:rsidR="00A92B2F" w:rsidRDefault="00A92B2F" w:rsidP="00B4449D">
      <w:pPr>
        <w:pStyle w:val="Heading3"/>
      </w:pPr>
      <w:bookmarkStart w:id="353" w:name="_Toc534968182"/>
      <w:bookmarkStart w:id="354" w:name="_Toc529191288"/>
      <w:bookmarkStart w:id="355" w:name="_Toc66279752"/>
      <w:r>
        <w:t>Definitions</w:t>
      </w:r>
      <w:bookmarkEnd w:id="353"/>
      <w:bookmarkEnd w:id="354"/>
      <w:bookmarkEnd w:id="355"/>
    </w:p>
    <w:p w14:paraId="4AB5E742" w14:textId="33E817A5" w:rsidR="00B4449D" w:rsidRPr="00B4449D" w:rsidRDefault="00B4449D" w:rsidP="00B4449D">
      <w:pPr>
        <w:shd w:val="clear" w:color="auto" w:fill="D6E3BC" w:themeFill="accent3" w:themeFillTint="66"/>
        <w:rPr>
          <w:i/>
          <w:iCs/>
          <w:color w:val="808080" w:themeColor="text1" w:themeTint="7F"/>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81" w:history="1">
        <w:r w:rsidRPr="00316F4E">
          <w:rPr>
            <w:rStyle w:val="SubtleEmphasis"/>
            <w:color w:val="0000FF"/>
          </w:rPr>
          <w:t>RE Glossary</w:t>
        </w:r>
      </w:hyperlink>
    </w:p>
    <w:p w14:paraId="4A16C4B2" w14:textId="77777777" w:rsidR="006C2DE5" w:rsidRDefault="006C2DE5" w:rsidP="00A92B2F"/>
    <w:p w14:paraId="1C61D19A" w14:textId="77777777" w:rsidR="00A92B2F" w:rsidRPr="00E07869" w:rsidRDefault="00A92B2F" w:rsidP="00A92B2F">
      <w:pPr>
        <w:rPr>
          <w:color w:val="7F7F7F" w:themeColor="text1" w:themeTint="80"/>
        </w:rPr>
      </w:pPr>
      <w:r w:rsidRPr="00E07869">
        <w:rPr>
          <w:color w:val="7F7F7F" w:themeColor="text1" w:themeTint="80"/>
        </w:rPr>
        <w:t>No terms specified.</w:t>
      </w:r>
    </w:p>
    <w:p w14:paraId="3586F2FF" w14:textId="77777777" w:rsidR="00A92B2F" w:rsidRDefault="00A92B2F" w:rsidP="00B4449D">
      <w:pPr>
        <w:pStyle w:val="Heading3"/>
      </w:pPr>
      <w:bookmarkStart w:id="356" w:name="_Abbreviations"/>
      <w:bookmarkStart w:id="357" w:name="_Toc534968183"/>
      <w:bookmarkStart w:id="358" w:name="_Toc529191289"/>
      <w:bookmarkStart w:id="359" w:name="_Toc66279753"/>
      <w:bookmarkEnd w:id="356"/>
      <w:r>
        <w:t>Abbreviations</w:t>
      </w:r>
      <w:bookmarkEnd w:id="357"/>
      <w:bookmarkEnd w:id="358"/>
      <w:bookmarkEnd w:id="359"/>
    </w:p>
    <w:p w14:paraId="04ED0B1A" w14:textId="77777777" w:rsidR="00A92B2F" w:rsidRPr="00E07869" w:rsidRDefault="00A92B2F" w:rsidP="00A92B2F">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14:paraId="7D992CA8" w14:textId="77777777" w:rsidR="00F73106" w:rsidRDefault="00F73106">
      <w:pPr>
        <w:overflowPunct/>
        <w:autoSpaceDE/>
        <w:autoSpaceDN/>
        <w:adjustRightInd/>
        <w:textAlignment w:val="auto"/>
      </w:pPr>
    </w:p>
    <w:p w14:paraId="78533405" w14:textId="77777777" w:rsidR="00171493" w:rsidRDefault="00171493">
      <w:pPr>
        <w:overflowPunct/>
        <w:autoSpaceDE/>
        <w:autoSpaceDN/>
        <w:adjustRightInd/>
        <w:textAlignment w:val="auto"/>
      </w:pPr>
      <w:r>
        <w:br w:type="page"/>
      </w:r>
    </w:p>
    <w:p w14:paraId="2AFFA1EC" w14:textId="77777777" w:rsidR="00171493" w:rsidRDefault="00171493" w:rsidP="00171493"/>
    <w:p w14:paraId="2BF3A930" w14:textId="77777777"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82"/>
      <w:footerReference w:type="default" r:id="rId83"/>
      <w:pgSz w:w="11907" w:h="16840" w:code="9"/>
      <w:pgMar w:top="68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Nuesch, Sandro (S.P.)" w:date="2019-04-02T12:24:00Z" w:initials="NS(">
    <w:p w14:paraId="114D7FD3" w14:textId="7C8E91D2" w:rsidR="00762C4F" w:rsidRPr="00922518" w:rsidRDefault="00762C4F" w:rsidP="00922518">
      <w:pPr>
        <w:pStyle w:val="CommentText"/>
        <w:rPr>
          <w:rStyle w:val="CommentReference"/>
          <w:color w:val="auto"/>
        </w:rPr>
      </w:pPr>
      <w:r>
        <w:annotationRef/>
      </w:r>
      <w:r w:rsidRPr="00922518">
        <w:rPr>
          <w:rStyle w:val="CommentReference"/>
          <w:color w:val="auto"/>
        </w:rPr>
        <w:t>To</w:t>
      </w:r>
      <w:r>
        <w:rPr>
          <w:rStyle w:val="CommentReference"/>
          <w:color w:val="auto"/>
        </w:rPr>
        <w:t xml:space="preserve"> automatically update all table of contents and figures</w:t>
      </w:r>
      <w:r w:rsidRPr="00922518">
        <w:rPr>
          <w:rStyle w:val="CommentReference"/>
          <w:color w:val="auto"/>
        </w:rPr>
        <w:t xml:space="preserve"> and </w:t>
      </w:r>
      <w:r>
        <w:rPr>
          <w:rStyle w:val="CommentReference"/>
          <w:color w:val="auto"/>
        </w:rPr>
        <w:t>t</w:t>
      </w:r>
      <w:r w:rsidRPr="00922518">
        <w:rPr>
          <w:rStyle w:val="CommentReference"/>
          <w:color w:val="auto"/>
        </w:rPr>
        <w:t>able numbers do the following:</w:t>
      </w:r>
    </w:p>
    <w:p w14:paraId="652D768D"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ctrl+a</w:t>
      </w:r>
    </w:p>
    <w:p w14:paraId="1C29E235"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Press F9</w:t>
      </w:r>
    </w:p>
    <w:p w14:paraId="0DD7BCB6"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Table</w:t>
      </w:r>
    </w:p>
    <w:p w14:paraId="286F4119" w14:textId="77777777" w:rsidR="00762C4F" w:rsidRPr="00922518" w:rsidRDefault="00762C4F" w:rsidP="00922518">
      <w:pPr>
        <w:pStyle w:val="CommentText"/>
        <w:keepNext w:val="0"/>
        <w:numPr>
          <w:ilvl w:val="0"/>
          <w:numId w:val="19"/>
        </w:numPr>
        <w:tabs>
          <w:tab w:val="clear" w:pos="1134"/>
          <w:tab w:val="clear" w:pos="2268"/>
          <w:tab w:val="clear" w:pos="3402"/>
          <w:tab w:val="clear" w:pos="4536"/>
          <w:tab w:val="clear" w:pos="5670"/>
          <w:tab w:val="clear" w:pos="6804"/>
          <w:tab w:val="clear" w:pos="7938"/>
          <w:tab w:val="clear" w:pos="9072"/>
        </w:tabs>
        <w:jc w:val="both"/>
        <w:rPr>
          <w:rStyle w:val="CommentReference"/>
          <w:color w:val="auto"/>
        </w:rPr>
      </w:pPr>
      <w:r w:rsidRPr="00922518">
        <w:rPr>
          <w:rStyle w:val="CommentReference"/>
          <w:color w:val="auto"/>
        </w:rPr>
        <w:t>Click “Update entire table”</w:t>
      </w:r>
    </w:p>
    <w:p w14:paraId="4F2131A6" w14:textId="77777777" w:rsidR="00762C4F" w:rsidRPr="00922518" w:rsidRDefault="00762C4F" w:rsidP="00922518">
      <w:pPr>
        <w:pStyle w:val="CommentText"/>
        <w:rPr>
          <w:rStyle w:val="CommentReference"/>
          <w:color w:val="auto"/>
        </w:rPr>
      </w:pPr>
      <w:r w:rsidRPr="00922518">
        <w:rPr>
          <w:rStyle w:val="CommentReference"/>
          <w:color w:val="auto"/>
        </w:rPr>
        <w:t>Repeat 1-4 a second time.</w:t>
      </w:r>
    </w:p>
    <w:p w14:paraId="05FD8083" w14:textId="477A97C7" w:rsidR="00762C4F" w:rsidRDefault="00762C4F" w:rsidP="00922518">
      <w:pPr>
        <w:pStyle w:val="CommentText"/>
      </w:pPr>
      <w:r w:rsidRPr="00922518">
        <w:rPr>
          <w:rStyle w:val="CommentReference"/>
          <w:b/>
          <w:color w:val="auto"/>
        </w:rPr>
        <w:t>Delete this comment after the table of contents have been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FD80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FD8083" w16cid:durableId="216D05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B9473A" w14:textId="77777777" w:rsidR="00317856" w:rsidRDefault="00317856">
      <w:r>
        <w:separator/>
      </w:r>
    </w:p>
  </w:endnote>
  <w:endnote w:type="continuationSeparator" w:id="0">
    <w:p w14:paraId="376A0C6F" w14:textId="77777777" w:rsidR="00317856" w:rsidRDefault="003178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6159F" w14:textId="455E9B26" w:rsidR="00762C4F" w:rsidRPr="004306CB" w:rsidRDefault="00762C4F"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63583E90" w14:textId="7F679F38" w:rsidR="00762C4F" w:rsidRPr="004306CB" w:rsidRDefault="00762C4F"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2021-03-10</w:t>
    </w:r>
  </w:p>
  <w:p w14:paraId="4B65174B" w14:textId="3D7785F5" w:rsidR="00762C4F" w:rsidRPr="004306CB" w:rsidRDefault="00762C4F"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14</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91198" w14:textId="48183FB9" w:rsidR="00762C4F" w:rsidRPr="004306CB" w:rsidRDefault="00762C4F"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14:paraId="77A4B0C2" w14:textId="5F5D9D94" w:rsidR="00762C4F" w:rsidRPr="004306CB" w:rsidRDefault="00762C4F"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2021-03-10</w:t>
    </w:r>
  </w:p>
  <w:p w14:paraId="041DF9B1" w14:textId="366722D6" w:rsidR="00762C4F" w:rsidRPr="004306CB" w:rsidRDefault="00762C4F"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26</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EEF05" w14:textId="77777777" w:rsidR="00317856" w:rsidRDefault="00317856">
      <w:r>
        <w:separator/>
      </w:r>
    </w:p>
  </w:footnote>
  <w:footnote w:type="continuationSeparator" w:id="0">
    <w:p w14:paraId="24C19E41" w14:textId="77777777" w:rsidR="00317856" w:rsidRDefault="003178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81302" w14:textId="77777777" w:rsidR="00762C4F" w:rsidRPr="00FC036D" w:rsidRDefault="00762C4F"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14:paraId="524E1C07" w14:textId="77777777" w:rsidR="00762C4F" w:rsidRPr="00A6652D" w:rsidRDefault="00762C4F"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20938" w14:textId="77777777" w:rsidR="00762C4F" w:rsidRDefault="00762C4F"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14:paraId="48D86776" w14:textId="77777777" w:rsidR="00762C4F" w:rsidRPr="00540F5E" w:rsidRDefault="00762C4F" w:rsidP="00FF2F88">
    <w:pPr>
      <w:jc w:val="center"/>
      <w:rPr>
        <w:rFonts w:cs="Arial"/>
        <w:b/>
        <w:sz w:val="28"/>
        <w:szCs w:val="28"/>
      </w:rPr>
    </w:pPr>
    <w:r w:rsidRPr="00540F5E">
      <w:rPr>
        <w:rFonts w:cs="Arial"/>
        <w:sz w:val="28"/>
        <w:szCs w:val="28"/>
      </w:rPr>
      <w:fldChar w:fldCharType="begin"/>
    </w:r>
    <w:r w:rsidRPr="00540F5E">
      <w:rPr>
        <w:rFonts w:cs="Arial"/>
        <w:sz w:val="28"/>
        <w:szCs w:val="28"/>
      </w:rPr>
      <w:instrText xml:space="preserve"> DOCPROPERTY  ProductName  \* MERGEFORMAT </w:instrText>
    </w:r>
    <w:r w:rsidRPr="00540F5E">
      <w:rPr>
        <w:rFonts w:cs="Arial"/>
        <w:sz w:val="28"/>
        <w:szCs w:val="28"/>
      </w:rPr>
      <w:fldChar w:fldCharType="separate"/>
    </w:r>
    <w:proofErr w:type="gramStart"/>
    <w:r>
      <w:rPr>
        <w:rFonts w:cs="Arial"/>
        <w:sz w:val="28"/>
        <w:szCs w:val="28"/>
      </w:rPr>
      <w:t>MyFunction(</w:t>
    </w:r>
    <w:proofErr w:type="gramEnd"/>
    <w:r>
      <w:rPr>
        <w:rFonts w:cs="Arial"/>
        <w:sz w:val="28"/>
        <w:szCs w:val="28"/>
      </w:rPr>
      <w:t>Group)</w:t>
    </w:r>
    <w:r w:rsidRPr="00540F5E">
      <w:rPr>
        <w:rFonts w:cs="Arial"/>
        <w:sz w:val="28"/>
        <w:szCs w:val="28"/>
      </w:rPr>
      <w:fldChar w:fldCharType="end"/>
    </w:r>
  </w:p>
  <w:p w14:paraId="3105F1F8" w14:textId="77777777" w:rsidR="00762C4F" w:rsidRPr="00F96466" w:rsidRDefault="00762C4F"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2"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6"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F5C6C"/>
    <w:multiLevelType w:val="hybridMultilevel"/>
    <w:tmpl w:val="B730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15"/>
  </w:num>
  <w:num w:numId="5">
    <w:abstractNumId w:val="12"/>
  </w:num>
  <w:num w:numId="6">
    <w:abstractNumId w:val="15"/>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5"/>
  </w:num>
  <w:num w:numId="8">
    <w:abstractNumId w:val="5"/>
  </w:num>
  <w:num w:numId="9">
    <w:abstractNumId w:val="1"/>
  </w:num>
  <w:num w:numId="10">
    <w:abstractNumId w:val="10"/>
  </w:num>
  <w:num w:numId="11">
    <w:abstractNumId w:val="4"/>
  </w:num>
  <w:num w:numId="12">
    <w:abstractNumId w:val="17"/>
  </w:num>
  <w:num w:numId="13">
    <w:abstractNumId w:val="6"/>
  </w:num>
  <w:num w:numId="14">
    <w:abstractNumId w:val="0"/>
  </w:num>
  <w:num w:numId="15">
    <w:abstractNumId w:val="8"/>
  </w:num>
  <w:num w:numId="16">
    <w:abstractNumId w:val="16"/>
  </w:num>
  <w:num w:numId="17">
    <w:abstractNumId w:val="9"/>
  </w:num>
  <w:num w:numId="18">
    <w:abstractNumId w:val="2"/>
  </w:num>
  <w:num w:numId="19">
    <w:abstractNumId w:val="14"/>
  </w:num>
  <w:num w:numId="20">
    <w:abstractNumId w:val="13"/>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uesch, Sandro (S.P.)">
    <w15:presenceInfo w15:providerId="AD" w15:userId="S-1-5-21-1078229911-1189946983-1225219381-10655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272"/>
    <w:rsid w:val="0006554E"/>
    <w:rsid w:val="00065BA6"/>
    <w:rsid w:val="0006644E"/>
    <w:rsid w:val="00066B20"/>
    <w:rsid w:val="00067786"/>
    <w:rsid w:val="000678A2"/>
    <w:rsid w:val="0007615C"/>
    <w:rsid w:val="0007700F"/>
    <w:rsid w:val="0008376F"/>
    <w:rsid w:val="00083F16"/>
    <w:rsid w:val="00084092"/>
    <w:rsid w:val="00084CE4"/>
    <w:rsid w:val="0008579A"/>
    <w:rsid w:val="000865CE"/>
    <w:rsid w:val="00086E78"/>
    <w:rsid w:val="00087F30"/>
    <w:rsid w:val="00091179"/>
    <w:rsid w:val="000919AE"/>
    <w:rsid w:val="000924FD"/>
    <w:rsid w:val="00092619"/>
    <w:rsid w:val="000957DE"/>
    <w:rsid w:val="000965BA"/>
    <w:rsid w:val="00096CCF"/>
    <w:rsid w:val="000A0D42"/>
    <w:rsid w:val="000A10E1"/>
    <w:rsid w:val="000A127D"/>
    <w:rsid w:val="000A15B1"/>
    <w:rsid w:val="000A30CD"/>
    <w:rsid w:val="000A4A47"/>
    <w:rsid w:val="000A4B31"/>
    <w:rsid w:val="000B20B1"/>
    <w:rsid w:val="000B35EB"/>
    <w:rsid w:val="000B4834"/>
    <w:rsid w:val="000B4B3C"/>
    <w:rsid w:val="000B4D22"/>
    <w:rsid w:val="000B58D9"/>
    <w:rsid w:val="000B772A"/>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BF4"/>
    <w:rsid w:val="00125D26"/>
    <w:rsid w:val="0012613C"/>
    <w:rsid w:val="0012761D"/>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AE3"/>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6F3A"/>
    <w:rsid w:val="001A755C"/>
    <w:rsid w:val="001A79F6"/>
    <w:rsid w:val="001B0288"/>
    <w:rsid w:val="001B2292"/>
    <w:rsid w:val="001B3689"/>
    <w:rsid w:val="001B3A7B"/>
    <w:rsid w:val="001B3B27"/>
    <w:rsid w:val="001B4A41"/>
    <w:rsid w:val="001B58DA"/>
    <w:rsid w:val="001B5F01"/>
    <w:rsid w:val="001B61AA"/>
    <w:rsid w:val="001B6787"/>
    <w:rsid w:val="001C09F2"/>
    <w:rsid w:val="001C3080"/>
    <w:rsid w:val="001C3B53"/>
    <w:rsid w:val="001C41D6"/>
    <w:rsid w:val="001C48B9"/>
    <w:rsid w:val="001C50F5"/>
    <w:rsid w:val="001C57E5"/>
    <w:rsid w:val="001C5A96"/>
    <w:rsid w:val="001C5ABF"/>
    <w:rsid w:val="001C63DD"/>
    <w:rsid w:val="001C6CE1"/>
    <w:rsid w:val="001D0CD6"/>
    <w:rsid w:val="001D12E9"/>
    <w:rsid w:val="001D2F07"/>
    <w:rsid w:val="001D396A"/>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1F7FAB"/>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1CAB"/>
    <w:rsid w:val="00232A3C"/>
    <w:rsid w:val="00232DCE"/>
    <w:rsid w:val="00233487"/>
    <w:rsid w:val="00233FAB"/>
    <w:rsid w:val="002345C2"/>
    <w:rsid w:val="002345D3"/>
    <w:rsid w:val="00235108"/>
    <w:rsid w:val="0023577F"/>
    <w:rsid w:val="0023667B"/>
    <w:rsid w:val="00236A73"/>
    <w:rsid w:val="0023713E"/>
    <w:rsid w:val="00240210"/>
    <w:rsid w:val="0024032A"/>
    <w:rsid w:val="002404FD"/>
    <w:rsid w:val="00241F2F"/>
    <w:rsid w:val="00243B17"/>
    <w:rsid w:val="00245F20"/>
    <w:rsid w:val="00246302"/>
    <w:rsid w:val="0025147D"/>
    <w:rsid w:val="002514C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41B0"/>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17856"/>
    <w:rsid w:val="003200AD"/>
    <w:rsid w:val="003204BB"/>
    <w:rsid w:val="003213FE"/>
    <w:rsid w:val="00322B01"/>
    <w:rsid w:val="0032362F"/>
    <w:rsid w:val="00323D43"/>
    <w:rsid w:val="003248A7"/>
    <w:rsid w:val="00324F38"/>
    <w:rsid w:val="00325462"/>
    <w:rsid w:val="003254DD"/>
    <w:rsid w:val="00325E4A"/>
    <w:rsid w:val="003267E2"/>
    <w:rsid w:val="00326D20"/>
    <w:rsid w:val="00327AC1"/>
    <w:rsid w:val="003300D7"/>
    <w:rsid w:val="003302B0"/>
    <w:rsid w:val="00331174"/>
    <w:rsid w:val="0033349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0AC2"/>
    <w:rsid w:val="00381772"/>
    <w:rsid w:val="00382704"/>
    <w:rsid w:val="00382ED4"/>
    <w:rsid w:val="00384C70"/>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A7DF4"/>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B52"/>
    <w:rsid w:val="004456B6"/>
    <w:rsid w:val="004460B8"/>
    <w:rsid w:val="00447249"/>
    <w:rsid w:val="00447350"/>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C63"/>
    <w:rsid w:val="00464444"/>
    <w:rsid w:val="0046598F"/>
    <w:rsid w:val="00467A44"/>
    <w:rsid w:val="00470AC8"/>
    <w:rsid w:val="00471D1E"/>
    <w:rsid w:val="0047340F"/>
    <w:rsid w:val="004753EB"/>
    <w:rsid w:val="004757A7"/>
    <w:rsid w:val="00475A48"/>
    <w:rsid w:val="00477ECA"/>
    <w:rsid w:val="00480FA3"/>
    <w:rsid w:val="00482902"/>
    <w:rsid w:val="00483C41"/>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1F50"/>
    <w:rsid w:val="004A3A76"/>
    <w:rsid w:val="004A3BE7"/>
    <w:rsid w:val="004A6F14"/>
    <w:rsid w:val="004A76BA"/>
    <w:rsid w:val="004B1816"/>
    <w:rsid w:val="004B1C2C"/>
    <w:rsid w:val="004B285E"/>
    <w:rsid w:val="004B3650"/>
    <w:rsid w:val="004B48D5"/>
    <w:rsid w:val="004B4979"/>
    <w:rsid w:val="004B4AD3"/>
    <w:rsid w:val="004B5717"/>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B14"/>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4E62"/>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47B82"/>
    <w:rsid w:val="00551371"/>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531"/>
    <w:rsid w:val="005724C1"/>
    <w:rsid w:val="00572A62"/>
    <w:rsid w:val="00573067"/>
    <w:rsid w:val="00573E74"/>
    <w:rsid w:val="0057455A"/>
    <w:rsid w:val="005750F2"/>
    <w:rsid w:val="005758F7"/>
    <w:rsid w:val="00577693"/>
    <w:rsid w:val="0058037F"/>
    <w:rsid w:val="00581468"/>
    <w:rsid w:val="00582DE4"/>
    <w:rsid w:val="00584A36"/>
    <w:rsid w:val="00584E2D"/>
    <w:rsid w:val="00585636"/>
    <w:rsid w:val="00585757"/>
    <w:rsid w:val="00585777"/>
    <w:rsid w:val="00586203"/>
    <w:rsid w:val="00586514"/>
    <w:rsid w:val="00587043"/>
    <w:rsid w:val="0058706A"/>
    <w:rsid w:val="00587489"/>
    <w:rsid w:val="00587583"/>
    <w:rsid w:val="00590891"/>
    <w:rsid w:val="0059160F"/>
    <w:rsid w:val="00593AE9"/>
    <w:rsid w:val="00593EDA"/>
    <w:rsid w:val="005958A8"/>
    <w:rsid w:val="00595BB9"/>
    <w:rsid w:val="00595D16"/>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741E"/>
    <w:rsid w:val="005D7DAD"/>
    <w:rsid w:val="005E1019"/>
    <w:rsid w:val="005E1F55"/>
    <w:rsid w:val="005E33AD"/>
    <w:rsid w:val="005E3CB8"/>
    <w:rsid w:val="005E45F4"/>
    <w:rsid w:val="005E6F07"/>
    <w:rsid w:val="005E7722"/>
    <w:rsid w:val="005E7B8E"/>
    <w:rsid w:val="005F00DD"/>
    <w:rsid w:val="005F02B3"/>
    <w:rsid w:val="005F071A"/>
    <w:rsid w:val="005F09E6"/>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C75"/>
    <w:rsid w:val="0066360B"/>
    <w:rsid w:val="00663A13"/>
    <w:rsid w:val="00663A64"/>
    <w:rsid w:val="0066402F"/>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3DF2"/>
    <w:rsid w:val="00725815"/>
    <w:rsid w:val="00727317"/>
    <w:rsid w:val="00727A0C"/>
    <w:rsid w:val="007302E0"/>
    <w:rsid w:val="0073038C"/>
    <w:rsid w:val="00731000"/>
    <w:rsid w:val="00731447"/>
    <w:rsid w:val="00733073"/>
    <w:rsid w:val="00733486"/>
    <w:rsid w:val="0073379E"/>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2C4F"/>
    <w:rsid w:val="00763286"/>
    <w:rsid w:val="00763534"/>
    <w:rsid w:val="0076388F"/>
    <w:rsid w:val="007641B5"/>
    <w:rsid w:val="007647DF"/>
    <w:rsid w:val="007649CC"/>
    <w:rsid w:val="0076618E"/>
    <w:rsid w:val="007662CC"/>
    <w:rsid w:val="00771D5B"/>
    <w:rsid w:val="00772175"/>
    <w:rsid w:val="00773D78"/>
    <w:rsid w:val="0077501B"/>
    <w:rsid w:val="00775330"/>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3B2"/>
    <w:rsid w:val="00797407"/>
    <w:rsid w:val="00797464"/>
    <w:rsid w:val="0079750B"/>
    <w:rsid w:val="007A0C37"/>
    <w:rsid w:val="007A1080"/>
    <w:rsid w:val="007A1585"/>
    <w:rsid w:val="007A46A3"/>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5E70"/>
    <w:rsid w:val="007E6945"/>
    <w:rsid w:val="007E77B3"/>
    <w:rsid w:val="007E7B3F"/>
    <w:rsid w:val="007F0329"/>
    <w:rsid w:val="007F3CAF"/>
    <w:rsid w:val="007F5006"/>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3ECC"/>
    <w:rsid w:val="00864F87"/>
    <w:rsid w:val="0086516E"/>
    <w:rsid w:val="0086531E"/>
    <w:rsid w:val="00865F1F"/>
    <w:rsid w:val="00871205"/>
    <w:rsid w:val="00871902"/>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73AE"/>
    <w:rsid w:val="008E0564"/>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465FF"/>
    <w:rsid w:val="00950E8A"/>
    <w:rsid w:val="00952BF0"/>
    <w:rsid w:val="009536EB"/>
    <w:rsid w:val="00954A43"/>
    <w:rsid w:val="00954C6E"/>
    <w:rsid w:val="009559CF"/>
    <w:rsid w:val="00955A6E"/>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F23"/>
    <w:rsid w:val="009B440F"/>
    <w:rsid w:val="009B56FC"/>
    <w:rsid w:val="009B6200"/>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628C"/>
    <w:rsid w:val="009D671F"/>
    <w:rsid w:val="009D693C"/>
    <w:rsid w:val="009D7080"/>
    <w:rsid w:val="009D79FB"/>
    <w:rsid w:val="009E0665"/>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304B"/>
    <w:rsid w:val="00A235F9"/>
    <w:rsid w:val="00A2514B"/>
    <w:rsid w:val="00A25892"/>
    <w:rsid w:val="00A26586"/>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157"/>
    <w:rsid w:val="00A428A4"/>
    <w:rsid w:val="00A43959"/>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4F34"/>
    <w:rsid w:val="00AC5F4F"/>
    <w:rsid w:val="00AD02BF"/>
    <w:rsid w:val="00AD1935"/>
    <w:rsid w:val="00AD294F"/>
    <w:rsid w:val="00AD3099"/>
    <w:rsid w:val="00AD4641"/>
    <w:rsid w:val="00AD7649"/>
    <w:rsid w:val="00AE04B0"/>
    <w:rsid w:val="00AE1D06"/>
    <w:rsid w:val="00AE2453"/>
    <w:rsid w:val="00AE3D1B"/>
    <w:rsid w:val="00AE3F23"/>
    <w:rsid w:val="00AE4EA7"/>
    <w:rsid w:val="00AE7C3C"/>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234B"/>
    <w:rsid w:val="00B52E36"/>
    <w:rsid w:val="00B53ED7"/>
    <w:rsid w:val="00B551AB"/>
    <w:rsid w:val="00B555D8"/>
    <w:rsid w:val="00B55A8D"/>
    <w:rsid w:val="00B56234"/>
    <w:rsid w:val="00B61A8E"/>
    <w:rsid w:val="00B6251F"/>
    <w:rsid w:val="00B62FFB"/>
    <w:rsid w:val="00B637E8"/>
    <w:rsid w:val="00B63EED"/>
    <w:rsid w:val="00B64FFE"/>
    <w:rsid w:val="00B65A3F"/>
    <w:rsid w:val="00B66881"/>
    <w:rsid w:val="00B66BA4"/>
    <w:rsid w:val="00B66D8E"/>
    <w:rsid w:val="00B670B7"/>
    <w:rsid w:val="00B709AB"/>
    <w:rsid w:val="00B72F2D"/>
    <w:rsid w:val="00B7409D"/>
    <w:rsid w:val="00B740D4"/>
    <w:rsid w:val="00B74D8B"/>
    <w:rsid w:val="00B77B61"/>
    <w:rsid w:val="00B80A09"/>
    <w:rsid w:val="00B80B83"/>
    <w:rsid w:val="00B8262D"/>
    <w:rsid w:val="00B84DD4"/>
    <w:rsid w:val="00B85D91"/>
    <w:rsid w:val="00B878FE"/>
    <w:rsid w:val="00B9369C"/>
    <w:rsid w:val="00B94A53"/>
    <w:rsid w:val="00B95064"/>
    <w:rsid w:val="00B95222"/>
    <w:rsid w:val="00B9798C"/>
    <w:rsid w:val="00BA0044"/>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48C"/>
    <w:rsid w:val="00C26559"/>
    <w:rsid w:val="00C2687D"/>
    <w:rsid w:val="00C26EFE"/>
    <w:rsid w:val="00C273FD"/>
    <w:rsid w:val="00C27C3F"/>
    <w:rsid w:val="00C30784"/>
    <w:rsid w:val="00C31C34"/>
    <w:rsid w:val="00C31C56"/>
    <w:rsid w:val="00C31FB7"/>
    <w:rsid w:val="00C31FDE"/>
    <w:rsid w:val="00C32107"/>
    <w:rsid w:val="00C32C0B"/>
    <w:rsid w:val="00C358C8"/>
    <w:rsid w:val="00C35AC4"/>
    <w:rsid w:val="00C360AD"/>
    <w:rsid w:val="00C42773"/>
    <w:rsid w:val="00C42C01"/>
    <w:rsid w:val="00C4352C"/>
    <w:rsid w:val="00C448C4"/>
    <w:rsid w:val="00C4557A"/>
    <w:rsid w:val="00C4561D"/>
    <w:rsid w:val="00C45D3C"/>
    <w:rsid w:val="00C45E26"/>
    <w:rsid w:val="00C47E9A"/>
    <w:rsid w:val="00C508A3"/>
    <w:rsid w:val="00C519CF"/>
    <w:rsid w:val="00C51F65"/>
    <w:rsid w:val="00C52313"/>
    <w:rsid w:val="00C52C6F"/>
    <w:rsid w:val="00C52E05"/>
    <w:rsid w:val="00C54EF2"/>
    <w:rsid w:val="00C550C6"/>
    <w:rsid w:val="00C55F9E"/>
    <w:rsid w:val="00C56951"/>
    <w:rsid w:val="00C6201A"/>
    <w:rsid w:val="00C62DAE"/>
    <w:rsid w:val="00C63ABC"/>
    <w:rsid w:val="00C65A4B"/>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3829"/>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DB2"/>
    <w:rsid w:val="00D77514"/>
    <w:rsid w:val="00D804FD"/>
    <w:rsid w:val="00D81001"/>
    <w:rsid w:val="00D81576"/>
    <w:rsid w:val="00D8239C"/>
    <w:rsid w:val="00D83D84"/>
    <w:rsid w:val="00D8698C"/>
    <w:rsid w:val="00D86B54"/>
    <w:rsid w:val="00D90AA6"/>
    <w:rsid w:val="00D90BED"/>
    <w:rsid w:val="00D92257"/>
    <w:rsid w:val="00D93078"/>
    <w:rsid w:val="00D94371"/>
    <w:rsid w:val="00D94B9F"/>
    <w:rsid w:val="00D9565E"/>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775E"/>
    <w:rsid w:val="00DD7D94"/>
    <w:rsid w:val="00DE0400"/>
    <w:rsid w:val="00DE06AD"/>
    <w:rsid w:val="00DE10E0"/>
    <w:rsid w:val="00DE13A7"/>
    <w:rsid w:val="00DE2B21"/>
    <w:rsid w:val="00DE3844"/>
    <w:rsid w:val="00DE4F44"/>
    <w:rsid w:val="00DE6BB5"/>
    <w:rsid w:val="00DE7F5F"/>
    <w:rsid w:val="00DF29E7"/>
    <w:rsid w:val="00DF2DC2"/>
    <w:rsid w:val="00DF367D"/>
    <w:rsid w:val="00DF4153"/>
    <w:rsid w:val="00DF42DC"/>
    <w:rsid w:val="00DF462B"/>
    <w:rsid w:val="00DF4753"/>
    <w:rsid w:val="00DF52BD"/>
    <w:rsid w:val="00DF5B86"/>
    <w:rsid w:val="00DF683E"/>
    <w:rsid w:val="00DF73A4"/>
    <w:rsid w:val="00E01141"/>
    <w:rsid w:val="00E03BCB"/>
    <w:rsid w:val="00E04E3C"/>
    <w:rsid w:val="00E06541"/>
    <w:rsid w:val="00E068FA"/>
    <w:rsid w:val="00E07CDF"/>
    <w:rsid w:val="00E10CF1"/>
    <w:rsid w:val="00E11061"/>
    <w:rsid w:val="00E138B3"/>
    <w:rsid w:val="00E16EC1"/>
    <w:rsid w:val="00E174DC"/>
    <w:rsid w:val="00E179C1"/>
    <w:rsid w:val="00E21515"/>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AA4"/>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74A5"/>
    <w:rsid w:val="00E805FA"/>
    <w:rsid w:val="00E8067C"/>
    <w:rsid w:val="00E80874"/>
    <w:rsid w:val="00E811C2"/>
    <w:rsid w:val="00E8292B"/>
    <w:rsid w:val="00E83B3E"/>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1E18"/>
    <w:rsid w:val="00EB2675"/>
    <w:rsid w:val="00EB420D"/>
    <w:rsid w:val="00EB5A01"/>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4903"/>
    <w:rsid w:val="00ED5270"/>
    <w:rsid w:val="00ED53A4"/>
    <w:rsid w:val="00ED5E52"/>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7661"/>
    <w:rsid w:val="00F006E7"/>
    <w:rsid w:val="00F01E23"/>
    <w:rsid w:val="00F02AB4"/>
    <w:rsid w:val="00F036AA"/>
    <w:rsid w:val="00F036DC"/>
    <w:rsid w:val="00F0411A"/>
    <w:rsid w:val="00F064B6"/>
    <w:rsid w:val="00F0688D"/>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552"/>
    <w:rsid w:val="00FC4E1B"/>
    <w:rsid w:val="00FC6703"/>
    <w:rsid w:val="00FC7086"/>
    <w:rsid w:val="00FD127C"/>
    <w:rsid w:val="00FD171C"/>
    <w:rsid w:val="00FD28F2"/>
    <w:rsid w:val="00FD2F9C"/>
    <w:rsid w:val="00FD303A"/>
    <w:rsid w:val="00FD32A2"/>
    <w:rsid w:val="00FD3369"/>
    <w:rsid w:val="00FD3E42"/>
    <w:rsid w:val="00FD4DB1"/>
    <w:rsid w:val="00FD513D"/>
    <w:rsid w:val="00FD53C0"/>
    <w:rsid w:val="00FD5B21"/>
    <w:rsid w:val="00FE17B8"/>
    <w:rsid w:val="00FE307F"/>
    <w:rsid w:val="00FE324E"/>
    <w:rsid w:val="00FE534C"/>
    <w:rsid w:val="00FE6BDA"/>
    <w:rsid w:val="00FE6C53"/>
    <w:rsid w:val="00FE73F2"/>
    <w:rsid w:val="00FE79B3"/>
    <w:rsid w:val="00FE7AA8"/>
    <w:rsid w:val="00FE7FC1"/>
    <w:rsid w:val="00FF0A87"/>
    <w:rsid w:val="00FF0F4A"/>
    <w:rsid w:val="00FF1514"/>
    <w:rsid w:val="00FF2F88"/>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AF41F8"/>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customStyle="1" w:styleId="TableCellChar">
    <w:name w:val="Table Cell Char"/>
    <w:link w:val="TableCell"/>
    <w:locked/>
    <w:rsid w:val="002211B9"/>
    <w:rPr>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character" w:customStyle="1" w:styleId="CommentTextChar">
    <w:name w:val="Comment Text Char"/>
    <w:link w:val="CommentText"/>
    <w:rsid w:val="0006644E"/>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character" w:styleId="UnresolvedMention">
    <w:name w:val="Unresolved Mention"/>
    <w:basedOn w:val="DefaultParagraphFont"/>
    <w:uiPriority w:val="99"/>
    <w:semiHidden/>
    <w:unhideWhenUsed/>
    <w:rsid w:val="004F4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g"/><Relationship Id="rId26" Type="http://schemas.openxmlformats.org/officeDocument/2006/relationships/hyperlink" Target="http://wiki.ford.com/display/RequirementsEngineering/Requirements+Attributes?src=contextnavpagetreemode" TargetMode="External"/><Relationship Id="rId39" Type="http://schemas.openxmlformats.org/officeDocument/2006/relationships/hyperlink" Target="http://wiki.ford.com/display/RequirementsEngineering/Adding+a+Logical+Signal+or+Parameter" TargetMode="External"/><Relationship Id="rId21" Type="http://schemas.openxmlformats.org/officeDocument/2006/relationships/hyperlink" Target="https://www.vsemweb.ford.com:443/tc/launchapp?-attach=true&amp;-s=226TCSession&amp;-o=ZmZNi0JHx3NrTDAAAAAAAAAAAAA" TargetMode="External"/><Relationship Id="rId34" Type="http://schemas.openxmlformats.org/officeDocument/2006/relationships/hyperlink" Target="http://www.ieee.org/documents/ieeecitationref.pdf" TargetMode="External"/><Relationship Id="rId42" Type="http://schemas.openxmlformats.org/officeDocument/2006/relationships/hyperlink" Target="http://wiki.ford.com/pages/viewpage.action?pageId=110594919&amp;src=contextnavpagetreemode" TargetMode="External"/><Relationship Id="rId47" Type="http://schemas.openxmlformats.org/officeDocument/2006/relationships/hyperlink" Target="http://wiki.ford.com/display/RequirementsEngineering/Sequence+Chart?src=contextnavpagetreemode"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hyperlink" Target="http://wiki.ford.com/display/RequirementsEngineering/Data+Flow+Diagram?src=contextnavpagetreemode" TargetMode="External"/><Relationship Id="rId11" Type="http://schemas.openxmlformats.org/officeDocument/2006/relationships/header" Target="header1.xml"/><Relationship Id="rId24" Type="http://schemas.openxmlformats.org/officeDocument/2006/relationships/hyperlink" Target="http://wiki.ford.com/display/RequirementsEngineering/Requirements+Engineering+for+SW+Enabled+Features" TargetMode="External"/><Relationship Id="rId32" Type="http://schemas.openxmlformats.org/officeDocument/2006/relationships/image" Target="media/image7.jpg"/><Relationship Id="rId37" Type="http://schemas.openxmlformats.org/officeDocument/2006/relationships/image" Target="media/image10.jpg"/><Relationship Id="rId40" Type="http://schemas.openxmlformats.org/officeDocument/2006/relationships/image" Target="media/image12.jpg"/><Relationship Id="rId45" Type="http://schemas.openxmlformats.org/officeDocument/2006/relationships/hyperlink" Target="http://wiki.ford.com/display/RequirementsEngineering/Activity+Diagram?src=contextnavpagetreemode" TargetMode="External"/><Relationship Id="rId53" Type="http://schemas.openxmlformats.org/officeDocument/2006/relationships/hyperlink" Target="https://pd3.spt.ford.com/sites/GlobalFunctionalSafety/Pages/default.aspx" TargetMode="External"/><Relationship Id="rId58" Type="http://schemas.openxmlformats.org/officeDocument/2006/relationships/image" Target="media/image15.jpg"/><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Adding+an+Encoding+Type" TargetMode="Externa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eader" Target="header2.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wiki.ford.com/display/RequirementsEngineering/Stakeholder+Analysis" TargetMode="External"/><Relationship Id="rId27" Type="http://schemas.openxmlformats.org/officeDocument/2006/relationships/image" Target="media/image6.jpg"/><Relationship Id="rId30" Type="http://schemas.openxmlformats.org/officeDocument/2006/relationships/hyperlink" Target="https://pd3.spt.ford.com/sites/SystemsEngineering/SEC/sysml-teamsite/SysML%20Wiki/Internal%20Block%20Diagram%20Basics.aspx" TargetMode="External"/><Relationship Id="rId35" Type="http://schemas.openxmlformats.org/officeDocument/2006/relationships/image" Target="media/image8.jpg"/><Relationship Id="rId43" Type="http://schemas.openxmlformats.org/officeDocument/2006/relationships/hyperlink" Target="http://wiki.ford.com/pages/viewpage.action?pageId=110594919&amp;src=contextnavpagetreemode" TargetMode="External"/><Relationship Id="rId48" Type="http://schemas.openxmlformats.org/officeDocument/2006/relationships/hyperlink" Target="https://pd3.spt.ford.com/sites/SystemsEngineering/SEC/sysml-teamsite/SysML%20Wiki/Sequence%20Diagram%20Basics.aspx"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Adding+a+Logical+Signal+or+Parameter" TargetMode="External"/><Relationship Id="rId8" Type="http://schemas.openxmlformats.org/officeDocument/2006/relationships/webSettings" Target="webSettings.xml"/><Relationship Id="rId51" Type="http://schemas.openxmlformats.org/officeDocument/2006/relationships/hyperlink" Target="https://pd3.spt.ford.com/sites/GlobalFunctionalSafety/Pages/default.aspx" TargetMode="External"/><Relationship Id="rId72"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Glossary?src=contextnavpagetreemode" TargetMode="External"/><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hyperlink" Target="http://wiki.ford.com/display/RequirementsEngineering/Specification+templates?src=contextnavpagetreemode" TargetMode="External"/><Relationship Id="rId33" Type="http://schemas.openxmlformats.org/officeDocument/2006/relationships/hyperlink" Target="http://wiki.ford.com/display/RequirementsEngineering/Variant+Management" TargetMode="External"/><Relationship Id="rId38" Type="http://schemas.openxmlformats.org/officeDocument/2006/relationships/image" Target="media/image11.jpg"/><Relationship Id="rId46" Type="http://schemas.openxmlformats.org/officeDocument/2006/relationships/hyperlink" Target="https://pd3.spt.ford.com/sites/SystemsEngineering/SEC/sysml-teamsite/SysML%20Wiki/Activity%20Diagram%20Basics.aspx" TargetMode="External"/><Relationship Id="rId59" Type="http://schemas.openxmlformats.org/officeDocument/2006/relationships/image" Target="media/image16.jpg"/><Relationship Id="rId67"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Requirements+Engineering+for+SW+Enabled+Features" TargetMode="External"/><Relationship Id="rId41" Type="http://schemas.openxmlformats.org/officeDocument/2006/relationships/image" Target="media/image13.jpg"/><Relationship Id="rId54" Type="http://schemas.openxmlformats.org/officeDocument/2006/relationships/image" Target="media/image14.jpg"/><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hyperlink" Target="http://wiki.ford.com/display/RequirementsEngineering/Specification+templates" TargetMode="External"/><Relationship Id="rId28" Type="http://schemas.openxmlformats.org/officeDocument/2006/relationships/hyperlink" Target="http://wiki.ford.com/display/RequirementsEngineering/Functional+Analysis+and+Architecture" TargetMode="External"/><Relationship Id="rId36" Type="http://schemas.openxmlformats.org/officeDocument/2006/relationships/image" Target="media/image9.jpg"/><Relationship Id="rId49" Type="http://schemas.openxmlformats.org/officeDocument/2006/relationships/hyperlink" Target="http://wiki.ford.com/display/RequirementsEngineering/How+to+write+better+requirements?src=contextnavpagetreemode" TargetMode="External"/><Relationship Id="rId5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44" Type="http://schemas.openxmlformats.org/officeDocument/2006/relationships/hyperlink" Target="http://wiki.ford.com/display/RequirementsEngineering/State+Charts?src=contextnavpagetreemode"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image" Target="media/image17.jpg"/><Relationship Id="rId65" Type="http://schemas.openxmlformats.org/officeDocument/2006/relationships/hyperlink" Target="http://wiki.ford.com/display/RequirementsEngineering/Requirements+Attributes" TargetMode="External"/><Relationship Id="rId73" Type="http://schemas.openxmlformats.org/officeDocument/2006/relationships/image" Target="media/image18.jpg"/><Relationship Id="rId78" Type="http://schemas.openxmlformats.org/officeDocument/2006/relationships/hyperlink" Target="http://wiki.ford.com/display/RequirementsEngineering/Adding+a+Logical+Signal+or+Parameter" TargetMode="External"/><Relationship Id="rId81" Type="http://schemas.openxmlformats.org/officeDocument/2006/relationships/hyperlink" Target="http://wiki.ford.com/display/RequirementsEngineering/Glossary?src=contextnavpagetreemode" TargetMode="Externa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3CD972-F471-43FF-9EC1-01B979C20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4.xml><?xml version="1.0" encoding="utf-8"?>
<ds:datastoreItem xmlns:ds="http://schemas.openxmlformats.org/officeDocument/2006/customXml" ds:itemID="{24C5F711-BD0B-4213-83DA-AC0E2BD9F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_FunctionSpec_Template_v6-0.dotx</Template>
  <TotalTime>1</TotalTime>
  <Pages>59</Pages>
  <Words>13041</Words>
  <Characters>74338</Characters>
  <Application>Microsoft Office Word</Application>
  <DocSecurity>0</DocSecurity>
  <Lines>619</Lines>
  <Paragraphs>174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 Specification SysML Report Template</vt:lpstr>
      <vt:lpstr>Engineering Specification</vt:lpstr>
    </vt:vector>
  </TitlesOfParts>
  <Company>FORD MOTOR COMPANY</Company>
  <LinksUpToDate>false</LinksUpToDate>
  <CharactersWithSpaces>87205</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Vandenbrink, Terry (T.)</cp:lastModifiedBy>
  <cp:revision>2</cp:revision>
  <cp:lastPrinted>2006-07-11T12:32:00Z</cp:lastPrinted>
  <dcterms:created xsi:type="dcterms:W3CDTF">2021-03-10T19:40:00Z</dcterms:created>
  <dcterms:modified xsi:type="dcterms:W3CDTF">2021-03-10T19:40:00Z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0x010100CA46488F3B04AF49AF7E6345BEA210A4</vt:lpwstr>
  </property>
</Properties>
</file>