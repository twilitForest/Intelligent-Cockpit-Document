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D4CDC" w14:textId="77777777" w:rsidR="00236BAE" w:rsidRDefault="00236BAE" w:rsidP="00952040">
      <w:pPr>
        <w:rPr>
          <w:highlight w:val="yellow"/>
        </w:rPr>
      </w:pPr>
    </w:p>
    <w:p w14:paraId="24B5D1CA" w14:textId="77777777" w:rsidR="008F14D1" w:rsidRDefault="008F14D1" w:rsidP="00C81F57">
      <w:pPr>
        <w:rPr>
          <w:highlight w:val="yellow"/>
        </w:rPr>
      </w:pPr>
    </w:p>
    <w:p w14:paraId="732E3EFE" w14:textId="503380AC" w:rsidR="00FB6F3B" w:rsidRDefault="00FB6F3B" w:rsidP="00C81F57">
      <w:pPr>
        <w:overflowPunct/>
        <w:autoSpaceDE/>
        <w:autoSpaceDN/>
        <w:adjustRightInd/>
        <w:textAlignment w:val="auto"/>
        <w:rPr>
          <w:color w:val="808080" w:themeColor="background1" w:themeShade="80"/>
        </w:rPr>
      </w:pPr>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8950847" w:rsidR="00447480" w:rsidRDefault="00447480"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 xml:space="preserve">Thermal Management Operating </w:t>
      </w:r>
      <w:proofErr w:type="gramStart"/>
      <w:r w:rsidRPr="008B0AFE">
        <w:t>System(</w:t>
      </w:r>
      <w:proofErr w:type="gramEnd"/>
      <w:r w:rsidRPr="008B0AFE">
        <w:t>TMOS)</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03DB36ED" w14:textId="77777777" w:rsidR="008473B1" w:rsidRPr="008B0AFE" w:rsidRDefault="008473B1" w:rsidP="008473B1">
      <w:pPr>
        <w:pStyle w:val="CoverpageTitle"/>
        <w:spacing w:before="0" w:after="0"/>
        <w:rPr>
          <w:sz w:val="20"/>
          <w:szCs w:val="20"/>
        </w:rPr>
      </w:pPr>
      <w:r w:rsidRPr="008B0AFE">
        <w:rPr>
          <w:sz w:val="20"/>
          <w:szCs w:val="20"/>
        </w:rPr>
        <w:t>(F003090)</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21E6D91D"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25C8504A" w14:textId="77777777" w:rsidR="00C00235" w:rsidRPr="00A8009D" w:rsidRDefault="00C00235" w:rsidP="00271689">
            <w:pPr>
              <w:jc w:val="center"/>
              <w:rPr>
                <w:b/>
              </w:rPr>
            </w:pPr>
            <w:r>
              <w:rPr>
                <w:b/>
              </w:rPr>
              <w:t>Lynn Collins</w:t>
            </w:r>
          </w:p>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77777777" w:rsidR="00C00235" w:rsidRPr="009C2BF3" w:rsidRDefault="00C00235" w:rsidP="00271689">
            <w:pPr>
              <w:jc w:val="center"/>
              <w:rPr>
                <w:b/>
              </w:rPr>
            </w:pPr>
            <w:r>
              <w:rPr>
                <w:b/>
              </w:rPr>
              <w:t>FD0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2021/03/09</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2021/03/09</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1" w:name="_Toc498090117"/>
      <w:r w:rsidRPr="006E0D06">
        <w:rPr>
          <w:b/>
          <w:sz w:val="32"/>
          <w:szCs w:val="32"/>
        </w:rPr>
        <w:lastRenderedPageBreak/>
        <w:t>Disclaimer</w:t>
      </w:r>
      <w:bookmarkEnd w:id="1"/>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2" w:name="_Toc498090118"/>
      <w:r w:rsidRPr="00A6556E">
        <w:rPr>
          <w:b/>
          <w:sz w:val="32"/>
          <w:szCs w:val="32"/>
        </w:rPr>
        <w:lastRenderedPageBreak/>
        <w:t>Contents</w:t>
      </w:r>
      <w:bookmarkEnd w:id="2"/>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DC7E29"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DC7E29"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DC7E29"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DC7E29"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DC7E29"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DC7E29"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DC7E29"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DC7E29"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DC7E29"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DC7E29"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DC7E29"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DC7E29"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DC7E29"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DC7E29"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DC7E29"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DC7E29"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DC7E29"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DC7E29"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DC7E29"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DC7E29"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DC7E29"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DC7E29"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DC7E29"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DC7E29"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DC7E29"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DC7E29"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DC7E29"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DC7E29"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DC7E29"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DC7E29"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DC7E29"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DC7E29"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DC7E29"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DC7E29"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DC7E29"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DC7E29"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DC7E29"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DC7E29"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DC7E29"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DC7E29"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DC7E29"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DC7E29"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DC7E29"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DC7E29"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3" w:name="_Toc423619081"/>
      <w:r w:rsidRPr="0008696C">
        <w:rPr>
          <w:b/>
        </w:rPr>
        <w:t>List of Figures</w:t>
      </w:r>
      <w:bookmarkEnd w:id="3"/>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5" w:name="_Toc423619082"/>
      <w:r w:rsidRPr="0008696C">
        <w:rPr>
          <w:b/>
        </w:rPr>
        <w:t>List of Tables</w:t>
      </w:r>
      <w:bookmarkEnd w:id="5"/>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DC7E29"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14:paraId="09225E31" w14:textId="77777777" w:rsidR="00072314" w:rsidRPr="00185AC3" w:rsidRDefault="00072314" w:rsidP="00072314">
      <w:pPr>
        <w:pStyle w:val="Heading2"/>
        <w:spacing w:before="240"/>
      </w:pPr>
      <w:bookmarkStart w:id="9" w:name="_Toc35000553"/>
      <w:r w:rsidRPr="005B03D3">
        <w:rPr>
          <w:szCs w:val="20"/>
        </w:rPr>
        <w:t xml:space="preserve">Document </w:t>
      </w:r>
      <w:r>
        <w:t>Purpose</w:t>
      </w:r>
      <w:bookmarkEnd w:id="9"/>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0" w:name="_Toc35000554"/>
      <w:r w:rsidRPr="005B03D3">
        <w:rPr>
          <w:szCs w:val="20"/>
        </w:rPr>
        <w:t xml:space="preserve">Document </w:t>
      </w:r>
      <w:r>
        <w:t>Scope</w:t>
      </w:r>
      <w:bookmarkEnd w:id="10"/>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p w14:paraId="17CCB5F0" w14:textId="2C152CDF"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14:paraId="10F82F9B" w14:textId="77777777" w:rsidR="000B1B4C" w:rsidRDefault="000B1B4C" w:rsidP="00204EE5">
      <w:pPr>
        <w:rPr>
          <w:color w:val="00B0F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763062" w:rsidRPr="001B1565" w14:paraId="27ABF7D5" w14:textId="77777777" w:rsidTr="00B11971">
        <w:trPr>
          <w:cantSplit/>
          <w:tblHeader/>
        </w:trPr>
        <w:tc>
          <w:tcPr>
            <w:tcW w:w="4508" w:type="dxa"/>
            <w:shd w:val="clear" w:color="auto" w:fill="E0E0E0"/>
          </w:tcPr>
          <w:p w14:paraId="35F7F3B3" w14:textId="77777777" w:rsidR="00763062" w:rsidRPr="001B1565" w:rsidRDefault="00763062" w:rsidP="00B11971">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44CEEA0" w14:textId="77777777" w:rsidR="00763062" w:rsidRPr="001B1565" w:rsidRDefault="00763062" w:rsidP="00B11971">
            <w:pPr>
              <w:rPr>
                <w:rFonts w:ascii="Helvetica" w:hAnsi="Helvetica" w:cs="Helvetica"/>
                <w:b/>
              </w:rPr>
            </w:pPr>
            <w:r w:rsidRPr="001B1565">
              <w:rPr>
                <w:rFonts w:ascii="Helvetica" w:hAnsi="Helvetica" w:cs="Helvetica"/>
                <w:b/>
              </w:rPr>
              <w:t>Owner</w:t>
            </w:r>
          </w:p>
        </w:tc>
        <w:tc>
          <w:tcPr>
            <w:tcW w:w="3148" w:type="dxa"/>
            <w:shd w:val="clear" w:color="auto" w:fill="E0E0E0"/>
          </w:tcPr>
          <w:p w14:paraId="166B2660" w14:textId="77777777" w:rsidR="00763062" w:rsidRPr="001B1565" w:rsidRDefault="00763062" w:rsidP="00B11971">
            <w:pPr>
              <w:rPr>
                <w:rFonts w:ascii="Helvetica" w:hAnsi="Helvetica" w:cs="Helvetica"/>
                <w:b/>
              </w:rPr>
            </w:pPr>
            <w:r w:rsidRPr="001B1565">
              <w:rPr>
                <w:rFonts w:ascii="Helvetica" w:hAnsi="Helvetica" w:cs="Helvetica"/>
                <w:b/>
              </w:rPr>
              <w:t>Reference</w:t>
            </w:r>
          </w:p>
        </w:tc>
      </w:tr>
      <w:tr w:rsidR="00763062" w:rsidRPr="001B1565" w14:paraId="1024AE1E" w14:textId="77777777" w:rsidTr="00B11971">
        <w:tc>
          <w:tcPr>
            <w:tcW w:w="4508" w:type="dxa"/>
          </w:tcPr>
          <w:p w14:paraId="0B4F80BF" w14:textId="77777777" w:rsidR="00763062" w:rsidRPr="003C6F08" w:rsidRDefault="00763062" w:rsidP="00B11971">
            <w:pPr>
              <w:rPr>
                <w:rFonts w:ascii="Helvetica" w:hAnsi="Helvetica" w:cs="Helvetica"/>
              </w:rPr>
            </w:pPr>
            <w:r w:rsidRPr="003C6F08">
              <w:rPr>
                <w:rFonts w:ascii="Helvetica" w:hAnsi="Helvetica" w:cs="Helvetica"/>
              </w:rPr>
              <w:t>e.g. CGEA1.3</w:t>
            </w:r>
          </w:p>
        </w:tc>
        <w:tc>
          <w:tcPr>
            <w:tcW w:w="2409" w:type="dxa"/>
          </w:tcPr>
          <w:p w14:paraId="040AD51D" w14:textId="77777777" w:rsidR="00763062" w:rsidRPr="003C6F08" w:rsidRDefault="00763062" w:rsidP="00B11971">
            <w:pPr>
              <w:rPr>
                <w:rFonts w:ascii="Helvetica" w:hAnsi="Helvetica" w:cs="Helvetica"/>
              </w:rPr>
            </w:pPr>
          </w:p>
        </w:tc>
        <w:tc>
          <w:tcPr>
            <w:tcW w:w="3148" w:type="dxa"/>
          </w:tcPr>
          <w:p w14:paraId="2E9E7614" w14:textId="77777777" w:rsidR="00763062" w:rsidRPr="003C6F08" w:rsidRDefault="00763062" w:rsidP="00B11971">
            <w:pPr>
              <w:rPr>
                <w:rFonts w:ascii="Helvetica" w:hAnsi="Helvetica" w:cs="Helvetica"/>
              </w:rPr>
            </w:pPr>
            <w:r w:rsidRPr="003C6F08">
              <w:rPr>
                <w:rFonts w:ascii="Helvetica" w:hAnsi="Helvetica" w:cs="Helvetica"/>
              </w:rPr>
              <w:t>&lt;Add VSEM Link&gt;</w:t>
            </w:r>
          </w:p>
        </w:tc>
      </w:tr>
      <w:tr w:rsidR="00763062" w:rsidRPr="001B1565" w14:paraId="7174B475" w14:textId="77777777" w:rsidTr="00B11971">
        <w:tc>
          <w:tcPr>
            <w:tcW w:w="4508" w:type="dxa"/>
          </w:tcPr>
          <w:p w14:paraId="6A3867FF" w14:textId="77777777" w:rsidR="00763062" w:rsidRPr="003C6F08" w:rsidRDefault="00763062" w:rsidP="00B11971">
            <w:pPr>
              <w:rPr>
                <w:rFonts w:ascii="Helvetica" w:hAnsi="Helvetica" w:cs="Helvetica"/>
              </w:rPr>
            </w:pPr>
          </w:p>
        </w:tc>
        <w:tc>
          <w:tcPr>
            <w:tcW w:w="2409" w:type="dxa"/>
          </w:tcPr>
          <w:p w14:paraId="10FA9D32" w14:textId="77777777" w:rsidR="00763062" w:rsidRPr="003C6F08" w:rsidRDefault="00763062" w:rsidP="00B11971">
            <w:pPr>
              <w:rPr>
                <w:rFonts w:ascii="Helvetica" w:hAnsi="Helvetica" w:cs="Helvetica"/>
              </w:rPr>
            </w:pPr>
          </w:p>
        </w:tc>
        <w:tc>
          <w:tcPr>
            <w:tcW w:w="3148" w:type="dxa"/>
          </w:tcPr>
          <w:p w14:paraId="796D4ECB" w14:textId="77777777" w:rsidR="00763062" w:rsidRPr="003C6F08" w:rsidRDefault="00763062" w:rsidP="00B11971">
            <w:pPr>
              <w:rPr>
                <w:rFonts w:ascii="Helvetica" w:hAnsi="Helvetica" w:cs="Helvetica"/>
              </w:rPr>
            </w:pPr>
          </w:p>
        </w:tc>
      </w:tr>
    </w:tbl>
    <w:p w14:paraId="253BF04E" w14:textId="77777777" w:rsidR="00763062" w:rsidRDefault="00763062" w:rsidP="00763062">
      <w:pPr>
        <w:pStyle w:val="Caption"/>
      </w:pPr>
      <w:bookmarkStart w:id="11"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1"/>
    </w:p>
    <w:p w14:paraId="39E84EE5" w14:textId="77777777" w:rsidR="00763062" w:rsidRDefault="00763062" w:rsidP="006E4209">
      <w:pPr>
        <w:rPr>
          <w:color w:val="00B0F0"/>
        </w:rPr>
      </w:pPr>
    </w:p>
    <w:p w14:paraId="04539B4A" w14:textId="77777777" w:rsidR="00072314" w:rsidRDefault="00072314" w:rsidP="00072314">
      <w:pPr>
        <w:pStyle w:val="Heading2"/>
        <w:spacing w:before="240"/>
      </w:pPr>
      <w:bookmarkStart w:id="12" w:name="_Toc35000555"/>
      <w:r w:rsidRPr="005B03D3">
        <w:rPr>
          <w:szCs w:val="20"/>
        </w:rPr>
        <w:t xml:space="preserve">Document </w:t>
      </w:r>
      <w:r>
        <w:t>Audience</w:t>
      </w:r>
      <w:bookmarkEnd w:id="12"/>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w:t>
      </w:r>
      <w:proofErr w:type="gramStart"/>
      <w:r>
        <w:rPr>
          <w:rFonts w:cs="Arial"/>
          <w:lang w:val="en-US"/>
        </w:rPr>
        <w:t xml:space="preserve">by </w:t>
      </w:r>
      <w:r w:rsidR="006B359A" w:rsidRPr="006B359A">
        <w:rPr>
          <w:rFonts w:cs="Arial"/>
          <w:color w:val="0000FF"/>
          <w:lang w:val="en-US"/>
        </w:rPr>
        <w:t xml:space="preserve"> -</w:t>
      </w:r>
      <w:proofErr w:type="gramEnd"/>
      <w:r w:rsidR="006B359A" w:rsidRPr="006B359A">
        <w:rPr>
          <w:rFonts w:cs="Arial"/>
          <w:color w:val="0000FF"/>
          <w:lang w:val="en-US"/>
        </w:rPr>
        <w:t xml:space="preserve">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14:paraId="0972C234"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7200" w:type="dxa"/>
        <w:tblInd w:w="-5" w:type="dxa"/>
        <w:tblLook w:val="04A0" w:firstRow="1" w:lastRow="0" w:firstColumn="1" w:lastColumn="0" w:noHBand="0" w:noVBand="1"/>
      </w:tblPr>
      <w:tblGrid>
        <w:gridCol w:w="2239"/>
        <w:gridCol w:w="1564"/>
        <w:gridCol w:w="1642"/>
        <w:gridCol w:w="1755"/>
      </w:tblGrid>
      <w:tr w:rsidR="00AB4448" w:rsidRPr="006B359A" w14:paraId="1DE50CD6" w14:textId="77777777" w:rsidTr="00AB4448">
        <w:tc>
          <w:tcPr>
            <w:tcW w:w="2239" w:type="dxa"/>
            <w:shd w:val="clear" w:color="auto" w:fill="BFBFBF" w:themeFill="background1" w:themeFillShade="BF"/>
          </w:tcPr>
          <w:p w14:paraId="1C90BA3A" w14:textId="77777777" w:rsidR="00AB4448" w:rsidRPr="006B359A" w:rsidRDefault="00AB4448" w:rsidP="0051535C">
            <w:pPr>
              <w:rPr>
                <w:b/>
              </w:rPr>
            </w:pPr>
            <w:r w:rsidRPr="006B359A">
              <w:rPr>
                <w:b/>
              </w:rPr>
              <w:t>Name</w:t>
            </w:r>
          </w:p>
        </w:tc>
        <w:tc>
          <w:tcPr>
            <w:tcW w:w="1564" w:type="dxa"/>
            <w:shd w:val="clear" w:color="auto" w:fill="BFBFBF" w:themeFill="background1" w:themeFillShade="BF"/>
          </w:tcPr>
          <w:p w14:paraId="77450B73" w14:textId="77777777" w:rsidR="00AB4448" w:rsidRPr="006B359A" w:rsidRDefault="00AB4448" w:rsidP="0051535C">
            <w:pPr>
              <w:rPr>
                <w:b/>
              </w:rPr>
            </w:pPr>
            <w:r w:rsidRPr="006B359A">
              <w:rPr>
                <w:b/>
              </w:rPr>
              <w:t>CDSID</w:t>
            </w:r>
          </w:p>
        </w:tc>
        <w:tc>
          <w:tcPr>
            <w:tcW w:w="1642" w:type="dxa"/>
            <w:shd w:val="clear" w:color="auto" w:fill="BFBFBF" w:themeFill="background1" w:themeFillShade="BF"/>
          </w:tcPr>
          <w:p w14:paraId="4230E45E" w14:textId="77777777" w:rsidR="00AB4448" w:rsidRPr="006B359A" w:rsidRDefault="00AB4448" w:rsidP="0051535C">
            <w:pPr>
              <w:rPr>
                <w:b/>
              </w:rPr>
            </w:pPr>
            <w:r w:rsidRPr="006B359A">
              <w:rPr>
                <w:b/>
              </w:rPr>
              <w:t>Role</w:t>
            </w:r>
          </w:p>
        </w:tc>
        <w:tc>
          <w:tcPr>
            <w:tcW w:w="1755" w:type="dxa"/>
            <w:shd w:val="clear" w:color="auto" w:fill="BFBFBF" w:themeFill="background1" w:themeFillShade="BF"/>
          </w:tcPr>
          <w:p w14:paraId="68B5B4C6" w14:textId="77777777" w:rsidR="00AB4448" w:rsidRPr="006B359A" w:rsidRDefault="00AB4448" w:rsidP="0051535C">
            <w:pPr>
              <w:rPr>
                <w:b/>
              </w:rPr>
            </w:pPr>
            <w:r w:rsidRPr="006B359A">
              <w:rPr>
                <w:b/>
              </w:rPr>
              <w:t>Stakeholder Group</w:t>
            </w:r>
          </w:p>
        </w:tc>
      </w:tr>
      <w:tr w:rsidR="00AB4448" w14:paraId="6808DCDD" w14:textId="77777777" w:rsidTr="00AB4448">
        <w:tc>
          <w:tcPr>
            <w:tcW w:w="2239" w:type="dxa"/>
          </w:tcPr>
          <w:p w14:paraId="2ADB1E62" w14:textId="77777777" w:rsidR="00AB4448" w:rsidRPr="000346B5" w:rsidRDefault="00AB4448" w:rsidP="0051535C">
            <w:pPr>
              <w:rPr>
                <w:rFonts w:cs="Arial"/>
              </w:rPr>
            </w:pPr>
            <w:r w:rsidRPr="000346B5">
              <w:rPr>
                <w:rFonts w:cs="Arial"/>
              </w:rPr>
              <w:t>Ananthi Sankaran</w:t>
            </w:r>
          </w:p>
        </w:tc>
        <w:tc>
          <w:tcPr>
            <w:tcW w:w="1564" w:type="dxa"/>
          </w:tcPr>
          <w:p w14:paraId="3329536B" w14:textId="77777777" w:rsidR="00AB4448" w:rsidRPr="000346B5" w:rsidRDefault="00AB4448" w:rsidP="0051535C">
            <w:pPr>
              <w:rPr>
                <w:rFonts w:cs="Arial"/>
              </w:rPr>
            </w:pPr>
            <w:r w:rsidRPr="000346B5">
              <w:rPr>
                <w:rFonts w:cs="Arial"/>
              </w:rPr>
              <w:t>asanka11</w:t>
            </w:r>
          </w:p>
        </w:tc>
        <w:tc>
          <w:tcPr>
            <w:tcW w:w="1642" w:type="dxa"/>
          </w:tcPr>
          <w:p w14:paraId="5EE51F29" w14:textId="77777777" w:rsidR="00AB4448" w:rsidRDefault="00AB4448"/>
        </w:tc>
        <w:tc>
          <w:tcPr>
            <w:tcW w:w="1755" w:type="dxa"/>
          </w:tcPr>
          <w:p w14:paraId="16E963AE" w14:textId="77777777" w:rsidR="00AB4448" w:rsidRDefault="00AB4448"/>
        </w:tc>
      </w:tr>
      <w:tr w:rsidR="00AB4448" w14:paraId="30673993" w14:textId="77777777" w:rsidTr="00AB4448">
        <w:tc>
          <w:tcPr>
            <w:tcW w:w="2239" w:type="dxa"/>
          </w:tcPr>
          <w:p w14:paraId="12A1C063" w14:textId="77777777" w:rsidR="00AB4448" w:rsidRPr="000346B5" w:rsidRDefault="00AB4448" w:rsidP="0051535C">
            <w:pPr>
              <w:rPr>
                <w:rFonts w:cs="Arial"/>
              </w:rPr>
            </w:pPr>
            <w:r w:rsidRPr="000346B5">
              <w:rPr>
                <w:rFonts w:cs="Arial"/>
              </w:rPr>
              <w:t>John Correia</w:t>
            </w:r>
          </w:p>
        </w:tc>
        <w:tc>
          <w:tcPr>
            <w:tcW w:w="1564" w:type="dxa"/>
          </w:tcPr>
          <w:p w14:paraId="625E55F4" w14:textId="77777777" w:rsidR="00AB4448" w:rsidRPr="000346B5" w:rsidRDefault="00AB4448" w:rsidP="0051535C">
            <w:pPr>
              <w:rPr>
                <w:rFonts w:cs="Arial"/>
              </w:rPr>
            </w:pPr>
            <w:r w:rsidRPr="000346B5">
              <w:rPr>
                <w:rFonts w:cs="Arial"/>
              </w:rPr>
              <w:t>jcorre36</w:t>
            </w:r>
          </w:p>
        </w:tc>
        <w:tc>
          <w:tcPr>
            <w:tcW w:w="1642" w:type="dxa"/>
          </w:tcPr>
          <w:p w14:paraId="1E52B757" w14:textId="77777777" w:rsidR="00AB4448" w:rsidRDefault="00AB4448"/>
        </w:tc>
        <w:tc>
          <w:tcPr>
            <w:tcW w:w="1755" w:type="dxa"/>
          </w:tcPr>
          <w:p w14:paraId="665044AB" w14:textId="77777777" w:rsidR="00AB4448" w:rsidRDefault="00AB4448"/>
        </w:tc>
      </w:tr>
      <w:tr w:rsidR="00AB4448" w14:paraId="680DB9A4" w14:textId="77777777" w:rsidTr="00AB4448">
        <w:tc>
          <w:tcPr>
            <w:tcW w:w="2239" w:type="dxa"/>
          </w:tcPr>
          <w:p w14:paraId="031893FF" w14:textId="77777777" w:rsidR="00AB4448" w:rsidRPr="000346B5" w:rsidRDefault="00AB4448" w:rsidP="0051535C">
            <w:pPr>
              <w:rPr>
                <w:rFonts w:cs="Arial"/>
              </w:rPr>
            </w:pPr>
            <w:r w:rsidRPr="000346B5">
              <w:rPr>
                <w:rFonts w:cs="Arial"/>
              </w:rPr>
              <w:t>Michael Irby</w:t>
            </w:r>
          </w:p>
        </w:tc>
        <w:tc>
          <w:tcPr>
            <w:tcW w:w="1564" w:type="dxa"/>
          </w:tcPr>
          <w:p w14:paraId="60F25E13" w14:textId="77777777" w:rsidR="00AB4448" w:rsidRPr="000346B5" w:rsidRDefault="00AB4448" w:rsidP="0051535C">
            <w:pPr>
              <w:rPr>
                <w:rFonts w:cs="Arial"/>
              </w:rPr>
            </w:pPr>
            <w:r w:rsidRPr="000346B5">
              <w:rPr>
                <w:rFonts w:cs="Arial"/>
              </w:rPr>
              <w:t>mirby</w:t>
            </w:r>
          </w:p>
        </w:tc>
        <w:tc>
          <w:tcPr>
            <w:tcW w:w="1642" w:type="dxa"/>
          </w:tcPr>
          <w:p w14:paraId="75314BBA" w14:textId="77777777" w:rsidR="00AB4448" w:rsidRDefault="00AB4448"/>
        </w:tc>
        <w:tc>
          <w:tcPr>
            <w:tcW w:w="1755" w:type="dxa"/>
          </w:tcPr>
          <w:p w14:paraId="7F33248A" w14:textId="77777777" w:rsidR="00AB4448" w:rsidRDefault="00AB4448"/>
        </w:tc>
      </w:tr>
      <w:tr w:rsidR="00AB4448" w14:paraId="0B56B40B" w14:textId="77777777" w:rsidTr="00AB4448">
        <w:tc>
          <w:tcPr>
            <w:tcW w:w="2239" w:type="dxa"/>
          </w:tcPr>
          <w:p w14:paraId="7197BDFD" w14:textId="77777777" w:rsidR="00AB4448" w:rsidRPr="000346B5" w:rsidRDefault="00AB4448" w:rsidP="0051535C">
            <w:pPr>
              <w:rPr>
                <w:rFonts w:cs="Arial"/>
              </w:rPr>
            </w:pPr>
            <w:r w:rsidRPr="000346B5">
              <w:rPr>
                <w:rFonts w:cs="Arial"/>
              </w:rPr>
              <w:t>David Treharne</w:t>
            </w:r>
          </w:p>
        </w:tc>
        <w:tc>
          <w:tcPr>
            <w:tcW w:w="1564" w:type="dxa"/>
          </w:tcPr>
          <w:p w14:paraId="656084F3" w14:textId="77777777" w:rsidR="00AB4448" w:rsidRPr="000346B5" w:rsidRDefault="00AB4448" w:rsidP="0051535C">
            <w:pPr>
              <w:rPr>
                <w:rFonts w:cs="Arial"/>
              </w:rPr>
            </w:pPr>
            <w:r w:rsidRPr="000346B5">
              <w:rPr>
                <w:rFonts w:cs="Arial"/>
              </w:rPr>
              <w:t>dtreharn</w:t>
            </w:r>
          </w:p>
        </w:tc>
        <w:tc>
          <w:tcPr>
            <w:tcW w:w="1642" w:type="dxa"/>
          </w:tcPr>
          <w:p w14:paraId="24F10A0D" w14:textId="77777777" w:rsidR="00AB4448" w:rsidRDefault="00AB4448"/>
        </w:tc>
        <w:tc>
          <w:tcPr>
            <w:tcW w:w="1755" w:type="dxa"/>
          </w:tcPr>
          <w:p w14:paraId="4E1B60A0" w14:textId="77777777" w:rsidR="00AB4448" w:rsidRDefault="00AB4448"/>
        </w:tc>
      </w:tr>
      <w:tr w:rsidR="00AB4448" w14:paraId="07EB0B9A" w14:textId="77777777" w:rsidTr="00AB4448">
        <w:tc>
          <w:tcPr>
            <w:tcW w:w="2239" w:type="dxa"/>
          </w:tcPr>
          <w:p w14:paraId="1845BC47" w14:textId="77777777" w:rsidR="00AB4448" w:rsidRPr="000346B5" w:rsidRDefault="00AB4448" w:rsidP="0051535C">
            <w:pPr>
              <w:rPr>
                <w:rFonts w:cs="Arial"/>
              </w:rPr>
            </w:pPr>
            <w:r w:rsidRPr="000346B5">
              <w:rPr>
                <w:rFonts w:cs="Arial"/>
              </w:rPr>
              <w:t>Angel Porras</w:t>
            </w:r>
          </w:p>
        </w:tc>
        <w:tc>
          <w:tcPr>
            <w:tcW w:w="1564" w:type="dxa"/>
          </w:tcPr>
          <w:p w14:paraId="46549EB3" w14:textId="77777777" w:rsidR="00AB4448" w:rsidRPr="000346B5" w:rsidRDefault="00AB4448" w:rsidP="0051535C">
            <w:pPr>
              <w:rPr>
                <w:rFonts w:cs="Arial"/>
              </w:rPr>
            </w:pPr>
            <w:r w:rsidRPr="000346B5">
              <w:rPr>
                <w:rFonts w:cs="Arial"/>
              </w:rPr>
              <w:t>aporras3</w:t>
            </w:r>
          </w:p>
        </w:tc>
        <w:tc>
          <w:tcPr>
            <w:tcW w:w="1642" w:type="dxa"/>
          </w:tcPr>
          <w:p w14:paraId="6D8673B7" w14:textId="77777777" w:rsidR="00AB4448" w:rsidRDefault="00AB4448"/>
        </w:tc>
        <w:tc>
          <w:tcPr>
            <w:tcW w:w="1755" w:type="dxa"/>
          </w:tcPr>
          <w:p w14:paraId="5A123794" w14:textId="77777777" w:rsidR="00AB4448" w:rsidRDefault="00AB4448"/>
        </w:tc>
      </w:tr>
      <w:tr w:rsidR="00AB4448" w14:paraId="74254BEA" w14:textId="77777777" w:rsidTr="00AB4448">
        <w:tc>
          <w:tcPr>
            <w:tcW w:w="2239" w:type="dxa"/>
          </w:tcPr>
          <w:p w14:paraId="5F28B676" w14:textId="77777777" w:rsidR="00AB4448" w:rsidRPr="000346B5" w:rsidRDefault="00AB4448" w:rsidP="0051535C">
            <w:pPr>
              <w:rPr>
                <w:rFonts w:cs="Arial"/>
              </w:rPr>
            </w:pPr>
            <w:r w:rsidRPr="000346B5">
              <w:rPr>
                <w:rFonts w:cs="Arial"/>
              </w:rPr>
              <w:t>Lynn Collins</w:t>
            </w:r>
          </w:p>
        </w:tc>
        <w:tc>
          <w:tcPr>
            <w:tcW w:w="1564" w:type="dxa"/>
          </w:tcPr>
          <w:p w14:paraId="37ECAA74" w14:textId="77777777" w:rsidR="00AB4448" w:rsidRPr="000346B5" w:rsidRDefault="00AB4448" w:rsidP="0051535C">
            <w:pPr>
              <w:rPr>
                <w:rFonts w:cs="Arial"/>
              </w:rPr>
            </w:pPr>
            <w:r w:rsidRPr="000346B5">
              <w:rPr>
                <w:rFonts w:cs="Arial"/>
              </w:rPr>
              <w:t>lcoll109</w:t>
            </w:r>
          </w:p>
        </w:tc>
        <w:tc>
          <w:tcPr>
            <w:tcW w:w="1642" w:type="dxa"/>
          </w:tcPr>
          <w:p w14:paraId="6982C085" w14:textId="77777777" w:rsidR="00AB4448" w:rsidRDefault="00AB4448"/>
        </w:tc>
        <w:tc>
          <w:tcPr>
            <w:tcW w:w="1755" w:type="dxa"/>
          </w:tcPr>
          <w:p w14:paraId="58208F46" w14:textId="77777777" w:rsidR="00AB4448" w:rsidRDefault="00AB4448"/>
        </w:tc>
      </w:tr>
      <w:tr w:rsidR="00AB4448" w14:paraId="7573BC40" w14:textId="77777777" w:rsidTr="00AB4448">
        <w:tc>
          <w:tcPr>
            <w:tcW w:w="2239" w:type="dxa"/>
          </w:tcPr>
          <w:p w14:paraId="55DE47E4" w14:textId="77777777" w:rsidR="00AB4448" w:rsidRPr="000346B5" w:rsidRDefault="00AB4448" w:rsidP="0051535C">
            <w:pPr>
              <w:rPr>
                <w:rFonts w:cs="Arial"/>
              </w:rPr>
            </w:pPr>
            <w:r w:rsidRPr="000346B5">
              <w:rPr>
                <w:rFonts w:cs="Arial"/>
              </w:rPr>
              <w:t>Richard Lowhorn</w:t>
            </w:r>
          </w:p>
        </w:tc>
        <w:tc>
          <w:tcPr>
            <w:tcW w:w="1564" w:type="dxa"/>
          </w:tcPr>
          <w:p w14:paraId="4B78E7A5" w14:textId="77777777" w:rsidR="00AB4448" w:rsidRPr="000346B5" w:rsidRDefault="00AB4448" w:rsidP="0051535C">
            <w:pPr>
              <w:rPr>
                <w:rFonts w:cs="Arial"/>
              </w:rPr>
            </w:pPr>
            <w:r w:rsidRPr="000346B5">
              <w:rPr>
                <w:rFonts w:cs="Arial"/>
              </w:rPr>
              <w:t>rlowhor3</w:t>
            </w:r>
          </w:p>
        </w:tc>
        <w:tc>
          <w:tcPr>
            <w:tcW w:w="1642" w:type="dxa"/>
          </w:tcPr>
          <w:p w14:paraId="689A3625" w14:textId="77777777" w:rsidR="00AB4448" w:rsidRDefault="00AB4448"/>
        </w:tc>
        <w:tc>
          <w:tcPr>
            <w:tcW w:w="1755" w:type="dxa"/>
          </w:tcPr>
          <w:p w14:paraId="7F1C22E6" w14:textId="77777777" w:rsidR="00AB4448" w:rsidRDefault="00AB4448"/>
        </w:tc>
      </w:tr>
      <w:tr w:rsidR="00AB4448" w14:paraId="5E03DF6F" w14:textId="77777777" w:rsidTr="00AB4448">
        <w:tc>
          <w:tcPr>
            <w:tcW w:w="2239" w:type="dxa"/>
          </w:tcPr>
          <w:p w14:paraId="7409D643" w14:textId="77777777" w:rsidR="00AB4448" w:rsidRPr="000346B5" w:rsidRDefault="00AB4448" w:rsidP="0051535C">
            <w:pPr>
              <w:rPr>
                <w:rFonts w:cs="Arial"/>
              </w:rPr>
            </w:pPr>
            <w:r w:rsidRPr="000346B5">
              <w:rPr>
                <w:rFonts w:cs="Arial"/>
              </w:rPr>
              <w:t>John Mckeever</w:t>
            </w:r>
          </w:p>
        </w:tc>
        <w:tc>
          <w:tcPr>
            <w:tcW w:w="1564" w:type="dxa"/>
          </w:tcPr>
          <w:p w14:paraId="386DC1A6" w14:textId="77777777" w:rsidR="00AB4448" w:rsidRPr="000346B5" w:rsidRDefault="00AB4448" w:rsidP="0051535C">
            <w:pPr>
              <w:rPr>
                <w:rFonts w:cs="Arial"/>
              </w:rPr>
            </w:pPr>
            <w:r w:rsidRPr="000346B5">
              <w:rPr>
                <w:rFonts w:cs="Arial"/>
              </w:rPr>
              <w:t>jmckeeve</w:t>
            </w:r>
          </w:p>
        </w:tc>
        <w:tc>
          <w:tcPr>
            <w:tcW w:w="1642" w:type="dxa"/>
          </w:tcPr>
          <w:p w14:paraId="667F72F0" w14:textId="77777777" w:rsidR="00AB4448" w:rsidRDefault="00AB4448"/>
        </w:tc>
        <w:tc>
          <w:tcPr>
            <w:tcW w:w="1755" w:type="dxa"/>
          </w:tcPr>
          <w:p w14:paraId="4269558D" w14:textId="77777777" w:rsidR="00AB4448" w:rsidRDefault="00AB4448"/>
        </w:tc>
      </w:tr>
      <w:tr w:rsidR="00AB4448" w14:paraId="33F64CC2" w14:textId="77777777" w:rsidTr="00AB4448">
        <w:tc>
          <w:tcPr>
            <w:tcW w:w="2239" w:type="dxa"/>
          </w:tcPr>
          <w:p w14:paraId="559F7DAA" w14:textId="77777777" w:rsidR="00AB4448" w:rsidRPr="000346B5" w:rsidRDefault="00AB4448" w:rsidP="0051535C">
            <w:pPr>
              <w:rPr>
                <w:rFonts w:cs="Arial"/>
              </w:rPr>
            </w:pPr>
            <w:r w:rsidRPr="000346B5">
              <w:rPr>
                <w:rFonts w:cs="Arial"/>
              </w:rPr>
              <w:t>Benjamin Kitchin</w:t>
            </w:r>
          </w:p>
        </w:tc>
        <w:tc>
          <w:tcPr>
            <w:tcW w:w="1564" w:type="dxa"/>
          </w:tcPr>
          <w:p w14:paraId="62A4C284" w14:textId="77777777" w:rsidR="00AB4448" w:rsidRPr="000346B5" w:rsidRDefault="00AB4448" w:rsidP="0051535C">
            <w:pPr>
              <w:rPr>
                <w:rFonts w:cs="Arial"/>
              </w:rPr>
            </w:pPr>
            <w:r w:rsidRPr="000346B5">
              <w:rPr>
                <w:rFonts w:cs="Arial"/>
              </w:rPr>
              <w:t>bkitchin</w:t>
            </w:r>
          </w:p>
        </w:tc>
        <w:tc>
          <w:tcPr>
            <w:tcW w:w="1642" w:type="dxa"/>
          </w:tcPr>
          <w:p w14:paraId="234B435E" w14:textId="77777777" w:rsidR="00AB4448" w:rsidRDefault="00AB4448"/>
        </w:tc>
        <w:tc>
          <w:tcPr>
            <w:tcW w:w="1755" w:type="dxa"/>
          </w:tcPr>
          <w:p w14:paraId="1964329C" w14:textId="77777777" w:rsidR="00AB4448" w:rsidRDefault="00AB4448"/>
        </w:tc>
      </w:tr>
      <w:tr w:rsidR="00AB4448" w14:paraId="23EA5814" w14:textId="77777777" w:rsidTr="00AB4448">
        <w:tc>
          <w:tcPr>
            <w:tcW w:w="2239" w:type="dxa"/>
          </w:tcPr>
          <w:p w14:paraId="0AEB9043" w14:textId="77777777" w:rsidR="00AB4448" w:rsidRPr="000346B5" w:rsidRDefault="00AB4448" w:rsidP="0051535C">
            <w:pPr>
              <w:rPr>
                <w:rFonts w:cs="Arial"/>
              </w:rPr>
            </w:pPr>
            <w:r w:rsidRPr="000346B5">
              <w:rPr>
                <w:rFonts w:cs="Arial"/>
              </w:rPr>
              <w:t>William Johnston</w:t>
            </w:r>
          </w:p>
        </w:tc>
        <w:tc>
          <w:tcPr>
            <w:tcW w:w="1564" w:type="dxa"/>
          </w:tcPr>
          <w:p w14:paraId="0A0A0F65" w14:textId="77777777" w:rsidR="00AB4448" w:rsidRPr="000346B5" w:rsidRDefault="00AB4448" w:rsidP="0051535C">
            <w:pPr>
              <w:rPr>
                <w:rFonts w:cs="Arial"/>
              </w:rPr>
            </w:pPr>
            <w:r w:rsidRPr="000346B5">
              <w:rPr>
                <w:rFonts w:cs="Arial"/>
              </w:rPr>
              <w:t>wjohnst2</w:t>
            </w:r>
          </w:p>
        </w:tc>
        <w:tc>
          <w:tcPr>
            <w:tcW w:w="1642" w:type="dxa"/>
          </w:tcPr>
          <w:p w14:paraId="13A262AE" w14:textId="77777777" w:rsidR="00AB4448" w:rsidRDefault="00AB4448"/>
        </w:tc>
        <w:tc>
          <w:tcPr>
            <w:tcW w:w="1755" w:type="dxa"/>
          </w:tcPr>
          <w:p w14:paraId="57B05CF0" w14:textId="77777777" w:rsidR="00AB4448" w:rsidRDefault="00AB4448"/>
        </w:tc>
      </w:tr>
      <w:tr w:rsidR="00AB4448" w14:paraId="5EC74618" w14:textId="77777777" w:rsidTr="00AB4448">
        <w:tc>
          <w:tcPr>
            <w:tcW w:w="2239" w:type="dxa"/>
          </w:tcPr>
          <w:p w14:paraId="7041B887" w14:textId="77777777" w:rsidR="00AB4448" w:rsidRPr="000346B5" w:rsidRDefault="00AB4448" w:rsidP="0051535C">
            <w:pPr>
              <w:rPr>
                <w:rFonts w:cs="Arial"/>
              </w:rPr>
            </w:pPr>
            <w:r w:rsidRPr="000346B5">
              <w:rPr>
                <w:rFonts w:cs="Arial"/>
              </w:rPr>
              <w:t>Vikram Gokhale</w:t>
            </w:r>
          </w:p>
        </w:tc>
        <w:tc>
          <w:tcPr>
            <w:tcW w:w="1564" w:type="dxa"/>
          </w:tcPr>
          <w:p w14:paraId="2450F4E7" w14:textId="77777777" w:rsidR="00AB4448" w:rsidRPr="000346B5" w:rsidRDefault="00AB4448" w:rsidP="0051535C">
            <w:pPr>
              <w:rPr>
                <w:rFonts w:cs="Arial"/>
              </w:rPr>
            </w:pPr>
            <w:r w:rsidRPr="000346B5">
              <w:rPr>
                <w:rFonts w:cs="Arial"/>
              </w:rPr>
              <w:t>vgokhale</w:t>
            </w:r>
          </w:p>
        </w:tc>
        <w:tc>
          <w:tcPr>
            <w:tcW w:w="1642" w:type="dxa"/>
          </w:tcPr>
          <w:p w14:paraId="5653665C" w14:textId="77777777" w:rsidR="00AB4448" w:rsidRDefault="00AB4448"/>
        </w:tc>
        <w:tc>
          <w:tcPr>
            <w:tcW w:w="1755" w:type="dxa"/>
          </w:tcPr>
          <w:p w14:paraId="588AC57E" w14:textId="77777777" w:rsidR="00AB4448" w:rsidRDefault="00AB4448"/>
        </w:tc>
      </w:tr>
      <w:tr w:rsidR="00AB4448" w14:paraId="710CC623" w14:textId="77777777" w:rsidTr="00AB4448">
        <w:tc>
          <w:tcPr>
            <w:tcW w:w="2239" w:type="dxa"/>
          </w:tcPr>
          <w:p w14:paraId="1DD8DFF6" w14:textId="77777777" w:rsidR="00AB4448" w:rsidRPr="000346B5" w:rsidRDefault="00AB4448" w:rsidP="0051535C">
            <w:pPr>
              <w:rPr>
                <w:rFonts w:cs="Arial"/>
              </w:rPr>
            </w:pPr>
            <w:r w:rsidRPr="000346B5">
              <w:rPr>
                <w:rFonts w:cs="Arial"/>
              </w:rPr>
              <w:t>Martin Imhof</w:t>
            </w:r>
          </w:p>
        </w:tc>
        <w:tc>
          <w:tcPr>
            <w:tcW w:w="1564" w:type="dxa"/>
          </w:tcPr>
          <w:p w14:paraId="2414A0A8" w14:textId="77777777" w:rsidR="00AB4448" w:rsidRPr="000346B5" w:rsidRDefault="00AB4448" w:rsidP="0051535C">
            <w:pPr>
              <w:rPr>
                <w:rFonts w:cs="Arial"/>
              </w:rPr>
            </w:pPr>
            <w:r w:rsidRPr="000346B5">
              <w:rPr>
                <w:rFonts w:cs="Arial"/>
              </w:rPr>
              <w:t>mimhof4</w:t>
            </w:r>
          </w:p>
        </w:tc>
        <w:tc>
          <w:tcPr>
            <w:tcW w:w="1642" w:type="dxa"/>
          </w:tcPr>
          <w:p w14:paraId="0A53D4C6" w14:textId="77777777" w:rsidR="00AB4448" w:rsidRDefault="00AB4448"/>
        </w:tc>
        <w:tc>
          <w:tcPr>
            <w:tcW w:w="1755" w:type="dxa"/>
          </w:tcPr>
          <w:p w14:paraId="4D16717E" w14:textId="77777777" w:rsidR="00AB4448" w:rsidRDefault="00AB4448"/>
        </w:tc>
      </w:tr>
      <w:tr w:rsidR="00AB4448" w14:paraId="179741DA" w14:textId="77777777" w:rsidTr="00AB4448">
        <w:tc>
          <w:tcPr>
            <w:tcW w:w="2239" w:type="dxa"/>
          </w:tcPr>
          <w:p w14:paraId="121A24FA" w14:textId="77777777" w:rsidR="00AB4448" w:rsidRPr="000346B5" w:rsidRDefault="00AB4448" w:rsidP="0051535C">
            <w:pPr>
              <w:rPr>
                <w:rFonts w:cs="Arial"/>
              </w:rPr>
            </w:pPr>
            <w:r w:rsidRPr="000346B5">
              <w:rPr>
                <w:rFonts w:cs="Arial"/>
              </w:rPr>
              <w:t>Steve Perry</w:t>
            </w:r>
          </w:p>
        </w:tc>
        <w:tc>
          <w:tcPr>
            <w:tcW w:w="1564" w:type="dxa"/>
          </w:tcPr>
          <w:p w14:paraId="100952D4" w14:textId="77777777" w:rsidR="00AB4448" w:rsidRPr="000346B5" w:rsidRDefault="00AB4448" w:rsidP="0051535C">
            <w:pPr>
              <w:rPr>
                <w:rFonts w:cs="Arial"/>
              </w:rPr>
            </w:pPr>
            <w:r w:rsidRPr="000346B5">
              <w:rPr>
                <w:rFonts w:cs="Arial"/>
              </w:rPr>
              <w:t>sperry28</w:t>
            </w:r>
          </w:p>
        </w:tc>
        <w:tc>
          <w:tcPr>
            <w:tcW w:w="1642" w:type="dxa"/>
          </w:tcPr>
          <w:p w14:paraId="3E25E896" w14:textId="77777777" w:rsidR="00AB4448" w:rsidRDefault="00AB4448"/>
        </w:tc>
        <w:tc>
          <w:tcPr>
            <w:tcW w:w="1755" w:type="dxa"/>
          </w:tcPr>
          <w:p w14:paraId="4F58AAA4" w14:textId="77777777" w:rsidR="00AB4448" w:rsidRDefault="00AB4448"/>
        </w:tc>
      </w:tr>
      <w:tr w:rsidR="00AB4448" w14:paraId="7CA53FB0" w14:textId="77777777" w:rsidTr="00AB4448">
        <w:tc>
          <w:tcPr>
            <w:tcW w:w="2239" w:type="dxa"/>
          </w:tcPr>
          <w:p w14:paraId="20C60DBB" w14:textId="77777777" w:rsidR="00AB4448" w:rsidRPr="000346B5" w:rsidRDefault="00AB4448" w:rsidP="0051535C">
            <w:pPr>
              <w:rPr>
                <w:rFonts w:cs="Arial"/>
              </w:rPr>
            </w:pPr>
            <w:r w:rsidRPr="000346B5">
              <w:rPr>
                <w:rFonts w:cs="Arial"/>
              </w:rPr>
              <w:t>Aamir Pasha</w:t>
            </w:r>
          </w:p>
        </w:tc>
        <w:tc>
          <w:tcPr>
            <w:tcW w:w="1564" w:type="dxa"/>
          </w:tcPr>
          <w:p w14:paraId="690987FD" w14:textId="77777777" w:rsidR="00AB4448" w:rsidRPr="000346B5" w:rsidRDefault="00AB4448" w:rsidP="0051535C">
            <w:pPr>
              <w:rPr>
                <w:rFonts w:cs="Arial"/>
              </w:rPr>
            </w:pPr>
            <w:r w:rsidRPr="000346B5">
              <w:rPr>
                <w:rFonts w:cs="Arial"/>
              </w:rPr>
              <w:t>apasha</w:t>
            </w:r>
          </w:p>
        </w:tc>
        <w:tc>
          <w:tcPr>
            <w:tcW w:w="1642" w:type="dxa"/>
          </w:tcPr>
          <w:p w14:paraId="404506D4" w14:textId="77777777" w:rsidR="00AB4448" w:rsidRDefault="00AB4448"/>
        </w:tc>
        <w:tc>
          <w:tcPr>
            <w:tcW w:w="1755" w:type="dxa"/>
          </w:tcPr>
          <w:p w14:paraId="3323BA0C" w14:textId="77777777" w:rsidR="00AB4448" w:rsidRDefault="00AB4448"/>
        </w:tc>
      </w:tr>
      <w:tr w:rsidR="00AB4448" w14:paraId="0D7AB36A" w14:textId="77777777" w:rsidTr="00AB4448">
        <w:tc>
          <w:tcPr>
            <w:tcW w:w="2239" w:type="dxa"/>
          </w:tcPr>
          <w:p w14:paraId="6A894144" w14:textId="77777777" w:rsidR="00AB4448" w:rsidRPr="000346B5" w:rsidRDefault="00AB4448" w:rsidP="0051535C">
            <w:pPr>
              <w:rPr>
                <w:rFonts w:cs="Arial"/>
              </w:rPr>
            </w:pPr>
            <w:r w:rsidRPr="000346B5">
              <w:rPr>
                <w:rFonts w:cs="Arial"/>
              </w:rPr>
              <w:t>Jordan Mazaira</w:t>
            </w:r>
          </w:p>
        </w:tc>
        <w:tc>
          <w:tcPr>
            <w:tcW w:w="1564" w:type="dxa"/>
          </w:tcPr>
          <w:p w14:paraId="2E99B122" w14:textId="77777777" w:rsidR="00AB4448" w:rsidRPr="000346B5" w:rsidRDefault="00AB4448" w:rsidP="0051535C">
            <w:pPr>
              <w:rPr>
                <w:rFonts w:cs="Arial"/>
              </w:rPr>
            </w:pPr>
            <w:r w:rsidRPr="000346B5">
              <w:rPr>
                <w:rFonts w:cs="Arial"/>
              </w:rPr>
              <w:t>jmazaira</w:t>
            </w:r>
          </w:p>
        </w:tc>
        <w:tc>
          <w:tcPr>
            <w:tcW w:w="1642" w:type="dxa"/>
          </w:tcPr>
          <w:p w14:paraId="3814AA04" w14:textId="77777777" w:rsidR="00AB4448" w:rsidRDefault="00AB4448"/>
        </w:tc>
        <w:tc>
          <w:tcPr>
            <w:tcW w:w="1755" w:type="dxa"/>
          </w:tcPr>
          <w:p w14:paraId="0BCB3346" w14:textId="77777777" w:rsidR="00AB4448" w:rsidRDefault="00AB4448"/>
        </w:tc>
      </w:tr>
      <w:tr w:rsidR="00AB4448" w14:paraId="44E674A2" w14:textId="77777777" w:rsidTr="00AB4448">
        <w:tc>
          <w:tcPr>
            <w:tcW w:w="2239" w:type="dxa"/>
          </w:tcPr>
          <w:p w14:paraId="374198B7" w14:textId="77777777" w:rsidR="00AB4448" w:rsidRPr="000346B5" w:rsidRDefault="00AB4448" w:rsidP="0051535C">
            <w:pPr>
              <w:rPr>
                <w:rFonts w:cs="Arial"/>
              </w:rPr>
            </w:pPr>
            <w:r w:rsidRPr="000346B5">
              <w:rPr>
                <w:rFonts w:cs="Arial"/>
              </w:rPr>
              <w:t>Chuck Badger</w:t>
            </w:r>
          </w:p>
        </w:tc>
        <w:tc>
          <w:tcPr>
            <w:tcW w:w="1564" w:type="dxa"/>
          </w:tcPr>
          <w:p w14:paraId="6A8C6897" w14:textId="77777777" w:rsidR="00AB4448" w:rsidRPr="000346B5" w:rsidRDefault="00AB4448" w:rsidP="0051535C">
            <w:pPr>
              <w:rPr>
                <w:rFonts w:cs="Arial"/>
              </w:rPr>
            </w:pPr>
            <w:r w:rsidRPr="000346B5">
              <w:rPr>
                <w:rFonts w:cs="Arial"/>
              </w:rPr>
              <w:t>cbadger5</w:t>
            </w:r>
          </w:p>
        </w:tc>
        <w:tc>
          <w:tcPr>
            <w:tcW w:w="1642" w:type="dxa"/>
          </w:tcPr>
          <w:p w14:paraId="24D050F7" w14:textId="77777777" w:rsidR="00AB4448" w:rsidRDefault="00AB4448"/>
        </w:tc>
        <w:tc>
          <w:tcPr>
            <w:tcW w:w="1755" w:type="dxa"/>
          </w:tcPr>
          <w:p w14:paraId="66BEE866" w14:textId="77777777" w:rsidR="00AB4448" w:rsidRDefault="00AB4448"/>
        </w:tc>
      </w:tr>
      <w:tr w:rsidR="00AB4448" w14:paraId="22B01CB1" w14:textId="77777777" w:rsidTr="00AB4448">
        <w:tc>
          <w:tcPr>
            <w:tcW w:w="2239" w:type="dxa"/>
          </w:tcPr>
          <w:p w14:paraId="5815540D" w14:textId="77777777" w:rsidR="00AB4448" w:rsidRPr="000346B5" w:rsidRDefault="00AB4448" w:rsidP="0051535C">
            <w:pPr>
              <w:rPr>
                <w:rFonts w:cs="Arial"/>
              </w:rPr>
            </w:pPr>
            <w:r w:rsidRPr="000346B5">
              <w:rPr>
                <w:rFonts w:cs="Arial"/>
              </w:rPr>
              <w:t>Rohan Shrivastava</w:t>
            </w:r>
          </w:p>
        </w:tc>
        <w:tc>
          <w:tcPr>
            <w:tcW w:w="1564" w:type="dxa"/>
          </w:tcPr>
          <w:p w14:paraId="45465176" w14:textId="77777777" w:rsidR="00AB4448" w:rsidRPr="000346B5" w:rsidRDefault="00AB4448" w:rsidP="0051535C">
            <w:pPr>
              <w:rPr>
                <w:rFonts w:cs="Arial"/>
              </w:rPr>
            </w:pPr>
            <w:r w:rsidRPr="000346B5">
              <w:rPr>
                <w:rFonts w:cs="Arial"/>
              </w:rPr>
              <w:t>rshrivas</w:t>
            </w:r>
          </w:p>
        </w:tc>
        <w:tc>
          <w:tcPr>
            <w:tcW w:w="1642" w:type="dxa"/>
          </w:tcPr>
          <w:p w14:paraId="3A4114A0" w14:textId="77777777" w:rsidR="00AB4448" w:rsidRDefault="00AB4448"/>
        </w:tc>
        <w:tc>
          <w:tcPr>
            <w:tcW w:w="1755" w:type="dxa"/>
          </w:tcPr>
          <w:p w14:paraId="6DC110D8" w14:textId="77777777" w:rsidR="00AB4448" w:rsidRDefault="00AB4448"/>
        </w:tc>
      </w:tr>
      <w:tr w:rsidR="00AB4448" w14:paraId="5787DEC5" w14:textId="77777777" w:rsidTr="00AB4448">
        <w:tc>
          <w:tcPr>
            <w:tcW w:w="2239" w:type="dxa"/>
          </w:tcPr>
          <w:p w14:paraId="59496D45" w14:textId="77777777" w:rsidR="00AB4448" w:rsidRPr="000346B5" w:rsidRDefault="00AB4448" w:rsidP="0051535C">
            <w:pPr>
              <w:rPr>
                <w:rFonts w:cs="Arial"/>
              </w:rPr>
            </w:pPr>
            <w:r w:rsidRPr="000346B5">
              <w:rPr>
                <w:rFonts w:cs="Arial"/>
              </w:rPr>
              <w:t>Ian Lawler</w:t>
            </w:r>
          </w:p>
        </w:tc>
        <w:tc>
          <w:tcPr>
            <w:tcW w:w="1564" w:type="dxa"/>
          </w:tcPr>
          <w:p w14:paraId="70F1C808" w14:textId="77777777" w:rsidR="00AB4448" w:rsidRPr="000346B5" w:rsidRDefault="00AB4448" w:rsidP="0051535C">
            <w:pPr>
              <w:rPr>
                <w:rFonts w:cs="Arial"/>
              </w:rPr>
            </w:pPr>
            <w:r w:rsidRPr="000346B5">
              <w:rPr>
                <w:rFonts w:cs="Arial"/>
              </w:rPr>
              <w:t>iparker9</w:t>
            </w:r>
          </w:p>
        </w:tc>
        <w:tc>
          <w:tcPr>
            <w:tcW w:w="1642" w:type="dxa"/>
          </w:tcPr>
          <w:p w14:paraId="6CF404D6" w14:textId="77777777" w:rsidR="00AB4448" w:rsidRDefault="00AB4448"/>
        </w:tc>
        <w:tc>
          <w:tcPr>
            <w:tcW w:w="1755" w:type="dxa"/>
          </w:tcPr>
          <w:p w14:paraId="686A77EE" w14:textId="77777777" w:rsidR="00AB4448" w:rsidRDefault="00AB4448"/>
        </w:tc>
      </w:tr>
    </w:tbl>
    <w:p w14:paraId="5F109A42" w14:textId="77777777" w:rsidR="00072314" w:rsidRPr="009E3B7C" w:rsidRDefault="00072314" w:rsidP="00072314">
      <w:pPr>
        <w:pStyle w:val="BodyText"/>
        <w:ind w:right="142"/>
        <w:jc w:val="both"/>
        <w:rPr>
          <w:rFonts w:cs="Arial"/>
          <w:lang w:val="en-US"/>
        </w:rPr>
      </w:pPr>
    </w:p>
    <w:p w14:paraId="1AFABDFB" w14:textId="77777777" w:rsidR="00072314" w:rsidRDefault="00072314" w:rsidP="00072314">
      <w:pPr>
        <w:pStyle w:val="Heading2"/>
        <w:spacing w:before="240"/>
      </w:pPr>
      <w:bookmarkStart w:id="14" w:name="_Toc35000557"/>
      <w:r>
        <w:t>Document Organization</w:t>
      </w:r>
      <w:bookmarkEnd w:id="14"/>
    </w:p>
    <w:p w14:paraId="2056FE28" w14:textId="77777777" w:rsidR="00072314" w:rsidRDefault="00072314" w:rsidP="00072314">
      <w:pPr>
        <w:pStyle w:val="Heading3"/>
        <w:keepNext w:val="0"/>
        <w:tabs>
          <w:tab w:val="clear" w:pos="900"/>
          <w:tab w:val="left" w:pos="709"/>
          <w:tab w:val="left" w:pos="851"/>
        </w:tabs>
        <w:spacing w:before="240"/>
      </w:pPr>
      <w:bookmarkStart w:id="15" w:name="_Toc35000558"/>
      <w:r>
        <w:t>Document Context</w:t>
      </w:r>
      <w:bookmarkEnd w:id="15"/>
    </w:p>
    <w:p w14:paraId="4461124F" w14:textId="77777777" w:rsidR="00072314" w:rsidRPr="001B1565" w:rsidRDefault="00072314" w:rsidP="00072314">
      <w:pPr>
        <w:pStyle w:val="BodyText"/>
        <w:ind w:right="142"/>
      </w:pPr>
      <w:r w:rsidRPr="001B1565">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6" w:name="_Toc35000559"/>
      <w:r>
        <w:t>Document Structure</w:t>
      </w:r>
      <w:bookmarkEnd w:id="16"/>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proofErr w:type="gramStart"/>
      <w:r w:rsidRPr="0064395C">
        <w:t>Additionally</w:t>
      </w:r>
      <w:proofErr w:type="gramEnd"/>
      <w:r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w:t>
      </w:r>
      <w:proofErr w:type="gramStart"/>
      <w:r w:rsidRPr="009E238B">
        <w:rPr>
          <w:rFonts w:ascii="Arial" w:hAnsi="Arial" w:cs="Arial"/>
        </w:rPr>
        <w:t>first of all</w:t>
      </w:r>
      <w:proofErr w:type="gramEnd"/>
      <w:r w:rsidRPr="009E238B">
        <w:rPr>
          <w:rFonts w:ascii="Arial" w:hAnsi="Arial" w:cs="Arial"/>
        </w:rPr>
        <w:t xml:space="preserve">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7" w:name="_Toc35000560"/>
      <w:r w:rsidRPr="00B53B74">
        <w:t>Document Conventions</w:t>
      </w:r>
      <w:bookmarkEnd w:id="17"/>
    </w:p>
    <w:p w14:paraId="6E999B8E" w14:textId="77777777" w:rsidR="00072314" w:rsidRPr="00B53B74" w:rsidRDefault="00072314" w:rsidP="00072314">
      <w:pPr>
        <w:pStyle w:val="Heading3"/>
        <w:keepNext w:val="0"/>
        <w:tabs>
          <w:tab w:val="clear" w:pos="900"/>
          <w:tab w:val="left" w:pos="709"/>
          <w:tab w:val="left" w:pos="851"/>
        </w:tabs>
        <w:spacing w:before="240"/>
      </w:pPr>
      <w:bookmarkStart w:id="18" w:name="_Toc35000561"/>
      <w:r w:rsidRPr="00B53B74">
        <w:t>Requirements Templates</w:t>
      </w:r>
      <w:bookmarkEnd w:id="18"/>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8"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9"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19" w:name="_Toc35000562"/>
      <w:r w:rsidRPr="00B14A40">
        <w:t>Identification of requirements</w:t>
      </w:r>
      <w:bookmarkEnd w:id="19"/>
    </w:p>
    <w:p w14:paraId="581807D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0" w:name="_Toc35000563"/>
      <w:r w:rsidRPr="00A50229">
        <w:t>Requirements Attributes</w:t>
      </w:r>
      <w:bookmarkEnd w:id="20"/>
    </w:p>
    <w:p w14:paraId="00CCADB3" w14:textId="77777777" w:rsidR="00072314" w:rsidRPr="009E3B7C" w:rsidRDefault="00072314" w:rsidP="00072314">
      <w:proofErr w:type="gramStart"/>
      <w:r w:rsidRPr="007C20FA">
        <w:t>Additionally</w:t>
      </w:r>
      <w:proofErr w:type="gramEnd"/>
      <w:r w:rsidRPr="007C20FA">
        <w:t xml:space="preserve">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1" w:name="_Toc35000564"/>
      <w:bookmarkStart w:id="22" w:name="_Ref12867675"/>
      <w:r w:rsidRPr="0008696C">
        <w:rPr>
          <w:lang w:val="en-GB"/>
        </w:rPr>
        <w:t>References</w:t>
      </w:r>
      <w:bookmarkEnd w:id="21"/>
      <w:bookmarkEnd w:id="22"/>
    </w:p>
    <w:p w14:paraId="22F84A21" w14:textId="77777777" w:rsidR="00072314" w:rsidRPr="00FB7B3D" w:rsidRDefault="00072314" w:rsidP="00072314">
      <w:pPr>
        <w:pStyle w:val="Heading3"/>
        <w:keepNext w:val="0"/>
        <w:tabs>
          <w:tab w:val="clear" w:pos="900"/>
          <w:tab w:val="left" w:pos="709"/>
          <w:tab w:val="left" w:pos="851"/>
        </w:tabs>
        <w:spacing w:before="240"/>
      </w:pPr>
      <w:bookmarkStart w:id="23" w:name="_Toc35000565"/>
      <w:bookmarkStart w:id="24" w:name="_Ref12637407"/>
      <w:r>
        <w:t>Ford D</w:t>
      </w:r>
      <w:r w:rsidRPr="00FB7B3D">
        <w:t>ocuments</w:t>
      </w:r>
      <w:bookmarkEnd w:id="23"/>
      <w:bookmarkEnd w:id="24"/>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072314" w:rsidRPr="007C20FA" w14:paraId="2DBDA019" w14:textId="77777777" w:rsidTr="001D18E6">
        <w:trPr>
          <w:cantSplit/>
          <w:tblHeader/>
        </w:trPr>
        <w:tc>
          <w:tcPr>
            <w:tcW w:w="1730" w:type="dxa"/>
            <w:shd w:val="clear" w:color="auto" w:fill="E0E0E0"/>
          </w:tcPr>
          <w:p w14:paraId="5FA0764C" w14:textId="77777777" w:rsidR="00072314" w:rsidRPr="0008696C" w:rsidRDefault="00072314" w:rsidP="001D18E6">
            <w:pPr>
              <w:rPr>
                <w:b/>
              </w:rPr>
            </w:pPr>
            <w:r w:rsidRPr="0008696C">
              <w:rPr>
                <w:b/>
              </w:rPr>
              <w:t>Reference</w:t>
            </w:r>
          </w:p>
        </w:tc>
        <w:tc>
          <w:tcPr>
            <w:tcW w:w="3544" w:type="dxa"/>
            <w:shd w:val="clear" w:color="auto" w:fill="E0E0E0"/>
          </w:tcPr>
          <w:p w14:paraId="29E72E08" w14:textId="77777777" w:rsidR="00072314" w:rsidRPr="0008696C" w:rsidRDefault="00072314" w:rsidP="001D18E6">
            <w:pPr>
              <w:rPr>
                <w:b/>
              </w:rPr>
            </w:pPr>
            <w:r w:rsidRPr="0008696C">
              <w:rPr>
                <w:b/>
              </w:rPr>
              <w:t>Title</w:t>
            </w:r>
          </w:p>
        </w:tc>
        <w:tc>
          <w:tcPr>
            <w:tcW w:w="1134" w:type="dxa"/>
            <w:shd w:val="clear" w:color="auto" w:fill="E0E0E0"/>
          </w:tcPr>
          <w:p w14:paraId="24DDBC61" w14:textId="77777777" w:rsidR="00072314" w:rsidRPr="0008696C" w:rsidRDefault="00072314" w:rsidP="001D18E6">
            <w:pPr>
              <w:rPr>
                <w:b/>
              </w:rPr>
            </w:pPr>
            <w:r w:rsidRPr="0008696C">
              <w:rPr>
                <w:b/>
              </w:rPr>
              <w:t>Doc. ID</w:t>
            </w:r>
          </w:p>
        </w:tc>
        <w:tc>
          <w:tcPr>
            <w:tcW w:w="1417" w:type="dxa"/>
            <w:shd w:val="clear" w:color="auto" w:fill="E0E0E0"/>
          </w:tcPr>
          <w:p w14:paraId="6990960D" w14:textId="77777777" w:rsidR="00072314" w:rsidRPr="0008696C" w:rsidRDefault="00072314" w:rsidP="001D18E6">
            <w:pPr>
              <w:rPr>
                <w:b/>
              </w:rPr>
            </w:pPr>
            <w:r w:rsidRPr="0008696C">
              <w:rPr>
                <w:b/>
              </w:rPr>
              <w:t>Revision</w:t>
            </w:r>
          </w:p>
        </w:tc>
        <w:tc>
          <w:tcPr>
            <w:tcW w:w="2268" w:type="dxa"/>
            <w:shd w:val="clear" w:color="auto" w:fill="E0E0E0"/>
          </w:tcPr>
          <w:p w14:paraId="6AD94F21" w14:textId="77777777" w:rsidR="00072314" w:rsidRPr="0008696C" w:rsidRDefault="00072314" w:rsidP="001D18E6">
            <w:pPr>
              <w:rPr>
                <w:b/>
              </w:rPr>
            </w:pPr>
            <w:r>
              <w:rPr>
                <w:rFonts w:ascii="Helvetica" w:hAnsi="Helvetica" w:cs="Helvetica"/>
                <w:b/>
              </w:rPr>
              <w:t>Document Location</w:t>
            </w:r>
          </w:p>
        </w:tc>
      </w:tr>
      <w:tr w:rsidR="00072314" w:rsidRPr="009E3B7C" w14:paraId="2EE8326F" w14:textId="77777777" w:rsidTr="001D18E6">
        <w:trPr>
          <w:trHeight w:val="104"/>
        </w:trPr>
        <w:tc>
          <w:tcPr>
            <w:tcW w:w="1730" w:type="dxa"/>
          </w:tcPr>
          <w:p w14:paraId="5EB3A357" w14:textId="451EECBA" w:rsidR="00072314" w:rsidRPr="009E3B7C" w:rsidRDefault="006B359A" w:rsidP="006B359A">
            <w:pPr>
              <w:rPr>
                <w:rFonts w:cs="Arial"/>
              </w:rPr>
            </w:pPr>
            <w:r>
              <w:rPr>
                <w:rFonts w:ascii="Helvetica" w:hAnsi="Helvetica" w:cs="Helvetica"/>
              </w:rPr>
              <w:t>Ford GIS Standard</w:t>
            </w:r>
          </w:p>
        </w:tc>
        <w:tc>
          <w:tcPr>
            <w:tcW w:w="3544" w:type="dxa"/>
          </w:tcPr>
          <w:p w14:paraId="350C8E50" w14:textId="77777777" w:rsidR="006B359A" w:rsidRDefault="006B359A" w:rsidP="006B359A">
            <w:r>
              <w:t>Ford GIS Standard</w:t>
            </w:r>
          </w:p>
        </w:tc>
        <w:tc>
          <w:tcPr>
            <w:tcW w:w="1134" w:type="dxa"/>
          </w:tcPr>
          <w:p w14:paraId="6553D9A8" w14:textId="77777777" w:rsidR="00072314" w:rsidRPr="009E3B7C" w:rsidRDefault="00072314" w:rsidP="001D18E6">
            <w:pPr>
              <w:rPr>
                <w:rFonts w:cs="Arial"/>
              </w:rPr>
            </w:pPr>
          </w:p>
        </w:tc>
        <w:tc>
          <w:tcPr>
            <w:tcW w:w="1417" w:type="dxa"/>
          </w:tcPr>
          <w:p w14:paraId="5CD1FDD0" w14:textId="77777777" w:rsidR="00072314" w:rsidRPr="009E3B7C" w:rsidRDefault="00072314" w:rsidP="001D18E6">
            <w:pPr>
              <w:rPr>
                <w:rFonts w:cs="Arial"/>
              </w:rPr>
            </w:pPr>
          </w:p>
        </w:tc>
        <w:tc>
          <w:tcPr>
            <w:tcW w:w="2268" w:type="dxa"/>
          </w:tcPr>
          <w:p w14:paraId="127A0855" w14:textId="77777777" w:rsidR="0009168A" w:rsidRDefault="0009168A"/>
        </w:tc>
      </w:tr>
    </w:tbl>
    <w:p w14:paraId="06127A9F" w14:textId="77777777" w:rsidR="00072314" w:rsidRDefault="00072314" w:rsidP="00072314">
      <w:pPr>
        <w:pStyle w:val="Caption"/>
      </w:pPr>
      <w:bookmarkStart w:id="25" w:name="_Toc35000658"/>
      <w:bookmarkStart w:id="26" w:name="_Toc520108484"/>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1B1565">
        <w:t xml:space="preserve">: </w:t>
      </w:r>
      <w:r>
        <w:t>Ford internal Documents</w:t>
      </w:r>
      <w:bookmarkEnd w:id="25"/>
      <w:bookmarkEnd w:id="26"/>
    </w:p>
    <w:p w14:paraId="540F72C7" w14:textId="77777777" w:rsidR="00072314" w:rsidRPr="00B53B74" w:rsidRDefault="00072314" w:rsidP="00072314">
      <w:pPr>
        <w:pStyle w:val="Heading3"/>
        <w:keepNext w:val="0"/>
        <w:tabs>
          <w:tab w:val="clear" w:pos="900"/>
          <w:tab w:val="left" w:pos="709"/>
          <w:tab w:val="left" w:pos="851"/>
        </w:tabs>
        <w:spacing w:before="240"/>
      </w:pPr>
      <w:bookmarkStart w:id="27" w:name="_Toc35000566"/>
      <w:r w:rsidRPr="00B53B74">
        <w:t>External Documents and Publications</w:t>
      </w:r>
      <w:bookmarkEnd w:id="27"/>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1FB61684" w14:textId="77777777" w:rsidTr="001D18E6">
        <w:trPr>
          <w:cantSplit/>
          <w:tblHeader/>
        </w:trPr>
        <w:tc>
          <w:tcPr>
            <w:tcW w:w="1531" w:type="dxa"/>
            <w:shd w:val="clear" w:color="auto" w:fill="E0E0E0"/>
          </w:tcPr>
          <w:p w14:paraId="51343AD1"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5BC13FB6"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6FC7774E" w14:textId="77777777" w:rsidTr="001D18E6">
        <w:trPr>
          <w:trHeight w:val="104"/>
        </w:trPr>
        <w:tc>
          <w:tcPr>
            <w:tcW w:w="1531" w:type="dxa"/>
          </w:tcPr>
          <w:p w14:paraId="278A80EC" w14:textId="04DBDFD1"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6E9E5368" w14:textId="77777777" w:rsidR="0009168A" w:rsidRDefault="0009168A"/>
        </w:tc>
      </w:tr>
      <w:tr w:rsidR="00072314" w:rsidRPr="007C20FA" w14:paraId="71A05FFE" w14:textId="77777777" w:rsidTr="001D18E6">
        <w:trPr>
          <w:trHeight w:val="104"/>
        </w:trPr>
        <w:tc>
          <w:tcPr>
            <w:tcW w:w="1531" w:type="dxa"/>
          </w:tcPr>
          <w:p w14:paraId="4AF2B544" w14:textId="77777777" w:rsidR="00072314" w:rsidRPr="003C6F08" w:rsidRDefault="006B359A" w:rsidP="006B359A">
            <w:pPr>
              <w:rPr>
                <w:rFonts w:cs="Arial"/>
              </w:rPr>
            </w:pPr>
            <w:r>
              <w:rPr>
                <w:rFonts w:ascii="Helvetica" w:hAnsi="Helvetica" w:cs="Helvetica"/>
              </w:rPr>
              <w:t>ISO/IEC 19500-2:2003</w:t>
            </w:r>
          </w:p>
        </w:tc>
        <w:tc>
          <w:tcPr>
            <w:tcW w:w="8675" w:type="dxa"/>
          </w:tcPr>
          <w:p w14:paraId="5C20CE8A" w14:textId="77777777" w:rsidR="0009168A" w:rsidRDefault="0009168A"/>
        </w:tc>
      </w:tr>
      <w:tr w:rsidR="00072314" w:rsidRPr="007C20FA" w14:paraId="5103EECF" w14:textId="77777777" w:rsidTr="001D18E6">
        <w:trPr>
          <w:trHeight w:val="104"/>
        </w:trPr>
        <w:tc>
          <w:tcPr>
            <w:tcW w:w="1531" w:type="dxa"/>
          </w:tcPr>
          <w:p w14:paraId="308F87A3"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0D535581" w14:textId="77777777" w:rsidR="0009168A" w:rsidRDefault="0009168A"/>
        </w:tc>
      </w:tr>
      <w:tr w:rsidR="00072314" w:rsidRPr="007C20FA" w14:paraId="5104A11A" w14:textId="77777777" w:rsidTr="001D18E6">
        <w:trPr>
          <w:trHeight w:val="104"/>
        </w:trPr>
        <w:tc>
          <w:tcPr>
            <w:tcW w:w="1531" w:type="dxa"/>
          </w:tcPr>
          <w:p w14:paraId="1EED56D7" w14:textId="77777777" w:rsidR="00072314" w:rsidRPr="003C6F08" w:rsidRDefault="006B359A" w:rsidP="006B359A">
            <w:pPr>
              <w:rPr>
                <w:rFonts w:cs="Arial"/>
              </w:rPr>
            </w:pPr>
            <w:r>
              <w:rPr>
                <w:rFonts w:ascii="Helvetica" w:hAnsi="Helvetica" w:cs="Helvetica"/>
              </w:rPr>
              <w:t>Wikipedia</w:t>
            </w:r>
          </w:p>
        </w:tc>
        <w:tc>
          <w:tcPr>
            <w:tcW w:w="8675" w:type="dxa"/>
          </w:tcPr>
          <w:p w14:paraId="12292F34" w14:textId="77777777" w:rsidR="0009168A" w:rsidRDefault="0009168A"/>
        </w:tc>
      </w:tr>
    </w:tbl>
    <w:p w14:paraId="5D435395" w14:textId="77777777" w:rsidR="00072314" w:rsidRPr="00CC65AE" w:rsidRDefault="00072314" w:rsidP="00072314">
      <w:pPr>
        <w:pStyle w:val="Caption"/>
      </w:pPr>
      <w:bookmarkStart w:id="28" w:name="_Toc35000659"/>
      <w:bookmarkStart w:id="29"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8"/>
      <w:bookmarkEnd w:id="29"/>
    </w:p>
    <w:p w14:paraId="0CAA8A2C" w14:textId="77777777" w:rsidR="00072314" w:rsidRPr="009F1EF1" w:rsidRDefault="00072314" w:rsidP="00072314">
      <w:pPr>
        <w:pStyle w:val="Heading2"/>
        <w:spacing w:before="240"/>
        <w:rPr>
          <w:szCs w:val="20"/>
        </w:rPr>
      </w:pPr>
      <w:bookmarkStart w:id="30" w:name="_Toc35000567"/>
      <w:r w:rsidRPr="009F1EF1">
        <w:rPr>
          <w:szCs w:val="20"/>
        </w:rPr>
        <w:t>Glossary</w:t>
      </w:r>
      <w:bookmarkEnd w:id="30"/>
    </w:p>
    <w:p w14:paraId="05836F6A" w14:textId="1E5CBC7F" w:rsidR="00072314" w:rsidRDefault="00072314" w:rsidP="00072314">
      <w:pPr>
        <w:pStyle w:val="Heading3"/>
        <w:keepNext w:val="0"/>
        <w:tabs>
          <w:tab w:val="clear" w:pos="900"/>
          <w:tab w:val="left" w:pos="709"/>
          <w:tab w:val="left" w:pos="851"/>
        </w:tabs>
        <w:spacing w:before="240"/>
      </w:pPr>
      <w:bookmarkStart w:id="31" w:name="_Toc35000568"/>
      <w:r w:rsidRPr="009F1EF1">
        <w:t>Definitions</w:t>
      </w:r>
      <w:bookmarkEnd w:id="31"/>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39A539AA" w14:textId="77777777" w:rsidR="0009168A" w:rsidRDefault="0009168A"/>
        </w:tc>
        <w:tc>
          <w:tcPr>
            <w:tcW w:w="7825" w:type="dxa"/>
          </w:tcPr>
          <w:p w14:paraId="12A1F2B9" w14:textId="77777777" w:rsidR="0009168A" w:rsidRDefault="0009168A"/>
        </w:tc>
      </w:tr>
      <w:tr w:rsidR="00072314" w:rsidRPr="00126E7B" w14:paraId="69E94D04" w14:textId="77777777" w:rsidTr="001D18E6">
        <w:trPr>
          <w:trHeight w:val="233"/>
        </w:trPr>
        <w:tc>
          <w:tcPr>
            <w:tcW w:w="2381" w:type="dxa"/>
          </w:tcPr>
          <w:p w14:paraId="27C105A1" w14:textId="1168409A" w:rsidR="00072314" w:rsidRPr="0008696C" w:rsidRDefault="00262F5D" w:rsidP="00262F5D">
            <w:r>
              <w:lastRenderedPageBreak/>
              <w:t>AC</w:t>
            </w:r>
          </w:p>
        </w:tc>
        <w:tc>
          <w:tcPr>
            <w:tcW w:w="7825" w:type="dxa"/>
          </w:tcPr>
          <w:p w14:paraId="3F8FB794" w14:textId="77777777" w:rsidR="00262F5D" w:rsidRDefault="00262F5D" w:rsidP="00262F5D">
            <w:r>
              <w:t>Air Conditioning</w:t>
            </w:r>
          </w:p>
        </w:tc>
      </w:tr>
      <w:tr w:rsidR="00072314" w:rsidRPr="00126E7B" w14:paraId="303D3ADD" w14:textId="77777777" w:rsidTr="001D18E6">
        <w:trPr>
          <w:trHeight w:val="233"/>
        </w:trPr>
        <w:tc>
          <w:tcPr>
            <w:tcW w:w="2381" w:type="dxa"/>
          </w:tcPr>
          <w:p w14:paraId="363C79EE" w14:textId="77777777" w:rsidR="00072314" w:rsidRPr="0008696C" w:rsidRDefault="00262F5D" w:rsidP="00262F5D">
            <w:r>
              <w:t>CabinHotTemperature</w:t>
            </w:r>
          </w:p>
        </w:tc>
        <w:tc>
          <w:tcPr>
            <w:tcW w:w="7825" w:type="dxa"/>
          </w:tcPr>
          <w:p w14:paraId="491E7361" w14:textId="77777777" w:rsidR="00262F5D" w:rsidRDefault="00262F5D" w:rsidP="00262F5D">
            <w:r>
              <w:t>cabin temperature that will initiate cooling &gt;50C</w:t>
            </w:r>
          </w:p>
        </w:tc>
      </w:tr>
      <w:tr w:rsidR="00072314" w:rsidRPr="00126E7B" w14:paraId="1180DB6A" w14:textId="77777777" w:rsidTr="001D18E6">
        <w:trPr>
          <w:trHeight w:val="233"/>
        </w:trPr>
        <w:tc>
          <w:tcPr>
            <w:tcW w:w="2381" w:type="dxa"/>
          </w:tcPr>
          <w:p w14:paraId="3807F5F8" w14:textId="77777777" w:rsidR="00072314" w:rsidRPr="0008696C" w:rsidRDefault="00262F5D" w:rsidP="00262F5D">
            <w:r>
              <w:t>COOLING_CYCLE _TIME_THRESHOLD</w:t>
            </w:r>
          </w:p>
        </w:tc>
        <w:tc>
          <w:tcPr>
            <w:tcW w:w="7825" w:type="dxa"/>
          </w:tcPr>
          <w:p w14:paraId="24740216" w14:textId="77777777" w:rsidR="00262F5D" w:rsidRDefault="00262F5D" w:rsidP="00262F5D">
            <w:r>
              <w:t>Fan and AC cooling time 3 minutes</w:t>
            </w:r>
          </w:p>
        </w:tc>
      </w:tr>
      <w:tr w:rsidR="00072314" w:rsidRPr="00126E7B" w14:paraId="128886CD" w14:textId="77777777" w:rsidTr="001D18E6">
        <w:trPr>
          <w:trHeight w:val="233"/>
        </w:trPr>
        <w:tc>
          <w:tcPr>
            <w:tcW w:w="2381" w:type="dxa"/>
          </w:tcPr>
          <w:p w14:paraId="176E27AF" w14:textId="77777777" w:rsidR="00072314" w:rsidRPr="0008696C" w:rsidRDefault="00262F5D" w:rsidP="00262F5D">
            <w:r>
              <w:t>Fan_Only</w:t>
            </w:r>
          </w:p>
        </w:tc>
        <w:tc>
          <w:tcPr>
            <w:tcW w:w="7825" w:type="dxa"/>
          </w:tcPr>
          <w:p w14:paraId="77F5248F" w14:textId="77777777" w:rsidR="00262F5D" w:rsidRDefault="00262F5D" w:rsidP="00262F5D">
            <w:r>
              <w:t>Fan only run model</w:t>
            </w:r>
          </w:p>
        </w:tc>
      </w:tr>
      <w:tr w:rsidR="00072314" w:rsidRPr="00126E7B" w14:paraId="2D6D14D3" w14:textId="77777777" w:rsidTr="001D18E6">
        <w:trPr>
          <w:trHeight w:val="233"/>
        </w:trPr>
        <w:tc>
          <w:tcPr>
            <w:tcW w:w="2381" w:type="dxa"/>
          </w:tcPr>
          <w:p w14:paraId="1AA81BE6" w14:textId="77777777" w:rsidR="00072314" w:rsidRPr="0008696C" w:rsidRDefault="00262F5D" w:rsidP="00262F5D">
            <w:r>
              <w:t>FAN_ON_DURATION</w:t>
            </w:r>
          </w:p>
        </w:tc>
        <w:tc>
          <w:tcPr>
            <w:tcW w:w="7825" w:type="dxa"/>
          </w:tcPr>
          <w:p w14:paraId="3E430D96" w14:textId="77777777" w:rsidR="00262F5D" w:rsidRDefault="00262F5D" w:rsidP="00262F5D">
            <w:r>
              <w:t xml:space="preserve"> time fan will run before AC is enabled. (default 30 minutes)</w:t>
            </w:r>
          </w:p>
        </w:tc>
      </w:tr>
      <w:tr w:rsidR="00072314" w:rsidRPr="00126E7B" w14:paraId="2E973A8A" w14:textId="77777777" w:rsidTr="001D18E6">
        <w:trPr>
          <w:trHeight w:val="233"/>
        </w:trPr>
        <w:tc>
          <w:tcPr>
            <w:tcW w:w="2381" w:type="dxa"/>
          </w:tcPr>
          <w:p w14:paraId="4CC4BA9E" w14:textId="77777777" w:rsidR="00072314" w:rsidRPr="0008696C" w:rsidRDefault="00262F5D" w:rsidP="00262F5D">
            <w:r>
              <w:t>Fan_On_Duration</w:t>
            </w:r>
          </w:p>
        </w:tc>
        <w:tc>
          <w:tcPr>
            <w:tcW w:w="7825" w:type="dxa"/>
          </w:tcPr>
          <w:p w14:paraId="323822AE" w14:textId="77777777" w:rsidR="00262F5D" w:rsidRDefault="00262F5D" w:rsidP="00262F5D">
            <w:r>
              <w:t xml:space="preserve">When in Fan and AC mode, the AC will turn on after 10 minutes </w:t>
            </w:r>
          </w:p>
        </w:tc>
      </w:tr>
      <w:tr w:rsidR="00072314" w:rsidRPr="00126E7B" w14:paraId="73927524" w14:textId="77777777" w:rsidTr="001D18E6">
        <w:trPr>
          <w:trHeight w:val="233"/>
        </w:trPr>
        <w:tc>
          <w:tcPr>
            <w:tcW w:w="2381" w:type="dxa"/>
          </w:tcPr>
          <w:p w14:paraId="7AAD84FD" w14:textId="77777777" w:rsidR="00072314" w:rsidRPr="0008696C" w:rsidRDefault="00262F5D" w:rsidP="00262F5D">
            <w:r>
              <w:t>Fan_ON_TIME_THRESHOLD</w:t>
            </w:r>
          </w:p>
        </w:tc>
        <w:tc>
          <w:tcPr>
            <w:tcW w:w="7825" w:type="dxa"/>
          </w:tcPr>
          <w:p w14:paraId="6DD3DB56" w14:textId="77777777" w:rsidR="00262F5D" w:rsidRDefault="00262F5D" w:rsidP="00262F5D">
            <w:r>
              <w:t>Fan runs for 5 minutes and continues with AC for another 5 minutes</w:t>
            </w:r>
          </w:p>
        </w:tc>
      </w:tr>
      <w:tr w:rsidR="00072314" w:rsidRPr="00126E7B" w14:paraId="126D18E4" w14:textId="77777777" w:rsidTr="001D18E6">
        <w:trPr>
          <w:trHeight w:val="233"/>
        </w:trPr>
        <w:tc>
          <w:tcPr>
            <w:tcW w:w="2381" w:type="dxa"/>
          </w:tcPr>
          <w:p w14:paraId="54A4CC81" w14:textId="77777777" w:rsidR="00072314" w:rsidRPr="0008696C" w:rsidRDefault="00262F5D" w:rsidP="00262F5D">
            <w:r>
              <w:t>HIGH</w:t>
            </w:r>
          </w:p>
        </w:tc>
        <w:tc>
          <w:tcPr>
            <w:tcW w:w="7825" w:type="dxa"/>
          </w:tcPr>
          <w:p w14:paraId="51465664" w14:textId="77777777" w:rsidR="00262F5D" w:rsidRDefault="00262F5D" w:rsidP="00262F5D">
            <w:r>
              <w:t>BEV Key On</w:t>
            </w:r>
            <w:r>
              <w:tab/>
            </w:r>
          </w:p>
        </w:tc>
      </w:tr>
      <w:tr w:rsidR="00072314" w:rsidRPr="00126E7B" w14:paraId="5D48F536" w14:textId="77777777" w:rsidTr="001D18E6">
        <w:trPr>
          <w:trHeight w:val="233"/>
        </w:trPr>
        <w:tc>
          <w:tcPr>
            <w:tcW w:w="2381" w:type="dxa"/>
          </w:tcPr>
          <w:p w14:paraId="7E609F24" w14:textId="77777777" w:rsidR="00072314" w:rsidRPr="0008696C" w:rsidRDefault="00262F5D" w:rsidP="00262F5D">
            <w:r>
              <w:t>High speed</w:t>
            </w:r>
          </w:p>
        </w:tc>
        <w:tc>
          <w:tcPr>
            <w:tcW w:w="7825" w:type="dxa"/>
          </w:tcPr>
          <w:p w14:paraId="5BC630BF" w14:textId="77777777" w:rsidR="00262F5D" w:rsidRDefault="00262F5D" w:rsidP="00262F5D">
            <w:r>
              <w:t>Approximately more than 52 mph (83 kph)</w:t>
            </w:r>
          </w:p>
        </w:tc>
      </w:tr>
      <w:tr w:rsidR="00072314" w:rsidRPr="00126E7B" w14:paraId="214F3A2E" w14:textId="77777777" w:rsidTr="001D18E6">
        <w:trPr>
          <w:trHeight w:val="233"/>
        </w:trPr>
        <w:tc>
          <w:tcPr>
            <w:tcW w:w="2381" w:type="dxa"/>
          </w:tcPr>
          <w:p w14:paraId="52F4130D" w14:textId="77777777" w:rsidR="00072314" w:rsidRPr="0008696C" w:rsidRDefault="00262F5D" w:rsidP="00262F5D">
            <w:r>
              <w:t>HMI</w:t>
            </w:r>
          </w:p>
        </w:tc>
        <w:tc>
          <w:tcPr>
            <w:tcW w:w="7825" w:type="dxa"/>
          </w:tcPr>
          <w:p w14:paraId="788BABEA" w14:textId="77777777" w:rsidR="00262F5D" w:rsidRDefault="00262F5D" w:rsidP="00262F5D">
            <w:r>
              <w:t>Human Machine Interface</w:t>
            </w:r>
          </w:p>
        </w:tc>
      </w:tr>
      <w:tr w:rsidR="00072314" w:rsidRPr="00126E7B" w14:paraId="558B07C6" w14:textId="77777777" w:rsidTr="001D18E6">
        <w:trPr>
          <w:trHeight w:val="233"/>
        </w:trPr>
        <w:tc>
          <w:tcPr>
            <w:tcW w:w="2381" w:type="dxa"/>
          </w:tcPr>
          <w:p w14:paraId="7777A816" w14:textId="77777777" w:rsidR="00072314" w:rsidRPr="0008696C" w:rsidRDefault="00262F5D" w:rsidP="00262F5D">
            <w:r>
              <w:t>HPCM</w:t>
            </w:r>
          </w:p>
        </w:tc>
        <w:tc>
          <w:tcPr>
            <w:tcW w:w="7825" w:type="dxa"/>
          </w:tcPr>
          <w:p w14:paraId="447848BB" w14:textId="77777777" w:rsidR="00262F5D" w:rsidRDefault="00262F5D" w:rsidP="00262F5D">
            <w:r>
              <w:t>Hybrid Powertrain Control Module</w:t>
            </w:r>
          </w:p>
        </w:tc>
      </w:tr>
      <w:tr w:rsidR="00072314" w:rsidRPr="00126E7B" w14:paraId="50291277" w14:textId="77777777" w:rsidTr="001D18E6">
        <w:trPr>
          <w:trHeight w:val="233"/>
        </w:trPr>
        <w:tc>
          <w:tcPr>
            <w:tcW w:w="2381" w:type="dxa"/>
          </w:tcPr>
          <w:p w14:paraId="51B6089A" w14:textId="77777777" w:rsidR="00072314" w:rsidRPr="0008696C" w:rsidRDefault="00262F5D" w:rsidP="00262F5D">
            <w:r>
              <w:t>HVHotTemperature</w:t>
            </w:r>
          </w:p>
        </w:tc>
        <w:tc>
          <w:tcPr>
            <w:tcW w:w="7825" w:type="dxa"/>
          </w:tcPr>
          <w:p w14:paraId="4F74D556" w14:textId="77777777" w:rsidR="00262F5D" w:rsidRDefault="00262F5D" w:rsidP="00262F5D">
            <w:r>
              <w:t>HV battery hot temperature</w:t>
            </w:r>
          </w:p>
        </w:tc>
      </w:tr>
      <w:tr w:rsidR="00072314" w:rsidRPr="00126E7B" w14:paraId="4E95AA95" w14:textId="77777777" w:rsidTr="001D18E6">
        <w:trPr>
          <w:trHeight w:val="233"/>
        </w:trPr>
        <w:tc>
          <w:tcPr>
            <w:tcW w:w="2381" w:type="dxa"/>
          </w:tcPr>
          <w:p w14:paraId="52B65158" w14:textId="77777777" w:rsidR="00072314" w:rsidRPr="0008696C" w:rsidRDefault="00262F5D" w:rsidP="00262F5D">
            <w:r>
              <w:t>HVNormalTemperature</w:t>
            </w:r>
          </w:p>
        </w:tc>
        <w:tc>
          <w:tcPr>
            <w:tcW w:w="7825" w:type="dxa"/>
          </w:tcPr>
          <w:p w14:paraId="375B8F4F" w14:textId="77777777" w:rsidR="00262F5D" w:rsidRDefault="00262F5D" w:rsidP="00262F5D">
            <w:r>
              <w:t>HV battery normal temperature</w:t>
            </w:r>
          </w:p>
        </w:tc>
      </w:tr>
      <w:tr w:rsidR="00072314" w:rsidRPr="00126E7B" w14:paraId="3FA0B05B" w14:textId="77777777" w:rsidTr="001D18E6">
        <w:trPr>
          <w:trHeight w:val="233"/>
        </w:trPr>
        <w:tc>
          <w:tcPr>
            <w:tcW w:w="2381" w:type="dxa"/>
          </w:tcPr>
          <w:p w14:paraId="5EBDEAA5" w14:textId="77777777" w:rsidR="00072314" w:rsidRPr="0008696C" w:rsidRDefault="00262F5D" w:rsidP="00262F5D">
            <w:r>
              <w:t>InteriorTemperature</w:t>
            </w:r>
          </w:p>
        </w:tc>
        <w:tc>
          <w:tcPr>
            <w:tcW w:w="7825" w:type="dxa"/>
          </w:tcPr>
          <w:p w14:paraId="36DFB7F3" w14:textId="77777777" w:rsidR="00262F5D" w:rsidRDefault="00262F5D" w:rsidP="00262F5D">
            <w:r>
              <w:t xml:space="preserve">HV Battery Temperature or Cabin Temperature </w:t>
            </w:r>
          </w:p>
        </w:tc>
      </w:tr>
      <w:tr w:rsidR="00072314" w:rsidRPr="00126E7B" w14:paraId="0DA0AF3F" w14:textId="77777777" w:rsidTr="001D18E6">
        <w:trPr>
          <w:trHeight w:val="233"/>
        </w:trPr>
        <w:tc>
          <w:tcPr>
            <w:tcW w:w="2381" w:type="dxa"/>
          </w:tcPr>
          <w:p w14:paraId="129A6D0D" w14:textId="77777777" w:rsidR="00072314" w:rsidRPr="0008696C" w:rsidRDefault="00262F5D" w:rsidP="00262F5D">
            <w:r>
              <w:t>ITS</w:t>
            </w:r>
          </w:p>
        </w:tc>
        <w:tc>
          <w:tcPr>
            <w:tcW w:w="7825" w:type="dxa"/>
          </w:tcPr>
          <w:p w14:paraId="495644F8" w14:textId="77777777" w:rsidR="00262F5D" w:rsidRDefault="00262F5D" w:rsidP="00262F5D">
            <w:r>
              <w:t>Interior Temperature Status</w:t>
            </w:r>
          </w:p>
        </w:tc>
      </w:tr>
      <w:tr w:rsidR="00072314" w:rsidRPr="00126E7B" w14:paraId="796C33BE" w14:textId="77777777" w:rsidTr="001D18E6">
        <w:trPr>
          <w:trHeight w:val="233"/>
        </w:trPr>
        <w:tc>
          <w:tcPr>
            <w:tcW w:w="2381" w:type="dxa"/>
          </w:tcPr>
          <w:p w14:paraId="686FAC7F" w14:textId="77777777" w:rsidR="00072314" w:rsidRPr="0008696C" w:rsidRDefault="00262F5D" w:rsidP="00262F5D">
            <w:r>
              <w:t>ITS_HOT</w:t>
            </w:r>
          </w:p>
        </w:tc>
        <w:tc>
          <w:tcPr>
            <w:tcW w:w="7825" w:type="dxa"/>
          </w:tcPr>
          <w:p w14:paraId="1F396F36" w14:textId="77777777" w:rsidR="00262F5D" w:rsidRDefault="00262F5D" w:rsidP="00262F5D">
            <w:r>
              <w:t>Interior Temperature HOT</w:t>
            </w:r>
          </w:p>
        </w:tc>
      </w:tr>
      <w:tr w:rsidR="00072314" w:rsidRPr="00126E7B" w14:paraId="53BDFC8A" w14:textId="77777777" w:rsidTr="001D18E6">
        <w:trPr>
          <w:trHeight w:val="233"/>
        </w:trPr>
        <w:tc>
          <w:tcPr>
            <w:tcW w:w="2381" w:type="dxa"/>
          </w:tcPr>
          <w:p w14:paraId="470A0B04" w14:textId="77777777" w:rsidR="00072314" w:rsidRPr="0008696C" w:rsidRDefault="00262F5D" w:rsidP="00262F5D">
            <w:r>
              <w:t>ITS_NORMAL</w:t>
            </w:r>
          </w:p>
        </w:tc>
        <w:tc>
          <w:tcPr>
            <w:tcW w:w="7825" w:type="dxa"/>
          </w:tcPr>
          <w:p w14:paraId="67557031" w14:textId="77777777" w:rsidR="00262F5D" w:rsidRDefault="00262F5D" w:rsidP="00262F5D">
            <w:r>
              <w:t xml:space="preserve">Interior Temperature NORMAL </w:t>
            </w:r>
          </w:p>
        </w:tc>
      </w:tr>
      <w:tr w:rsidR="00072314" w:rsidRPr="00126E7B" w14:paraId="1B5B3C99" w14:textId="77777777" w:rsidTr="001D18E6">
        <w:trPr>
          <w:trHeight w:val="233"/>
        </w:trPr>
        <w:tc>
          <w:tcPr>
            <w:tcW w:w="2381" w:type="dxa"/>
          </w:tcPr>
          <w:p w14:paraId="3A8E13D3" w14:textId="77777777" w:rsidR="00072314" w:rsidRPr="0008696C" w:rsidRDefault="00262F5D" w:rsidP="00262F5D">
            <w:r>
              <w:t>KEYOFF_TIMER</w:t>
            </w:r>
          </w:p>
        </w:tc>
        <w:tc>
          <w:tcPr>
            <w:tcW w:w="7825" w:type="dxa"/>
          </w:tcPr>
          <w:p w14:paraId="779B4962" w14:textId="77777777" w:rsidR="00262F5D" w:rsidRDefault="00262F5D" w:rsidP="00262F5D">
            <w:r>
              <w:t>Set time for KEYOFF setting to keep engine off</w:t>
            </w:r>
          </w:p>
        </w:tc>
      </w:tr>
      <w:tr w:rsidR="00072314" w:rsidRPr="00126E7B" w14:paraId="1347329B" w14:textId="77777777" w:rsidTr="001D18E6">
        <w:trPr>
          <w:trHeight w:val="233"/>
        </w:trPr>
        <w:tc>
          <w:tcPr>
            <w:tcW w:w="2381" w:type="dxa"/>
          </w:tcPr>
          <w:p w14:paraId="16308723" w14:textId="77777777" w:rsidR="00072314" w:rsidRPr="00AB4448" w:rsidRDefault="00262F5D" w:rsidP="00262F5D">
            <w:pPr>
              <w:rPr>
                <w:color w:val="FF0000"/>
              </w:rPr>
            </w:pPr>
            <w:r w:rsidRPr="00AB4448">
              <w:rPr>
                <w:color w:val="FF0000"/>
              </w:rPr>
              <w:t>KEYOFF_TRIALS</w:t>
            </w:r>
          </w:p>
        </w:tc>
        <w:tc>
          <w:tcPr>
            <w:tcW w:w="7825" w:type="dxa"/>
          </w:tcPr>
          <w:p w14:paraId="5EBCFD1D" w14:textId="77777777" w:rsidR="00262F5D" w:rsidRPr="00AB4448" w:rsidRDefault="00262F5D" w:rsidP="00262F5D">
            <w:pPr>
              <w:rPr>
                <w:color w:val="FF0000"/>
              </w:rPr>
            </w:pPr>
            <w:r w:rsidRPr="00AB4448">
              <w:rPr>
                <w:color w:val="FF0000"/>
              </w:rPr>
              <w:t xml:space="preserve">KEYOFF_TIME frequency shall be able to recognize the number of </w:t>
            </w:r>
            <w:proofErr w:type="gramStart"/>
            <w:r w:rsidRPr="00AB4448">
              <w:rPr>
                <w:color w:val="FF0000"/>
              </w:rPr>
              <w:t>key</w:t>
            </w:r>
            <w:proofErr w:type="gramEnd"/>
            <w:r w:rsidRPr="00AB4448">
              <w:rPr>
                <w:color w:val="FF0000"/>
              </w:rPr>
              <w:t xml:space="preserve"> off events.   TMOS will not function when KEYOFF_TIMER reaches a certain predetermined value.</w:t>
            </w:r>
          </w:p>
        </w:tc>
      </w:tr>
      <w:tr w:rsidR="00072314" w:rsidRPr="00126E7B" w14:paraId="527CE355" w14:textId="77777777" w:rsidTr="001D18E6">
        <w:trPr>
          <w:trHeight w:val="233"/>
        </w:trPr>
        <w:tc>
          <w:tcPr>
            <w:tcW w:w="2381" w:type="dxa"/>
          </w:tcPr>
          <w:p w14:paraId="2D6D1B75" w14:textId="77777777" w:rsidR="00072314" w:rsidRPr="00AB4448" w:rsidRDefault="00262F5D" w:rsidP="00262F5D">
            <w:pPr>
              <w:rPr>
                <w:color w:val="FF0000"/>
              </w:rPr>
            </w:pPr>
            <w:r w:rsidRPr="00AB4448">
              <w:rPr>
                <w:color w:val="FF0000"/>
              </w:rPr>
              <w:t>Key_Off_Trials</w:t>
            </w:r>
          </w:p>
        </w:tc>
        <w:tc>
          <w:tcPr>
            <w:tcW w:w="7825" w:type="dxa"/>
          </w:tcPr>
          <w:p w14:paraId="4DC3255B" w14:textId="77777777" w:rsidR="00262F5D" w:rsidRPr="00AB4448" w:rsidRDefault="00262F5D" w:rsidP="00262F5D">
            <w:pPr>
              <w:rPr>
                <w:color w:val="FF0000"/>
              </w:rPr>
            </w:pPr>
            <w:r w:rsidRPr="00AB4448">
              <w:rPr>
                <w:color w:val="FF0000"/>
              </w:rPr>
              <w:t xml:space="preserve">Key off Trials.  When in fan on only mode the fan is limited to 3 attempts to achieve cooling.  </w:t>
            </w:r>
          </w:p>
        </w:tc>
      </w:tr>
      <w:tr w:rsidR="00072314" w:rsidRPr="00126E7B" w14:paraId="18036481" w14:textId="77777777" w:rsidTr="001D18E6">
        <w:trPr>
          <w:trHeight w:val="233"/>
        </w:trPr>
        <w:tc>
          <w:tcPr>
            <w:tcW w:w="2381" w:type="dxa"/>
          </w:tcPr>
          <w:p w14:paraId="1C2A1477" w14:textId="77777777" w:rsidR="00072314" w:rsidRPr="0008696C" w:rsidRDefault="00262F5D" w:rsidP="00262F5D">
            <w:r>
              <w:t>LOW</w:t>
            </w:r>
          </w:p>
        </w:tc>
        <w:tc>
          <w:tcPr>
            <w:tcW w:w="7825" w:type="dxa"/>
          </w:tcPr>
          <w:p w14:paraId="155FD1E1" w14:textId="77777777" w:rsidR="00262F5D" w:rsidRDefault="00262F5D" w:rsidP="00262F5D">
            <w:r>
              <w:t>BEV Key Off</w:t>
            </w:r>
          </w:p>
        </w:tc>
      </w:tr>
      <w:tr w:rsidR="00072314" w:rsidRPr="00126E7B" w14:paraId="51614DED" w14:textId="77777777" w:rsidTr="001D18E6">
        <w:trPr>
          <w:trHeight w:val="233"/>
        </w:trPr>
        <w:tc>
          <w:tcPr>
            <w:tcW w:w="2381" w:type="dxa"/>
          </w:tcPr>
          <w:p w14:paraId="55337271" w14:textId="77777777" w:rsidR="00072314" w:rsidRPr="0008696C" w:rsidRDefault="00262F5D" w:rsidP="00262F5D">
            <w:r>
              <w:t>Low speed</w:t>
            </w:r>
          </w:p>
        </w:tc>
        <w:tc>
          <w:tcPr>
            <w:tcW w:w="7825" w:type="dxa"/>
          </w:tcPr>
          <w:p w14:paraId="31BA4121" w14:textId="77777777" w:rsidR="00262F5D" w:rsidRDefault="00262F5D" w:rsidP="00262F5D">
            <w:r>
              <w:t xml:space="preserve">Approximately 12 to 36 mph (19 to 58 </w:t>
            </w:r>
            <w:proofErr w:type="gramStart"/>
            <w:r>
              <w:t>kph )</w:t>
            </w:r>
            <w:proofErr w:type="gramEnd"/>
            <w:r>
              <w:t xml:space="preserve"> </w:t>
            </w:r>
          </w:p>
        </w:tc>
      </w:tr>
      <w:tr w:rsidR="00072314" w:rsidRPr="00126E7B" w14:paraId="3DB16EF3" w14:textId="77777777" w:rsidTr="001D18E6">
        <w:trPr>
          <w:trHeight w:val="233"/>
        </w:trPr>
        <w:tc>
          <w:tcPr>
            <w:tcW w:w="2381" w:type="dxa"/>
          </w:tcPr>
          <w:p w14:paraId="1CF76D1E" w14:textId="77777777" w:rsidR="00072314" w:rsidRPr="0008696C" w:rsidRDefault="00262F5D" w:rsidP="00262F5D">
            <w:r>
              <w:t>Medium speed</w:t>
            </w:r>
          </w:p>
        </w:tc>
        <w:tc>
          <w:tcPr>
            <w:tcW w:w="7825" w:type="dxa"/>
          </w:tcPr>
          <w:p w14:paraId="5B21E094" w14:textId="77777777" w:rsidR="00262F5D" w:rsidRDefault="00262F5D" w:rsidP="00262F5D">
            <w:r>
              <w:t>Approximately 36 mph to 52 mph (58 to 83 kph)</w:t>
            </w:r>
          </w:p>
        </w:tc>
      </w:tr>
      <w:tr w:rsidR="00072314" w:rsidRPr="00126E7B" w14:paraId="0F8D0D80" w14:textId="77777777" w:rsidTr="001D18E6">
        <w:trPr>
          <w:trHeight w:val="233"/>
        </w:trPr>
        <w:tc>
          <w:tcPr>
            <w:tcW w:w="2381" w:type="dxa"/>
          </w:tcPr>
          <w:p w14:paraId="5AFA2A4E" w14:textId="77777777" w:rsidR="00072314" w:rsidRPr="0008696C" w:rsidRDefault="00262F5D" w:rsidP="00262F5D">
            <w:r>
              <w:t>Minimum SOC</w:t>
            </w:r>
          </w:p>
        </w:tc>
        <w:tc>
          <w:tcPr>
            <w:tcW w:w="7825" w:type="dxa"/>
          </w:tcPr>
          <w:p w14:paraId="4A35DDDC" w14:textId="77777777" w:rsidR="00262F5D" w:rsidRDefault="00262F5D" w:rsidP="00262F5D">
            <w:r>
              <w:t>20%</w:t>
            </w:r>
          </w:p>
        </w:tc>
      </w:tr>
      <w:tr w:rsidR="00072314" w:rsidRPr="00126E7B" w14:paraId="4BCCA585" w14:textId="77777777" w:rsidTr="001D18E6">
        <w:trPr>
          <w:trHeight w:val="233"/>
        </w:trPr>
        <w:tc>
          <w:tcPr>
            <w:tcW w:w="2381" w:type="dxa"/>
          </w:tcPr>
          <w:p w14:paraId="314BB367" w14:textId="77777777" w:rsidR="00072314" w:rsidRPr="0008696C" w:rsidRDefault="00262F5D" w:rsidP="00262F5D">
            <w:r>
              <w:t>MONITOR_PERIODICITY</w:t>
            </w:r>
          </w:p>
        </w:tc>
        <w:tc>
          <w:tcPr>
            <w:tcW w:w="7825" w:type="dxa"/>
          </w:tcPr>
          <w:p w14:paraId="402E5055" w14:textId="77777777" w:rsidR="00262F5D" w:rsidRDefault="00262F5D" w:rsidP="00262F5D">
            <w:r>
              <w:t xml:space="preserve">Climate </w:t>
            </w:r>
            <w:proofErr w:type="gramStart"/>
            <w:r>
              <w:t>control  run</w:t>
            </w:r>
            <w:proofErr w:type="gramEnd"/>
            <w:r>
              <w:t xml:space="preserve"> time monitor(default time of 1s)</w:t>
            </w:r>
          </w:p>
        </w:tc>
      </w:tr>
      <w:tr w:rsidR="00072314" w:rsidRPr="00126E7B" w14:paraId="084F39F4" w14:textId="77777777" w:rsidTr="001D18E6">
        <w:trPr>
          <w:trHeight w:val="233"/>
        </w:trPr>
        <w:tc>
          <w:tcPr>
            <w:tcW w:w="2381" w:type="dxa"/>
          </w:tcPr>
          <w:p w14:paraId="04F6B497" w14:textId="77777777" w:rsidR="00072314" w:rsidRPr="0008696C" w:rsidRDefault="00262F5D" w:rsidP="00262F5D">
            <w:r>
              <w:t>ON_events</w:t>
            </w:r>
          </w:p>
        </w:tc>
        <w:tc>
          <w:tcPr>
            <w:tcW w:w="7825" w:type="dxa"/>
          </w:tcPr>
          <w:p w14:paraId="077AAD19" w14:textId="77777777" w:rsidR="00262F5D" w:rsidRDefault="00262F5D" w:rsidP="00262F5D">
            <w:r>
              <w:t>Climate system run time</w:t>
            </w:r>
          </w:p>
        </w:tc>
      </w:tr>
      <w:tr w:rsidR="00072314" w:rsidRPr="00126E7B" w14:paraId="6690CDBE" w14:textId="77777777" w:rsidTr="001D18E6">
        <w:trPr>
          <w:trHeight w:val="233"/>
        </w:trPr>
        <w:tc>
          <w:tcPr>
            <w:tcW w:w="2381" w:type="dxa"/>
          </w:tcPr>
          <w:p w14:paraId="626EFD03" w14:textId="77777777" w:rsidR="00072314" w:rsidRPr="0008696C" w:rsidRDefault="00262F5D" w:rsidP="00262F5D">
            <w:r>
              <w:t>OperationDuration</w:t>
            </w:r>
          </w:p>
        </w:tc>
        <w:tc>
          <w:tcPr>
            <w:tcW w:w="7825" w:type="dxa"/>
          </w:tcPr>
          <w:p w14:paraId="56ED3ED8" w14:textId="77777777" w:rsidR="00262F5D" w:rsidRDefault="00262F5D" w:rsidP="00262F5D">
            <w:r>
              <w:t xml:space="preserve">TMOS_ACTIVATION_TIME (&lt;=to 20 </w:t>
            </w:r>
            <w:proofErr w:type="gramStart"/>
            <w:r>
              <w:t>minutes )</w:t>
            </w:r>
            <w:proofErr w:type="gramEnd"/>
          </w:p>
        </w:tc>
      </w:tr>
      <w:tr w:rsidR="00072314" w:rsidRPr="00126E7B" w14:paraId="223434EA" w14:textId="77777777" w:rsidTr="001D18E6">
        <w:trPr>
          <w:trHeight w:val="233"/>
        </w:trPr>
        <w:tc>
          <w:tcPr>
            <w:tcW w:w="2381" w:type="dxa"/>
          </w:tcPr>
          <w:p w14:paraId="5C31D3BB" w14:textId="77777777" w:rsidR="00072314" w:rsidRPr="0008696C" w:rsidRDefault="00262F5D" w:rsidP="00262F5D">
            <w:r>
              <w:t>PlugIn mode</w:t>
            </w:r>
          </w:p>
        </w:tc>
        <w:tc>
          <w:tcPr>
            <w:tcW w:w="7825" w:type="dxa"/>
          </w:tcPr>
          <w:p w14:paraId="7E948160" w14:textId="77777777" w:rsidR="00262F5D" w:rsidRDefault="00262F5D" w:rsidP="00262F5D">
            <w:r>
              <w:t xml:space="preserve">HV battery </w:t>
            </w:r>
          </w:p>
        </w:tc>
      </w:tr>
      <w:tr w:rsidR="00072314" w:rsidRPr="00126E7B" w14:paraId="04E04190" w14:textId="77777777" w:rsidTr="001D18E6">
        <w:trPr>
          <w:trHeight w:val="233"/>
        </w:trPr>
        <w:tc>
          <w:tcPr>
            <w:tcW w:w="2381" w:type="dxa"/>
          </w:tcPr>
          <w:p w14:paraId="47DEC45B" w14:textId="77777777" w:rsidR="00072314" w:rsidRPr="0008696C" w:rsidRDefault="00262F5D" w:rsidP="00262F5D">
            <w:r>
              <w:t>PRNDL</w:t>
            </w:r>
          </w:p>
        </w:tc>
        <w:tc>
          <w:tcPr>
            <w:tcW w:w="7825" w:type="dxa"/>
          </w:tcPr>
          <w:p w14:paraId="481FBE9C" w14:textId="77777777" w:rsidR="00262F5D" w:rsidRDefault="00262F5D" w:rsidP="00262F5D">
            <w:r>
              <w:t>Park Reverse Neutral Drive Lower Gear</w:t>
            </w:r>
          </w:p>
        </w:tc>
      </w:tr>
      <w:tr w:rsidR="00072314" w:rsidRPr="00126E7B" w14:paraId="1F1A3900" w14:textId="77777777" w:rsidTr="001D18E6">
        <w:trPr>
          <w:trHeight w:val="233"/>
        </w:trPr>
        <w:tc>
          <w:tcPr>
            <w:tcW w:w="2381" w:type="dxa"/>
          </w:tcPr>
          <w:p w14:paraId="2A3FF174" w14:textId="77777777" w:rsidR="00072314" w:rsidRPr="0008696C" w:rsidRDefault="00262F5D" w:rsidP="00262F5D">
            <w:r>
              <w:t>term</w:t>
            </w:r>
          </w:p>
        </w:tc>
        <w:tc>
          <w:tcPr>
            <w:tcW w:w="7825" w:type="dxa"/>
          </w:tcPr>
          <w:p w14:paraId="721EB532" w14:textId="77777777" w:rsidR="00262F5D" w:rsidRDefault="00262F5D" w:rsidP="00262F5D">
            <w:r>
              <w:t>A representation of a Concept expressed in Natural Language.  In the vocabulary of a Domain of Discourse a term enables common understanding of domain concepts.</w:t>
            </w:r>
          </w:p>
        </w:tc>
      </w:tr>
      <w:tr w:rsidR="00072314" w:rsidRPr="00126E7B" w14:paraId="59E21AFB" w14:textId="77777777" w:rsidTr="001D18E6">
        <w:trPr>
          <w:trHeight w:val="233"/>
        </w:trPr>
        <w:tc>
          <w:tcPr>
            <w:tcW w:w="2381" w:type="dxa"/>
          </w:tcPr>
          <w:p w14:paraId="4C0975F6" w14:textId="77777777" w:rsidR="00072314" w:rsidRPr="0008696C" w:rsidRDefault="00262F5D" w:rsidP="00262F5D">
            <w:r>
              <w:t>term glossary</w:t>
            </w:r>
          </w:p>
        </w:tc>
        <w:tc>
          <w:tcPr>
            <w:tcW w:w="7825" w:type="dxa"/>
          </w:tcPr>
          <w:p w14:paraId="21FF4AB7" w14:textId="77777777" w:rsidR="00262F5D" w:rsidRDefault="00262F5D" w:rsidP="00262F5D">
            <w:r>
              <w:t>A term glossary is a table of agreed upon definitions for terms used in project development that may provide clarity or avoid confusion to stakeholders.</w:t>
            </w:r>
          </w:p>
        </w:tc>
      </w:tr>
      <w:tr w:rsidR="00072314" w:rsidRPr="00126E7B" w14:paraId="0F9E511D" w14:textId="77777777" w:rsidTr="001D18E6">
        <w:trPr>
          <w:trHeight w:val="233"/>
        </w:trPr>
        <w:tc>
          <w:tcPr>
            <w:tcW w:w="2381" w:type="dxa"/>
          </w:tcPr>
          <w:p w14:paraId="5231FA7B" w14:textId="77777777" w:rsidR="00072314" w:rsidRPr="0008696C" w:rsidRDefault="00262F5D" w:rsidP="00262F5D">
            <w:r>
              <w:t>TLA</w:t>
            </w:r>
          </w:p>
        </w:tc>
        <w:tc>
          <w:tcPr>
            <w:tcW w:w="7825" w:type="dxa"/>
          </w:tcPr>
          <w:p w14:paraId="62631EB8" w14:textId="77777777" w:rsidR="00262F5D" w:rsidRDefault="00262F5D" w:rsidP="00262F5D">
            <w:r>
              <w:t>Three Letter Acronym</w:t>
            </w:r>
          </w:p>
        </w:tc>
      </w:tr>
      <w:tr w:rsidR="00072314" w:rsidRPr="00126E7B" w14:paraId="69D7FCC2" w14:textId="77777777" w:rsidTr="001D18E6">
        <w:trPr>
          <w:trHeight w:val="233"/>
        </w:trPr>
        <w:tc>
          <w:tcPr>
            <w:tcW w:w="2381" w:type="dxa"/>
          </w:tcPr>
          <w:p w14:paraId="479A77F6" w14:textId="77777777" w:rsidR="00072314" w:rsidRPr="0008696C" w:rsidRDefault="00262F5D" w:rsidP="00262F5D">
            <w:r>
              <w:t>VEHICLE_OFF</w:t>
            </w:r>
          </w:p>
        </w:tc>
        <w:tc>
          <w:tcPr>
            <w:tcW w:w="7825" w:type="dxa"/>
          </w:tcPr>
          <w:p w14:paraId="0BF8FB93" w14:textId="77777777" w:rsidR="00262F5D" w:rsidRDefault="00262F5D" w:rsidP="00262F5D">
            <w:r>
              <w:t>VEHICLE_OFF mode shall be defined as VEHICLE_STATUS signal = OFF</w:t>
            </w:r>
          </w:p>
        </w:tc>
      </w:tr>
      <w:tr w:rsidR="00072314" w:rsidRPr="00126E7B" w14:paraId="25AE8818" w14:textId="77777777" w:rsidTr="001D18E6">
        <w:trPr>
          <w:trHeight w:val="233"/>
        </w:trPr>
        <w:tc>
          <w:tcPr>
            <w:tcW w:w="2381" w:type="dxa"/>
          </w:tcPr>
          <w:p w14:paraId="1E088DD3" w14:textId="77777777" w:rsidR="00072314" w:rsidRPr="0008696C" w:rsidRDefault="00262F5D" w:rsidP="00262F5D">
            <w:r>
              <w:t>VEHICLE_ON</w:t>
            </w:r>
          </w:p>
        </w:tc>
        <w:tc>
          <w:tcPr>
            <w:tcW w:w="7825" w:type="dxa"/>
          </w:tcPr>
          <w:p w14:paraId="493587FB" w14:textId="77777777" w:rsidR="00262F5D" w:rsidRDefault="00262F5D" w:rsidP="00262F5D">
            <w:r>
              <w:t>Feature operating mode condition shall be enabled when VEHICLE_STATUS signal = ON</w:t>
            </w:r>
          </w:p>
        </w:tc>
      </w:tr>
      <w:tr w:rsidR="00072314" w:rsidRPr="00126E7B" w14:paraId="6641D624" w14:textId="77777777" w:rsidTr="001D18E6">
        <w:trPr>
          <w:trHeight w:val="233"/>
        </w:trPr>
        <w:tc>
          <w:tcPr>
            <w:tcW w:w="2381" w:type="dxa"/>
          </w:tcPr>
          <w:p w14:paraId="33A7C761" w14:textId="77777777" w:rsidR="00072314" w:rsidRPr="0008696C" w:rsidRDefault="00262F5D" w:rsidP="00262F5D">
            <w:r>
              <w:t>Very Low Speed</w:t>
            </w:r>
          </w:p>
        </w:tc>
        <w:tc>
          <w:tcPr>
            <w:tcW w:w="7825" w:type="dxa"/>
          </w:tcPr>
          <w:p w14:paraId="469892BA" w14:textId="77777777" w:rsidR="00262F5D" w:rsidRDefault="00262F5D" w:rsidP="00262F5D">
            <w:r>
              <w:t>Approximately 0 to 12 mph (0 to 19 kph)</w:t>
            </w:r>
          </w:p>
        </w:tc>
      </w:tr>
      <w:tr w:rsidR="00072314" w:rsidRPr="00126E7B" w14:paraId="6A316757" w14:textId="77777777" w:rsidTr="001D18E6">
        <w:trPr>
          <w:trHeight w:val="233"/>
        </w:trPr>
        <w:tc>
          <w:tcPr>
            <w:tcW w:w="2381" w:type="dxa"/>
          </w:tcPr>
          <w:p w14:paraId="06C1047D" w14:textId="77777777" w:rsidR="00072314" w:rsidRPr="0008696C" w:rsidRDefault="00262F5D" w:rsidP="00262F5D">
            <w:r>
              <w:t>WakeUp_Cycle_Time&lt;=60 Minutes</w:t>
            </w:r>
          </w:p>
        </w:tc>
        <w:tc>
          <w:tcPr>
            <w:tcW w:w="7825" w:type="dxa"/>
          </w:tcPr>
          <w:p w14:paraId="35D5E7FB" w14:textId="77777777" w:rsidR="00262F5D" w:rsidRDefault="00262F5D" w:rsidP="00262F5D">
            <w:r>
              <w:t>TMOS wakeup cycle time &lt;= 60 minutes</w:t>
            </w:r>
          </w:p>
        </w:tc>
      </w:tr>
    </w:tbl>
    <w:p w14:paraId="7D549C03" w14:textId="3404401F" w:rsidR="00072314" w:rsidRDefault="00072314" w:rsidP="00072314">
      <w:pPr>
        <w:pStyle w:val="Caption"/>
      </w:pPr>
      <w:bookmarkStart w:id="32" w:name="_Toc35000660"/>
      <w:bookmarkStart w:id="33"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2"/>
      <w:bookmarkEnd w:id="33"/>
    </w:p>
    <w:p w14:paraId="4D132D87" w14:textId="5B55AD33" w:rsidR="008F377F" w:rsidRDefault="00072314" w:rsidP="00F05ABE">
      <w:pPr>
        <w:pStyle w:val="Heading3"/>
        <w:keepNext w:val="0"/>
        <w:tabs>
          <w:tab w:val="clear" w:pos="900"/>
          <w:tab w:val="left" w:pos="709"/>
          <w:tab w:val="left" w:pos="851"/>
        </w:tabs>
        <w:spacing w:before="240"/>
      </w:pPr>
      <w:bookmarkStart w:id="34" w:name="_Toc35000569"/>
      <w:r w:rsidRPr="009F1EF1">
        <w:t>Abbreviations</w:t>
      </w:r>
      <w:bookmarkEnd w:id="34"/>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ATLA</w:t>
            </w:r>
          </w:p>
        </w:tc>
        <w:tc>
          <w:tcPr>
            <w:tcW w:w="3402" w:type="dxa"/>
          </w:tcPr>
          <w:p w14:paraId="7F2733B8" w14:textId="77777777" w:rsidR="00F05ABE" w:rsidRDefault="00F05ABE" w:rsidP="00F05ABE">
            <w:r>
              <w:t>Another Three Letter Acronym</w:t>
            </w:r>
          </w:p>
        </w:tc>
        <w:tc>
          <w:tcPr>
            <w:tcW w:w="5415" w:type="dxa"/>
          </w:tcPr>
          <w:p w14:paraId="592399DD" w14:textId="77777777" w:rsidR="00072314" w:rsidRPr="00185AC3" w:rsidRDefault="00072314" w:rsidP="001D18E6">
            <w:pPr>
              <w:ind w:right="142"/>
              <w:rPr>
                <w:rFonts w:cs="Arial"/>
                <w:snapToGrid w:val="0"/>
              </w:rPr>
            </w:pPr>
          </w:p>
        </w:tc>
      </w:tr>
      <w:tr w:rsidR="00072314" w:rsidRPr="00185AC3" w14:paraId="5B717ACC" w14:textId="77777777" w:rsidTr="001D18E6">
        <w:tc>
          <w:tcPr>
            <w:tcW w:w="1389" w:type="dxa"/>
          </w:tcPr>
          <w:p w14:paraId="045668AC" w14:textId="77777777" w:rsidR="00072314" w:rsidRPr="00185AC3" w:rsidRDefault="00F05ABE" w:rsidP="00F05ABE">
            <w:pPr>
              <w:ind w:right="142"/>
              <w:rPr>
                <w:rFonts w:cs="Arial"/>
                <w:snapToGrid w:val="0"/>
              </w:rPr>
            </w:pPr>
            <w:r w:rsidRPr="00F05ABE">
              <w:rPr>
                <w:rFonts w:cs="Arial"/>
                <w:snapToGrid w:val="0"/>
              </w:rPr>
              <w:t>OAT</w:t>
            </w:r>
          </w:p>
        </w:tc>
        <w:tc>
          <w:tcPr>
            <w:tcW w:w="3402" w:type="dxa"/>
          </w:tcPr>
          <w:p w14:paraId="01FA4FD3" w14:textId="77777777" w:rsidR="00F05ABE" w:rsidRDefault="00F05ABE" w:rsidP="00F05ABE">
            <w:r>
              <w:t>Outside Air Temperature</w:t>
            </w:r>
          </w:p>
        </w:tc>
        <w:tc>
          <w:tcPr>
            <w:tcW w:w="5415" w:type="dxa"/>
          </w:tcPr>
          <w:p w14:paraId="7AD5141C" w14:textId="77777777" w:rsidR="00072314" w:rsidRPr="00185AC3" w:rsidRDefault="00072314" w:rsidP="001D18E6">
            <w:pPr>
              <w:ind w:right="142"/>
              <w:rPr>
                <w:rFonts w:cs="Arial"/>
                <w:snapToGrid w:val="0"/>
              </w:rPr>
            </w:pPr>
          </w:p>
        </w:tc>
      </w:tr>
      <w:tr w:rsidR="00072314" w:rsidRPr="00185AC3" w14:paraId="6978B44B" w14:textId="77777777" w:rsidTr="001D18E6">
        <w:tc>
          <w:tcPr>
            <w:tcW w:w="1389" w:type="dxa"/>
          </w:tcPr>
          <w:p w14:paraId="2B80C1FF" w14:textId="77777777" w:rsidR="00072314" w:rsidRPr="00185AC3" w:rsidRDefault="00F05ABE" w:rsidP="00F05ABE">
            <w:pPr>
              <w:ind w:right="142"/>
              <w:rPr>
                <w:rFonts w:cs="Arial"/>
                <w:snapToGrid w:val="0"/>
              </w:rPr>
            </w:pPr>
            <w:r w:rsidRPr="00F05ABE">
              <w:rPr>
                <w:rFonts w:cs="Arial"/>
                <w:snapToGrid w:val="0"/>
              </w:rPr>
              <w:lastRenderedPageBreak/>
              <w:t>RCCM</w:t>
            </w:r>
          </w:p>
        </w:tc>
        <w:tc>
          <w:tcPr>
            <w:tcW w:w="3402" w:type="dxa"/>
          </w:tcPr>
          <w:p w14:paraId="059F1DF8" w14:textId="77777777" w:rsidR="00F05ABE" w:rsidRDefault="00F05ABE" w:rsidP="00F05ABE">
            <w:r>
              <w:t>Remote Climate Control System</w:t>
            </w:r>
          </w:p>
        </w:tc>
        <w:tc>
          <w:tcPr>
            <w:tcW w:w="5415" w:type="dxa"/>
          </w:tcPr>
          <w:p w14:paraId="444D6DC3" w14:textId="77777777" w:rsidR="00072314" w:rsidRPr="00185AC3" w:rsidRDefault="00072314" w:rsidP="001D18E6">
            <w:pPr>
              <w:ind w:right="142"/>
              <w:rPr>
                <w:rFonts w:cs="Arial"/>
                <w:snapToGrid w:val="0"/>
              </w:rPr>
            </w:pPr>
          </w:p>
        </w:tc>
      </w:tr>
      <w:tr w:rsidR="00072314" w:rsidRPr="00185AC3" w14:paraId="5FEC392F" w14:textId="77777777" w:rsidTr="001D18E6">
        <w:tc>
          <w:tcPr>
            <w:tcW w:w="1389" w:type="dxa"/>
          </w:tcPr>
          <w:p w14:paraId="56A99502" w14:textId="77777777" w:rsidR="00072314" w:rsidRPr="00185AC3" w:rsidRDefault="00F05ABE" w:rsidP="00F05ABE">
            <w:pPr>
              <w:ind w:right="142"/>
              <w:rPr>
                <w:rFonts w:cs="Arial"/>
                <w:snapToGrid w:val="0"/>
              </w:rPr>
            </w:pPr>
            <w:r w:rsidRPr="00F05ABE">
              <w:rPr>
                <w:rFonts w:cs="Arial"/>
                <w:snapToGrid w:val="0"/>
              </w:rPr>
              <w:t>SIS</w:t>
            </w:r>
          </w:p>
        </w:tc>
        <w:tc>
          <w:tcPr>
            <w:tcW w:w="3402" w:type="dxa"/>
          </w:tcPr>
          <w:p w14:paraId="42C65FEB" w14:textId="77777777" w:rsidR="00F05ABE" w:rsidRDefault="00F05ABE" w:rsidP="00F05ABE">
            <w:r>
              <w:t>Strategy Implementation System</w:t>
            </w:r>
          </w:p>
        </w:tc>
        <w:tc>
          <w:tcPr>
            <w:tcW w:w="5415" w:type="dxa"/>
          </w:tcPr>
          <w:p w14:paraId="4F5A8D51" w14:textId="77777777" w:rsidR="00072314" w:rsidRPr="00185AC3" w:rsidRDefault="00072314" w:rsidP="001D18E6">
            <w:pPr>
              <w:ind w:right="142"/>
              <w:rPr>
                <w:rFonts w:cs="Arial"/>
                <w:snapToGrid w:val="0"/>
              </w:rPr>
            </w:pPr>
          </w:p>
        </w:tc>
      </w:tr>
      <w:tr w:rsidR="00072314" w:rsidRPr="00185AC3" w14:paraId="4702C79B" w14:textId="77777777" w:rsidTr="001D18E6">
        <w:tc>
          <w:tcPr>
            <w:tcW w:w="1389" w:type="dxa"/>
          </w:tcPr>
          <w:p w14:paraId="045ABB56" w14:textId="77777777" w:rsidR="00072314" w:rsidRPr="00185AC3" w:rsidRDefault="00F05ABE" w:rsidP="00F05ABE">
            <w:pPr>
              <w:ind w:right="142"/>
              <w:rPr>
                <w:rFonts w:cs="Arial"/>
                <w:snapToGrid w:val="0"/>
              </w:rPr>
            </w:pPr>
            <w:r w:rsidRPr="00F05ABE">
              <w:rPr>
                <w:rFonts w:cs="Arial"/>
                <w:snapToGrid w:val="0"/>
              </w:rPr>
              <w:t>SOC</w:t>
            </w:r>
          </w:p>
        </w:tc>
        <w:tc>
          <w:tcPr>
            <w:tcW w:w="3402" w:type="dxa"/>
          </w:tcPr>
          <w:p w14:paraId="27D17E01" w14:textId="77777777" w:rsidR="00F05ABE" w:rsidRDefault="00F05ABE" w:rsidP="00F05ABE">
            <w:r>
              <w:t>State of Charge</w:t>
            </w:r>
          </w:p>
        </w:tc>
        <w:tc>
          <w:tcPr>
            <w:tcW w:w="5415" w:type="dxa"/>
          </w:tcPr>
          <w:p w14:paraId="2ADBA2D6" w14:textId="77777777" w:rsidR="00072314" w:rsidRPr="00185AC3" w:rsidRDefault="00072314" w:rsidP="001D18E6">
            <w:pPr>
              <w:ind w:right="142"/>
              <w:rPr>
                <w:rFonts w:cs="Arial"/>
                <w:snapToGrid w:val="0"/>
              </w:rPr>
            </w:pPr>
          </w:p>
        </w:tc>
      </w:tr>
      <w:tr w:rsidR="00072314" w:rsidRPr="00185AC3" w14:paraId="5F2D474E" w14:textId="77777777" w:rsidTr="001D18E6">
        <w:tc>
          <w:tcPr>
            <w:tcW w:w="1389" w:type="dxa"/>
          </w:tcPr>
          <w:p w14:paraId="50B0534F" w14:textId="77777777" w:rsidR="00072314" w:rsidRPr="00185AC3" w:rsidRDefault="00F05ABE" w:rsidP="00F05ABE">
            <w:pPr>
              <w:ind w:right="142"/>
              <w:rPr>
                <w:rFonts w:cs="Arial"/>
                <w:snapToGrid w:val="0"/>
              </w:rPr>
            </w:pPr>
            <w:r w:rsidRPr="00F05ABE">
              <w:rPr>
                <w:rFonts w:cs="Arial"/>
                <w:snapToGrid w:val="0"/>
              </w:rPr>
              <w:t>SYNC</w:t>
            </w:r>
          </w:p>
        </w:tc>
        <w:tc>
          <w:tcPr>
            <w:tcW w:w="3402" w:type="dxa"/>
          </w:tcPr>
          <w:p w14:paraId="1778DAEA" w14:textId="77777777" w:rsidR="00F05ABE" w:rsidRDefault="00F05ABE" w:rsidP="00F05ABE">
            <w:r>
              <w:t>Synchronize</w:t>
            </w:r>
          </w:p>
        </w:tc>
        <w:tc>
          <w:tcPr>
            <w:tcW w:w="5415" w:type="dxa"/>
          </w:tcPr>
          <w:p w14:paraId="1272F4FD" w14:textId="77777777" w:rsidR="00072314" w:rsidRPr="00185AC3" w:rsidRDefault="00072314" w:rsidP="001D18E6">
            <w:pPr>
              <w:ind w:right="142"/>
              <w:rPr>
                <w:rFonts w:cs="Arial"/>
                <w:snapToGrid w:val="0"/>
              </w:rPr>
            </w:pPr>
          </w:p>
        </w:tc>
      </w:tr>
      <w:tr w:rsidR="00072314" w:rsidRPr="00185AC3" w14:paraId="3B17FBAC" w14:textId="77777777" w:rsidTr="001D18E6">
        <w:tc>
          <w:tcPr>
            <w:tcW w:w="1389" w:type="dxa"/>
          </w:tcPr>
          <w:p w14:paraId="67155A6B" w14:textId="77777777" w:rsidR="00072314" w:rsidRPr="00185AC3" w:rsidRDefault="00F05ABE" w:rsidP="00F05ABE">
            <w:pPr>
              <w:ind w:right="142"/>
              <w:rPr>
                <w:rFonts w:cs="Arial"/>
                <w:snapToGrid w:val="0"/>
              </w:rPr>
            </w:pPr>
            <w:r w:rsidRPr="00F05ABE">
              <w:rPr>
                <w:rFonts w:cs="Arial"/>
                <w:snapToGrid w:val="0"/>
              </w:rPr>
              <w:t>TMOS</w:t>
            </w:r>
          </w:p>
        </w:tc>
        <w:tc>
          <w:tcPr>
            <w:tcW w:w="3402" w:type="dxa"/>
          </w:tcPr>
          <w:p w14:paraId="393AA7F8" w14:textId="77777777" w:rsidR="00F05ABE" w:rsidRDefault="00F05ABE" w:rsidP="00F05ABE">
            <w:r>
              <w:t>Thermal Management Optimization Strategy</w:t>
            </w:r>
          </w:p>
        </w:tc>
        <w:tc>
          <w:tcPr>
            <w:tcW w:w="5415" w:type="dxa"/>
          </w:tcPr>
          <w:p w14:paraId="1A4A9A8E" w14:textId="77777777" w:rsidR="00072314" w:rsidRPr="00185AC3" w:rsidRDefault="00072314" w:rsidP="001D18E6">
            <w:pPr>
              <w:ind w:right="142"/>
              <w:rPr>
                <w:rFonts w:cs="Arial"/>
                <w:snapToGrid w:val="0"/>
              </w:rPr>
            </w:pPr>
          </w:p>
        </w:tc>
      </w:tr>
    </w:tbl>
    <w:p w14:paraId="563AE4CA" w14:textId="77777777" w:rsidR="00072314" w:rsidRPr="00185AC3" w:rsidRDefault="00072314" w:rsidP="00072314">
      <w:pPr>
        <w:pStyle w:val="Caption"/>
        <w:rPr>
          <w:lang w:val="en-GB"/>
        </w:rPr>
      </w:pPr>
      <w:bookmarkStart w:id="35" w:name="_Toc520108487"/>
      <w:bookmarkStart w:id="36"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5"/>
      <w:bookmarkEnd w:id="36"/>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7" w:name="_Toc35000570"/>
      <w:r w:rsidRPr="0008696C">
        <w:rPr>
          <w:lang w:val="en-GB"/>
        </w:rPr>
        <w:lastRenderedPageBreak/>
        <w:t xml:space="preserve">Feature Implementation </w:t>
      </w:r>
      <w:r>
        <w:rPr>
          <w:lang w:val="en-GB"/>
        </w:rPr>
        <w:t>Overview</w:t>
      </w:r>
      <w:bookmarkEnd w:id="37"/>
    </w:p>
    <w:p w14:paraId="203D1751" w14:textId="77777777" w:rsidR="00072314" w:rsidRPr="00B53B74" w:rsidRDefault="00072314" w:rsidP="00072314">
      <w:pPr>
        <w:pStyle w:val="Heading2"/>
        <w:spacing w:before="240"/>
      </w:pPr>
      <w:bookmarkStart w:id="38" w:name="_Toc35000571"/>
      <w:r w:rsidRPr="00B53B74">
        <w:t>Description</w:t>
      </w:r>
      <w:bookmarkEnd w:id="38"/>
    </w:p>
    <w:p w14:paraId="3702100C" w14:textId="2982FF13" w:rsidR="00072314" w:rsidRDefault="00072314" w:rsidP="00072314"/>
    <w:p w14:paraId="49949732" w14:textId="77777777" w:rsidR="00DD7905" w:rsidRPr="008B0AFE" w:rsidRDefault="00DD7905" w:rsidP="00DD7905">
      <w:pPr>
        <w:pStyle w:val="RERequirement"/>
        <w:spacing w:after="0"/>
      </w:pPr>
      <w:r w:rsidRPr="008B0AFE">
        <w:t xml:space="preserve">F003090 Thermal Management Operating </w:t>
      </w:r>
      <w:proofErr w:type="gramStart"/>
      <w:r w:rsidRPr="008B0AFE">
        <w:t>System(</w:t>
      </w:r>
      <w:proofErr w:type="gramEnd"/>
      <w:r w:rsidRPr="008B0AFE">
        <w:t>TMOS)</w:t>
      </w:r>
    </w:p>
    <w:p w14:paraId="647922BE" w14:textId="77777777" w:rsidR="00DD7905" w:rsidRDefault="00DD7905" w:rsidP="00DD7905">
      <w:r w:rsidRPr="008B0AFE">
        <w:t xml:space="preserve">•It is a cabin overheat protection feature.  </w:t>
      </w:r>
    </w:p>
    <w:p w14:paraId="221ED745" w14:textId="77777777" w:rsidR="00DD7905" w:rsidRDefault="00DD7905" w:rsidP="00DD7905">
      <w:r w:rsidRPr="008B0AFE">
        <w:t>•It balances the capacity of the system to maintain cooler battery and cabin temperatures.</w:t>
      </w:r>
    </w:p>
    <w:p w14:paraId="1435271E" w14:textId="77777777" w:rsidR="00DD7905" w:rsidRDefault="00DD7905" w:rsidP="00DD7905">
      <w:r w:rsidRPr="008B0AFE">
        <w:t>•It optimizes vehicle range.</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39" w:name="_Toc35000572"/>
      <w:r w:rsidRPr="0008696C">
        <w:rPr>
          <w:lang w:val="en-GB"/>
        </w:rPr>
        <w:t xml:space="preserve">Input </w:t>
      </w:r>
      <w:r>
        <w:rPr>
          <w:lang w:val="en-GB"/>
        </w:rPr>
        <w:t>Requirements/Documents</w:t>
      </w:r>
      <w:bookmarkEnd w:id="39"/>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5BD766C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18F13E5"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1BA0A5E8" w14:textId="77777777" w:rsidR="00072314" w:rsidRDefault="00072314" w:rsidP="001D18E6">
            <w:pPr>
              <w:rPr>
                <w:rFonts w:cs="Arial"/>
              </w:rPr>
            </w:pPr>
            <w:r>
              <w:rPr>
                <w:rFonts w:cs="Arial"/>
              </w:rPr>
              <w:t>&lt;Example:</w:t>
            </w:r>
          </w:p>
          <w:p w14:paraId="7D0980E1" w14:textId="77777777" w:rsidR="00072314" w:rsidRPr="00D410AE" w:rsidRDefault="00072314" w:rsidP="001D18E6">
            <w:pPr>
              <w:rPr>
                <w:rFonts w:cs="Arial"/>
              </w:rPr>
            </w:pPr>
            <w:r>
              <w:rPr>
                <w:rFonts w:cs="Arial"/>
              </w:rPr>
              <w:t>id + title of relevant Function Spec&gt;</w:t>
            </w:r>
          </w:p>
        </w:tc>
        <w:tc>
          <w:tcPr>
            <w:tcW w:w="2693" w:type="dxa"/>
          </w:tcPr>
          <w:p w14:paraId="70A24281" w14:textId="77777777" w:rsidR="00072314" w:rsidRPr="00D410AE" w:rsidRDefault="00072314" w:rsidP="001D18E6">
            <w:pPr>
              <w:rPr>
                <w:rFonts w:cs="Arial"/>
              </w:rPr>
            </w:pPr>
            <w:r>
              <w:rPr>
                <w:rFonts w:cs="Arial"/>
              </w:rPr>
              <w:t>&lt;Example: “Function requirements of Logical Function …”&gt;</w:t>
            </w:r>
          </w:p>
        </w:tc>
        <w:tc>
          <w:tcPr>
            <w:tcW w:w="3260" w:type="dxa"/>
          </w:tcPr>
          <w:p w14:paraId="1BDE37FD"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7777777" w:rsidR="00072314" w:rsidRPr="00D410AE" w:rsidRDefault="00072314" w:rsidP="001D18E6">
            <w:pPr>
              <w:rPr>
                <w:rFonts w:cs="Arial"/>
              </w:rPr>
            </w:pPr>
            <w:r>
              <w:rPr>
                <w:rFonts w:cs="Arial"/>
              </w:rPr>
              <w:t>&lt;Example: some SDS (requirement)&gt;</w:t>
            </w: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562A7473" w14:textId="77777777" w:rsidR="0009168A" w:rsidRDefault="0009168A"/>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Feature shall comply with FMVSS101.</w:t>
            </w:r>
          </w:p>
          <w:p w14:paraId="24C4A812" w14:textId="3BF44029" w:rsidR="00072314" w:rsidRPr="00D410AE" w:rsidRDefault="00072314" w:rsidP="001D18E6">
            <w:pPr>
              <w:rPr>
                <w:rFonts w:cs="Arial"/>
              </w:rPr>
            </w:pPr>
          </w:p>
        </w:tc>
        <w:tc>
          <w:tcPr>
            <w:tcW w:w="3260" w:type="dxa"/>
          </w:tcPr>
          <w:p w14:paraId="35C255B7" w14:textId="77777777" w:rsidR="0009168A" w:rsidRDefault="0009168A"/>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7B5F2392" w14:textId="77777777" w:rsidR="0009168A" w:rsidRDefault="0009168A"/>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0BE48CEE" w14:textId="77777777" w:rsidR="0009168A" w:rsidRDefault="0009168A"/>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59FF47B9" w14:textId="77777777" w:rsidR="0009168A" w:rsidRDefault="0009168A"/>
        </w:tc>
        <w:tc>
          <w:tcPr>
            <w:tcW w:w="2693" w:type="dxa"/>
          </w:tcPr>
          <w:p w14:paraId="12D71B80" w14:textId="77777777" w:rsidR="009550B4" w:rsidRPr="00D410AE" w:rsidRDefault="009550B4" w:rsidP="00A25D2E">
            <w:pPr>
              <w:rPr>
                <w:rFonts w:cs="Arial"/>
              </w:rPr>
            </w:pPr>
            <w:r>
              <w:rPr>
                <w:rFonts w:cs="Arial"/>
              </w:rPr>
              <w:t>Vehicle Idle Mode</w:t>
            </w:r>
          </w:p>
        </w:tc>
        <w:tc>
          <w:tcPr>
            <w:tcW w:w="2693" w:type="dxa"/>
          </w:tcPr>
          <w:p w14:paraId="6146BADD" w14:textId="77777777" w:rsidR="009550B4" w:rsidRPr="004D0563" w:rsidRDefault="009550B4" w:rsidP="00A25D2E">
            <w:pPr>
              <w:rPr>
                <w:rFonts w:cs="Arial"/>
              </w:rPr>
            </w:pPr>
            <w:r w:rsidRPr="004D0563">
              <w:rPr>
                <w:rFonts w:cs="Arial"/>
              </w:rPr>
              <w:t>The feature equipped vehicle shall have a set idle condition</w:t>
            </w:r>
          </w:p>
          <w:p w14:paraId="717BA76B" w14:textId="77777777" w:rsidR="009550B4" w:rsidRPr="00D410AE" w:rsidRDefault="009550B4" w:rsidP="00A25D2E">
            <w:pPr>
              <w:rPr>
                <w:rFonts w:cs="Arial"/>
              </w:rPr>
            </w:pPr>
          </w:p>
        </w:tc>
        <w:tc>
          <w:tcPr>
            <w:tcW w:w="3260" w:type="dxa"/>
          </w:tcPr>
          <w:p w14:paraId="316F6611" w14:textId="77777777" w:rsidR="0009168A" w:rsidRDefault="0009168A"/>
        </w:tc>
      </w:tr>
      <w:tr w:rsidR="009550B4" w:rsidRPr="007C20FA" w14:paraId="256CCD1B" w14:textId="77777777" w:rsidTr="00A25D2E">
        <w:trPr>
          <w:trHeight w:val="20"/>
        </w:trPr>
        <w:tc>
          <w:tcPr>
            <w:tcW w:w="1560" w:type="dxa"/>
          </w:tcPr>
          <w:p w14:paraId="19AB5632" w14:textId="77777777" w:rsidR="0009168A" w:rsidRDefault="0009168A"/>
        </w:tc>
        <w:tc>
          <w:tcPr>
            <w:tcW w:w="2693" w:type="dxa"/>
          </w:tcPr>
          <w:p w14:paraId="5D168298" w14:textId="77777777" w:rsidR="009550B4" w:rsidRPr="00D410AE" w:rsidRDefault="009550B4" w:rsidP="00A25D2E">
            <w:pPr>
              <w:rPr>
                <w:rFonts w:cs="Arial"/>
              </w:rPr>
            </w:pPr>
            <w:r>
              <w:rPr>
                <w:rFonts w:cs="Arial"/>
              </w:rPr>
              <w:t>Example AR</w:t>
            </w:r>
          </w:p>
        </w:tc>
        <w:tc>
          <w:tcPr>
            <w:tcW w:w="2693" w:type="dxa"/>
          </w:tcPr>
          <w:p w14:paraId="439CF788" w14:textId="77777777" w:rsidR="009550B4" w:rsidRPr="00D410AE" w:rsidRDefault="009550B4" w:rsidP="00A25D2E">
            <w:pPr>
              <w:rPr>
                <w:rFonts w:cs="Arial"/>
              </w:rPr>
            </w:pPr>
          </w:p>
        </w:tc>
        <w:tc>
          <w:tcPr>
            <w:tcW w:w="3260" w:type="dxa"/>
          </w:tcPr>
          <w:p w14:paraId="77D0EEF9" w14:textId="77777777" w:rsidR="0009168A" w:rsidRDefault="0009168A"/>
        </w:tc>
      </w:tr>
      <w:tr w:rsidR="009550B4" w:rsidRPr="007C20FA" w14:paraId="38078EF1" w14:textId="77777777" w:rsidTr="00A25D2E">
        <w:trPr>
          <w:trHeight w:val="20"/>
        </w:trPr>
        <w:tc>
          <w:tcPr>
            <w:tcW w:w="1560" w:type="dxa"/>
          </w:tcPr>
          <w:p w14:paraId="5A054805" w14:textId="77777777" w:rsidR="0009168A" w:rsidRDefault="0009168A"/>
        </w:tc>
        <w:tc>
          <w:tcPr>
            <w:tcW w:w="2693" w:type="dxa"/>
          </w:tcPr>
          <w:p w14:paraId="17A8BF09" w14:textId="77777777" w:rsidR="009550B4" w:rsidRPr="00D410AE" w:rsidRDefault="009550B4" w:rsidP="00A25D2E">
            <w:pPr>
              <w:rPr>
                <w:rFonts w:cs="Arial"/>
              </w:rPr>
            </w:pPr>
            <w:r>
              <w:rPr>
                <w:rFonts w:cs="Arial"/>
              </w:rPr>
              <w:t>Battery Pack Temperature</w:t>
            </w:r>
          </w:p>
        </w:tc>
        <w:tc>
          <w:tcPr>
            <w:tcW w:w="2693" w:type="dxa"/>
          </w:tcPr>
          <w:p w14:paraId="3FB5803B" w14:textId="77777777" w:rsidR="009550B4" w:rsidRPr="004D0563" w:rsidRDefault="009550B4" w:rsidP="00A25D2E">
            <w:pPr>
              <w:rPr>
                <w:rFonts w:cs="Arial"/>
              </w:rPr>
            </w:pPr>
            <w:r w:rsidRPr="004D0563">
              <w:rPr>
                <w:rFonts w:cs="Arial"/>
              </w:rPr>
              <w:t>Battery pack temperature shall be thermally managed for optimal performance.</w:t>
            </w:r>
          </w:p>
          <w:p w14:paraId="3105279C" w14:textId="77777777" w:rsidR="009550B4" w:rsidRPr="00D410AE" w:rsidRDefault="009550B4" w:rsidP="00A25D2E">
            <w:pPr>
              <w:rPr>
                <w:rFonts w:cs="Arial"/>
              </w:rPr>
            </w:pPr>
          </w:p>
        </w:tc>
        <w:tc>
          <w:tcPr>
            <w:tcW w:w="3260" w:type="dxa"/>
          </w:tcPr>
          <w:p w14:paraId="2DCD4CC9" w14:textId="77777777" w:rsidR="0009168A" w:rsidRDefault="0009168A"/>
        </w:tc>
      </w:tr>
      <w:tr w:rsidR="009550B4" w:rsidRPr="007C20FA" w14:paraId="78680586" w14:textId="77777777" w:rsidTr="00A25D2E">
        <w:trPr>
          <w:trHeight w:val="20"/>
        </w:trPr>
        <w:tc>
          <w:tcPr>
            <w:tcW w:w="1560" w:type="dxa"/>
          </w:tcPr>
          <w:p w14:paraId="150377D0" w14:textId="77777777" w:rsidR="0009168A" w:rsidRDefault="0009168A"/>
        </w:tc>
        <w:tc>
          <w:tcPr>
            <w:tcW w:w="2693" w:type="dxa"/>
          </w:tcPr>
          <w:p w14:paraId="41182C3F" w14:textId="77777777" w:rsidR="009550B4" w:rsidRPr="00D410AE" w:rsidRDefault="009550B4" w:rsidP="00A25D2E">
            <w:pPr>
              <w:rPr>
                <w:rFonts w:cs="Arial"/>
              </w:rPr>
            </w:pPr>
            <w:r>
              <w:rPr>
                <w:rFonts w:cs="Arial"/>
              </w:rPr>
              <w:t>HMI Enable/Disable Functionality</w:t>
            </w:r>
          </w:p>
        </w:tc>
        <w:tc>
          <w:tcPr>
            <w:tcW w:w="2693" w:type="dxa"/>
          </w:tcPr>
          <w:p w14:paraId="576643E1" w14:textId="77777777" w:rsidR="009550B4" w:rsidRPr="004D0563" w:rsidRDefault="009550B4" w:rsidP="00A25D2E">
            <w:pPr>
              <w:rPr>
                <w:rFonts w:cs="Arial"/>
              </w:rPr>
            </w:pPr>
            <w:r w:rsidRPr="004D0563">
              <w:rPr>
                <w:rFonts w:cs="Arial"/>
              </w:rPr>
              <w:t xml:space="preserve">HMI shall enable and disable the </w:t>
            </w:r>
            <w:proofErr w:type="gramStart"/>
            <w:r w:rsidRPr="004D0563">
              <w:rPr>
                <w:rFonts w:cs="Arial"/>
              </w:rPr>
              <w:t>feature(</w:t>
            </w:r>
            <w:proofErr w:type="gramEnd"/>
            <w:r w:rsidRPr="004D0563">
              <w:rPr>
                <w:rFonts w:cs="Arial"/>
              </w:rPr>
              <w:t>Touch buttons and screen)</w:t>
            </w:r>
          </w:p>
          <w:p w14:paraId="0946E429" w14:textId="77777777" w:rsidR="009550B4" w:rsidRPr="00D410AE" w:rsidRDefault="009550B4" w:rsidP="00A25D2E">
            <w:pPr>
              <w:rPr>
                <w:rFonts w:cs="Arial"/>
              </w:rPr>
            </w:pPr>
          </w:p>
        </w:tc>
        <w:tc>
          <w:tcPr>
            <w:tcW w:w="3260" w:type="dxa"/>
          </w:tcPr>
          <w:p w14:paraId="7FABAF10" w14:textId="77777777" w:rsidR="0009168A" w:rsidRDefault="0009168A"/>
        </w:tc>
      </w:tr>
      <w:tr w:rsidR="009550B4" w:rsidRPr="007C20FA" w14:paraId="35E52465" w14:textId="77777777" w:rsidTr="00A25D2E">
        <w:trPr>
          <w:trHeight w:val="20"/>
        </w:trPr>
        <w:tc>
          <w:tcPr>
            <w:tcW w:w="1560" w:type="dxa"/>
          </w:tcPr>
          <w:p w14:paraId="49A8EAAD" w14:textId="77777777" w:rsidR="0009168A" w:rsidRDefault="0009168A"/>
        </w:tc>
        <w:tc>
          <w:tcPr>
            <w:tcW w:w="2693" w:type="dxa"/>
          </w:tcPr>
          <w:p w14:paraId="703FD892" w14:textId="77777777" w:rsidR="009550B4" w:rsidRPr="00D410AE" w:rsidRDefault="009550B4" w:rsidP="00A25D2E">
            <w:pPr>
              <w:rPr>
                <w:rFonts w:cs="Arial"/>
              </w:rPr>
            </w:pPr>
            <w:r>
              <w:rPr>
                <w:rFonts w:cs="Arial"/>
              </w:rPr>
              <w:t>Cabin Temperature</w:t>
            </w:r>
          </w:p>
        </w:tc>
        <w:tc>
          <w:tcPr>
            <w:tcW w:w="2693" w:type="dxa"/>
          </w:tcPr>
          <w:p w14:paraId="5C643E31" w14:textId="77777777" w:rsidR="009550B4" w:rsidRPr="004D0563" w:rsidRDefault="009550B4" w:rsidP="00A25D2E">
            <w:pPr>
              <w:rPr>
                <w:rFonts w:cs="Arial"/>
              </w:rPr>
            </w:pPr>
            <w:r w:rsidRPr="004D0563">
              <w:rPr>
                <w:rFonts w:cs="Arial"/>
              </w:rPr>
              <w:t>Vehicle cabin thermal management will be enabled based on user selected cooling options</w:t>
            </w:r>
          </w:p>
          <w:p w14:paraId="0CB2C009" w14:textId="77777777" w:rsidR="009550B4" w:rsidRPr="00D410AE" w:rsidRDefault="009550B4" w:rsidP="00A25D2E">
            <w:pPr>
              <w:rPr>
                <w:rFonts w:cs="Arial"/>
              </w:rPr>
            </w:pPr>
          </w:p>
        </w:tc>
        <w:tc>
          <w:tcPr>
            <w:tcW w:w="3260" w:type="dxa"/>
          </w:tcPr>
          <w:p w14:paraId="407DD1C4" w14:textId="77777777" w:rsidR="0009168A" w:rsidRDefault="0009168A"/>
        </w:tc>
      </w:tr>
      <w:tr w:rsidR="009550B4" w:rsidRPr="007C20FA" w14:paraId="6E9ADF92" w14:textId="77777777" w:rsidTr="00A25D2E">
        <w:trPr>
          <w:trHeight w:val="20"/>
        </w:trPr>
        <w:tc>
          <w:tcPr>
            <w:tcW w:w="1560" w:type="dxa"/>
          </w:tcPr>
          <w:p w14:paraId="32B20884" w14:textId="77777777" w:rsidR="0009168A" w:rsidRDefault="0009168A"/>
        </w:tc>
        <w:tc>
          <w:tcPr>
            <w:tcW w:w="2693" w:type="dxa"/>
          </w:tcPr>
          <w:p w14:paraId="72FD70EA" w14:textId="77777777" w:rsidR="009550B4" w:rsidRPr="00D410AE" w:rsidRDefault="009550B4" w:rsidP="00A25D2E">
            <w:pPr>
              <w:rPr>
                <w:rFonts w:cs="Arial"/>
              </w:rPr>
            </w:pPr>
            <w:r>
              <w:rPr>
                <w:rFonts w:cs="Arial"/>
              </w:rPr>
              <w:t>Battery SOC</w:t>
            </w:r>
          </w:p>
        </w:tc>
        <w:tc>
          <w:tcPr>
            <w:tcW w:w="2693" w:type="dxa"/>
          </w:tcPr>
          <w:p w14:paraId="7FE1AD5A" w14:textId="77777777" w:rsidR="009550B4" w:rsidRPr="004D0563" w:rsidRDefault="009550B4" w:rsidP="00A25D2E">
            <w:pPr>
              <w:rPr>
                <w:rFonts w:cs="Arial"/>
              </w:rPr>
            </w:pPr>
            <w:r w:rsidRPr="004D0563">
              <w:rPr>
                <w:rFonts w:cs="Arial"/>
              </w:rPr>
              <w:t>Battery shall be maintained above a minimum level before the TMOS feature will be enabled</w:t>
            </w:r>
          </w:p>
          <w:p w14:paraId="0FC448B7" w14:textId="77777777" w:rsidR="009550B4" w:rsidRPr="00D410AE" w:rsidRDefault="009550B4" w:rsidP="00A25D2E">
            <w:pPr>
              <w:rPr>
                <w:rFonts w:cs="Arial"/>
              </w:rPr>
            </w:pPr>
          </w:p>
        </w:tc>
        <w:tc>
          <w:tcPr>
            <w:tcW w:w="3260" w:type="dxa"/>
          </w:tcPr>
          <w:p w14:paraId="7826410F" w14:textId="77777777" w:rsidR="0009168A" w:rsidRDefault="0009168A"/>
        </w:tc>
      </w:tr>
      <w:tr w:rsidR="009550B4" w:rsidRPr="007C20FA" w14:paraId="5A93E7C2" w14:textId="77777777" w:rsidTr="00A25D2E">
        <w:trPr>
          <w:trHeight w:val="20"/>
        </w:trPr>
        <w:tc>
          <w:tcPr>
            <w:tcW w:w="1560" w:type="dxa"/>
          </w:tcPr>
          <w:p w14:paraId="467FDF72" w14:textId="77777777" w:rsidR="0009168A" w:rsidRDefault="0009168A"/>
        </w:tc>
        <w:tc>
          <w:tcPr>
            <w:tcW w:w="2693" w:type="dxa"/>
          </w:tcPr>
          <w:p w14:paraId="32ABF88C" w14:textId="77777777" w:rsidR="009550B4" w:rsidRPr="00D410AE" w:rsidRDefault="009550B4" w:rsidP="00A25D2E">
            <w:pPr>
              <w:rPr>
                <w:rFonts w:cs="Arial"/>
              </w:rPr>
            </w:pPr>
            <w:r>
              <w:rPr>
                <w:rFonts w:cs="Arial"/>
              </w:rPr>
              <w:t>Cabin Cooling</w:t>
            </w:r>
          </w:p>
        </w:tc>
        <w:tc>
          <w:tcPr>
            <w:tcW w:w="2693" w:type="dxa"/>
          </w:tcPr>
          <w:p w14:paraId="0A6AEE6D" w14:textId="77777777" w:rsidR="009550B4" w:rsidRPr="004D0563" w:rsidRDefault="009550B4" w:rsidP="00A25D2E">
            <w:pPr>
              <w:rPr>
                <w:rFonts w:cs="Arial"/>
              </w:rPr>
            </w:pPr>
            <w:r w:rsidRPr="004D0563">
              <w:rPr>
                <w:rFonts w:cs="Arial"/>
              </w:rPr>
              <w:t>The feature equipped vehicle shall have capability to cool the cabin</w:t>
            </w:r>
          </w:p>
          <w:p w14:paraId="43497DBA" w14:textId="77777777" w:rsidR="009550B4" w:rsidRPr="00D410AE" w:rsidRDefault="009550B4" w:rsidP="00A25D2E">
            <w:pPr>
              <w:rPr>
                <w:rFonts w:cs="Arial"/>
              </w:rPr>
            </w:pPr>
          </w:p>
        </w:tc>
        <w:tc>
          <w:tcPr>
            <w:tcW w:w="3260" w:type="dxa"/>
          </w:tcPr>
          <w:p w14:paraId="75690FE6" w14:textId="77777777" w:rsidR="0009168A" w:rsidRDefault="0009168A"/>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77777777" w:rsidR="00072314" w:rsidRPr="00C7649D" w:rsidRDefault="00072314" w:rsidP="00072314">
      <w:pPr>
        <w:pStyle w:val="Caption"/>
      </w:pPr>
      <w:bookmarkStart w:id="40" w:name="_Toc35000662"/>
      <w:bookmarkStart w:id="41"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40"/>
      <w:bookmarkEnd w:id="41"/>
    </w:p>
    <w:p w14:paraId="57843EC8" w14:textId="77777777" w:rsidR="00072314" w:rsidRDefault="00072314" w:rsidP="00072314">
      <w:pPr>
        <w:pStyle w:val="Heading2"/>
        <w:keepNext/>
        <w:tabs>
          <w:tab w:val="clear" w:pos="709"/>
        </w:tabs>
        <w:spacing w:before="240"/>
        <w:ind w:left="578" w:hanging="578"/>
      </w:pPr>
      <w:bookmarkStart w:id="42" w:name="_Toc35000573"/>
      <w:r>
        <w:t>Lessons Learned</w:t>
      </w:r>
      <w:bookmarkEnd w:id="42"/>
    </w:p>
    <w:p w14:paraId="1D28AA31" w14:textId="77777777" w:rsidR="00E26B6B" w:rsidRPr="002755EC" w:rsidRDefault="00E26B6B" w:rsidP="00E26B6B">
      <w:pPr>
        <w:rPr>
          <w:rFonts w:cs="Arial"/>
        </w:rPr>
      </w:pPr>
    </w:p>
    <w:p w14:paraId="2B2351F5" w14:textId="77777777" w:rsidR="00E26B6B" w:rsidRPr="00E07869" w:rsidRDefault="00E26B6B" w:rsidP="00E26B6B">
      <w:pPr>
        <w:rPr>
          <w:color w:val="7F7F7F" w:themeColor="text1" w:themeTint="80"/>
        </w:rPr>
      </w:pPr>
      <w:commentRangeStart w:id="43"/>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43"/>
      <w:r>
        <w:rPr>
          <w:rStyle w:val="CommentReference"/>
          <w:rFonts w:ascii="Times New Roman" w:hAnsi="Times New Roman"/>
        </w:rPr>
        <w:commentReference w:id="43"/>
      </w:r>
    </w:p>
    <w:p w14:paraId="69AEE52E" w14:textId="77777777" w:rsidR="00072314" w:rsidRPr="00AE0397" w:rsidRDefault="00072314" w:rsidP="00072314">
      <w:pPr>
        <w:pStyle w:val="BodyText"/>
      </w:pPr>
    </w:p>
    <w:p w14:paraId="759B129D" w14:textId="77777777" w:rsidR="00072314" w:rsidRDefault="00072314" w:rsidP="00072314">
      <w:pPr>
        <w:pStyle w:val="Heading2"/>
        <w:spacing w:before="240"/>
        <w:rPr>
          <w:lang w:val="en-GB"/>
        </w:rPr>
      </w:pPr>
      <w:bookmarkStart w:id="44" w:name="_Toc35000574"/>
      <w:r w:rsidRPr="0008696C">
        <w:rPr>
          <w:lang w:val="en-GB"/>
        </w:rPr>
        <w:t>Assumptions</w:t>
      </w:r>
      <w:bookmarkEnd w:id="44"/>
    </w:p>
    <w:p w14:paraId="46B46E78" w14:textId="77777777" w:rsidR="0050474F" w:rsidRPr="0059449D" w:rsidRDefault="0050474F" w:rsidP="0050474F">
      <w:pPr>
        <w:rPr>
          <w:highlight w:val="yellow"/>
        </w:rPr>
      </w:pPr>
    </w:p>
    <w:p w14:paraId="12FECD02" w14:textId="77777777" w:rsidR="0050474F" w:rsidRPr="0059449D" w:rsidRDefault="0050474F" w:rsidP="0050474F">
      <w:pPr>
        <w:rPr>
          <w:color w:val="7F7F7F" w:themeColor="text1" w:themeTint="80"/>
          <w:highlight w:val="yellow"/>
        </w:rPr>
      </w:pPr>
      <w:r w:rsidRPr="0059449D">
        <w:rPr>
          <w:color w:val="7F7F7F" w:themeColor="text1" w:themeTint="80"/>
          <w:highlight w:val="yellow"/>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45" w:name="_Toc35000575"/>
      <w:r>
        <w:rPr>
          <w:lang w:val="en-GB"/>
        </w:rPr>
        <w:lastRenderedPageBreak/>
        <w:t>Feature Implementation Architecture</w:t>
      </w:r>
      <w:bookmarkEnd w:id="45"/>
    </w:p>
    <w:p w14:paraId="0618372A" w14:textId="77777777" w:rsidR="00072314" w:rsidRPr="0008696C" w:rsidRDefault="00072314" w:rsidP="00072314">
      <w:pPr>
        <w:pStyle w:val="Heading2"/>
        <w:spacing w:before="240"/>
        <w:rPr>
          <w:lang w:val="en-GB"/>
        </w:rPr>
      </w:pPr>
      <w:bookmarkStart w:id="46" w:name="_Toc35000576"/>
      <w:r w:rsidRPr="0008696C">
        <w:rPr>
          <w:lang w:val="en-GB"/>
        </w:rPr>
        <w:t>Functional Architecture</w:t>
      </w:r>
      <w:bookmarkEnd w:id="46"/>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47" w:name="_Toc35000577"/>
      <w:r>
        <w:t>Description</w:t>
      </w:r>
      <w:bookmarkEnd w:id="47"/>
    </w:p>
    <w:p w14:paraId="0DB9E227" w14:textId="77777777" w:rsidR="00E31117" w:rsidRDefault="00E31117" w:rsidP="00E31117">
      <w:pPr>
        <w:rPr>
          <w:color w:val="C0504D" w:themeColor="accent2"/>
        </w:rPr>
      </w:pPr>
    </w:p>
    <w:p w14:paraId="520E367A" w14:textId="77777777" w:rsidR="00E31117" w:rsidRDefault="00E31117" w:rsidP="00E31117"/>
    <w:p w14:paraId="4EAD720D" w14:textId="77777777" w:rsidR="00E31117" w:rsidRDefault="00E31117" w:rsidP="00E31117"/>
    <w:p w14:paraId="6EFD3F8D" w14:textId="77777777" w:rsidR="00E31117" w:rsidRDefault="00E31117" w:rsidP="00E31117">
      <w:pPr>
        <w:jc w:val="center"/>
      </w:pPr>
      <w:r>
        <w:rPr>
          <w:noProof/>
        </w:rPr>
        <w:drawing>
          <wp:inline distT="0" distB="0" distL="0" distR="0" wp14:anchorId="7941662F" wp14:editId="5CFA13BB">
            <wp:extent cx="6570980" cy="2722483"/>
            <wp:effectExtent l="0" t="0" r="0" b="0"/>
            <wp:docPr id="3" name="Picture -538981221.jpg" descr="-53898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8981221.jpg"/>
                    <pic:cNvPicPr/>
                  </pic:nvPicPr>
                  <pic:blipFill>
                    <a:blip r:embed="rId25" cstate="print"/>
                    <a:stretch>
                      <a:fillRect/>
                    </a:stretch>
                  </pic:blipFill>
                  <pic:spPr>
                    <a:xfrm>
                      <a:off x="0" y="0"/>
                      <a:ext cx="6570980" cy="2722483"/>
                    </a:xfrm>
                    <a:prstGeom prst="rect">
                      <a:avLst/>
                    </a:prstGeom>
                  </pic:spPr>
                </pic:pic>
              </a:graphicData>
            </a:graphic>
          </wp:inline>
        </w:drawing>
      </w:r>
    </w:p>
    <w:p w14:paraId="047BF478"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Run Cool Cabin Feature</w:t>
      </w:r>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8" w:name="_Toc35000578"/>
      <w:r>
        <w:t>Function List</w:t>
      </w:r>
      <w:bookmarkEnd w:id="48"/>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6"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6795CDE3"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0ADB5330" w14:textId="77777777" w:rsidTr="00E31117">
        <w:trPr>
          <w:tblHeader/>
        </w:trPr>
        <w:tc>
          <w:tcPr>
            <w:tcW w:w="1163" w:type="dxa"/>
            <w:shd w:val="pct20" w:color="auto" w:fill="FFFFFF"/>
            <w:vAlign w:val="center"/>
          </w:tcPr>
          <w:p w14:paraId="79085E58" w14:textId="0D2D065F"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511850DA" w14:textId="6D40610C"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2CE290D7" w14:textId="1FDEA170" w:rsidR="00E31117" w:rsidRPr="007C20FA" w:rsidRDefault="00E31117" w:rsidP="00E31117">
            <w:pPr>
              <w:pStyle w:val="Caption"/>
              <w:jc w:val="left"/>
            </w:pPr>
            <w:r>
              <w:t>Function</w:t>
            </w:r>
            <w:r w:rsidRPr="004E7B74">
              <w:t xml:space="preserve"> Description</w:t>
            </w:r>
          </w:p>
        </w:tc>
      </w:tr>
      <w:tr w:rsidR="00E31117" w:rsidRPr="00BB0EAC" w14:paraId="5C7657E6" w14:textId="77777777" w:rsidTr="00E31117">
        <w:tc>
          <w:tcPr>
            <w:tcW w:w="1163" w:type="dxa"/>
          </w:tcPr>
          <w:p w14:paraId="3F6B0CCB" w14:textId="3AE7D989" w:rsidR="00E31117" w:rsidRPr="00A6458B" w:rsidRDefault="00E31117" w:rsidP="00E31117"/>
        </w:tc>
        <w:tc>
          <w:tcPr>
            <w:tcW w:w="3402" w:type="dxa"/>
          </w:tcPr>
          <w:p w14:paraId="4FAAC028" w14:textId="77777777" w:rsidR="00E31117" w:rsidRDefault="00E31117" w:rsidP="00E31117">
            <w:r>
              <w:rPr>
                <w:i/>
              </w:rPr>
              <w:t>(activity</w:t>
            </w:r>
            <w:r w:rsidRPr="005E78E8">
              <w:rPr>
                <w:i/>
              </w:rPr>
              <w:t>)</w:t>
            </w:r>
            <w:r w:rsidRPr="00C15D3D">
              <w:t xml:space="preserve"> </w:t>
            </w:r>
            <w:bookmarkStart w:id="49" w:name="_92a5cb9ee6c0c89bde00cbbcca31cd98"/>
            <w:r>
              <w:t xml:space="preserve">Turn </w:t>
            </w:r>
            <w:proofErr w:type="gramStart"/>
            <w:r>
              <w:t>On</w:t>
            </w:r>
            <w:proofErr w:type="gramEnd"/>
            <w:r>
              <w:t xml:space="preserve"> Vehicle</w:t>
            </w:r>
            <w:bookmarkEnd w:id="49"/>
          </w:p>
        </w:tc>
        <w:tc>
          <w:tcPr>
            <w:tcW w:w="5702" w:type="dxa"/>
          </w:tcPr>
          <w:p w14:paraId="0A49F61E" w14:textId="77777777" w:rsidR="00E31117" w:rsidRDefault="00E31117" w:rsidP="00E31117">
            <w:pPr>
              <w:pStyle w:val="BodyText"/>
              <w:rPr>
                <w:lang w:val="en-US"/>
              </w:rPr>
            </w:pPr>
            <w:r>
              <w:rPr>
                <w:i/>
                <w:lang w:val="en-US"/>
              </w:rPr>
              <w:t>(activity</w:t>
            </w:r>
            <w:r w:rsidRPr="005E78E8">
              <w:rPr>
                <w:i/>
                <w:lang w:val="en-US"/>
              </w:rPr>
              <w:t>)</w:t>
            </w:r>
            <w:r>
              <w:rPr>
                <w:lang w:val="en-US"/>
              </w:rPr>
              <w:t xml:space="preserve"> Function provides ignition status for provide user feedback feature function</w:t>
            </w:r>
          </w:p>
        </w:tc>
      </w:tr>
      <w:tr w:rsidR="00E31117" w:rsidRPr="00BB0EAC" w14:paraId="558D7266" w14:textId="77777777" w:rsidTr="00E31117">
        <w:tc>
          <w:tcPr>
            <w:tcW w:w="1163" w:type="dxa"/>
          </w:tcPr>
          <w:p w14:paraId="2AB84352" w14:textId="77777777" w:rsidR="00E31117" w:rsidRPr="00A6458B" w:rsidRDefault="00E31117" w:rsidP="00E31117"/>
        </w:tc>
        <w:tc>
          <w:tcPr>
            <w:tcW w:w="3402" w:type="dxa"/>
          </w:tcPr>
          <w:p w14:paraId="79FB6E43" w14:textId="77777777" w:rsidR="00E31117" w:rsidRDefault="00E31117" w:rsidP="00E31117">
            <w:r>
              <w:rPr>
                <w:i/>
              </w:rPr>
              <w:t>(activity</w:t>
            </w:r>
            <w:r w:rsidRPr="005E78E8">
              <w:rPr>
                <w:i/>
              </w:rPr>
              <w:t>)</w:t>
            </w:r>
            <w:r w:rsidRPr="00C15D3D">
              <w:t xml:space="preserve"> </w:t>
            </w:r>
            <w:bookmarkStart w:id="50" w:name="_6bf03471a068d6797fc94e494700908c"/>
            <w:r>
              <w:t>Provide User Feedback</w:t>
            </w:r>
            <w:bookmarkEnd w:id="50"/>
          </w:p>
        </w:tc>
        <w:tc>
          <w:tcPr>
            <w:tcW w:w="5702" w:type="dxa"/>
          </w:tcPr>
          <w:p w14:paraId="3DC1F980" w14:textId="77777777" w:rsidR="00E31117" w:rsidRDefault="00E31117" w:rsidP="00E31117">
            <w:pPr>
              <w:pStyle w:val="BodyText"/>
              <w:rPr>
                <w:lang w:val="en-US"/>
              </w:rPr>
            </w:pPr>
            <w:r>
              <w:rPr>
                <w:i/>
                <w:lang w:val="en-US"/>
              </w:rPr>
              <w:t>(activity</w:t>
            </w:r>
            <w:r w:rsidRPr="005E78E8">
              <w:rPr>
                <w:i/>
                <w:lang w:val="en-US"/>
              </w:rPr>
              <w:t>)</w:t>
            </w:r>
            <w:r>
              <w:rPr>
                <w:lang w:val="en-US"/>
              </w:rPr>
              <w:t xml:space="preserve"> Provide User Feedback Feature Function has inputs of Ignition Status and FeedbackInformation and outputs Display TMOS Run activity to HMI</w:t>
            </w:r>
          </w:p>
        </w:tc>
      </w:tr>
      <w:tr w:rsidR="00E31117" w:rsidRPr="00BB0EAC" w14:paraId="1CEACFDB" w14:textId="77777777" w:rsidTr="00E31117">
        <w:tc>
          <w:tcPr>
            <w:tcW w:w="1163" w:type="dxa"/>
          </w:tcPr>
          <w:p w14:paraId="2E6A9729" w14:textId="77777777" w:rsidR="00E31117" w:rsidRPr="00A6458B" w:rsidRDefault="00E31117" w:rsidP="00E31117"/>
        </w:tc>
        <w:tc>
          <w:tcPr>
            <w:tcW w:w="3402" w:type="dxa"/>
          </w:tcPr>
          <w:p w14:paraId="4A35CD25" w14:textId="77777777" w:rsidR="00E31117" w:rsidRDefault="00E31117" w:rsidP="00E31117">
            <w:r>
              <w:rPr>
                <w:i/>
              </w:rPr>
              <w:t>(activity</w:t>
            </w:r>
            <w:r w:rsidRPr="005E78E8">
              <w:rPr>
                <w:i/>
              </w:rPr>
              <w:t>)</w:t>
            </w:r>
            <w:r w:rsidRPr="00C15D3D">
              <w:t xml:space="preserve"> </w:t>
            </w:r>
            <w:bookmarkStart w:id="51" w:name="_f233cadfa601bba0d99c3b53bd1dc1b4"/>
            <w:r>
              <w:t>Maintain Desired Temperature</w:t>
            </w:r>
            <w:bookmarkEnd w:id="51"/>
          </w:p>
        </w:tc>
        <w:tc>
          <w:tcPr>
            <w:tcW w:w="5702" w:type="dxa"/>
          </w:tcPr>
          <w:p w14:paraId="0D0BE8B3" w14:textId="77777777" w:rsidR="00E31117" w:rsidRDefault="00E31117" w:rsidP="00E31117">
            <w:pPr>
              <w:pStyle w:val="BodyText"/>
              <w:rPr>
                <w:lang w:val="en-US"/>
              </w:rPr>
            </w:pPr>
            <w:r>
              <w:rPr>
                <w:i/>
                <w:lang w:val="en-US"/>
              </w:rPr>
              <w:t>(activity</w:t>
            </w:r>
            <w:r w:rsidRPr="005E78E8">
              <w:rPr>
                <w:i/>
                <w:lang w:val="en-US"/>
              </w:rPr>
              <w:t>)</w:t>
            </w:r>
            <w:r>
              <w:rPr>
                <w:lang w:val="en-US"/>
              </w:rPr>
              <w:t xml:space="preserve"> Maintain Desired Temperature domain function notifies TMOS feature of the cabin temperature and ambient temperature status</w:t>
            </w:r>
          </w:p>
        </w:tc>
      </w:tr>
      <w:tr w:rsidR="00E31117" w:rsidRPr="00BB0EAC" w14:paraId="550ED187" w14:textId="77777777" w:rsidTr="00E31117">
        <w:tc>
          <w:tcPr>
            <w:tcW w:w="1163" w:type="dxa"/>
          </w:tcPr>
          <w:p w14:paraId="7734BA34" w14:textId="77777777" w:rsidR="00E31117" w:rsidRPr="00A6458B" w:rsidRDefault="00E31117" w:rsidP="00E31117"/>
        </w:tc>
        <w:tc>
          <w:tcPr>
            <w:tcW w:w="3402" w:type="dxa"/>
          </w:tcPr>
          <w:p w14:paraId="3CD85F31" w14:textId="77777777" w:rsidR="00E31117" w:rsidRDefault="00E31117" w:rsidP="00E31117">
            <w:r>
              <w:rPr>
                <w:i/>
              </w:rPr>
              <w:t>(activity</w:t>
            </w:r>
            <w:r w:rsidRPr="005E78E8">
              <w:rPr>
                <w:i/>
              </w:rPr>
              <w:t>)</w:t>
            </w:r>
            <w:r w:rsidRPr="00C15D3D">
              <w:t xml:space="preserve"> </w:t>
            </w:r>
            <w:bookmarkStart w:id="52" w:name="_a788aa07f27a69caad0144b57cb8b42a"/>
            <w:r>
              <w:t>Notify User TMOS run results</w:t>
            </w:r>
            <w:bookmarkEnd w:id="52"/>
          </w:p>
        </w:tc>
        <w:tc>
          <w:tcPr>
            <w:tcW w:w="5702" w:type="dxa"/>
          </w:tcPr>
          <w:p w14:paraId="53C8AFD8" w14:textId="77777777" w:rsidR="00E31117" w:rsidRDefault="00E31117" w:rsidP="00E31117">
            <w:pPr>
              <w:pStyle w:val="BodyText"/>
              <w:rPr>
                <w:lang w:val="en-US"/>
              </w:rPr>
            </w:pPr>
            <w:r>
              <w:rPr>
                <w:i/>
                <w:lang w:val="en-US"/>
              </w:rPr>
              <w:t>(activity</w:t>
            </w:r>
            <w:r w:rsidRPr="005E78E8">
              <w:rPr>
                <w:i/>
                <w:lang w:val="en-US"/>
              </w:rPr>
              <w:t>)</w:t>
            </w:r>
            <w:r>
              <w:rPr>
                <w:lang w:val="en-US"/>
              </w:rPr>
              <w:t xml:space="preserve"> Notify User TMOS run results function provides the user through the HMI the results of TMOS run activity</w:t>
            </w:r>
          </w:p>
        </w:tc>
      </w:tr>
      <w:tr w:rsidR="00E31117" w:rsidRPr="00BB0EAC" w14:paraId="24BAE6D3" w14:textId="77777777" w:rsidTr="00E31117">
        <w:tc>
          <w:tcPr>
            <w:tcW w:w="1163" w:type="dxa"/>
          </w:tcPr>
          <w:p w14:paraId="3488FCA3" w14:textId="77777777" w:rsidR="00E31117" w:rsidRPr="00A6458B" w:rsidRDefault="00E31117" w:rsidP="00E31117"/>
        </w:tc>
        <w:tc>
          <w:tcPr>
            <w:tcW w:w="3402" w:type="dxa"/>
          </w:tcPr>
          <w:p w14:paraId="0650D5D4" w14:textId="77777777" w:rsidR="00E31117" w:rsidRDefault="00E31117" w:rsidP="00E31117">
            <w:r>
              <w:rPr>
                <w:i/>
              </w:rPr>
              <w:t>(activity</w:t>
            </w:r>
            <w:r w:rsidRPr="005E78E8">
              <w:rPr>
                <w:i/>
              </w:rPr>
              <w:t>)</w:t>
            </w:r>
            <w:r w:rsidRPr="00C15D3D">
              <w:t xml:space="preserve"> </w:t>
            </w:r>
            <w:bookmarkStart w:id="53" w:name="_fc8184b1ba22f21d6ef80e1b1dd45fc4"/>
            <w:r>
              <w:t>Set Cooling Configuratioin</w:t>
            </w:r>
            <w:bookmarkEnd w:id="53"/>
          </w:p>
        </w:tc>
        <w:tc>
          <w:tcPr>
            <w:tcW w:w="5702" w:type="dxa"/>
          </w:tcPr>
          <w:p w14:paraId="6627ECF9" w14:textId="77777777" w:rsidR="00E31117" w:rsidRDefault="00E31117" w:rsidP="00E31117">
            <w:pPr>
              <w:pStyle w:val="BodyText"/>
              <w:rPr>
                <w:lang w:val="en-US"/>
              </w:rPr>
            </w:pPr>
            <w:r>
              <w:rPr>
                <w:i/>
                <w:lang w:val="en-US"/>
              </w:rPr>
              <w:t>(activity</w:t>
            </w:r>
            <w:r w:rsidRPr="005E78E8">
              <w:rPr>
                <w:i/>
                <w:lang w:val="en-US"/>
              </w:rPr>
              <w:t>)</w:t>
            </w:r>
            <w:r>
              <w:rPr>
                <w:lang w:val="en-US"/>
              </w:rPr>
              <w:t xml:space="preserve"> Set Cooling Configuration feature function has </w:t>
            </w:r>
            <w:proofErr w:type="gramStart"/>
            <w:r>
              <w:rPr>
                <w:lang w:val="en-US"/>
              </w:rPr>
              <w:t>inputs  TMOS</w:t>
            </w:r>
            <w:proofErr w:type="gramEnd"/>
            <w:r>
              <w:rPr>
                <w:lang w:val="en-US"/>
              </w:rPr>
              <w:t xml:space="preserve"> Settings and Vehicle Status and outputs desired TMOS Settings</w:t>
            </w:r>
          </w:p>
        </w:tc>
      </w:tr>
      <w:tr w:rsidR="00E31117" w:rsidRPr="00BB0EAC" w14:paraId="0D78CA68" w14:textId="77777777" w:rsidTr="00E31117">
        <w:tc>
          <w:tcPr>
            <w:tcW w:w="1163" w:type="dxa"/>
          </w:tcPr>
          <w:p w14:paraId="3135E261" w14:textId="77777777" w:rsidR="00E31117" w:rsidRPr="00A6458B" w:rsidRDefault="00E31117" w:rsidP="00E31117"/>
        </w:tc>
        <w:tc>
          <w:tcPr>
            <w:tcW w:w="3402" w:type="dxa"/>
          </w:tcPr>
          <w:p w14:paraId="7B3A5FC7" w14:textId="77777777" w:rsidR="00E31117" w:rsidRDefault="00E31117" w:rsidP="00E31117">
            <w:r>
              <w:rPr>
                <w:i/>
              </w:rPr>
              <w:t>(activity</w:t>
            </w:r>
            <w:r w:rsidRPr="005E78E8">
              <w:rPr>
                <w:i/>
              </w:rPr>
              <w:t>)</w:t>
            </w:r>
            <w:r w:rsidRPr="00C15D3D">
              <w:t xml:space="preserve"> </w:t>
            </w:r>
            <w:bookmarkStart w:id="54" w:name="_b5646146a5576a88686af978e21dbc90"/>
            <w:r>
              <w:t>Control TMOS Feature</w:t>
            </w:r>
            <w:bookmarkEnd w:id="54"/>
          </w:p>
        </w:tc>
        <w:tc>
          <w:tcPr>
            <w:tcW w:w="5702" w:type="dxa"/>
          </w:tcPr>
          <w:p w14:paraId="09794C82" w14:textId="77777777" w:rsidR="00E31117" w:rsidRDefault="00E31117" w:rsidP="00E31117">
            <w:pPr>
              <w:pStyle w:val="BodyText"/>
              <w:rPr>
                <w:lang w:val="en-US"/>
              </w:rPr>
            </w:pPr>
            <w:r>
              <w:rPr>
                <w:i/>
                <w:lang w:val="en-US"/>
              </w:rPr>
              <w:t>(activity</w:t>
            </w:r>
            <w:r w:rsidRPr="005E78E8">
              <w:rPr>
                <w:i/>
                <w:lang w:val="en-US"/>
              </w:rPr>
              <w:t>)</w:t>
            </w:r>
            <w:r>
              <w:rPr>
                <w:lang w:val="en-US"/>
              </w:rPr>
              <w:t xml:space="preserve"> Control TMOS Feature function receives inputs of vehicle status, Feature Settings, OAT, and Cabin Temperature and outputs WakeUpSignal, Blower Signal, Compressor Signal, and FeedbackInformation</w:t>
            </w:r>
          </w:p>
        </w:tc>
      </w:tr>
      <w:tr w:rsidR="00E31117" w:rsidRPr="00BB0EAC" w14:paraId="2F7FBA0C" w14:textId="77777777" w:rsidTr="00E31117">
        <w:tc>
          <w:tcPr>
            <w:tcW w:w="1163" w:type="dxa"/>
          </w:tcPr>
          <w:p w14:paraId="6DF9AD94" w14:textId="77777777" w:rsidR="00E31117" w:rsidRPr="00A6458B" w:rsidRDefault="00E31117" w:rsidP="00E31117"/>
        </w:tc>
        <w:tc>
          <w:tcPr>
            <w:tcW w:w="3402" w:type="dxa"/>
          </w:tcPr>
          <w:p w14:paraId="1E84F0A4" w14:textId="77777777" w:rsidR="00E31117" w:rsidRDefault="00E31117" w:rsidP="00E31117">
            <w:r>
              <w:rPr>
                <w:i/>
              </w:rPr>
              <w:t>(activity</w:t>
            </w:r>
            <w:r w:rsidRPr="005E78E8">
              <w:rPr>
                <w:i/>
              </w:rPr>
              <w:t>)</w:t>
            </w:r>
            <w:r w:rsidRPr="00C15D3D">
              <w:t xml:space="preserve"> </w:t>
            </w:r>
            <w:bookmarkStart w:id="55" w:name="_45b1e6d2a94125f1220cc5d317f5e7ed"/>
            <w:r>
              <w:t xml:space="preserve">Provide </w:t>
            </w:r>
            <w:proofErr w:type="gramStart"/>
            <w:r>
              <w:t>vehicle  status</w:t>
            </w:r>
            <w:bookmarkEnd w:id="55"/>
            <w:proofErr w:type="gramEnd"/>
          </w:p>
        </w:tc>
        <w:tc>
          <w:tcPr>
            <w:tcW w:w="5702" w:type="dxa"/>
          </w:tcPr>
          <w:p w14:paraId="6D109061" w14:textId="77777777" w:rsidR="00E31117" w:rsidRDefault="00E31117" w:rsidP="00E31117">
            <w:pPr>
              <w:pStyle w:val="BodyText"/>
              <w:rPr>
                <w:lang w:val="en-US"/>
              </w:rPr>
            </w:pPr>
            <w:r>
              <w:rPr>
                <w:i/>
                <w:lang w:val="en-US"/>
              </w:rPr>
              <w:t>(activity</w:t>
            </w:r>
            <w:r w:rsidRPr="005E78E8">
              <w:rPr>
                <w:i/>
                <w:lang w:val="en-US"/>
              </w:rPr>
              <w:t>)</w:t>
            </w:r>
            <w:r>
              <w:rPr>
                <w:lang w:val="en-US"/>
              </w:rPr>
              <w:t xml:space="preserve"> Provide vehicle Status funtion provides TMOS feature with the Battery Status, Ignition Status, Transmission Status, Vehicle Speed, and WakeUpSignal</w:t>
            </w:r>
          </w:p>
        </w:tc>
      </w:tr>
      <w:tr w:rsidR="00E31117" w:rsidRPr="00BB0EAC" w14:paraId="7D90CB6A" w14:textId="77777777" w:rsidTr="00E31117">
        <w:tc>
          <w:tcPr>
            <w:tcW w:w="1163" w:type="dxa"/>
          </w:tcPr>
          <w:p w14:paraId="52112BE9" w14:textId="77777777" w:rsidR="00E31117" w:rsidRPr="00A6458B" w:rsidRDefault="00E31117" w:rsidP="00E31117"/>
        </w:tc>
        <w:tc>
          <w:tcPr>
            <w:tcW w:w="3402" w:type="dxa"/>
          </w:tcPr>
          <w:p w14:paraId="77CE6368" w14:textId="77777777" w:rsidR="00E31117" w:rsidRDefault="00E31117" w:rsidP="00E31117">
            <w:r>
              <w:rPr>
                <w:i/>
              </w:rPr>
              <w:t>(activity</w:t>
            </w:r>
            <w:r w:rsidRPr="005E78E8">
              <w:rPr>
                <w:i/>
              </w:rPr>
              <w:t>)</w:t>
            </w:r>
            <w:r w:rsidRPr="00C15D3D">
              <w:t xml:space="preserve"> </w:t>
            </w:r>
            <w:bookmarkStart w:id="56" w:name="_e31cb8e4da945bc48be0e59272f09b39"/>
            <w:r>
              <w:t>Send Interior and outside air Temperature</w:t>
            </w:r>
            <w:bookmarkEnd w:id="56"/>
          </w:p>
        </w:tc>
        <w:tc>
          <w:tcPr>
            <w:tcW w:w="5702" w:type="dxa"/>
          </w:tcPr>
          <w:p w14:paraId="43C87DD9" w14:textId="77777777" w:rsidR="00E31117" w:rsidRDefault="00E31117" w:rsidP="00E31117">
            <w:pPr>
              <w:pStyle w:val="BodyText"/>
              <w:rPr>
                <w:lang w:val="en-US"/>
              </w:rPr>
            </w:pPr>
            <w:r>
              <w:rPr>
                <w:i/>
                <w:lang w:val="en-US"/>
              </w:rPr>
              <w:t>(activity</w:t>
            </w:r>
            <w:r w:rsidRPr="005E78E8">
              <w:rPr>
                <w:i/>
                <w:lang w:val="en-US"/>
              </w:rPr>
              <w:t>)</w:t>
            </w:r>
            <w:r>
              <w:rPr>
                <w:lang w:val="en-US"/>
              </w:rPr>
              <w:t xml:space="preserve"> Send Cabin and Outside Air Temperature domain function provides TMOS with the most recent Cabin and OSA temperatures</w:t>
            </w:r>
          </w:p>
        </w:tc>
      </w:tr>
    </w:tbl>
    <w:p w14:paraId="66123B56" w14:textId="77777777" w:rsidR="00E31117"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16</w:t>
      </w:r>
      <w:r>
        <w:rPr>
          <w:noProof/>
        </w:rPr>
        <w:fldChar w:fldCharType="end"/>
      </w:r>
      <w:r w:rsidRPr="00A13A7B">
        <w:t>: List of Functions</w:t>
      </w:r>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57" w:name="_Toc35000579"/>
      <w:r w:rsidRPr="0008696C">
        <w:t>Signal List</w:t>
      </w:r>
      <w:bookmarkEnd w:id="57"/>
    </w:p>
    <w:p w14:paraId="0D949114" w14:textId="4887CE01" w:rsidR="002C3006" w:rsidRDefault="002C3006" w:rsidP="00720A45">
      <w:pPr>
        <w:rPr>
          <w:highlight w:val="green"/>
        </w:rPr>
      </w:pPr>
    </w:p>
    <w:p w14:paraId="2EB6F79E" w14:textId="38B41833" w:rsidR="00823726" w:rsidRDefault="00823726" w:rsidP="00720A45">
      <w:pPr>
        <w:rPr>
          <w:highlight w:val="cyan"/>
        </w:rPr>
      </w:pPr>
      <w:r>
        <w:rPr>
          <w:noProof/>
        </w:rPr>
        <w:drawing>
          <wp:inline distT="0" distB="0" distL="0" distR="0" wp14:anchorId="00D3D41D" wp14:editId="597D1495">
            <wp:extent cx="6570979" cy="461435"/>
            <wp:effectExtent l="0" t="0" r="0" b="0"/>
            <wp:docPr id="5" name="Picture -1327978294.jpg" descr="-1327978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27978294.jpg"/>
                    <pic:cNvPicPr/>
                  </pic:nvPicPr>
                  <pic:blipFill>
                    <a:blip r:embed="rId27" cstate="print"/>
                    <a:stretch>
                      <a:fillRect/>
                    </a:stretch>
                  </pic:blipFill>
                  <pic:spPr>
                    <a:xfrm>
                      <a:off x="0" y="0"/>
                      <a:ext cx="6570979" cy="461435"/>
                    </a:xfrm>
                    <a:prstGeom prst="rect">
                      <a:avLst/>
                    </a:prstGeom>
                  </pic:spPr>
                </pic:pic>
              </a:graphicData>
            </a:graphic>
          </wp:inline>
        </w:drawing>
      </w:r>
    </w:p>
    <w:tbl>
      <w:tblPr>
        <w:tblStyle w:val="TableGrid"/>
        <w:tblW w:w="9351" w:type="dxa"/>
        <w:tblLook w:val="04A0" w:firstRow="1" w:lastRow="0" w:firstColumn="1" w:lastColumn="0" w:noHBand="0" w:noVBand="1"/>
      </w:tblPr>
      <w:tblGrid>
        <w:gridCol w:w="2689"/>
        <w:gridCol w:w="4252"/>
        <w:gridCol w:w="2410"/>
      </w:tblGrid>
      <w:tr w:rsidR="00216FAA" w14:paraId="47E03306" w14:textId="77777777" w:rsidTr="00B11971">
        <w:tc>
          <w:tcPr>
            <w:tcW w:w="2689" w:type="dxa"/>
            <w:shd w:val="clear" w:color="auto" w:fill="D9D9D9" w:themeFill="background1" w:themeFillShade="D9"/>
            <w:vAlign w:val="bottom"/>
          </w:tcPr>
          <w:p w14:paraId="4AEF67C1" w14:textId="77777777" w:rsidR="00216FAA" w:rsidRPr="00F259A8" w:rsidRDefault="00216FAA" w:rsidP="00B11971">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5D6C3FA3" w14:textId="77777777" w:rsidR="00216FAA" w:rsidRPr="00F259A8" w:rsidRDefault="00216FAA" w:rsidP="00B11971">
            <w:pPr>
              <w:rPr>
                <w:b/>
              </w:rPr>
            </w:pPr>
            <w:r>
              <w:rPr>
                <w:b/>
              </w:rPr>
              <w:t>Description</w:t>
            </w:r>
          </w:p>
        </w:tc>
        <w:tc>
          <w:tcPr>
            <w:tcW w:w="2410" w:type="dxa"/>
            <w:shd w:val="clear" w:color="auto" w:fill="D9D9D9" w:themeFill="background1" w:themeFillShade="D9"/>
          </w:tcPr>
          <w:p w14:paraId="1CD238F8" w14:textId="77777777" w:rsidR="00216FAA" w:rsidRDefault="00216FAA" w:rsidP="00B11971">
            <w:pPr>
              <w:rPr>
                <w:b/>
              </w:rPr>
            </w:pPr>
            <w:r>
              <w:rPr>
                <w:b/>
              </w:rPr>
              <w:t>Details</w:t>
            </w:r>
          </w:p>
        </w:tc>
      </w:tr>
    </w:tbl>
    <w:p w14:paraId="65B294ED" w14:textId="0F08319A" w:rsidR="00216FAA" w:rsidRDefault="00216FAA" w:rsidP="00720A45">
      <w:pPr>
        <w:rPr>
          <w:highlight w:val="cyan"/>
        </w:rPr>
      </w:pPr>
    </w:p>
    <w:p w14:paraId="48638AD4" w14:textId="2DD1D576" w:rsidR="00216FAA" w:rsidRDefault="00216FAA" w:rsidP="00720A45">
      <w:pPr>
        <w:rPr>
          <w:highlight w:val="cyan"/>
        </w:rPr>
      </w:pPr>
    </w:p>
    <w:p w14:paraId="65F6DFAA" w14:textId="77777777" w:rsidR="00216FAA" w:rsidRDefault="00216FAA" w:rsidP="00720A45">
      <w:pPr>
        <w:rPr>
          <w:highlight w:val="green"/>
        </w:rPr>
      </w:pPr>
    </w:p>
    <w:p w14:paraId="3E750881" w14:textId="77777777" w:rsidR="00072314" w:rsidRPr="007F6011" w:rsidRDefault="00072314" w:rsidP="00072314">
      <w:pPr>
        <w:pStyle w:val="Heading2"/>
        <w:spacing w:before="240"/>
        <w:rPr>
          <w:lang w:val="en-GB"/>
        </w:rPr>
      </w:pPr>
      <w:bookmarkStart w:id="58" w:name="_Toc35000580"/>
      <w:r w:rsidRPr="007F6011">
        <w:rPr>
          <w:lang w:val="en-GB"/>
        </w:rPr>
        <w:t>Physical Architecture</w:t>
      </w:r>
      <w:bookmarkEnd w:id="58"/>
    </w:p>
    <w:p w14:paraId="2AD41A9A" w14:textId="77777777" w:rsidR="00072314" w:rsidRPr="0008696C" w:rsidRDefault="00072314" w:rsidP="00072314">
      <w:pPr>
        <w:pStyle w:val="Heading3"/>
        <w:keepNext w:val="0"/>
        <w:tabs>
          <w:tab w:val="clear" w:pos="900"/>
          <w:tab w:val="left" w:pos="709"/>
          <w:tab w:val="left" w:pos="851"/>
        </w:tabs>
        <w:spacing w:before="240"/>
      </w:pPr>
      <w:bookmarkStart w:id="59" w:name="_Ref29281872"/>
      <w:bookmarkStart w:id="60" w:name="_Ref29281864"/>
      <w:bookmarkStart w:id="61" w:name="_Toc35000581"/>
      <w:r w:rsidRPr="0008696C">
        <w:t>E/E Architecture</w:t>
      </w:r>
      <w:bookmarkEnd w:id="59"/>
      <w:bookmarkEnd w:id="60"/>
      <w:bookmarkEnd w:id="61"/>
    </w:p>
    <w:p w14:paraId="260D4257" w14:textId="77777777" w:rsidR="00072314" w:rsidRDefault="00072314" w:rsidP="00072314">
      <w:pPr>
        <w:pStyle w:val="Heading4"/>
        <w:keepNext w:val="0"/>
        <w:tabs>
          <w:tab w:val="clear" w:pos="900"/>
          <w:tab w:val="left" w:pos="709"/>
        </w:tabs>
        <w:spacing w:before="240"/>
      </w:pPr>
      <w:bookmarkStart w:id="62" w:name="_Toc35000582"/>
      <w:r>
        <w:t xml:space="preserve">E/E Architecture </w:t>
      </w:r>
      <w:r w:rsidRPr="009E3B7C">
        <w:t>Variants</w:t>
      </w:r>
      <w:bookmarkEnd w:id="62"/>
    </w:p>
    <w:p w14:paraId="620BF0E4" w14:textId="2B0AEF1F" w:rsidR="00720A45" w:rsidRDefault="00720A45" w:rsidP="00072314"/>
    <w:p w14:paraId="2298170F" w14:textId="59B4B42E"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14:paraId="4808540E" w14:textId="77777777" w:rsidR="000B1B4C" w:rsidRDefault="000B1B4C" w:rsidP="00204EE5">
      <w:pPr>
        <w:rPr>
          <w:color w:val="00B0F0"/>
        </w:rPr>
      </w:pPr>
    </w:p>
    <w:tbl>
      <w:tblPr>
        <w:tblStyle w:val="TableGrid"/>
        <w:tblW w:w="10201" w:type="dxa"/>
        <w:tblLook w:val="0620" w:firstRow="1" w:lastRow="0" w:firstColumn="0" w:lastColumn="0" w:noHBand="1" w:noVBand="1"/>
      </w:tblPr>
      <w:tblGrid>
        <w:gridCol w:w="2379"/>
        <w:gridCol w:w="4567"/>
        <w:gridCol w:w="3255"/>
      </w:tblGrid>
      <w:tr w:rsidR="00DF45C6" w:rsidRPr="008F7552" w14:paraId="5D5FA5D4" w14:textId="77777777" w:rsidTr="00B11971">
        <w:trPr>
          <w:trHeight w:val="314"/>
        </w:trPr>
        <w:tc>
          <w:tcPr>
            <w:tcW w:w="2379" w:type="dxa"/>
            <w:shd w:val="clear" w:color="auto" w:fill="D9D9D9" w:themeFill="background1" w:themeFillShade="D9"/>
          </w:tcPr>
          <w:p w14:paraId="4B430E9C" w14:textId="77777777" w:rsidR="00DF45C6" w:rsidRPr="009E3B7C" w:rsidRDefault="00DF45C6" w:rsidP="00B11971">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694420C" w14:textId="77777777" w:rsidR="00DF45C6" w:rsidRPr="009E3B7C" w:rsidRDefault="00DF45C6" w:rsidP="00B11971">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60B6BC38" w14:textId="77777777" w:rsidR="00DF45C6" w:rsidRPr="008F7552" w:rsidRDefault="00DF45C6" w:rsidP="00B11971">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DF45C6" w:rsidRPr="00930D36" w14:paraId="4E8344E3" w14:textId="77777777" w:rsidTr="00B11971">
        <w:trPr>
          <w:trHeight w:val="64"/>
        </w:trPr>
        <w:tc>
          <w:tcPr>
            <w:tcW w:w="2379" w:type="dxa"/>
          </w:tcPr>
          <w:p w14:paraId="3969AF07" w14:textId="77777777" w:rsidR="00DF45C6" w:rsidRPr="005A69C9" w:rsidRDefault="00DF45C6" w:rsidP="00B11971">
            <w:pPr>
              <w:rPr>
                <w:rFonts w:cs="Arial"/>
              </w:rPr>
            </w:pPr>
            <w:r>
              <w:rPr>
                <w:rFonts w:cs="Arial"/>
              </w:rPr>
              <w:t>e.g “FNV2”</w:t>
            </w:r>
          </w:p>
        </w:tc>
        <w:tc>
          <w:tcPr>
            <w:tcW w:w="4567" w:type="dxa"/>
          </w:tcPr>
          <w:p w14:paraId="266C606F" w14:textId="77777777" w:rsidR="00DF45C6" w:rsidRPr="009E3B7C" w:rsidRDefault="00DF45C6" w:rsidP="00B11971">
            <w:pPr>
              <w:overflowPunct/>
              <w:autoSpaceDE/>
              <w:autoSpaceDN/>
              <w:adjustRightInd/>
              <w:textAlignment w:val="center"/>
              <w:rPr>
                <w:rFonts w:cs="Arial"/>
              </w:rPr>
            </w:pPr>
          </w:p>
        </w:tc>
        <w:tc>
          <w:tcPr>
            <w:tcW w:w="3255" w:type="dxa"/>
          </w:tcPr>
          <w:p w14:paraId="26BC4157" w14:textId="77777777" w:rsidR="00DF45C6" w:rsidRPr="00D6603F" w:rsidRDefault="00DF45C6" w:rsidP="00B11971">
            <w:pPr>
              <w:rPr>
                <w:rFonts w:cs="Arial"/>
                <w:lang w:val="en-GB"/>
              </w:rPr>
            </w:pPr>
            <w:r>
              <w:rPr>
                <w:rFonts w:cs="Arial"/>
                <w:lang w:val="en-GB"/>
              </w:rPr>
              <w:t xml:space="preserve">Example: </w:t>
            </w:r>
          </w:p>
          <w:p w14:paraId="1F23773B" w14:textId="77777777" w:rsidR="00DF45C6" w:rsidRPr="00930D36" w:rsidRDefault="00DF45C6" w:rsidP="00B11971">
            <w:pPr>
              <w:pStyle w:val="ListParagraph"/>
              <w:numPr>
                <w:ilvl w:val="0"/>
                <w:numId w:val="21"/>
              </w:numPr>
              <w:rPr>
                <w:rFonts w:ascii="Arial" w:hAnsi="Arial" w:cs="Arial"/>
                <w:lang w:val="en-GB"/>
              </w:rPr>
            </w:pPr>
            <w:r w:rsidRPr="00930D36">
              <w:rPr>
                <w:rFonts w:ascii="Arial" w:hAnsi="Arial" w:cs="Arial"/>
                <w:lang w:val="en-GB"/>
              </w:rPr>
              <w:t>VOpt_NetworkTopology = FNV2</w:t>
            </w:r>
          </w:p>
          <w:p w14:paraId="2EA1D6FF" w14:textId="77777777" w:rsidR="00DF45C6" w:rsidRPr="00930D36" w:rsidRDefault="00DF45C6" w:rsidP="00B11971">
            <w:pPr>
              <w:rPr>
                <w:rFonts w:cs="Arial"/>
                <w:lang w:val="en-GB"/>
              </w:rPr>
            </w:pPr>
            <w:r w:rsidRPr="00930D36">
              <w:rPr>
                <w:rFonts w:cs="Arial"/>
                <w:lang w:val="en-GB"/>
              </w:rPr>
              <w:t xml:space="preserve">AND </w:t>
            </w:r>
          </w:p>
          <w:p w14:paraId="11C1AFD5" w14:textId="77777777" w:rsidR="00DF45C6" w:rsidRPr="00930D36" w:rsidRDefault="00DF45C6" w:rsidP="00B11971">
            <w:pPr>
              <w:pStyle w:val="ListParagraph"/>
              <w:numPr>
                <w:ilvl w:val="0"/>
                <w:numId w:val="21"/>
              </w:numPr>
              <w:rPr>
                <w:rFonts w:cs="Arial"/>
                <w:lang w:val="en-GB"/>
              </w:rPr>
            </w:pPr>
            <w:r w:rsidRPr="00930D36">
              <w:rPr>
                <w:rFonts w:ascii="Arial" w:hAnsi="Arial" w:cs="Arial"/>
                <w:lang w:val="en-GB"/>
              </w:rPr>
              <w:t>DATGen = 2.0</w:t>
            </w:r>
          </w:p>
        </w:tc>
      </w:tr>
      <w:tr w:rsidR="00DF45C6" w:rsidRPr="00930D36" w14:paraId="0D00438C" w14:textId="77777777" w:rsidTr="00B11971">
        <w:trPr>
          <w:trHeight w:val="64"/>
        </w:trPr>
        <w:tc>
          <w:tcPr>
            <w:tcW w:w="2379" w:type="dxa"/>
          </w:tcPr>
          <w:p w14:paraId="1CF68F62" w14:textId="77777777" w:rsidR="00DF45C6" w:rsidRDefault="00DF45C6" w:rsidP="00B11971">
            <w:pPr>
              <w:rPr>
                <w:rFonts w:cs="Arial"/>
              </w:rPr>
            </w:pPr>
            <w:r>
              <w:rPr>
                <w:rFonts w:cs="Arial"/>
              </w:rPr>
              <w:t>e.g. “CGEA Low Content”</w:t>
            </w:r>
          </w:p>
        </w:tc>
        <w:tc>
          <w:tcPr>
            <w:tcW w:w="4567" w:type="dxa"/>
          </w:tcPr>
          <w:p w14:paraId="39E7710D" w14:textId="77777777" w:rsidR="00DF45C6" w:rsidRPr="009E3B7C" w:rsidRDefault="00DF45C6" w:rsidP="00B11971">
            <w:pPr>
              <w:overflowPunct/>
              <w:autoSpaceDE/>
              <w:autoSpaceDN/>
              <w:adjustRightInd/>
              <w:textAlignment w:val="center"/>
              <w:rPr>
                <w:rFonts w:cs="Arial"/>
              </w:rPr>
            </w:pPr>
          </w:p>
        </w:tc>
        <w:tc>
          <w:tcPr>
            <w:tcW w:w="3255" w:type="dxa"/>
          </w:tcPr>
          <w:p w14:paraId="7EE8E060" w14:textId="77777777" w:rsidR="00DF45C6" w:rsidRPr="00D6603F" w:rsidRDefault="00DF45C6" w:rsidP="00B11971">
            <w:pPr>
              <w:rPr>
                <w:rFonts w:cs="Arial"/>
                <w:lang w:val="en-GB"/>
              </w:rPr>
            </w:pPr>
            <w:r>
              <w:rPr>
                <w:rFonts w:cs="Arial"/>
                <w:lang w:val="en-GB"/>
              </w:rPr>
              <w:t xml:space="preserve">Example: </w:t>
            </w:r>
          </w:p>
          <w:p w14:paraId="46F4CF37" w14:textId="77777777" w:rsidR="00DF45C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 xml:space="preserve">NetworkTopology = CGEA13 </w:t>
            </w:r>
          </w:p>
          <w:p w14:paraId="38BE5310" w14:textId="77777777" w:rsidR="00DF45C6" w:rsidRDefault="00DF45C6" w:rsidP="00B11971">
            <w:pPr>
              <w:pStyle w:val="ListParagraph"/>
              <w:ind w:left="360"/>
              <w:rPr>
                <w:rFonts w:ascii="Arial" w:hAnsi="Arial" w:cs="Arial"/>
                <w:lang w:val="en-GB"/>
              </w:rPr>
            </w:pPr>
            <w:r>
              <w:rPr>
                <w:rFonts w:ascii="Arial" w:hAnsi="Arial" w:cs="Arial"/>
                <w:lang w:val="en-GB"/>
              </w:rPr>
              <w:t>OR</w:t>
            </w:r>
          </w:p>
          <w:p w14:paraId="78855DBB" w14:textId="77777777" w:rsidR="00DF45C6" w:rsidRPr="00930D36" w:rsidRDefault="00DF45C6" w:rsidP="00B11971">
            <w:pPr>
              <w:pStyle w:val="ListParagraph"/>
              <w:ind w:left="360"/>
              <w:rPr>
                <w:rFonts w:ascii="Arial" w:hAnsi="Arial" w:cs="Arial"/>
                <w:lang w:val="en-GB"/>
              </w:rPr>
            </w:pPr>
            <w:r>
              <w:rPr>
                <w:rFonts w:ascii="Arial" w:hAnsi="Arial" w:cs="Arial"/>
                <w:lang w:val="en-GB"/>
              </w:rPr>
              <w:t>VOpt_</w:t>
            </w:r>
            <w:r w:rsidRPr="00930D36">
              <w:rPr>
                <w:rFonts w:ascii="Arial" w:hAnsi="Arial" w:cs="Arial"/>
                <w:lang w:val="en-GB"/>
              </w:rPr>
              <w:t xml:space="preserve">NetworkTopology = </w:t>
            </w:r>
            <w:r>
              <w:rPr>
                <w:rFonts w:ascii="Arial" w:hAnsi="Arial" w:cs="Arial"/>
                <w:lang w:val="en-GB"/>
              </w:rPr>
              <w:t>CGEA11)</w:t>
            </w:r>
          </w:p>
          <w:p w14:paraId="2F69D5BB" w14:textId="77777777" w:rsidR="00DF45C6" w:rsidRPr="00930D36" w:rsidRDefault="00DF45C6" w:rsidP="00B11971">
            <w:pPr>
              <w:pStyle w:val="ListParagraph"/>
              <w:numPr>
                <w:ilvl w:val="0"/>
                <w:numId w:val="20"/>
              </w:numPr>
              <w:rPr>
                <w:rFonts w:ascii="Arial" w:hAnsi="Arial" w:cs="Arial"/>
                <w:lang w:val="en-GB"/>
              </w:rPr>
            </w:pPr>
          </w:p>
          <w:p w14:paraId="0A393816" w14:textId="77777777" w:rsidR="00DF45C6" w:rsidRPr="00930D36" w:rsidRDefault="00DF45C6" w:rsidP="00B11971">
            <w:pPr>
              <w:rPr>
                <w:rFonts w:cs="Arial"/>
                <w:lang w:val="en-GB"/>
              </w:rPr>
            </w:pPr>
            <w:r w:rsidRPr="00930D36">
              <w:rPr>
                <w:rFonts w:cs="Arial"/>
                <w:lang w:val="en-GB"/>
              </w:rPr>
              <w:lastRenderedPageBreak/>
              <w:t xml:space="preserve">AND </w:t>
            </w:r>
          </w:p>
          <w:p w14:paraId="50294C9A"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ABS = None</w:t>
            </w:r>
          </w:p>
          <w:p w14:paraId="5B6C9B04" w14:textId="77777777" w:rsidR="00DF45C6" w:rsidRPr="00930D36" w:rsidRDefault="00DF45C6" w:rsidP="00B11971">
            <w:pPr>
              <w:rPr>
                <w:rFonts w:cs="Arial"/>
                <w:lang w:val="en-GB"/>
              </w:rPr>
            </w:pPr>
            <w:r w:rsidRPr="00930D36">
              <w:rPr>
                <w:rFonts w:cs="Arial"/>
                <w:lang w:val="en-GB"/>
              </w:rPr>
              <w:t>AND</w:t>
            </w:r>
          </w:p>
          <w:p w14:paraId="7083D7F2"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VOpt_PTModule = ECM</w:t>
            </w:r>
          </w:p>
        </w:tc>
      </w:tr>
      <w:tr w:rsidR="00DF45C6" w:rsidRPr="00DF060F" w14:paraId="22BDC09B" w14:textId="77777777" w:rsidTr="00B11971">
        <w:trPr>
          <w:trHeight w:val="64"/>
        </w:trPr>
        <w:tc>
          <w:tcPr>
            <w:tcW w:w="2379" w:type="dxa"/>
          </w:tcPr>
          <w:p w14:paraId="5E2C033C" w14:textId="77777777" w:rsidR="00DF45C6" w:rsidRPr="005A69C9" w:rsidRDefault="00DF45C6" w:rsidP="00B11971">
            <w:pPr>
              <w:rPr>
                <w:rFonts w:cs="Arial"/>
              </w:rPr>
            </w:pPr>
          </w:p>
        </w:tc>
        <w:tc>
          <w:tcPr>
            <w:tcW w:w="4567" w:type="dxa"/>
          </w:tcPr>
          <w:p w14:paraId="59850989" w14:textId="77777777" w:rsidR="00DF45C6" w:rsidRPr="009E3B7C" w:rsidRDefault="00DF45C6" w:rsidP="00B11971">
            <w:pPr>
              <w:overflowPunct/>
              <w:autoSpaceDE/>
              <w:autoSpaceDN/>
              <w:adjustRightInd/>
              <w:textAlignment w:val="center"/>
              <w:rPr>
                <w:rFonts w:cs="Arial"/>
              </w:rPr>
            </w:pPr>
          </w:p>
        </w:tc>
        <w:tc>
          <w:tcPr>
            <w:tcW w:w="3255" w:type="dxa"/>
          </w:tcPr>
          <w:p w14:paraId="5FCBA675" w14:textId="77777777" w:rsidR="00DF45C6" w:rsidRPr="00DF060F" w:rsidRDefault="00DF45C6" w:rsidP="00B11971">
            <w:pPr>
              <w:rPr>
                <w:rFonts w:cs="Arial"/>
                <w:lang w:val="en-GB"/>
              </w:rPr>
            </w:pPr>
          </w:p>
        </w:tc>
      </w:tr>
    </w:tbl>
    <w:p w14:paraId="7ADA86AB" w14:textId="77777777" w:rsidR="00DF45C6" w:rsidRDefault="00DF45C6" w:rsidP="00DF45C6">
      <w:pPr>
        <w:rPr>
          <w:color w:val="00B0F0"/>
        </w:rPr>
      </w:pPr>
    </w:p>
    <w:p w14:paraId="227A44CF" w14:textId="77777777" w:rsidR="00DF45C6" w:rsidRDefault="00DF45C6" w:rsidP="00072314"/>
    <w:p w14:paraId="5DC7164E" w14:textId="77777777" w:rsidR="00DF45C6" w:rsidRPr="00282E2C" w:rsidRDefault="00DF45C6" w:rsidP="00072314"/>
    <w:p w14:paraId="2BB194B2" w14:textId="77777777" w:rsidR="00E5781B" w:rsidRDefault="00E5781B" w:rsidP="00A25D2E">
      <w:pPr>
        <w:rPr>
          <w:rFonts w:cs="Arial"/>
        </w:rPr>
      </w:pPr>
    </w:p>
    <w:p w14:paraId="58CD3B49" w14:textId="6EC76650" w:rsidR="00072314" w:rsidRPr="009E3B7C" w:rsidRDefault="00072314" w:rsidP="00072314">
      <w:pPr>
        <w:pStyle w:val="Heading5"/>
        <w:keepNext w:val="0"/>
        <w:tabs>
          <w:tab w:val="clear" w:pos="900"/>
          <w:tab w:val="left" w:pos="709"/>
        </w:tabs>
        <w:spacing w:before="240"/>
      </w:pPr>
      <w:bookmarkStart w:id="63" w:name="_Toc35000583"/>
      <w:r>
        <w:t>E/E Architecture “Architecture Variant 1”</w:t>
      </w:r>
      <w:bookmarkEnd w:id="63"/>
      <w:r w:rsidR="00A25D2E">
        <w:t>: Vehicle</w:t>
      </w:r>
    </w:p>
    <w:p w14:paraId="7BC3FB0E" w14:textId="77777777" w:rsidR="00072314" w:rsidRDefault="00072314" w:rsidP="00072314"/>
    <w:p w14:paraId="288333FC" w14:textId="6351289F"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6CFF7ED1" w14:textId="77777777" w:rsidR="00F6153D" w:rsidRDefault="00F6153D" w:rsidP="00F6153D">
      <w:pPr>
        <w:rPr>
          <w:rFonts w:cs="Arial"/>
          <w:lang w:val="en-GB"/>
        </w:rPr>
      </w:pPr>
    </w:p>
    <w:p w14:paraId="20B0F883" w14:textId="77777777" w:rsidR="00F6153D" w:rsidRDefault="00F6153D" w:rsidP="00F6153D">
      <w:pPr>
        <w:jc w:val="center"/>
        <w:rPr>
          <w:rFonts w:cs="Arial"/>
          <w:lang w:val="en-GB"/>
        </w:rPr>
      </w:pPr>
      <w:r>
        <w:rPr>
          <w:noProof/>
        </w:rPr>
        <w:drawing>
          <wp:inline distT="0" distB="0" distL="0" distR="0" wp14:anchorId="2E8B6CE0" wp14:editId="35DC9D06">
            <wp:extent cx="6570980" cy="5829892"/>
            <wp:effectExtent l="0" t="0" r="0" b="0"/>
            <wp:docPr id="7" name="Picture -1422479009.jpg" descr="-142247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22479009.jpg"/>
                    <pic:cNvPicPr/>
                  </pic:nvPicPr>
                  <pic:blipFill>
                    <a:blip r:embed="rId28" cstate="print"/>
                    <a:stretch>
                      <a:fillRect/>
                    </a:stretch>
                  </pic:blipFill>
                  <pic:spPr>
                    <a:xfrm>
                      <a:off x="0" y="0"/>
                      <a:ext cx="6570980" cy="5829892"/>
                    </a:xfrm>
                    <a:prstGeom prst="rect">
                      <a:avLst/>
                    </a:prstGeom>
                  </pic:spPr>
                </pic:pic>
              </a:graphicData>
            </a:graphic>
          </wp:inline>
        </w:drawing>
      </w:r>
    </w:p>
    <w:p w14:paraId="403A7250" w14:textId="77777777" w:rsidR="00F6153D" w:rsidRPr="009E3B7C" w:rsidRDefault="00F6153D" w:rsidP="00F6153D">
      <w:pPr>
        <w:pStyle w:val="Caption"/>
        <w:spacing w:after="0"/>
        <w:rPr>
          <w:rFonts w:cs="Arial"/>
          <w:lang w:val="en-GB"/>
        </w:rPr>
      </w:pPr>
      <w:r>
        <w:lastRenderedPageBreak/>
        <w:t xml:space="preserve">Figure </w:t>
      </w:r>
      <w:r>
        <w:rPr>
          <w:noProof/>
        </w:rPr>
        <w:t>1</w:t>
      </w:r>
      <w:r>
        <w:t>: Vehicle</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64" w:name="_Toc35000585"/>
      <w:r w:rsidRPr="00B14A40">
        <w:t>E/E Components</w:t>
      </w:r>
      <w:bookmarkEnd w:id="64"/>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2765342" w14:textId="77777777" w:rsidTr="00F6153D">
        <w:tc>
          <w:tcPr>
            <w:tcW w:w="3818" w:type="dxa"/>
          </w:tcPr>
          <w:p w14:paraId="77E06EE5" w14:textId="77777777" w:rsidR="00F6153D" w:rsidRDefault="00F6153D" w:rsidP="00F6153D">
            <w:pPr>
              <w:pStyle w:val="scriptNormal"/>
              <w:rPr>
                <w:color w:val="000000" w:themeColor="text1"/>
              </w:rPr>
            </w:pPr>
            <w:r>
              <w:rPr>
                <w:color w:val="000000" w:themeColor="text1"/>
              </w:rPr>
              <w:t xml:space="preserve">BCM ECU </w:t>
            </w:r>
          </w:p>
        </w:tc>
        <w:tc>
          <w:tcPr>
            <w:tcW w:w="6383" w:type="dxa"/>
          </w:tcPr>
          <w:p w14:paraId="36D89CB1" w14:textId="77777777" w:rsidR="0009168A" w:rsidRDefault="0009168A"/>
        </w:tc>
      </w:tr>
      <w:tr w:rsidR="00F6153D" w:rsidRPr="001B6F3D" w14:paraId="2DAB2C19" w14:textId="77777777" w:rsidTr="00F6153D">
        <w:tc>
          <w:tcPr>
            <w:tcW w:w="3818" w:type="dxa"/>
          </w:tcPr>
          <w:p w14:paraId="2EFFFD75" w14:textId="77777777" w:rsidR="00F6153D" w:rsidRDefault="00F6153D" w:rsidP="00F6153D">
            <w:pPr>
              <w:pStyle w:val="scriptNormal"/>
              <w:rPr>
                <w:color w:val="000000" w:themeColor="text1"/>
              </w:rPr>
            </w:pPr>
            <w:r>
              <w:rPr>
                <w:color w:val="000000" w:themeColor="text1"/>
              </w:rPr>
              <w:t>BECM</w:t>
            </w:r>
          </w:p>
        </w:tc>
        <w:tc>
          <w:tcPr>
            <w:tcW w:w="6383" w:type="dxa"/>
          </w:tcPr>
          <w:p w14:paraId="2567A3CC" w14:textId="77777777" w:rsidR="00F6153D" w:rsidRDefault="00F6153D" w:rsidP="00F6153D">
            <w:pPr>
              <w:pStyle w:val="scriptNormal"/>
              <w:rPr>
                <w:color w:val="000000" w:themeColor="text1"/>
              </w:rPr>
            </w:pPr>
            <w:r>
              <w:rPr>
                <w:color w:val="000000" w:themeColor="text1"/>
              </w:rPr>
              <w:t>Battery Energy Control Module</w:t>
            </w:r>
          </w:p>
        </w:tc>
      </w:tr>
      <w:tr w:rsidR="00F6153D" w:rsidRPr="001B6F3D" w14:paraId="679BCFC3" w14:textId="77777777" w:rsidTr="00F6153D">
        <w:tc>
          <w:tcPr>
            <w:tcW w:w="3818" w:type="dxa"/>
          </w:tcPr>
          <w:p w14:paraId="1AC79692" w14:textId="77777777" w:rsidR="00F6153D" w:rsidRDefault="00F6153D" w:rsidP="00F6153D">
            <w:pPr>
              <w:pStyle w:val="scriptNormal"/>
              <w:rPr>
                <w:color w:val="000000" w:themeColor="text1"/>
              </w:rPr>
            </w:pPr>
            <w:r>
              <w:rPr>
                <w:color w:val="000000" w:themeColor="text1"/>
              </w:rPr>
              <w:t>DC/DC</w:t>
            </w:r>
          </w:p>
        </w:tc>
        <w:tc>
          <w:tcPr>
            <w:tcW w:w="6383" w:type="dxa"/>
          </w:tcPr>
          <w:p w14:paraId="75E8308F" w14:textId="77777777" w:rsidR="00F6153D" w:rsidRDefault="00F6153D" w:rsidP="00F6153D">
            <w:pPr>
              <w:pStyle w:val="scriptNormal"/>
              <w:rPr>
                <w:color w:val="000000" w:themeColor="text1"/>
              </w:rPr>
            </w:pPr>
            <w:r>
              <w:rPr>
                <w:color w:val="000000" w:themeColor="text1"/>
              </w:rPr>
              <w:t>DC to DC Converter</w:t>
            </w:r>
          </w:p>
        </w:tc>
      </w:tr>
      <w:tr w:rsidR="00F6153D" w:rsidRPr="001B6F3D" w14:paraId="0F85395D" w14:textId="77777777" w:rsidTr="00F6153D">
        <w:tc>
          <w:tcPr>
            <w:tcW w:w="3818" w:type="dxa"/>
          </w:tcPr>
          <w:p w14:paraId="000FF839" w14:textId="77777777" w:rsidR="00F6153D" w:rsidRDefault="00F6153D" w:rsidP="00F6153D">
            <w:pPr>
              <w:pStyle w:val="scriptNormal"/>
              <w:rPr>
                <w:color w:val="000000" w:themeColor="text1"/>
              </w:rPr>
            </w:pPr>
            <w:r>
              <w:rPr>
                <w:color w:val="000000" w:themeColor="text1"/>
              </w:rPr>
              <w:t>ECG (</w:t>
            </w:r>
            <w:proofErr w:type="gramStart"/>
            <w:r>
              <w:rPr>
                <w:color w:val="000000" w:themeColor="text1"/>
              </w:rPr>
              <w:t>ECG )</w:t>
            </w:r>
            <w:proofErr w:type="gramEnd"/>
          </w:p>
        </w:tc>
        <w:tc>
          <w:tcPr>
            <w:tcW w:w="6383" w:type="dxa"/>
          </w:tcPr>
          <w:p w14:paraId="5F7E68BE"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5F3DEC71" w14:textId="77777777" w:rsidTr="00F6153D">
        <w:tc>
          <w:tcPr>
            <w:tcW w:w="3818" w:type="dxa"/>
          </w:tcPr>
          <w:p w14:paraId="04F64D53" w14:textId="77777777" w:rsidR="00F6153D" w:rsidRDefault="00F6153D" w:rsidP="00F6153D">
            <w:pPr>
              <w:pStyle w:val="scriptNormal"/>
              <w:rPr>
                <w:color w:val="000000" w:themeColor="text1"/>
              </w:rPr>
            </w:pPr>
            <w:r>
              <w:rPr>
                <w:color w:val="000000" w:themeColor="text1"/>
              </w:rPr>
              <w:t>ECM_HEV ECU (ECM_HEV ECU1)</w:t>
            </w:r>
          </w:p>
        </w:tc>
        <w:tc>
          <w:tcPr>
            <w:tcW w:w="6383" w:type="dxa"/>
          </w:tcPr>
          <w:p w14:paraId="780126E4" w14:textId="77777777" w:rsidR="0009168A" w:rsidRDefault="0009168A"/>
        </w:tc>
      </w:tr>
      <w:tr w:rsidR="00F6153D" w:rsidRPr="001B6F3D" w14:paraId="02BB2096" w14:textId="77777777" w:rsidTr="00F6153D">
        <w:tc>
          <w:tcPr>
            <w:tcW w:w="3818" w:type="dxa"/>
          </w:tcPr>
          <w:p w14:paraId="65A48F61" w14:textId="77777777" w:rsidR="00F6153D" w:rsidRDefault="00F6153D" w:rsidP="00F6153D">
            <w:pPr>
              <w:pStyle w:val="scriptNormal"/>
              <w:rPr>
                <w:color w:val="000000" w:themeColor="text1"/>
              </w:rPr>
            </w:pPr>
            <w:r>
              <w:rPr>
                <w:color w:val="000000" w:themeColor="text1"/>
              </w:rPr>
              <w:t>GSM (GSM ECU)</w:t>
            </w:r>
          </w:p>
        </w:tc>
        <w:tc>
          <w:tcPr>
            <w:tcW w:w="6383" w:type="dxa"/>
          </w:tcPr>
          <w:p w14:paraId="751D5E64" w14:textId="77777777" w:rsidR="00F6153D" w:rsidRDefault="00F6153D" w:rsidP="00F6153D">
            <w:pPr>
              <w:pStyle w:val="scriptNormal"/>
              <w:rPr>
                <w:color w:val="000000" w:themeColor="text1"/>
              </w:rPr>
            </w:pPr>
            <w:r>
              <w:rPr>
                <w:color w:val="000000" w:themeColor="text1"/>
              </w:rPr>
              <w:t>Gear Selector Module</w:t>
            </w:r>
          </w:p>
        </w:tc>
      </w:tr>
      <w:tr w:rsidR="00F6153D" w:rsidRPr="001B6F3D" w14:paraId="056D83E2" w14:textId="77777777" w:rsidTr="00F6153D">
        <w:tc>
          <w:tcPr>
            <w:tcW w:w="3818" w:type="dxa"/>
          </w:tcPr>
          <w:p w14:paraId="5FDDD084" w14:textId="77777777" w:rsidR="00F6153D" w:rsidRDefault="00F6153D" w:rsidP="00F6153D">
            <w:pPr>
              <w:pStyle w:val="scriptNormal"/>
              <w:rPr>
                <w:color w:val="000000" w:themeColor="text1"/>
              </w:rPr>
            </w:pPr>
            <w:r>
              <w:rPr>
                <w:color w:val="000000" w:themeColor="text1"/>
              </w:rPr>
              <w:t>HPCM (SOBDMC_HPCM ECU)</w:t>
            </w:r>
          </w:p>
        </w:tc>
        <w:tc>
          <w:tcPr>
            <w:tcW w:w="6383" w:type="dxa"/>
          </w:tcPr>
          <w:p w14:paraId="5B95305F" w14:textId="77777777" w:rsidR="00F6153D" w:rsidRDefault="00F6153D" w:rsidP="00F6153D">
            <w:pPr>
              <w:pStyle w:val="scriptNormal"/>
              <w:rPr>
                <w:color w:val="000000" w:themeColor="text1"/>
              </w:rPr>
            </w:pPr>
            <w:r>
              <w:rPr>
                <w:color w:val="000000" w:themeColor="text1"/>
              </w:rPr>
              <w:t>Hybrid Powertrain Control Module</w:t>
            </w:r>
          </w:p>
        </w:tc>
      </w:tr>
      <w:tr w:rsidR="00F6153D" w:rsidRPr="001B6F3D" w14:paraId="099ED4AC" w14:textId="77777777" w:rsidTr="00F6153D">
        <w:tc>
          <w:tcPr>
            <w:tcW w:w="3818" w:type="dxa"/>
          </w:tcPr>
          <w:p w14:paraId="556920A2" w14:textId="77777777" w:rsidR="00F6153D" w:rsidRDefault="00F6153D" w:rsidP="00F6153D">
            <w:pPr>
              <w:pStyle w:val="scriptNormal"/>
              <w:rPr>
                <w:color w:val="000000" w:themeColor="text1"/>
              </w:rPr>
            </w:pPr>
            <w:r>
              <w:rPr>
                <w:color w:val="000000" w:themeColor="text1"/>
              </w:rPr>
              <w:t>RCCM (RCCM ECU)</w:t>
            </w:r>
          </w:p>
        </w:tc>
        <w:tc>
          <w:tcPr>
            <w:tcW w:w="6383" w:type="dxa"/>
          </w:tcPr>
          <w:p w14:paraId="3D15D526" w14:textId="77777777" w:rsidR="00F6153D" w:rsidRDefault="00F6153D" w:rsidP="00F6153D">
            <w:pPr>
              <w:pStyle w:val="scriptNormal"/>
              <w:rPr>
                <w:color w:val="000000" w:themeColor="text1"/>
              </w:rPr>
            </w:pPr>
            <w:r>
              <w:rPr>
                <w:color w:val="000000" w:themeColor="text1"/>
              </w:rPr>
              <w:t>Remote Climate Control Module</w:t>
            </w:r>
          </w:p>
        </w:tc>
      </w:tr>
    </w:tbl>
    <w:p w14:paraId="0064DD07" w14:textId="77777777" w:rsidR="00072314" w:rsidRDefault="00072314" w:rsidP="00072314">
      <w:pPr>
        <w:pStyle w:val="Caption"/>
      </w:pPr>
      <w:bookmarkStart w:id="65"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65"/>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66" w:name="_Ref22739178"/>
      <w:bookmarkStart w:id="67" w:name="_Toc35000586"/>
      <w:r w:rsidRPr="00B14A40">
        <w:t>E/E Connections</w:t>
      </w:r>
      <w:bookmarkEnd w:id="66"/>
      <w:bookmarkEnd w:id="67"/>
    </w:p>
    <w:p w14:paraId="14FA47AD" w14:textId="258C0DA4" w:rsidR="00072314" w:rsidRDefault="00072314" w:rsidP="00072314"/>
    <w:p w14:paraId="08F41749" w14:textId="5B34F24F" w:rsidR="000B1B4C" w:rsidRPr="000B1B4C"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5B2927F8" w14:textId="77777777" w:rsidR="000B1B4C" w:rsidRDefault="000B1B4C"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proofErr w:type="gramStart"/>
            <w:r w:rsidRPr="00053F3C">
              <w:rPr>
                <w:color w:val="auto"/>
                <w:sz w:val="16"/>
              </w:rPr>
              <w:t>/”RF</w:t>
            </w:r>
            <w:proofErr w:type="gramEnd"/>
            <w:r w:rsidRPr="00053F3C">
              <w:rPr>
                <w:color w:val="auto"/>
                <w:sz w:val="16"/>
              </w:rPr>
              <w:t>-Digital”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14:paraId="173CA86A" w14:textId="77777777" w:rsidTr="001D18E6">
        <w:tc>
          <w:tcPr>
            <w:tcW w:w="2093" w:type="dxa"/>
            <w:shd w:val="clear" w:color="auto" w:fill="auto"/>
          </w:tcPr>
          <w:p w14:paraId="7D5FC813" w14:textId="77777777" w:rsidR="00072314" w:rsidRDefault="00072314" w:rsidP="001D18E6">
            <w:pPr>
              <w:rPr>
                <w:color w:val="000000" w:themeColor="text1"/>
              </w:rPr>
            </w:pPr>
            <w:r>
              <w:rPr>
                <w:color w:val="000000" w:themeColor="text1"/>
              </w:rPr>
              <w:t>&lt;Give a Connection Name&gt;</w:t>
            </w:r>
          </w:p>
          <w:p w14:paraId="5E8B7FFB" w14:textId="77777777" w:rsidR="00072314" w:rsidRPr="00C25DE3" w:rsidRDefault="00072314" w:rsidP="001D18E6">
            <w:pPr>
              <w:rPr>
                <w:color w:val="000000" w:themeColor="text1"/>
              </w:rPr>
            </w:pPr>
          </w:p>
          <w:p w14:paraId="28B99C6C" w14:textId="77777777"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14:paraId="73B2A5B6" w14:textId="77777777"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14:paraId="278C2616" w14:textId="77777777"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29"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469DF448" w14:textId="77777777"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34B14347" w14:textId="77777777" w:rsidR="00072314" w:rsidRPr="0008696C" w:rsidRDefault="00072314" w:rsidP="001D18E6">
                <w:pPr>
                  <w:rPr>
                    <w:color w:val="000000" w:themeColor="text1"/>
                  </w:rPr>
                </w:pPr>
                <w:r w:rsidRPr="002C30BD">
                  <w:rPr>
                    <w:rStyle w:val="PlaceholderText"/>
                  </w:rPr>
                  <w:t>Choose an item.</w:t>
                </w:r>
              </w:p>
            </w:tc>
          </w:sdtContent>
        </w:sdt>
        <w:tc>
          <w:tcPr>
            <w:tcW w:w="1559" w:type="dxa"/>
          </w:tcPr>
          <w:p w14:paraId="0F6EBB76" w14:textId="77777777"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14:paraId="261A47FB" w14:textId="77777777" w:rsidR="00072314" w:rsidRDefault="00072314" w:rsidP="001D18E6">
            <w:pPr>
              <w:rPr>
                <w:color w:val="000000" w:themeColor="text1"/>
              </w:rPr>
            </w:pPr>
            <w:r>
              <w:rPr>
                <w:color w:val="000000" w:themeColor="text1"/>
              </w:rPr>
              <w:t>&lt;Give a list of relevant messages &gt;</w:t>
            </w:r>
          </w:p>
          <w:p w14:paraId="59481ECE" w14:textId="77777777" w:rsidR="00072314" w:rsidRPr="00C25DE3" w:rsidRDefault="00072314" w:rsidP="001D18E6">
            <w:pPr>
              <w:rPr>
                <w:color w:val="000000" w:themeColor="text1"/>
              </w:rPr>
            </w:pPr>
          </w:p>
          <w:p w14:paraId="3ED2AEA3" w14:textId="77777777"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14:paraId="338268F9" w14:textId="77777777"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14:paraId="2D01F66B" w14:textId="77777777"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14:paraId="3F57382B"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(refer e.g. to </w:t>
            </w:r>
            <w:hyperlink r:id="rId30"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31"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14:paraId="1012A689"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32"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14:paraId="368B923D" w14:textId="77777777"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14:paraId="2375F80B" w14:textId="77777777"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Messages</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Data Dictionary</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14:paraId="7FB97537" w14:textId="77777777" w:rsidR="00072314" w:rsidRDefault="00072314" w:rsidP="001D18E6">
            <w:pPr>
              <w:rPr>
                <w:color w:val="000000" w:themeColor="text1"/>
              </w:rPr>
            </w:pPr>
            <w:r>
              <w:rPr>
                <w:color w:val="000000" w:themeColor="text1"/>
              </w:rPr>
              <w:t>&lt;Give a list of relevant nodes&gt;</w:t>
            </w:r>
          </w:p>
          <w:p w14:paraId="08D2BA2B" w14:textId="77777777" w:rsidR="00072314" w:rsidRPr="0008696C" w:rsidRDefault="00072314" w:rsidP="001D18E6">
            <w:pPr>
              <w:rPr>
                <w:color w:val="000000" w:themeColor="text1"/>
              </w:rPr>
            </w:pPr>
          </w:p>
        </w:tc>
      </w:tr>
      <w:tr w:rsidR="00072314" w:rsidRPr="00922826" w14:paraId="13EB8488" w14:textId="77777777" w:rsidTr="001D18E6">
        <w:tc>
          <w:tcPr>
            <w:tcW w:w="2093" w:type="dxa"/>
          </w:tcPr>
          <w:p w14:paraId="0D15A51B" w14:textId="77777777" w:rsidR="00072314" w:rsidRPr="008D2226" w:rsidRDefault="00072314" w:rsidP="001D18E6">
            <w:pPr>
              <w:rPr>
                <w:color w:val="000000" w:themeColor="text1"/>
              </w:rPr>
            </w:pPr>
            <w:proofErr w:type="gramStart"/>
            <w:r>
              <w:rPr>
                <w:color w:val="000000" w:themeColor="text1"/>
              </w:rPr>
              <w:lastRenderedPageBreak/>
              <w:t>e..g.</w:t>
            </w:r>
            <w:proofErr w:type="gramEnd"/>
            <w:r>
              <w:rPr>
                <w:color w:val="000000" w:themeColor="text1"/>
              </w:rPr>
              <w:t xml:space="preserve">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126BB1F0" w14:textId="77777777"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4895EF59" w14:textId="77777777" w:rsidR="00072314" w:rsidRDefault="00072314" w:rsidP="001D18E6">
                <w:pPr>
                  <w:rPr>
                    <w:color w:val="000000" w:themeColor="text1"/>
                  </w:rPr>
                </w:pPr>
                <w:r>
                  <w:rPr>
                    <w:color w:val="000000" w:themeColor="text1"/>
                  </w:rPr>
                  <w:t>CAN (High Speed)</w:t>
                </w:r>
              </w:p>
            </w:tc>
          </w:sdtContent>
        </w:sdt>
        <w:tc>
          <w:tcPr>
            <w:tcW w:w="1559" w:type="dxa"/>
          </w:tcPr>
          <w:p w14:paraId="3B0BF4C9" w14:textId="77777777" w:rsidR="00072314" w:rsidRDefault="00072314" w:rsidP="001D18E6">
            <w:pPr>
              <w:rPr>
                <w:color w:val="000000" w:themeColor="text1"/>
              </w:rPr>
            </w:pPr>
            <w:r>
              <w:rPr>
                <w:color w:val="000000" w:themeColor="text1"/>
              </w:rPr>
              <w:t>Infotainment High Speed CAN bus</w:t>
            </w:r>
          </w:p>
        </w:tc>
        <w:tc>
          <w:tcPr>
            <w:tcW w:w="2127" w:type="dxa"/>
          </w:tcPr>
          <w:p w14:paraId="54BA997C" w14:textId="77777777" w:rsidR="00072314" w:rsidRDefault="00072314" w:rsidP="001D18E6">
            <w:pPr>
              <w:rPr>
                <w:color w:val="000000" w:themeColor="text1"/>
              </w:rPr>
            </w:pPr>
            <w:r>
              <w:rPr>
                <w:color w:val="000000" w:themeColor="text1"/>
              </w:rPr>
              <w:t>…</w:t>
            </w:r>
          </w:p>
        </w:tc>
        <w:tc>
          <w:tcPr>
            <w:tcW w:w="1841" w:type="dxa"/>
          </w:tcPr>
          <w:p w14:paraId="159F1B6B" w14:textId="77777777" w:rsidR="00072314" w:rsidRPr="0008696C" w:rsidRDefault="00072314" w:rsidP="001D18E6">
            <w:pPr>
              <w:rPr>
                <w:color w:val="000000" w:themeColor="text1"/>
              </w:rPr>
            </w:pPr>
            <w:r>
              <w:rPr>
                <w:color w:val="000000" w:themeColor="text1"/>
              </w:rPr>
              <w:t>…</w:t>
            </w:r>
          </w:p>
        </w:tc>
      </w:tr>
      <w:tr w:rsidR="00072314" w:rsidRPr="00922826" w14:paraId="6B309AB4" w14:textId="77777777" w:rsidTr="001D18E6">
        <w:tc>
          <w:tcPr>
            <w:tcW w:w="2093" w:type="dxa"/>
          </w:tcPr>
          <w:p w14:paraId="4D4812C6" w14:textId="77777777" w:rsidR="00072314" w:rsidRPr="008D2226" w:rsidRDefault="00072314" w:rsidP="001D18E6">
            <w:pPr>
              <w:rPr>
                <w:color w:val="000000" w:themeColor="text1"/>
              </w:rPr>
            </w:pPr>
            <w:r>
              <w:rPr>
                <w:color w:val="000000" w:themeColor="text1"/>
              </w:rPr>
              <w:t xml:space="preserve">e..g. </w:t>
            </w:r>
            <w:hyperlink r:id="rId33"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610506B3" w14:textId="77777777"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18DEF9E4" w14:textId="77777777" w:rsidR="00072314" w:rsidRDefault="00072314" w:rsidP="001D18E6">
                <w:pPr>
                  <w:rPr>
                    <w:color w:val="000000" w:themeColor="text1"/>
                  </w:rPr>
                </w:pPr>
                <w:r>
                  <w:rPr>
                    <w:color w:val="000000" w:themeColor="text1"/>
                  </w:rPr>
                  <w:t>WiFi (FTCP)</w:t>
                </w:r>
              </w:p>
            </w:tc>
          </w:sdtContent>
        </w:sdt>
        <w:tc>
          <w:tcPr>
            <w:tcW w:w="1559" w:type="dxa"/>
          </w:tcPr>
          <w:p w14:paraId="3D2552C8" w14:textId="77777777" w:rsidR="00072314" w:rsidRDefault="00072314" w:rsidP="001D18E6">
            <w:pPr>
              <w:rPr>
                <w:color w:val="000000" w:themeColor="text1"/>
              </w:rPr>
            </w:pPr>
          </w:p>
        </w:tc>
        <w:tc>
          <w:tcPr>
            <w:tcW w:w="2127" w:type="dxa"/>
          </w:tcPr>
          <w:p w14:paraId="5BE589E9" w14:textId="77777777" w:rsidR="00072314" w:rsidRDefault="00072314" w:rsidP="001D18E6">
            <w:pPr>
              <w:rPr>
                <w:color w:val="000000" w:themeColor="text1"/>
              </w:rPr>
            </w:pPr>
            <w:r>
              <w:rPr>
                <w:color w:val="000000" w:themeColor="text1"/>
              </w:rPr>
              <w:t>…</w:t>
            </w:r>
          </w:p>
        </w:tc>
        <w:tc>
          <w:tcPr>
            <w:tcW w:w="1841" w:type="dxa"/>
          </w:tcPr>
          <w:p w14:paraId="0FE8A5E2" w14:textId="77777777" w:rsidR="00072314" w:rsidRPr="0008696C" w:rsidRDefault="00072314" w:rsidP="001D18E6">
            <w:pPr>
              <w:rPr>
                <w:color w:val="000000" w:themeColor="text1"/>
              </w:rPr>
            </w:pPr>
            <w:r>
              <w:rPr>
                <w:color w:val="000000" w:themeColor="text1"/>
              </w:rPr>
              <w:t>…</w:t>
            </w:r>
          </w:p>
        </w:tc>
      </w:tr>
      <w:tr w:rsidR="00072314" w:rsidRPr="00922826" w14:paraId="04EE10CA" w14:textId="77777777" w:rsidTr="001D18E6">
        <w:tc>
          <w:tcPr>
            <w:tcW w:w="2093" w:type="dxa"/>
          </w:tcPr>
          <w:p w14:paraId="42ABCFCB" w14:textId="77777777" w:rsidR="00072314" w:rsidRPr="008D2226" w:rsidRDefault="00072314" w:rsidP="001D18E6">
            <w:pPr>
              <w:rPr>
                <w:color w:val="000000" w:themeColor="text1"/>
              </w:rPr>
            </w:pPr>
            <w:r>
              <w:rPr>
                <w:color w:val="000000" w:themeColor="text1"/>
              </w:rPr>
              <w:t xml:space="preserve">e.g. </w:t>
            </w:r>
            <w:hyperlink r:id="rId34" w:history="1"/>
            <w:hyperlink r:id="rId35"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Content>
            <w:tc>
              <w:tcPr>
                <w:tcW w:w="1163" w:type="dxa"/>
              </w:tcPr>
              <w:p w14:paraId="544F87DF" w14:textId="77777777"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Content>
            <w:tc>
              <w:tcPr>
                <w:tcW w:w="1417" w:type="dxa"/>
              </w:tcPr>
              <w:p w14:paraId="0A1C49C9" w14:textId="77777777" w:rsidR="00072314" w:rsidRDefault="00072314" w:rsidP="001D18E6">
                <w:pPr>
                  <w:rPr>
                    <w:color w:val="000000" w:themeColor="text1"/>
                  </w:rPr>
                </w:pPr>
                <w:r>
                  <w:rPr>
                    <w:color w:val="000000" w:themeColor="text1"/>
                  </w:rPr>
                  <w:t>n/a</w:t>
                </w:r>
              </w:p>
            </w:tc>
          </w:sdtContent>
        </w:sdt>
        <w:tc>
          <w:tcPr>
            <w:tcW w:w="1559" w:type="dxa"/>
          </w:tcPr>
          <w:p w14:paraId="7A475A57" w14:textId="77777777" w:rsidR="00072314" w:rsidRDefault="00072314" w:rsidP="001D18E6">
            <w:pPr>
              <w:rPr>
                <w:color w:val="000000" w:themeColor="text1"/>
              </w:rPr>
            </w:pPr>
            <w:r>
              <w:rPr>
                <w:color w:val="000000" w:themeColor="text1"/>
              </w:rPr>
              <w:t>Event Notification Signal</w:t>
            </w:r>
          </w:p>
        </w:tc>
        <w:tc>
          <w:tcPr>
            <w:tcW w:w="2127" w:type="dxa"/>
          </w:tcPr>
          <w:p w14:paraId="1E61AFE6" w14:textId="77777777" w:rsidR="00072314" w:rsidRDefault="00072314" w:rsidP="001D18E6">
            <w:pPr>
              <w:rPr>
                <w:color w:val="000000" w:themeColor="text1"/>
              </w:rPr>
            </w:pPr>
            <w:r>
              <w:rPr>
                <w:color w:val="000000" w:themeColor="text1"/>
              </w:rPr>
              <w:t>n/a</w:t>
            </w:r>
          </w:p>
        </w:tc>
        <w:tc>
          <w:tcPr>
            <w:tcW w:w="1841" w:type="dxa"/>
          </w:tcPr>
          <w:p w14:paraId="24A5BA70" w14:textId="77777777" w:rsidR="00072314" w:rsidRPr="0008696C" w:rsidRDefault="00072314" w:rsidP="001D18E6">
            <w:pPr>
              <w:rPr>
                <w:color w:val="000000" w:themeColor="text1"/>
              </w:rPr>
            </w:pPr>
          </w:p>
        </w:tc>
      </w:tr>
      <w:tr w:rsidR="00072314" w:rsidRPr="00922826" w14:paraId="50B9B9A9" w14:textId="77777777" w:rsidTr="001D18E6">
        <w:tc>
          <w:tcPr>
            <w:tcW w:w="2093" w:type="dxa"/>
          </w:tcPr>
          <w:p w14:paraId="3C06CE67" w14:textId="77777777" w:rsidR="00072314" w:rsidRPr="004A1170" w:rsidRDefault="00072314" w:rsidP="001D18E6">
            <w:pPr>
              <w:rPr>
                <w:rFonts w:cs="Arial"/>
              </w:rPr>
            </w:pPr>
          </w:p>
        </w:tc>
        <w:tc>
          <w:tcPr>
            <w:tcW w:w="1163" w:type="dxa"/>
          </w:tcPr>
          <w:p w14:paraId="6C292805" w14:textId="77777777" w:rsidR="00072314" w:rsidRPr="0008696C" w:rsidRDefault="00072314" w:rsidP="001D18E6">
            <w:pPr>
              <w:rPr>
                <w:color w:val="000000" w:themeColor="text1"/>
              </w:rPr>
            </w:pPr>
          </w:p>
        </w:tc>
        <w:tc>
          <w:tcPr>
            <w:tcW w:w="1417" w:type="dxa"/>
          </w:tcPr>
          <w:p w14:paraId="01F14985" w14:textId="77777777" w:rsidR="00072314" w:rsidRPr="0008696C" w:rsidRDefault="00072314" w:rsidP="001D18E6">
            <w:pPr>
              <w:rPr>
                <w:color w:val="000000" w:themeColor="text1"/>
              </w:rPr>
            </w:pPr>
          </w:p>
        </w:tc>
        <w:tc>
          <w:tcPr>
            <w:tcW w:w="1559" w:type="dxa"/>
          </w:tcPr>
          <w:p w14:paraId="209E36FB" w14:textId="77777777" w:rsidR="00072314" w:rsidRPr="0008696C" w:rsidRDefault="00072314" w:rsidP="001D18E6">
            <w:pPr>
              <w:rPr>
                <w:color w:val="000000" w:themeColor="text1"/>
              </w:rPr>
            </w:pPr>
          </w:p>
        </w:tc>
        <w:tc>
          <w:tcPr>
            <w:tcW w:w="2127" w:type="dxa"/>
          </w:tcPr>
          <w:p w14:paraId="70AFEF7C" w14:textId="77777777" w:rsidR="00072314" w:rsidRPr="0008696C" w:rsidRDefault="00072314" w:rsidP="001D18E6">
            <w:pPr>
              <w:rPr>
                <w:color w:val="000000" w:themeColor="text1"/>
              </w:rPr>
            </w:pPr>
          </w:p>
        </w:tc>
        <w:tc>
          <w:tcPr>
            <w:tcW w:w="1841" w:type="dxa"/>
          </w:tcPr>
          <w:p w14:paraId="288350A6" w14:textId="77777777" w:rsidR="00072314" w:rsidRPr="0008696C" w:rsidRDefault="00072314" w:rsidP="001D18E6">
            <w:pPr>
              <w:rPr>
                <w:color w:val="000000" w:themeColor="text1"/>
              </w:rPr>
            </w:pPr>
          </w:p>
        </w:tc>
      </w:tr>
    </w:tbl>
    <w:p w14:paraId="00145B92" w14:textId="77777777" w:rsidR="00072314" w:rsidRPr="0008696C" w:rsidRDefault="00072314" w:rsidP="00072314">
      <w:pPr>
        <w:pStyle w:val="Caption"/>
        <w:rPr>
          <w:color w:val="000000" w:themeColor="text1"/>
        </w:rPr>
      </w:pPr>
      <w:bookmarkStart w:id="68"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68"/>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69" w:name="_Toc35000587"/>
      <w:r w:rsidRPr="00BE1702">
        <w:t>Signal</w:t>
      </w:r>
      <w:r w:rsidRPr="00EE06CE">
        <w:rPr>
          <w:lang w:val="en-GB"/>
        </w:rPr>
        <w:t xml:space="preserve"> List</w:t>
      </w:r>
      <w:bookmarkEnd w:id="69"/>
    </w:p>
    <w:p w14:paraId="3145EFE0" w14:textId="77777777" w:rsidR="00DE7262" w:rsidRDefault="00DE7262" w:rsidP="00DE7262">
      <w:pPr>
        <w:rPr>
          <w:highlight w:val="cyan"/>
        </w:rPr>
      </w:pPr>
      <w:r>
        <w:rPr>
          <w:noProof/>
        </w:rPr>
        <w:drawing>
          <wp:inline distT="0" distB="0" distL="0" distR="0" wp14:anchorId="6B80CC3D" wp14:editId="472830ED">
            <wp:extent cx="6570980" cy="3144307"/>
            <wp:effectExtent l="0" t="0" r="0" b="0"/>
            <wp:docPr id="9" name="Picture -1845982026.jpg" descr="-1845982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45982026.jpg"/>
                    <pic:cNvPicPr/>
                  </pic:nvPicPr>
                  <pic:blipFill>
                    <a:blip r:embed="rId36" cstate="print"/>
                    <a:stretch>
                      <a:fillRect/>
                    </a:stretch>
                  </pic:blipFill>
                  <pic:spPr>
                    <a:xfrm>
                      <a:off x="0" y="0"/>
                      <a:ext cx="6570980" cy="3144307"/>
                    </a:xfrm>
                    <a:prstGeom prst="rect">
                      <a:avLst/>
                    </a:prstGeom>
                  </pic:spPr>
                </pic:pic>
              </a:graphicData>
            </a:graphic>
          </wp:inline>
        </w:drawing>
      </w:r>
    </w:p>
    <w:tbl>
      <w:tblPr>
        <w:tblStyle w:val="TableGrid"/>
        <w:tblW w:w="9351" w:type="dxa"/>
        <w:tblLook w:val="04A0" w:firstRow="1" w:lastRow="0" w:firstColumn="1" w:lastColumn="0" w:noHBand="0" w:noVBand="1"/>
      </w:tblPr>
      <w:tblGrid>
        <w:gridCol w:w="2689"/>
        <w:gridCol w:w="4252"/>
        <w:gridCol w:w="2410"/>
      </w:tblGrid>
      <w:tr w:rsidR="000504A7" w14:paraId="5AC13E0C" w14:textId="77777777" w:rsidTr="00AB4448">
        <w:tc>
          <w:tcPr>
            <w:tcW w:w="2689" w:type="dxa"/>
            <w:shd w:val="clear" w:color="auto" w:fill="D9D9D9" w:themeFill="background1" w:themeFillShade="D9"/>
            <w:vAlign w:val="bottom"/>
          </w:tcPr>
          <w:p w14:paraId="39744FEA" w14:textId="77777777" w:rsidR="000504A7" w:rsidRPr="00F259A8" w:rsidRDefault="000504A7" w:rsidP="00AB4448">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3E2A9EAC" w14:textId="77777777" w:rsidR="000504A7" w:rsidRPr="00F259A8" w:rsidRDefault="000504A7" w:rsidP="00AB4448">
            <w:pPr>
              <w:rPr>
                <w:b/>
              </w:rPr>
            </w:pPr>
            <w:r>
              <w:rPr>
                <w:b/>
              </w:rPr>
              <w:t>Description</w:t>
            </w:r>
          </w:p>
        </w:tc>
        <w:tc>
          <w:tcPr>
            <w:tcW w:w="2410" w:type="dxa"/>
            <w:shd w:val="clear" w:color="auto" w:fill="D9D9D9" w:themeFill="background1" w:themeFillShade="D9"/>
          </w:tcPr>
          <w:p w14:paraId="0415FE16" w14:textId="77777777" w:rsidR="000504A7" w:rsidRDefault="000504A7" w:rsidP="00AB4448">
            <w:pPr>
              <w:rPr>
                <w:b/>
              </w:rPr>
            </w:pPr>
            <w:r>
              <w:rPr>
                <w:b/>
              </w:rPr>
              <w:t>Details</w:t>
            </w:r>
          </w:p>
        </w:tc>
      </w:tr>
      <w:tr w:rsidR="000504A7" w14:paraId="20BFDD98" w14:textId="77777777" w:rsidTr="00AB4448">
        <w:tc>
          <w:tcPr>
            <w:tcW w:w="2689" w:type="dxa"/>
            <w:shd w:val="clear" w:color="auto" w:fill="D9D9D9" w:themeFill="background1" w:themeFillShade="D9"/>
            <w:vAlign w:val="center"/>
          </w:tcPr>
          <w:p w14:paraId="4F2ABCEB" w14:textId="77777777" w:rsidR="000504A7" w:rsidRPr="00761226" w:rsidRDefault="000504A7" w:rsidP="00AB4448">
            <w:pPr>
              <w:rPr>
                <w:b/>
              </w:rPr>
            </w:pPr>
            <w:r w:rsidRPr="00761226">
              <w:rPr>
                <w:b/>
              </w:rPr>
              <w:t>Charge 12V Battery</w:t>
            </w:r>
          </w:p>
        </w:tc>
        <w:tc>
          <w:tcPr>
            <w:tcW w:w="4252" w:type="dxa"/>
            <w:vAlign w:val="center"/>
          </w:tcPr>
          <w:p w14:paraId="359E52DF" w14:textId="77777777" w:rsidR="000504A7" w:rsidRPr="00761226" w:rsidRDefault="000504A7" w:rsidP="00AB4448">
            <w:pPr>
              <w:rPr>
                <w:rFonts w:cs="Arial"/>
              </w:rPr>
            </w:pPr>
            <w:r w:rsidRPr="00761226">
              <w:rPr>
                <w:rFonts w:cs="Arial"/>
              </w:rPr>
              <w:t xml:space="preserve">Signal requesting </w:t>
            </w:r>
            <w:proofErr w:type="gramStart"/>
            <w:r w:rsidRPr="00761226">
              <w:rPr>
                <w:rFonts w:cs="Arial"/>
              </w:rPr>
              <w:t>12 volt</w:t>
            </w:r>
            <w:proofErr w:type="gramEnd"/>
            <w:r w:rsidRPr="00761226">
              <w:rPr>
                <w:rFonts w:cs="Arial"/>
              </w:rPr>
              <w:t xml:space="preserve"> battery to be charged</w:t>
            </w:r>
          </w:p>
          <w:p w14:paraId="15DE0424" w14:textId="77777777" w:rsidR="000504A7" w:rsidRPr="00761226" w:rsidRDefault="000504A7" w:rsidP="00AB4448">
            <w:pPr>
              <w:rPr>
                <w:rFonts w:cs="Arial"/>
              </w:rPr>
            </w:pPr>
          </w:p>
        </w:tc>
        <w:tc>
          <w:tcPr>
            <w:tcW w:w="2410" w:type="dxa"/>
            <w:vAlign w:val="center"/>
          </w:tcPr>
          <w:p w14:paraId="0151855D" w14:textId="77777777" w:rsidR="000504A7" w:rsidRDefault="000504A7" w:rsidP="00AB4448">
            <w:pPr>
              <w:rPr>
                <w:rFonts w:cs="Arial"/>
              </w:rPr>
            </w:pPr>
            <w:r w:rsidRPr="00AE47D0">
              <w:rPr>
                <w:rFonts w:cs="Arial"/>
              </w:rPr>
              <w:t>Satisfies:</w:t>
            </w:r>
          </w:p>
          <w:p w14:paraId="5D2B08DD"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747F97" w14:textId="77777777" w:rsidR="000504A7" w:rsidRDefault="000504A7" w:rsidP="00AB4448">
            <w:pPr>
              <w:rPr>
                <w:rFonts w:cs="Arial"/>
              </w:rPr>
            </w:pPr>
          </w:p>
          <w:p w14:paraId="170FFFAF" w14:textId="77777777" w:rsidR="000504A7" w:rsidRPr="00AE47D0" w:rsidRDefault="000504A7" w:rsidP="00AB4448">
            <w:pPr>
              <w:rPr>
                <w:rFonts w:cs="Arial"/>
              </w:rPr>
            </w:pPr>
          </w:p>
        </w:tc>
      </w:tr>
      <w:tr w:rsidR="000504A7" w14:paraId="6259092F" w14:textId="77777777" w:rsidTr="00AB4448">
        <w:tc>
          <w:tcPr>
            <w:tcW w:w="2689" w:type="dxa"/>
            <w:shd w:val="clear" w:color="auto" w:fill="D9D9D9" w:themeFill="background1" w:themeFillShade="D9"/>
            <w:vAlign w:val="center"/>
          </w:tcPr>
          <w:p w14:paraId="2D517100" w14:textId="77777777" w:rsidR="000504A7" w:rsidRPr="00761226" w:rsidRDefault="000504A7" w:rsidP="00AB4448">
            <w:pPr>
              <w:rPr>
                <w:b/>
              </w:rPr>
            </w:pPr>
            <w:r w:rsidRPr="00761226">
              <w:rPr>
                <w:b/>
              </w:rPr>
              <w:t>ElCmprenbl_B_Rq</w:t>
            </w:r>
          </w:p>
        </w:tc>
        <w:tc>
          <w:tcPr>
            <w:tcW w:w="4252" w:type="dxa"/>
            <w:vAlign w:val="center"/>
          </w:tcPr>
          <w:p w14:paraId="2868CE6A" w14:textId="77777777" w:rsidR="000504A7" w:rsidRPr="00761226" w:rsidRDefault="000504A7" w:rsidP="00AB4448">
            <w:pPr>
              <w:rPr>
                <w:rFonts w:cs="Arial"/>
              </w:rPr>
            </w:pPr>
            <w:r w:rsidRPr="00761226">
              <w:rPr>
                <w:rFonts w:cs="Arial"/>
              </w:rPr>
              <w:t>Signal enabling electric compressor</w:t>
            </w:r>
          </w:p>
          <w:p w14:paraId="57C381F0" w14:textId="77777777" w:rsidR="000504A7" w:rsidRPr="00761226" w:rsidRDefault="000504A7" w:rsidP="00AB4448">
            <w:pPr>
              <w:rPr>
                <w:rFonts w:cs="Arial"/>
              </w:rPr>
            </w:pPr>
          </w:p>
        </w:tc>
        <w:tc>
          <w:tcPr>
            <w:tcW w:w="2410" w:type="dxa"/>
            <w:vAlign w:val="center"/>
          </w:tcPr>
          <w:p w14:paraId="025CAE55" w14:textId="77777777" w:rsidR="000504A7" w:rsidRDefault="000504A7" w:rsidP="00AB4448">
            <w:pPr>
              <w:rPr>
                <w:rFonts w:cs="Arial"/>
              </w:rPr>
            </w:pPr>
            <w:r w:rsidRPr="00AE47D0">
              <w:rPr>
                <w:rFonts w:cs="Arial"/>
              </w:rPr>
              <w:t>Satisfies:</w:t>
            </w:r>
          </w:p>
          <w:p w14:paraId="389893B3"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06702EF" w14:textId="77777777" w:rsidR="000504A7" w:rsidRDefault="000504A7" w:rsidP="00AB4448">
            <w:pPr>
              <w:rPr>
                <w:rFonts w:cs="Arial"/>
              </w:rPr>
            </w:pPr>
          </w:p>
          <w:p w14:paraId="1AE8718E" w14:textId="77777777" w:rsidR="000504A7" w:rsidRPr="00AE47D0" w:rsidRDefault="000504A7" w:rsidP="00AB4448">
            <w:pPr>
              <w:rPr>
                <w:rFonts w:cs="Arial"/>
              </w:rPr>
            </w:pPr>
          </w:p>
        </w:tc>
      </w:tr>
      <w:tr w:rsidR="000504A7" w14:paraId="11D7CD75" w14:textId="77777777" w:rsidTr="00AB4448">
        <w:tc>
          <w:tcPr>
            <w:tcW w:w="2689" w:type="dxa"/>
            <w:shd w:val="clear" w:color="auto" w:fill="D9D9D9" w:themeFill="background1" w:themeFillShade="D9"/>
            <w:vAlign w:val="center"/>
          </w:tcPr>
          <w:p w14:paraId="0CC23D8C" w14:textId="77777777" w:rsidR="000504A7" w:rsidRPr="00761226" w:rsidRDefault="000504A7" w:rsidP="00AB4448">
            <w:pPr>
              <w:rPr>
                <w:b/>
              </w:rPr>
            </w:pPr>
            <w:r w:rsidRPr="00761226">
              <w:rPr>
                <w:b/>
              </w:rPr>
              <w:t>ElCmprenbl_B_Rq</w:t>
            </w:r>
          </w:p>
        </w:tc>
        <w:tc>
          <w:tcPr>
            <w:tcW w:w="4252" w:type="dxa"/>
            <w:vAlign w:val="center"/>
          </w:tcPr>
          <w:p w14:paraId="12BFE5CD" w14:textId="77777777" w:rsidR="000504A7" w:rsidRPr="00761226" w:rsidRDefault="000504A7" w:rsidP="00AB4448">
            <w:pPr>
              <w:rPr>
                <w:rFonts w:cs="Arial"/>
              </w:rPr>
            </w:pPr>
            <w:r w:rsidRPr="00761226">
              <w:rPr>
                <w:rFonts w:cs="Arial"/>
              </w:rPr>
              <w:t>Electric Compressor enable signal</w:t>
            </w:r>
          </w:p>
          <w:p w14:paraId="66DF96F4" w14:textId="77777777" w:rsidR="000504A7" w:rsidRPr="00761226" w:rsidRDefault="000504A7" w:rsidP="00AB4448">
            <w:pPr>
              <w:rPr>
                <w:rFonts w:cs="Arial"/>
              </w:rPr>
            </w:pPr>
          </w:p>
        </w:tc>
        <w:tc>
          <w:tcPr>
            <w:tcW w:w="2410" w:type="dxa"/>
            <w:vAlign w:val="center"/>
          </w:tcPr>
          <w:p w14:paraId="2AAEF24C" w14:textId="77777777" w:rsidR="000504A7" w:rsidRDefault="000504A7" w:rsidP="00AB4448">
            <w:pPr>
              <w:rPr>
                <w:rFonts w:cs="Arial"/>
              </w:rPr>
            </w:pPr>
            <w:r w:rsidRPr="00AE47D0">
              <w:rPr>
                <w:rFonts w:cs="Arial"/>
              </w:rPr>
              <w:t>Satisfies:</w:t>
            </w:r>
          </w:p>
          <w:p w14:paraId="1492176B"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3991420" w14:textId="77777777" w:rsidR="000504A7" w:rsidRDefault="000504A7" w:rsidP="00AB4448">
            <w:pPr>
              <w:rPr>
                <w:rFonts w:cs="Arial"/>
              </w:rPr>
            </w:pPr>
          </w:p>
          <w:p w14:paraId="62A5E890" w14:textId="77777777" w:rsidR="000504A7" w:rsidRPr="00AE47D0" w:rsidRDefault="000504A7" w:rsidP="00AB4448">
            <w:pPr>
              <w:rPr>
                <w:rFonts w:cs="Arial"/>
              </w:rPr>
            </w:pPr>
          </w:p>
        </w:tc>
      </w:tr>
      <w:tr w:rsidR="000504A7" w14:paraId="4DCF6613" w14:textId="77777777" w:rsidTr="00AB4448">
        <w:tc>
          <w:tcPr>
            <w:tcW w:w="2689" w:type="dxa"/>
            <w:shd w:val="clear" w:color="auto" w:fill="D9D9D9" w:themeFill="background1" w:themeFillShade="D9"/>
            <w:vAlign w:val="center"/>
          </w:tcPr>
          <w:p w14:paraId="1EF1BF9F" w14:textId="77777777" w:rsidR="000504A7" w:rsidRPr="00761226" w:rsidRDefault="000504A7" w:rsidP="00AB4448">
            <w:pPr>
              <w:rPr>
                <w:b/>
              </w:rPr>
            </w:pPr>
            <w:r w:rsidRPr="00761226">
              <w:rPr>
                <w:b/>
              </w:rPr>
              <w:t xml:space="preserve">Blower </w:t>
            </w:r>
            <w:proofErr w:type="gramStart"/>
            <w:r w:rsidRPr="00761226">
              <w:rPr>
                <w:b/>
              </w:rPr>
              <w:t>On</w:t>
            </w:r>
            <w:proofErr w:type="gramEnd"/>
            <w:r w:rsidRPr="00761226">
              <w:rPr>
                <w:b/>
              </w:rPr>
              <w:t xml:space="preserve"> Request</w:t>
            </w:r>
          </w:p>
        </w:tc>
        <w:tc>
          <w:tcPr>
            <w:tcW w:w="4252" w:type="dxa"/>
            <w:vAlign w:val="center"/>
          </w:tcPr>
          <w:p w14:paraId="3B51007E" w14:textId="77777777" w:rsidR="000504A7" w:rsidRPr="00761226" w:rsidRDefault="000504A7" w:rsidP="00AB4448">
            <w:pPr>
              <w:rPr>
                <w:rFonts w:cs="Arial"/>
              </w:rPr>
            </w:pPr>
            <w:r w:rsidRPr="00761226">
              <w:rPr>
                <w:rFonts w:cs="Arial"/>
              </w:rPr>
              <w:t xml:space="preserve">Signal requesting blower on </w:t>
            </w:r>
          </w:p>
          <w:p w14:paraId="2D8CB16C" w14:textId="77777777" w:rsidR="000504A7" w:rsidRPr="00761226" w:rsidRDefault="000504A7" w:rsidP="00AB4448">
            <w:pPr>
              <w:rPr>
                <w:rFonts w:cs="Arial"/>
              </w:rPr>
            </w:pPr>
          </w:p>
        </w:tc>
        <w:tc>
          <w:tcPr>
            <w:tcW w:w="2410" w:type="dxa"/>
            <w:vAlign w:val="center"/>
          </w:tcPr>
          <w:p w14:paraId="097F594D" w14:textId="77777777" w:rsidR="000504A7" w:rsidRDefault="000504A7" w:rsidP="00AB4448">
            <w:pPr>
              <w:rPr>
                <w:rFonts w:cs="Arial"/>
              </w:rPr>
            </w:pPr>
            <w:r w:rsidRPr="00AE47D0">
              <w:rPr>
                <w:rFonts w:cs="Arial"/>
              </w:rPr>
              <w:t>Satisfies:</w:t>
            </w:r>
          </w:p>
          <w:p w14:paraId="75918303"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5BF217" w14:textId="77777777" w:rsidR="000504A7" w:rsidRDefault="000504A7" w:rsidP="00AB4448">
            <w:pPr>
              <w:rPr>
                <w:rFonts w:cs="Arial"/>
              </w:rPr>
            </w:pPr>
          </w:p>
          <w:p w14:paraId="64633AB0" w14:textId="77777777" w:rsidR="000504A7" w:rsidRPr="00AE47D0" w:rsidRDefault="000504A7" w:rsidP="00AB4448">
            <w:pPr>
              <w:rPr>
                <w:rFonts w:cs="Arial"/>
              </w:rPr>
            </w:pPr>
          </w:p>
        </w:tc>
      </w:tr>
      <w:tr w:rsidR="000504A7" w14:paraId="1DE7679E" w14:textId="77777777" w:rsidTr="00AB4448">
        <w:tc>
          <w:tcPr>
            <w:tcW w:w="2689" w:type="dxa"/>
            <w:shd w:val="clear" w:color="auto" w:fill="D9D9D9" w:themeFill="background1" w:themeFillShade="D9"/>
            <w:vAlign w:val="center"/>
          </w:tcPr>
          <w:p w14:paraId="288BD593" w14:textId="77777777" w:rsidR="000504A7" w:rsidRPr="00761226" w:rsidRDefault="000504A7" w:rsidP="00AB4448">
            <w:pPr>
              <w:rPr>
                <w:b/>
              </w:rPr>
            </w:pPr>
            <w:r w:rsidRPr="00761226">
              <w:rPr>
                <w:b/>
              </w:rPr>
              <w:t>CabnAmb_Te_Actl</w:t>
            </w:r>
          </w:p>
        </w:tc>
        <w:tc>
          <w:tcPr>
            <w:tcW w:w="4252" w:type="dxa"/>
            <w:vAlign w:val="center"/>
          </w:tcPr>
          <w:p w14:paraId="178D26BF" w14:textId="77777777" w:rsidR="000504A7" w:rsidRPr="00761226" w:rsidRDefault="000504A7" w:rsidP="00AB4448">
            <w:pPr>
              <w:rPr>
                <w:rFonts w:cs="Arial"/>
              </w:rPr>
            </w:pPr>
            <w:r w:rsidRPr="00761226">
              <w:rPr>
                <w:rFonts w:cs="Arial"/>
              </w:rPr>
              <w:t>Cabin ambient temperature sensor</w:t>
            </w:r>
          </w:p>
          <w:p w14:paraId="1D1425A9" w14:textId="77777777" w:rsidR="000504A7" w:rsidRPr="00761226" w:rsidRDefault="000504A7" w:rsidP="00AB4448">
            <w:pPr>
              <w:rPr>
                <w:rFonts w:cs="Arial"/>
              </w:rPr>
            </w:pPr>
          </w:p>
        </w:tc>
        <w:tc>
          <w:tcPr>
            <w:tcW w:w="2410" w:type="dxa"/>
            <w:vAlign w:val="center"/>
          </w:tcPr>
          <w:p w14:paraId="28F587AF" w14:textId="77777777" w:rsidR="000504A7" w:rsidRDefault="000504A7" w:rsidP="00AB4448">
            <w:pPr>
              <w:rPr>
                <w:rFonts w:cs="Arial"/>
              </w:rPr>
            </w:pPr>
            <w:r w:rsidRPr="00AE47D0">
              <w:rPr>
                <w:rFonts w:cs="Arial"/>
              </w:rPr>
              <w:lastRenderedPageBreak/>
              <w:t>Satisfies:</w:t>
            </w:r>
          </w:p>
          <w:p w14:paraId="6E62FC65" w14:textId="77777777" w:rsidR="000504A7" w:rsidRPr="008B7EF6" w:rsidRDefault="000504A7" w:rsidP="00AB4448">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667994E4" w14:textId="77777777" w:rsidR="000504A7" w:rsidRDefault="000504A7" w:rsidP="00AB4448">
            <w:pPr>
              <w:rPr>
                <w:rFonts w:cs="Arial"/>
              </w:rPr>
            </w:pPr>
          </w:p>
          <w:p w14:paraId="6151E5BD" w14:textId="77777777" w:rsidR="000504A7" w:rsidRPr="00AE47D0" w:rsidRDefault="000504A7" w:rsidP="00AB4448">
            <w:pPr>
              <w:rPr>
                <w:rFonts w:cs="Arial"/>
              </w:rPr>
            </w:pPr>
          </w:p>
        </w:tc>
      </w:tr>
      <w:tr w:rsidR="000504A7" w14:paraId="54866109" w14:textId="77777777" w:rsidTr="00AB4448">
        <w:tc>
          <w:tcPr>
            <w:tcW w:w="2689" w:type="dxa"/>
            <w:shd w:val="clear" w:color="auto" w:fill="D9D9D9" w:themeFill="background1" w:themeFillShade="D9"/>
            <w:vAlign w:val="center"/>
          </w:tcPr>
          <w:p w14:paraId="517ED7B6" w14:textId="77777777" w:rsidR="000504A7" w:rsidRPr="00761226" w:rsidRDefault="000504A7" w:rsidP="00AB4448">
            <w:pPr>
              <w:rPr>
                <w:b/>
              </w:rPr>
            </w:pPr>
            <w:r w:rsidRPr="00761226">
              <w:rPr>
                <w:b/>
              </w:rPr>
              <w:lastRenderedPageBreak/>
              <w:t>AC on Request</w:t>
            </w:r>
          </w:p>
        </w:tc>
        <w:tc>
          <w:tcPr>
            <w:tcW w:w="4252" w:type="dxa"/>
            <w:vAlign w:val="center"/>
          </w:tcPr>
          <w:p w14:paraId="0A264D9E" w14:textId="77777777" w:rsidR="000504A7" w:rsidRPr="00761226" w:rsidRDefault="000504A7" w:rsidP="00AB4448">
            <w:pPr>
              <w:rPr>
                <w:rFonts w:cs="Arial"/>
              </w:rPr>
            </w:pPr>
            <w:r w:rsidRPr="00761226">
              <w:rPr>
                <w:rFonts w:cs="Arial"/>
              </w:rPr>
              <w:t>Signal requesting HV battery to turn on AC compressor</w:t>
            </w:r>
          </w:p>
          <w:p w14:paraId="7A7C5A78" w14:textId="77777777" w:rsidR="000504A7" w:rsidRPr="00761226" w:rsidRDefault="000504A7" w:rsidP="00AB4448">
            <w:pPr>
              <w:rPr>
                <w:rFonts w:cs="Arial"/>
              </w:rPr>
            </w:pPr>
          </w:p>
        </w:tc>
        <w:tc>
          <w:tcPr>
            <w:tcW w:w="2410" w:type="dxa"/>
            <w:vAlign w:val="center"/>
          </w:tcPr>
          <w:p w14:paraId="0FA7B704" w14:textId="77777777" w:rsidR="000504A7" w:rsidRDefault="000504A7" w:rsidP="00AB4448">
            <w:pPr>
              <w:rPr>
                <w:rFonts w:cs="Arial"/>
              </w:rPr>
            </w:pPr>
            <w:r w:rsidRPr="00AE47D0">
              <w:rPr>
                <w:rFonts w:cs="Arial"/>
              </w:rPr>
              <w:t>Satisfies:</w:t>
            </w:r>
          </w:p>
          <w:p w14:paraId="3024CD06"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EDA3E58" w14:textId="77777777" w:rsidR="000504A7" w:rsidRDefault="000504A7" w:rsidP="00AB4448">
            <w:pPr>
              <w:rPr>
                <w:rFonts w:cs="Arial"/>
              </w:rPr>
            </w:pPr>
          </w:p>
          <w:p w14:paraId="65965D4E" w14:textId="77777777" w:rsidR="000504A7" w:rsidRPr="00AE47D0" w:rsidRDefault="000504A7" w:rsidP="00AB4448">
            <w:pPr>
              <w:rPr>
                <w:rFonts w:cs="Arial"/>
              </w:rPr>
            </w:pPr>
          </w:p>
        </w:tc>
      </w:tr>
      <w:tr w:rsidR="000504A7" w14:paraId="6F6743E5" w14:textId="77777777" w:rsidTr="00AB4448">
        <w:tc>
          <w:tcPr>
            <w:tcW w:w="2689" w:type="dxa"/>
            <w:shd w:val="clear" w:color="auto" w:fill="D9D9D9" w:themeFill="background1" w:themeFillShade="D9"/>
            <w:vAlign w:val="center"/>
          </w:tcPr>
          <w:p w14:paraId="42457F18" w14:textId="77777777" w:rsidR="000504A7" w:rsidRPr="00761226" w:rsidRDefault="000504A7" w:rsidP="00AB4448">
            <w:pPr>
              <w:rPr>
                <w:b/>
              </w:rPr>
            </w:pPr>
            <w:r w:rsidRPr="00761226">
              <w:rPr>
                <w:b/>
              </w:rPr>
              <w:t>BCM-AWD_DLCM</w:t>
            </w:r>
          </w:p>
        </w:tc>
        <w:tc>
          <w:tcPr>
            <w:tcW w:w="4252" w:type="dxa"/>
            <w:vAlign w:val="center"/>
          </w:tcPr>
          <w:p w14:paraId="7F2999FA" w14:textId="77777777" w:rsidR="000504A7" w:rsidRPr="00761226" w:rsidRDefault="000504A7" w:rsidP="00AB4448">
            <w:pPr>
              <w:rPr>
                <w:rFonts w:cs="Arial"/>
              </w:rPr>
            </w:pPr>
            <w:r w:rsidRPr="00761226">
              <w:rPr>
                <w:rFonts w:cs="Arial"/>
              </w:rPr>
              <w:t>Signal from BCM to All Wheel Drive_Driveline Control Module</w:t>
            </w:r>
          </w:p>
          <w:p w14:paraId="7A04F8FD" w14:textId="77777777" w:rsidR="000504A7" w:rsidRPr="00761226" w:rsidRDefault="000504A7" w:rsidP="00AB4448">
            <w:pPr>
              <w:rPr>
                <w:rFonts w:cs="Arial"/>
              </w:rPr>
            </w:pPr>
          </w:p>
        </w:tc>
        <w:tc>
          <w:tcPr>
            <w:tcW w:w="2410" w:type="dxa"/>
            <w:vAlign w:val="center"/>
          </w:tcPr>
          <w:p w14:paraId="2BD0F4C7" w14:textId="77777777" w:rsidR="000504A7" w:rsidRDefault="000504A7" w:rsidP="00AB4448">
            <w:pPr>
              <w:rPr>
                <w:rFonts w:cs="Arial"/>
              </w:rPr>
            </w:pPr>
            <w:r w:rsidRPr="00AE47D0">
              <w:rPr>
                <w:rFonts w:cs="Arial"/>
              </w:rPr>
              <w:t>Satisfies:</w:t>
            </w:r>
          </w:p>
          <w:p w14:paraId="0A4B3B4E"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32EDDFB" w14:textId="77777777" w:rsidR="000504A7" w:rsidRDefault="000504A7" w:rsidP="00AB4448">
            <w:pPr>
              <w:rPr>
                <w:rFonts w:cs="Arial"/>
              </w:rPr>
            </w:pPr>
          </w:p>
          <w:p w14:paraId="380693F7" w14:textId="77777777" w:rsidR="000504A7" w:rsidRPr="00AE47D0" w:rsidRDefault="000504A7" w:rsidP="00AB4448">
            <w:pPr>
              <w:rPr>
                <w:rFonts w:cs="Arial"/>
              </w:rPr>
            </w:pPr>
          </w:p>
        </w:tc>
      </w:tr>
      <w:tr w:rsidR="000504A7" w14:paraId="4D253F67" w14:textId="77777777" w:rsidTr="00AB4448">
        <w:tc>
          <w:tcPr>
            <w:tcW w:w="2689" w:type="dxa"/>
            <w:shd w:val="clear" w:color="auto" w:fill="D9D9D9" w:themeFill="background1" w:themeFillShade="D9"/>
            <w:vAlign w:val="center"/>
          </w:tcPr>
          <w:p w14:paraId="67A49EE0" w14:textId="77777777" w:rsidR="000504A7" w:rsidRPr="00761226" w:rsidRDefault="000504A7" w:rsidP="00AB4448">
            <w:pPr>
              <w:rPr>
                <w:b/>
              </w:rPr>
            </w:pPr>
            <w:r w:rsidRPr="00761226">
              <w:rPr>
                <w:b/>
              </w:rPr>
              <w:t>ECM_HEV-RCCM</w:t>
            </w:r>
          </w:p>
        </w:tc>
        <w:tc>
          <w:tcPr>
            <w:tcW w:w="4252" w:type="dxa"/>
            <w:vAlign w:val="center"/>
          </w:tcPr>
          <w:p w14:paraId="316FECCA" w14:textId="77777777" w:rsidR="000504A7" w:rsidRPr="00761226" w:rsidRDefault="000504A7" w:rsidP="00AB4448">
            <w:pPr>
              <w:rPr>
                <w:rFonts w:cs="Arial"/>
              </w:rPr>
            </w:pPr>
            <w:r w:rsidRPr="00761226">
              <w:rPr>
                <w:rFonts w:cs="Arial"/>
              </w:rPr>
              <w:t>Signal from ECM_HEV to RCCM</w:t>
            </w:r>
          </w:p>
          <w:p w14:paraId="2DDBCD10" w14:textId="77777777" w:rsidR="000504A7" w:rsidRPr="00761226" w:rsidRDefault="000504A7" w:rsidP="00AB4448">
            <w:pPr>
              <w:rPr>
                <w:rFonts w:cs="Arial"/>
              </w:rPr>
            </w:pPr>
          </w:p>
        </w:tc>
        <w:tc>
          <w:tcPr>
            <w:tcW w:w="2410" w:type="dxa"/>
            <w:vAlign w:val="center"/>
          </w:tcPr>
          <w:p w14:paraId="6456A3D2" w14:textId="77777777" w:rsidR="000504A7" w:rsidRDefault="000504A7" w:rsidP="00AB4448">
            <w:pPr>
              <w:rPr>
                <w:rFonts w:cs="Arial"/>
              </w:rPr>
            </w:pPr>
            <w:r w:rsidRPr="00AE47D0">
              <w:rPr>
                <w:rFonts w:cs="Arial"/>
              </w:rPr>
              <w:t>Satisfies:</w:t>
            </w:r>
          </w:p>
          <w:p w14:paraId="6AD7944A"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60D563" w14:textId="77777777" w:rsidR="000504A7" w:rsidRDefault="000504A7" w:rsidP="00AB4448">
            <w:pPr>
              <w:rPr>
                <w:rFonts w:cs="Arial"/>
              </w:rPr>
            </w:pPr>
          </w:p>
          <w:p w14:paraId="7CE73690" w14:textId="77777777" w:rsidR="000504A7" w:rsidRPr="00AE47D0" w:rsidRDefault="000504A7" w:rsidP="00AB4448">
            <w:pPr>
              <w:rPr>
                <w:rFonts w:cs="Arial"/>
              </w:rPr>
            </w:pPr>
          </w:p>
        </w:tc>
      </w:tr>
      <w:tr w:rsidR="000504A7" w14:paraId="78B3657A" w14:textId="77777777" w:rsidTr="00AB4448">
        <w:tc>
          <w:tcPr>
            <w:tcW w:w="2689" w:type="dxa"/>
            <w:shd w:val="clear" w:color="auto" w:fill="D9D9D9" w:themeFill="background1" w:themeFillShade="D9"/>
            <w:vAlign w:val="center"/>
          </w:tcPr>
          <w:p w14:paraId="28FE2D75" w14:textId="77777777" w:rsidR="000504A7" w:rsidRPr="00761226" w:rsidRDefault="000504A7" w:rsidP="00AB4448">
            <w:pPr>
              <w:rPr>
                <w:b/>
              </w:rPr>
            </w:pPr>
            <w:r w:rsidRPr="00761226">
              <w:rPr>
                <w:b/>
              </w:rPr>
              <w:t>AC Off Request</w:t>
            </w:r>
          </w:p>
        </w:tc>
        <w:tc>
          <w:tcPr>
            <w:tcW w:w="4252" w:type="dxa"/>
            <w:vAlign w:val="center"/>
          </w:tcPr>
          <w:p w14:paraId="3A22AF94" w14:textId="77777777" w:rsidR="000504A7" w:rsidRPr="00761226" w:rsidRDefault="000504A7" w:rsidP="00AB4448">
            <w:pPr>
              <w:rPr>
                <w:rFonts w:cs="Arial"/>
              </w:rPr>
            </w:pPr>
            <w:r w:rsidRPr="00761226">
              <w:rPr>
                <w:rFonts w:cs="Arial"/>
              </w:rPr>
              <w:t>Signal requesting HV battery to turn off AC compressor</w:t>
            </w:r>
          </w:p>
          <w:p w14:paraId="5FB6A4F1" w14:textId="77777777" w:rsidR="000504A7" w:rsidRPr="00761226" w:rsidRDefault="000504A7" w:rsidP="00AB4448">
            <w:pPr>
              <w:rPr>
                <w:rFonts w:cs="Arial"/>
              </w:rPr>
            </w:pPr>
          </w:p>
        </w:tc>
        <w:tc>
          <w:tcPr>
            <w:tcW w:w="2410" w:type="dxa"/>
            <w:vAlign w:val="center"/>
          </w:tcPr>
          <w:p w14:paraId="7CE2AC21" w14:textId="77777777" w:rsidR="000504A7" w:rsidRDefault="000504A7" w:rsidP="00AB4448">
            <w:pPr>
              <w:rPr>
                <w:rFonts w:cs="Arial"/>
              </w:rPr>
            </w:pPr>
            <w:r w:rsidRPr="00AE47D0">
              <w:rPr>
                <w:rFonts w:cs="Arial"/>
              </w:rPr>
              <w:t>Satisfies:</w:t>
            </w:r>
          </w:p>
          <w:p w14:paraId="1EF2747D"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66B94AF" w14:textId="77777777" w:rsidR="000504A7" w:rsidRDefault="000504A7" w:rsidP="00AB4448">
            <w:pPr>
              <w:rPr>
                <w:rFonts w:cs="Arial"/>
              </w:rPr>
            </w:pPr>
          </w:p>
          <w:p w14:paraId="7833DD08" w14:textId="77777777" w:rsidR="000504A7" w:rsidRPr="00AE47D0" w:rsidRDefault="000504A7" w:rsidP="00AB4448">
            <w:pPr>
              <w:rPr>
                <w:rFonts w:cs="Arial"/>
              </w:rPr>
            </w:pPr>
          </w:p>
        </w:tc>
      </w:tr>
      <w:tr w:rsidR="000504A7" w14:paraId="59ECDF2B" w14:textId="77777777" w:rsidTr="00AB4448">
        <w:tc>
          <w:tcPr>
            <w:tcW w:w="2689" w:type="dxa"/>
            <w:shd w:val="clear" w:color="auto" w:fill="D9D9D9" w:themeFill="background1" w:themeFillShade="D9"/>
            <w:vAlign w:val="center"/>
          </w:tcPr>
          <w:p w14:paraId="1548F6FA" w14:textId="77777777" w:rsidR="000504A7" w:rsidRPr="00761226" w:rsidRDefault="000504A7" w:rsidP="00AB4448">
            <w:pPr>
              <w:rPr>
                <w:b/>
              </w:rPr>
            </w:pPr>
            <w:r w:rsidRPr="00761226">
              <w:rPr>
                <w:b/>
              </w:rPr>
              <w:t>CabnAmb_Te_Actl</w:t>
            </w:r>
          </w:p>
        </w:tc>
        <w:tc>
          <w:tcPr>
            <w:tcW w:w="4252" w:type="dxa"/>
            <w:vAlign w:val="center"/>
          </w:tcPr>
          <w:p w14:paraId="2B379FD3" w14:textId="77777777" w:rsidR="000504A7" w:rsidRPr="00761226" w:rsidRDefault="000504A7" w:rsidP="00AB4448">
            <w:pPr>
              <w:rPr>
                <w:rFonts w:cs="Arial"/>
              </w:rPr>
            </w:pPr>
            <w:r w:rsidRPr="00761226">
              <w:rPr>
                <w:rFonts w:cs="Arial"/>
              </w:rPr>
              <w:t>Cabin ambient temperature sensor signal</w:t>
            </w:r>
          </w:p>
          <w:p w14:paraId="0FFB34AD" w14:textId="77777777" w:rsidR="000504A7" w:rsidRPr="00761226" w:rsidRDefault="000504A7" w:rsidP="00AB4448">
            <w:pPr>
              <w:rPr>
                <w:rFonts w:cs="Arial"/>
              </w:rPr>
            </w:pPr>
          </w:p>
        </w:tc>
        <w:tc>
          <w:tcPr>
            <w:tcW w:w="2410" w:type="dxa"/>
            <w:vAlign w:val="center"/>
          </w:tcPr>
          <w:p w14:paraId="33208E37" w14:textId="77777777" w:rsidR="000504A7" w:rsidRDefault="000504A7" w:rsidP="00AB4448">
            <w:pPr>
              <w:rPr>
                <w:rFonts w:cs="Arial"/>
              </w:rPr>
            </w:pPr>
            <w:r w:rsidRPr="00AE47D0">
              <w:rPr>
                <w:rFonts w:cs="Arial"/>
              </w:rPr>
              <w:t>Satisfies:</w:t>
            </w:r>
          </w:p>
          <w:p w14:paraId="02FCA4C2"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49529C" w14:textId="77777777" w:rsidR="000504A7" w:rsidRDefault="000504A7" w:rsidP="00AB4448">
            <w:pPr>
              <w:rPr>
                <w:rFonts w:cs="Arial"/>
              </w:rPr>
            </w:pPr>
          </w:p>
          <w:p w14:paraId="64F303FD" w14:textId="77777777" w:rsidR="000504A7" w:rsidRPr="00AE47D0" w:rsidRDefault="000504A7" w:rsidP="00AB4448">
            <w:pPr>
              <w:rPr>
                <w:rFonts w:cs="Arial"/>
              </w:rPr>
            </w:pPr>
          </w:p>
        </w:tc>
      </w:tr>
      <w:tr w:rsidR="000504A7" w14:paraId="3EBB4D3F" w14:textId="77777777" w:rsidTr="00AB4448">
        <w:tc>
          <w:tcPr>
            <w:tcW w:w="2689" w:type="dxa"/>
            <w:shd w:val="clear" w:color="auto" w:fill="D9D9D9" w:themeFill="background1" w:themeFillShade="D9"/>
            <w:vAlign w:val="center"/>
          </w:tcPr>
          <w:p w14:paraId="6F3A61CA" w14:textId="77777777" w:rsidR="000504A7" w:rsidRPr="00761226" w:rsidRDefault="000504A7" w:rsidP="00AB4448">
            <w:pPr>
              <w:rPr>
                <w:b/>
              </w:rPr>
            </w:pPr>
            <w:r w:rsidRPr="00761226">
              <w:rPr>
                <w:b/>
              </w:rPr>
              <w:t>Battery Power Mode</w:t>
            </w:r>
          </w:p>
        </w:tc>
        <w:tc>
          <w:tcPr>
            <w:tcW w:w="4252" w:type="dxa"/>
            <w:vAlign w:val="center"/>
          </w:tcPr>
          <w:p w14:paraId="2DC6752D" w14:textId="77777777" w:rsidR="000504A7" w:rsidRPr="00761226" w:rsidRDefault="000504A7" w:rsidP="00AB4448">
            <w:pPr>
              <w:rPr>
                <w:rFonts w:cs="Arial"/>
              </w:rPr>
            </w:pPr>
            <w:r w:rsidRPr="00761226">
              <w:rPr>
                <w:rFonts w:cs="Arial"/>
              </w:rPr>
              <w:t>Signal providing SOC</w:t>
            </w:r>
          </w:p>
          <w:p w14:paraId="3189FD51" w14:textId="77777777" w:rsidR="000504A7" w:rsidRPr="00761226" w:rsidRDefault="000504A7" w:rsidP="00AB4448">
            <w:pPr>
              <w:rPr>
                <w:rFonts w:cs="Arial"/>
              </w:rPr>
            </w:pPr>
          </w:p>
        </w:tc>
        <w:tc>
          <w:tcPr>
            <w:tcW w:w="2410" w:type="dxa"/>
            <w:vAlign w:val="center"/>
          </w:tcPr>
          <w:p w14:paraId="15C7C839" w14:textId="77777777" w:rsidR="000504A7" w:rsidRDefault="000504A7" w:rsidP="00AB4448">
            <w:pPr>
              <w:rPr>
                <w:rFonts w:cs="Arial"/>
              </w:rPr>
            </w:pPr>
            <w:r w:rsidRPr="00AE47D0">
              <w:rPr>
                <w:rFonts w:cs="Arial"/>
              </w:rPr>
              <w:t>Satisfies:</w:t>
            </w:r>
          </w:p>
          <w:p w14:paraId="2C58E43C"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938AE1B" w14:textId="77777777" w:rsidR="000504A7" w:rsidRDefault="000504A7" w:rsidP="00AB4448">
            <w:pPr>
              <w:rPr>
                <w:rFonts w:cs="Arial"/>
              </w:rPr>
            </w:pPr>
          </w:p>
          <w:p w14:paraId="3E7C399F" w14:textId="77777777" w:rsidR="000504A7" w:rsidRPr="00AE47D0" w:rsidRDefault="000504A7" w:rsidP="00AB4448">
            <w:pPr>
              <w:rPr>
                <w:rFonts w:cs="Arial"/>
              </w:rPr>
            </w:pPr>
          </w:p>
        </w:tc>
      </w:tr>
      <w:tr w:rsidR="000504A7" w14:paraId="397A4CC9" w14:textId="77777777" w:rsidTr="00AB4448">
        <w:tc>
          <w:tcPr>
            <w:tcW w:w="2689" w:type="dxa"/>
            <w:shd w:val="clear" w:color="auto" w:fill="D9D9D9" w:themeFill="background1" w:themeFillShade="D9"/>
            <w:vAlign w:val="center"/>
          </w:tcPr>
          <w:p w14:paraId="328F447A" w14:textId="77777777" w:rsidR="000504A7" w:rsidRPr="00761226" w:rsidRDefault="000504A7" w:rsidP="00AB4448">
            <w:pPr>
              <w:rPr>
                <w:b/>
              </w:rPr>
            </w:pPr>
            <w:r w:rsidRPr="00761226">
              <w:rPr>
                <w:b/>
              </w:rPr>
              <w:t>CabnAmb_Te_Actl</w:t>
            </w:r>
          </w:p>
        </w:tc>
        <w:tc>
          <w:tcPr>
            <w:tcW w:w="4252" w:type="dxa"/>
            <w:vAlign w:val="center"/>
          </w:tcPr>
          <w:p w14:paraId="3D42C6F3" w14:textId="77777777" w:rsidR="000504A7" w:rsidRPr="00761226" w:rsidRDefault="000504A7" w:rsidP="00AB4448">
            <w:pPr>
              <w:rPr>
                <w:rFonts w:cs="Arial"/>
              </w:rPr>
            </w:pPr>
            <w:r w:rsidRPr="00761226">
              <w:rPr>
                <w:rFonts w:cs="Arial"/>
              </w:rPr>
              <w:t>Cabin air temperature signal</w:t>
            </w:r>
          </w:p>
          <w:p w14:paraId="45D72ED2" w14:textId="77777777" w:rsidR="000504A7" w:rsidRPr="00761226" w:rsidRDefault="000504A7" w:rsidP="00AB4448">
            <w:pPr>
              <w:rPr>
                <w:rFonts w:cs="Arial"/>
              </w:rPr>
            </w:pPr>
          </w:p>
        </w:tc>
        <w:tc>
          <w:tcPr>
            <w:tcW w:w="2410" w:type="dxa"/>
            <w:vAlign w:val="center"/>
          </w:tcPr>
          <w:p w14:paraId="6B2C0042" w14:textId="77777777" w:rsidR="000504A7" w:rsidRDefault="000504A7" w:rsidP="00AB4448">
            <w:pPr>
              <w:rPr>
                <w:rFonts w:cs="Arial"/>
              </w:rPr>
            </w:pPr>
            <w:r w:rsidRPr="00AE47D0">
              <w:rPr>
                <w:rFonts w:cs="Arial"/>
              </w:rPr>
              <w:t>Satisfies:</w:t>
            </w:r>
          </w:p>
          <w:p w14:paraId="1212D93E"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24DD56" w14:textId="77777777" w:rsidR="000504A7" w:rsidRDefault="000504A7" w:rsidP="00AB4448">
            <w:pPr>
              <w:rPr>
                <w:rFonts w:cs="Arial"/>
              </w:rPr>
            </w:pPr>
          </w:p>
          <w:p w14:paraId="394C26D3" w14:textId="77777777" w:rsidR="000504A7" w:rsidRPr="00AE47D0" w:rsidRDefault="000504A7" w:rsidP="00AB4448">
            <w:pPr>
              <w:rPr>
                <w:rFonts w:cs="Arial"/>
              </w:rPr>
            </w:pPr>
          </w:p>
        </w:tc>
      </w:tr>
      <w:tr w:rsidR="000504A7" w14:paraId="01B4D0B0" w14:textId="77777777" w:rsidTr="00AB4448">
        <w:tc>
          <w:tcPr>
            <w:tcW w:w="2689" w:type="dxa"/>
            <w:shd w:val="clear" w:color="auto" w:fill="D9D9D9" w:themeFill="background1" w:themeFillShade="D9"/>
            <w:vAlign w:val="center"/>
          </w:tcPr>
          <w:p w14:paraId="23E09695" w14:textId="77777777" w:rsidR="000504A7" w:rsidRPr="00761226" w:rsidRDefault="000504A7" w:rsidP="00AB4448">
            <w:pPr>
              <w:rPr>
                <w:b/>
              </w:rPr>
            </w:pPr>
            <w:r w:rsidRPr="00761226">
              <w:rPr>
                <w:b/>
              </w:rPr>
              <w:t>AirAmb_Te_Actl</w:t>
            </w:r>
          </w:p>
        </w:tc>
        <w:tc>
          <w:tcPr>
            <w:tcW w:w="4252" w:type="dxa"/>
            <w:vAlign w:val="center"/>
          </w:tcPr>
          <w:p w14:paraId="79FDAA9E" w14:textId="77777777" w:rsidR="000504A7" w:rsidRPr="00761226" w:rsidRDefault="000504A7" w:rsidP="00AB4448">
            <w:pPr>
              <w:rPr>
                <w:rFonts w:cs="Arial"/>
              </w:rPr>
            </w:pPr>
            <w:r w:rsidRPr="00761226">
              <w:rPr>
                <w:rFonts w:cs="Arial"/>
              </w:rPr>
              <w:t>Signal to detect outside air temperature</w:t>
            </w:r>
          </w:p>
          <w:p w14:paraId="13875D19" w14:textId="77777777" w:rsidR="000504A7" w:rsidRPr="00761226" w:rsidRDefault="000504A7" w:rsidP="00AB4448">
            <w:pPr>
              <w:rPr>
                <w:rFonts w:cs="Arial"/>
              </w:rPr>
            </w:pPr>
          </w:p>
        </w:tc>
        <w:tc>
          <w:tcPr>
            <w:tcW w:w="2410" w:type="dxa"/>
            <w:vAlign w:val="center"/>
          </w:tcPr>
          <w:p w14:paraId="4B0B388F" w14:textId="77777777" w:rsidR="000504A7" w:rsidRDefault="000504A7" w:rsidP="00AB4448">
            <w:pPr>
              <w:rPr>
                <w:rFonts w:cs="Arial"/>
              </w:rPr>
            </w:pPr>
            <w:r w:rsidRPr="00AE47D0">
              <w:rPr>
                <w:rFonts w:cs="Arial"/>
              </w:rPr>
              <w:t>Satisfies:</w:t>
            </w:r>
          </w:p>
          <w:p w14:paraId="0885B3CC"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C4F5787" w14:textId="77777777" w:rsidR="000504A7" w:rsidRDefault="000504A7" w:rsidP="00AB4448">
            <w:pPr>
              <w:rPr>
                <w:rFonts w:cs="Arial"/>
              </w:rPr>
            </w:pPr>
          </w:p>
          <w:p w14:paraId="5ADD9548" w14:textId="77777777" w:rsidR="000504A7" w:rsidRPr="00AE47D0" w:rsidRDefault="000504A7" w:rsidP="00AB4448">
            <w:pPr>
              <w:rPr>
                <w:rFonts w:cs="Arial"/>
              </w:rPr>
            </w:pPr>
          </w:p>
        </w:tc>
      </w:tr>
      <w:tr w:rsidR="000504A7" w14:paraId="166FB5F1" w14:textId="77777777" w:rsidTr="00AB4448">
        <w:tc>
          <w:tcPr>
            <w:tcW w:w="2689" w:type="dxa"/>
            <w:shd w:val="clear" w:color="auto" w:fill="D9D9D9" w:themeFill="background1" w:themeFillShade="D9"/>
            <w:vAlign w:val="center"/>
          </w:tcPr>
          <w:p w14:paraId="10B6A823" w14:textId="77777777" w:rsidR="000504A7" w:rsidRPr="00761226" w:rsidRDefault="000504A7" w:rsidP="00AB4448">
            <w:pPr>
              <w:rPr>
                <w:b/>
              </w:rPr>
            </w:pPr>
            <w:r w:rsidRPr="00761226">
              <w:rPr>
                <w:b/>
              </w:rPr>
              <w:t>CabinTemp-RCCM</w:t>
            </w:r>
          </w:p>
        </w:tc>
        <w:tc>
          <w:tcPr>
            <w:tcW w:w="4252" w:type="dxa"/>
            <w:vAlign w:val="center"/>
          </w:tcPr>
          <w:p w14:paraId="4A5D0309" w14:textId="77777777" w:rsidR="000504A7" w:rsidRPr="00761226" w:rsidRDefault="000504A7" w:rsidP="00AB4448">
            <w:pPr>
              <w:rPr>
                <w:rFonts w:cs="Arial"/>
              </w:rPr>
            </w:pPr>
            <w:r w:rsidRPr="00761226">
              <w:rPr>
                <w:rFonts w:cs="Arial"/>
              </w:rPr>
              <w:t>Signal sensing cabin temperature sent to RCCM</w:t>
            </w:r>
          </w:p>
          <w:p w14:paraId="6D4A4336" w14:textId="77777777" w:rsidR="000504A7" w:rsidRPr="00761226" w:rsidRDefault="000504A7" w:rsidP="00AB4448">
            <w:pPr>
              <w:rPr>
                <w:rFonts w:cs="Arial"/>
              </w:rPr>
            </w:pPr>
          </w:p>
        </w:tc>
        <w:tc>
          <w:tcPr>
            <w:tcW w:w="2410" w:type="dxa"/>
            <w:vAlign w:val="center"/>
          </w:tcPr>
          <w:p w14:paraId="550171BE" w14:textId="77777777" w:rsidR="000504A7" w:rsidRDefault="000504A7" w:rsidP="00AB4448">
            <w:pPr>
              <w:rPr>
                <w:rFonts w:cs="Arial"/>
              </w:rPr>
            </w:pPr>
            <w:r w:rsidRPr="00AE47D0">
              <w:rPr>
                <w:rFonts w:cs="Arial"/>
              </w:rPr>
              <w:t>Satisfies:</w:t>
            </w:r>
          </w:p>
          <w:p w14:paraId="33755B11"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8337B3C" w14:textId="77777777" w:rsidR="000504A7" w:rsidRDefault="000504A7" w:rsidP="00AB4448">
            <w:pPr>
              <w:rPr>
                <w:rFonts w:cs="Arial"/>
              </w:rPr>
            </w:pPr>
          </w:p>
          <w:p w14:paraId="2A0B8165" w14:textId="77777777" w:rsidR="000504A7" w:rsidRPr="00AE47D0" w:rsidRDefault="000504A7" w:rsidP="00AB4448">
            <w:pPr>
              <w:rPr>
                <w:rFonts w:cs="Arial"/>
              </w:rPr>
            </w:pPr>
          </w:p>
        </w:tc>
      </w:tr>
      <w:tr w:rsidR="000504A7" w14:paraId="4DD6F0FD" w14:textId="77777777" w:rsidTr="00AB4448">
        <w:tc>
          <w:tcPr>
            <w:tcW w:w="2689" w:type="dxa"/>
            <w:shd w:val="clear" w:color="auto" w:fill="D9D9D9" w:themeFill="background1" w:themeFillShade="D9"/>
            <w:vAlign w:val="center"/>
          </w:tcPr>
          <w:p w14:paraId="56A3A582" w14:textId="77777777" w:rsidR="000504A7" w:rsidRPr="00761226" w:rsidRDefault="000504A7" w:rsidP="00AB4448">
            <w:pPr>
              <w:rPr>
                <w:b/>
              </w:rPr>
            </w:pPr>
            <w:r w:rsidRPr="00761226">
              <w:rPr>
                <w:b/>
              </w:rPr>
              <w:t>HMI-Cust</w:t>
            </w:r>
          </w:p>
        </w:tc>
        <w:tc>
          <w:tcPr>
            <w:tcW w:w="4252" w:type="dxa"/>
            <w:vAlign w:val="center"/>
          </w:tcPr>
          <w:p w14:paraId="5F114697" w14:textId="77777777" w:rsidR="000504A7" w:rsidRPr="00761226" w:rsidRDefault="000504A7" w:rsidP="00AB4448">
            <w:pPr>
              <w:rPr>
                <w:rFonts w:cs="Arial"/>
              </w:rPr>
            </w:pPr>
            <w:r w:rsidRPr="00761226">
              <w:rPr>
                <w:rFonts w:cs="Arial"/>
              </w:rPr>
              <w:t>Feedback signal from HMI to HMI Display Screen</w:t>
            </w:r>
          </w:p>
          <w:p w14:paraId="34CDEAF1" w14:textId="77777777" w:rsidR="000504A7" w:rsidRPr="00761226" w:rsidRDefault="000504A7" w:rsidP="00AB4448">
            <w:pPr>
              <w:rPr>
                <w:rFonts w:cs="Arial"/>
              </w:rPr>
            </w:pPr>
          </w:p>
        </w:tc>
        <w:tc>
          <w:tcPr>
            <w:tcW w:w="2410" w:type="dxa"/>
            <w:vAlign w:val="center"/>
          </w:tcPr>
          <w:p w14:paraId="5ABB0274" w14:textId="77777777" w:rsidR="000504A7" w:rsidRDefault="000504A7" w:rsidP="00AB4448">
            <w:pPr>
              <w:rPr>
                <w:rFonts w:cs="Arial"/>
              </w:rPr>
            </w:pPr>
            <w:r w:rsidRPr="00AE47D0">
              <w:rPr>
                <w:rFonts w:cs="Arial"/>
              </w:rPr>
              <w:t>Satisfies:</w:t>
            </w:r>
          </w:p>
          <w:p w14:paraId="535A135A"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1A53D29" w14:textId="77777777" w:rsidR="000504A7" w:rsidRDefault="000504A7" w:rsidP="00AB4448">
            <w:pPr>
              <w:rPr>
                <w:rFonts w:cs="Arial"/>
              </w:rPr>
            </w:pPr>
          </w:p>
          <w:p w14:paraId="7B282316" w14:textId="77777777" w:rsidR="000504A7" w:rsidRPr="00AE47D0" w:rsidRDefault="000504A7" w:rsidP="00AB4448">
            <w:pPr>
              <w:rPr>
                <w:rFonts w:cs="Arial"/>
              </w:rPr>
            </w:pPr>
          </w:p>
        </w:tc>
      </w:tr>
      <w:tr w:rsidR="000504A7" w14:paraId="572F95BD" w14:textId="77777777" w:rsidTr="00AB4448">
        <w:tc>
          <w:tcPr>
            <w:tcW w:w="2689" w:type="dxa"/>
            <w:shd w:val="clear" w:color="auto" w:fill="D9D9D9" w:themeFill="background1" w:themeFillShade="D9"/>
            <w:vAlign w:val="center"/>
          </w:tcPr>
          <w:p w14:paraId="49E7E643" w14:textId="77777777" w:rsidR="000504A7" w:rsidRPr="00761226" w:rsidRDefault="000504A7" w:rsidP="00AB4448">
            <w:pPr>
              <w:rPr>
                <w:b/>
              </w:rPr>
            </w:pPr>
            <w:r w:rsidRPr="00761226">
              <w:rPr>
                <w:b/>
              </w:rPr>
              <w:t>ElCmpr_N_Rq</w:t>
            </w:r>
          </w:p>
        </w:tc>
        <w:tc>
          <w:tcPr>
            <w:tcW w:w="4252" w:type="dxa"/>
            <w:vAlign w:val="center"/>
          </w:tcPr>
          <w:p w14:paraId="607975B3" w14:textId="77777777" w:rsidR="000504A7" w:rsidRPr="00761226" w:rsidRDefault="000504A7" w:rsidP="00AB4448">
            <w:pPr>
              <w:rPr>
                <w:rFonts w:cs="Arial"/>
              </w:rPr>
            </w:pPr>
            <w:r w:rsidRPr="00761226">
              <w:rPr>
                <w:rFonts w:cs="Arial"/>
              </w:rPr>
              <w:t>Signal requesting electric compressor rpm</w:t>
            </w:r>
          </w:p>
          <w:p w14:paraId="2EA53A4E" w14:textId="77777777" w:rsidR="000504A7" w:rsidRPr="00761226" w:rsidRDefault="000504A7" w:rsidP="00AB4448">
            <w:pPr>
              <w:rPr>
                <w:rFonts w:cs="Arial"/>
              </w:rPr>
            </w:pPr>
          </w:p>
        </w:tc>
        <w:tc>
          <w:tcPr>
            <w:tcW w:w="2410" w:type="dxa"/>
            <w:vAlign w:val="center"/>
          </w:tcPr>
          <w:p w14:paraId="13BA99DB" w14:textId="77777777" w:rsidR="000504A7" w:rsidRDefault="000504A7" w:rsidP="00AB4448">
            <w:pPr>
              <w:rPr>
                <w:rFonts w:cs="Arial"/>
              </w:rPr>
            </w:pPr>
            <w:r w:rsidRPr="00AE47D0">
              <w:rPr>
                <w:rFonts w:cs="Arial"/>
              </w:rPr>
              <w:t>Satisfies:</w:t>
            </w:r>
          </w:p>
          <w:p w14:paraId="78AD2007"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4B29299" w14:textId="77777777" w:rsidR="000504A7" w:rsidRDefault="000504A7" w:rsidP="00AB4448">
            <w:pPr>
              <w:rPr>
                <w:rFonts w:cs="Arial"/>
              </w:rPr>
            </w:pPr>
          </w:p>
          <w:p w14:paraId="71AEBA57" w14:textId="77777777" w:rsidR="000504A7" w:rsidRPr="00AE47D0" w:rsidRDefault="000504A7" w:rsidP="00AB4448">
            <w:pPr>
              <w:rPr>
                <w:rFonts w:cs="Arial"/>
              </w:rPr>
            </w:pPr>
          </w:p>
        </w:tc>
      </w:tr>
      <w:tr w:rsidR="000504A7" w14:paraId="0B240DD5" w14:textId="77777777" w:rsidTr="00AB4448">
        <w:tc>
          <w:tcPr>
            <w:tcW w:w="2689" w:type="dxa"/>
            <w:shd w:val="clear" w:color="auto" w:fill="D9D9D9" w:themeFill="background1" w:themeFillShade="D9"/>
            <w:vAlign w:val="center"/>
          </w:tcPr>
          <w:p w14:paraId="5790507F" w14:textId="77777777" w:rsidR="000504A7" w:rsidRPr="00761226" w:rsidRDefault="000504A7" w:rsidP="00AB4448">
            <w:pPr>
              <w:rPr>
                <w:b/>
              </w:rPr>
            </w:pPr>
            <w:r w:rsidRPr="00761226">
              <w:rPr>
                <w:b/>
              </w:rPr>
              <w:t>BCM-BMS</w:t>
            </w:r>
          </w:p>
        </w:tc>
        <w:tc>
          <w:tcPr>
            <w:tcW w:w="4252" w:type="dxa"/>
            <w:vAlign w:val="center"/>
          </w:tcPr>
          <w:p w14:paraId="566CF3FF" w14:textId="77777777" w:rsidR="000504A7" w:rsidRPr="00761226" w:rsidRDefault="000504A7" w:rsidP="00AB4448">
            <w:pPr>
              <w:rPr>
                <w:rFonts w:cs="Arial"/>
              </w:rPr>
            </w:pPr>
            <w:r w:rsidRPr="00761226">
              <w:rPr>
                <w:rFonts w:cs="Arial"/>
              </w:rPr>
              <w:t>Signal from Body Control Module to Battery Management Module</w:t>
            </w:r>
          </w:p>
          <w:p w14:paraId="2CD97200" w14:textId="77777777" w:rsidR="000504A7" w:rsidRPr="00761226" w:rsidRDefault="000504A7" w:rsidP="00AB4448">
            <w:pPr>
              <w:rPr>
                <w:rFonts w:cs="Arial"/>
              </w:rPr>
            </w:pPr>
          </w:p>
        </w:tc>
        <w:tc>
          <w:tcPr>
            <w:tcW w:w="2410" w:type="dxa"/>
            <w:vAlign w:val="center"/>
          </w:tcPr>
          <w:p w14:paraId="2CF74736" w14:textId="77777777" w:rsidR="000504A7" w:rsidRDefault="000504A7" w:rsidP="00AB4448">
            <w:pPr>
              <w:rPr>
                <w:rFonts w:cs="Arial"/>
              </w:rPr>
            </w:pPr>
            <w:r w:rsidRPr="00AE47D0">
              <w:rPr>
                <w:rFonts w:cs="Arial"/>
              </w:rPr>
              <w:t>Satisfies:</w:t>
            </w:r>
          </w:p>
          <w:p w14:paraId="2573BAF6"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D828C3" w14:textId="77777777" w:rsidR="000504A7" w:rsidRDefault="000504A7" w:rsidP="00AB4448">
            <w:pPr>
              <w:rPr>
                <w:rFonts w:cs="Arial"/>
              </w:rPr>
            </w:pPr>
          </w:p>
          <w:p w14:paraId="76A09FEC" w14:textId="77777777" w:rsidR="000504A7" w:rsidRPr="00AE47D0" w:rsidRDefault="000504A7" w:rsidP="00AB4448">
            <w:pPr>
              <w:rPr>
                <w:rFonts w:cs="Arial"/>
              </w:rPr>
            </w:pPr>
          </w:p>
        </w:tc>
      </w:tr>
      <w:tr w:rsidR="000504A7" w14:paraId="6242EFE6" w14:textId="77777777" w:rsidTr="00AB4448">
        <w:tc>
          <w:tcPr>
            <w:tcW w:w="2689" w:type="dxa"/>
            <w:shd w:val="clear" w:color="auto" w:fill="D9D9D9" w:themeFill="background1" w:themeFillShade="D9"/>
            <w:vAlign w:val="center"/>
          </w:tcPr>
          <w:p w14:paraId="013369D7" w14:textId="77777777" w:rsidR="000504A7" w:rsidRPr="00761226" w:rsidRDefault="000504A7" w:rsidP="00AB4448">
            <w:pPr>
              <w:rPr>
                <w:b/>
              </w:rPr>
            </w:pPr>
            <w:r w:rsidRPr="00761226">
              <w:rPr>
                <w:b/>
              </w:rPr>
              <w:t>ElCmpr_N_Rq</w:t>
            </w:r>
          </w:p>
        </w:tc>
        <w:tc>
          <w:tcPr>
            <w:tcW w:w="4252" w:type="dxa"/>
            <w:vAlign w:val="center"/>
          </w:tcPr>
          <w:p w14:paraId="2C701F32" w14:textId="77777777" w:rsidR="000504A7" w:rsidRPr="00761226" w:rsidRDefault="000504A7" w:rsidP="00AB4448">
            <w:pPr>
              <w:rPr>
                <w:rFonts w:cs="Arial"/>
              </w:rPr>
            </w:pPr>
            <w:r w:rsidRPr="00761226">
              <w:rPr>
                <w:rFonts w:cs="Arial"/>
              </w:rPr>
              <w:t>Electric Compressor RPM signal</w:t>
            </w:r>
          </w:p>
          <w:p w14:paraId="64697C95" w14:textId="77777777" w:rsidR="000504A7" w:rsidRPr="00761226" w:rsidRDefault="000504A7" w:rsidP="00AB4448">
            <w:pPr>
              <w:rPr>
                <w:rFonts w:cs="Arial"/>
              </w:rPr>
            </w:pPr>
          </w:p>
        </w:tc>
        <w:tc>
          <w:tcPr>
            <w:tcW w:w="2410" w:type="dxa"/>
            <w:vAlign w:val="center"/>
          </w:tcPr>
          <w:p w14:paraId="3DDD470B" w14:textId="77777777" w:rsidR="000504A7" w:rsidRDefault="000504A7" w:rsidP="00AB4448">
            <w:pPr>
              <w:rPr>
                <w:rFonts w:cs="Arial"/>
              </w:rPr>
            </w:pPr>
            <w:r w:rsidRPr="00AE47D0">
              <w:rPr>
                <w:rFonts w:cs="Arial"/>
              </w:rPr>
              <w:t>Satisfies:</w:t>
            </w:r>
          </w:p>
          <w:p w14:paraId="6CFB4A29"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F58E693" w14:textId="77777777" w:rsidR="000504A7" w:rsidRDefault="000504A7" w:rsidP="00AB4448">
            <w:pPr>
              <w:rPr>
                <w:rFonts w:cs="Arial"/>
              </w:rPr>
            </w:pPr>
          </w:p>
          <w:p w14:paraId="109293F6" w14:textId="77777777" w:rsidR="000504A7" w:rsidRPr="00AE47D0" w:rsidRDefault="000504A7" w:rsidP="00AB4448">
            <w:pPr>
              <w:rPr>
                <w:rFonts w:cs="Arial"/>
              </w:rPr>
            </w:pPr>
          </w:p>
        </w:tc>
      </w:tr>
      <w:tr w:rsidR="000504A7" w14:paraId="76E7BCB2" w14:textId="77777777" w:rsidTr="00AB4448">
        <w:tc>
          <w:tcPr>
            <w:tcW w:w="2689" w:type="dxa"/>
            <w:shd w:val="clear" w:color="auto" w:fill="D9D9D9" w:themeFill="background1" w:themeFillShade="D9"/>
            <w:vAlign w:val="center"/>
          </w:tcPr>
          <w:p w14:paraId="3CFA38DA" w14:textId="77777777" w:rsidR="000504A7" w:rsidRPr="00761226" w:rsidRDefault="000504A7" w:rsidP="00AB4448">
            <w:pPr>
              <w:rPr>
                <w:b/>
              </w:rPr>
            </w:pPr>
            <w:r w:rsidRPr="00761226">
              <w:rPr>
                <w:b/>
              </w:rPr>
              <w:t>A14_2_A9</w:t>
            </w:r>
          </w:p>
        </w:tc>
        <w:tc>
          <w:tcPr>
            <w:tcW w:w="4252" w:type="dxa"/>
            <w:vAlign w:val="center"/>
          </w:tcPr>
          <w:p w14:paraId="6663C50E" w14:textId="77777777" w:rsidR="000504A7" w:rsidRPr="00761226" w:rsidRDefault="000504A7" w:rsidP="00AB4448">
            <w:pPr>
              <w:rPr>
                <w:rFonts w:cs="Arial"/>
              </w:rPr>
            </w:pPr>
            <w:r w:rsidRPr="00761226">
              <w:rPr>
                <w:rFonts w:cs="Arial"/>
              </w:rPr>
              <w:t>Signal from ACCM to HPCM</w:t>
            </w:r>
          </w:p>
          <w:p w14:paraId="1C8B9D54" w14:textId="77777777" w:rsidR="000504A7" w:rsidRPr="00761226" w:rsidRDefault="000504A7" w:rsidP="00AB4448">
            <w:pPr>
              <w:rPr>
                <w:rFonts w:cs="Arial"/>
              </w:rPr>
            </w:pPr>
          </w:p>
        </w:tc>
        <w:tc>
          <w:tcPr>
            <w:tcW w:w="2410" w:type="dxa"/>
            <w:vAlign w:val="center"/>
          </w:tcPr>
          <w:p w14:paraId="331F60EE" w14:textId="77777777" w:rsidR="000504A7" w:rsidRDefault="000504A7" w:rsidP="00AB4448">
            <w:pPr>
              <w:rPr>
                <w:rFonts w:cs="Arial"/>
              </w:rPr>
            </w:pPr>
            <w:r w:rsidRPr="00AE47D0">
              <w:rPr>
                <w:rFonts w:cs="Arial"/>
              </w:rPr>
              <w:lastRenderedPageBreak/>
              <w:t>Satisfies:</w:t>
            </w:r>
          </w:p>
          <w:p w14:paraId="55D653E4" w14:textId="77777777" w:rsidR="000504A7" w:rsidRPr="008B7EF6" w:rsidRDefault="000504A7" w:rsidP="00AB4448">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1A5D2BF8" w14:textId="77777777" w:rsidR="000504A7" w:rsidRDefault="000504A7" w:rsidP="00AB4448">
            <w:pPr>
              <w:rPr>
                <w:rFonts w:cs="Arial"/>
              </w:rPr>
            </w:pPr>
          </w:p>
          <w:p w14:paraId="036C9048" w14:textId="77777777" w:rsidR="000504A7" w:rsidRPr="00AE47D0" w:rsidRDefault="000504A7" w:rsidP="00AB4448">
            <w:pPr>
              <w:rPr>
                <w:rFonts w:cs="Arial"/>
              </w:rPr>
            </w:pPr>
          </w:p>
        </w:tc>
      </w:tr>
      <w:tr w:rsidR="000504A7" w14:paraId="10D8CAF8" w14:textId="77777777" w:rsidTr="00AB4448">
        <w:tc>
          <w:tcPr>
            <w:tcW w:w="2689" w:type="dxa"/>
            <w:shd w:val="clear" w:color="auto" w:fill="D9D9D9" w:themeFill="background1" w:themeFillShade="D9"/>
            <w:vAlign w:val="center"/>
          </w:tcPr>
          <w:p w14:paraId="333EEEC1" w14:textId="77777777" w:rsidR="000504A7" w:rsidRPr="00761226" w:rsidRDefault="000504A7" w:rsidP="00AB4448">
            <w:pPr>
              <w:rPr>
                <w:b/>
              </w:rPr>
            </w:pPr>
            <w:r w:rsidRPr="00761226">
              <w:rPr>
                <w:b/>
              </w:rPr>
              <w:lastRenderedPageBreak/>
              <w:t>Temperature Sensor</w:t>
            </w:r>
          </w:p>
        </w:tc>
        <w:tc>
          <w:tcPr>
            <w:tcW w:w="4252" w:type="dxa"/>
            <w:vAlign w:val="center"/>
          </w:tcPr>
          <w:p w14:paraId="105A1FC8" w14:textId="77777777" w:rsidR="000504A7" w:rsidRPr="00761226" w:rsidRDefault="000504A7" w:rsidP="00AB4448">
            <w:pPr>
              <w:rPr>
                <w:rFonts w:cs="Arial"/>
              </w:rPr>
            </w:pPr>
          </w:p>
        </w:tc>
        <w:tc>
          <w:tcPr>
            <w:tcW w:w="2410" w:type="dxa"/>
            <w:vAlign w:val="center"/>
          </w:tcPr>
          <w:p w14:paraId="6C8201F0" w14:textId="77777777" w:rsidR="000504A7" w:rsidRDefault="000504A7" w:rsidP="00AB4448">
            <w:pPr>
              <w:rPr>
                <w:rFonts w:cs="Arial"/>
              </w:rPr>
            </w:pPr>
            <w:r w:rsidRPr="00AE47D0">
              <w:rPr>
                <w:rFonts w:cs="Arial"/>
              </w:rPr>
              <w:t>Satisfies:</w:t>
            </w:r>
          </w:p>
          <w:p w14:paraId="52913C90"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CD3B34" w14:textId="77777777" w:rsidR="000504A7" w:rsidRDefault="000504A7" w:rsidP="00AB4448">
            <w:pPr>
              <w:rPr>
                <w:rFonts w:cs="Arial"/>
              </w:rPr>
            </w:pPr>
          </w:p>
          <w:p w14:paraId="6464FA07" w14:textId="77777777" w:rsidR="000504A7" w:rsidRPr="00AE47D0" w:rsidRDefault="000504A7" w:rsidP="00AB4448">
            <w:pPr>
              <w:rPr>
                <w:rFonts w:cs="Arial"/>
              </w:rPr>
            </w:pPr>
          </w:p>
        </w:tc>
      </w:tr>
      <w:tr w:rsidR="000504A7" w14:paraId="36D2D031" w14:textId="77777777" w:rsidTr="00AB4448">
        <w:tc>
          <w:tcPr>
            <w:tcW w:w="2689" w:type="dxa"/>
            <w:shd w:val="clear" w:color="auto" w:fill="D9D9D9" w:themeFill="background1" w:themeFillShade="D9"/>
            <w:vAlign w:val="center"/>
          </w:tcPr>
          <w:p w14:paraId="67EF3933" w14:textId="77777777" w:rsidR="000504A7" w:rsidRPr="00761226" w:rsidRDefault="000504A7" w:rsidP="00AB4448">
            <w:pPr>
              <w:rPr>
                <w:b/>
              </w:rPr>
            </w:pPr>
            <w:r w:rsidRPr="00761226">
              <w:rPr>
                <w:b/>
              </w:rPr>
              <w:t>HvacTMOSActv_B_Rq</w:t>
            </w:r>
          </w:p>
        </w:tc>
        <w:tc>
          <w:tcPr>
            <w:tcW w:w="4252" w:type="dxa"/>
            <w:vAlign w:val="center"/>
          </w:tcPr>
          <w:p w14:paraId="5F7240B4" w14:textId="77777777" w:rsidR="000504A7" w:rsidRPr="00761226" w:rsidRDefault="000504A7" w:rsidP="00AB4448">
            <w:pPr>
              <w:rPr>
                <w:rFonts w:cs="Arial"/>
              </w:rPr>
            </w:pPr>
          </w:p>
        </w:tc>
        <w:tc>
          <w:tcPr>
            <w:tcW w:w="2410" w:type="dxa"/>
            <w:vAlign w:val="center"/>
          </w:tcPr>
          <w:p w14:paraId="3D2917CD" w14:textId="77777777" w:rsidR="000504A7" w:rsidRDefault="000504A7" w:rsidP="00AB4448">
            <w:pPr>
              <w:rPr>
                <w:rFonts w:cs="Arial"/>
              </w:rPr>
            </w:pPr>
            <w:r w:rsidRPr="00AE47D0">
              <w:rPr>
                <w:rFonts w:cs="Arial"/>
              </w:rPr>
              <w:t>Satisfies:</w:t>
            </w:r>
          </w:p>
          <w:p w14:paraId="6C82E837"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5137087" w14:textId="77777777" w:rsidR="000504A7" w:rsidRDefault="000504A7" w:rsidP="00AB4448">
            <w:pPr>
              <w:rPr>
                <w:rFonts w:cs="Arial"/>
              </w:rPr>
            </w:pPr>
          </w:p>
          <w:p w14:paraId="05D0D046" w14:textId="77777777" w:rsidR="000504A7" w:rsidRPr="00AE47D0" w:rsidRDefault="000504A7" w:rsidP="00AB4448">
            <w:pPr>
              <w:rPr>
                <w:rFonts w:cs="Arial"/>
              </w:rPr>
            </w:pPr>
          </w:p>
        </w:tc>
      </w:tr>
      <w:tr w:rsidR="000504A7" w14:paraId="4E08F516" w14:textId="77777777" w:rsidTr="00AB4448">
        <w:tc>
          <w:tcPr>
            <w:tcW w:w="2689" w:type="dxa"/>
            <w:shd w:val="clear" w:color="auto" w:fill="D9D9D9" w:themeFill="background1" w:themeFillShade="D9"/>
            <w:vAlign w:val="center"/>
          </w:tcPr>
          <w:p w14:paraId="5089BB92" w14:textId="77777777" w:rsidR="000504A7" w:rsidRPr="00761226" w:rsidRDefault="000504A7" w:rsidP="00AB4448">
            <w:pPr>
              <w:rPr>
                <w:b/>
              </w:rPr>
            </w:pPr>
            <w:r w:rsidRPr="00761226">
              <w:rPr>
                <w:b/>
              </w:rPr>
              <w:t>AirAmb_Te_Actl</w:t>
            </w:r>
          </w:p>
        </w:tc>
        <w:tc>
          <w:tcPr>
            <w:tcW w:w="4252" w:type="dxa"/>
            <w:vAlign w:val="center"/>
          </w:tcPr>
          <w:p w14:paraId="4EEDACBA" w14:textId="77777777" w:rsidR="000504A7" w:rsidRPr="00761226" w:rsidRDefault="000504A7" w:rsidP="00AB4448">
            <w:pPr>
              <w:rPr>
                <w:rFonts w:cs="Arial"/>
              </w:rPr>
            </w:pPr>
            <w:r w:rsidRPr="00761226">
              <w:rPr>
                <w:rFonts w:cs="Arial"/>
              </w:rPr>
              <w:t>OSA temperature signal</w:t>
            </w:r>
          </w:p>
          <w:p w14:paraId="0F082980" w14:textId="77777777" w:rsidR="000504A7" w:rsidRPr="00761226" w:rsidRDefault="000504A7" w:rsidP="00AB4448">
            <w:pPr>
              <w:rPr>
                <w:rFonts w:cs="Arial"/>
              </w:rPr>
            </w:pPr>
          </w:p>
        </w:tc>
        <w:tc>
          <w:tcPr>
            <w:tcW w:w="2410" w:type="dxa"/>
            <w:vAlign w:val="center"/>
          </w:tcPr>
          <w:p w14:paraId="472CC361" w14:textId="77777777" w:rsidR="000504A7" w:rsidRDefault="000504A7" w:rsidP="00AB4448">
            <w:pPr>
              <w:rPr>
                <w:rFonts w:cs="Arial"/>
              </w:rPr>
            </w:pPr>
            <w:r w:rsidRPr="00AE47D0">
              <w:rPr>
                <w:rFonts w:cs="Arial"/>
              </w:rPr>
              <w:t>Satisfies:</w:t>
            </w:r>
          </w:p>
          <w:p w14:paraId="1B503CB4"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0357E69" w14:textId="77777777" w:rsidR="000504A7" w:rsidRDefault="000504A7" w:rsidP="00AB4448">
            <w:pPr>
              <w:rPr>
                <w:rFonts w:cs="Arial"/>
              </w:rPr>
            </w:pPr>
          </w:p>
          <w:p w14:paraId="4F3F64C0" w14:textId="77777777" w:rsidR="000504A7" w:rsidRPr="00AE47D0" w:rsidRDefault="000504A7" w:rsidP="00AB4448">
            <w:pPr>
              <w:rPr>
                <w:rFonts w:cs="Arial"/>
              </w:rPr>
            </w:pPr>
          </w:p>
        </w:tc>
      </w:tr>
      <w:tr w:rsidR="000504A7" w14:paraId="7240A28C" w14:textId="77777777" w:rsidTr="00AB4448">
        <w:tc>
          <w:tcPr>
            <w:tcW w:w="2689" w:type="dxa"/>
            <w:shd w:val="clear" w:color="auto" w:fill="D9D9D9" w:themeFill="background1" w:themeFillShade="D9"/>
            <w:vAlign w:val="center"/>
          </w:tcPr>
          <w:p w14:paraId="48AF36F1" w14:textId="77777777" w:rsidR="000504A7" w:rsidRPr="00761226" w:rsidRDefault="000504A7" w:rsidP="00AB4448">
            <w:pPr>
              <w:rPr>
                <w:b/>
              </w:rPr>
            </w:pPr>
            <w:r w:rsidRPr="00761226">
              <w:rPr>
                <w:b/>
              </w:rPr>
              <w:t>ECG-BCM</w:t>
            </w:r>
          </w:p>
        </w:tc>
        <w:tc>
          <w:tcPr>
            <w:tcW w:w="4252" w:type="dxa"/>
            <w:vAlign w:val="center"/>
          </w:tcPr>
          <w:p w14:paraId="04DB8F40" w14:textId="77777777" w:rsidR="000504A7" w:rsidRPr="00761226" w:rsidRDefault="000504A7" w:rsidP="00AB4448">
            <w:pPr>
              <w:rPr>
                <w:rFonts w:cs="Arial"/>
              </w:rPr>
            </w:pPr>
            <w:r w:rsidRPr="00761226">
              <w:rPr>
                <w:rFonts w:cs="Arial"/>
              </w:rPr>
              <w:t>Signal from ECG to BCM</w:t>
            </w:r>
          </w:p>
          <w:p w14:paraId="7613399A" w14:textId="77777777" w:rsidR="000504A7" w:rsidRPr="00761226" w:rsidRDefault="000504A7" w:rsidP="00AB4448">
            <w:pPr>
              <w:rPr>
                <w:rFonts w:cs="Arial"/>
              </w:rPr>
            </w:pPr>
          </w:p>
        </w:tc>
        <w:tc>
          <w:tcPr>
            <w:tcW w:w="2410" w:type="dxa"/>
            <w:vAlign w:val="center"/>
          </w:tcPr>
          <w:p w14:paraId="5A95C15B" w14:textId="77777777" w:rsidR="000504A7" w:rsidRDefault="000504A7" w:rsidP="00AB4448">
            <w:pPr>
              <w:rPr>
                <w:rFonts w:cs="Arial"/>
              </w:rPr>
            </w:pPr>
            <w:r w:rsidRPr="00AE47D0">
              <w:rPr>
                <w:rFonts w:cs="Arial"/>
              </w:rPr>
              <w:t>Satisfies:</w:t>
            </w:r>
          </w:p>
          <w:p w14:paraId="3E279600"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B264F4" w14:textId="77777777" w:rsidR="000504A7" w:rsidRDefault="000504A7" w:rsidP="00AB4448">
            <w:pPr>
              <w:rPr>
                <w:rFonts w:cs="Arial"/>
              </w:rPr>
            </w:pPr>
          </w:p>
          <w:p w14:paraId="49D7AE25" w14:textId="77777777" w:rsidR="000504A7" w:rsidRPr="00AE47D0" w:rsidRDefault="000504A7" w:rsidP="00AB4448">
            <w:pPr>
              <w:rPr>
                <w:rFonts w:cs="Arial"/>
              </w:rPr>
            </w:pPr>
          </w:p>
        </w:tc>
      </w:tr>
      <w:tr w:rsidR="000504A7" w14:paraId="3600FF40" w14:textId="77777777" w:rsidTr="00AB4448">
        <w:tc>
          <w:tcPr>
            <w:tcW w:w="2689" w:type="dxa"/>
            <w:shd w:val="clear" w:color="auto" w:fill="D9D9D9" w:themeFill="background1" w:themeFillShade="D9"/>
            <w:vAlign w:val="center"/>
          </w:tcPr>
          <w:p w14:paraId="34A8BE49" w14:textId="77777777" w:rsidR="000504A7" w:rsidRPr="00761226" w:rsidRDefault="000504A7" w:rsidP="00AB4448">
            <w:pPr>
              <w:rPr>
                <w:b/>
              </w:rPr>
            </w:pPr>
            <w:r w:rsidRPr="00761226">
              <w:rPr>
                <w:b/>
              </w:rPr>
              <w:t>PCM-HPCM</w:t>
            </w:r>
          </w:p>
        </w:tc>
        <w:tc>
          <w:tcPr>
            <w:tcW w:w="4252" w:type="dxa"/>
            <w:vAlign w:val="center"/>
          </w:tcPr>
          <w:p w14:paraId="4898BFE0" w14:textId="77777777" w:rsidR="000504A7" w:rsidRPr="00761226" w:rsidRDefault="000504A7" w:rsidP="00AB4448">
            <w:pPr>
              <w:rPr>
                <w:rFonts w:cs="Arial"/>
              </w:rPr>
            </w:pPr>
            <w:r w:rsidRPr="00761226">
              <w:rPr>
                <w:rFonts w:cs="Arial"/>
              </w:rPr>
              <w:t>Signal from PCM to HPCM</w:t>
            </w:r>
          </w:p>
          <w:p w14:paraId="2705C78C" w14:textId="77777777" w:rsidR="000504A7" w:rsidRPr="00761226" w:rsidRDefault="000504A7" w:rsidP="00AB4448">
            <w:pPr>
              <w:rPr>
                <w:rFonts w:cs="Arial"/>
              </w:rPr>
            </w:pPr>
          </w:p>
        </w:tc>
        <w:tc>
          <w:tcPr>
            <w:tcW w:w="2410" w:type="dxa"/>
            <w:vAlign w:val="center"/>
          </w:tcPr>
          <w:p w14:paraId="23C5112A" w14:textId="77777777" w:rsidR="000504A7" w:rsidRDefault="000504A7" w:rsidP="00AB4448">
            <w:pPr>
              <w:rPr>
                <w:rFonts w:cs="Arial"/>
              </w:rPr>
            </w:pPr>
            <w:r w:rsidRPr="00AE47D0">
              <w:rPr>
                <w:rFonts w:cs="Arial"/>
              </w:rPr>
              <w:t>Satisfies:</w:t>
            </w:r>
          </w:p>
          <w:p w14:paraId="5A3040CA"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3258A2" w14:textId="77777777" w:rsidR="000504A7" w:rsidRDefault="000504A7" w:rsidP="00AB4448">
            <w:pPr>
              <w:rPr>
                <w:rFonts w:cs="Arial"/>
              </w:rPr>
            </w:pPr>
          </w:p>
          <w:p w14:paraId="0E7EEAC3" w14:textId="77777777" w:rsidR="000504A7" w:rsidRPr="00AE47D0" w:rsidRDefault="000504A7" w:rsidP="00AB4448">
            <w:pPr>
              <w:rPr>
                <w:rFonts w:cs="Arial"/>
              </w:rPr>
            </w:pPr>
          </w:p>
        </w:tc>
      </w:tr>
      <w:tr w:rsidR="000504A7" w14:paraId="58E0E723" w14:textId="77777777" w:rsidTr="00AB4448">
        <w:tc>
          <w:tcPr>
            <w:tcW w:w="2689" w:type="dxa"/>
            <w:shd w:val="clear" w:color="auto" w:fill="D9D9D9" w:themeFill="background1" w:themeFillShade="D9"/>
            <w:vAlign w:val="center"/>
          </w:tcPr>
          <w:p w14:paraId="5F4D0DDE" w14:textId="77777777" w:rsidR="000504A7" w:rsidRPr="00761226" w:rsidRDefault="000504A7" w:rsidP="00AB4448">
            <w:pPr>
              <w:rPr>
                <w:b/>
              </w:rPr>
            </w:pPr>
            <w:r w:rsidRPr="00761226">
              <w:rPr>
                <w:b/>
              </w:rPr>
              <w:t>A5_2_A4</w:t>
            </w:r>
          </w:p>
        </w:tc>
        <w:tc>
          <w:tcPr>
            <w:tcW w:w="4252" w:type="dxa"/>
            <w:vAlign w:val="center"/>
          </w:tcPr>
          <w:p w14:paraId="2A19F2C3" w14:textId="77777777" w:rsidR="000504A7" w:rsidRPr="00761226" w:rsidRDefault="000504A7" w:rsidP="00AB4448">
            <w:pPr>
              <w:rPr>
                <w:rFonts w:cs="Arial"/>
              </w:rPr>
            </w:pPr>
            <w:r w:rsidRPr="00761226">
              <w:rPr>
                <w:rFonts w:cs="Arial"/>
              </w:rPr>
              <w:t>Signal from BMS to BCM</w:t>
            </w:r>
          </w:p>
          <w:p w14:paraId="4082F902" w14:textId="77777777" w:rsidR="000504A7" w:rsidRPr="00761226" w:rsidRDefault="000504A7" w:rsidP="00AB4448">
            <w:pPr>
              <w:rPr>
                <w:rFonts w:cs="Arial"/>
              </w:rPr>
            </w:pPr>
          </w:p>
        </w:tc>
        <w:tc>
          <w:tcPr>
            <w:tcW w:w="2410" w:type="dxa"/>
            <w:vAlign w:val="center"/>
          </w:tcPr>
          <w:p w14:paraId="7B979737" w14:textId="77777777" w:rsidR="000504A7" w:rsidRDefault="000504A7" w:rsidP="00AB4448">
            <w:pPr>
              <w:rPr>
                <w:rFonts w:cs="Arial"/>
              </w:rPr>
            </w:pPr>
            <w:r w:rsidRPr="00AE47D0">
              <w:rPr>
                <w:rFonts w:cs="Arial"/>
              </w:rPr>
              <w:t>Satisfies:</w:t>
            </w:r>
          </w:p>
          <w:p w14:paraId="019122DA"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7F2C110" w14:textId="77777777" w:rsidR="000504A7" w:rsidRDefault="000504A7" w:rsidP="00AB4448">
            <w:pPr>
              <w:rPr>
                <w:rFonts w:cs="Arial"/>
              </w:rPr>
            </w:pPr>
          </w:p>
          <w:p w14:paraId="76E561AB" w14:textId="77777777" w:rsidR="000504A7" w:rsidRPr="00AE47D0" w:rsidRDefault="000504A7" w:rsidP="00AB4448">
            <w:pPr>
              <w:rPr>
                <w:rFonts w:cs="Arial"/>
              </w:rPr>
            </w:pPr>
          </w:p>
        </w:tc>
      </w:tr>
      <w:tr w:rsidR="000504A7" w14:paraId="1AB7EEFD" w14:textId="77777777" w:rsidTr="00AB4448">
        <w:tc>
          <w:tcPr>
            <w:tcW w:w="2689" w:type="dxa"/>
            <w:shd w:val="clear" w:color="auto" w:fill="D9D9D9" w:themeFill="background1" w:themeFillShade="D9"/>
            <w:vAlign w:val="center"/>
          </w:tcPr>
          <w:p w14:paraId="47101A08" w14:textId="77777777" w:rsidR="000504A7" w:rsidRPr="00761226" w:rsidRDefault="000504A7" w:rsidP="00AB4448">
            <w:pPr>
              <w:rPr>
                <w:b/>
              </w:rPr>
            </w:pPr>
            <w:r w:rsidRPr="00761226">
              <w:rPr>
                <w:b/>
              </w:rPr>
              <w:t>A9_2_A14</w:t>
            </w:r>
          </w:p>
        </w:tc>
        <w:tc>
          <w:tcPr>
            <w:tcW w:w="4252" w:type="dxa"/>
            <w:vAlign w:val="center"/>
          </w:tcPr>
          <w:p w14:paraId="4FC38976" w14:textId="77777777" w:rsidR="000504A7" w:rsidRPr="00761226" w:rsidRDefault="000504A7" w:rsidP="00AB4448">
            <w:pPr>
              <w:rPr>
                <w:rFonts w:cs="Arial"/>
              </w:rPr>
            </w:pPr>
            <w:r w:rsidRPr="00761226">
              <w:rPr>
                <w:rFonts w:cs="Arial"/>
              </w:rPr>
              <w:t>Signal from HPCM to ACCM</w:t>
            </w:r>
          </w:p>
          <w:p w14:paraId="1B7D4491" w14:textId="77777777" w:rsidR="000504A7" w:rsidRPr="00761226" w:rsidRDefault="000504A7" w:rsidP="00AB4448">
            <w:pPr>
              <w:rPr>
                <w:rFonts w:cs="Arial"/>
              </w:rPr>
            </w:pPr>
          </w:p>
        </w:tc>
        <w:tc>
          <w:tcPr>
            <w:tcW w:w="2410" w:type="dxa"/>
            <w:vAlign w:val="center"/>
          </w:tcPr>
          <w:p w14:paraId="2FBC3A34" w14:textId="77777777" w:rsidR="000504A7" w:rsidRDefault="000504A7" w:rsidP="00AB4448">
            <w:pPr>
              <w:rPr>
                <w:rFonts w:cs="Arial"/>
              </w:rPr>
            </w:pPr>
            <w:r w:rsidRPr="00AE47D0">
              <w:rPr>
                <w:rFonts w:cs="Arial"/>
              </w:rPr>
              <w:t>Satisfies:</w:t>
            </w:r>
          </w:p>
          <w:p w14:paraId="6311BA53"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A25EF66" w14:textId="77777777" w:rsidR="000504A7" w:rsidRDefault="000504A7" w:rsidP="00AB4448">
            <w:pPr>
              <w:rPr>
                <w:rFonts w:cs="Arial"/>
              </w:rPr>
            </w:pPr>
          </w:p>
          <w:p w14:paraId="5C5DEF73" w14:textId="77777777" w:rsidR="000504A7" w:rsidRPr="00AE47D0" w:rsidRDefault="000504A7" w:rsidP="00AB4448">
            <w:pPr>
              <w:rPr>
                <w:rFonts w:cs="Arial"/>
              </w:rPr>
            </w:pPr>
          </w:p>
        </w:tc>
      </w:tr>
      <w:tr w:rsidR="000504A7" w14:paraId="55036EFB" w14:textId="77777777" w:rsidTr="00AB4448">
        <w:tc>
          <w:tcPr>
            <w:tcW w:w="2689" w:type="dxa"/>
            <w:shd w:val="clear" w:color="auto" w:fill="D9D9D9" w:themeFill="background1" w:themeFillShade="D9"/>
            <w:vAlign w:val="center"/>
          </w:tcPr>
          <w:p w14:paraId="1D581C14" w14:textId="77777777" w:rsidR="000504A7" w:rsidRPr="00761226" w:rsidRDefault="000504A7" w:rsidP="00AB4448">
            <w:pPr>
              <w:rPr>
                <w:b/>
              </w:rPr>
            </w:pPr>
            <w:r w:rsidRPr="00761226">
              <w:rPr>
                <w:b/>
              </w:rPr>
              <w:t>Test</w:t>
            </w:r>
          </w:p>
        </w:tc>
        <w:tc>
          <w:tcPr>
            <w:tcW w:w="4252" w:type="dxa"/>
            <w:vAlign w:val="center"/>
          </w:tcPr>
          <w:p w14:paraId="5839FFA2" w14:textId="77777777" w:rsidR="000504A7" w:rsidRPr="00761226" w:rsidRDefault="000504A7" w:rsidP="00AB4448">
            <w:pPr>
              <w:rPr>
                <w:rFonts w:cs="Arial"/>
              </w:rPr>
            </w:pPr>
          </w:p>
        </w:tc>
        <w:tc>
          <w:tcPr>
            <w:tcW w:w="2410" w:type="dxa"/>
            <w:vAlign w:val="center"/>
          </w:tcPr>
          <w:p w14:paraId="4410D7EC" w14:textId="77777777" w:rsidR="000504A7" w:rsidRDefault="000504A7" w:rsidP="00AB4448">
            <w:pPr>
              <w:rPr>
                <w:rFonts w:cs="Arial"/>
              </w:rPr>
            </w:pPr>
            <w:r w:rsidRPr="00AE47D0">
              <w:rPr>
                <w:rFonts w:cs="Arial"/>
              </w:rPr>
              <w:t>Satisfies:</w:t>
            </w:r>
          </w:p>
          <w:p w14:paraId="55384C0E"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CA8E53" w14:textId="77777777" w:rsidR="000504A7" w:rsidRDefault="000504A7" w:rsidP="00AB4448">
            <w:pPr>
              <w:rPr>
                <w:rFonts w:cs="Arial"/>
              </w:rPr>
            </w:pPr>
          </w:p>
          <w:p w14:paraId="54C2ECCE" w14:textId="77777777" w:rsidR="000504A7" w:rsidRPr="00AE47D0" w:rsidRDefault="000504A7" w:rsidP="00AB4448">
            <w:pPr>
              <w:rPr>
                <w:rFonts w:cs="Arial"/>
              </w:rPr>
            </w:pPr>
          </w:p>
        </w:tc>
      </w:tr>
      <w:tr w:rsidR="000504A7" w14:paraId="5FA0277F" w14:textId="77777777" w:rsidTr="00AB4448">
        <w:tc>
          <w:tcPr>
            <w:tcW w:w="2689" w:type="dxa"/>
            <w:shd w:val="clear" w:color="auto" w:fill="D9D9D9" w:themeFill="background1" w:themeFillShade="D9"/>
            <w:vAlign w:val="center"/>
          </w:tcPr>
          <w:p w14:paraId="7FC56C58" w14:textId="77777777" w:rsidR="000504A7" w:rsidRPr="00761226" w:rsidRDefault="000504A7" w:rsidP="00AB4448">
            <w:pPr>
              <w:rPr>
                <w:b/>
              </w:rPr>
            </w:pPr>
            <w:r w:rsidRPr="00761226">
              <w:rPr>
                <w:b/>
              </w:rPr>
              <w:t>RCCM-ECG</w:t>
            </w:r>
          </w:p>
        </w:tc>
        <w:tc>
          <w:tcPr>
            <w:tcW w:w="4252" w:type="dxa"/>
            <w:vAlign w:val="center"/>
          </w:tcPr>
          <w:p w14:paraId="53DA7204" w14:textId="77777777" w:rsidR="000504A7" w:rsidRPr="00761226" w:rsidRDefault="000504A7" w:rsidP="00AB4448">
            <w:pPr>
              <w:rPr>
                <w:rFonts w:cs="Arial"/>
              </w:rPr>
            </w:pPr>
            <w:r w:rsidRPr="00761226">
              <w:rPr>
                <w:rFonts w:cs="Arial"/>
              </w:rPr>
              <w:t>Signal from RCCM to ECG</w:t>
            </w:r>
          </w:p>
          <w:p w14:paraId="7E54DBA4" w14:textId="77777777" w:rsidR="000504A7" w:rsidRPr="00761226" w:rsidRDefault="000504A7" w:rsidP="00AB4448">
            <w:pPr>
              <w:rPr>
                <w:rFonts w:cs="Arial"/>
              </w:rPr>
            </w:pPr>
          </w:p>
        </w:tc>
        <w:tc>
          <w:tcPr>
            <w:tcW w:w="2410" w:type="dxa"/>
            <w:vAlign w:val="center"/>
          </w:tcPr>
          <w:p w14:paraId="187B1AC4" w14:textId="77777777" w:rsidR="000504A7" w:rsidRDefault="000504A7" w:rsidP="00AB4448">
            <w:pPr>
              <w:rPr>
                <w:rFonts w:cs="Arial"/>
              </w:rPr>
            </w:pPr>
            <w:r w:rsidRPr="00AE47D0">
              <w:rPr>
                <w:rFonts w:cs="Arial"/>
              </w:rPr>
              <w:t>Satisfies:</w:t>
            </w:r>
          </w:p>
          <w:p w14:paraId="45BE922A"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AFA419B" w14:textId="77777777" w:rsidR="000504A7" w:rsidRDefault="000504A7" w:rsidP="00AB4448">
            <w:pPr>
              <w:rPr>
                <w:rFonts w:cs="Arial"/>
              </w:rPr>
            </w:pPr>
          </w:p>
          <w:p w14:paraId="2DB3A3D0" w14:textId="77777777" w:rsidR="000504A7" w:rsidRPr="00AE47D0" w:rsidRDefault="000504A7" w:rsidP="00AB4448">
            <w:pPr>
              <w:rPr>
                <w:rFonts w:cs="Arial"/>
              </w:rPr>
            </w:pPr>
          </w:p>
        </w:tc>
      </w:tr>
      <w:tr w:rsidR="000504A7" w14:paraId="3058379C" w14:textId="77777777" w:rsidTr="00AB4448">
        <w:tc>
          <w:tcPr>
            <w:tcW w:w="2689" w:type="dxa"/>
            <w:shd w:val="clear" w:color="auto" w:fill="D9D9D9" w:themeFill="background1" w:themeFillShade="D9"/>
            <w:vAlign w:val="center"/>
          </w:tcPr>
          <w:p w14:paraId="1E18112D" w14:textId="77777777" w:rsidR="000504A7" w:rsidRPr="00761226" w:rsidRDefault="000504A7" w:rsidP="00AB4448">
            <w:pPr>
              <w:rPr>
                <w:b/>
              </w:rPr>
            </w:pPr>
            <w:r w:rsidRPr="00761226">
              <w:rPr>
                <w:b/>
              </w:rPr>
              <w:t>BCM-HMI</w:t>
            </w:r>
          </w:p>
        </w:tc>
        <w:tc>
          <w:tcPr>
            <w:tcW w:w="4252" w:type="dxa"/>
            <w:vAlign w:val="center"/>
          </w:tcPr>
          <w:p w14:paraId="1C579D41" w14:textId="77777777" w:rsidR="000504A7" w:rsidRPr="00761226" w:rsidRDefault="000504A7" w:rsidP="00AB4448">
            <w:pPr>
              <w:rPr>
                <w:rFonts w:cs="Arial"/>
              </w:rPr>
            </w:pPr>
            <w:r w:rsidRPr="00761226">
              <w:rPr>
                <w:rFonts w:cs="Arial"/>
              </w:rPr>
              <w:t>Signal from BCM to HMI</w:t>
            </w:r>
          </w:p>
          <w:p w14:paraId="6838790A" w14:textId="77777777" w:rsidR="000504A7" w:rsidRPr="00761226" w:rsidRDefault="000504A7" w:rsidP="00AB4448">
            <w:pPr>
              <w:rPr>
                <w:rFonts w:cs="Arial"/>
              </w:rPr>
            </w:pPr>
          </w:p>
        </w:tc>
        <w:tc>
          <w:tcPr>
            <w:tcW w:w="2410" w:type="dxa"/>
            <w:vAlign w:val="center"/>
          </w:tcPr>
          <w:p w14:paraId="598857D6" w14:textId="77777777" w:rsidR="000504A7" w:rsidRDefault="000504A7" w:rsidP="00AB4448">
            <w:pPr>
              <w:rPr>
                <w:rFonts w:cs="Arial"/>
              </w:rPr>
            </w:pPr>
            <w:r w:rsidRPr="00AE47D0">
              <w:rPr>
                <w:rFonts w:cs="Arial"/>
              </w:rPr>
              <w:t>Satisfies:</w:t>
            </w:r>
          </w:p>
          <w:p w14:paraId="5E9E9976"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5723337" w14:textId="77777777" w:rsidR="000504A7" w:rsidRDefault="000504A7" w:rsidP="00AB4448">
            <w:pPr>
              <w:rPr>
                <w:rFonts w:cs="Arial"/>
              </w:rPr>
            </w:pPr>
          </w:p>
          <w:p w14:paraId="09237550" w14:textId="77777777" w:rsidR="000504A7" w:rsidRPr="00AE47D0" w:rsidRDefault="000504A7" w:rsidP="00AB4448">
            <w:pPr>
              <w:rPr>
                <w:rFonts w:cs="Arial"/>
              </w:rPr>
            </w:pPr>
          </w:p>
        </w:tc>
      </w:tr>
      <w:tr w:rsidR="000504A7" w14:paraId="6A4DF4B5" w14:textId="77777777" w:rsidTr="00AB4448">
        <w:tc>
          <w:tcPr>
            <w:tcW w:w="2689" w:type="dxa"/>
            <w:shd w:val="clear" w:color="auto" w:fill="D9D9D9" w:themeFill="background1" w:themeFillShade="D9"/>
            <w:vAlign w:val="center"/>
          </w:tcPr>
          <w:p w14:paraId="435A2254" w14:textId="77777777" w:rsidR="000504A7" w:rsidRPr="00761226" w:rsidRDefault="000504A7" w:rsidP="00AB4448">
            <w:pPr>
              <w:rPr>
                <w:b/>
              </w:rPr>
            </w:pPr>
            <w:r w:rsidRPr="00761226">
              <w:rPr>
                <w:b/>
              </w:rPr>
              <w:t>HMI-HPCM</w:t>
            </w:r>
          </w:p>
        </w:tc>
        <w:tc>
          <w:tcPr>
            <w:tcW w:w="4252" w:type="dxa"/>
            <w:vAlign w:val="center"/>
          </w:tcPr>
          <w:p w14:paraId="73E3D55E" w14:textId="77777777" w:rsidR="000504A7" w:rsidRPr="00761226" w:rsidRDefault="000504A7" w:rsidP="00AB4448">
            <w:pPr>
              <w:rPr>
                <w:rFonts w:cs="Arial"/>
              </w:rPr>
            </w:pPr>
            <w:r w:rsidRPr="00761226">
              <w:rPr>
                <w:rFonts w:cs="Arial"/>
              </w:rPr>
              <w:t>Signal from HMI to HPCM</w:t>
            </w:r>
          </w:p>
          <w:p w14:paraId="067D63B9" w14:textId="77777777" w:rsidR="000504A7" w:rsidRPr="00761226" w:rsidRDefault="000504A7" w:rsidP="00AB4448">
            <w:pPr>
              <w:rPr>
                <w:rFonts w:cs="Arial"/>
              </w:rPr>
            </w:pPr>
          </w:p>
        </w:tc>
        <w:tc>
          <w:tcPr>
            <w:tcW w:w="2410" w:type="dxa"/>
            <w:vAlign w:val="center"/>
          </w:tcPr>
          <w:p w14:paraId="13676B54" w14:textId="77777777" w:rsidR="000504A7" w:rsidRDefault="000504A7" w:rsidP="00AB4448">
            <w:pPr>
              <w:rPr>
                <w:rFonts w:cs="Arial"/>
              </w:rPr>
            </w:pPr>
            <w:r w:rsidRPr="00AE47D0">
              <w:rPr>
                <w:rFonts w:cs="Arial"/>
              </w:rPr>
              <w:t>Satisfies:</w:t>
            </w:r>
          </w:p>
          <w:p w14:paraId="018D350F"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393520" w14:textId="77777777" w:rsidR="000504A7" w:rsidRDefault="000504A7" w:rsidP="00AB4448">
            <w:pPr>
              <w:rPr>
                <w:rFonts w:cs="Arial"/>
              </w:rPr>
            </w:pPr>
          </w:p>
          <w:p w14:paraId="2AB7DAB4" w14:textId="77777777" w:rsidR="000504A7" w:rsidRPr="00AE47D0" w:rsidRDefault="000504A7" w:rsidP="00AB4448">
            <w:pPr>
              <w:rPr>
                <w:rFonts w:cs="Arial"/>
              </w:rPr>
            </w:pPr>
          </w:p>
        </w:tc>
      </w:tr>
      <w:tr w:rsidR="000504A7" w14:paraId="611E3F45" w14:textId="77777777" w:rsidTr="00AB4448">
        <w:tc>
          <w:tcPr>
            <w:tcW w:w="2689" w:type="dxa"/>
            <w:shd w:val="clear" w:color="auto" w:fill="D9D9D9" w:themeFill="background1" w:themeFillShade="D9"/>
            <w:vAlign w:val="center"/>
          </w:tcPr>
          <w:p w14:paraId="4BB1A69F" w14:textId="77777777" w:rsidR="000504A7" w:rsidRPr="00761226" w:rsidRDefault="000504A7" w:rsidP="00AB4448">
            <w:pPr>
              <w:rPr>
                <w:b/>
              </w:rPr>
            </w:pPr>
            <w:r w:rsidRPr="00761226">
              <w:rPr>
                <w:b/>
              </w:rPr>
              <w:t>BCM-HPCM</w:t>
            </w:r>
          </w:p>
        </w:tc>
        <w:tc>
          <w:tcPr>
            <w:tcW w:w="4252" w:type="dxa"/>
            <w:vAlign w:val="center"/>
          </w:tcPr>
          <w:p w14:paraId="79520244" w14:textId="77777777" w:rsidR="000504A7" w:rsidRPr="00761226" w:rsidRDefault="000504A7" w:rsidP="00AB4448">
            <w:pPr>
              <w:rPr>
                <w:rFonts w:cs="Arial"/>
              </w:rPr>
            </w:pPr>
            <w:r w:rsidRPr="00761226">
              <w:rPr>
                <w:rFonts w:cs="Arial"/>
              </w:rPr>
              <w:t>Signal from BCM to HPCM</w:t>
            </w:r>
          </w:p>
          <w:p w14:paraId="5A2DE91B" w14:textId="77777777" w:rsidR="000504A7" w:rsidRPr="00761226" w:rsidRDefault="000504A7" w:rsidP="00AB4448">
            <w:pPr>
              <w:rPr>
                <w:rFonts w:cs="Arial"/>
              </w:rPr>
            </w:pPr>
          </w:p>
        </w:tc>
        <w:tc>
          <w:tcPr>
            <w:tcW w:w="2410" w:type="dxa"/>
            <w:vAlign w:val="center"/>
          </w:tcPr>
          <w:p w14:paraId="2E549B22" w14:textId="77777777" w:rsidR="000504A7" w:rsidRDefault="000504A7" w:rsidP="00AB4448">
            <w:pPr>
              <w:rPr>
                <w:rFonts w:cs="Arial"/>
              </w:rPr>
            </w:pPr>
            <w:r w:rsidRPr="00AE47D0">
              <w:rPr>
                <w:rFonts w:cs="Arial"/>
              </w:rPr>
              <w:t>Satisfies:</w:t>
            </w:r>
          </w:p>
          <w:p w14:paraId="7ED03785"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EEF729" w14:textId="77777777" w:rsidR="000504A7" w:rsidRDefault="000504A7" w:rsidP="00AB4448">
            <w:pPr>
              <w:rPr>
                <w:rFonts w:cs="Arial"/>
              </w:rPr>
            </w:pPr>
          </w:p>
          <w:p w14:paraId="2E8C8D87" w14:textId="77777777" w:rsidR="000504A7" w:rsidRPr="00AE47D0" w:rsidRDefault="000504A7" w:rsidP="00AB4448">
            <w:pPr>
              <w:rPr>
                <w:rFonts w:cs="Arial"/>
              </w:rPr>
            </w:pPr>
          </w:p>
        </w:tc>
      </w:tr>
      <w:tr w:rsidR="000504A7" w14:paraId="7D403C59" w14:textId="77777777" w:rsidTr="00AB4448">
        <w:tc>
          <w:tcPr>
            <w:tcW w:w="2689" w:type="dxa"/>
            <w:shd w:val="clear" w:color="auto" w:fill="D9D9D9" w:themeFill="background1" w:themeFillShade="D9"/>
            <w:vAlign w:val="center"/>
          </w:tcPr>
          <w:p w14:paraId="606E21FE" w14:textId="77777777" w:rsidR="000504A7" w:rsidRPr="00761226" w:rsidRDefault="000504A7" w:rsidP="00AB4448">
            <w:pPr>
              <w:rPr>
                <w:b/>
              </w:rPr>
            </w:pPr>
            <w:r w:rsidRPr="00761226">
              <w:rPr>
                <w:b/>
              </w:rPr>
              <w:t>ECG-HPCM</w:t>
            </w:r>
          </w:p>
        </w:tc>
        <w:tc>
          <w:tcPr>
            <w:tcW w:w="4252" w:type="dxa"/>
            <w:vAlign w:val="center"/>
          </w:tcPr>
          <w:p w14:paraId="7C1AE4A3" w14:textId="77777777" w:rsidR="000504A7" w:rsidRPr="00761226" w:rsidRDefault="000504A7" w:rsidP="00AB4448">
            <w:pPr>
              <w:rPr>
                <w:rFonts w:cs="Arial"/>
              </w:rPr>
            </w:pPr>
            <w:r w:rsidRPr="00761226">
              <w:rPr>
                <w:rFonts w:cs="Arial"/>
              </w:rPr>
              <w:t>Signal from ECG to HPCM</w:t>
            </w:r>
          </w:p>
          <w:p w14:paraId="2EC2397A" w14:textId="77777777" w:rsidR="000504A7" w:rsidRPr="00761226" w:rsidRDefault="000504A7" w:rsidP="00AB4448">
            <w:pPr>
              <w:rPr>
                <w:rFonts w:cs="Arial"/>
              </w:rPr>
            </w:pPr>
          </w:p>
        </w:tc>
        <w:tc>
          <w:tcPr>
            <w:tcW w:w="2410" w:type="dxa"/>
            <w:vAlign w:val="center"/>
          </w:tcPr>
          <w:p w14:paraId="6C23C553" w14:textId="77777777" w:rsidR="000504A7" w:rsidRDefault="000504A7" w:rsidP="00AB4448">
            <w:pPr>
              <w:rPr>
                <w:rFonts w:cs="Arial"/>
              </w:rPr>
            </w:pPr>
            <w:r w:rsidRPr="00AE47D0">
              <w:rPr>
                <w:rFonts w:cs="Arial"/>
              </w:rPr>
              <w:t>Satisfies:</w:t>
            </w:r>
          </w:p>
          <w:p w14:paraId="3355F059" w14:textId="77777777" w:rsidR="000504A7" w:rsidRPr="008B7EF6" w:rsidRDefault="000504A7" w:rsidP="00AB4448">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2F24F17" w14:textId="77777777" w:rsidR="000504A7" w:rsidRDefault="000504A7" w:rsidP="00AB4448">
            <w:pPr>
              <w:rPr>
                <w:rFonts w:cs="Arial"/>
              </w:rPr>
            </w:pPr>
          </w:p>
          <w:p w14:paraId="24D0E725" w14:textId="77777777" w:rsidR="000504A7" w:rsidRPr="00AE47D0" w:rsidRDefault="000504A7" w:rsidP="00AB4448">
            <w:pPr>
              <w:rPr>
                <w:rFonts w:cs="Arial"/>
              </w:rPr>
            </w:pPr>
          </w:p>
        </w:tc>
      </w:tr>
      <w:tr w:rsidR="000504A7" w14:paraId="469C5B08" w14:textId="77777777" w:rsidTr="00AB4448">
        <w:tc>
          <w:tcPr>
            <w:tcW w:w="2689" w:type="dxa"/>
            <w:shd w:val="clear" w:color="auto" w:fill="D9D9D9" w:themeFill="background1" w:themeFillShade="D9"/>
            <w:vAlign w:val="center"/>
          </w:tcPr>
          <w:p w14:paraId="2458253C" w14:textId="77777777" w:rsidR="000504A7" w:rsidRPr="00761226" w:rsidRDefault="000504A7" w:rsidP="00AB4448">
            <w:pPr>
              <w:rPr>
                <w:b/>
              </w:rPr>
            </w:pPr>
            <w:r w:rsidRPr="00761226">
              <w:rPr>
                <w:b/>
              </w:rPr>
              <w:t>GSM-ECG</w:t>
            </w:r>
          </w:p>
        </w:tc>
        <w:tc>
          <w:tcPr>
            <w:tcW w:w="4252" w:type="dxa"/>
            <w:vAlign w:val="center"/>
          </w:tcPr>
          <w:p w14:paraId="64992EDC" w14:textId="77777777" w:rsidR="000504A7" w:rsidRPr="00761226" w:rsidRDefault="000504A7" w:rsidP="00AB4448">
            <w:pPr>
              <w:rPr>
                <w:rFonts w:cs="Arial"/>
              </w:rPr>
            </w:pPr>
            <w:r w:rsidRPr="00761226">
              <w:rPr>
                <w:rFonts w:cs="Arial"/>
              </w:rPr>
              <w:t>Signal from GSM to ECG</w:t>
            </w:r>
          </w:p>
          <w:p w14:paraId="63A7935F" w14:textId="77777777" w:rsidR="000504A7" w:rsidRPr="00761226" w:rsidRDefault="000504A7" w:rsidP="00AB4448">
            <w:pPr>
              <w:rPr>
                <w:rFonts w:cs="Arial"/>
              </w:rPr>
            </w:pPr>
          </w:p>
        </w:tc>
        <w:tc>
          <w:tcPr>
            <w:tcW w:w="2410" w:type="dxa"/>
            <w:vAlign w:val="center"/>
          </w:tcPr>
          <w:p w14:paraId="2ECDA178" w14:textId="77777777" w:rsidR="000504A7" w:rsidRDefault="000504A7" w:rsidP="00AB4448">
            <w:pPr>
              <w:rPr>
                <w:rFonts w:cs="Arial"/>
              </w:rPr>
            </w:pPr>
            <w:r w:rsidRPr="00AE47D0">
              <w:rPr>
                <w:rFonts w:cs="Arial"/>
              </w:rPr>
              <w:lastRenderedPageBreak/>
              <w:t>Satisfies:</w:t>
            </w:r>
          </w:p>
          <w:p w14:paraId="21B83909" w14:textId="77777777" w:rsidR="000504A7" w:rsidRPr="008B7EF6" w:rsidRDefault="000504A7" w:rsidP="00AB4448">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14:paraId="3370C9D7" w14:textId="77777777" w:rsidR="000504A7" w:rsidRDefault="000504A7" w:rsidP="00AB4448">
            <w:pPr>
              <w:rPr>
                <w:rFonts w:cs="Arial"/>
              </w:rPr>
            </w:pPr>
          </w:p>
          <w:p w14:paraId="08FC0018" w14:textId="77777777" w:rsidR="000504A7" w:rsidRPr="00AE47D0" w:rsidRDefault="000504A7" w:rsidP="00AB4448">
            <w:pPr>
              <w:rPr>
                <w:rFonts w:cs="Arial"/>
              </w:rPr>
            </w:pPr>
          </w:p>
        </w:tc>
      </w:tr>
    </w:tbl>
    <w:p w14:paraId="7BA4D4ED" w14:textId="77777777" w:rsidR="000504A7" w:rsidRDefault="000504A7" w:rsidP="000504A7">
      <w:pPr>
        <w:rPr>
          <w:highlight w:val="cyan"/>
        </w:rPr>
      </w:pPr>
    </w:p>
    <w:p w14:paraId="3DC706FF" w14:textId="77777777" w:rsidR="000504A7" w:rsidRDefault="000504A7" w:rsidP="00072314">
      <w:pPr>
        <w:rPr>
          <w:rFonts w:cs="Arial"/>
          <w:lang w:val="en-GB"/>
        </w:rPr>
      </w:pPr>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70" w:name="_Toc35000588"/>
      <w:r>
        <w:t xml:space="preserve">Software Component </w:t>
      </w:r>
      <w:r w:rsidRPr="007F6011">
        <w:t>Architecture</w:t>
      </w:r>
      <w:bookmarkEnd w:id="70"/>
    </w:p>
    <w:p w14:paraId="1902D920" w14:textId="77777777" w:rsidR="00072314" w:rsidRPr="00FD0D63" w:rsidRDefault="00072314" w:rsidP="00072314"/>
    <w:p w14:paraId="1D5071C6" w14:textId="77777777" w:rsidR="00072314" w:rsidRDefault="00072314" w:rsidP="00072314">
      <w:pPr>
        <w:pStyle w:val="Heading4"/>
        <w:keepNext w:val="0"/>
        <w:tabs>
          <w:tab w:val="clear" w:pos="900"/>
          <w:tab w:val="left" w:pos="709"/>
        </w:tabs>
        <w:spacing w:before="240"/>
      </w:pPr>
      <w:bookmarkStart w:id="71" w:name="_Toc35000589"/>
      <w:r>
        <w:t>Description</w:t>
      </w:r>
      <w:bookmarkEnd w:id="71"/>
    </w:p>
    <w:p w14:paraId="4DED4067" w14:textId="77777777" w:rsidR="00072314" w:rsidRDefault="00072314" w:rsidP="00072314"/>
    <w:p w14:paraId="21CC940D"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40586807" w14:textId="77777777" w:rsidR="00072314" w:rsidRPr="00043A8C" w:rsidRDefault="00072314" w:rsidP="00072314">
      <w:pPr>
        <w:rPr>
          <w:lang w:val="en-GB"/>
        </w:rPr>
      </w:pPr>
    </w:p>
    <w:p w14:paraId="1A9B9BF4" w14:textId="77777777" w:rsidR="00072314" w:rsidRDefault="00072314" w:rsidP="00072314">
      <w:pPr>
        <w:keepNext/>
      </w:pPr>
      <w:r>
        <w:rPr>
          <w:noProof/>
        </w:rPr>
        <w:drawing>
          <wp:inline distT="0" distB="0" distL="0" distR="0" wp14:anchorId="0D3BD2B6" wp14:editId="4B0F53C7">
            <wp:extent cx="6398683" cy="4646428"/>
            <wp:effectExtent l="0" t="0" r="2540"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7"/>
                    <a:stretch>
                      <a:fillRect/>
                    </a:stretch>
                  </pic:blipFill>
                  <pic:spPr>
                    <a:xfrm>
                      <a:off x="0" y="0"/>
                      <a:ext cx="6402989" cy="4649555"/>
                    </a:xfrm>
                    <a:prstGeom prst="rect">
                      <a:avLst/>
                    </a:prstGeom>
                  </pic:spPr>
                </pic:pic>
              </a:graphicData>
            </a:graphic>
          </wp:inline>
        </w:drawing>
      </w:r>
    </w:p>
    <w:p w14:paraId="5EBA9716" w14:textId="77777777" w:rsidR="00072314" w:rsidRDefault="00072314" w:rsidP="00072314">
      <w:pPr>
        <w:pStyle w:val="Caption"/>
      </w:pPr>
      <w:bookmarkStart w:id="72"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AUTOSAR compliant SW Component Architecture</w:t>
      </w:r>
      <w:bookmarkEnd w:id="72"/>
    </w:p>
    <w:p w14:paraId="374310B8" w14:textId="77777777" w:rsidR="00072314" w:rsidRPr="009530F7" w:rsidRDefault="00072314" w:rsidP="00072314"/>
    <w:p w14:paraId="22E521A3" w14:textId="77777777" w:rsidR="00072314" w:rsidRDefault="00072314" w:rsidP="00072314">
      <w:pPr>
        <w:pStyle w:val="Heading2"/>
        <w:spacing w:before="240"/>
        <w:rPr>
          <w:lang w:val="en-GB"/>
        </w:rPr>
      </w:pPr>
      <w:bookmarkStart w:id="73" w:name="_Toc35000590"/>
      <w:r w:rsidRPr="00B73381">
        <w:rPr>
          <w:lang w:val="en-GB"/>
        </w:rPr>
        <w:t>Function Deployment</w:t>
      </w:r>
      <w:bookmarkEnd w:id="73"/>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74" w:name="_Toc35000591"/>
      <w:bookmarkStart w:id="75" w:name="_Ref13129659"/>
      <w:r w:rsidRPr="00B73381">
        <w:t>Deployment Variants</w:t>
      </w:r>
      <w:bookmarkEnd w:id="74"/>
      <w:bookmarkEnd w:id="75"/>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77777777" w:rsidR="00072314" w:rsidRPr="00AF1583" w:rsidRDefault="00072314" w:rsidP="001D18E6">
            <w:pPr>
              <w:rPr>
                <w:rFonts w:cs="Arial"/>
              </w:rPr>
            </w:pPr>
            <w:r>
              <w:rPr>
                <w:rFonts w:cs="Arial"/>
              </w:rPr>
              <w:t>“Variant 1” (e.g. for CGEA1-3)</w:t>
            </w:r>
          </w:p>
        </w:tc>
        <w:tc>
          <w:tcPr>
            <w:tcW w:w="5529" w:type="dxa"/>
          </w:tcPr>
          <w:p w14:paraId="143CF2E8"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77777777" w:rsidR="00072314" w:rsidRPr="00AF1583" w:rsidRDefault="00072314" w:rsidP="001D18E6">
            <w:pPr>
              <w:rPr>
                <w:rFonts w:cs="Arial"/>
              </w:rPr>
            </w:pPr>
            <w:r>
              <w:rPr>
                <w:rFonts w:cs="Arial"/>
              </w:rPr>
              <w:t>“Variant 2” (e.g. for FNV)</w:t>
            </w: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77777777" w:rsidR="00072314" w:rsidRDefault="00072314" w:rsidP="00072314">
      <w:pPr>
        <w:pStyle w:val="Heading4"/>
        <w:keepNext w:val="0"/>
        <w:tabs>
          <w:tab w:val="clear" w:pos="900"/>
          <w:tab w:val="left" w:pos="709"/>
        </w:tabs>
        <w:spacing w:before="240"/>
        <w:rPr>
          <w:lang w:val="en-GB"/>
        </w:rPr>
      </w:pPr>
      <w:bookmarkStart w:id="76"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76"/>
    </w:p>
    <w:p w14:paraId="2A5D6FDA"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0AF2329E" w14:textId="1256FF7F" w:rsidR="00072314" w:rsidRPr="00480050" w:rsidRDefault="00072314" w:rsidP="00072314">
      <w:pPr>
        <w:rPr>
          <w:lang w:val="en-GB"/>
        </w:rPr>
      </w:pPr>
    </w:p>
    <w:p w14:paraId="59957D87" w14:textId="77777777" w:rsidR="00A953E6" w:rsidRDefault="00A953E6" w:rsidP="00A953E6"/>
    <w:p w14:paraId="14A98ECA" w14:textId="77777777" w:rsidR="00A953E6" w:rsidRDefault="00A953E6" w:rsidP="00A953E6"/>
    <w:p w14:paraId="47D796E0" w14:textId="77777777" w:rsidR="00A953E6" w:rsidRDefault="00A953E6" w:rsidP="00A953E6">
      <w:pPr>
        <w:jc w:val="center"/>
      </w:pPr>
      <w:r>
        <w:rPr>
          <w:noProof/>
        </w:rPr>
        <w:drawing>
          <wp:inline distT="0" distB="0" distL="0" distR="0" wp14:anchorId="6BE9DC2C" wp14:editId="05B0694B">
            <wp:extent cx="6570980" cy="1573599"/>
            <wp:effectExtent l="0" t="0" r="0" b="0"/>
            <wp:docPr id="13" name="Picture 1391263684.jpg" descr="1391263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91263684.jpg"/>
                    <pic:cNvPicPr/>
                  </pic:nvPicPr>
                  <pic:blipFill>
                    <a:blip r:embed="rId38" cstate="print"/>
                    <a:stretch>
                      <a:fillRect/>
                    </a:stretch>
                  </pic:blipFill>
                  <pic:spPr>
                    <a:xfrm>
                      <a:off x="0" y="0"/>
                      <a:ext cx="6570980" cy="1573599"/>
                    </a:xfrm>
                    <a:prstGeom prst="rect">
                      <a:avLst/>
                    </a:prstGeom>
                  </pic:spPr>
                </pic:pic>
              </a:graphicData>
            </a:graphic>
          </wp:inline>
        </w:drawing>
      </w:r>
    </w:p>
    <w:p w14:paraId="34C3F1C2" w14:textId="77777777" w:rsidR="00A953E6" w:rsidRDefault="00A953E6" w:rsidP="00A953E6">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Physical Architecture Structure</w:t>
      </w:r>
    </w:p>
    <w:p w14:paraId="775D123A" w14:textId="77777777" w:rsidR="00A953E6" w:rsidRDefault="00A953E6" w:rsidP="00A953E6"/>
    <w:p w14:paraId="4891307C" w14:textId="77777777" w:rsidR="00A953E6" w:rsidRDefault="00A953E6" w:rsidP="00A953E6"/>
    <w:p w14:paraId="04FDD0CE" w14:textId="77777777" w:rsidR="00A953E6" w:rsidRDefault="00A953E6" w:rsidP="00A953E6">
      <w:pPr>
        <w:jc w:val="center"/>
      </w:pPr>
      <w:r>
        <w:rPr>
          <w:noProof/>
        </w:rPr>
        <w:drawing>
          <wp:inline distT="0" distB="0" distL="0" distR="0" wp14:anchorId="5BC40589" wp14:editId="0A1547D1">
            <wp:extent cx="6570980" cy="2290358"/>
            <wp:effectExtent l="0" t="0" r="0" b="0"/>
            <wp:docPr id="17" name="Picture 1770510856.jpg" descr="1770510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70510856.jpg"/>
                    <pic:cNvPicPr/>
                  </pic:nvPicPr>
                  <pic:blipFill>
                    <a:blip r:embed="rId39" cstate="print"/>
                    <a:stretch>
                      <a:fillRect/>
                    </a:stretch>
                  </pic:blipFill>
                  <pic:spPr>
                    <a:xfrm>
                      <a:off x="0" y="0"/>
                      <a:ext cx="6570980" cy="2290358"/>
                    </a:xfrm>
                    <a:prstGeom prst="rect">
                      <a:avLst/>
                    </a:prstGeom>
                  </pic:spPr>
                </pic:pic>
              </a:graphicData>
            </a:graphic>
          </wp:inline>
        </w:drawing>
      </w:r>
    </w:p>
    <w:p w14:paraId="18401474" w14:textId="77777777" w:rsidR="00A953E6" w:rsidRDefault="00A953E6" w:rsidP="00A953E6">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TMOS Behavior Diagram</w:t>
      </w:r>
    </w:p>
    <w:p w14:paraId="6D5D60A8" w14:textId="77777777" w:rsidR="00A953E6" w:rsidRDefault="00A953E6" w:rsidP="00A953E6"/>
    <w:p w14:paraId="325207EA" w14:textId="77777777" w:rsidR="00A953E6" w:rsidRDefault="00A953E6" w:rsidP="00A953E6"/>
    <w:p w14:paraId="100671A7" w14:textId="77777777" w:rsidR="00A953E6" w:rsidRDefault="00A953E6" w:rsidP="00A953E6">
      <w:pPr>
        <w:jc w:val="center"/>
      </w:pPr>
      <w:r>
        <w:rPr>
          <w:noProof/>
        </w:rPr>
        <w:lastRenderedPageBreak/>
        <w:drawing>
          <wp:inline distT="0" distB="0" distL="0" distR="0" wp14:anchorId="6D70D7BE" wp14:editId="1D11846B">
            <wp:extent cx="6570980" cy="5829892"/>
            <wp:effectExtent l="0" t="0" r="0" b="0"/>
            <wp:docPr id="20" name="Picture -1422479009.jpg" descr="-142247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22479009.jpg"/>
                    <pic:cNvPicPr/>
                  </pic:nvPicPr>
                  <pic:blipFill>
                    <a:blip r:embed="rId28" cstate="print"/>
                    <a:stretch>
                      <a:fillRect/>
                    </a:stretch>
                  </pic:blipFill>
                  <pic:spPr>
                    <a:xfrm>
                      <a:off x="0" y="0"/>
                      <a:ext cx="6570980" cy="5829892"/>
                    </a:xfrm>
                    <a:prstGeom prst="rect">
                      <a:avLst/>
                    </a:prstGeom>
                  </pic:spPr>
                </pic:pic>
              </a:graphicData>
            </a:graphic>
          </wp:inline>
        </w:drawing>
      </w:r>
    </w:p>
    <w:p w14:paraId="6242DEBF" w14:textId="77777777" w:rsidR="00A953E6" w:rsidRDefault="00A953E6" w:rsidP="00A953E6">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Vehicle</w:t>
      </w: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77" w:name="_Toc35000593"/>
      <w:r>
        <w:t>Function Allocation</w:t>
      </w:r>
      <w:bookmarkEnd w:id="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072314" w14:paraId="0D8739D8" w14:textId="77777777" w:rsidTr="001D18E6">
        <w:trPr>
          <w:cantSplit/>
          <w:trHeight w:val="296"/>
          <w:tblHeader/>
          <w:jc w:val="center"/>
        </w:trPr>
        <w:tc>
          <w:tcPr>
            <w:tcW w:w="1252" w:type="pct"/>
            <w:vMerge w:val="restart"/>
            <w:vAlign w:val="center"/>
            <w:hideMark/>
          </w:tcPr>
          <w:p w14:paraId="307A5965" w14:textId="77777777" w:rsidR="00072314" w:rsidRPr="00E60F8D" w:rsidRDefault="00072314" w:rsidP="001D18E6">
            <w:pPr>
              <w:pStyle w:val="TabelleText"/>
              <w:spacing w:line="276" w:lineRule="auto"/>
            </w:pPr>
            <w:r w:rsidRPr="00E60F8D">
              <w:t>Component 1</w:t>
            </w:r>
          </w:p>
        </w:tc>
        <w:tc>
          <w:tcPr>
            <w:tcW w:w="1881" w:type="pct"/>
            <w:vAlign w:val="center"/>
          </w:tcPr>
          <w:p w14:paraId="60C44B3C" w14:textId="77777777" w:rsidR="00072314" w:rsidRPr="00E60F8D" w:rsidRDefault="00072314" w:rsidP="001D18E6">
            <w:pPr>
              <w:pStyle w:val="TabelleText"/>
              <w:spacing w:line="276" w:lineRule="auto"/>
            </w:pPr>
            <w:r>
              <w:t>Impl. Function (or MBSE Technology Function) 1</w:t>
            </w:r>
          </w:p>
        </w:tc>
        <w:tc>
          <w:tcPr>
            <w:tcW w:w="1867" w:type="pct"/>
            <w:vAlign w:val="center"/>
          </w:tcPr>
          <w:p w14:paraId="65872AF1" w14:textId="77777777" w:rsidR="00072314" w:rsidRPr="00E60F8D" w:rsidRDefault="00072314" w:rsidP="001D18E6">
            <w:pPr>
              <w:pStyle w:val="TabelleText"/>
              <w:spacing w:line="276" w:lineRule="auto"/>
            </w:pPr>
            <w:r>
              <w:t>(Atomic) Logical Function 1</w:t>
            </w:r>
          </w:p>
        </w:tc>
      </w:tr>
      <w:tr w:rsidR="00072314" w14:paraId="7A16718D" w14:textId="77777777" w:rsidTr="001D18E6">
        <w:trPr>
          <w:cantSplit/>
          <w:trHeight w:val="225"/>
          <w:tblHeader/>
          <w:jc w:val="center"/>
        </w:trPr>
        <w:tc>
          <w:tcPr>
            <w:tcW w:w="1252" w:type="pct"/>
            <w:vMerge/>
            <w:vAlign w:val="center"/>
            <w:hideMark/>
          </w:tcPr>
          <w:p w14:paraId="17C2C23A" w14:textId="77777777" w:rsidR="00072314" w:rsidRPr="00E60F8D" w:rsidRDefault="00072314" w:rsidP="001D18E6">
            <w:pPr>
              <w:overflowPunct/>
              <w:autoSpaceDE/>
              <w:autoSpaceDN/>
              <w:adjustRightInd/>
              <w:rPr>
                <w:sz w:val="18"/>
                <w:szCs w:val="18"/>
                <w:lang w:val="en-GB"/>
              </w:rPr>
            </w:pPr>
          </w:p>
        </w:tc>
        <w:tc>
          <w:tcPr>
            <w:tcW w:w="1881" w:type="pct"/>
            <w:vAlign w:val="center"/>
          </w:tcPr>
          <w:p w14:paraId="25A1EBBC" w14:textId="77777777" w:rsidR="00072314" w:rsidRPr="00E60F8D" w:rsidRDefault="00072314" w:rsidP="001D18E6">
            <w:pPr>
              <w:pStyle w:val="TabelleText"/>
              <w:spacing w:line="276" w:lineRule="auto"/>
            </w:pPr>
            <w:r>
              <w:t>Impl. Function (or MBSE Technology Function) 2a</w:t>
            </w:r>
          </w:p>
        </w:tc>
        <w:tc>
          <w:tcPr>
            <w:tcW w:w="1867" w:type="pct"/>
            <w:vMerge w:val="restart"/>
            <w:vAlign w:val="center"/>
          </w:tcPr>
          <w:p w14:paraId="4FDD5BC5" w14:textId="77777777" w:rsidR="00072314" w:rsidRPr="00E60F8D" w:rsidRDefault="00072314" w:rsidP="001D18E6">
            <w:pPr>
              <w:pStyle w:val="TabelleText"/>
              <w:spacing w:line="276" w:lineRule="auto"/>
            </w:pPr>
            <w:r>
              <w:t>(Atomic) Logical Function 2</w:t>
            </w:r>
          </w:p>
        </w:tc>
      </w:tr>
      <w:tr w:rsidR="00072314" w14:paraId="2A739F1B" w14:textId="77777777" w:rsidTr="001D18E6">
        <w:trPr>
          <w:cantSplit/>
          <w:trHeight w:val="225"/>
          <w:tblHeader/>
          <w:jc w:val="center"/>
        </w:trPr>
        <w:tc>
          <w:tcPr>
            <w:tcW w:w="1252" w:type="pct"/>
            <w:vMerge/>
            <w:vAlign w:val="center"/>
          </w:tcPr>
          <w:p w14:paraId="4A0F1805" w14:textId="77777777" w:rsidR="00072314" w:rsidRPr="00E60F8D" w:rsidRDefault="00072314" w:rsidP="001D18E6">
            <w:pPr>
              <w:overflowPunct/>
              <w:autoSpaceDE/>
              <w:autoSpaceDN/>
              <w:adjustRightInd/>
              <w:rPr>
                <w:sz w:val="18"/>
                <w:szCs w:val="18"/>
                <w:lang w:val="en-GB"/>
              </w:rPr>
            </w:pPr>
          </w:p>
        </w:tc>
        <w:tc>
          <w:tcPr>
            <w:tcW w:w="1881" w:type="pct"/>
            <w:vAlign w:val="center"/>
          </w:tcPr>
          <w:p w14:paraId="401963F0" w14:textId="77777777" w:rsidR="00072314" w:rsidRDefault="00072314" w:rsidP="001D18E6">
            <w:pPr>
              <w:pStyle w:val="TabelleText"/>
              <w:spacing w:line="276" w:lineRule="auto"/>
            </w:pPr>
            <w:r>
              <w:t>Impl. Function (or MBSE Technology Function) 2b</w:t>
            </w:r>
          </w:p>
        </w:tc>
        <w:tc>
          <w:tcPr>
            <w:tcW w:w="1867" w:type="pct"/>
            <w:vMerge/>
            <w:vAlign w:val="center"/>
          </w:tcPr>
          <w:p w14:paraId="291BCC26" w14:textId="77777777" w:rsidR="00072314" w:rsidRDefault="00072314" w:rsidP="001D18E6">
            <w:pPr>
              <w:pStyle w:val="TabelleText"/>
              <w:spacing w:line="276" w:lineRule="auto"/>
            </w:pPr>
          </w:p>
        </w:tc>
      </w:tr>
      <w:tr w:rsidR="00072314" w14:paraId="33278980" w14:textId="77777777" w:rsidTr="001D18E6">
        <w:trPr>
          <w:cantSplit/>
          <w:trHeight w:val="225"/>
          <w:tblHeader/>
          <w:jc w:val="center"/>
        </w:trPr>
        <w:tc>
          <w:tcPr>
            <w:tcW w:w="1252" w:type="pct"/>
            <w:vMerge/>
            <w:vAlign w:val="center"/>
            <w:hideMark/>
          </w:tcPr>
          <w:p w14:paraId="30AB855C"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F27D6E4" w14:textId="77777777" w:rsidR="00072314" w:rsidRPr="00E60F8D" w:rsidRDefault="00072314" w:rsidP="001D18E6">
            <w:pPr>
              <w:pStyle w:val="TabelleText"/>
              <w:spacing w:line="276" w:lineRule="auto"/>
            </w:pPr>
            <w:r>
              <w:t>Impl. Function (or MBSE Technology Function) 3</w:t>
            </w:r>
          </w:p>
        </w:tc>
        <w:tc>
          <w:tcPr>
            <w:tcW w:w="1867" w:type="pct"/>
            <w:vAlign w:val="center"/>
          </w:tcPr>
          <w:p w14:paraId="766BB2B4" w14:textId="77777777" w:rsidR="00072314" w:rsidRDefault="00072314" w:rsidP="001D18E6">
            <w:pPr>
              <w:pStyle w:val="TabelleText"/>
              <w:spacing w:line="276" w:lineRule="auto"/>
            </w:pPr>
            <w:r>
              <w:t>n/a</w:t>
            </w:r>
          </w:p>
          <w:p w14:paraId="1CB3A758" w14:textId="77777777" w:rsidR="00072314" w:rsidRPr="00E60F8D" w:rsidRDefault="00072314" w:rsidP="001D18E6">
            <w:pPr>
              <w:pStyle w:val="TabelleText"/>
            </w:pPr>
            <w:r w:rsidRPr="00E247F1">
              <w:rPr>
                <w:i/>
                <w:color w:val="808080" w:themeColor="background1" w:themeShade="80"/>
                <w:sz w:val="20"/>
                <w:szCs w:val="20"/>
                <w:shd w:val="clear" w:color="auto" w:fill="D6E3BC"/>
              </w:rPr>
              <w:t xml:space="preserve">#Hint: </w:t>
            </w:r>
            <w:r>
              <w:rPr>
                <w:i/>
                <w:color w:val="808080" w:themeColor="background1" w:themeShade="80"/>
                <w:sz w:val="20"/>
                <w:szCs w:val="20"/>
                <w:shd w:val="clear" w:color="auto" w:fill="D6E3BC"/>
              </w:rPr>
              <w:t xml:space="preserve">Some Technology Functions might not be derived from logical functions. This can occur in an MBSE context if the </w:t>
            </w:r>
            <w:r w:rsidRPr="00847078">
              <w:rPr>
                <w:i/>
                <w:color w:val="808080" w:themeColor="background1" w:themeShade="80"/>
                <w:sz w:val="20"/>
                <w:szCs w:val="20"/>
                <w:shd w:val="clear" w:color="auto" w:fill="D6E3BC"/>
              </w:rPr>
              <w:t>technology</w:t>
            </w:r>
            <w:r>
              <w:rPr>
                <w:i/>
                <w:color w:val="808080" w:themeColor="background1" w:themeShade="80"/>
                <w:sz w:val="20"/>
                <w:szCs w:val="20"/>
                <w:shd w:val="clear" w:color="auto" w:fill="D6E3BC"/>
              </w:rPr>
              <w:t xml:space="preserve"> (=Technology)</w:t>
            </w:r>
            <w:r w:rsidRPr="00847078">
              <w:rPr>
                <w:i/>
                <w:color w:val="808080" w:themeColor="background1" w:themeShade="80"/>
                <w:sz w:val="20"/>
                <w:szCs w:val="20"/>
                <w:shd w:val="clear" w:color="auto" w:fill="D6E3BC"/>
              </w:rPr>
              <w:t xml:space="preserve"> function is </w:t>
            </w:r>
            <w:r>
              <w:rPr>
                <w:i/>
                <w:color w:val="808080" w:themeColor="background1" w:themeShade="80"/>
                <w:sz w:val="20"/>
                <w:szCs w:val="20"/>
                <w:shd w:val="clear" w:color="auto" w:fill="D6E3BC"/>
              </w:rPr>
              <w:t>decomposed</w:t>
            </w:r>
            <w:r w:rsidRPr="00847078">
              <w:rPr>
                <w:i/>
                <w:color w:val="808080" w:themeColor="background1" w:themeShade="80"/>
                <w:sz w:val="20"/>
                <w:szCs w:val="20"/>
                <w:shd w:val="clear" w:color="auto" w:fill="D6E3BC"/>
              </w:rPr>
              <w:t xml:space="preserve"> from another technology function</w:t>
            </w:r>
          </w:p>
        </w:tc>
      </w:tr>
      <w:tr w:rsidR="00072314" w14:paraId="4FB7F16A" w14:textId="77777777" w:rsidTr="001D18E6">
        <w:trPr>
          <w:cantSplit/>
          <w:trHeight w:val="454"/>
          <w:tblHeader/>
          <w:jc w:val="center"/>
        </w:trPr>
        <w:tc>
          <w:tcPr>
            <w:tcW w:w="1252" w:type="pct"/>
            <w:vMerge w:val="restart"/>
            <w:vAlign w:val="center"/>
            <w:hideMark/>
          </w:tcPr>
          <w:p w14:paraId="0ED2C5A0" w14:textId="77777777" w:rsidR="00072314" w:rsidRPr="00E60F8D" w:rsidRDefault="00072314" w:rsidP="001D18E6">
            <w:pPr>
              <w:pStyle w:val="TabelleText"/>
              <w:spacing w:line="276" w:lineRule="auto"/>
            </w:pPr>
            <w:r w:rsidRPr="00E60F8D">
              <w:t>Component 2</w:t>
            </w:r>
          </w:p>
        </w:tc>
        <w:tc>
          <w:tcPr>
            <w:tcW w:w="1881" w:type="pct"/>
            <w:vAlign w:val="center"/>
          </w:tcPr>
          <w:p w14:paraId="46F44199" w14:textId="77777777" w:rsidR="00072314" w:rsidRPr="00E60F8D" w:rsidRDefault="00072314" w:rsidP="001D18E6">
            <w:pPr>
              <w:pStyle w:val="TabelleText"/>
              <w:spacing w:line="276" w:lineRule="auto"/>
            </w:pPr>
            <w:r>
              <w:t>Impl. Function (or MBSE Technology Function) 4</w:t>
            </w:r>
          </w:p>
        </w:tc>
        <w:tc>
          <w:tcPr>
            <w:tcW w:w="1867" w:type="pct"/>
            <w:vAlign w:val="center"/>
          </w:tcPr>
          <w:p w14:paraId="23856672" w14:textId="77777777" w:rsidR="00072314" w:rsidRPr="00E60F8D" w:rsidRDefault="00072314" w:rsidP="001D18E6">
            <w:pPr>
              <w:pStyle w:val="TabelleText"/>
              <w:spacing w:line="276" w:lineRule="auto"/>
            </w:pPr>
            <w:r>
              <w:t>(Atomic) Logical Function 3</w:t>
            </w:r>
          </w:p>
        </w:tc>
      </w:tr>
      <w:tr w:rsidR="00072314" w14:paraId="05CA4B9E" w14:textId="77777777" w:rsidTr="001D18E6">
        <w:trPr>
          <w:cantSplit/>
          <w:trHeight w:val="454"/>
          <w:tblHeader/>
          <w:jc w:val="center"/>
        </w:trPr>
        <w:tc>
          <w:tcPr>
            <w:tcW w:w="1252" w:type="pct"/>
            <w:vMerge/>
            <w:vAlign w:val="center"/>
            <w:hideMark/>
          </w:tcPr>
          <w:p w14:paraId="5EB54CB8" w14:textId="77777777" w:rsidR="00072314" w:rsidRPr="00E60F8D" w:rsidRDefault="00072314" w:rsidP="001D18E6">
            <w:pPr>
              <w:overflowPunct/>
              <w:autoSpaceDE/>
              <w:autoSpaceDN/>
              <w:adjustRightInd/>
              <w:rPr>
                <w:sz w:val="18"/>
                <w:szCs w:val="18"/>
                <w:lang w:val="en-GB"/>
              </w:rPr>
            </w:pPr>
          </w:p>
        </w:tc>
        <w:tc>
          <w:tcPr>
            <w:tcW w:w="1881" w:type="pct"/>
            <w:vAlign w:val="center"/>
          </w:tcPr>
          <w:p w14:paraId="6C4D072F" w14:textId="77777777" w:rsidR="00072314" w:rsidRPr="00E60F8D" w:rsidRDefault="00072314" w:rsidP="001D18E6">
            <w:pPr>
              <w:pStyle w:val="TabelleText"/>
              <w:spacing w:line="276" w:lineRule="auto"/>
            </w:pPr>
            <w:r>
              <w:t>Impl. Function (or MBSE Technology Function) 5</w:t>
            </w:r>
          </w:p>
        </w:tc>
        <w:tc>
          <w:tcPr>
            <w:tcW w:w="1867" w:type="pct"/>
            <w:vAlign w:val="center"/>
          </w:tcPr>
          <w:p w14:paraId="621975D5" w14:textId="77777777" w:rsidR="00072314" w:rsidRPr="00E60F8D" w:rsidRDefault="00072314" w:rsidP="001D18E6">
            <w:pPr>
              <w:pStyle w:val="TabelleText"/>
              <w:spacing w:line="276" w:lineRule="auto"/>
            </w:pPr>
            <w:r>
              <w:t>(Atomic) Logical Function 4</w:t>
            </w:r>
          </w:p>
        </w:tc>
      </w:tr>
      <w:tr w:rsidR="00072314" w14:paraId="3CF4BCFC" w14:textId="77777777" w:rsidTr="001D18E6">
        <w:trPr>
          <w:cantSplit/>
          <w:trHeight w:val="454"/>
          <w:tblHeader/>
          <w:jc w:val="center"/>
        </w:trPr>
        <w:tc>
          <w:tcPr>
            <w:tcW w:w="1252" w:type="pct"/>
            <w:vMerge/>
            <w:vAlign w:val="center"/>
          </w:tcPr>
          <w:p w14:paraId="3CC39AB4"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712CEF9" w14:textId="77777777" w:rsidR="00072314" w:rsidRPr="00E60F8D" w:rsidRDefault="00072314" w:rsidP="001D18E6">
            <w:pPr>
              <w:pStyle w:val="TabelleText"/>
              <w:spacing w:line="276" w:lineRule="auto"/>
            </w:pPr>
            <w:r>
              <w:t>Impl. Function (or MBSE Technology Function) 6</w:t>
            </w:r>
          </w:p>
        </w:tc>
        <w:tc>
          <w:tcPr>
            <w:tcW w:w="1867" w:type="pct"/>
            <w:vAlign w:val="center"/>
          </w:tcPr>
          <w:p w14:paraId="679AE94A" w14:textId="77777777" w:rsidR="00072314" w:rsidRPr="00E60F8D" w:rsidRDefault="00072314" w:rsidP="001D18E6">
            <w:pPr>
              <w:pStyle w:val="TabelleText"/>
              <w:spacing w:line="276" w:lineRule="auto"/>
            </w:pPr>
            <w:r>
              <w:t>(Atomic) Logical Function 5</w:t>
            </w:r>
          </w:p>
        </w:tc>
      </w:tr>
      <w:tr w:rsidR="003B4BC9" w14:paraId="793170ED" w14:textId="77777777" w:rsidTr="001D18E6">
        <w:trPr>
          <w:gridAfter w:val="1"/>
          <w:wAfter w:w="3860" w:type="dxa"/>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Vehicle</w:t>
            </w:r>
          </w:p>
        </w:tc>
        <w:tc>
          <w:tcPr>
            <w:tcW w:w="1881" w:type="pct"/>
            <w:vAlign w:val="center"/>
          </w:tcPr>
          <w:p w14:paraId="3A681F60" w14:textId="77777777" w:rsidR="0009168A" w:rsidRDefault="0009168A"/>
        </w:tc>
      </w:tr>
      <w:tr w:rsidR="003B4BC9" w14:paraId="5B75B731" w14:textId="77777777" w:rsidTr="001D18E6">
        <w:trPr>
          <w:cantSplit/>
          <w:trHeight w:val="454"/>
          <w:tblHeader/>
          <w:jc w:val="center"/>
        </w:trPr>
        <w:tc>
          <w:tcPr>
            <w:tcW w:w="1252" w:type="pct"/>
            <w:vMerge w:val="restart"/>
            <w:vAlign w:val="center"/>
          </w:tcPr>
          <w:p w14:paraId="4788857C" w14:textId="77777777" w:rsidR="003B4BC9" w:rsidRPr="00BE24A2" w:rsidRDefault="003B4BC9" w:rsidP="00BE24A2">
            <w:pPr>
              <w:pStyle w:val="scriptNormal"/>
              <w:rPr>
                <w:color w:val="000000" w:themeColor="text1"/>
              </w:rPr>
            </w:pPr>
            <w:r>
              <w:rPr>
                <w:color w:val="000000" w:themeColor="text1"/>
              </w:rPr>
              <w:t>Vehicle Status Sensor</w:t>
            </w:r>
          </w:p>
        </w:tc>
        <w:tc>
          <w:tcPr>
            <w:tcW w:w="1881" w:type="pct"/>
            <w:vAlign w:val="center"/>
          </w:tcPr>
          <w:p w14:paraId="05843D9D" w14:textId="77777777" w:rsidR="003B4BC9" w:rsidRDefault="003B4BC9" w:rsidP="00176970">
            <w:pPr>
              <w:pStyle w:val="TabelleText"/>
              <w:spacing w:line="276" w:lineRule="auto"/>
              <w:rPr>
                <w:lang w:val="en-US"/>
              </w:rPr>
            </w:pPr>
            <w:r w:rsidRPr="00176970">
              <w:rPr>
                <w:lang w:val="en-US"/>
              </w:rPr>
              <w:t>Check Cabin and Battery Temperatures</w:t>
            </w:r>
          </w:p>
        </w:tc>
        <w:tc>
          <w:tcPr>
            <w:tcW w:w="1867" w:type="pct"/>
            <w:vAlign w:val="center"/>
          </w:tcPr>
          <w:p w14:paraId="035C27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8AF200" w14:textId="43C3F192"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4A35645" w14:textId="2E79295D" w:rsidR="003B4BC9" w:rsidRPr="003B4BC9" w:rsidRDefault="003B4BC9" w:rsidP="003B4BC9">
            <w:pPr>
              <w:rPr>
                <w:rFonts w:cs="Arial"/>
                <w:color w:val="7030A0"/>
                <w:sz w:val="16"/>
                <w:szCs w:val="14"/>
              </w:rPr>
            </w:pPr>
          </w:p>
        </w:tc>
      </w:tr>
      <w:tr w:rsidR="003B4BC9" w14:paraId="0C5DC078" w14:textId="77777777" w:rsidTr="001D18E6">
        <w:trPr>
          <w:gridAfter w:val="1"/>
          <w:wAfter w:w="3860" w:type="dxa"/>
          <w:cantSplit/>
          <w:trHeight w:val="454"/>
          <w:tblHeader/>
          <w:jc w:val="center"/>
        </w:trPr>
        <w:tc>
          <w:tcPr>
            <w:tcW w:w="1252" w:type="pct"/>
            <w:vMerge/>
            <w:vAlign w:val="center"/>
          </w:tcPr>
          <w:p w14:paraId="564E1B35" w14:textId="77777777" w:rsidR="003B4BC9" w:rsidRDefault="003B4BC9" w:rsidP="00BE24A2">
            <w:pPr>
              <w:pStyle w:val="scriptNormal"/>
              <w:rPr>
                <w:color w:val="000000" w:themeColor="text1"/>
              </w:rPr>
            </w:pPr>
          </w:p>
        </w:tc>
        <w:tc>
          <w:tcPr>
            <w:tcW w:w="1881" w:type="pct"/>
            <w:vAlign w:val="center"/>
          </w:tcPr>
          <w:p w14:paraId="4E01C823" w14:textId="77777777" w:rsidR="0009168A" w:rsidRDefault="0009168A"/>
        </w:tc>
      </w:tr>
      <w:tr w:rsidR="003B4BC9" w14:paraId="687C06D6" w14:textId="77777777" w:rsidTr="001D18E6">
        <w:trPr>
          <w:cantSplit/>
          <w:trHeight w:val="454"/>
          <w:tblHeader/>
          <w:jc w:val="center"/>
        </w:trPr>
        <w:tc>
          <w:tcPr>
            <w:tcW w:w="1252" w:type="pct"/>
            <w:vMerge w:val="restart"/>
            <w:vAlign w:val="center"/>
          </w:tcPr>
          <w:p w14:paraId="3567D1CA" w14:textId="77777777" w:rsidR="003B4BC9" w:rsidRPr="00BE24A2" w:rsidRDefault="003B4BC9" w:rsidP="00BE24A2">
            <w:pPr>
              <w:pStyle w:val="scriptNormal"/>
              <w:rPr>
                <w:color w:val="000000" w:themeColor="text1"/>
              </w:rPr>
            </w:pPr>
            <w:r>
              <w:rPr>
                <w:color w:val="000000" w:themeColor="text1"/>
              </w:rPr>
              <w:t>BCCM</w:t>
            </w:r>
          </w:p>
        </w:tc>
        <w:tc>
          <w:tcPr>
            <w:tcW w:w="1881" w:type="pct"/>
            <w:vAlign w:val="center"/>
          </w:tcPr>
          <w:p w14:paraId="6AE7FB83" w14:textId="77777777" w:rsidR="003B4BC9" w:rsidRDefault="003B4BC9" w:rsidP="00176970">
            <w:pPr>
              <w:pStyle w:val="TabelleText"/>
              <w:spacing w:line="276" w:lineRule="auto"/>
              <w:rPr>
                <w:lang w:val="en-US"/>
              </w:rPr>
            </w:pPr>
            <w:r w:rsidRPr="00176970">
              <w:rPr>
                <w:lang w:val="en-US"/>
              </w:rPr>
              <w:t>Provide HV OnPlug Status</w:t>
            </w:r>
          </w:p>
        </w:tc>
        <w:tc>
          <w:tcPr>
            <w:tcW w:w="1867" w:type="pct"/>
            <w:vAlign w:val="center"/>
          </w:tcPr>
          <w:p w14:paraId="60A8B53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33CFD16"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15C6035F" w14:textId="77777777" w:rsidR="003B4BC9" w:rsidRPr="003B4BC9" w:rsidRDefault="003B4BC9" w:rsidP="003B4BC9">
            <w:pPr>
              <w:rPr>
                <w:rFonts w:cs="Arial"/>
                <w:color w:val="7030A0"/>
                <w:sz w:val="16"/>
                <w:szCs w:val="14"/>
              </w:rPr>
            </w:pPr>
          </w:p>
        </w:tc>
      </w:tr>
      <w:tr w:rsidR="003B4BC9" w14:paraId="5DFD6636" w14:textId="77777777" w:rsidTr="001D18E6">
        <w:trPr>
          <w:gridAfter w:val="1"/>
          <w:wAfter w:w="3860" w:type="dxa"/>
          <w:cantSplit/>
          <w:trHeight w:val="454"/>
          <w:tblHeader/>
          <w:jc w:val="center"/>
        </w:trPr>
        <w:tc>
          <w:tcPr>
            <w:tcW w:w="1252" w:type="pct"/>
            <w:vMerge/>
            <w:vAlign w:val="center"/>
          </w:tcPr>
          <w:p w14:paraId="791F29D6" w14:textId="77777777" w:rsidR="003B4BC9" w:rsidRDefault="003B4BC9" w:rsidP="00BE24A2">
            <w:pPr>
              <w:pStyle w:val="scriptNormal"/>
              <w:rPr>
                <w:color w:val="000000" w:themeColor="text1"/>
              </w:rPr>
            </w:pPr>
          </w:p>
        </w:tc>
        <w:tc>
          <w:tcPr>
            <w:tcW w:w="1881" w:type="pct"/>
            <w:vAlign w:val="center"/>
          </w:tcPr>
          <w:p w14:paraId="3B94FEBD" w14:textId="77777777" w:rsidR="0009168A" w:rsidRDefault="0009168A"/>
        </w:tc>
      </w:tr>
      <w:tr w:rsidR="003B4BC9" w14:paraId="69D2FD48" w14:textId="77777777" w:rsidTr="001D18E6">
        <w:trPr>
          <w:cantSplit/>
          <w:trHeight w:val="454"/>
          <w:tblHeader/>
          <w:jc w:val="center"/>
        </w:trPr>
        <w:tc>
          <w:tcPr>
            <w:tcW w:w="1252" w:type="pct"/>
            <w:vMerge w:val="restart"/>
            <w:vAlign w:val="center"/>
          </w:tcPr>
          <w:p w14:paraId="5D46FF61" w14:textId="067F207B" w:rsidR="003B4BC9" w:rsidRPr="00BE24A2" w:rsidRDefault="003B4BC9" w:rsidP="00BE24A2">
            <w:pPr>
              <w:pStyle w:val="scriptNormal"/>
              <w:rPr>
                <w:color w:val="000000" w:themeColor="text1"/>
              </w:rPr>
            </w:pPr>
            <w:proofErr w:type="gramStart"/>
            <w:r w:rsidRPr="005B3B9B">
              <w:rPr>
                <w:color w:val="FF0000"/>
              </w:rPr>
              <w:t>EVCM</w:t>
            </w:r>
            <w:r w:rsidR="005B3B9B">
              <w:rPr>
                <w:color w:val="FF0000"/>
              </w:rPr>
              <w:t xml:space="preserve">  change</w:t>
            </w:r>
            <w:proofErr w:type="gramEnd"/>
            <w:r w:rsidR="005B3B9B">
              <w:rPr>
                <w:color w:val="FF0000"/>
              </w:rPr>
              <w:t xml:space="preserve"> to PCM</w:t>
            </w:r>
          </w:p>
        </w:tc>
        <w:tc>
          <w:tcPr>
            <w:tcW w:w="1881" w:type="pct"/>
            <w:vAlign w:val="center"/>
          </w:tcPr>
          <w:p w14:paraId="07C01D4F" w14:textId="77777777" w:rsidR="003B4BC9" w:rsidRDefault="003B4BC9" w:rsidP="00176970">
            <w:pPr>
              <w:pStyle w:val="TabelleText"/>
              <w:spacing w:line="276" w:lineRule="auto"/>
              <w:rPr>
                <w:lang w:val="en-US"/>
              </w:rPr>
            </w:pPr>
            <w:r w:rsidRPr="00176970">
              <w:rPr>
                <w:lang w:val="en-US"/>
              </w:rPr>
              <w:t>WakeUp HPCM Request</w:t>
            </w:r>
          </w:p>
        </w:tc>
        <w:tc>
          <w:tcPr>
            <w:tcW w:w="1867" w:type="pct"/>
            <w:vAlign w:val="center"/>
          </w:tcPr>
          <w:p w14:paraId="703116D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64650AF"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729218EC" w14:textId="77777777" w:rsidR="003B4BC9" w:rsidRPr="003B4BC9" w:rsidRDefault="003B4BC9" w:rsidP="003B4BC9">
            <w:pPr>
              <w:rPr>
                <w:rFonts w:cs="Arial"/>
                <w:color w:val="7030A0"/>
                <w:sz w:val="16"/>
                <w:szCs w:val="14"/>
              </w:rPr>
            </w:pPr>
          </w:p>
        </w:tc>
      </w:tr>
      <w:tr w:rsidR="003B4BC9" w14:paraId="0C14BFAF" w14:textId="77777777" w:rsidTr="001D18E6">
        <w:trPr>
          <w:cantSplit/>
          <w:trHeight w:val="454"/>
          <w:tblHeader/>
          <w:jc w:val="center"/>
        </w:trPr>
        <w:tc>
          <w:tcPr>
            <w:tcW w:w="1252" w:type="pct"/>
            <w:vMerge/>
            <w:vAlign w:val="center"/>
          </w:tcPr>
          <w:p w14:paraId="5E4BB48E" w14:textId="77777777" w:rsidR="003B4BC9" w:rsidRDefault="003B4BC9" w:rsidP="00BE24A2">
            <w:pPr>
              <w:pStyle w:val="scriptNormal"/>
              <w:rPr>
                <w:color w:val="000000" w:themeColor="text1"/>
              </w:rPr>
            </w:pPr>
          </w:p>
        </w:tc>
        <w:tc>
          <w:tcPr>
            <w:tcW w:w="1881" w:type="pct"/>
            <w:vAlign w:val="center"/>
          </w:tcPr>
          <w:p w14:paraId="195AA007" w14:textId="77777777" w:rsidR="003B4BC9" w:rsidRDefault="003B4BC9" w:rsidP="00176970">
            <w:pPr>
              <w:pStyle w:val="TabelleText"/>
              <w:spacing w:line="276" w:lineRule="auto"/>
              <w:rPr>
                <w:lang w:val="en-US"/>
              </w:rPr>
            </w:pPr>
            <w:r w:rsidRPr="00176970">
              <w:rPr>
                <w:lang w:val="en-US"/>
              </w:rPr>
              <w:t>Provide HV Battery Temperature</w:t>
            </w:r>
          </w:p>
        </w:tc>
        <w:tc>
          <w:tcPr>
            <w:tcW w:w="1867" w:type="pct"/>
            <w:vAlign w:val="center"/>
          </w:tcPr>
          <w:p w14:paraId="44B9EA5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B609FA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4D936B6" w14:textId="77777777" w:rsidR="003B4BC9" w:rsidRPr="003B4BC9" w:rsidRDefault="003B4BC9" w:rsidP="003B4BC9">
            <w:pPr>
              <w:rPr>
                <w:rFonts w:cs="Arial"/>
                <w:color w:val="7030A0"/>
                <w:sz w:val="16"/>
                <w:szCs w:val="14"/>
              </w:rPr>
            </w:pPr>
          </w:p>
        </w:tc>
      </w:tr>
      <w:tr w:rsidR="003B4BC9" w14:paraId="2F56E8BA" w14:textId="77777777" w:rsidTr="001D18E6">
        <w:trPr>
          <w:cantSplit/>
          <w:trHeight w:val="454"/>
          <w:tblHeader/>
          <w:jc w:val="center"/>
        </w:trPr>
        <w:tc>
          <w:tcPr>
            <w:tcW w:w="1252" w:type="pct"/>
            <w:vMerge/>
            <w:vAlign w:val="center"/>
          </w:tcPr>
          <w:p w14:paraId="130A4EB4" w14:textId="77777777" w:rsidR="003B4BC9" w:rsidRDefault="003B4BC9" w:rsidP="00BE24A2">
            <w:pPr>
              <w:pStyle w:val="scriptNormal"/>
              <w:rPr>
                <w:color w:val="000000" w:themeColor="text1"/>
              </w:rPr>
            </w:pPr>
          </w:p>
        </w:tc>
        <w:tc>
          <w:tcPr>
            <w:tcW w:w="1881" w:type="pct"/>
            <w:vAlign w:val="center"/>
          </w:tcPr>
          <w:p w14:paraId="0D7A16BA" w14:textId="77777777" w:rsidR="003B4BC9" w:rsidRDefault="003B4BC9" w:rsidP="00176970">
            <w:pPr>
              <w:pStyle w:val="TabelleText"/>
              <w:spacing w:line="276" w:lineRule="auto"/>
              <w:rPr>
                <w:lang w:val="en-US"/>
              </w:rPr>
            </w:pPr>
            <w:r w:rsidRPr="00176970">
              <w:rPr>
                <w:lang w:val="en-US"/>
              </w:rPr>
              <w:t>Detect_HV Battery SOC</w:t>
            </w:r>
          </w:p>
        </w:tc>
        <w:tc>
          <w:tcPr>
            <w:tcW w:w="1867" w:type="pct"/>
            <w:vAlign w:val="center"/>
          </w:tcPr>
          <w:p w14:paraId="1FC68E0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F44503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1AC5BFAC" w14:textId="77777777" w:rsidR="003B4BC9" w:rsidRPr="003B4BC9" w:rsidRDefault="003B4BC9" w:rsidP="003B4BC9">
            <w:pPr>
              <w:rPr>
                <w:rFonts w:cs="Arial"/>
                <w:color w:val="7030A0"/>
                <w:sz w:val="16"/>
                <w:szCs w:val="14"/>
              </w:rPr>
            </w:pPr>
          </w:p>
        </w:tc>
      </w:tr>
      <w:tr w:rsidR="003B4BC9" w14:paraId="1CA4BE69" w14:textId="77777777" w:rsidTr="001D18E6">
        <w:trPr>
          <w:cantSplit/>
          <w:trHeight w:val="454"/>
          <w:tblHeader/>
          <w:jc w:val="center"/>
        </w:trPr>
        <w:tc>
          <w:tcPr>
            <w:tcW w:w="1252" w:type="pct"/>
            <w:vMerge/>
            <w:vAlign w:val="center"/>
          </w:tcPr>
          <w:p w14:paraId="342AE6BC" w14:textId="77777777" w:rsidR="003B4BC9" w:rsidRDefault="003B4BC9" w:rsidP="00BE24A2">
            <w:pPr>
              <w:pStyle w:val="scriptNormal"/>
              <w:rPr>
                <w:color w:val="000000" w:themeColor="text1"/>
              </w:rPr>
            </w:pPr>
          </w:p>
        </w:tc>
        <w:tc>
          <w:tcPr>
            <w:tcW w:w="1881" w:type="pct"/>
            <w:vAlign w:val="center"/>
          </w:tcPr>
          <w:p w14:paraId="6CE298DB" w14:textId="77777777" w:rsidR="003B4BC9" w:rsidRDefault="003B4BC9" w:rsidP="00176970">
            <w:pPr>
              <w:pStyle w:val="TabelleText"/>
              <w:spacing w:line="276" w:lineRule="auto"/>
              <w:rPr>
                <w:lang w:val="en-US"/>
              </w:rPr>
            </w:pPr>
            <w:r w:rsidRPr="00176970">
              <w:rPr>
                <w:lang w:val="en-US"/>
              </w:rPr>
              <w:t>Provide EVCM Sleep Request</w:t>
            </w:r>
          </w:p>
        </w:tc>
        <w:tc>
          <w:tcPr>
            <w:tcW w:w="1867" w:type="pct"/>
            <w:vAlign w:val="center"/>
          </w:tcPr>
          <w:p w14:paraId="4C0EEC3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389C28A" w14:textId="77777777" w:rsidR="003B4BC9" w:rsidRDefault="003B4BC9" w:rsidP="006E3D82">
            <w:pPr>
              <w:pStyle w:val="TabelleText"/>
              <w:numPr>
                <w:ilvl w:val="0"/>
                <w:numId w:val="20"/>
              </w:numPr>
              <w:spacing w:line="276" w:lineRule="auto"/>
              <w:ind w:left="220" w:hanging="140"/>
              <w:rPr>
                <w:lang w:val="en-US"/>
              </w:rPr>
            </w:pPr>
            <w:r w:rsidRPr="006E3D82">
              <w:rPr>
                <w:lang w:val="en-US"/>
              </w:rPr>
              <w:t>Receive_Run_Display_Request</w:t>
            </w:r>
          </w:p>
          <w:p w14:paraId="06F914EF" w14:textId="77777777" w:rsidR="003B4BC9" w:rsidRPr="003B4BC9" w:rsidRDefault="003B4BC9" w:rsidP="003B4BC9">
            <w:pPr>
              <w:rPr>
                <w:rFonts w:cs="Arial"/>
                <w:color w:val="7030A0"/>
                <w:sz w:val="16"/>
                <w:szCs w:val="14"/>
              </w:rPr>
            </w:pPr>
          </w:p>
        </w:tc>
      </w:tr>
      <w:tr w:rsidR="003B4BC9" w14:paraId="21FEF26A" w14:textId="77777777" w:rsidTr="001D18E6">
        <w:trPr>
          <w:gridAfter w:val="1"/>
          <w:wAfter w:w="3860" w:type="dxa"/>
          <w:cantSplit/>
          <w:trHeight w:val="454"/>
          <w:tblHeader/>
          <w:jc w:val="center"/>
        </w:trPr>
        <w:tc>
          <w:tcPr>
            <w:tcW w:w="1252" w:type="pct"/>
            <w:vMerge/>
            <w:vAlign w:val="center"/>
          </w:tcPr>
          <w:p w14:paraId="772994B6" w14:textId="77777777" w:rsidR="003B4BC9" w:rsidRDefault="003B4BC9" w:rsidP="00BE24A2">
            <w:pPr>
              <w:pStyle w:val="scriptNormal"/>
              <w:rPr>
                <w:color w:val="000000" w:themeColor="text1"/>
              </w:rPr>
            </w:pPr>
          </w:p>
        </w:tc>
        <w:tc>
          <w:tcPr>
            <w:tcW w:w="1881" w:type="pct"/>
            <w:vAlign w:val="center"/>
          </w:tcPr>
          <w:p w14:paraId="113B10C4" w14:textId="77777777" w:rsidR="0009168A" w:rsidRDefault="0009168A"/>
        </w:tc>
      </w:tr>
      <w:tr w:rsidR="003B4BC9" w14:paraId="79502BAC" w14:textId="77777777" w:rsidTr="001D18E6">
        <w:trPr>
          <w:cantSplit/>
          <w:trHeight w:val="454"/>
          <w:tblHeader/>
          <w:jc w:val="center"/>
        </w:trPr>
        <w:tc>
          <w:tcPr>
            <w:tcW w:w="1252" w:type="pct"/>
            <w:vMerge w:val="restart"/>
            <w:vAlign w:val="center"/>
          </w:tcPr>
          <w:p w14:paraId="4CA6A3B9" w14:textId="77777777" w:rsidR="003B4BC9" w:rsidRPr="00BE24A2" w:rsidRDefault="003B4BC9" w:rsidP="00BE24A2">
            <w:pPr>
              <w:pStyle w:val="scriptNormal"/>
              <w:rPr>
                <w:color w:val="000000" w:themeColor="text1"/>
              </w:rPr>
            </w:pPr>
            <w:r>
              <w:rPr>
                <w:color w:val="000000" w:themeColor="text1"/>
              </w:rPr>
              <w:lastRenderedPageBreak/>
              <w:t>DC/DC</w:t>
            </w:r>
          </w:p>
        </w:tc>
        <w:tc>
          <w:tcPr>
            <w:tcW w:w="1881" w:type="pct"/>
            <w:vAlign w:val="center"/>
          </w:tcPr>
          <w:p w14:paraId="2FE3DA88" w14:textId="77777777" w:rsidR="003B4BC9" w:rsidRDefault="003B4BC9" w:rsidP="00176970">
            <w:pPr>
              <w:pStyle w:val="TabelleText"/>
              <w:spacing w:line="276" w:lineRule="auto"/>
              <w:rPr>
                <w:lang w:val="en-US"/>
              </w:rPr>
            </w:pPr>
            <w:r w:rsidRPr="00176970">
              <w:rPr>
                <w:lang w:val="en-US"/>
              </w:rPr>
              <w:t>Charge 12V Battery</w:t>
            </w:r>
          </w:p>
        </w:tc>
        <w:tc>
          <w:tcPr>
            <w:tcW w:w="1867" w:type="pct"/>
            <w:vAlign w:val="center"/>
          </w:tcPr>
          <w:p w14:paraId="5343639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500C3E"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8F27A72" w14:textId="77777777" w:rsidR="003B4BC9" w:rsidRPr="003B4BC9" w:rsidRDefault="003B4BC9" w:rsidP="003B4BC9">
            <w:pPr>
              <w:rPr>
                <w:rFonts w:cs="Arial"/>
                <w:color w:val="7030A0"/>
                <w:sz w:val="16"/>
                <w:szCs w:val="14"/>
              </w:rPr>
            </w:pPr>
          </w:p>
        </w:tc>
      </w:tr>
      <w:tr w:rsidR="003B4BC9" w14:paraId="0677CF38" w14:textId="77777777" w:rsidTr="001D18E6">
        <w:trPr>
          <w:gridAfter w:val="1"/>
          <w:wAfter w:w="3860" w:type="dxa"/>
          <w:cantSplit/>
          <w:trHeight w:val="454"/>
          <w:tblHeader/>
          <w:jc w:val="center"/>
        </w:trPr>
        <w:tc>
          <w:tcPr>
            <w:tcW w:w="1252" w:type="pct"/>
            <w:vMerge/>
            <w:vAlign w:val="center"/>
          </w:tcPr>
          <w:p w14:paraId="13A85189" w14:textId="77777777" w:rsidR="003B4BC9" w:rsidRDefault="003B4BC9" w:rsidP="00BE24A2">
            <w:pPr>
              <w:pStyle w:val="scriptNormal"/>
              <w:rPr>
                <w:color w:val="000000" w:themeColor="text1"/>
              </w:rPr>
            </w:pPr>
          </w:p>
        </w:tc>
        <w:tc>
          <w:tcPr>
            <w:tcW w:w="1881" w:type="pct"/>
            <w:vAlign w:val="center"/>
          </w:tcPr>
          <w:p w14:paraId="3B4CA58C" w14:textId="77777777" w:rsidR="0009168A" w:rsidRDefault="0009168A"/>
        </w:tc>
      </w:tr>
      <w:tr w:rsidR="003B4BC9" w14:paraId="025CB9DA" w14:textId="77777777" w:rsidTr="001D18E6">
        <w:trPr>
          <w:gridAfter w:val="1"/>
          <w:wAfter w:w="3860" w:type="dxa"/>
          <w:cantSplit/>
          <w:trHeight w:val="454"/>
          <w:tblHeader/>
          <w:jc w:val="center"/>
        </w:trPr>
        <w:tc>
          <w:tcPr>
            <w:tcW w:w="1252" w:type="pct"/>
            <w:vMerge w:val="restart"/>
            <w:vAlign w:val="center"/>
          </w:tcPr>
          <w:p w14:paraId="3D554546" w14:textId="77777777" w:rsidR="003B4BC9" w:rsidRPr="00BE24A2" w:rsidRDefault="003B4BC9" w:rsidP="00BE24A2">
            <w:pPr>
              <w:pStyle w:val="scriptNormal"/>
              <w:rPr>
                <w:color w:val="000000" w:themeColor="text1"/>
              </w:rPr>
            </w:pPr>
            <w:r>
              <w:rPr>
                <w:color w:val="000000" w:themeColor="text1"/>
              </w:rPr>
              <w:t>Climate System</w:t>
            </w:r>
          </w:p>
        </w:tc>
        <w:tc>
          <w:tcPr>
            <w:tcW w:w="1881" w:type="pct"/>
            <w:vAlign w:val="center"/>
          </w:tcPr>
          <w:p w14:paraId="0B4F7589" w14:textId="77777777" w:rsidR="0009168A" w:rsidRDefault="0009168A"/>
        </w:tc>
      </w:tr>
      <w:tr w:rsidR="003B4BC9" w14:paraId="07713159" w14:textId="77777777" w:rsidTr="001D18E6">
        <w:trPr>
          <w:gridAfter w:val="1"/>
          <w:wAfter w:w="3860" w:type="dxa"/>
          <w:cantSplit/>
          <w:trHeight w:val="454"/>
          <w:tblHeader/>
          <w:jc w:val="center"/>
        </w:trPr>
        <w:tc>
          <w:tcPr>
            <w:tcW w:w="1252" w:type="pct"/>
            <w:vMerge w:val="restart"/>
            <w:vAlign w:val="center"/>
          </w:tcPr>
          <w:p w14:paraId="3A5292B3" w14:textId="77777777" w:rsidR="003B4BC9" w:rsidRPr="00BE24A2" w:rsidRDefault="003B4BC9" w:rsidP="00BE24A2">
            <w:pPr>
              <w:pStyle w:val="scriptNormal"/>
              <w:rPr>
                <w:color w:val="000000" w:themeColor="text1"/>
              </w:rPr>
            </w:pPr>
            <w:r>
              <w:rPr>
                <w:color w:val="000000" w:themeColor="text1"/>
              </w:rPr>
              <w:t>HS3 CAN</w:t>
            </w:r>
          </w:p>
        </w:tc>
        <w:tc>
          <w:tcPr>
            <w:tcW w:w="1881" w:type="pct"/>
            <w:vAlign w:val="center"/>
          </w:tcPr>
          <w:p w14:paraId="0CD2A0D8" w14:textId="77777777" w:rsidR="0009168A" w:rsidRDefault="0009168A"/>
        </w:tc>
      </w:tr>
      <w:tr w:rsidR="003B4BC9" w14:paraId="508987CB" w14:textId="77777777" w:rsidTr="001D18E6">
        <w:trPr>
          <w:cantSplit/>
          <w:trHeight w:val="454"/>
          <w:tblHeader/>
          <w:jc w:val="center"/>
        </w:trPr>
        <w:tc>
          <w:tcPr>
            <w:tcW w:w="1252" w:type="pct"/>
            <w:vMerge w:val="restart"/>
            <w:vAlign w:val="center"/>
          </w:tcPr>
          <w:p w14:paraId="1C7EE39F" w14:textId="77777777" w:rsidR="003B4BC9" w:rsidRPr="00BE24A2" w:rsidRDefault="003B4BC9" w:rsidP="00BE24A2">
            <w:pPr>
              <w:pStyle w:val="scriptNormal"/>
              <w:rPr>
                <w:color w:val="000000" w:themeColor="text1"/>
              </w:rPr>
            </w:pPr>
            <w:r>
              <w:rPr>
                <w:color w:val="000000" w:themeColor="text1"/>
              </w:rPr>
              <w:t>ACCM ECU</w:t>
            </w:r>
          </w:p>
        </w:tc>
        <w:tc>
          <w:tcPr>
            <w:tcW w:w="1881" w:type="pct"/>
            <w:vAlign w:val="center"/>
          </w:tcPr>
          <w:p w14:paraId="4AEF1EC2" w14:textId="77777777" w:rsidR="003B4BC9" w:rsidRDefault="003B4BC9" w:rsidP="00176970">
            <w:pPr>
              <w:pStyle w:val="TabelleText"/>
              <w:spacing w:line="276" w:lineRule="auto"/>
              <w:rPr>
                <w:lang w:val="en-US"/>
              </w:rPr>
            </w:pPr>
            <w:r w:rsidRPr="00176970">
              <w:rPr>
                <w:lang w:val="en-US"/>
              </w:rPr>
              <w:t>AC_Compressor_Actuator</w:t>
            </w:r>
          </w:p>
        </w:tc>
        <w:tc>
          <w:tcPr>
            <w:tcW w:w="1867" w:type="pct"/>
            <w:vAlign w:val="center"/>
          </w:tcPr>
          <w:p w14:paraId="527BC3B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10FB850"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031ED2CC" w14:textId="77777777" w:rsidR="003B4BC9" w:rsidRPr="003B4BC9" w:rsidRDefault="003B4BC9" w:rsidP="003B4BC9">
            <w:pPr>
              <w:rPr>
                <w:rFonts w:cs="Arial"/>
                <w:color w:val="7030A0"/>
                <w:sz w:val="16"/>
                <w:szCs w:val="14"/>
              </w:rPr>
            </w:pPr>
          </w:p>
        </w:tc>
      </w:tr>
      <w:tr w:rsidR="003B4BC9" w14:paraId="6153E3DA" w14:textId="77777777" w:rsidTr="001D18E6">
        <w:trPr>
          <w:cantSplit/>
          <w:trHeight w:val="454"/>
          <w:tblHeader/>
          <w:jc w:val="center"/>
        </w:trPr>
        <w:tc>
          <w:tcPr>
            <w:tcW w:w="1252" w:type="pct"/>
            <w:vMerge/>
            <w:vAlign w:val="center"/>
          </w:tcPr>
          <w:p w14:paraId="472B4C9E" w14:textId="77777777" w:rsidR="003B4BC9" w:rsidRDefault="003B4BC9" w:rsidP="00BE24A2">
            <w:pPr>
              <w:pStyle w:val="scriptNormal"/>
              <w:rPr>
                <w:color w:val="000000" w:themeColor="text1"/>
              </w:rPr>
            </w:pPr>
          </w:p>
        </w:tc>
        <w:tc>
          <w:tcPr>
            <w:tcW w:w="1881" w:type="pct"/>
            <w:vAlign w:val="center"/>
          </w:tcPr>
          <w:p w14:paraId="63271A05" w14:textId="77777777" w:rsidR="003B4BC9" w:rsidRDefault="003B4BC9" w:rsidP="00176970">
            <w:pPr>
              <w:pStyle w:val="TabelleText"/>
              <w:spacing w:line="276" w:lineRule="auto"/>
              <w:rPr>
                <w:lang w:val="en-US"/>
              </w:rPr>
            </w:pPr>
            <w:r w:rsidRPr="00176970">
              <w:rPr>
                <w:lang w:val="en-US"/>
              </w:rPr>
              <w:t>Actuate Compressor</w:t>
            </w:r>
          </w:p>
        </w:tc>
        <w:tc>
          <w:tcPr>
            <w:tcW w:w="1867" w:type="pct"/>
            <w:vAlign w:val="center"/>
          </w:tcPr>
          <w:p w14:paraId="6E1E1CB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4416038"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2B150B01" w14:textId="77777777" w:rsidR="003B4BC9" w:rsidRPr="003B4BC9" w:rsidRDefault="003B4BC9" w:rsidP="003B4BC9">
            <w:pPr>
              <w:rPr>
                <w:rFonts w:cs="Arial"/>
                <w:color w:val="7030A0"/>
                <w:sz w:val="16"/>
                <w:szCs w:val="14"/>
              </w:rPr>
            </w:pPr>
          </w:p>
        </w:tc>
      </w:tr>
      <w:tr w:rsidR="003B4BC9" w14:paraId="703F7D9A" w14:textId="77777777" w:rsidTr="001D18E6">
        <w:trPr>
          <w:gridAfter w:val="1"/>
          <w:wAfter w:w="3860" w:type="dxa"/>
          <w:cantSplit/>
          <w:trHeight w:val="454"/>
          <w:tblHeader/>
          <w:jc w:val="center"/>
        </w:trPr>
        <w:tc>
          <w:tcPr>
            <w:tcW w:w="1252" w:type="pct"/>
            <w:vMerge/>
            <w:vAlign w:val="center"/>
          </w:tcPr>
          <w:p w14:paraId="6A590EC4" w14:textId="77777777" w:rsidR="003B4BC9" w:rsidRDefault="003B4BC9" w:rsidP="00BE24A2">
            <w:pPr>
              <w:pStyle w:val="scriptNormal"/>
              <w:rPr>
                <w:color w:val="000000" w:themeColor="text1"/>
              </w:rPr>
            </w:pPr>
          </w:p>
        </w:tc>
        <w:tc>
          <w:tcPr>
            <w:tcW w:w="1881" w:type="pct"/>
            <w:vAlign w:val="center"/>
          </w:tcPr>
          <w:p w14:paraId="7598569B" w14:textId="77777777" w:rsidR="0009168A" w:rsidRDefault="0009168A"/>
        </w:tc>
      </w:tr>
      <w:tr w:rsidR="003B4BC9" w14:paraId="157A6EFD" w14:textId="77777777" w:rsidTr="001D18E6">
        <w:trPr>
          <w:cantSplit/>
          <w:trHeight w:val="454"/>
          <w:tblHeader/>
          <w:jc w:val="center"/>
        </w:trPr>
        <w:tc>
          <w:tcPr>
            <w:tcW w:w="1252" w:type="pct"/>
            <w:vMerge w:val="restart"/>
            <w:vAlign w:val="center"/>
          </w:tcPr>
          <w:p w14:paraId="4EC2828B" w14:textId="77777777" w:rsidR="003B4BC9" w:rsidRPr="00BE24A2" w:rsidRDefault="003B4BC9" w:rsidP="00BE24A2">
            <w:pPr>
              <w:pStyle w:val="scriptNormal"/>
              <w:rPr>
                <w:color w:val="000000" w:themeColor="text1"/>
              </w:rPr>
            </w:pPr>
            <w:r>
              <w:rPr>
                <w:color w:val="000000" w:themeColor="text1"/>
              </w:rPr>
              <w:t>APIM 4.0</w:t>
            </w:r>
          </w:p>
        </w:tc>
        <w:tc>
          <w:tcPr>
            <w:tcW w:w="1881" w:type="pct"/>
            <w:vAlign w:val="center"/>
          </w:tcPr>
          <w:p w14:paraId="1716E33E" w14:textId="77777777" w:rsidR="003B4BC9" w:rsidRDefault="003B4BC9" w:rsidP="00176970">
            <w:pPr>
              <w:pStyle w:val="TabelleText"/>
              <w:spacing w:line="276" w:lineRule="auto"/>
              <w:rPr>
                <w:lang w:val="en-US"/>
              </w:rPr>
            </w:pPr>
            <w:r w:rsidRPr="00176970">
              <w:rPr>
                <w:lang w:val="en-US"/>
              </w:rPr>
              <w:t>Display User Settings</w:t>
            </w:r>
          </w:p>
        </w:tc>
        <w:tc>
          <w:tcPr>
            <w:tcW w:w="1867" w:type="pct"/>
            <w:vAlign w:val="center"/>
          </w:tcPr>
          <w:p w14:paraId="641885B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BCE55D6"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Feedback</w:t>
            </w:r>
          </w:p>
          <w:p w14:paraId="55BFA77E" w14:textId="77777777" w:rsidR="003B4BC9" w:rsidRDefault="003B4BC9" w:rsidP="006E3D82">
            <w:pPr>
              <w:pStyle w:val="TabelleText"/>
              <w:numPr>
                <w:ilvl w:val="0"/>
                <w:numId w:val="20"/>
              </w:numPr>
              <w:spacing w:line="276" w:lineRule="auto"/>
              <w:ind w:left="220" w:hanging="140"/>
              <w:rPr>
                <w:lang w:val="en-US"/>
              </w:rPr>
            </w:pPr>
            <w:r w:rsidRPr="006E3D82">
              <w:rPr>
                <w:lang w:val="en-US"/>
              </w:rPr>
              <w:t>Send_Display_Message</w:t>
            </w:r>
          </w:p>
          <w:p w14:paraId="348961D1" w14:textId="77777777" w:rsidR="003B4BC9" w:rsidRPr="003B4BC9" w:rsidRDefault="003B4BC9" w:rsidP="003B4BC9">
            <w:pPr>
              <w:rPr>
                <w:rFonts w:cs="Arial"/>
                <w:color w:val="7030A0"/>
                <w:sz w:val="16"/>
                <w:szCs w:val="14"/>
              </w:rPr>
            </w:pPr>
          </w:p>
        </w:tc>
      </w:tr>
      <w:tr w:rsidR="003B4BC9" w14:paraId="5BF125E2" w14:textId="77777777" w:rsidTr="001D18E6">
        <w:trPr>
          <w:cantSplit/>
          <w:trHeight w:val="454"/>
          <w:tblHeader/>
          <w:jc w:val="center"/>
        </w:trPr>
        <w:tc>
          <w:tcPr>
            <w:tcW w:w="1252" w:type="pct"/>
            <w:vMerge/>
            <w:vAlign w:val="center"/>
          </w:tcPr>
          <w:p w14:paraId="15008E25" w14:textId="77777777" w:rsidR="003B4BC9" w:rsidRDefault="003B4BC9" w:rsidP="00BE24A2">
            <w:pPr>
              <w:pStyle w:val="scriptNormal"/>
              <w:rPr>
                <w:color w:val="000000" w:themeColor="text1"/>
              </w:rPr>
            </w:pPr>
          </w:p>
        </w:tc>
        <w:tc>
          <w:tcPr>
            <w:tcW w:w="1881" w:type="pct"/>
            <w:vAlign w:val="center"/>
          </w:tcPr>
          <w:p w14:paraId="5159D7B0" w14:textId="77777777" w:rsidR="003B4BC9" w:rsidRDefault="003B4BC9" w:rsidP="00176970">
            <w:pPr>
              <w:pStyle w:val="TabelleText"/>
              <w:spacing w:line="276" w:lineRule="auto"/>
              <w:rPr>
                <w:lang w:val="en-US"/>
              </w:rPr>
            </w:pPr>
            <w:r w:rsidRPr="00176970">
              <w:rPr>
                <w:lang w:val="en-US"/>
              </w:rPr>
              <w:t>Provide User Settings</w:t>
            </w:r>
          </w:p>
        </w:tc>
        <w:tc>
          <w:tcPr>
            <w:tcW w:w="1867" w:type="pct"/>
            <w:vAlign w:val="center"/>
          </w:tcPr>
          <w:p w14:paraId="7EB4684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A108656"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16FE93D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3F7A8FF3" w14:textId="77777777" w:rsidR="003B4BC9" w:rsidRPr="003B4BC9" w:rsidRDefault="003B4BC9" w:rsidP="003B4BC9">
            <w:pPr>
              <w:rPr>
                <w:rFonts w:cs="Arial"/>
                <w:color w:val="7030A0"/>
                <w:sz w:val="16"/>
                <w:szCs w:val="14"/>
              </w:rPr>
            </w:pPr>
          </w:p>
        </w:tc>
      </w:tr>
      <w:tr w:rsidR="003B4BC9" w14:paraId="191E0686" w14:textId="77777777" w:rsidTr="001D18E6">
        <w:trPr>
          <w:cantSplit/>
          <w:trHeight w:val="454"/>
          <w:tblHeader/>
          <w:jc w:val="center"/>
        </w:trPr>
        <w:tc>
          <w:tcPr>
            <w:tcW w:w="1252" w:type="pct"/>
            <w:vMerge/>
            <w:vAlign w:val="center"/>
          </w:tcPr>
          <w:p w14:paraId="4D472951" w14:textId="77777777" w:rsidR="003B4BC9" w:rsidRDefault="003B4BC9" w:rsidP="00BE24A2">
            <w:pPr>
              <w:pStyle w:val="scriptNormal"/>
              <w:rPr>
                <w:color w:val="000000" w:themeColor="text1"/>
              </w:rPr>
            </w:pPr>
          </w:p>
        </w:tc>
        <w:tc>
          <w:tcPr>
            <w:tcW w:w="1881" w:type="pct"/>
            <w:vAlign w:val="center"/>
          </w:tcPr>
          <w:p w14:paraId="3E08D694" w14:textId="77777777" w:rsidR="003B4BC9" w:rsidRDefault="003B4BC9" w:rsidP="00176970">
            <w:pPr>
              <w:pStyle w:val="TabelleText"/>
              <w:spacing w:line="276" w:lineRule="auto"/>
              <w:rPr>
                <w:lang w:val="en-US"/>
              </w:rPr>
            </w:pPr>
            <w:r w:rsidRPr="00176970">
              <w:rPr>
                <w:lang w:val="en-US"/>
              </w:rPr>
              <w:t>Input User Settings</w:t>
            </w:r>
          </w:p>
        </w:tc>
        <w:tc>
          <w:tcPr>
            <w:tcW w:w="1867" w:type="pct"/>
            <w:vAlign w:val="center"/>
          </w:tcPr>
          <w:p w14:paraId="741CB08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BADE153"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28A9E760" w14:textId="77777777" w:rsidR="003B4BC9" w:rsidRPr="003B4BC9" w:rsidRDefault="003B4BC9" w:rsidP="003B4BC9">
            <w:pPr>
              <w:rPr>
                <w:rFonts w:cs="Arial"/>
                <w:color w:val="7030A0"/>
                <w:sz w:val="16"/>
                <w:szCs w:val="14"/>
              </w:rPr>
            </w:pPr>
          </w:p>
        </w:tc>
      </w:tr>
      <w:tr w:rsidR="003B4BC9" w14:paraId="7D913058" w14:textId="77777777" w:rsidTr="001D18E6">
        <w:trPr>
          <w:gridAfter w:val="1"/>
          <w:wAfter w:w="3860" w:type="dxa"/>
          <w:cantSplit/>
          <w:trHeight w:val="454"/>
          <w:tblHeader/>
          <w:jc w:val="center"/>
        </w:trPr>
        <w:tc>
          <w:tcPr>
            <w:tcW w:w="1252" w:type="pct"/>
            <w:vMerge/>
            <w:vAlign w:val="center"/>
          </w:tcPr>
          <w:p w14:paraId="2FED0272" w14:textId="77777777" w:rsidR="003B4BC9" w:rsidRDefault="003B4BC9" w:rsidP="00BE24A2">
            <w:pPr>
              <w:pStyle w:val="scriptNormal"/>
              <w:rPr>
                <w:color w:val="000000" w:themeColor="text1"/>
              </w:rPr>
            </w:pPr>
          </w:p>
        </w:tc>
        <w:tc>
          <w:tcPr>
            <w:tcW w:w="1881" w:type="pct"/>
            <w:vAlign w:val="center"/>
          </w:tcPr>
          <w:p w14:paraId="328398FF" w14:textId="77777777" w:rsidR="0009168A" w:rsidRDefault="0009168A"/>
        </w:tc>
      </w:tr>
      <w:tr w:rsidR="003B4BC9" w14:paraId="65BB5E5B" w14:textId="77777777" w:rsidTr="001D18E6">
        <w:trPr>
          <w:cantSplit/>
          <w:trHeight w:val="454"/>
          <w:tblHeader/>
          <w:jc w:val="center"/>
        </w:trPr>
        <w:tc>
          <w:tcPr>
            <w:tcW w:w="1252" w:type="pct"/>
            <w:vMerge w:val="restart"/>
            <w:vAlign w:val="center"/>
          </w:tcPr>
          <w:p w14:paraId="45F8ABA3" w14:textId="77777777" w:rsidR="003B4BC9" w:rsidRPr="00BE24A2" w:rsidRDefault="003B4BC9" w:rsidP="00BE24A2">
            <w:pPr>
              <w:pStyle w:val="scriptNormal"/>
              <w:rPr>
                <w:color w:val="000000" w:themeColor="text1"/>
              </w:rPr>
            </w:pPr>
            <w:r>
              <w:rPr>
                <w:color w:val="000000" w:themeColor="text1"/>
              </w:rPr>
              <w:t>BMS</w:t>
            </w:r>
          </w:p>
        </w:tc>
        <w:tc>
          <w:tcPr>
            <w:tcW w:w="1881" w:type="pct"/>
            <w:vAlign w:val="center"/>
          </w:tcPr>
          <w:p w14:paraId="6FDD55DE" w14:textId="77777777" w:rsidR="003B4BC9" w:rsidRDefault="003B4BC9" w:rsidP="00176970">
            <w:pPr>
              <w:pStyle w:val="TabelleText"/>
              <w:spacing w:line="276" w:lineRule="auto"/>
              <w:rPr>
                <w:lang w:val="en-US"/>
              </w:rPr>
            </w:pPr>
            <w:r w:rsidRPr="00176970">
              <w:rPr>
                <w:lang w:val="en-US"/>
              </w:rPr>
              <w:t>Provide 12</w:t>
            </w:r>
            <w:proofErr w:type="gramStart"/>
            <w:r w:rsidRPr="00176970">
              <w:rPr>
                <w:lang w:val="en-US"/>
              </w:rPr>
              <w:t>V  Vehicle</w:t>
            </w:r>
            <w:proofErr w:type="gramEnd"/>
            <w:r w:rsidRPr="00176970">
              <w:rPr>
                <w:lang w:val="en-US"/>
              </w:rPr>
              <w:t xml:space="preserve"> Battery SOC</w:t>
            </w:r>
          </w:p>
        </w:tc>
        <w:tc>
          <w:tcPr>
            <w:tcW w:w="1867" w:type="pct"/>
            <w:vAlign w:val="center"/>
          </w:tcPr>
          <w:p w14:paraId="193414B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E0AABA1"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7A673DD0" w14:textId="77777777" w:rsidR="003B4BC9" w:rsidRPr="003B4BC9" w:rsidRDefault="003B4BC9" w:rsidP="003B4BC9">
            <w:pPr>
              <w:rPr>
                <w:rFonts w:cs="Arial"/>
                <w:color w:val="7030A0"/>
                <w:sz w:val="16"/>
                <w:szCs w:val="14"/>
              </w:rPr>
            </w:pPr>
          </w:p>
        </w:tc>
      </w:tr>
      <w:tr w:rsidR="003B4BC9" w14:paraId="5C97E610" w14:textId="77777777" w:rsidTr="001D18E6">
        <w:trPr>
          <w:cantSplit/>
          <w:trHeight w:val="454"/>
          <w:tblHeader/>
          <w:jc w:val="center"/>
        </w:trPr>
        <w:tc>
          <w:tcPr>
            <w:tcW w:w="1252" w:type="pct"/>
            <w:vMerge/>
            <w:vAlign w:val="center"/>
          </w:tcPr>
          <w:p w14:paraId="601FA465" w14:textId="77777777" w:rsidR="003B4BC9" w:rsidRDefault="003B4BC9" w:rsidP="00BE24A2">
            <w:pPr>
              <w:pStyle w:val="scriptNormal"/>
              <w:rPr>
                <w:color w:val="000000" w:themeColor="text1"/>
              </w:rPr>
            </w:pPr>
          </w:p>
        </w:tc>
        <w:tc>
          <w:tcPr>
            <w:tcW w:w="1881" w:type="pct"/>
            <w:vAlign w:val="center"/>
          </w:tcPr>
          <w:p w14:paraId="38F2A0A4" w14:textId="77777777" w:rsidR="003B4BC9" w:rsidRDefault="003B4BC9" w:rsidP="00176970">
            <w:pPr>
              <w:pStyle w:val="TabelleText"/>
              <w:spacing w:line="276" w:lineRule="auto"/>
              <w:rPr>
                <w:lang w:val="en-US"/>
              </w:rPr>
            </w:pPr>
            <w:r w:rsidRPr="00176970">
              <w:rPr>
                <w:lang w:val="en-US"/>
              </w:rPr>
              <w:t>Charge 12V Battery</w:t>
            </w:r>
          </w:p>
        </w:tc>
        <w:tc>
          <w:tcPr>
            <w:tcW w:w="1867" w:type="pct"/>
            <w:vAlign w:val="center"/>
          </w:tcPr>
          <w:p w14:paraId="4F09874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B975E26"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903A9DA" w14:textId="77777777" w:rsidR="003B4BC9" w:rsidRPr="003B4BC9" w:rsidRDefault="003B4BC9" w:rsidP="003B4BC9">
            <w:pPr>
              <w:rPr>
                <w:rFonts w:cs="Arial"/>
                <w:color w:val="7030A0"/>
                <w:sz w:val="16"/>
                <w:szCs w:val="14"/>
              </w:rPr>
            </w:pPr>
          </w:p>
        </w:tc>
      </w:tr>
      <w:tr w:rsidR="003B4BC9" w14:paraId="769A3B07" w14:textId="77777777" w:rsidTr="001D18E6">
        <w:trPr>
          <w:gridAfter w:val="1"/>
          <w:wAfter w:w="3860" w:type="dxa"/>
          <w:cantSplit/>
          <w:trHeight w:val="454"/>
          <w:tblHeader/>
          <w:jc w:val="center"/>
        </w:trPr>
        <w:tc>
          <w:tcPr>
            <w:tcW w:w="1252" w:type="pct"/>
            <w:vMerge/>
            <w:vAlign w:val="center"/>
          </w:tcPr>
          <w:p w14:paraId="4A61D3CC" w14:textId="77777777" w:rsidR="003B4BC9" w:rsidRDefault="003B4BC9" w:rsidP="00BE24A2">
            <w:pPr>
              <w:pStyle w:val="scriptNormal"/>
              <w:rPr>
                <w:color w:val="000000" w:themeColor="text1"/>
              </w:rPr>
            </w:pPr>
          </w:p>
        </w:tc>
        <w:tc>
          <w:tcPr>
            <w:tcW w:w="1881" w:type="pct"/>
            <w:vAlign w:val="center"/>
          </w:tcPr>
          <w:p w14:paraId="260706BD" w14:textId="77777777" w:rsidR="0009168A" w:rsidRDefault="0009168A"/>
        </w:tc>
      </w:tr>
      <w:tr w:rsidR="003B4BC9" w14:paraId="4E272C7B" w14:textId="77777777" w:rsidTr="001D18E6">
        <w:trPr>
          <w:cantSplit/>
          <w:trHeight w:val="454"/>
          <w:tblHeader/>
          <w:jc w:val="center"/>
        </w:trPr>
        <w:tc>
          <w:tcPr>
            <w:tcW w:w="1252" w:type="pct"/>
            <w:vMerge w:val="restart"/>
            <w:vAlign w:val="center"/>
          </w:tcPr>
          <w:p w14:paraId="15D7687E" w14:textId="77777777" w:rsidR="003B4BC9" w:rsidRPr="00BE24A2" w:rsidRDefault="003B4BC9" w:rsidP="00BE24A2">
            <w:pPr>
              <w:pStyle w:val="scriptNormal"/>
              <w:rPr>
                <w:color w:val="000000" w:themeColor="text1"/>
              </w:rPr>
            </w:pPr>
            <w:r>
              <w:rPr>
                <w:color w:val="000000" w:themeColor="text1"/>
              </w:rPr>
              <w:t>SOBDMC_HPCM ECU</w:t>
            </w:r>
          </w:p>
        </w:tc>
        <w:tc>
          <w:tcPr>
            <w:tcW w:w="1881" w:type="pct"/>
            <w:vAlign w:val="center"/>
          </w:tcPr>
          <w:p w14:paraId="03D06173" w14:textId="77777777" w:rsidR="003B4BC9" w:rsidRDefault="003B4BC9" w:rsidP="00176970">
            <w:pPr>
              <w:pStyle w:val="TabelleText"/>
              <w:spacing w:line="276" w:lineRule="auto"/>
              <w:rPr>
                <w:lang w:val="en-US"/>
              </w:rPr>
            </w:pPr>
            <w:r w:rsidRPr="00176970">
              <w:rPr>
                <w:lang w:val="en-US"/>
              </w:rPr>
              <w:t>Store Settings</w:t>
            </w:r>
          </w:p>
        </w:tc>
        <w:tc>
          <w:tcPr>
            <w:tcW w:w="1867" w:type="pct"/>
            <w:vAlign w:val="center"/>
          </w:tcPr>
          <w:p w14:paraId="6C372AA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B6D2E01"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468A9948" w14:textId="77777777" w:rsidR="003B4BC9" w:rsidRPr="003B4BC9" w:rsidRDefault="003B4BC9" w:rsidP="003B4BC9">
            <w:pPr>
              <w:rPr>
                <w:rFonts w:cs="Arial"/>
                <w:color w:val="7030A0"/>
                <w:sz w:val="16"/>
                <w:szCs w:val="14"/>
              </w:rPr>
            </w:pPr>
          </w:p>
        </w:tc>
      </w:tr>
      <w:tr w:rsidR="003B4BC9" w14:paraId="31E86F5B" w14:textId="77777777" w:rsidTr="001D18E6">
        <w:trPr>
          <w:cantSplit/>
          <w:trHeight w:val="454"/>
          <w:tblHeader/>
          <w:jc w:val="center"/>
        </w:trPr>
        <w:tc>
          <w:tcPr>
            <w:tcW w:w="1252" w:type="pct"/>
            <w:vMerge/>
            <w:vAlign w:val="center"/>
          </w:tcPr>
          <w:p w14:paraId="4FE255E8" w14:textId="77777777" w:rsidR="003B4BC9" w:rsidRDefault="003B4BC9" w:rsidP="00BE24A2">
            <w:pPr>
              <w:pStyle w:val="scriptNormal"/>
              <w:rPr>
                <w:color w:val="000000" w:themeColor="text1"/>
              </w:rPr>
            </w:pPr>
          </w:p>
        </w:tc>
        <w:tc>
          <w:tcPr>
            <w:tcW w:w="1881" w:type="pct"/>
            <w:vAlign w:val="center"/>
          </w:tcPr>
          <w:p w14:paraId="39067C59" w14:textId="77777777" w:rsidR="003B4BC9" w:rsidRDefault="003B4BC9" w:rsidP="00176970">
            <w:pPr>
              <w:pStyle w:val="TabelleText"/>
              <w:spacing w:line="276" w:lineRule="auto"/>
              <w:rPr>
                <w:lang w:val="en-US"/>
              </w:rPr>
            </w:pPr>
            <w:r w:rsidRPr="00176970">
              <w:rPr>
                <w:lang w:val="en-US"/>
              </w:rPr>
              <w:t>Retreive Stored Settings</w:t>
            </w:r>
          </w:p>
        </w:tc>
        <w:tc>
          <w:tcPr>
            <w:tcW w:w="1867" w:type="pct"/>
            <w:vAlign w:val="center"/>
          </w:tcPr>
          <w:p w14:paraId="48DD3EB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ABBF142" w14:textId="77777777" w:rsidR="003B4BC9" w:rsidRDefault="003B4BC9" w:rsidP="006E3D82">
            <w:pPr>
              <w:pStyle w:val="TabelleText"/>
              <w:numPr>
                <w:ilvl w:val="0"/>
                <w:numId w:val="20"/>
              </w:numPr>
              <w:spacing w:line="276" w:lineRule="auto"/>
              <w:ind w:left="220" w:hanging="140"/>
              <w:rPr>
                <w:lang w:val="en-US"/>
              </w:rPr>
            </w:pPr>
            <w:r w:rsidRPr="006E3D82">
              <w:rPr>
                <w:lang w:val="en-US"/>
              </w:rPr>
              <w:t>Retrieve_TMOS_Run_Results</w:t>
            </w:r>
          </w:p>
          <w:p w14:paraId="472357B4" w14:textId="77777777" w:rsidR="003B4BC9" w:rsidRPr="003B4BC9" w:rsidRDefault="003B4BC9" w:rsidP="003B4BC9">
            <w:pPr>
              <w:rPr>
                <w:rFonts w:cs="Arial"/>
                <w:color w:val="7030A0"/>
                <w:sz w:val="16"/>
                <w:szCs w:val="14"/>
              </w:rPr>
            </w:pPr>
          </w:p>
        </w:tc>
      </w:tr>
      <w:tr w:rsidR="003B4BC9" w14:paraId="523A6837" w14:textId="77777777" w:rsidTr="001D18E6">
        <w:trPr>
          <w:cantSplit/>
          <w:trHeight w:val="454"/>
          <w:tblHeader/>
          <w:jc w:val="center"/>
        </w:trPr>
        <w:tc>
          <w:tcPr>
            <w:tcW w:w="1252" w:type="pct"/>
            <w:vMerge/>
            <w:vAlign w:val="center"/>
          </w:tcPr>
          <w:p w14:paraId="3D04BD2B" w14:textId="77777777" w:rsidR="003B4BC9" w:rsidRDefault="003B4BC9" w:rsidP="00BE24A2">
            <w:pPr>
              <w:pStyle w:val="scriptNormal"/>
              <w:rPr>
                <w:color w:val="000000" w:themeColor="text1"/>
              </w:rPr>
            </w:pPr>
          </w:p>
        </w:tc>
        <w:tc>
          <w:tcPr>
            <w:tcW w:w="1881" w:type="pct"/>
            <w:vAlign w:val="center"/>
          </w:tcPr>
          <w:p w14:paraId="79D9DC8E" w14:textId="77777777" w:rsidR="003B4BC9" w:rsidRDefault="003B4BC9" w:rsidP="00176970">
            <w:pPr>
              <w:pStyle w:val="TabelleText"/>
              <w:spacing w:line="276" w:lineRule="auto"/>
              <w:rPr>
                <w:lang w:val="en-US"/>
              </w:rPr>
            </w:pPr>
            <w:r w:rsidRPr="00176970">
              <w:rPr>
                <w:lang w:val="en-US"/>
              </w:rPr>
              <w:t>Determine Cabin Cooling Conditions</w:t>
            </w:r>
          </w:p>
        </w:tc>
        <w:tc>
          <w:tcPr>
            <w:tcW w:w="1867" w:type="pct"/>
            <w:vAlign w:val="center"/>
          </w:tcPr>
          <w:p w14:paraId="35EF2DC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3BCA87A"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67982117" w14:textId="77777777" w:rsidR="003B4BC9" w:rsidRPr="003B4BC9" w:rsidRDefault="003B4BC9" w:rsidP="003B4BC9">
            <w:pPr>
              <w:rPr>
                <w:rFonts w:cs="Arial"/>
                <w:color w:val="7030A0"/>
                <w:sz w:val="16"/>
                <w:szCs w:val="14"/>
              </w:rPr>
            </w:pPr>
          </w:p>
        </w:tc>
      </w:tr>
      <w:tr w:rsidR="003B4BC9" w14:paraId="79886DF1" w14:textId="77777777" w:rsidTr="001D18E6">
        <w:trPr>
          <w:cantSplit/>
          <w:trHeight w:val="454"/>
          <w:tblHeader/>
          <w:jc w:val="center"/>
        </w:trPr>
        <w:tc>
          <w:tcPr>
            <w:tcW w:w="1252" w:type="pct"/>
            <w:vMerge/>
            <w:vAlign w:val="center"/>
          </w:tcPr>
          <w:p w14:paraId="25BCDF4C" w14:textId="77777777" w:rsidR="003B4BC9" w:rsidRDefault="003B4BC9" w:rsidP="00BE24A2">
            <w:pPr>
              <w:pStyle w:val="scriptNormal"/>
              <w:rPr>
                <w:color w:val="000000" w:themeColor="text1"/>
              </w:rPr>
            </w:pPr>
          </w:p>
        </w:tc>
        <w:tc>
          <w:tcPr>
            <w:tcW w:w="1881" w:type="pct"/>
            <w:vAlign w:val="center"/>
          </w:tcPr>
          <w:p w14:paraId="59CF2DDD" w14:textId="77777777" w:rsidR="003B4BC9" w:rsidRDefault="003B4BC9" w:rsidP="00176970">
            <w:pPr>
              <w:pStyle w:val="TabelleText"/>
              <w:spacing w:line="276" w:lineRule="auto"/>
              <w:rPr>
                <w:lang w:val="en-US"/>
              </w:rPr>
            </w:pPr>
            <w:r w:rsidRPr="00176970">
              <w:rPr>
                <w:lang w:val="en-US"/>
              </w:rPr>
              <w:t>Control Cabin Cooling Request</w:t>
            </w:r>
          </w:p>
        </w:tc>
        <w:tc>
          <w:tcPr>
            <w:tcW w:w="1867" w:type="pct"/>
            <w:vAlign w:val="center"/>
          </w:tcPr>
          <w:p w14:paraId="7C1F6D8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CB9794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526EA3A2" w14:textId="77777777" w:rsidR="003B4BC9" w:rsidRPr="003B4BC9" w:rsidRDefault="003B4BC9" w:rsidP="003B4BC9">
            <w:pPr>
              <w:rPr>
                <w:rFonts w:cs="Arial"/>
                <w:color w:val="7030A0"/>
                <w:sz w:val="16"/>
                <w:szCs w:val="14"/>
              </w:rPr>
            </w:pPr>
          </w:p>
        </w:tc>
      </w:tr>
      <w:tr w:rsidR="003B4BC9" w14:paraId="7C7D2A34" w14:textId="77777777" w:rsidTr="001D18E6">
        <w:trPr>
          <w:cantSplit/>
          <w:trHeight w:val="454"/>
          <w:tblHeader/>
          <w:jc w:val="center"/>
        </w:trPr>
        <w:tc>
          <w:tcPr>
            <w:tcW w:w="1252" w:type="pct"/>
            <w:vMerge/>
            <w:vAlign w:val="center"/>
          </w:tcPr>
          <w:p w14:paraId="01EEAC91" w14:textId="77777777" w:rsidR="003B4BC9" w:rsidRDefault="003B4BC9" w:rsidP="00BE24A2">
            <w:pPr>
              <w:pStyle w:val="scriptNormal"/>
              <w:rPr>
                <w:color w:val="000000" w:themeColor="text1"/>
              </w:rPr>
            </w:pPr>
          </w:p>
        </w:tc>
        <w:tc>
          <w:tcPr>
            <w:tcW w:w="1881" w:type="pct"/>
            <w:vAlign w:val="center"/>
          </w:tcPr>
          <w:p w14:paraId="3C5EED73" w14:textId="77777777" w:rsidR="003B4BC9" w:rsidRDefault="003B4BC9" w:rsidP="00176970">
            <w:pPr>
              <w:pStyle w:val="TabelleText"/>
              <w:spacing w:line="276" w:lineRule="auto"/>
              <w:rPr>
                <w:lang w:val="en-US"/>
              </w:rPr>
            </w:pPr>
            <w:r w:rsidRPr="00176970">
              <w:rPr>
                <w:lang w:val="en-US"/>
              </w:rPr>
              <w:t>Provide Cooling Feedback</w:t>
            </w:r>
          </w:p>
        </w:tc>
        <w:tc>
          <w:tcPr>
            <w:tcW w:w="1867" w:type="pct"/>
            <w:vAlign w:val="center"/>
          </w:tcPr>
          <w:p w14:paraId="20C8262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96C7AB0" w14:textId="77777777" w:rsidR="003B4BC9" w:rsidRDefault="003B4BC9" w:rsidP="006E3D82">
            <w:pPr>
              <w:pStyle w:val="TabelleText"/>
              <w:numPr>
                <w:ilvl w:val="0"/>
                <w:numId w:val="20"/>
              </w:numPr>
              <w:spacing w:line="276" w:lineRule="auto"/>
              <w:ind w:left="220" w:hanging="140"/>
              <w:rPr>
                <w:lang w:val="en-US"/>
              </w:rPr>
            </w:pPr>
            <w:r w:rsidRPr="006E3D82">
              <w:rPr>
                <w:lang w:val="en-US"/>
              </w:rPr>
              <w:t>Receive_Run_Display_Request</w:t>
            </w:r>
          </w:p>
          <w:p w14:paraId="11AB8795" w14:textId="77777777" w:rsidR="003B4BC9" w:rsidRPr="003B4BC9" w:rsidRDefault="003B4BC9" w:rsidP="003B4BC9">
            <w:pPr>
              <w:rPr>
                <w:rFonts w:cs="Arial"/>
                <w:color w:val="7030A0"/>
                <w:sz w:val="16"/>
                <w:szCs w:val="14"/>
              </w:rPr>
            </w:pPr>
          </w:p>
        </w:tc>
      </w:tr>
      <w:tr w:rsidR="003B4BC9" w14:paraId="1AD81168" w14:textId="77777777" w:rsidTr="001D18E6">
        <w:trPr>
          <w:cantSplit/>
          <w:trHeight w:val="454"/>
          <w:tblHeader/>
          <w:jc w:val="center"/>
        </w:trPr>
        <w:tc>
          <w:tcPr>
            <w:tcW w:w="1252" w:type="pct"/>
            <w:vMerge/>
            <w:vAlign w:val="center"/>
          </w:tcPr>
          <w:p w14:paraId="68C90D3E" w14:textId="77777777" w:rsidR="003B4BC9" w:rsidRDefault="003B4BC9" w:rsidP="00BE24A2">
            <w:pPr>
              <w:pStyle w:val="scriptNormal"/>
              <w:rPr>
                <w:color w:val="000000" w:themeColor="text1"/>
              </w:rPr>
            </w:pPr>
          </w:p>
        </w:tc>
        <w:tc>
          <w:tcPr>
            <w:tcW w:w="1881" w:type="pct"/>
            <w:vAlign w:val="center"/>
          </w:tcPr>
          <w:p w14:paraId="040DE336" w14:textId="77777777" w:rsidR="003B4BC9" w:rsidRDefault="003B4BC9" w:rsidP="00176970">
            <w:pPr>
              <w:pStyle w:val="TabelleText"/>
              <w:spacing w:line="276" w:lineRule="auto"/>
              <w:rPr>
                <w:lang w:val="en-US"/>
              </w:rPr>
            </w:pPr>
            <w:r w:rsidRPr="00176970">
              <w:rPr>
                <w:lang w:val="en-US"/>
              </w:rPr>
              <w:t>WakeUp Alarm Request</w:t>
            </w:r>
          </w:p>
        </w:tc>
        <w:tc>
          <w:tcPr>
            <w:tcW w:w="1867" w:type="pct"/>
            <w:vAlign w:val="center"/>
          </w:tcPr>
          <w:p w14:paraId="23D2405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3FC475D"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104AA63C" w14:textId="77777777" w:rsidR="003B4BC9" w:rsidRPr="003B4BC9" w:rsidRDefault="003B4BC9" w:rsidP="003B4BC9">
            <w:pPr>
              <w:rPr>
                <w:rFonts w:cs="Arial"/>
                <w:color w:val="7030A0"/>
                <w:sz w:val="16"/>
                <w:szCs w:val="14"/>
              </w:rPr>
            </w:pPr>
          </w:p>
        </w:tc>
      </w:tr>
      <w:tr w:rsidR="003B4BC9" w14:paraId="7CE2358D" w14:textId="77777777" w:rsidTr="001D18E6">
        <w:trPr>
          <w:cantSplit/>
          <w:trHeight w:val="454"/>
          <w:tblHeader/>
          <w:jc w:val="center"/>
        </w:trPr>
        <w:tc>
          <w:tcPr>
            <w:tcW w:w="1252" w:type="pct"/>
            <w:vMerge/>
            <w:vAlign w:val="center"/>
          </w:tcPr>
          <w:p w14:paraId="6E2092CD" w14:textId="77777777" w:rsidR="003B4BC9" w:rsidRDefault="003B4BC9" w:rsidP="00BE24A2">
            <w:pPr>
              <w:pStyle w:val="scriptNormal"/>
              <w:rPr>
                <w:color w:val="000000" w:themeColor="text1"/>
              </w:rPr>
            </w:pPr>
          </w:p>
        </w:tc>
        <w:tc>
          <w:tcPr>
            <w:tcW w:w="1881" w:type="pct"/>
            <w:vAlign w:val="center"/>
          </w:tcPr>
          <w:p w14:paraId="72ACC25F" w14:textId="77777777" w:rsidR="003B4BC9" w:rsidRDefault="003B4BC9" w:rsidP="00176970">
            <w:pPr>
              <w:pStyle w:val="TabelleText"/>
              <w:spacing w:line="276" w:lineRule="auto"/>
              <w:rPr>
                <w:lang w:val="en-US"/>
              </w:rPr>
            </w:pPr>
            <w:r w:rsidRPr="00176970">
              <w:rPr>
                <w:lang w:val="en-US"/>
              </w:rPr>
              <w:t>Send Requested TMOS Settings</w:t>
            </w:r>
          </w:p>
        </w:tc>
        <w:tc>
          <w:tcPr>
            <w:tcW w:w="1867" w:type="pct"/>
            <w:vAlign w:val="center"/>
          </w:tcPr>
          <w:p w14:paraId="68A9B91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22F5817"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7D5339ED" w14:textId="77777777" w:rsidR="003B4BC9" w:rsidRPr="003B4BC9" w:rsidRDefault="003B4BC9" w:rsidP="003B4BC9">
            <w:pPr>
              <w:rPr>
                <w:rFonts w:cs="Arial"/>
                <w:color w:val="7030A0"/>
                <w:sz w:val="16"/>
                <w:szCs w:val="14"/>
              </w:rPr>
            </w:pPr>
          </w:p>
        </w:tc>
      </w:tr>
      <w:tr w:rsidR="003B4BC9" w14:paraId="1273C352" w14:textId="77777777" w:rsidTr="001D18E6">
        <w:trPr>
          <w:cantSplit/>
          <w:trHeight w:val="454"/>
          <w:tblHeader/>
          <w:jc w:val="center"/>
        </w:trPr>
        <w:tc>
          <w:tcPr>
            <w:tcW w:w="1252" w:type="pct"/>
            <w:vMerge/>
            <w:vAlign w:val="center"/>
          </w:tcPr>
          <w:p w14:paraId="0D2D5730" w14:textId="77777777" w:rsidR="003B4BC9" w:rsidRDefault="003B4BC9" w:rsidP="00BE24A2">
            <w:pPr>
              <w:pStyle w:val="scriptNormal"/>
              <w:rPr>
                <w:color w:val="000000" w:themeColor="text1"/>
              </w:rPr>
            </w:pPr>
          </w:p>
        </w:tc>
        <w:tc>
          <w:tcPr>
            <w:tcW w:w="1881" w:type="pct"/>
            <w:vAlign w:val="center"/>
          </w:tcPr>
          <w:p w14:paraId="1F7694BF"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233521B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85BBB34"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0229A38B" w14:textId="77777777" w:rsidR="003B4BC9" w:rsidRPr="003B4BC9" w:rsidRDefault="003B4BC9" w:rsidP="003B4BC9">
            <w:pPr>
              <w:rPr>
                <w:rFonts w:cs="Arial"/>
                <w:color w:val="7030A0"/>
                <w:sz w:val="16"/>
                <w:szCs w:val="14"/>
              </w:rPr>
            </w:pPr>
          </w:p>
        </w:tc>
      </w:tr>
      <w:tr w:rsidR="003B4BC9" w14:paraId="759A22AB" w14:textId="77777777" w:rsidTr="001D18E6">
        <w:trPr>
          <w:gridAfter w:val="1"/>
          <w:wAfter w:w="3860" w:type="dxa"/>
          <w:cantSplit/>
          <w:trHeight w:val="454"/>
          <w:tblHeader/>
          <w:jc w:val="center"/>
        </w:trPr>
        <w:tc>
          <w:tcPr>
            <w:tcW w:w="1252" w:type="pct"/>
            <w:vMerge/>
            <w:vAlign w:val="center"/>
          </w:tcPr>
          <w:p w14:paraId="7E18E0A0" w14:textId="77777777" w:rsidR="003B4BC9" w:rsidRDefault="003B4BC9" w:rsidP="00BE24A2">
            <w:pPr>
              <w:pStyle w:val="scriptNormal"/>
              <w:rPr>
                <w:color w:val="000000" w:themeColor="text1"/>
              </w:rPr>
            </w:pPr>
          </w:p>
        </w:tc>
        <w:tc>
          <w:tcPr>
            <w:tcW w:w="1881" w:type="pct"/>
            <w:vAlign w:val="center"/>
          </w:tcPr>
          <w:p w14:paraId="1B6E680B" w14:textId="77777777" w:rsidR="0009168A" w:rsidRDefault="0009168A"/>
        </w:tc>
      </w:tr>
      <w:tr w:rsidR="003B4BC9" w14:paraId="73DC9CEE" w14:textId="77777777" w:rsidTr="001D18E6">
        <w:trPr>
          <w:cantSplit/>
          <w:trHeight w:val="454"/>
          <w:tblHeader/>
          <w:jc w:val="center"/>
        </w:trPr>
        <w:tc>
          <w:tcPr>
            <w:tcW w:w="1252" w:type="pct"/>
            <w:vMerge w:val="restart"/>
            <w:vAlign w:val="center"/>
          </w:tcPr>
          <w:p w14:paraId="3530EE90" w14:textId="77777777" w:rsidR="003B4BC9" w:rsidRPr="00BE24A2" w:rsidRDefault="003B4BC9" w:rsidP="00BE24A2">
            <w:pPr>
              <w:pStyle w:val="scriptNormal"/>
              <w:rPr>
                <w:color w:val="000000" w:themeColor="text1"/>
              </w:rPr>
            </w:pPr>
            <w:r>
              <w:rPr>
                <w:color w:val="000000" w:themeColor="text1"/>
              </w:rPr>
              <w:t>BECM</w:t>
            </w:r>
          </w:p>
        </w:tc>
        <w:tc>
          <w:tcPr>
            <w:tcW w:w="1881" w:type="pct"/>
            <w:vAlign w:val="center"/>
          </w:tcPr>
          <w:p w14:paraId="313CC848" w14:textId="77777777" w:rsidR="003B4BC9" w:rsidRDefault="003B4BC9" w:rsidP="00176970">
            <w:pPr>
              <w:pStyle w:val="TabelleText"/>
              <w:spacing w:line="276" w:lineRule="auto"/>
              <w:rPr>
                <w:lang w:val="en-US"/>
              </w:rPr>
            </w:pPr>
            <w:r w:rsidRPr="00176970">
              <w:rPr>
                <w:lang w:val="en-US"/>
              </w:rPr>
              <w:t>Provide HV Battery SOC</w:t>
            </w:r>
          </w:p>
        </w:tc>
        <w:tc>
          <w:tcPr>
            <w:tcW w:w="1867" w:type="pct"/>
            <w:vAlign w:val="center"/>
          </w:tcPr>
          <w:p w14:paraId="03DC2DF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EDA5F3" w14:textId="17C52998"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30DB9B2B" w14:textId="77777777" w:rsidR="003B4BC9" w:rsidRPr="003B4BC9" w:rsidRDefault="003B4BC9" w:rsidP="003B4BC9">
            <w:pPr>
              <w:rPr>
                <w:rFonts w:cs="Arial"/>
                <w:color w:val="7030A0"/>
                <w:sz w:val="16"/>
                <w:szCs w:val="14"/>
              </w:rPr>
            </w:pPr>
          </w:p>
        </w:tc>
      </w:tr>
      <w:tr w:rsidR="003B4BC9" w14:paraId="3643A68B" w14:textId="77777777" w:rsidTr="001D18E6">
        <w:trPr>
          <w:gridAfter w:val="1"/>
          <w:wAfter w:w="3860" w:type="dxa"/>
          <w:cantSplit/>
          <w:trHeight w:val="454"/>
          <w:tblHeader/>
          <w:jc w:val="center"/>
        </w:trPr>
        <w:tc>
          <w:tcPr>
            <w:tcW w:w="1252" w:type="pct"/>
            <w:vMerge/>
            <w:vAlign w:val="center"/>
          </w:tcPr>
          <w:p w14:paraId="717D4E45" w14:textId="77777777" w:rsidR="003B4BC9" w:rsidRDefault="003B4BC9" w:rsidP="00BE24A2">
            <w:pPr>
              <w:pStyle w:val="scriptNormal"/>
              <w:rPr>
                <w:color w:val="000000" w:themeColor="text1"/>
              </w:rPr>
            </w:pPr>
          </w:p>
        </w:tc>
        <w:tc>
          <w:tcPr>
            <w:tcW w:w="1881" w:type="pct"/>
            <w:vAlign w:val="center"/>
          </w:tcPr>
          <w:p w14:paraId="6F3097FD" w14:textId="77777777" w:rsidR="0009168A" w:rsidRDefault="0009168A"/>
        </w:tc>
      </w:tr>
      <w:tr w:rsidR="003B4BC9" w14:paraId="2BFDDBF8" w14:textId="77777777" w:rsidTr="001D18E6">
        <w:trPr>
          <w:cantSplit/>
          <w:trHeight w:val="454"/>
          <w:tblHeader/>
          <w:jc w:val="center"/>
        </w:trPr>
        <w:tc>
          <w:tcPr>
            <w:tcW w:w="1252" w:type="pct"/>
            <w:vMerge w:val="restart"/>
            <w:vAlign w:val="center"/>
          </w:tcPr>
          <w:p w14:paraId="5C58F00C" w14:textId="77777777" w:rsidR="003B4BC9" w:rsidRPr="00BE24A2" w:rsidRDefault="003B4BC9" w:rsidP="00BE24A2">
            <w:pPr>
              <w:pStyle w:val="scriptNormal"/>
              <w:rPr>
                <w:color w:val="000000" w:themeColor="text1"/>
              </w:rPr>
            </w:pPr>
            <w:r>
              <w:rPr>
                <w:color w:val="000000" w:themeColor="text1"/>
              </w:rPr>
              <w:t>Climate Controller</w:t>
            </w:r>
          </w:p>
        </w:tc>
        <w:tc>
          <w:tcPr>
            <w:tcW w:w="1881" w:type="pct"/>
            <w:vAlign w:val="center"/>
          </w:tcPr>
          <w:p w14:paraId="5AFDD61F" w14:textId="77777777" w:rsidR="003B4BC9" w:rsidRDefault="003B4BC9" w:rsidP="00176970">
            <w:pPr>
              <w:pStyle w:val="TabelleText"/>
              <w:spacing w:line="276" w:lineRule="auto"/>
              <w:rPr>
                <w:lang w:val="en-US"/>
              </w:rPr>
            </w:pPr>
            <w:r w:rsidRPr="00176970">
              <w:rPr>
                <w:lang w:val="en-US"/>
              </w:rPr>
              <w:t>Check Cabin and Battery Temperatures</w:t>
            </w:r>
          </w:p>
        </w:tc>
        <w:tc>
          <w:tcPr>
            <w:tcW w:w="1867" w:type="pct"/>
            <w:vAlign w:val="center"/>
          </w:tcPr>
          <w:p w14:paraId="570C545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F0BF80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5936F264" w14:textId="77777777" w:rsidR="003B4BC9" w:rsidRPr="003B4BC9" w:rsidRDefault="003B4BC9" w:rsidP="003B4BC9">
            <w:pPr>
              <w:rPr>
                <w:rFonts w:cs="Arial"/>
                <w:color w:val="7030A0"/>
                <w:sz w:val="16"/>
                <w:szCs w:val="14"/>
              </w:rPr>
            </w:pPr>
          </w:p>
        </w:tc>
      </w:tr>
      <w:tr w:rsidR="003B4BC9" w14:paraId="1D2735C0" w14:textId="77777777" w:rsidTr="001D18E6">
        <w:trPr>
          <w:cantSplit/>
          <w:trHeight w:val="454"/>
          <w:tblHeader/>
          <w:jc w:val="center"/>
        </w:trPr>
        <w:tc>
          <w:tcPr>
            <w:tcW w:w="1252" w:type="pct"/>
            <w:vMerge/>
            <w:vAlign w:val="center"/>
          </w:tcPr>
          <w:p w14:paraId="44EC7350" w14:textId="77777777" w:rsidR="003B4BC9" w:rsidRDefault="003B4BC9" w:rsidP="00BE24A2">
            <w:pPr>
              <w:pStyle w:val="scriptNormal"/>
              <w:rPr>
                <w:color w:val="000000" w:themeColor="text1"/>
              </w:rPr>
            </w:pPr>
          </w:p>
        </w:tc>
        <w:tc>
          <w:tcPr>
            <w:tcW w:w="1881" w:type="pct"/>
            <w:vAlign w:val="center"/>
          </w:tcPr>
          <w:p w14:paraId="3E10A312"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1F4CCFA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0C79CB3"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64D3671A" w14:textId="77777777" w:rsidR="003B4BC9" w:rsidRPr="003B4BC9" w:rsidRDefault="003B4BC9" w:rsidP="003B4BC9">
            <w:pPr>
              <w:rPr>
                <w:rFonts w:cs="Arial"/>
                <w:color w:val="7030A0"/>
                <w:sz w:val="16"/>
                <w:szCs w:val="14"/>
              </w:rPr>
            </w:pPr>
          </w:p>
        </w:tc>
      </w:tr>
      <w:tr w:rsidR="003B4BC9" w14:paraId="3FC1060D" w14:textId="77777777" w:rsidTr="001D18E6">
        <w:trPr>
          <w:gridAfter w:val="1"/>
          <w:wAfter w:w="3860" w:type="dxa"/>
          <w:cantSplit/>
          <w:trHeight w:val="454"/>
          <w:tblHeader/>
          <w:jc w:val="center"/>
        </w:trPr>
        <w:tc>
          <w:tcPr>
            <w:tcW w:w="1252" w:type="pct"/>
            <w:vMerge/>
            <w:vAlign w:val="center"/>
          </w:tcPr>
          <w:p w14:paraId="0445D069" w14:textId="77777777" w:rsidR="003B4BC9" w:rsidRDefault="003B4BC9" w:rsidP="00BE24A2">
            <w:pPr>
              <w:pStyle w:val="scriptNormal"/>
              <w:rPr>
                <w:color w:val="000000" w:themeColor="text1"/>
              </w:rPr>
            </w:pPr>
          </w:p>
        </w:tc>
        <w:tc>
          <w:tcPr>
            <w:tcW w:w="1881" w:type="pct"/>
            <w:vAlign w:val="center"/>
          </w:tcPr>
          <w:p w14:paraId="0558EE77" w14:textId="77777777" w:rsidR="0009168A" w:rsidRDefault="0009168A"/>
        </w:tc>
      </w:tr>
      <w:tr w:rsidR="003B4BC9" w14:paraId="65E5D742" w14:textId="77777777" w:rsidTr="001D18E6">
        <w:trPr>
          <w:cantSplit/>
          <w:trHeight w:val="454"/>
          <w:tblHeader/>
          <w:jc w:val="center"/>
        </w:trPr>
        <w:tc>
          <w:tcPr>
            <w:tcW w:w="1252" w:type="pct"/>
            <w:vMerge w:val="restart"/>
            <w:vAlign w:val="center"/>
          </w:tcPr>
          <w:p w14:paraId="6B11EAC0" w14:textId="77777777" w:rsidR="003B4BC9" w:rsidRPr="00BE24A2" w:rsidRDefault="003B4BC9" w:rsidP="00BE24A2">
            <w:pPr>
              <w:pStyle w:val="scriptNormal"/>
              <w:rPr>
                <w:color w:val="000000" w:themeColor="text1"/>
              </w:rPr>
            </w:pPr>
            <w:r>
              <w:rPr>
                <w:color w:val="000000" w:themeColor="text1"/>
              </w:rPr>
              <w:t>GSM ECU</w:t>
            </w:r>
          </w:p>
        </w:tc>
        <w:tc>
          <w:tcPr>
            <w:tcW w:w="1881" w:type="pct"/>
            <w:vAlign w:val="center"/>
          </w:tcPr>
          <w:p w14:paraId="2967B346"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0A55511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6146581"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5786B54B" w14:textId="77777777" w:rsidR="003B4BC9" w:rsidRPr="003B4BC9" w:rsidRDefault="003B4BC9" w:rsidP="003B4BC9">
            <w:pPr>
              <w:rPr>
                <w:rFonts w:cs="Arial"/>
                <w:color w:val="7030A0"/>
                <w:sz w:val="16"/>
                <w:szCs w:val="14"/>
              </w:rPr>
            </w:pPr>
          </w:p>
        </w:tc>
      </w:tr>
      <w:tr w:rsidR="003B4BC9" w14:paraId="625631CC" w14:textId="77777777" w:rsidTr="001D18E6">
        <w:trPr>
          <w:gridAfter w:val="1"/>
          <w:wAfter w:w="3860" w:type="dxa"/>
          <w:cantSplit/>
          <w:trHeight w:val="454"/>
          <w:tblHeader/>
          <w:jc w:val="center"/>
        </w:trPr>
        <w:tc>
          <w:tcPr>
            <w:tcW w:w="1252" w:type="pct"/>
            <w:vMerge/>
            <w:vAlign w:val="center"/>
          </w:tcPr>
          <w:p w14:paraId="3D7FF716" w14:textId="77777777" w:rsidR="003B4BC9" w:rsidRDefault="003B4BC9" w:rsidP="00BE24A2">
            <w:pPr>
              <w:pStyle w:val="scriptNormal"/>
              <w:rPr>
                <w:color w:val="000000" w:themeColor="text1"/>
              </w:rPr>
            </w:pPr>
          </w:p>
        </w:tc>
        <w:tc>
          <w:tcPr>
            <w:tcW w:w="1881" w:type="pct"/>
            <w:vAlign w:val="center"/>
          </w:tcPr>
          <w:p w14:paraId="7136E759" w14:textId="77777777" w:rsidR="0009168A" w:rsidRDefault="0009168A"/>
        </w:tc>
      </w:tr>
      <w:tr w:rsidR="003B4BC9" w14:paraId="4EA72A96" w14:textId="77777777" w:rsidTr="001D18E6">
        <w:trPr>
          <w:gridAfter w:val="1"/>
          <w:wAfter w:w="3860" w:type="dxa"/>
          <w:cantSplit/>
          <w:trHeight w:val="454"/>
          <w:tblHeader/>
          <w:jc w:val="center"/>
        </w:trPr>
        <w:tc>
          <w:tcPr>
            <w:tcW w:w="1252" w:type="pct"/>
            <w:vMerge w:val="restart"/>
            <w:vAlign w:val="center"/>
          </w:tcPr>
          <w:p w14:paraId="1FC151AD" w14:textId="77777777" w:rsidR="003B4BC9" w:rsidRPr="00BE24A2" w:rsidRDefault="003B4BC9" w:rsidP="00BE24A2">
            <w:pPr>
              <w:pStyle w:val="scriptNormal"/>
              <w:rPr>
                <w:color w:val="000000" w:themeColor="text1"/>
              </w:rPr>
            </w:pPr>
            <w:r>
              <w:rPr>
                <w:color w:val="000000" w:themeColor="text1"/>
              </w:rPr>
              <w:t>FD3 CAN</w:t>
            </w:r>
          </w:p>
        </w:tc>
        <w:tc>
          <w:tcPr>
            <w:tcW w:w="1881" w:type="pct"/>
            <w:vAlign w:val="center"/>
          </w:tcPr>
          <w:p w14:paraId="56672945" w14:textId="77777777" w:rsidR="0009168A" w:rsidRDefault="0009168A"/>
        </w:tc>
      </w:tr>
      <w:tr w:rsidR="003B4BC9" w14:paraId="650C612B" w14:textId="77777777" w:rsidTr="001D18E6">
        <w:trPr>
          <w:gridAfter w:val="1"/>
          <w:wAfter w:w="3860" w:type="dxa"/>
          <w:cantSplit/>
          <w:trHeight w:val="454"/>
          <w:tblHeader/>
          <w:jc w:val="center"/>
        </w:trPr>
        <w:tc>
          <w:tcPr>
            <w:tcW w:w="1252" w:type="pct"/>
            <w:vMerge w:val="restart"/>
            <w:vAlign w:val="center"/>
          </w:tcPr>
          <w:p w14:paraId="7E199341" w14:textId="539CA7B7" w:rsidR="003B4BC9" w:rsidRPr="005B3B9B" w:rsidRDefault="003B4BC9" w:rsidP="00BE24A2">
            <w:pPr>
              <w:pStyle w:val="scriptNormal"/>
              <w:rPr>
                <w:color w:val="FF0000"/>
              </w:rPr>
            </w:pPr>
            <w:r w:rsidRPr="005B3B9B">
              <w:rPr>
                <w:color w:val="FF0000"/>
              </w:rPr>
              <w:t>BCM ECU</w:t>
            </w:r>
            <w:r w:rsidR="005B3B9B">
              <w:rPr>
                <w:color w:val="FF0000"/>
              </w:rPr>
              <w:t xml:space="preserve"> check for duplicates</w:t>
            </w:r>
          </w:p>
        </w:tc>
        <w:tc>
          <w:tcPr>
            <w:tcW w:w="1881" w:type="pct"/>
            <w:vAlign w:val="center"/>
          </w:tcPr>
          <w:p w14:paraId="363331DB" w14:textId="77777777" w:rsidR="0009168A" w:rsidRDefault="0009168A"/>
        </w:tc>
      </w:tr>
      <w:tr w:rsidR="003B4BC9" w14:paraId="75BAFA52" w14:textId="77777777" w:rsidTr="001D18E6">
        <w:trPr>
          <w:cantSplit/>
          <w:trHeight w:val="454"/>
          <w:tblHeader/>
          <w:jc w:val="center"/>
        </w:trPr>
        <w:tc>
          <w:tcPr>
            <w:tcW w:w="1252" w:type="pct"/>
            <w:vMerge w:val="restart"/>
            <w:vAlign w:val="center"/>
          </w:tcPr>
          <w:p w14:paraId="26F89AD2" w14:textId="77777777" w:rsidR="003B4BC9" w:rsidRPr="00BE24A2" w:rsidRDefault="003B4BC9" w:rsidP="00BE24A2">
            <w:pPr>
              <w:pStyle w:val="scriptNormal"/>
              <w:rPr>
                <w:color w:val="000000" w:themeColor="text1"/>
              </w:rPr>
            </w:pPr>
            <w:r>
              <w:rPr>
                <w:color w:val="000000" w:themeColor="text1"/>
              </w:rPr>
              <w:t>Settings Storing Actuator</w:t>
            </w:r>
          </w:p>
        </w:tc>
        <w:tc>
          <w:tcPr>
            <w:tcW w:w="1881" w:type="pct"/>
            <w:vAlign w:val="center"/>
          </w:tcPr>
          <w:p w14:paraId="2A5828DB" w14:textId="77777777" w:rsidR="003B4BC9" w:rsidRDefault="003B4BC9" w:rsidP="00176970">
            <w:pPr>
              <w:pStyle w:val="TabelleText"/>
              <w:spacing w:line="276" w:lineRule="auto"/>
              <w:rPr>
                <w:lang w:val="en-US"/>
              </w:rPr>
            </w:pPr>
            <w:r w:rsidRPr="00176970">
              <w:rPr>
                <w:lang w:val="en-US"/>
              </w:rPr>
              <w:t>Store Settings</w:t>
            </w:r>
          </w:p>
        </w:tc>
        <w:tc>
          <w:tcPr>
            <w:tcW w:w="1867" w:type="pct"/>
            <w:vAlign w:val="center"/>
          </w:tcPr>
          <w:p w14:paraId="132426B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CEED795"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21D14E71" w14:textId="77777777" w:rsidR="003B4BC9" w:rsidRPr="003B4BC9" w:rsidRDefault="003B4BC9" w:rsidP="003B4BC9">
            <w:pPr>
              <w:rPr>
                <w:rFonts w:cs="Arial"/>
                <w:color w:val="7030A0"/>
                <w:sz w:val="16"/>
                <w:szCs w:val="14"/>
              </w:rPr>
            </w:pPr>
          </w:p>
        </w:tc>
      </w:tr>
      <w:tr w:rsidR="003B4BC9" w14:paraId="2F6FD2D9" w14:textId="77777777" w:rsidTr="001D18E6">
        <w:trPr>
          <w:gridAfter w:val="1"/>
          <w:wAfter w:w="3860" w:type="dxa"/>
          <w:cantSplit/>
          <w:trHeight w:val="454"/>
          <w:tblHeader/>
          <w:jc w:val="center"/>
        </w:trPr>
        <w:tc>
          <w:tcPr>
            <w:tcW w:w="1252" w:type="pct"/>
            <w:vMerge/>
            <w:vAlign w:val="center"/>
          </w:tcPr>
          <w:p w14:paraId="2122219D" w14:textId="77777777" w:rsidR="003B4BC9" w:rsidRDefault="003B4BC9" w:rsidP="00BE24A2">
            <w:pPr>
              <w:pStyle w:val="scriptNormal"/>
              <w:rPr>
                <w:color w:val="000000" w:themeColor="text1"/>
              </w:rPr>
            </w:pPr>
          </w:p>
        </w:tc>
        <w:tc>
          <w:tcPr>
            <w:tcW w:w="1881" w:type="pct"/>
            <w:vAlign w:val="center"/>
          </w:tcPr>
          <w:p w14:paraId="35704766" w14:textId="77777777" w:rsidR="0009168A" w:rsidRDefault="0009168A"/>
        </w:tc>
      </w:tr>
      <w:tr w:rsidR="003B4BC9" w14:paraId="42C15BDA" w14:textId="77777777" w:rsidTr="001D18E6">
        <w:trPr>
          <w:cantSplit/>
          <w:trHeight w:val="454"/>
          <w:tblHeader/>
          <w:jc w:val="center"/>
        </w:trPr>
        <w:tc>
          <w:tcPr>
            <w:tcW w:w="1252" w:type="pct"/>
            <w:vMerge w:val="restart"/>
            <w:vAlign w:val="center"/>
          </w:tcPr>
          <w:p w14:paraId="6FF88A8C" w14:textId="77777777" w:rsidR="003B4BC9" w:rsidRPr="00BE24A2" w:rsidRDefault="003B4BC9" w:rsidP="00BE24A2">
            <w:pPr>
              <w:pStyle w:val="scriptNormal"/>
              <w:rPr>
                <w:color w:val="000000" w:themeColor="text1"/>
              </w:rPr>
            </w:pPr>
            <w:r>
              <w:rPr>
                <w:color w:val="000000" w:themeColor="text1"/>
              </w:rPr>
              <w:t>12V Battery</w:t>
            </w:r>
          </w:p>
        </w:tc>
        <w:tc>
          <w:tcPr>
            <w:tcW w:w="1881" w:type="pct"/>
            <w:vAlign w:val="center"/>
          </w:tcPr>
          <w:p w14:paraId="2CE81426" w14:textId="77777777" w:rsidR="003B4BC9" w:rsidRDefault="003B4BC9" w:rsidP="00176970">
            <w:pPr>
              <w:pStyle w:val="TabelleText"/>
              <w:spacing w:line="276" w:lineRule="auto"/>
              <w:rPr>
                <w:lang w:val="en-US"/>
              </w:rPr>
            </w:pPr>
            <w:r w:rsidRPr="00176970">
              <w:rPr>
                <w:lang w:val="en-US"/>
              </w:rPr>
              <w:t>Provide Off Plug Power</w:t>
            </w:r>
          </w:p>
        </w:tc>
        <w:tc>
          <w:tcPr>
            <w:tcW w:w="1867" w:type="pct"/>
            <w:vAlign w:val="center"/>
          </w:tcPr>
          <w:p w14:paraId="5E59AFD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1BCF573"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92104C9" w14:textId="77777777" w:rsidR="003B4BC9" w:rsidRPr="003B4BC9" w:rsidRDefault="003B4BC9" w:rsidP="003B4BC9">
            <w:pPr>
              <w:rPr>
                <w:rFonts w:cs="Arial"/>
                <w:color w:val="7030A0"/>
                <w:sz w:val="16"/>
                <w:szCs w:val="14"/>
              </w:rPr>
            </w:pPr>
          </w:p>
        </w:tc>
      </w:tr>
      <w:tr w:rsidR="003B4BC9" w14:paraId="5DA91DDE" w14:textId="77777777" w:rsidTr="001D18E6">
        <w:trPr>
          <w:gridAfter w:val="1"/>
          <w:wAfter w:w="3860" w:type="dxa"/>
          <w:cantSplit/>
          <w:trHeight w:val="454"/>
          <w:tblHeader/>
          <w:jc w:val="center"/>
        </w:trPr>
        <w:tc>
          <w:tcPr>
            <w:tcW w:w="1252" w:type="pct"/>
            <w:vMerge/>
            <w:vAlign w:val="center"/>
          </w:tcPr>
          <w:p w14:paraId="0EED82F4" w14:textId="77777777" w:rsidR="003B4BC9" w:rsidRDefault="003B4BC9" w:rsidP="00BE24A2">
            <w:pPr>
              <w:pStyle w:val="scriptNormal"/>
              <w:rPr>
                <w:color w:val="000000" w:themeColor="text1"/>
              </w:rPr>
            </w:pPr>
          </w:p>
        </w:tc>
        <w:tc>
          <w:tcPr>
            <w:tcW w:w="1881" w:type="pct"/>
            <w:vAlign w:val="center"/>
          </w:tcPr>
          <w:p w14:paraId="48C58C6D" w14:textId="77777777" w:rsidR="0009168A" w:rsidRDefault="0009168A"/>
        </w:tc>
      </w:tr>
      <w:tr w:rsidR="003B4BC9" w14:paraId="140F06AC" w14:textId="77777777" w:rsidTr="001D18E6">
        <w:trPr>
          <w:gridAfter w:val="1"/>
          <w:wAfter w:w="3860" w:type="dxa"/>
          <w:cantSplit/>
          <w:trHeight w:val="454"/>
          <w:tblHeader/>
          <w:jc w:val="center"/>
        </w:trPr>
        <w:tc>
          <w:tcPr>
            <w:tcW w:w="1252" w:type="pct"/>
            <w:vMerge w:val="restart"/>
            <w:vAlign w:val="center"/>
          </w:tcPr>
          <w:p w14:paraId="3BEBB98C" w14:textId="77777777" w:rsidR="003B4BC9" w:rsidRPr="00BE24A2" w:rsidRDefault="003B4BC9" w:rsidP="00BE24A2">
            <w:pPr>
              <w:pStyle w:val="scriptNormal"/>
              <w:rPr>
                <w:color w:val="000000" w:themeColor="text1"/>
              </w:rPr>
            </w:pPr>
            <w:r>
              <w:rPr>
                <w:color w:val="000000" w:themeColor="text1"/>
              </w:rPr>
              <w:t>FD1 CAN</w:t>
            </w:r>
          </w:p>
        </w:tc>
        <w:tc>
          <w:tcPr>
            <w:tcW w:w="1881" w:type="pct"/>
            <w:vAlign w:val="center"/>
          </w:tcPr>
          <w:p w14:paraId="5D39F8EA" w14:textId="77777777" w:rsidR="0009168A" w:rsidRDefault="0009168A"/>
        </w:tc>
      </w:tr>
      <w:tr w:rsidR="003B4BC9" w14:paraId="2DC0515B" w14:textId="77777777" w:rsidTr="001D18E6">
        <w:trPr>
          <w:cantSplit/>
          <w:trHeight w:val="454"/>
          <w:tblHeader/>
          <w:jc w:val="center"/>
        </w:trPr>
        <w:tc>
          <w:tcPr>
            <w:tcW w:w="1252" w:type="pct"/>
            <w:vMerge w:val="restart"/>
            <w:vAlign w:val="center"/>
          </w:tcPr>
          <w:p w14:paraId="1F7FA9E9" w14:textId="77777777" w:rsidR="003B4BC9" w:rsidRPr="00BE24A2" w:rsidRDefault="003B4BC9" w:rsidP="00BE24A2">
            <w:pPr>
              <w:pStyle w:val="scriptNormal"/>
              <w:rPr>
                <w:color w:val="000000" w:themeColor="text1"/>
              </w:rPr>
            </w:pPr>
            <w:r>
              <w:rPr>
                <w:color w:val="000000" w:themeColor="text1"/>
              </w:rPr>
              <w:lastRenderedPageBreak/>
              <w:t>AC Compressor Actuator</w:t>
            </w:r>
          </w:p>
        </w:tc>
        <w:tc>
          <w:tcPr>
            <w:tcW w:w="1881" w:type="pct"/>
            <w:vAlign w:val="center"/>
          </w:tcPr>
          <w:p w14:paraId="7FA616AC" w14:textId="77777777" w:rsidR="003B4BC9" w:rsidRDefault="003B4BC9" w:rsidP="00176970">
            <w:pPr>
              <w:pStyle w:val="TabelleText"/>
              <w:spacing w:line="276" w:lineRule="auto"/>
              <w:rPr>
                <w:lang w:val="en-US"/>
              </w:rPr>
            </w:pPr>
            <w:r w:rsidRPr="00176970">
              <w:rPr>
                <w:lang w:val="en-US"/>
              </w:rPr>
              <w:t>AC_Compressor_Actuator</w:t>
            </w:r>
          </w:p>
        </w:tc>
        <w:tc>
          <w:tcPr>
            <w:tcW w:w="1867" w:type="pct"/>
            <w:vAlign w:val="center"/>
          </w:tcPr>
          <w:p w14:paraId="21C0CC2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C65D8C0"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6A3927FF" w14:textId="77777777" w:rsidR="003B4BC9" w:rsidRPr="003B4BC9" w:rsidRDefault="003B4BC9" w:rsidP="003B4BC9">
            <w:pPr>
              <w:rPr>
                <w:rFonts w:cs="Arial"/>
                <w:color w:val="7030A0"/>
                <w:sz w:val="16"/>
                <w:szCs w:val="14"/>
              </w:rPr>
            </w:pPr>
          </w:p>
        </w:tc>
      </w:tr>
      <w:tr w:rsidR="003B4BC9" w14:paraId="69FF3030" w14:textId="77777777" w:rsidTr="001D18E6">
        <w:trPr>
          <w:gridAfter w:val="1"/>
          <w:wAfter w:w="3860" w:type="dxa"/>
          <w:cantSplit/>
          <w:trHeight w:val="454"/>
          <w:tblHeader/>
          <w:jc w:val="center"/>
        </w:trPr>
        <w:tc>
          <w:tcPr>
            <w:tcW w:w="1252" w:type="pct"/>
            <w:vMerge/>
            <w:vAlign w:val="center"/>
          </w:tcPr>
          <w:p w14:paraId="45FDE33B" w14:textId="77777777" w:rsidR="003B4BC9" w:rsidRDefault="003B4BC9" w:rsidP="00BE24A2">
            <w:pPr>
              <w:pStyle w:val="scriptNormal"/>
              <w:rPr>
                <w:color w:val="000000" w:themeColor="text1"/>
              </w:rPr>
            </w:pPr>
          </w:p>
        </w:tc>
        <w:tc>
          <w:tcPr>
            <w:tcW w:w="1881" w:type="pct"/>
            <w:vAlign w:val="center"/>
          </w:tcPr>
          <w:p w14:paraId="380319BD" w14:textId="77777777" w:rsidR="0009168A" w:rsidRDefault="0009168A"/>
        </w:tc>
      </w:tr>
      <w:tr w:rsidR="003B4BC9" w14:paraId="6333B268" w14:textId="77777777" w:rsidTr="001D18E6">
        <w:trPr>
          <w:cantSplit/>
          <w:trHeight w:val="454"/>
          <w:tblHeader/>
          <w:jc w:val="center"/>
        </w:trPr>
        <w:tc>
          <w:tcPr>
            <w:tcW w:w="1252" w:type="pct"/>
            <w:vMerge w:val="restart"/>
            <w:vAlign w:val="center"/>
          </w:tcPr>
          <w:p w14:paraId="7DE89B0B" w14:textId="77777777" w:rsidR="003B4BC9" w:rsidRPr="00BE24A2" w:rsidRDefault="003B4BC9" w:rsidP="00BE24A2">
            <w:pPr>
              <w:pStyle w:val="scriptNormal"/>
              <w:rPr>
                <w:color w:val="000000" w:themeColor="text1"/>
              </w:rPr>
            </w:pPr>
            <w:r>
              <w:rPr>
                <w:color w:val="000000" w:themeColor="text1"/>
              </w:rPr>
              <w:t>Touchscreen Display</w:t>
            </w:r>
          </w:p>
        </w:tc>
        <w:tc>
          <w:tcPr>
            <w:tcW w:w="1881" w:type="pct"/>
            <w:vAlign w:val="center"/>
          </w:tcPr>
          <w:p w14:paraId="5F90EDA1" w14:textId="77777777" w:rsidR="003B4BC9" w:rsidRDefault="003B4BC9" w:rsidP="00176970">
            <w:pPr>
              <w:pStyle w:val="TabelleText"/>
              <w:spacing w:line="276" w:lineRule="auto"/>
              <w:rPr>
                <w:lang w:val="en-US"/>
              </w:rPr>
            </w:pPr>
            <w:r w:rsidRPr="00176970">
              <w:rPr>
                <w:lang w:val="en-US"/>
              </w:rPr>
              <w:t>Display User Settings</w:t>
            </w:r>
          </w:p>
        </w:tc>
        <w:tc>
          <w:tcPr>
            <w:tcW w:w="1867" w:type="pct"/>
            <w:vAlign w:val="center"/>
          </w:tcPr>
          <w:p w14:paraId="55F9246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1F6B1B3"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Feedback</w:t>
            </w:r>
          </w:p>
          <w:p w14:paraId="000C0CE7" w14:textId="77777777" w:rsidR="003B4BC9" w:rsidRDefault="003B4BC9" w:rsidP="006E3D82">
            <w:pPr>
              <w:pStyle w:val="TabelleText"/>
              <w:numPr>
                <w:ilvl w:val="0"/>
                <w:numId w:val="20"/>
              </w:numPr>
              <w:spacing w:line="276" w:lineRule="auto"/>
              <w:ind w:left="220" w:hanging="140"/>
              <w:rPr>
                <w:lang w:val="en-US"/>
              </w:rPr>
            </w:pPr>
            <w:r w:rsidRPr="006E3D82">
              <w:rPr>
                <w:lang w:val="en-US"/>
              </w:rPr>
              <w:t>Send_Display_Message</w:t>
            </w:r>
          </w:p>
          <w:p w14:paraId="6957AA78" w14:textId="77777777" w:rsidR="003B4BC9" w:rsidRPr="003B4BC9" w:rsidRDefault="003B4BC9" w:rsidP="003B4BC9">
            <w:pPr>
              <w:rPr>
                <w:rFonts w:cs="Arial"/>
                <w:color w:val="7030A0"/>
                <w:sz w:val="16"/>
                <w:szCs w:val="14"/>
              </w:rPr>
            </w:pPr>
          </w:p>
        </w:tc>
      </w:tr>
      <w:tr w:rsidR="003B4BC9" w14:paraId="7573CAA9" w14:textId="77777777" w:rsidTr="001D18E6">
        <w:trPr>
          <w:cantSplit/>
          <w:trHeight w:val="454"/>
          <w:tblHeader/>
          <w:jc w:val="center"/>
        </w:trPr>
        <w:tc>
          <w:tcPr>
            <w:tcW w:w="1252" w:type="pct"/>
            <w:vMerge/>
            <w:vAlign w:val="center"/>
          </w:tcPr>
          <w:p w14:paraId="51502E13" w14:textId="77777777" w:rsidR="003B4BC9" w:rsidRDefault="003B4BC9" w:rsidP="00BE24A2">
            <w:pPr>
              <w:pStyle w:val="scriptNormal"/>
              <w:rPr>
                <w:color w:val="000000" w:themeColor="text1"/>
              </w:rPr>
            </w:pPr>
          </w:p>
        </w:tc>
        <w:tc>
          <w:tcPr>
            <w:tcW w:w="1881" w:type="pct"/>
            <w:vAlign w:val="center"/>
          </w:tcPr>
          <w:p w14:paraId="0C047722" w14:textId="77777777" w:rsidR="003B4BC9" w:rsidRDefault="003B4BC9" w:rsidP="00176970">
            <w:pPr>
              <w:pStyle w:val="TabelleText"/>
              <w:spacing w:line="276" w:lineRule="auto"/>
              <w:rPr>
                <w:lang w:val="en-US"/>
              </w:rPr>
            </w:pPr>
            <w:r w:rsidRPr="00176970">
              <w:rPr>
                <w:lang w:val="en-US"/>
              </w:rPr>
              <w:t>Receive Off_Board Request</w:t>
            </w:r>
          </w:p>
        </w:tc>
        <w:tc>
          <w:tcPr>
            <w:tcW w:w="1867" w:type="pct"/>
            <w:vAlign w:val="center"/>
          </w:tcPr>
          <w:p w14:paraId="225AF9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7307B10"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39EDDE3E" w14:textId="77777777" w:rsidR="003B4BC9" w:rsidRPr="003B4BC9" w:rsidRDefault="003B4BC9" w:rsidP="003B4BC9">
            <w:pPr>
              <w:rPr>
                <w:rFonts w:cs="Arial"/>
                <w:color w:val="7030A0"/>
                <w:sz w:val="16"/>
                <w:szCs w:val="14"/>
              </w:rPr>
            </w:pPr>
          </w:p>
        </w:tc>
      </w:tr>
      <w:tr w:rsidR="003B4BC9" w14:paraId="4B66D80B" w14:textId="77777777" w:rsidTr="001D18E6">
        <w:trPr>
          <w:gridAfter w:val="1"/>
          <w:wAfter w:w="3860" w:type="dxa"/>
          <w:cantSplit/>
          <w:trHeight w:val="454"/>
          <w:tblHeader/>
          <w:jc w:val="center"/>
        </w:trPr>
        <w:tc>
          <w:tcPr>
            <w:tcW w:w="1252" w:type="pct"/>
            <w:vMerge/>
            <w:vAlign w:val="center"/>
          </w:tcPr>
          <w:p w14:paraId="7632A2F0" w14:textId="77777777" w:rsidR="003B4BC9" w:rsidRDefault="003B4BC9" w:rsidP="00BE24A2">
            <w:pPr>
              <w:pStyle w:val="scriptNormal"/>
              <w:rPr>
                <w:color w:val="000000" w:themeColor="text1"/>
              </w:rPr>
            </w:pPr>
          </w:p>
        </w:tc>
        <w:tc>
          <w:tcPr>
            <w:tcW w:w="1881" w:type="pct"/>
            <w:vAlign w:val="center"/>
          </w:tcPr>
          <w:p w14:paraId="0FA1C09C" w14:textId="77777777" w:rsidR="0009168A" w:rsidRDefault="0009168A"/>
        </w:tc>
      </w:tr>
      <w:tr w:rsidR="003B4BC9" w14:paraId="73BF5AE2" w14:textId="77777777" w:rsidTr="001D18E6">
        <w:trPr>
          <w:gridAfter w:val="1"/>
          <w:wAfter w:w="3860" w:type="dxa"/>
          <w:cantSplit/>
          <w:trHeight w:val="454"/>
          <w:tblHeader/>
          <w:jc w:val="center"/>
        </w:trPr>
        <w:tc>
          <w:tcPr>
            <w:tcW w:w="1252" w:type="pct"/>
            <w:vMerge w:val="restart"/>
            <w:vAlign w:val="center"/>
          </w:tcPr>
          <w:p w14:paraId="437B00C0" w14:textId="77777777" w:rsidR="003B4BC9" w:rsidRPr="00BE24A2" w:rsidRDefault="003B4BC9" w:rsidP="00BE24A2">
            <w:pPr>
              <w:pStyle w:val="scriptNormal"/>
              <w:rPr>
                <w:color w:val="000000" w:themeColor="text1"/>
              </w:rPr>
            </w:pPr>
            <w:r>
              <w:rPr>
                <w:color w:val="000000" w:themeColor="text1"/>
              </w:rPr>
              <w:t>HS2 CAN</w:t>
            </w:r>
          </w:p>
        </w:tc>
        <w:tc>
          <w:tcPr>
            <w:tcW w:w="1881" w:type="pct"/>
            <w:vAlign w:val="center"/>
          </w:tcPr>
          <w:p w14:paraId="60D8AF06" w14:textId="77777777" w:rsidR="0009168A" w:rsidRDefault="0009168A"/>
        </w:tc>
      </w:tr>
      <w:tr w:rsidR="003B4BC9" w14:paraId="153487DD" w14:textId="77777777" w:rsidTr="001D18E6">
        <w:trPr>
          <w:gridAfter w:val="1"/>
          <w:wAfter w:w="3860" w:type="dxa"/>
          <w:cantSplit/>
          <w:trHeight w:val="454"/>
          <w:tblHeader/>
          <w:jc w:val="center"/>
        </w:trPr>
        <w:tc>
          <w:tcPr>
            <w:tcW w:w="1252" w:type="pct"/>
            <w:vMerge w:val="restart"/>
            <w:vAlign w:val="center"/>
          </w:tcPr>
          <w:p w14:paraId="0F0E8AEA" w14:textId="77777777" w:rsidR="003B4BC9" w:rsidRPr="00BE24A2" w:rsidRDefault="003B4BC9" w:rsidP="00BE24A2">
            <w:pPr>
              <w:pStyle w:val="scriptNormal"/>
              <w:rPr>
                <w:color w:val="000000" w:themeColor="text1"/>
              </w:rPr>
            </w:pPr>
            <w:r>
              <w:rPr>
                <w:color w:val="000000" w:themeColor="text1"/>
              </w:rPr>
              <w:t>HS0 CAN</w:t>
            </w:r>
          </w:p>
        </w:tc>
        <w:tc>
          <w:tcPr>
            <w:tcW w:w="1881" w:type="pct"/>
            <w:vAlign w:val="center"/>
          </w:tcPr>
          <w:p w14:paraId="3BF3DB65" w14:textId="77777777" w:rsidR="0009168A" w:rsidRDefault="0009168A"/>
        </w:tc>
      </w:tr>
      <w:tr w:rsidR="003B4BC9" w14:paraId="2C48CADA" w14:textId="77777777" w:rsidTr="001D18E6">
        <w:trPr>
          <w:cantSplit/>
          <w:trHeight w:val="454"/>
          <w:tblHeader/>
          <w:jc w:val="center"/>
        </w:trPr>
        <w:tc>
          <w:tcPr>
            <w:tcW w:w="1252" w:type="pct"/>
            <w:vMerge w:val="restart"/>
            <w:vAlign w:val="center"/>
          </w:tcPr>
          <w:p w14:paraId="1B4CD86B" w14:textId="77777777" w:rsidR="003B4BC9" w:rsidRPr="00BE24A2" w:rsidRDefault="003B4BC9" w:rsidP="00BE24A2">
            <w:pPr>
              <w:pStyle w:val="scriptNormal"/>
              <w:rPr>
                <w:color w:val="000000" w:themeColor="text1"/>
              </w:rPr>
            </w:pPr>
            <w:r>
              <w:rPr>
                <w:color w:val="000000" w:themeColor="text1"/>
              </w:rPr>
              <w:t>HV Battery</w:t>
            </w:r>
          </w:p>
        </w:tc>
        <w:tc>
          <w:tcPr>
            <w:tcW w:w="1881" w:type="pct"/>
            <w:vAlign w:val="center"/>
          </w:tcPr>
          <w:p w14:paraId="6E173E03" w14:textId="77777777" w:rsidR="003B4BC9" w:rsidRDefault="003B4BC9" w:rsidP="00176970">
            <w:pPr>
              <w:pStyle w:val="TabelleText"/>
              <w:spacing w:line="276" w:lineRule="auto"/>
              <w:rPr>
                <w:lang w:val="en-US"/>
              </w:rPr>
            </w:pPr>
            <w:r w:rsidRPr="00176970">
              <w:rPr>
                <w:lang w:val="en-US"/>
              </w:rPr>
              <w:t>Provide Pwr to ACCM</w:t>
            </w:r>
          </w:p>
        </w:tc>
        <w:tc>
          <w:tcPr>
            <w:tcW w:w="1867" w:type="pct"/>
            <w:vAlign w:val="center"/>
          </w:tcPr>
          <w:p w14:paraId="0CB2DB5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494B7B9"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1859135E" w14:textId="77777777" w:rsidR="003B4BC9" w:rsidRPr="003B4BC9" w:rsidRDefault="003B4BC9" w:rsidP="003B4BC9">
            <w:pPr>
              <w:rPr>
                <w:rFonts w:cs="Arial"/>
                <w:color w:val="7030A0"/>
                <w:sz w:val="16"/>
                <w:szCs w:val="14"/>
              </w:rPr>
            </w:pPr>
          </w:p>
        </w:tc>
      </w:tr>
      <w:tr w:rsidR="003B4BC9" w14:paraId="13CB55C5" w14:textId="77777777" w:rsidTr="001D18E6">
        <w:trPr>
          <w:gridAfter w:val="1"/>
          <w:wAfter w:w="3860" w:type="dxa"/>
          <w:cantSplit/>
          <w:trHeight w:val="454"/>
          <w:tblHeader/>
          <w:jc w:val="center"/>
        </w:trPr>
        <w:tc>
          <w:tcPr>
            <w:tcW w:w="1252" w:type="pct"/>
            <w:vMerge/>
            <w:vAlign w:val="center"/>
          </w:tcPr>
          <w:p w14:paraId="7F9ACE87" w14:textId="77777777" w:rsidR="003B4BC9" w:rsidRDefault="003B4BC9" w:rsidP="00BE24A2">
            <w:pPr>
              <w:pStyle w:val="scriptNormal"/>
              <w:rPr>
                <w:color w:val="000000" w:themeColor="text1"/>
              </w:rPr>
            </w:pPr>
          </w:p>
        </w:tc>
        <w:tc>
          <w:tcPr>
            <w:tcW w:w="1881" w:type="pct"/>
            <w:vAlign w:val="center"/>
          </w:tcPr>
          <w:p w14:paraId="70F2203A" w14:textId="77777777" w:rsidR="0009168A" w:rsidRDefault="0009168A"/>
        </w:tc>
      </w:tr>
      <w:tr w:rsidR="003B4BC9" w14:paraId="75F0C4A8" w14:textId="77777777" w:rsidTr="001D18E6">
        <w:trPr>
          <w:cantSplit/>
          <w:trHeight w:val="454"/>
          <w:tblHeader/>
          <w:jc w:val="center"/>
        </w:trPr>
        <w:tc>
          <w:tcPr>
            <w:tcW w:w="1252" w:type="pct"/>
            <w:vMerge w:val="restart"/>
            <w:vAlign w:val="center"/>
          </w:tcPr>
          <w:p w14:paraId="7AA6346A" w14:textId="77777777" w:rsidR="003B4BC9" w:rsidRPr="00BE24A2" w:rsidRDefault="003B4BC9" w:rsidP="00BE24A2">
            <w:pPr>
              <w:pStyle w:val="scriptNormal"/>
              <w:rPr>
                <w:color w:val="000000" w:themeColor="text1"/>
              </w:rPr>
            </w:pPr>
            <w:r>
              <w:rPr>
                <w:color w:val="000000" w:themeColor="text1"/>
              </w:rPr>
              <w:t>Phone</w:t>
            </w:r>
          </w:p>
        </w:tc>
        <w:tc>
          <w:tcPr>
            <w:tcW w:w="1881" w:type="pct"/>
            <w:vAlign w:val="center"/>
          </w:tcPr>
          <w:p w14:paraId="5535BC25" w14:textId="77777777" w:rsidR="003B4BC9" w:rsidRDefault="003B4BC9" w:rsidP="00176970">
            <w:pPr>
              <w:pStyle w:val="TabelleText"/>
              <w:spacing w:line="276" w:lineRule="auto"/>
              <w:rPr>
                <w:lang w:val="en-US"/>
              </w:rPr>
            </w:pPr>
            <w:r w:rsidRPr="00176970">
              <w:rPr>
                <w:lang w:val="en-US"/>
              </w:rPr>
              <w:t>Receive Off_Board Request</w:t>
            </w:r>
          </w:p>
        </w:tc>
        <w:tc>
          <w:tcPr>
            <w:tcW w:w="1867" w:type="pct"/>
            <w:vAlign w:val="center"/>
          </w:tcPr>
          <w:p w14:paraId="097FB82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3C95CEF"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5EFEF458" w14:textId="77777777" w:rsidR="003B4BC9" w:rsidRPr="003B4BC9" w:rsidRDefault="003B4BC9" w:rsidP="003B4BC9">
            <w:pPr>
              <w:rPr>
                <w:rFonts w:cs="Arial"/>
                <w:color w:val="7030A0"/>
                <w:sz w:val="16"/>
                <w:szCs w:val="14"/>
              </w:rPr>
            </w:pPr>
          </w:p>
        </w:tc>
      </w:tr>
      <w:tr w:rsidR="003B4BC9" w14:paraId="2870F7F1" w14:textId="77777777" w:rsidTr="001D18E6">
        <w:trPr>
          <w:cantSplit/>
          <w:trHeight w:val="454"/>
          <w:tblHeader/>
          <w:jc w:val="center"/>
        </w:trPr>
        <w:tc>
          <w:tcPr>
            <w:tcW w:w="1252" w:type="pct"/>
            <w:vMerge/>
            <w:vAlign w:val="center"/>
          </w:tcPr>
          <w:p w14:paraId="30B5686E" w14:textId="77777777" w:rsidR="003B4BC9" w:rsidRDefault="003B4BC9" w:rsidP="00BE24A2">
            <w:pPr>
              <w:pStyle w:val="scriptNormal"/>
              <w:rPr>
                <w:color w:val="000000" w:themeColor="text1"/>
              </w:rPr>
            </w:pPr>
          </w:p>
        </w:tc>
        <w:tc>
          <w:tcPr>
            <w:tcW w:w="1881" w:type="pct"/>
            <w:vAlign w:val="center"/>
          </w:tcPr>
          <w:p w14:paraId="3A740021" w14:textId="77777777" w:rsidR="003B4BC9" w:rsidRDefault="003B4BC9" w:rsidP="00176970">
            <w:pPr>
              <w:pStyle w:val="TabelleText"/>
              <w:spacing w:line="276" w:lineRule="auto"/>
              <w:rPr>
                <w:lang w:val="en-US"/>
              </w:rPr>
            </w:pPr>
            <w:r w:rsidRPr="00176970">
              <w:rPr>
                <w:lang w:val="en-US"/>
              </w:rPr>
              <w:t>Relay Off Board Request</w:t>
            </w:r>
          </w:p>
        </w:tc>
        <w:tc>
          <w:tcPr>
            <w:tcW w:w="1867" w:type="pct"/>
            <w:vAlign w:val="center"/>
          </w:tcPr>
          <w:p w14:paraId="0F35C65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D077F21"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43A4E84F" w14:textId="77777777" w:rsidR="003B4BC9" w:rsidRPr="003B4BC9" w:rsidRDefault="003B4BC9" w:rsidP="003B4BC9">
            <w:pPr>
              <w:rPr>
                <w:rFonts w:cs="Arial"/>
                <w:color w:val="7030A0"/>
                <w:sz w:val="16"/>
                <w:szCs w:val="14"/>
              </w:rPr>
            </w:pPr>
          </w:p>
        </w:tc>
      </w:tr>
      <w:tr w:rsidR="003B4BC9" w14:paraId="19E964AD" w14:textId="77777777" w:rsidTr="001D18E6">
        <w:trPr>
          <w:gridAfter w:val="1"/>
          <w:wAfter w:w="3860" w:type="dxa"/>
          <w:cantSplit/>
          <w:trHeight w:val="454"/>
          <w:tblHeader/>
          <w:jc w:val="center"/>
        </w:trPr>
        <w:tc>
          <w:tcPr>
            <w:tcW w:w="1252" w:type="pct"/>
            <w:vMerge/>
            <w:vAlign w:val="center"/>
          </w:tcPr>
          <w:p w14:paraId="10E498D8" w14:textId="77777777" w:rsidR="003B4BC9" w:rsidRDefault="003B4BC9" w:rsidP="00BE24A2">
            <w:pPr>
              <w:pStyle w:val="scriptNormal"/>
              <w:rPr>
                <w:color w:val="000000" w:themeColor="text1"/>
              </w:rPr>
            </w:pPr>
          </w:p>
        </w:tc>
        <w:tc>
          <w:tcPr>
            <w:tcW w:w="1881" w:type="pct"/>
            <w:vAlign w:val="center"/>
          </w:tcPr>
          <w:p w14:paraId="2CC8441A" w14:textId="77777777" w:rsidR="0009168A" w:rsidRDefault="0009168A"/>
        </w:tc>
      </w:tr>
      <w:tr w:rsidR="003B4BC9" w14:paraId="1FAFA626" w14:textId="77777777" w:rsidTr="001D18E6">
        <w:trPr>
          <w:cantSplit/>
          <w:trHeight w:val="454"/>
          <w:tblHeader/>
          <w:jc w:val="center"/>
        </w:trPr>
        <w:tc>
          <w:tcPr>
            <w:tcW w:w="1252" w:type="pct"/>
            <w:vMerge w:val="restart"/>
            <w:vAlign w:val="center"/>
          </w:tcPr>
          <w:p w14:paraId="29C80269" w14:textId="77777777" w:rsidR="003B4BC9" w:rsidRPr="00BE24A2" w:rsidRDefault="003B4BC9" w:rsidP="00BE24A2">
            <w:pPr>
              <w:pStyle w:val="scriptNormal"/>
              <w:rPr>
                <w:color w:val="000000" w:themeColor="text1"/>
              </w:rPr>
            </w:pPr>
            <w:r>
              <w:rPr>
                <w:color w:val="000000" w:themeColor="text1"/>
              </w:rPr>
              <w:t>RCCM ECU</w:t>
            </w:r>
          </w:p>
        </w:tc>
        <w:tc>
          <w:tcPr>
            <w:tcW w:w="1881" w:type="pct"/>
            <w:vAlign w:val="center"/>
          </w:tcPr>
          <w:p w14:paraId="79114D82" w14:textId="77777777" w:rsidR="003B4BC9" w:rsidRDefault="003B4BC9" w:rsidP="00176970">
            <w:pPr>
              <w:pStyle w:val="TabelleText"/>
              <w:spacing w:line="276" w:lineRule="auto"/>
              <w:rPr>
                <w:lang w:val="en-US"/>
              </w:rPr>
            </w:pPr>
            <w:r w:rsidRPr="00176970">
              <w:rPr>
                <w:lang w:val="en-US"/>
              </w:rPr>
              <w:t>Request Blower On</w:t>
            </w:r>
          </w:p>
        </w:tc>
        <w:tc>
          <w:tcPr>
            <w:tcW w:w="1867" w:type="pct"/>
            <w:vAlign w:val="center"/>
          </w:tcPr>
          <w:p w14:paraId="27D76C7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E69BF6B"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09E134B4" w14:textId="77777777" w:rsidR="003B4BC9" w:rsidRPr="003B4BC9" w:rsidRDefault="003B4BC9" w:rsidP="003B4BC9">
            <w:pPr>
              <w:rPr>
                <w:rFonts w:cs="Arial"/>
                <w:color w:val="7030A0"/>
                <w:sz w:val="16"/>
                <w:szCs w:val="14"/>
              </w:rPr>
            </w:pPr>
          </w:p>
        </w:tc>
      </w:tr>
      <w:tr w:rsidR="003B4BC9" w14:paraId="2007B9CB" w14:textId="77777777" w:rsidTr="001D18E6">
        <w:trPr>
          <w:cantSplit/>
          <w:trHeight w:val="454"/>
          <w:tblHeader/>
          <w:jc w:val="center"/>
        </w:trPr>
        <w:tc>
          <w:tcPr>
            <w:tcW w:w="1252" w:type="pct"/>
            <w:vMerge/>
            <w:vAlign w:val="center"/>
          </w:tcPr>
          <w:p w14:paraId="3085C198" w14:textId="77777777" w:rsidR="003B4BC9" w:rsidRDefault="003B4BC9" w:rsidP="00BE24A2">
            <w:pPr>
              <w:pStyle w:val="scriptNormal"/>
              <w:rPr>
                <w:color w:val="000000" w:themeColor="text1"/>
              </w:rPr>
            </w:pPr>
          </w:p>
        </w:tc>
        <w:tc>
          <w:tcPr>
            <w:tcW w:w="1881" w:type="pct"/>
            <w:vAlign w:val="center"/>
          </w:tcPr>
          <w:p w14:paraId="1660AA21" w14:textId="77777777" w:rsidR="003B4BC9" w:rsidRDefault="003B4BC9" w:rsidP="00176970">
            <w:pPr>
              <w:pStyle w:val="TabelleText"/>
              <w:spacing w:line="276" w:lineRule="auto"/>
              <w:rPr>
                <w:lang w:val="en-US"/>
              </w:rPr>
            </w:pPr>
            <w:r w:rsidRPr="00176970">
              <w:rPr>
                <w:lang w:val="en-US"/>
              </w:rPr>
              <w:t>Actuate_Blower</w:t>
            </w:r>
          </w:p>
        </w:tc>
        <w:tc>
          <w:tcPr>
            <w:tcW w:w="1867" w:type="pct"/>
            <w:vAlign w:val="center"/>
          </w:tcPr>
          <w:p w14:paraId="156B798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721D2BC"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479E53F5" w14:textId="77777777" w:rsidR="003B4BC9" w:rsidRPr="003B4BC9" w:rsidRDefault="003B4BC9" w:rsidP="003B4BC9">
            <w:pPr>
              <w:rPr>
                <w:rFonts w:cs="Arial"/>
                <w:color w:val="7030A0"/>
                <w:sz w:val="16"/>
                <w:szCs w:val="14"/>
              </w:rPr>
            </w:pPr>
          </w:p>
        </w:tc>
      </w:tr>
      <w:tr w:rsidR="003B4BC9" w14:paraId="3549E03A" w14:textId="77777777" w:rsidTr="001D18E6">
        <w:trPr>
          <w:cantSplit/>
          <w:trHeight w:val="454"/>
          <w:tblHeader/>
          <w:jc w:val="center"/>
        </w:trPr>
        <w:tc>
          <w:tcPr>
            <w:tcW w:w="1252" w:type="pct"/>
            <w:vMerge/>
            <w:vAlign w:val="center"/>
          </w:tcPr>
          <w:p w14:paraId="636F67C7" w14:textId="77777777" w:rsidR="003B4BC9" w:rsidRDefault="003B4BC9" w:rsidP="00BE24A2">
            <w:pPr>
              <w:pStyle w:val="scriptNormal"/>
              <w:rPr>
                <w:color w:val="000000" w:themeColor="text1"/>
              </w:rPr>
            </w:pPr>
          </w:p>
        </w:tc>
        <w:tc>
          <w:tcPr>
            <w:tcW w:w="1881" w:type="pct"/>
            <w:vAlign w:val="center"/>
          </w:tcPr>
          <w:p w14:paraId="43ED1EA0" w14:textId="77777777" w:rsidR="003B4BC9" w:rsidRDefault="003B4BC9" w:rsidP="00176970">
            <w:pPr>
              <w:pStyle w:val="TabelleText"/>
              <w:spacing w:line="276" w:lineRule="auto"/>
              <w:rPr>
                <w:lang w:val="en-US"/>
              </w:rPr>
            </w:pPr>
            <w:r w:rsidRPr="00176970">
              <w:rPr>
                <w:lang w:val="en-US"/>
              </w:rPr>
              <w:t>Provide Cabin Temperature</w:t>
            </w:r>
          </w:p>
        </w:tc>
        <w:tc>
          <w:tcPr>
            <w:tcW w:w="1867" w:type="pct"/>
            <w:vAlign w:val="center"/>
          </w:tcPr>
          <w:p w14:paraId="7ABCB81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EF2DA3"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56B6939D" w14:textId="77777777" w:rsidR="003B4BC9" w:rsidRPr="003B4BC9" w:rsidRDefault="003B4BC9" w:rsidP="003B4BC9">
            <w:pPr>
              <w:rPr>
                <w:rFonts w:cs="Arial"/>
                <w:color w:val="7030A0"/>
                <w:sz w:val="16"/>
                <w:szCs w:val="14"/>
              </w:rPr>
            </w:pPr>
          </w:p>
        </w:tc>
      </w:tr>
      <w:tr w:rsidR="003B4BC9" w14:paraId="71C3DF77" w14:textId="77777777" w:rsidTr="001D18E6">
        <w:trPr>
          <w:cantSplit/>
          <w:trHeight w:val="454"/>
          <w:tblHeader/>
          <w:jc w:val="center"/>
        </w:trPr>
        <w:tc>
          <w:tcPr>
            <w:tcW w:w="1252" w:type="pct"/>
            <w:vMerge/>
            <w:vAlign w:val="center"/>
          </w:tcPr>
          <w:p w14:paraId="6E2BE403" w14:textId="77777777" w:rsidR="003B4BC9" w:rsidRDefault="003B4BC9" w:rsidP="00BE24A2">
            <w:pPr>
              <w:pStyle w:val="scriptNormal"/>
              <w:rPr>
                <w:color w:val="000000" w:themeColor="text1"/>
              </w:rPr>
            </w:pPr>
          </w:p>
        </w:tc>
        <w:tc>
          <w:tcPr>
            <w:tcW w:w="1881" w:type="pct"/>
            <w:vAlign w:val="center"/>
          </w:tcPr>
          <w:p w14:paraId="24D74A37" w14:textId="77777777" w:rsidR="003B4BC9" w:rsidRDefault="003B4BC9" w:rsidP="00176970">
            <w:pPr>
              <w:pStyle w:val="TabelleText"/>
              <w:spacing w:line="276" w:lineRule="auto"/>
              <w:rPr>
                <w:lang w:val="en-US"/>
              </w:rPr>
            </w:pPr>
            <w:r w:rsidRPr="00176970">
              <w:rPr>
                <w:lang w:val="en-US"/>
              </w:rPr>
              <w:t>Receive OSA Temp</w:t>
            </w:r>
          </w:p>
        </w:tc>
        <w:tc>
          <w:tcPr>
            <w:tcW w:w="1867" w:type="pct"/>
            <w:vAlign w:val="center"/>
          </w:tcPr>
          <w:p w14:paraId="7246F50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732C73D"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621243E7" w14:textId="77777777" w:rsidR="003B4BC9" w:rsidRPr="003B4BC9" w:rsidRDefault="003B4BC9" w:rsidP="003B4BC9">
            <w:pPr>
              <w:rPr>
                <w:rFonts w:cs="Arial"/>
                <w:color w:val="7030A0"/>
                <w:sz w:val="16"/>
                <w:szCs w:val="14"/>
              </w:rPr>
            </w:pPr>
          </w:p>
        </w:tc>
      </w:tr>
      <w:tr w:rsidR="003B4BC9" w14:paraId="69EA927A" w14:textId="77777777" w:rsidTr="001D18E6">
        <w:trPr>
          <w:gridAfter w:val="1"/>
          <w:wAfter w:w="3860" w:type="dxa"/>
          <w:cantSplit/>
          <w:trHeight w:val="454"/>
          <w:tblHeader/>
          <w:jc w:val="center"/>
        </w:trPr>
        <w:tc>
          <w:tcPr>
            <w:tcW w:w="1252" w:type="pct"/>
            <w:vMerge/>
            <w:vAlign w:val="center"/>
          </w:tcPr>
          <w:p w14:paraId="0260BD50" w14:textId="77777777" w:rsidR="003B4BC9" w:rsidRDefault="003B4BC9" w:rsidP="00BE24A2">
            <w:pPr>
              <w:pStyle w:val="scriptNormal"/>
              <w:rPr>
                <w:color w:val="000000" w:themeColor="text1"/>
              </w:rPr>
            </w:pPr>
          </w:p>
        </w:tc>
        <w:tc>
          <w:tcPr>
            <w:tcW w:w="1881" w:type="pct"/>
            <w:vAlign w:val="center"/>
          </w:tcPr>
          <w:p w14:paraId="544B5AE3" w14:textId="77777777" w:rsidR="0009168A" w:rsidRDefault="0009168A"/>
        </w:tc>
      </w:tr>
      <w:tr w:rsidR="003B4BC9" w14:paraId="7D7C809E" w14:textId="77777777" w:rsidTr="001D18E6">
        <w:trPr>
          <w:cantSplit/>
          <w:trHeight w:val="454"/>
          <w:tblHeader/>
          <w:jc w:val="center"/>
        </w:trPr>
        <w:tc>
          <w:tcPr>
            <w:tcW w:w="1252" w:type="pct"/>
            <w:vMerge w:val="restart"/>
            <w:vAlign w:val="center"/>
          </w:tcPr>
          <w:p w14:paraId="67024542" w14:textId="77777777" w:rsidR="003B4BC9" w:rsidRPr="00BE24A2" w:rsidRDefault="003B4BC9" w:rsidP="00BE24A2">
            <w:pPr>
              <w:pStyle w:val="scriptNormal"/>
              <w:rPr>
                <w:color w:val="000000" w:themeColor="text1"/>
              </w:rPr>
            </w:pPr>
            <w:r>
              <w:rPr>
                <w:color w:val="000000" w:themeColor="text1"/>
              </w:rPr>
              <w:t>Blower Actuator</w:t>
            </w:r>
          </w:p>
        </w:tc>
        <w:tc>
          <w:tcPr>
            <w:tcW w:w="1881" w:type="pct"/>
            <w:vAlign w:val="center"/>
          </w:tcPr>
          <w:p w14:paraId="5D27E73E" w14:textId="77777777" w:rsidR="003B4BC9" w:rsidRDefault="003B4BC9" w:rsidP="00176970">
            <w:pPr>
              <w:pStyle w:val="TabelleText"/>
              <w:spacing w:line="276" w:lineRule="auto"/>
              <w:rPr>
                <w:lang w:val="en-US"/>
              </w:rPr>
            </w:pPr>
            <w:r w:rsidRPr="00176970">
              <w:rPr>
                <w:lang w:val="en-US"/>
              </w:rPr>
              <w:t>Actuate_Blower</w:t>
            </w:r>
          </w:p>
        </w:tc>
        <w:tc>
          <w:tcPr>
            <w:tcW w:w="1867" w:type="pct"/>
            <w:vAlign w:val="center"/>
          </w:tcPr>
          <w:p w14:paraId="5EDF0F7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E601454"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36F8AFC9" w14:textId="77777777" w:rsidR="003B4BC9" w:rsidRPr="003B4BC9" w:rsidRDefault="003B4BC9" w:rsidP="003B4BC9">
            <w:pPr>
              <w:rPr>
                <w:rFonts w:cs="Arial"/>
                <w:color w:val="7030A0"/>
                <w:sz w:val="16"/>
                <w:szCs w:val="14"/>
              </w:rPr>
            </w:pPr>
          </w:p>
        </w:tc>
      </w:tr>
      <w:tr w:rsidR="003B4BC9" w14:paraId="3E7CD87C" w14:textId="77777777" w:rsidTr="001D18E6">
        <w:trPr>
          <w:gridAfter w:val="1"/>
          <w:wAfter w:w="3860" w:type="dxa"/>
          <w:cantSplit/>
          <w:trHeight w:val="454"/>
          <w:tblHeader/>
          <w:jc w:val="center"/>
        </w:trPr>
        <w:tc>
          <w:tcPr>
            <w:tcW w:w="1252" w:type="pct"/>
            <w:vMerge/>
            <w:vAlign w:val="center"/>
          </w:tcPr>
          <w:p w14:paraId="2C5F1BFE" w14:textId="77777777" w:rsidR="003B4BC9" w:rsidRDefault="003B4BC9" w:rsidP="00BE24A2">
            <w:pPr>
              <w:pStyle w:val="scriptNormal"/>
              <w:rPr>
                <w:color w:val="000000" w:themeColor="text1"/>
              </w:rPr>
            </w:pPr>
          </w:p>
        </w:tc>
        <w:tc>
          <w:tcPr>
            <w:tcW w:w="1881" w:type="pct"/>
            <w:vAlign w:val="center"/>
          </w:tcPr>
          <w:p w14:paraId="57C1BD02" w14:textId="77777777" w:rsidR="0009168A" w:rsidRDefault="0009168A"/>
        </w:tc>
      </w:tr>
      <w:tr w:rsidR="003B4BC9" w14:paraId="35ECB98C" w14:textId="77777777" w:rsidTr="001D18E6">
        <w:trPr>
          <w:cantSplit/>
          <w:trHeight w:val="454"/>
          <w:tblHeader/>
          <w:jc w:val="center"/>
        </w:trPr>
        <w:tc>
          <w:tcPr>
            <w:tcW w:w="1252" w:type="pct"/>
            <w:vMerge w:val="restart"/>
            <w:vAlign w:val="center"/>
          </w:tcPr>
          <w:p w14:paraId="5689CFF5" w14:textId="77777777" w:rsidR="003B4BC9" w:rsidRPr="00BE24A2" w:rsidRDefault="003B4BC9" w:rsidP="00BE24A2">
            <w:pPr>
              <w:pStyle w:val="scriptNormal"/>
              <w:rPr>
                <w:color w:val="000000" w:themeColor="text1"/>
              </w:rPr>
            </w:pPr>
            <w:r>
              <w:rPr>
                <w:color w:val="000000" w:themeColor="text1"/>
              </w:rPr>
              <w:lastRenderedPageBreak/>
              <w:t>BLOWER Signal</w:t>
            </w:r>
          </w:p>
        </w:tc>
        <w:tc>
          <w:tcPr>
            <w:tcW w:w="1881" w:type="pct"/>
            <w:vAlign w:val="center"/>
          </w:tcPr>
          <w:p w14:paraId="7FFBCBB5" w14:textId="77777777" w:rsidR="003B4BC9" w:rsidRDefault="003B4BC9" w:rsidP="00176970">
            <w:pPr>
              <w:pStyle w:val="TabelleText"/>
              <w:spacing w:line="276" w:lineRule="auto"/>
              <w:rPr>
                <w:lang w:val="en-US"/>
              </w:rPr>
            </w:pPr>
            <w:r w:rsidRPr="00176970">
              <w:rPr>
                <w:lang w:val="en-US"/>
              </w:rPr>
              <w:t>Actuate_Blower</w:t>
            </w:r>
          </w:p>
        </w:tc>
        <w:tc>
          <w:tcPr>
            <w:tcW w:w="1867" w:type="pct"/>
            <w:vAlign w:val="center"/>
          </w:tcPr>
          <w:p w14:paraId="79C2D98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3213810"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6C70940D" w14:textId="77777777" w:rsidR="003B4BC9" w:rsidRPr="003B4BC9" w:rsidRDefault="003B4BC9" w:rsidP="003B4BC9">
            <w:pPr>
              <w:rPr>
                <w:rFonts w:cs="Arial"/>
                <w:color w:val="7030A0"/>
                <w:sz w:val="16"/>
                <w:szCs w:val="14"/>
              </w:rPr>
            </w:pPr>
          </w:p>
        </w:tc>
      </w:tr>
      <w:tr w:rsidR="003B4BC9" w14:paraId="0408C11C" w14:textId="77777777" w:rsidTr="001D18E6">
        <w:trPr>
          <w:gridAfter w:val="1"/>
          <w:wAfter w:w="3860" w:type="dxa"/>
          <w:cantSplit/>
          <w:trHeight w:val="454"/>
          <w:tblHeader/>
          <w:jc w:val="center"/>
        </w:trPr>
        <w:tc>
          <w:tcPr>
            <w:tcW w:w="1252" w:type="pct"/>
            <w:vMerge/>
            <w:vAlign w:val="center"/>
          </w:tcPr>
          <w:p w14:paraId="55970F64" w14:textId="77777777" w:rsidR="003B4BC9" w:rsidRDefault="003B4BC9" w:rsidP="00BE24A2">
            <w:pPr>
              <w:pStyle w:val="scriptNormal"/>
              <w:rPr>
                <w:color w:val="000000" w:themeColor="text1"/>
              </w:rPr>
            </w:pPr>
          </w:p>
        </w:tc>
        <w:tc>
          <w:tcPr>
            <w:tcW w:w="1881" w:type="pct"/>
            <w:vAlign w:val="center"/>
          </w:tcPr>
          <w:p w14:paraId="1F365FDF" w14:textId="77777777" w:rsidR="0009168A" w:rsidRDefault="0009168A"/>
        </w:tc>
      </w:tr>
      <w:tr w:rsidR="003B4BC9" w14:paraId="0E55409D" w14:textId="77777777" w:rsidTr="001D18E6">
        <w:trPr>
          <w:gridAfter w:val="1"/>
          <w:wAfter w:w="3860" w:type="dxa"/>
          <w:cantSplit/>
          <w:trHeight w:val="454"/>
          <w:tblHeader/>
          <w:jc w:val="center"/>
        </w:trPr>
        <w:tc>
          <w:tcPr>
            <w:tcW w:w="1252" w:type="pct"/>
            <w:vMerge w:val="restart"/>
            <w:vAlign w:val="center"/>
          </w:tcPr>
          <w:p w14:paraId="5EE51381" w14:textId="77777777" w:rsidR="003B4BC9" w:rsidRPr="00BE24A2" w:rsidRDefault="003B4BC9" w:rsidP="00BE24A2">
            <w:pPr>
              <w:pStyle w:val="scriptNormal"/>
              <w:rPr>
                <w:color w:val="000000" w:themeColor="text1"/>
              </w:rPr>
            </w:pPr>
            <w:r>
              <w:rPr>
                <w:color w:val="000000" w:themeColor="text1"/>
              </w:rPr>
              <w:t>CAN Connector</w:t>
            </w:r>
          </w:p>
        </w:tc>
        <w:tc>
          <w:tcPr>
            <w:tcW w:w="1881" w:type="pct"/>
            <w:vAlign w:val="center"/>
          </w:tcPr>
          <w:p w14:paraId="152A2EE2" w14:textId="77777777" w:rsidR="0009168A" w:rsidRDefault="0009168A"/>
        </w:tc>
      </w:tr>
      <w:tr w:rsidR="003B4BC9" w14:paraId="45AF3713" w14:textId="77777777" w:rsidTr="001D18E6">
        <w:trPr>
          <w:cantSplit/>
          <w:trHeight w:val="454"/>
          <w:tblHeader/>
          <w:jc w:val="center"/>
        </w:trPr>
        <w:tc>
          <w:tcPr>
            <w:tcW w:w="1252" w:type="pct"/>
            <w:vMerge w:val="restart"/>
            <w:vAlign w:val="center"/>
          </w:tcPr>
          <w:p w14:paraId="779C7676" w14:textId="77777777" w:rsidR="003B4BC9" w:rsidRPr="00BE24A2" w:rsidRDefault="003B4BC9" w:rsidP="00BE24A2">
            <w:pPr>
              <w:pStyle w:val="scriptNormal"/>
              <w:rPr>
                <w:color w:val="000000" w:themeColor="text1"/>
              </w:rPr>
            </w:pPr>
            <w:r>
              <w:rPr>
                <w:color w:val="000000" w:themeColor="text1"/>
              </w:rPr>
              <w:t>ECM_HEV ECU</w:t>
            </w:r>
          </w:p>
        </w:tc>
        <w:tc>
          <w:tcPr>
            <w:tcW w:w="1881" w:type="pct"/>
            <w:vAlign w:val="center"/>
          </w:tcPr>
          <w:p w14:paraId="48798C3F" w14:textId="77777777" w:rsidR="003B4BC9" w:rsidRDefault="003B4BC9" w:rsidP="00176970">
            <w:pPr>
              <w:pStyle w:val="TabelleText"/>
              <w:spacing w:line="276" w:lineRule="auto"/>
              <w:rPr>
                <w:lang w:val="en-US"/>
              </w:rPr>
            </w:pPr>
            <w:r w:rsidRPr="00176970">
              <w:rPr>
                <w:lang w:val="en-US"/>
              </w:rPr>
              <w:t>Forward Ambient Temperature</w:t>
            </w:r>
          </w:p>
        </w:tc>
        <w:tc>
          <w:tcPr>
            <w:tcW w:w="1867" w:type="pct"/>
            <w:vAlign w:val="center"/>
          </w:tcPr>
          <w:p w14:paraId="7A061EA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7D20D3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0519ADF" w14:textId="77777777" w:rsidR="003B4BC9" w:rsidRPr="003B4BC9" w:rsidRDefault="003B4BC9" w:rsidP="003B4BC9">
            <w:pPr>
              <w:rPr>
                <w:rFonts w:cs="Arial"/>
                <w:color w:val="7030A0"/>
                <w:sz w:val="16"/>
                <w:szCs w:val="14"/>
              </w:rPr>
            </w:pPr>
          </w:p>
        </w:tc>
      </w:tr>
      <w:tr w:rsidR="003B4BC9" w14:paraId="7F00C3FF" w14:textId="77777777" w:rsidTr="001D18E6">
        <w:trPr>
          <w:cantSplit/>
          <w:trHeight w:val="454"/>
          <w:tblHeader/>
          <w:jc w:val="center"/>
        </w:trPr>
        <w:tc>
          <w:tcPr>
            <w:tcW w:w="1252" w:type="pct"/>
            <w:vMerge/>
            <w:vAlign w:val="center"/>
          </w:tcPr>
          <w:p w14:paraId="6DE0BA7A" w14:textId="77777777" w:rsidR="003B4BC9" w:rsidRDefault="003B4BC9" w:rsidP="00BE24A2">
            <w:pPr>
              <w:pStyle w:val="scriptNormal"/>
              <w:rPr>
                <w:color w:val="000000" w:themeColor="text1"/>
              </w:rPr>
            </w:pPr>
          </w:p>
        </w:tc>
        <w:tc>
          <w:tcPr>
            <w:tcW w:w="1881" w:type="pct"/>
            <w:vAlign w:val="center"/>
          </w:tcPr>
          <w:p w14:paraId="615ECDB5" w14:textId="77777777" w:rsidR="003B4BC9" w:rsidRDefault="003B4BC9" w:rsidP="00176970">
            <w:pPr>
              <w:pStyle w:val="TabelleText"/>
              <w:spacing w:line="276" w:lineRule="auto"/>
              <w:rPr>
                <w:lang w:val="en-US"/>
              </w:rPr>
            </w:pPr>
            <w:r w:rsidRPr="00176970">
              <w:rPr>
                <w:lang w:val="en-US"/>
              </w:rPr>
              <w:t>Provide Ambient Temperature</w:t>
            </w:r>
          </w:p>
        </w:tc>
        <w:tc>
          <w:tcPr>
            <w:tcW w:w="1867" w:type="pct"/>
            <w:vAlign w:val="center"/>
          </w:tcPr>
          <w:p w14:paraId="0D068E7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F9452C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08389D8C" w14:textId="77777777" w:rsidR="003B4BC9" w:rsidRPr="003B4BC9" w:rsidRDefault="003B4BC9" w:rsidP="003B4BC9">
            <w:pPr>
              <w:rPr>
                <w:rFonts w:cs="Arial"/>
                <w:color w:val="7030A0"/>
                <w:sz w:val="16"/>
                <w:szCs w:val="14"/>
              </w:rPr>
            </w:pPr>
          </w:p>
        </w:tc>
      </w:tr>
      <w:tr w:rsidR="003B4BC9" w14:paraId="31B1D26B" w14:textId="77777777" w:rsidTr="001D18E6">
        <w:trPr>
          <w:gridAfter w:val="1"/>
          <w:wAfter w:w="3860" w:type="dxa"/>
          <w:cantSplit/>
          <w:trHeight w:val="454"/>
          <w:tblHeader/>
          <w:jc w:val="center"/>
        </w:trPr>
        <w:tc>
          <w:tcPr>
            <w:tcW w:w="1252" w:type="pct"/>
            <w:vMerge/>
            <w:vAlign w:val="center"/>
          </w:tcPr>
          <w:p w14:paraId="5B6BFA0E" w14:textId="77777777" w:rsidR="003B4BC9" w:rsidRDefault="003B4BC9" w:rsidP="00BE24A2">
            <w:pPr>
              <w:pStyle w:val="scriptNormal"/>
              <w:rPr>
                <w:color w:val="000000" w:themeColor="text1"/>
              </w:rPr>
            </w:pPr>
          </w:p>
        </w:tc>
        <w:tc>
          <w:tcPr>
            <w:tcW w:w="1881" w:type="pct"/>
            <w:vAlign w:val="center"/>
          </w:tcPr>
          <w:p w14:paraId="5864E4FE" w14:textId="77777777" w:rsidR="0009168A" w:rsidRDefault="0009168A"/>
        </w:tc>
      </w:tr>
      <w:tr w:rsidR="003B4BC9" w14:paraId="36DC811E" w14:textId="77777777" w:rsidTr="001D18E6">
        <w:trPr>
          <w:gridAfter w:val="1"/>
          <w:wAfter w:w="3860" w:type="dxa"/>
          <w:cantSplit/>
          <w:trHeight w:val="454"/>
          <w:tblHeader/>
          <w:jc w:val="center"/>
        </w:trPr>
        <w:tc>
          <w:tcPr>
            <w:tcW w:w="1252" w:type="pct"/>
            <w:vMerge w:val="restart"/>
            <w:vAlign w:val="center"/>
          </w:tcPr>
          <w:p w14:paraId="0DE22D2A" w14:textId="77777777" w:rsidR="003B4BC9" w:rsidRPr="00BE24A2" w:rsidRDefault="003B4BC9" w:rsidP="00BE24A2">
            <w:pPr>
              <w:pStyle w:val="scriptNormal"/>
              <w:rPr>
                <w:color w:val="000000" w:themeColor="text1"/>
              </w:rPr>
            </w:pPr>
            <w:r>
              <w:rPr>
                <w:color w:val="000000" w:themeColor="text1"/>
              </w:rPr>
              <w:t>MS1 CAN</w:t>
            </w:r>
          </w:p>
        </w:tc>
        <w:tc>
          <w:tcPr>
            <w:tcW w:w="1881" w:type="pct"/>
            <w:vAlign w:val="center"/>
          </w:tcPr>
          <w:p w14:paraId="38EB5304" w14:textId="77777777" w:rsidR="0009168A" w:rsidRDefault="0009168A"/>
        </w:tc>
      </w:tr>
      <w:tr w:rsidR="003B4BC9" w14:paraId="2675D5D3" w14:textId="77777777" w:rsidTr="001D18E6">
        <w:trPr>
          <w:cantSplit/>
          <w:trHeight w:val="454"/>
          <w:tblHeader/>
          <w:jc w:val="center"/>
        </w:trPr>
        <w:tc>
          <w:tcPr>
            <w:tcW w:w="1252" w:type="pct"/>
            <w:vMerge w:val="restart"/>
            <w:vAlign w:val="center"/>
          </w:tcPr>
          <w:p w14:paraId="44522C5F" w14:textId="77777777" w:rsidR="003B4BC9" w:rsidRPr="00BE24A2" w:rsidRDefault="003B4BC9" w:rsidP="00BE24A2">
            <w:pPr>
              <w:pStyle w:val="scriptNormal"/>
              <w:rPr>
                <w:color w:val="000000" w:themeColor="text1"/>
              </w:rPr>
            </w:pPr>
            <w:r>
              <w:rPr>
                <w:color w:val="000000" w:themeColor="text1"/>
              </w:rPr>
              <w:t>SIS Controller</w:t>
            </w:r>
          </w:p>
        </w:tc>
        <w:tc>
          <w:tcPr>
            <w:tcW w:w="1881" w:type="pct"/>
            <w:vAlign w:val="center"/>
          </w:tcPr>
          <w:p w14:paraId="1F7D1580" w14:textId="77777777" w:rsidR="003B4BC9" w:rsidRDefault="003B4BC9" w:rsidP="00176970">
            <w:pPr>
              <w:pStyle w:val="TabelleText"/>
              <w:spacing w:line="276" w:lineRule="auto"/>
              <w:rPr>
                <w:lang w:val="en-US"/>
              </w:rPr>
            </w:pPr>
            <w:r w:rsidRPr="00176970">
              <w:rPr>
                <w:lang w:val="en-US"/>
              </w:rPr>
              <w:t>Input User Settings</w:t>
            </w:r>
          </w:p>
        </w:tc>
        <w:tc>
          <w:tcPr>
            <w:tcW w:w="1867" w:type="pct"/>
            <w:vAlign w:val="center"/>
          </w:tcPr>
          <w:p w14:paraId="1CAE92F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047C6F1"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0CA80FE1" w14:textId="77777777" w:rsidR="003B4BC9" w:rsidRPr="003B4BC9" w:rsidRDefault="003B4BC9" w:rsidP="003B4BC9">
            <w:pPr>
              <w:rPr>
                <w:rFonts w:cs="Arial"/>
                <w:color w:val="7030A0"/>
                <w:sz w:val="16"/>
                <w:szCs w:val="14"/>
              </w:rPr>
            </w:pPr>
          </w:p>
        </w:tc>
      </w:tr>
      <w:tr w:rsidR="003B4BC9" w14:paraId="760773F6" w14:textId="77777777" w:rsidTr="001D18E6">
        <w:trPr>
          <w:gridAfter w:val="1"/>
          <w:wAfter w:w="3860" w:type="dxa"/>
          <w:cantSplit/>
          <w:trHeight w:val="454"/>
          <w:tblHeader/>
          <w:jc w:val="center"/>
        </w:trPr>
        <w:tc>
          <w:tcPr>
            <w:tcW w:w="1252" w:type="pct"/>
            <w:vMerge/>
            <w:vAlign w:val="center"/>
          </w:tcPr>
          <w:p w14:paraId="1198C424" w14:textId="77777777" w:rsidR="003B4BC9" w:rsidRDefault="003B4BC9" w:rsidP="00BE24A2">
            <w:pPr>
              <w:pStyle w:val="scriptNormal"/>
              <w:rPr>
                <w:color w:val="000000" w:themeColor="text1"/>
              </w:rPr>
            </w:pPr>
          </w:p>
        </w:tc>
        <w:tc>
          <w:tcPr>
            <w:tcW w:w="1881" w:type="pct"/>
            <w:vAlign w:val="center"/>
          </w:tcPr>
          <w:p w14:paraId="2CA94D4E" w14:textId="77777777" w:rsidR="0009168A" w:rsidRDefault="0009168A"/>
        </w:tc>
      </w:tr>
      <w:tr w:rsidR="003B4BC9" w14:paraId="1F643A31" w14:textId="77777777" w:rsidTr="001D18E6">
        <w:trPr>
          <w:gridAfter w:val="1"/>
          <w:wAfter w:w="3860" w:type="dxa"/>
          <w:cantSplit/>
          <w:trHeight w:val="454"/>
          <w:tblHeader/>
          <w:jc w:val="center"/>
        </w:trPr>
        <w:tc>
          <w:tcPr>
            <w:tcW w:w="1252" w:type="pct"/>
            <w:vMerge w:val="restart"/>
            <w:vAlign w:val="center"/>
          </w:tcPr>
          <w:p w14:paraId="16F8A147" w14:textId="77777777" w:rsidR="003B4BC9" w:rsidRPr="00BE24A2" w:rsidRDefault="003B4BC9" w:rsidP="00BE24A2">
            <w:pPr>
              <w:pStyle w:val="scriptNormal"/>
              <w:rPr>
                <w:color w:val="000000" w:themeColor="text1"/>
              </w:rPr>
            </w:pPr>
            <w:r>
              <w:rPr>
                <w:color w:val="000000" w:themeColor="text1"/>
              </w:rPr>
              <w:t>Battery System</w:t>
            </w:r>
          </w:p>
        </w:tc>
        <w:tc>
          <w:tcPr>
            <w:tcW w:w="1881" w:type="pct"/>
            <w:vAlign w:val="center"/>
          </w:tcPr>
          <w:p w14:paraId="5B4FCC7A" w14:textId="77777777" w:rsidR="0009168A" w:rsidRDefault="0009168A"/>
        </w:tc>
      </w:tr>
      <w:tr w:rsidR="003B4BC9" w14:paraId="2B1FA211" w14:textId="77777777" w:rsidTr="001D18E6">
        <w:trPr>
          <w:cantSplit/>
          <w:trHeight w:val="454"/>
          <w:tblHeader/>
          <w:jc w:val="center"/>
        </w:trPr>
        <w:tc>
          <w:tcPr>
            <w:tcW w:w="1252" w:type="pct"/>
            <w:vMerge w:val="restart"/>
            <w:vAlign w:val="center"/>
          </w:tcPr>
          <w:p w14:paraId="6319236B" w14:textId="77777777" w:rsidR="003B4BC9" w:rsidRPr="00BE24A2" w:rsidRDefault="003B4BC9" w:rsidP="00BE24A2">
            <w:pPr>
              <w:pStyle w:val="scriptNormal"/>
              <w:rPr>
                <w:color w:val="000000" w:themeColor="text1"/>
              </w:rPr>
            </w:pPr>
            <w:r>
              <w:rPr>
                <w:color w:val="000000" w:themeColor="text1"/>
              </w:rPr>
              <w:t>OSA Temperature Sensor</w:t>
            </w:r>
          </w:p>
        </w:tc>
        <w:tc>
          <w:tcPr>
            <w:tcW w:w="1881" w:type="pct"/>
            <w:vAlign w:val="center"/>
          </w:tcPr>
          <w:p w14:paraId="5670B3DC" w14:textId="77777777" w:rsidR="003B4BC9" w:rsidRDefault="003B4BC9" w:rsidP="00176970">
            <w:pPr>
              <w:pStyle w:val="TabelleText"/>
              <w:spacing w:line="276" w:lineRule="auto"/>
              <w:rPr>
                <w:lang w:val="en-US"/>
              </w:rPr>
            </w:pPr>
            <w:r w:rsidRPr="00176970">
              <w:rPr>
                <w:lang w:val="en-US"/>
              </w:rPr>
              <w:t>Provide Ambient Temperature</w:t>
            </w:r>
          </w:p>
        </w:tc>
        <w:tc>
          <w:tcPr>
            <w:tcW w:w="1867" w:type="pct"/>
            <w:vAlign w:val="center"/>
          </w:tcPr>
          <w:p w14:paraId="3CB0DFA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880F69D"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681C2EC" w14:textId="77777777" w:rsidR="003B4BC9" w:rsidRPr="003B4BC9" w:rsidRDefault="003B4BC9" w:rsidP="003B4BC9">
            <w:pPr>
              <w:rPr>
                <w:rFonts w:cs="Arial"/>
                <w:color w:val="7030A0"/>
                <w:sz w:val="16"/>
                <w:szCs w:val="14"/>
              </w:rPr>
            </w:pPr>
          </w:p>
        </w:tc>
      </w:tr>
      <w:tr w:rsidR="003B4BC9" w14:paraId="05FAB1A7" w14:textId="77777777" w:rsidTr="001D18E6">
        <w:trPr>
          <w:gridAfter w:val="1"/>
          <w:wAfter w:w="3860" w:type="dxa"/>
          <w:cantSplit/>
          <w:trHeight w:val="454"/>
          <w:tblHeader/>
          <w:jc w:val="center"/>
        </w:trPr>
        <w:tc>
          <w:tcPr>
            <w:tcW w:w="1252" w:type="pct"/>
            <w:vMerge/>
            <w:vAlign w:val="center"/>
          </w:tcPr>
          <w:p w14:paraId="779920D7" w14:textId="77777777" w:rsidR="003B4BC9" w:rsidRDefault="003B4BC9" w:rsidP="00BE24A2">
            <w:pPr>
              <w:pStyle w:val="scriptNormal"/>
              <w:rPr>
                <w:color w:val="000000" w:themeColor="text1"/>
              </w:rPr>
            </w:pPr>
          </w:p>
        </w:tc>
        <w:tc>
          <w:tcPr>
            <w:tcW w:w="1881" w:type="pct"/>
            <w:vAlign w:val="center"/>
          </w:tcPr>
          <w:p w14:paraId="488DE0ED" w14:textId="77777777" w:rsidR="0009168A" w:rsidRDefault="0009168A"/>
        </w:tc>
      </w:tr>
      <w:tr w:rsidR="003B4BC9" w14:paraId="10B4E214" w14:textId="77777777" w:rsidTr="001D18E6">
        <w:trPr>
          <w:cantSplit/>
          <w:trHeight w:val="454"/>
          <w:tblHeader/>
          <w:jc w:val="center"/>
        </w:trPr>
        <w:tc>
          <w:tcPr>
            <w:tcW w:w="1252" w:type="pct"/>
            <w:vMerge w:val="restart"/>
            <w:vAlign w:val="center"/>
          </w:tcPr>
          <w:p w14:paraId="7D7E0711" w14:textId="77777777" w:rsidR="003B4BC9" w:rsidRPr="00BE24A2" w:rsidRDefault="003B4BC9" w:rsidP="00BE24A2">
            <w:pPr>
              <w:pStyle w:val="scriptNormal"/>
              <w:rPr>
                <w:color w:val="000000" w:themeColor="text1"/>
              </w:rPr>
            </w:pPr>
            <w:r>
              <w:rPr>
                <w:color w:val="000000" w:themeColor="text1"/>
              </w:rPr>
              <w:t xml:space="preserve">BCM ECU </w:t>
            </w:r>
          </w:p>
        </w:tc>
        <w:tc>
          <w:tcPr>
            <w:tcW w:w="1881" w:type="pct"/>
            <w:vAlign w:val="center"/>
          </w:tcPr>
          <w:p w14:paraId="66E2083E" w14:textId="77777777" w:rsidR="003B4BC9" w:rsidRDefault="003B4BC9" w:rsidP="00176970">
            <w:pPr>
              <w:pStyle w:val="TabelleText"/>
              <w:spacing w:line="276" w:lineRule="auto"/>
              <w:rPr>
                <w:lang w:val="en-US"/>
              </w:rPr>
            </w:pPr>
            <w:r w:rsidRPr="00176970">
              <w:rPr>
                <w:lang w:val="en-US"/>
              </w:rPr>
              <w:t>Settings_Storing_Actuator</w:t>
            </w:r>
          </w:p>
        </w:tc>
        <w:tc>
          <w:tcPr>
            <w:tcW w:w="1867" w:type="pct"/>
            <w:vAlign w:val="center"/>
          </w:tcPr>
          <w:p w14:paraId="0863101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6DD6FD"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Cooling Cycle Data</w:t>
            </w:r>
          </w:p>
          <w:p w14:paraId="1FDD996E"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1353CB8F" w14:textId="77777777" w:rsidR="003B4BC9" w:rsidRPr="003B4BC9" w:rsidRDefault="003B4BC9" w:rsidP="003B4BC9">
            <w:pPr>
              <w:rPr>
                <w:rFonts w:cs="Arial"/>
                <w:color w:val="7030A0"/>
                <w:sz w:val="16"/>
                <w:szCs w:val="14"/>
              </w:rPr>
            </w:pPr>
          </w:p>
        </w:tc>
      </w:tr>
      <w:tr w:rsidR="003B4BC9" w14:paraId="4C3F064A" w14:textId="77777777" w:rsidTr="001D18E6">
        <w:trPr>
          <w:cantSplit/>
          <w:trHeight w:val="454"/>
          <w:tblHeader/>
          <w:jc w:val="center"/>
        </w:trPr>
        <w:tc>
          <w:tcPr>
            <w:tcW w:w="1252" w:type="pct"/>
            <w:vMerge/>
            <w:vAlign w:val="center"/>
          </w:tcPr>
          <w:p w14:paraId="0651C46E" w14:textId="77777777" w:rsidR="003B4BC9" w:rsidRDefault="003B4BC9" w:rsidP="00BE24A2">
            <w:pPr>
              <w:pStyle w:val="scriptNormal"/>
              <w:rPr>
                <w:color w:val="000000" w:themeColor="text1"/>
              </w:rPr>
            </w:pPr>
          </w:p>
        </w:tc>
        <w:tc>
          <w:tcPr>
            <w:tcW w:w="1881" w:type="pct"/>
            <w:vAlign w:val="center"/>
          </w:tcPr>
          <w:p w14:paraId="09E9550E" w14:textId="77777777" w:rsidR="003B4BC9" w:rsidRDefault="003B4BC9" w:rsidP="00176970">
            <w:pPr>
              <w:pStyle w:val="TabelleText"/>
              <w:spacing w:line="276" w:lineRule="auto"/>
              <w:rPr>
                <w:lang w:val="en-US"/>
              </w:rPr>
            </w:pPr>
            <w:r w:rsidRPr="00176970">
              <w:rPr>
                <w:lang w:val="en-US"/>
              </w:rPr>
              <w:t>Provide WakeUp Request</w:t>
            </w:r>
          </w:p>
        </w:tc>
        <w:tc>
          <w:tcPr>
            <w:tcW w:w="1867" w:type="pct"/>
            <w:vAlign w:val="center"/>
          </w:tcPr>
          <w:p w14:paraId="5770AA3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83DE4CF"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197F85DC" w14:textId="77777777" w:rsidR="003B4BC9" w:rsidRPr="003B4BC9" w:rsidRDefault="003B4BC9" w:rsidP="003B4BC9">
            <w:pPr>
              <w:rPr>
                <w:rFonts w:cs="Arial"/>
                <w:color w:val="7030A0"/>
                <w:sz w:val="16"/>
                <w:szCs w:val="14"/>
              </w:rPr>
            </w:pPr>
          </w:p>
        </w:tc>
      </w:tr>
      <w:tr w:rsidR="003B4BC9" w14:paraId="2ABDA2BF" w14:textId="77777777" w:rsidTr="001D18E6">
        <w:trPr>
          <w:cantSplit/>
          <w:trHeight w:val="454"/>
          <w:tblHeader/>
          <w:jc w:val="center"/>
        </w:trPr>
        <w:tc>
          <w:tcPr>
            <w:tcW w:w="1252" w:type="pct"/>
            <w:vMerge/>
            <w:vAlign w:val="center"/>
          </w:tcPr>
          <w:p w14:paraId="28E115A8" w14:textId="77777777" w:rsidR="003B4BC9" w:rsidRDefault="003B4BC9" w:rsidP="00BE24A2">
            <w:pPr>
              <w:pStyle w:val="scriptNormal"/>
              <w:rPr>
                <w:color w:val="000000" w:themeColor="text1"/>
              </w:rPr>
            </w:pPr>
          </w:p>
        </w:tc>
        <w:tc>
          <w:tcPr>
            <w:tcW w:w="1881" w:type="pct"/>
            <w:vAlign w:val="center"/>
          </w:tcPr>
          <w:p w14:paraId="5E08A087" w14:textId="77777777" w:rsidR="003B4BC9" w:rsidRDefault="003B4BC9" w:rsidP="00176970">
            <w:pPr>
              <w:pStyle w:val="TabelleText"/>
              <w:spacing w:line="276" w:lineRule="auto"/>
              <w:rPr>
                <w:lang w:val="en-US"/>
              </w:rPr>
            </w:pPr>
            <w:r w:rsidRPr="00176970">
              <w:rPr>
                <w:lang w:val="en-US"/>
              </w:rPr>
              <w:t xml:space="preserve">Go </w:t>
            </w:r>
            <w:proofErr w:type="gramStart"/>
            <w:r w:rsidRPr="00176970">
              <w:rPr>
                <w:lang w:val="en-US"/>
              </w:rPr>
              <w:t>To</w:t>
            </w:r>
            <w:proofErr w:type="gramEnd"/>
            <w:r w:rsidRPr="00176970">
              <w:rPr>
                <w:lang w:val="en-US"/>
              </w:rPr>
              <w:t xml:space="preserve"> Sleep</w:t>
            </w:r>
          </w:p>
        </w:tc>
        <w:tc>
          <w:tcPr>
            <w:tcW w:w="1867" w:type="pct"/>
            <w:vAlign w:val="center"/>
          </w:tcPr>
          <w:p w14:paraId="0C03345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1FC74AD"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7D150715" w14:textId="77777777" w:rsidR="003B4BC9" w:rsidRPr="003B4BC9" w:rsidRDefault="003B4BC9" w:rsidP="003B4BC9">
            <w:pPr>
              <w:rPr>
                <w:rFonts w:cs="Arial"/>
                <w:color w:val="7030A0"/>
                <w:sz w:val="16"/>
                <w:szCs w:val="14"/>
              </w:rPr>
            </w:pPr>
          </w:p>
        </w:tc>
      </w:tr>
      <w:tr w:rsidR="003B4BC9" w14:paraId="77D882FD" w14:textId="77777777" w:rsidTr="001D18E6">
        <w:trPr>
          <w:cantSplit/>
          <w:trHeight w:val="454"/>
          <w:tblHeader/>
          <w:jc w:val="center"/>
        </w:trPr>
        <w:tc>
          <w:tcPr>
            <w:tcW w:w="1252" w:type="pct"/>
            <w:vMerge/>
            <w:vAlign w:val="center"/>
          </w:tcPr>
          <w:p w14:paraId="48194570" w14:textId="77777777" w:rsidR="003B4BC9" w:rsidRDefault="003B4BC9" w:rsidP="00BE24A2">
            <w:pPr>
              <w:pStyle w:val="scriptNormal"/>
              <w:rPr>
                <w:color w:val="000000" w:themeColor="text1"/>
              </w:rPr>
            </w:pPr>
          </w:p>
        </w:tc>
        <w:tc>
          <w:tcPr>
            <w:tcW w:w="1881" w:type="pct"/>
            <w:vAlign w:val="center"/>
          </w:tcPr>
          <w:p w14:paraId="0C89C18B" w14:textId="77777777" w:rsidR="003B4BC9" w:rsidRDefault="003B4BC9" w:rsidP="00176970">
            <w:pPr>
              <w:pStyle w:val="TabelleText"/>
              <w:spacing w:line="276" w:lineRule="auto"/>
              <w:rPr>
                <w:lang w:val="en-US"/>
              </w:rPr>
            </w:pPr>
            <w:r w:rsidRPr="00176970">
              <w:rPr>
                <w:lang w:val="en-US"/>
              </w:rPr>
              <w:t>WakeUp HPCM</w:t>
            </w:r>
          </w:p>
        </w:tc>
        <w:tc>
          <w:tcPr>
            <w:tcW w:w="1867" w:type="pct"/>
            <w:vAlign w:val="center"/>
          </w:tcPr>
          <w:p w14:paraId="1BD29B8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9A5866C"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5E22CB27" w14:textId="77777777" w:rsidR="003B4BC9" w:rsidRPr="003B4BC9" w:rsidRDefault="003B4BC9" w:rsidP="003B4BC9">
            <w:pPr>
              <w:rPr>
                <w:rFonts w:cs="Arial"/>
                <w:color w:val="7030A0"/>
                <w:sz w:val="16"/>
                <w:szCs w:val="14"/>
              </w:rPr>
            </w:pPr>
          </w:p>
        </w:tc>
      </w:tr>
      <w:tr w:rsidR="003B4BC9" w14:paraId="5714592E" w14:textId="77777777" w:rsidTr="001D18E6">
        <w:trPr>
          <w:cantSplit/>
          <w:trHeight w:val="454"/>
          <w:tblHeader/>
          <w:jc w:val="center"/>
        </w:trPr>
        <w:tc>
          <w:tcPr>
            <w:tcW w:w="1252" w:type="pct"/>
            <w:vMerge/>
            <w:vAlign w:val="center"/>
          </w:tcPr>
          <w:p w14:paraId="48260C5C" w14:textId="77777777" w:rsidR="003B4BC9" w:rsidRDefault="003B4BC9" w:rsidP="00BE24A2">
            <w:pPr>
              <w:pStyle w:val="scriptNormal"/>
              <w:rPr>
                <w:color w:val="000000" w:themeColor="text1"/>
              </w:rPr>
            </w:pPr>
          </w:p>
        </w:tc>
        <w:tc>
          <w:tcPr>
            <w:tcW w:w="1881" w:type="pct"/>
            <w:vAlign w:val="center"/>
          </w:tcPr>
          <w:p w14:paraId="76B5075A" w14:textId="77777777" w:rsidR="003B4BC9" w:rsidRDefault="003B4BC9" w:rsidP="00176970">
            <w:pPr>
              <w:pStyle w:val="TabelleText"/>
              <w:spacing w:line="276" w:lineRule="auto"/>
              <w:rPr>
                <w:lang w:val="en-US"/>
              </w:rPr>
            </w:pPr>
            <w:r w:rsidRPr="00176970">
              <w:rPr>
                <w:lang w:val="en-US"/>
              </w:rPr>
              <w:t>WakeUp HPCM Request</w:t>
            </w:r>
          </w:p>
        </w:tc>
        <w:tc>
          <w:tcPr>
            <w:tcW w:w="1867" w:type="pct"/>
            <w:vAlign w:val="center"/>
          </w:tcPr>
          <w:p w14:paraId="19E7F10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2171BD1"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7B93258C" w14:textId="77777777" w:rsidR="003B4BC9" w:rsidRPr="003B4BC9" w:rsidRDefault="003B4BC9" w:rsidP="003B4BC9">
            <w:pPr>
              <w:rPr>
                <w:rFonts w:cs="Arial"/>
                <w:color w:val="7030A0"/>
                <w:sz w:val="16"/>
                <w:szCs w:val="14"/>
              </w:rPr>
            </w:pPr>
          </w:p>
        </w:tc>
      </w:tr>
      <w:tr w:rsidR="003B4BC9" w14:paraId="7E574EB4" w14:textId="77777777" w:rsidTr="001D18E6">
        <w:trPr>
          <w:gridAfter w:val="1"/>
          <w:wAfter w:w="3860" w:type="dxa"/>
          <w:cantSplit/>
          <w:trHeight w:val="454"/>
          <w:tblHeader/>
          <w:jc w:val="center"/>
        </w:trPr>
        <w:tc>
          <w:tcPr>
            <w:tcW w:w="1252" w:type="pct"/>
            <w:vMerge/>
            <w:vAlign w:val="center"/>
          </w:tcPr>
          <w:p w14:paraId="42AE1426" w14:textId="77777777" w:rsidR="003B4BC9" w:rsidRDefault="003B4BC9" w:rsidP="00BE24A2">
            <w:pPr>
              <w:pStyle w:val="scriptNormal"/>
              <w:rPr>
                <w:color w:val="000000" w:themeColor="text1"/>
              </w:rPr>
            </w:pPr>
          </w:p>
        </w:tc>
        <w:tc>
          <w:tcPr>
            <w:tcW w:w="1881" w:type="pct"/>
            <w:vAlign w:val="center"/>
          </w:tcPr>
          <w:p w14:paraId="2B47D8DD" w14:textId="77777777" w:rsidR="0009168A" w:rsidRDefault="0009168A"/>
        </w:tc>
      </w:tr>
      <w:tr w:rsidR="003B4BC9" w14:paraId="633C86C2" w14:textId="77777777" w:rsidTr="001D18E6">
        <w:trPr>
          <w:cantSplit/>
          <w:trHeight w:val="454"/>
          <w:tblHeader/>
          <w:jc w:val="center"/>
        </w:trPr>
        <w:tc>
          <w:tcPr>
            <w:tcW w:w="1252" w:type="pct"/>
            <w:vMerge w:val="restart"/>
            <w:vAlign w:val="center"/>
          </w:tcPr>
          <w:p w14:paraId="767346F9" w14:textId="77777777" w:rsidR="003B4BC9" w:rsidRPr="00BE24A2" w:rsidRDefault="003B4BC9" w:rsidP="00BE24A2">
            <w:pPr>
              <w:pStyle w:val="scriptNormal"/>
              <w:rPr>
                <w:color w:val="000000" w:themeColor="text1"/>
              </w:rPr>
            </w:pPr>
            <w:r>
              <w:rPr>
                <w:color w:val="000000" w:themeColor="text1"/>
              </w:rPr>
              <w:t>Cabin Temp Sensor</w:t>
            </w:r>
          </w:p>
        </w:tc>
        <w:tc>
          <w:tcPr>
            <w:tcW w:w="1881" w:type="pct"/>
            <w:vAlign w:val="center"/>
          </w:tcPr>
          <w:p w14:paraId="3F76BAC3" w14:textId="77777777" w:rsidR="003B4BC9" w:rsidRDefault="003B4BC9" w:rsidP="00176970">
            <w:pPr>
              <w:pStyle w:val="TabelleText"/>
              <w:spacing w:line="276" w:lineRule="auto"/>
              <w:rPr>
                <w:lang w:val="en-US"/>
              </w:rPr>
            </w:pPr>
            <w:r w:rsidRPr="00176970">
              <w:rPr>
                <w:lang w:val="en-US"/>
              </w:rPr>
              <w:t>Check Cabin and Battery Temperatures</w:t>
            </w:r>
          </w:p>
        </w:tc>
        <w:tc>
          <w:tcPr>
            <w:tcW w:w="1867" w:type="pct"/>
            <w:vAlign w:val="center"/>
          </w:tcPr>
          <w:p w14:paraId="48E7B1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B9F621E"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C841C40" w14:textId="77777777" w:rsidR="003B4BC9" w:rsidRPr="003B4BC9" w:rsidRDefault="003B4BC9" w:rsidP="003B4BC9">
            <w:pPr>
              <w:rPr>
                <w:rFonts w:cs="Arial"/>
                <w:color w:val="7030A0"/>
                <w:sz w:val="16"/>
                <w:szCs w:val="14"/>
              </w:rPr>
            </w:pPr>
          </w:p>
        </w:tc>
      </w:tr>
      <w:tr w:rsidR="003B4BC9" w14:paraId="5835E8A0" w14:textId="77777777" w:rsidTr="001D18E6">
        <w:trPr>
          <w:gridAfter w:val="1"/>
          <w:wAfter w:w="3860" w:type="dxa"/>
          <w:cantSplit/>
          <w:trHeight w:val="454"/>
          <w:tblHeader/>
          <w:jc w:val="center"/>
        </w:trPr>
        <w:tc>
          <w:tcPr>
            <w:tcW w:w="1252" w:type="pct"/>
            <w:vMerge/>
            <w:vAlign w:val="center"/>
          </w:tcPr>
          <w:p w14:paraId="240AB392" w14:textId="77777777" w:rsidR="003B4BC9" w:rsidRDefault="003B4BC9" w:rsidP="00BE24A2">
            <w:pPr>
              <w:pStyle w:val="scriptNormal"/>
              <w:rPr>
                <w:color w:val="000000" w:themeColor="text1"/>
              </w:rPr>
            </w:pPr>
          </w:p>
        </w:tc>
        <w:tc>
          <w:tcPr>
            <w:tcW w:w="1881" w:type="pct"/>
            <w:vAlign w:val="center"/>
          </w:tcPr>
          <w:p w14:paraId="49979B84" w14:textId="77777777" w:rsidR="0009168A" w:rsidRDefault="0009168A"/>
        </w:tc>
      </w:tr>
      <w:tr w:rsidR="003B4BC9" w14:paraId="2E7EF271" w14:textId="77777777" w:rsidTr="001D18E6">
        <w:trPr>
          <w:cantSplit/>
          <w:trHeight w:val="454"/>
          <w:tblHeader/>
          <w:jc w:val="center"/>
        </w:trPr>
        <w:tc>
          <w:tcPr>
            <w:tcW w:w="1252" w:type="pct"/>
            <w:vMerge w:val="restart"/>
            <w:vAlign w:val="center"/>
          </w:tcPr>
          <w:p w14:paraId="272A1B84" w14:textId="77777777" w:rsidR="003B4BC9" w:rsidRPr="00BE24A2" w:rsidRDefault="003B4BC9" w:rsidP="00BE24A2">
            <w:pPr>
              <w:pStyle w:val="scriptNormal"/>
              <w:rPr>
                <w:color w:val="000000" w:themeColor="text1"/>
              </w:rPr>
            </w:pPr>
            <w:r>
              <w:rPr>
                <w:color w:val="000000" w:themeColor="text1"/>
              </w:rPr>
              <w:t>TMOS</w:t>
            </w:r>
          </w:p>
        </w:tc>
        <w:tc>
          <w:tcPr>
            <w:tcW w:w="1881" w:type="pct"/>
            <w:vAlign w:val="center"/>
          </w:tcPr>
          <w:p w14:paraId="156E652E" w14:textId="77777777" w:rsidR="003B4BC9" w:rsidRDefault="003B4BC9" w:rsidP="00176970">
            <w:pPr>
              <w:pStyle w:val="TabelleText"/>
              <w:spacing w:line="276" w:lineRule="auto"/>
              <w:rPr>
                <w:lang w:val="en-US"/>
              </w:rPr>
            </w:pPr>
            <w:r w:rsidRPr="00176970">
              <w:rPr>
                <w:lang w:val="en-US"/>
              </w:rPr>
              <w:t>Provide User Settings</w:t>
            </w:r>
          </w:p>
        </w:tc>
        <w:tc>
          <w:tcPr>
            <w:tcW w:w="1867" w:type="pct"/>
            <w:vAlign w:val="center"/>
          </w:tcPr>
          <w:p w14:paraId="472C617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CA3DE36"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05907824"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125DAB3D" w14:textId="77777777" w:rsidR="003B4BC9" w:rsidRPr="003B4BC9" w:rsidRDefault="003B4BC9" w:rsidP="003B4BC9">
            <w:pPr>
              <w:rPr>
                <w:rFonts w:cs="Arial"/>
                <w:color w:val="7030A0"/>
                <w:sz w:val="16"/>
                <w:szCs w:val="14"/>
              </w:rPr>
            </w:pPr>
          </w:p>
        </w:tc>
      </w:tr>
      <w:tr w:rsidR="003B4BC9" w14:paraId="78C28583" w14:textId="77777777" w:rsidTr="001D18E6">
        <w:trPr>
          <w:cantSplit/>
          <w:trHeight w:val="454"/>
          <w:tblHeader/>
          <w:jc w:val="center"/>
        </w:trPr>
        <w:tc>
          <w:tcPr>
            <w:tcW w:w="1252" w:type="pct"/>
            <w:vMerge/>
            <w:vAlign w:val="center"/>
          </w:tcPr>
          <w:p w14:paraId="5727A421" w14:textId="77777777" w:rsidR="003B4BC9" w:rsidRDefault="003B4BC9" w:rsidP="00BE24A2">
            <w:pPr>
              <w:pStyle w:val="scriptNormal"/>
              <w:rPr>
                <w:color w:val="000000" w:themeColor="text1"/>
              </w:rPr>
            </w:pPr>
          </w:p>
        </w:tc>
        <w:tc>
          <w:tcPr>
            <w:tcW w:w="1881" w:type="pct"/>
            <w:vAlign w:val="center"/>
          </w:tcPr>
          <w:p w14:paraId="26D05FFB"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22FED96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5E8221C"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55715B25" w14:textId="77777777" w:rsidR="003B4BC9" w:rsidRPr="003B4BC9" w:rsidRDefault="003B4BC9" w:rsidP="003B4BC9">
            <w:pPr>
              <w:rPr>
                <w:rFonts w:cs="Arial"/>
                <w:color w:val="7030A0"/>
                <w:sz w:val="16"/>
                <w:szCs w:val="14"/>
              </w:rPr>
            </w:pPr>
          </w:p>
        </w:tc>
      </w:tr>
      <w:tr w:rsidR="003B4BC9" w14:paraId="2FE45A96" w14:textId="77777777" w:rsidTr="001D18E6">
        <w:trPr>
          <w:cantSplit/>
          <w:trHeight w:val="454"/>
          <w:tblHeader/>
          <w:jc w:val="center"/>
        </w:trPr>
        <w:tc>
          <w:tcPr>
            <w:tcW w:w="1252" w:type="pct"/>
            <w:vMerge/>
            <w:vAlign w:val="center"/>
          </w:tcPr>
          <w:p w14:paraId="5988E215" w14:textId="77777777" w:rsidR="003B4BC9" w:rsidRDefault="003B4BC9" w:rsidP="00BE24A2">
            <w:pPr>
              <w:pStyle w:val="scriptNormal"/>
              <w:rPr>
                <w:color w:val="000000" w:themeColor="text1"/>
              </w:rPr>
            </w:pPr>
          </w:p>
        </w:tc>
        <w:tc>
          <w:tcPr>
            <w:tcW w:w="1881" w:type="pct"/>
            <w:vAlign w:val="center"/>
          </w:tcPr>
          <w:p w14:paraId="73562441" w14:textId="77777777" w:rsidR="003B4BC9" w:rsidRDefault="003B4BC9" w:rsidP="00176970">
            <w:pPr>
              <w:pStyle w:val="TabelleText"/>
              <w:spacing w:line="276" w:lineRule="auto"/>
              <w:rPr>
                <w:lang w:val="en-US"/>
              </w:rPr>
            </w:pPr>
            <w:r w:rsidRPr="00176970">
              <w:rPr>
                <w:lang w:val="en-US"/>
              </w:rPr>
              <w:t>Control Cabin Cooling Request</w:t>
            </w:r>
          </w:p>
        </w:tc>
        <w:tc>
          <w:tcPr>
            <w:tcW w:w="1867" w:type="pct"/>
            <w:vAlign w:val="center"/>
          </w:tcPr>
          <w:p w14:paraId="4AB9CFA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55FB47F"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539C57E2" w14:textId="77777777" w:rsidR="003B4BC9" w:rsidRPr="003B4BC9" w:rsidRDefault="003B4BC9" w:rsidP="003B4BC9">
            <w:pPr>
              <w:rPr>
                <w:rFonts w:cs="Arial"/>
                <w:color w:val="7030A0"/>
                <w:sz w:val="16"/>
                <w:szCs w:val="14"/>
              </w:rPr>
            </w:pPr>
          </w:p>
        </w:tc>
      </w:tr>
      <w:tr w:rsidR="003B4BC9" w14:paraId="09FC818A" w14:textId="77777777" w:rsidTr="001D18E6">
        <w:trPr>
          <w:cantSplit/>
          <w:trHeight w:val="454"/>
          <w:tblHeader/>
          <w:jc w:val="center"/>
        </w:trPr>
        <w:tc>
          <w:tcPr>
            <w:tcW w:w="1252" w:type="pct"/>
            <w:vMerge/>
            <w:vAlign w:val="center"/>
          </w:tcPr>
          <w:p w14:paraId="6673EC08" w14:textId="77777777" w:rsidR="003B4BC9" w:rsidRDefault="003B4BC9" w:rsidP="00BE24A2">
            <w:pPr>
              <w:pStyle w:val="scriptNormal"/>
              <w:rPr>
                <w:color w:val="000000" w:themeColor="text1"/>
              </w:rPr>
            </w:pPr>
          </w:p>
        </w:tc>
        <w:tc>
          <w:tcPr>
            <w:tcW w:w="1881" w:type="pct"/>
            <w:vAlign w:val="center"/>
          </w:tcPr>
          <w:p w14:paraId="0832C9F3" w14:textId="77777777" w:rsidR="003B4BC9" w:rsidRDefault="003B4BC9" w:rsidP="00176970">
            <w:pPr>
              <w:pStyle w:val="TabelleText"/>
              <w:spacing w:line="276" w:lineRule="auto"/>
              <w:rPr>
                <w:lang w:val="en-US"/>
              </w:rPr>
            </w:pPr>
            <w:r w:rsidRPr="00176970">
              <w:rPr>
                <w:lang w:val="en-US"/>
              </w:rPr>
              <w:t>Store Settings</w:t>
            </w:r>
          </w:p>
        </w:tc>
        <w:tc>
          <w:tcPr>
            <w:tcW w:w="1867" w:type="pct"/>
            <w:vAlign w:val="center"/>
          </w:tcPr>
          <w:p w14:paraId="1F7A16F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9D0CC17"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4A326293" w14:textId="77777777" w:rsidR="003B4BC9" w:rsidRPr="003B4BC9" w:rsidRDefault="003B4BC9" w:rsidP="003B4BC9">
            <w:pPr>
              <w:rPr>
                <w:rFonts w:cs="Arial"/>
                <w:color w:val="7030A0"/>
                <w:sz w:val="16"/>
                <w:szCs w:val="14"/>
              </w:rPr>
            </w:pPr>
          </w:p>
        </w:tc>
      </w:tr>
      <w:tr w:rsidR="003B4BC9" w14:paraId="1BA27E47" w14:textId="77777777" w:rsidTr="001D18E6">
        <w:trPr>
          <w:cantSplit/>
          <w:trHeight w:val="454"/>
          <w:tblHeader/>
          <w:jc w:val="center"/>
        </w:trPr>
        <w:tc>
          <w:tcPr>
            <w:tcW w:w="1252" w:type="pct"/>
            <w:vMerge/>
            <w:vAlign w:val="center"/>
          </w:tcPr>
          <w:p w14:paraId="37024055" w14:textId="77777777" w:rsidR="003B4BC9" w:rsidRDefault="003B4BC9" w:rsidP="00BE24A2">
            <w:pPr>
              <w:pStyle w:val="scriptNormal"/>
              <w:rPr>
                <w:color w:val="000000" w:themeColor="text1"/>
              </w:rPr>
            </w:pPr>
          </w:p>
        </w:tc>
        <w:tc>
          <w:tcPr>
            <w:tcW w:w="1881" w:type="pct"/>
            <w:vAlign w:val="center"/>
          </w:tcPr>
          <w:p w14:paraId="6C6AD55E" w14:textId="77777777" w:rsidR="003B4BC9" w:rsidRDefault="003B4BC9" w:rsidP="00176970">
            <w:pPr>
              <w:pStyle w:val="TabelleText"/>
              <w:spacing w:line="276" w:lineRule="auto"/>
              <w:rPr>
                <w:lang w:val="en-US"/>
              </w:rPr>
            </w:pPr>
            <w:r w:rsidRPr="00176970">
              <w:rPr>
                <w:lang w:val="en-US"/>
              </w:rPr>
              <w:t>Retreive Stored Settings</w:t>
            </w:r>
          </w:p>
        </w:tc>
        <w:tc>
          <w:tcPr>
            <w:tcW w:w="1867" w:type="pct"/>
            <w:vAlign w:val="center"/>
          </w:tcPr>
          <w:p w14:paraId="598864D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091894F" w14:textId="77777777" w:rsidR="003B4BC9" w:rsidRDefault="003B4BC9" w:rsidP="006E3D82">
            <w:pPr>
              <w:pStyle w:val="TabelleText"/>
              <w:numPr>
                <w:ilvl w:val="0"/>
                <w:numId w:val="20"/>
              </w:numPr>
              <w:spacing w:line="276" w:lineRule="auto"/>
              <w:ind w:left="220" w:hanging="140"/>
              <w:rPr>
                <w:lang w:val="en-US"/>
              </w:rPr>
            </w:pPr>
            <w:r w:rsidRPr="006E3D82">
              <w:rPr>
                <w:lang w:val="en-US"/>
              </w:rPr>
              <w:t>Retrieve_TMOS_Run_Results</w:t>
            </w:r>
          </w:p>
          <w:p w14:paraId="4A4D898B" w14:textId="77777777" w:rsidR="003B4BC9" w:rsidRPr="003B4BC9" w:rsidRDefault="003B4BC9" w:rsidP="003B4BC9">
            <w:pPr>
              <w:rPr>
                <w:rFonts w:cs="Arial"/>
                <w:color w:val="7030A0"/>
                <w:sz w:val="16"/>
                <w:szCs w:val="14"/>
              </w:rPr>
            </w:pPr>
          </w:p>
        </w:tc>
      </w:tr>
      <w:tr w:rsidR="003B4BC9" w14:paraId="01E9C233" w14:textId="77777777" w:rsidTr="001D18E6">
        <w:trPr>
          <w:cantSplit/>
          <w:trHeight w:val="454"/>
          <w:tblHeader/>
          <w:jc w:val="center"/>
        </w:trPr>
        <w:tc>
          <w:tcPr>
            <w:tcW w:w="1252" w:type="pct"/>
            <w:vMerge/>
            <w:vAlign w:val="center"/>
          </w:tcPr>
          <w:p w14:paraId="43D32908" w14:textId="77777777" w:rsidR="003B4BC9" w:rsidRDefault="003B4BC9" w:rsidP="00BE24A2">
            <w:pPr>
              <w:pStyle w:val="scriptNormal"/>
              <w:rPr>
                <w:color w:val="000000" w:themeColor="text1"/>
              </w:rPr>
            </w:pPr>
          </w:p>
        </w:tc>
        <w:tc>
          <w:tcPr>
            <w:tcW w:w="1881" w:type="pct"/>
            <w:vAlign w:val="center"/>
          </w:tcPr>
          <w:p w14:paraId="16D9FD70" w14:textId="77777777" w:rsidR="003B4BC9" w:rsidRDefault="003B4BC9" w:rsidP="00176970">
            <w:pPr>
              <w:pStyle w:val="TabelleText"/>
              <w:spacing w:line="276" w:lineRule="auto"/>
              <w:rPr>
                <w:lang w:val="en-US"/>
              </w:rPr>
            </w:pPr>
            <w:r w:rsidRPr="00176970">
              <w:rPr>
                <w:lang w:val="en-US"/>
              </w:rPr>
              <w:t>Send Requested TMOS Settings</w:t>
            </w:r>
          </w:p>
        </w:tc>
        <w:tc>
          <w:tcPr>
            <w:tcW w:w="1867" w:type="pct"/>
            <w:vAlign w:val="center"/>
          </w:tcPr>
          <w:p w14:paraId="43DC69E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9D6E5C7"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443A0BF6" w14:textId="77777777" w:rsidR="003B4BC9" w:rsidRPr="003B4BC9" w:rsidRDefault="003B4BC9" w:rsidP="003B4BC9">
            <w:pPr>
              <w:rPr>
                <w:rFonts w:cs="Arial"/>
                <w:color w:val="7030A0"/>
                <w:sz w:val="16"/>
                <w:szCs w:val="14"/>
              </w:rPr>
            </w:pPr>
          </w:p>
        </w:tc>
      </w:tr>
      <w:tr w:rsidR="003B4BC9" w14:paraId="06B62A63" w14:textId="77777777" w:rsidTr="001D18E6">
        <w:trPr>
          <w:cantSplit/>
          <w:trHeight w:val="454"/>
          <w:tblHeader/>
          <w:jc w:val="center"/>
        </w:trPr>
        <w:tc>
          <w:tcPr>
            <w:tcW w:w="1252" w:type="pct"/>
            <w:vMerge/>
            <w:vAlign w:val="center"/>
          </w:tcPr>
          <w:p w14:paraId="7FCBCC3B" w14:textId="77777777" w:rsidR="003B4BC9" w:rsidRDefault="003B4BC9" w:rsidP="00BE24A2">
            <w:pPr>
              <w:pStyle w:val="scriptNormal"/>
              <w:rPr>
                <w:color w:val="000000" w:themeColor="text1"/>
              </w:rPr>
            </w:pPr>
          </w:p>
        </w:tc>
        <w:tc>
          <w:tcPr>
            <w:tcW w:w="1881" w:type="pct"/>
            <w:vAlign w:val="center"/>
          </w:tcPr>
          <w:p w14:paraId="4866EBFF" w14:textId="77777777" w:rsidR="003B4BC9" w:rsidRDefault="003B4BC9" w:rsidP="00176970">
            <w:pPr>
              <w:pStyle w:val="TabelleText"/>
              <w:spacing w:line="276" w:lineRule="auto"/>
              <w:rPr>
                <w:lang w:val="en-US"/>
              </w:rPr>
            </w:pPr>
            <w:r w:rsidRPr="00176970">
              <w:rPr>
                <w:lang w:val="en-US"/>
              </w:rPr>
              <w:t>WakeUp Alarm Request</w:t>
            </w:r>
          </w:p>
        </w:tc>
        <w:tc>
          <w:tcPr>
            <w:tcW w:w="1867" w:type="pct"/>
            <w:vAlign w:val="center"/>
          </w:tcPr>
          <w:p w14:paraId="2F786A1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98A764E"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0FE95D8A" w14:textId="77777777" w:rsidR="003B4BC9" w:rsidRPr="003B4BC9" w:rsidRDefault="003B4BC9" w:rsidP="003B4BC9">
            <w:pPr>
              <w:rPr>
                <w:rFonts w:cs="Arial"/>
                <w:color w:val="7030A0"/>
                <w:sz w:val="16"/>
                <w:szCs w:val="14"/>
              </w:rPr>
            </w:pPr>
          </w:p>
        </w:tc>
      </w:tr>
      <w:tr w:rsidR="003B4BC9" w14:paraId="2DB5000A" w14:textId="77777777" w:rsidTr="001D18E6">
        <w:trPr>
          <w:gridAfter w:val="1"/>
          <w:wAfter w:w="3860" w:type="dxa"/>
          <w:cantSplit/>
          <w:trHeight w:val="454"/>
          <w:tblHeader/>
          <w:jc w:val="center"/>
        </w:trPr>
        <w:tc>
          <w:tcPr>
            <w:tcW w:w="1252" w:type="pct"/>
            <w:vMerge/>
            <w:vAlign w:val="center"/>
          </w:tcPr>
          <w:p w14:paraId="1584D4BC" w14:textId="77777777" w:rsidR="003B4BC9" w:rsidRDefault="003B4BC9" w:rsidP="00BE24A2">
            <w:pPr>
              <w:pStyle w:val="scriptNormal"/>
              <w:rPr>
                <w:color w:val="000000" w:themeColor="text1"/>
              </w:rPr>
            </w:pPr>
          </w:p>
        </w:tc>
        <w:tc>
          <w:tcPr>
            <w:tcW w:w="1881" w:type="pct"/>
            <w:vAlign w:val="center"/>
          </w:tcPr>
          <w:p w14:paraId="23E1EFB0" w14:textId="77777777" w:rsidR="0009168A" w:rsidRDefault="0009168A"/>
        </w:tc>
      </w:tr>
      <w:tr w:rsidR="003B4BC9" w14:paraId="5809B104" w14:textId="77777777" w:rsidTr="001D18E6">
        <w:trPr>
          <w:gridAfter w:val="1"/>
          <w:wAfter w:w="3860" w:type="dxa"/>
          <w:cantSplit/>
          <w:trHeight w:val="454"/>
          <w:tblHeader/>
          <w:jc w:val="center"/>
        </w:trPr>
        <w:tc>
          <w:tcPr>
            <w:tcW w:w="1252" w:type="pct"/>
            <w:vMerge w:val="restart"/>
            <w:vAlign w:val="center"/>
          </w:tcPr>
          <w:p w14:paraId="13CF55F4" w14:textId="77777777" w:rsidR="003B4BC9" w:rsidRPr="00BE24A2" w:rsidRDefault="003B4BC9" w:rsidP="00BE24A2">
            <w:pPr>
              <w:pStyle w:val="scriptNormal"/>
              <w:rPr>
                <w:color w:val="000000" w:themeColor="text1"/>
              </w:rPr>
            </w:pPr>
            <w:r>
              <w:rPr>
                <w:color w:val="000000" w:themeColor="text1"/>
              </w:rPr>
              <w:t>HS1 CAN</w:t>
            </w:r>
          </w:p>
        </w:tc>
        <w:tc>
          <w:tcPr>
            <w:tcW w:w="1881" w:type="pct"/>
            <w:vAlign w:val="center"/>
          </w:tcPr>
          <w:p w14:paraId="14212EB6" w14:textId="77777777" w:rsidR="0009168A" w:rsidRDefault="0009168A"/>
        </w:tc>
      </w:tr>
      <w:tr w:rsidR="003B4BC9" w14:paraId="1FF2F107" w14:textId="77777777" w:rsidTr="001D18E6">
        <w:trPr>
          <w:cantSplit/>
          <w:trHeight w:val="454"/>
          <w:tblHeader/>
          <w:jc w:val="center"/>
        </w:trPr>
        <w:tc>
          <w:tcPr>
            <w:tcW w:w="1252" w:type="pct"/>
            <w:vMerge w:val="restart"/>
            <w:vAlign w:val="center"/>
          </w:tcPr>
          <w:p w14:paraId="06D8C970" w14:textId="77777777" w:rsidR="003B4BC9" w:rsidRPr="00BE24A2" w:rsidRDefault="003B4BC9" w:rsidP="00BE24A2">
            <w:pPr>
              <w:pStyle w:val="scriptNormal"/>
              <w:rPr>
                <w:color w:val="000000" w:themeColor="text1"/>
              </w:rPr>
            </w:pPr>
            <w:r>
              <w:rPr>
                <w:color w:val="000000" w:themeColor="text1"/>
              </w:rPr>
              <w:t xml:space="preserve">ECG </w:t>
            </w:r>
          </w:p>
        </w:tc>
        <w:tc>
          <w:tcPr>
            <w:tcW w:w="1881" w:type="pct"/>
            <w:vAlign w:val="center"/>
          </w:tcPr>
          <w:p w14:paraId="45B47F24" w14:textId="77777777" w:rsidR="003B4BC9" w:rsidRDefault="003B4BC9" w:rsidP="00176970">
            <w:pPr>
              <w:pStyle w:val="TabelleText"/>
              <w:spacing w:line="276" w:lineRule="auto"/>
              <w:rPr>
                <w:lang w:val="en-US"/>
              </w:rPr>
            </w:pPr>
            <w:r w:rsidRPr="00176970">
              <w:rPr>
                <w:lang w:val="en-US"/>
              </w:rPr>
              <w:t>Manage CAN Requests</w:t>
            </w:r>
          </w:p>
        </w:tc>
        <w:tc>
          <w:tcPr>
            <w:tcW w:w="1867" w:type="pct"/>
            <w:vAlign w:val="center"/>
          </w:tcPr>
          <w:p w14:paraId="387E5D6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2D2CDCD"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C2E1BF2" w14:textId="77777777" w:rsidR="003B4BC9" w:rsidRPr="003B4BC9" w:rsidRDefault="003B4BC9" w:rsidP="003B4BC9">
            <w:pPr>
              <w:rPr>
                <w:rFonts w:cs="Arial"/>
                <w:color w:val="7030A0"/>
                <w:sz w:val="16"/>
                <w:szCs w:val="14"/>
              </w:rPr>
            </w:pPr>
          </w:p>
        </w:tc>
      </w:tr>
      <w:tr w:rsidR="003B4BC9" w14:paraId="29F37EEE" w14:textId="77777777" w:rsidTr="001D18E6">
        <w:trPr>
          <w:gridAfter w:val="1"/>
          <w:wAfter w:w="3860" w:type="dxa"/>
          <w:cantSplit/>
          <w:trHeight w:val="454"/>
          <w:tblHeader/>
          <w:jc w:val="center"/>
        </w:trPr>
        <w:tc>
          <w:tcPr>
            <w:tcW w:w="1252" w:type="pct"/>
            <w:vMerge/>
            <w:vAlign w:val="center"/>
          </w:tcPr>
          <w:p w14:paraId="4615526A" w14:textId="77777777" w:rsidR="003B4BC9" w:rsidRDefault="003B4BC9" w:rsidP="00BE24A2">
            <w:pPr>
              <w:pStyle w:val="scriptNormal"/>
              <w:rPr>
                <w:color w:val="000000" w:themeColor="text1"/>
              </w:rPr>
            </w:pPr>
          </w:p>
        </w:tc>
        <w:tc>
          <w:tcPr>
            <w:tcW w:w="1881" w:type="pct"/>
            <w:vAlign w:val="center"/>
          </w:tcPr>
          <w:p w14:paraId="3B07812D" w14:textId="77777777" w:rsidR="0009168A" w:rsidRDefault="0009168A"/>
        </w:tc>
      </w:tr>
      <w:tr w:rsidR="003B4BC9" w14:paraId="39965E4A" w14:textId="77777777" w:rsidTr="001D18E6">
        <w:trPr>
          <w:cantSplit/>
          <w:trHeight w:val="454"/>
          <w:tblHeader/>
          <w:jc w:val="center"/>
        </w:trPr>
        <w:tc>
          <w:tcPr>
            <w:tcW w:w="1252" w:type="pct"/>
            <w:vMerge w:val="restart"/>
            <w:vAlign w:val="center"/>
          </w:tcPr>
          <w:p w14:paraId="7D59334B" w14:textId="77777777" w:rsidR="003B4BC9" w:rsidRPr="00BE24A2" w:rsidRDefault="003B4BC9" w:rsidP="00BE24A2">
            <w:pPr>
              <w:pStyle w:val="scriptNormal"/>
              <w:rPr>
                <w:color w:val="000000" w:themeColor="text1"/>
              </w:rPr>
            </w:pPr>
            <w:r>
              <w:rPr>
                <w:color w:val="000000" w:themeColor="text1"/>
              </w:rPr>
              <w:t>Offboard Controller</w:t>
            </w:r>
          </w:p>
        </w:tc>
        <w:tc>
          <w:tcPr>
            <w:tcW w:w="1881" w:type="pct"/>
            <w:vAlign w:val="center"/>
          </w:tcPr>
          <w:p w14:paraId="6211C559" w14:textId="77777777" w:rsidR="003B4BC9" w:rsidRDefault="003B4BC9" w:rsidP="00176970">
            <w:pPr>
              <w:pStyle w:val="TabelleText"/>
              <w:spacing w:line="276" w:lineRule="auto"/>
              <w:rPr>
                <w:lang w:val="en-US"/>
              </w:rPr>
            </w:pPr>
            <w:r w:rsidRPr="00176970">
              <w:rPr>
                <w:lang w:val="en-US"/>
              </w:rPr>
              <w:t>Receive Off_Board Request</w:t>
            </w:r>
          </w:p>
        </w:tc>
        <w:tc>
          <w:tcPr>
            <w:tcW w:w="1867" w:type="pct"/>
            <w:vAlign w:val="center"/>
          </w:tcPr>
          <w:p w14:paraId="5ECCBFF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FED88B9"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06A3162D" w14:textId="77777777" w:rsidR="003B4BC9" w:rsidRPr="003B4BC9" w:rsidRDefault="003B4BC9" w:rsidP="003B4BC9">
            <w:pPr>
              <w:rPr>
                <w:rFonts w:cs="Arial"/>
                <w:color w:val="7030A0"/>
                <w:sz w:val="16"/>
                <w:szCs w:val="14"/>
              </w:rPr>
            </w:pPr>
          </w:p>
        </w:tc>
      </w:tr>
      <w:tr w:rsidR="003B4BC9" w14:paraId="08A1F347" w14:textId="77777777" w:rsidTr="001D18E6">
        <w:trPr>
          <w:gridAfter w:val="1"/>
          <w:wAfter w:w="3860" w:type="dxa"/>
          <w:cantSplit/>
          <w:trHeight w:val="454"/>
          <w:tblHeader/>
          <w:jc w:val="center"/>
        </w:trPr>
        <w:tc>
          <w:tcPr>
            <w:tcW w:w="1252" w:type="pct"/>
            <w:vMerge/>
            <w:vAlign w:val="center"/>
          </w:tcPr>
          <w:p w14:paraId="58AC2196" w14:textId="77777777" w:rsidR="003B4BC9" w:rsidRDefault="003B4BC9" w:rsidP="00BE24A2">
            <w:pPr>
              <w:pStyle w:val="scriptNormal"/>
              <w:rPr>
                <w:color w:val="000000" w:themeColor="text1"/>
              </w:rPr>
            </w:pPr>
          </w:p>
        </w:tc>
        <w:tc>
          <w:tcPr>
            <w:tcW w:w="1881" w:type="pct"/>
            <w:vAlign w:val="center"/>
          </w:tcPr>
          <w:p w14:paraId="5E915620" w14:textId="77777777" w:rsidR="0009168A" w:rsidRDefault="0009168A"/>
        </w:tc>
      </w:tr>
      <w:tr w:rsidR="003B4BC9" w14:paraId="4206BFB5" w14:textId="77777777" w:rsidTr="001D18E6">
        <w:trPr>
          <w:gridAfter w:val="1"/>
          <w:wAfter w:w="3860" w:type="dxa"/>
          <w:cantSplit/>
          <w:trHeight w:val="454"/>
          <w:tblHeader/>
          <w:jc w:val="center"/>
        </w:trPr>
        <w:tc>
          <w:tcPr>
            <w:tcW w:w="1252" w:type="pct"/>
            <w:vMerge w:val="restart"/>
            <w:vAlign w:val="center"/>
          </w:tcPr>
          <w:p w14:paraId="47FEA29D" w14:textId="77777777" w:rsidR="003B4BC9" w:rsidRPr="00BE24A2" w:rsidRDefault="003B4BC9" w:rsidP="00BE24A2">
            <w:pPr>
              <w:pStyle w:val="scriptNormal"/>
              <w:rPr>
                <w:color w:val="000000" w:themeColor="text1"/>
              </w:rPr>
            </w:pPr>
            <w:r>
              <w:rPr>
                <w:color w:val="000000" w:themeColor="text1"/>
              </w:rPr>
              <w:t>HMI</w:t>
            </w:r>
          </w:p>
        </w:tc>
        <w:tc>
          <w:tcPr>
            <w:tcW w:w="1881" w:type="pct"/>
            <w:vAlign w:val="center"/>
          </w:tcPr>
          <w:p w14:paraId="0EB1473E" w14:textId="77777777" w:rsidR="0009168A" w:rsidRDefault="0009168A"/>
        </w:tc>
      </w:tr>
      <w:tr w:rsidR="003B4BC9" w14:paraId="70C275F6" w14:textId="77777777" w:rsidTr="001D18E6">
        <w:trPr>
          <w:cantSplit/>
          <w:trHeight w:val="454"/>
          <w:tblHeader/>
          <w:jc w:val="center"/>
        </w:trPr>
        <w:tc>
          <w:tcPr>
            <w:tcW w:w="1252" w:type="pct"/>
            <w:vMerge w:val="restart"/>
            <w:vAlign w:val="center"/>
          </w:tcPr>
          <w:p w14:paraId="17F566B6" w14:textId="77777777" w:rsidR="003B4BC9" w:rsidRPr="00BE24A2" w:rsidRDefault="003B4BC9" w:rsidP="00BE24A2">
            <w:pPr>
              <w:pStyle w:val="scriptNormal"/>
              <w:rPr>
                <w:color w:val="000000" w:themeColor="text1"/>
              </w:rPr>
            </w:pPr>
            <w:r>
              <w:rPr>
                <w:color w:val="000000" w:themeColor="text1"/>
              </w:rPr>
              <w:t>PCM</w:t>
            </w:r>
          </w:p>
        </w:tc>
        <w:tc>
          <w:tcPr>
            <w:tcW w:w="1881" w:type="pct"/>
            <w:vAlign w:val="center"/>
          </w:tcPr>
          <w:p w14:paraId="3C72136F" w14:textId="77777777" w:rsidR="003B4BC9" w:rsidRDefault="003B4BC9" w:rsidP="00176970">
            <w:pPr>
              <w:pStyle w:val="TabelleText"/>
              <w:spacing w:line="276" w:lineRule="auto"/>
              <w:rPr>
                <w:lang w:val="en-US"/>
              </w:rPr>
            </w:pPr>
            <w:r w:rsidRPr="00176970">
              <w:rPr>
                <w:lang w:val="en-US"/>
              </w:rPr>
              <w:t>WakeUp HPCM Request</w:t>
            </w:r>
          </w:p>
        </w:tc>
        <w:tc>
          <w:tcPr>
            <w:tcW w:w="1867" w:type="pct"/>
            <w:vAlign w:val="center"/>
          </w:tcPr>
          <w:p w14:paraId="7F604F7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CD515F2"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05B7A1AF" w14:textId="77777777" w:rsidR="003B4BC9" w:rsidRPr="003B4BC9" w:rsidRDefault="003B4BC9" w:rsidP="003B4BC9">
            <w:pPr>
              <w:rPr>
                <w:rFonts w:cs="Arial"/>
                <w:color w:val="7030A0"/>
                <w:sz w:val="16"/>
                <w:szCs w:val="14"/>
              </w:rPr>
            </w:pPr>
          </w:p>
        </w:tc>
      </w:tr>
      <w:tr w:rsidR="003B4BC9" w14:paraId="7DF32609" w14:textId="77777777" w:rsidTr="001D18E6">
        <w:trPr>
          <w:gridAfter w:val="1"/>
          <w:wAfter w:w="3860" w:type="dxa"/>
          <w:cantSplit/>
          <w:trHeight w:val="454"/>
          <w:tblHeader/>
          <w:jc w:val="center"/>
        </w:trPr>
        <w:tc>
          <w:tcPr>
            <w:tcW w:w="1252" w:type="pct"/>
            <w:vMerge/>
            <w:vAlign w:val="center"/>
          </w:tcPr>
          <w:p w14:paraId="6F3451D4" w14:textId="77777777" w:rsidR="003B4BC9" w:rsidRDefault="003B4BC9" w:rsidP="00BE24A2">
            <w:pPr>
              <w:pStyle w:val="scriptNormal"/>
              <w:rPr>
                <w:color w:val="000000" w:themeColor="text1"/>
              </w:rPr>
            </w:pPr>
          </w:p>
        </w:tc>
        <w:tc>
          <w:tcPr>
            <w:tcW w:w="1881" w:type="pct"/>
            <w:vAlign w:val="center"/>
          </w:tcPr>
          <w:p w14:paraId="45342EC5" w14:textId="77777777" w:rsidR="0009168A" w:rsidRDefault="0009168A"/>
        </w:tc>
      </w:tr>
      <w:tr w:rsidR="003B4BC9" w14:paraId="2CB4D33D" w14:textId="77777777" w:rsidTr="001D18E6">
        <w:trPr>
          <w:cantSplit/>
          <w:trHeight w:val="454"/>
          <w:tblHeader/>
          <w:jc w:val="center"/>
        </w:trPr>
        <w:tc>
          <w:tcPr>
            <w:tcW w:w="1252" w:type="pct"/>
            <w:vMerge w:val="restart"/>
            <w:vAlign w:val="center"/>
          </w:tcPr>
          <w:p w14:paraId="74072BBD" w14:textId="77777777" w:rsidR="003B4BC9" w:rsidRPr="00BE24A2" w:rsidRDefault="003B4BC9" w:rsidP="00BE24A2">
            <w:pPr>
              <w:pStyle w:val="scriptNormal"/>
              <w:rPr>
                <w:color w:val="000000" w:themeColor="text1"/>
              </w:rPr>
            </w:pPr>
            <w:r>
              <w:rPr>
                <w:color w:val="000000" w:themeColor="text1"/>
              </w:rPr>
              <w:t>TouchScreen</w:t>
            </w:r>
          </w:p>
        </w:tc>
        <w:tc>
          <w:tcPr>
            <w:tcW w:w="1881" w:type="pct"/>
            <w:vAlign w:val="center"/>
          </w:tcPr>
          <w:p w14:paraId="5225F742" w14:textId="77777777" w:rsidR="003B4BC9" w:rsidRDefault="003B4BC9" w:rsidP="00176970">
            <w:pPr>
              <w:pStyle w:val="TabelleText"/>
              <w:spacing w:line="276" w:lineRule="auto"/>
              <w:rPr>
                <w:lang w:val="en-US"/>
              </w:rPr>
            </w:pPr>
            <w:r w:rsidRPr="00176970">
              <w:rPr>
                <w:lang w:val="en-US"/>
              </w:rPr>
              <w:t>Display User Settings</w:t>
            </w:r>
          </w:p>
        </w:tc>
        <w:tc>
          <w:tcPr>
            <w:tcW w:w="1867" w:type="pct"/>
            <w:vAlign w:val="center"/>
          </w:tcPr>
          <w:p w14:paraId="158B73B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1E34465"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Feedback</w:t>
            </w:r>
          </w:p>
          <w:p w14:paraId="26C39569" w14:textId="77777777" w:rsidR="003B4BC9" w:rsidRDefault="003B4BC9" w:rsidP="006E3D82">
            <w:pPr>
              <w:pStyle w:val="TabelleText"/>
              <w:numPr>
                <w:ilvl w:val="0"/>
                <w:numId w:val="20"/>
              </w:numPr>
              <w:spacing w:line="276" w:lineRule="auto"/>
              <w:ind w:left="220" w:hanging="140"/>
              <w:rPr>
                <w:lang w:val="en-US"/>
              </w:rPr>
            </w:pPr>
            <w:r w:rsidRPr="006E3D82">
              <w:rPr>
                <w:lang w:val="en-US"/>
              </w:rPr>
              <w:t>Send_Display_Message</w:t>
            </w:r>
          </w:p>
          <w:p w14:paraId="384791E5" w14:textId="77777777" w:rsidR="003B4BC9" w:rsidRPr="003B4BC9" w:rsidRDefault="003B4BC9" w:rsidP="003B4BC9">
            <w:pPr>
              <w:rPr>
                <w:rFonts w:cs="Arial"/>
                <w:color w:val="7030A0"/>
                <w:sz w:val="16"/>
                <w:szCs w:val="14"/>
              </w:rPr>
            </w:pPr>
          </w:p>
        </w:tc>
      </w:tr>
      <w:tr w:rsidR="003B4BC9" w14:paraId="4FFA974A" w14:textId="77777777" w:rsidTr="001D18E6">
        <w:trPr>
          <w:cantSplit/>
          <w:trHeight w:val="454"/>
          <w:tblHeader/>
          <w:jc w:val="center"/>
        </w:trPr>
        <w:tc>
          <w:tcPr>
            <w:tcW w:w="1252" w:type="pct"/>
            <w:vMerge/>
            <w:vAlign w:val="center"/>
          </w:tcPr>
          <w:p w14:paraId="301884DB" w14:textId="77777777" w:rsidR="003B4BC9" w:rsidRDefault="003B4BC9" w:rsidP="00BE24A2">
            <w:pPr>
              <w:pStyle w:val="scriptNormal"/>
              <w:rPr>
                <w:color w:val="000000" w:themeColor="text1"/>
              </w:rPr>
            </w:pPr>
          </w:p>
        </w:tc>
        <w:tc>
          <w:tcPr>
            <w:tcW w:w="1881" w:type="pct"/>
            <w:vAlign w:val="center"/>
          </w:tcPr>
          <w:p w14:paraId="37AD9A27" w14:textId="77777777" w:rsidR="003B4BC9" w:rsidRDefault="003B4BC9" w:rsidP="00176970">
            <w:pPr>
              <w:pStyle w:val="TabelleText"/>
              <w:spacing w:line="276" w:lineRule="auto"/>
              <w:rPr>
                <w:lang w:val="en-US"/>
              </w:rPr>
            </w:pPr>
            <w:r w:rsidRPr="00176970">
              <w:rPr>
                <w:lang w:val="en-US"/>
              </w:rPr>
              <w:t>Receive Off_Board Request</w:t>
            </w:r>
          </w:p>
        </w:tc>
        <w:tc>
          <w:tcPr>
            <w:tcW w:w="1867" w:type="pct"/>
            <w:vAlign w:val="center"/>
          </w:tcPr>
          <w:p w14:paraId="19FFA6C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FAE0D9C"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534D1A66" w14:textId="77777777" w:rsidR="003B4BC9" w:rsidRPr="003B4BC9" w:rsidRDefault="003B4BC9" w:rsidP="003B4BC9">
            <w:pPr>
              <w:rPr>
                <w:rFonts w:cs="Arial"/>
                <w:color w:val="7030A0"/>
                <w:sz w:val="16"/>
                <w:szCs w:val="14"/>
              </w:rPr>
            </w:pPr>
          </w:p>
        </w:tc>
      </w:tr>
      <w:tr w:rsidR="003B4BC9" w14:paraId="08AE1291" w14:textId="77777777" w:rsidTr="001D18E6">
        <w:trPr>
          <w:gridAfter w:val="1"/>
          <w:wAfter w:w="3860" w:type="dxa"/>
          <w:cantSplit/>
          <w:trHeight w:val="454"/>
          <w:tblHeader/>
          <w:jc w:val="center"/>
        </w:trPr>
        <w:tc>
          <w:tcPr>
            <w:tcW w:w="1252" w:type="pct"/>
            <w:vMerge/>
            <w:vAlign w:val="center"/>
          </w:tcPr>
          <w:p w14:paraId="5B8AE2B9" w14:textId="77777777" w:rsidR="003B4BC9" w:rsidRDefault="003B4BC9" w:rsidP="00BE24A2">
            <w:pPr>
              <w:pStyle w:val="scriptNormal"/>
              <w:rPr>
                <w:color w:val="000000" w:themeColor="text1"/>
              </w:rPr>
            </w:pPr>
          </w:p>
        </w:tc>
        <w:tc>
          <w:tcPr>
            <w:tcW w:w="1881" w:type="pct"/>
            <w:vAlign w:val="center"/>
          </w:tcPr>
          <w:p w14:paraId="7A28C22C" w14:textId="77777777" w:rsidR="0009168A" w:rsidRDefault="0009168A"/>
        </w:tc>
      </w:tr>
    </w:tbl>
    <w:p w14:paraId="1402E81D" w14:textId="77777777" w:rsidR="00072314" w:rsidRDefault="00072314" w:rsidP="00072314">
      <w:pPr>
        <w:pStyle w:val="Caption"/>
      </w:pPr>
      <w:bookmarkStart w:id="78" w:name="_Ref10186171"/>
      <w:bookmarkStart w:id="79"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80" w:name="_Ref10186287"/>
      <w:r>
        <w:t>Function Allocation Table</w:t>
      </w:r>
      <w:bookmarkEnd w:id="78"/>
      <w:bookmarkEnd w:id="80"/>
      <w:r>
        <w:t xml:space="preserve"> (Basic)</w:t>
      </w:r>
      <w:bookmarkEnd w:id="79"/>
    </w:p>
    <w:p w14:paraId="4E8F6ED6" w14:textId="77777777" w:rsidR="00072314" w:rsidRPr="000E3FCD"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072314" w14:paraId="7CF5281D" w14:textId="77777777" w:rsidTr="001D18E6">
        <w:tc>
          <w:tcPr>
            <w:tcW w:w="1522" w:type="pct"/>
            <w:gridSpan w:val="2"/>
            <w:shd w:val="clear" w:color="auto" w:fill="D9D9D9" w:themeFill="background1" w:themeFillShade="D9"/>
          </w:tcPr>
          <w:p w14:paraId="6F9BDA76"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4918CF16"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57CD6053" w14:textId="77777777" w:rsidR="00072314" w:rsidRPr="00C527E0" w:rsidRDefault="00072314" w:rsidP="001D18E6">
            <w:pPr>
              <w:pStyle w:val="TableHeader0"/>
              <w:spacing w:line="276" w:lineRule="auto"/>
              <w:jc w:val="center"/>
              <w:rPr>
                <w:lang w:val="en-GB"/>
              </w:rPr>
            </w:pPr>
            <w:r>
              <w:rPr>
                <w:lang w:val="en-GB"/>
              </w:rPr>
              <w:t>TSR</w:t>
            </w:r>
          </w:p>
        </w:tc>
      </w:tr>
      <w:tr w:rsidR="00072314" w14:paraId="4C72AC8F" w14:textId="77777777" w:rsidTr="0004232F">
        <w:trPr>
          <w:trHeight w:val="334"/>
        </w:trPr>
        <w:tc>
          <w:tcPr>
            <w:tcW w:w="1213" w:type="pct"/>
            <w:shd w:val="clear" w:color="auto" w:fill="D9D9D9" w:themeFill="background1" w:themeFillShade="D9"/>
          </w:tcPr>
          <w:p w14:paraId="6410EA2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77F4B41C"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01AE885E"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111E24B3" w14:textId="77777777" w:rsidR="00072314" w:rsidRDefault="00072314" w:rsidP="001D18E6">
            <w:pPr>
              <w:pStyle w:val="TableHeader0"/>
              <w:spacing w:line="276" w:lineRule="auto"/>
              <w:jc w:val="center"/>
              <w:rPr>
                <w:lang w:val="en-GB"/>
              </w:rPr>
            </w:pPr>
            <w:r>
              <w:rPr>
                <w:lang w:val="en-GB"/>
              </w:rPr>
              <w:t>ASIL</w:t>
            </w:r>
          </w:p>
        </w:tc>
      </w:tr>
      <w:tr w:rsidR="00072314" w14:paraId="301AD412" w14:textId="77777777" w:rsidTr="0004232F">
        <w:tc>
          <w:tcPr>
            <w:tcW w:w="1213" w:type="pct"/>
            <w:vMerge w:val="restart"/>
            <w:hideMark/>
          </w:tcPr>
          <w:p w14:paraId="6652D95E" w14:textId="77777777" w:rsidR="00072314" w:rsidRPr="00E60F8D" w:rsidRDefault="00072314" w:rsidP="001D18E6">
            <w:pPr>
              <w:pStyle w:val="TabelleText"/>
              <w:spacing w:line="276" w:lineRule="auto"/>
            </w:pPr>
            <w:r w:rsidRPr="00E60F8D">
              <w:t>Component 1</w:t>
            </w:r>
          </w:p>
        </w:tc>
        <w:tc>
          <w:tcPr>
            <w:tcW w:w="309" w:type="pct"/>
            <w:vMerge w:val="restart"/>
          </w:tcPr>
          <w:p w14:paraId="1369C8D0" w14:textId="77777777" w:rsidR="00072314" w:rsidRPr="00E60F8D" w:rsidRDefault="00072314" w:rsidP="001D18E6">
            <w:pPr>
              <w:pStyle w:val="TabelleText"/>
              <w:spacing w:line="276" w:lineRule="auto"/>
            </w:pPr>
          </w:p>
        </w:tc>
        <w:tc>
          <w:tcPr>
            <w:tcW w:w="1681" w:type="pct"/>
            <w:vMerge w:val="restart"/>
          </w:tcPr>
          <w:p w14:paraId="5C4988FC" w14:textId="77777777" w:rsidR="00072314" w:rsidRPr="00E60F8D" w:rsidRDefault="00072314" w:rsidP="001D18E6">
            <w:pPr>
              <w:pStyle w:val="TabelleText"/>
              <w:spacing w:line="276" w:lineRule="auto"/>
            </w:pPr>
            <w:r>
              <w:t xml:space="preserve">Impl. </w:t>
            </w:r>
            <w:r w:rsidRPr="00E60F8D">
              <w:t>Function 1</w:t>
            </w:r>
          </w:p>
        </w:tc>
        <w:tc>
          <w:tcPr>
            <w:tcW w:w="1489" w:type="pct"/>
            <w:hideMark/>
          </w:tcPr>
          <w:p w14:paraId="0C1918F2" w14:textId="77777777" w:rsidR="00072314" w:rsidRPr="00E60F8D" w:rsidRDefault="00072314" w:rsidP="001D18E6">
            <w:pPr>
              <w:pStyle w:val="TabelleText"/>
              <w:spacing w:line="276" w:lineRule="auto"/>
            </w:pPr>
            <w:r>
              <w:t>Req 1-1: “Some req name”</w:t>
            </w:r>
          </w:p>
        </w:tc>
        <w:tc>
          <w:tcPr>
            <w:tcW w:w="308" w:type="pct"/>
          </w:tcPr>
          <w:p w14:paraId="39DEB6E2" w14:textId="77777777" w:rsidR="00072314" w:rsidRPr="00E60F8D" w:rsidRDefault="00072314" w:rsidP="001D18E6"/>
        </w:tc>
      </w:tr>
      <w:tr w:rsidR="00072314" w14:paraId="47BA62CF" w14:textId="77777777" w:rsidTr="0004232F">
        <w:tc>
          <w:tcPr>
            <w:tcW w:w="1213" w:type="pct"/>
            <w:vMerge/>
          </w:tcPr>
          <w:p w14:paraId="10467376" w14:textId="77777777" w:rsidR="00072314" w:rsidRPr="00E60F8D" w:rsidRDefault="00072314" w:rsidP="001D18E6">
            <w:pPr>
              <w:pStyle w:val="TabelleText"/>
              <w:spacing w:line="276" w:lineRule="auto"/>
            </w:pPr>
          </w:p>
        </w:tc>
        <w:tc>
          <w:tcPr>
            <w:tcW w:w="309" w:type="pct"/>
            <w:vMerge/>
          </w:tcPr>
          <w:p w14:paraId="79C81CD4" w14:textId="77777777" w:rsidR="00072314" w:rsidRPr="00E60F8D" w:rsidRDefault="00072314" w:rsidP="001D18E6">
            <w:pPr>
              <w:pStyle w:val="TabelleText"/>
              <w:spacing w:line="276" w:lineRule="auto"/>
            </w:pPr>
          </w:p>
        </w:tc>
        <w:tc>
          <w:tcPr>
            <w:tcW w:w="1681" w:type="pct"/>
            <w:vMerge/>
          </w:tcPr>
          <w:p w14:paraId="0D06DC3E" w14:textId="77777777" w:rsidR="00072314" w:rsidRDefault="00072314" w:rsidP="001D18E6">
            <w:pPr>
              <w:pStyle w:val="TabelleText"/>
              <w:spacing w:line="276" w:lineRule="auto"/>
            </w:pPr>
          </w:p>
        </w:tc>
        <w:tc>
          <w:tcPr>
            <w:tcW w:w="1489" w:type="pct"/>
          </w:tcPr>
          <w:p w14:paraId="5B3BE74D" w14:textId="77777777" w:rsidR="00072314" w:rsidRDefault="00072314" w:rsidP="001D18E6">
            <w:pPr>
              <w:pStyle w:val="TabelleText"/>
              <w:spacing w:line="276" w:lineRule="auto"/>
            </w:pPr>
          </w:p>
        </w:tc>
        <w:tc>
          <w:tcPr>
            <w:tcW w:w="308" w:type="pct"/>
          </w:tcPr>
          <w:p w14:paraId="24255854" w14:textId="77777777" w:rsidR="00072314" w:rsidRPr="00E60F8D" w:rsidRDefault="00072314" w:rsidP="001D18E6"/>
        </w:tc>
      </w:tr>
      <w:tr w:rsidR="00072314" w14:paraId="49189DB4" w14:textId="77777777" w:rsidTr="0004232F">
        <w:tc>
          <w:tcPr>
            <w:tcW w:w="1213" w:type="pct"/>
            <w:vMerge/>
            <w:hideMark/>
          </w:tcPr>
          <w:p w14:paraId="546D864D" w14:textId="77777777" w:rsidR="00072314" w:rsidRPr="00E60F8D" w:rsidRDefault="00072314" w:rsidP="001D18E6">
            <w:pPr>
              <w:overflowPunct/>
              <w:autoSpaceDE/>
              <w:autoSpaceDN/>
              <w:adjustRightInd/>
              <w:rPr>
                <w:sz w:val="18"/>
                <w:szCs w:val="18"/>
                <w:lang w:val="en-GB"/>
              </w:rPr>
            </w:pPr>
          </w:p>
        </w:tc>
        <w:tc>
          <w:tcPr>
            <w:tcW w:w="309" w:type="pct"/>
            <w:vMerge/>
          </w:tcPr>
          <w:p w14:paraId="08C60F6B" w14:textId="77777777" w:rsidR="00072314" w:rsidRPr="00E60F8D" w:rsidRDefault="00072314" w:rsidP="001D18E6">
            <w:pPr>
              <w:overflowPunct/>
              <w:autoSpaceDE/>
              <w:autoSpaceDN/>
              <w:adjustRightInd/>
              <w:rPr>
                <w:sz w:val="18"/>
                <w:szCs w:val="18"/>
                <w:lang w:val="en-GB"/>
              </w:rPr>
            </w:pPr>
          </w:p>
        </w:tc>
        <w:tc>
          <w:tcPr>
            <w:tcW w:w="1681" w:type="pct"/>
            <w:vMerge/>
          </w:tcPr>
          <w:p w14:paraId="314A2E60" w14:textId="77777777" w:rsidR="00072314" w:rsidRPr="00E60F8D" w:rsidRDefault="00072314" w:rsidP="001D18E6">
            <w:pPr>
              <w:pStyle w:val="TabelleText"/>
              <w:spacing w:line="276" w:lineRule="auto"/>
            </w:pPr>
          </w:p>
        </w:tc>
        <w:tc>
          <w:tcPr>
            <w:tcW w:w="1489" w:type="pct"/>
            <w:hideMark/>
          </w:tcPr>
          <w:p w14:paraId="05E1DCB0" w14:textId="77777777" w:rsidR="00072314" w:rsidRPr="00E60F8D" w:rsidRDefault="00072314" w:rsidP="001D18E6">
            <w:pPr>
              <w:pStyle w:val="TabelleText"/>
              <w:spacing w:line="276" w:lineRule="auto"/>
            </w:pPr>
            <w:r>
              <w:t>…</w:t>
            </w:r>
          </w:p>
        </w:tc>
        <w:tc>
          <w:tcPr>
            <w:tcW w:w="308" w:type="pct"/>
          </w:tcPr>
          <w:p w14:paraId="44DC0E2D" w14:textId="77777777" w:rsidR="00072314" w:rsidRPr="00E60F8D" w:rsidRDefault="00072314" w:rsidP="001D18E6">
            <w:pPr>
              <w:pStyle w:val="TabelleText"/>
              <w:spacing w:line="276" w:lineRule="auto"/>
            </w:pPr>
          </w:p>
        </w:tc>
      </w:tr>
      <w:tr w:rsidR="00072314" w14:paraId="55DDE8F4" w14:textId="77777777" w:rsidTr="0004232F">
        <w:tc>
          <w:tcPr>
            <w:tcW w:w="1213" w:type="pct"/>
            <w:vMerge/>
          </w:tcPr>
          <w:p w14:paraId="5066D58F" w14:textId="77777777" w:rsidR="00072314" w:rsidRPr="00E60F8D" w:rsidRDefault="00072314" w:rsidP="001D18E6">
            <w:pPr>
              <w:overflowPunct/>
              <w:autoSpaceDE/>
              <w:autoSpaceDN/>
              <w:adjustRightInd/>
              <w:rPr>
                <w:sz w:val="18"/>
                <w:szCs w:val="18"/>
                <w:lang w:val="en-GB"/>
              </w:rPr>
            </w:pPr>
          </w:p>
        </w:tc>
        <w:tc>
          <w:tcPr>
            <w:tcW w:w="309" w:type="pct"/>
            <w:vMerge/>
          </w:tcPr>
          <w:p w14:paraId="141BC09E" w14:textId="77777777" w:rsidR="00072314" w:rsidRPr="00E60F8D" w:rsidRDefault="00072314" w:rsidP="001D18E6">
            <w:pPr>
              <w:overflowPunct/>
              <w:autoSpaceDE/>
              <w:autoSpaceDN/>
              <w:adjustRightInd/>
              <w:rPr>
                <w:sz w:val="18"/>
                <w:szCs w:val="18"/>
                <w:lang w:val="en-GB"/>
              </w:rPr>
            </w:pPr>
          </w:p>
        </w:tc>
        <w:tc>
          <w:tcPr>
            <w:tcW w:w="1681" w:type="pct"/>
            <w:vMerge/>
          </w:tcPr>
          <w:p w14:paraId="07B935EF" w14:textId="77777777" w:rsidR="00072314" w:rsidRPr="00E60F8D" w:rsidRDefault="00072314" w:rsidP="001D18E6">
            <w:pPr>
              <w:pStyle w:val="TabelleText"/>
              <w:spacing w:line="276" w:lineRule="auto"/>
            </w:pPr>
          </w:p>
        </w:tc>
        <w:tc>
          <w:tcPr>
            <w:tcW w:w="1489" w:type="pct"/>
          </w:tcPr>
          <w:p w14:paraId="6756BEB4" w14:textId="77777777" w:rsidR="00072314" w:rsidRDefault="00072314" w:rsidP="001D18E6">
            <w:pPr>
              <w:pStyle w:val="TabelleText"/>
              <w:spacing w:line="276" w:lineRule="auto"/>
            </w:pPr>
          </w:p>
        </w:tc>
        <w:tc>
          <w:tcPr>
            <w:tcW w:w="308" w:type="pct"/>
          </w:tcPr>
          <w:p w14:paraId="05DEF807" w14:textId="77777777" w:rsidR="00072314" w:rsidRPr="00E60F8D" w:rsidRDefault="00072314" w:rsidP="001D18E6">
            <w:pPr>
              <w:pStyle w:val="TabelleText"/>
              <w:spacing w:line="276" w:lineRule="auto"/>
            </w:pPr>
          </w:p>
        </w:tc>
      </w:tr>
      <w:tr w:rsidR="00072314" w14:paraId="2CEBD3A5" w14:textId="77777777" w:rsidTr="0004232F">
        <w:tc>
          <w:tcPr>
            <w:tcW w:w="1213" w:type="pct"/>
            <w:vMerge/>
          </w:tcPr>
          <w:p w14:paraId="3D3EAC43" w14:textId="77777777" w:rsidR="00072314" w:rsidRPr="00E60F8D" w:rsidRDefault="00072314" w:rsidP="001D18E6">
            <w:pPr>
              <w:overflowPunct/>
              <w:autoSpaceDE/>
              <w:autoSpaceDN/>
              <w:adjustRightInd/>
              <w:rPr>
                <w:sz w:val="18"/>
                <w:szCs w:val="18"/>
                <w:lang w:val="en-GB"/>
              </w:rPr>
            </w:pPr>
          </w:p>
        </w:tc>
        <w:tc>
          <w:tcPr>
            <w:tcW w:w="309" w:type="pct"/>
            <w:vMerge/>
          </w:tcPr>
          <w:p w14:paraId="28635517" w14:textId="77777777" w:rsidR="00072314" w:rsidRPr="00E60F8D" w:rsidRDefault="00072314" w:rsidP="001D18E6">
            <w:pPr>
              <w:overflowPunct/>
              <w:autoSpaceDE/>
              <w:autoSpaceDN/>
              <w:adjustRightInd/>
              <w:rPr>
                <w:sz w:val="18"/>
                <w:szCs w:val="18"/>
                <w:lang w:val="en-GB"/>
              </w:rPr>
            </w:pPr>
          </w:p>
        </w:tc>
        <w:tc>
          <w:tcPr>
            <w:tcW w:w="1681" w:type="pct"/>
            <w:vMerge/>
          </w:tcPr>
          <w:p w14:paraId="05C42987" w14:textId="77777777" w:rsidR="00072314" w:rsidRPr="00E60F8D" w:rsidRDefault="00072314" w:rsidP="001D18E6">
            <w:pPr>
              <w:pStyle w:val="TabelleText"/>
              <w:spacing w:line="276" w:lineRule="auto"/>
            </w:pPr>
          </w:p>
        </w:tc>
        <w:tc>
          <w:tcPr>
            <w:tcW w:w="1489" w:type="pct"/>
          </w:tcPr>
          <w:p w14:paraId="5179CF2C" w14:textId="77777777" w:rsidR="00072314" w:rsidRPr="00E60F8D" w:rsidRDefault="00072314" w:rsidP="001D18E6">
            <w:pPr>
              <w:pStyle w:val="TabelleText"/>
              <w:spacing w:line="276" w:lineRule="auto"/>
            </w:pPr>
            <w:r>
              <w:t>Req 1-n: “Another req name”</w:t>
            </w:r>
          </w:p>
        </w:tc>
        <w:tc>
          <w:tcPr>
            <w:tcW w:w="308" w:type="pct"/>
          </w:tcPr>
          <w:p w14:paraId="490DAE7D" w14:textId="77777777" w:rsidR="00072314" w:rsidRPr="00E60F8D" w:rsidRDefault="00072314" w:rsidP="001D18E6">
            <w:pPr>
              <w:pStyle w:val="TabelleText"/>
              <w:spacing w:line="276" w:lineRule="auto"/>
            </w:pPr>
          </w:p>
        </w:tc>
      </w:tr>
      <w:tr w:rsidR="00072314" w14:paraId="189E4300" w14:textId="77777777" w:rsidTr="0004232F">
        <w:tc>
          <w:tcPr>
            <w:tcW w:w="1213" w:type="pct"/>
            <w:vMerge/>
            <w:hideMark/>
          </w:tcPr>
          <w:p w14:paraId="6E23196F" w14:textId="77777777" w:rsidR="00072314" w:rsidRPr="00E60F8D" w:rsidRDefault="00072314" w:rsidP="001D18E6">
            <w:pPr>
              <w:overflowPunct/>
              <w:autoSpaceDE/>
              <w:autoSpaceDN/>
              <w:adjustRightInd/>
              <w:rPr>
                <w:sz w:val="18"/>
                <w:szCs w:val="18"/>
                <w:lang w:val="en-GB"/>
              </w:rPr>
            </w:pPr>
          </w:p>
        </w:tc>
        <w:tc>
          <w:tcPr>
            <w:tcW w:w="309" w:type="pct"/>
            <w:vMerge/>
          </w:tcPr>
          <w:p w14:paraId="5393B5E1"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4B54AA2" w14:textId="77777777" w:rsidR="00072314" w:rsidRPr="00E60F8D" w:rsidRDefault="00072314" w:rsidP="001D18E6">
            <w:pPr>
              <w:pStyle w:val="TabelleText"/>
              <w:spacing w:line="276" w:lineRule="auto"/>
            </w:pPr>
            <w:r>
              <w:t>Impl. Function 2a</w:t>
            </w:r>
          </w:p>
        </w:tc>
        <w:tc>
          <w:tcPr>
            <w:tcW w:w="1489" w:type="pct"/>
            <w:hideMark/>
          </w:tcPr>
          <w:p w14:paraId="19FD1726" w14:textId="77777777" w:rsidR="00072314" w:rsidRPr="00E60F8D" w:rsidRDefault="00072314" w:rsidP="001D18E6">
            <w:pPr>
              <w:pStyle w:val="TabelleText"/>
              <w:spacing w:line="276" w:lineRule="auto"/>
            </w:pPr>
            <w:r>
              <w:t>Req 2a-1</w:t>
            </w:r>
          </w:p>
        </w:tc>
        <w:tc>
          <w:tcPr>
            <w:tcW w:w="308" w:type="pct"/>
          </w:tcPr>
          <w:p w14:paraId="1D6DCEAB" w14:textId="77777777" w:rsidR="00072314" w:rsidRPr="00E60F8D" w:rsidRDefault="00072314" w:rsidP="001D18E6">
            <w:pPr>
              <w:pStyle w:val="TabelleText"/>
              <w:spacing w:line="276" w:lineRule="auto"/>
            </w:pPr>
          </w:p>
        </w:tc>
      </w:tr>
      <w:tr w:rsidR="00072314" w14:paraId="084F4698" w14:textId="77777777" w:rsidTr="0004232F">
        <w:tc>
          <w:tcPr>
            <w:tcW w:w="1213" w:type="pct"/>
            <w:vMerge/>
          </w:tcPr>
          <w:p w14:paraId="0A7D186A" w14:textId="77777777" w:rsidR="00072314" w:rsidRPr="00E60F8D" w:rsidRDefault="00072314" w:rsidP="001D18E6">
            <w:pPr>
              <w:overflowPunct/>
              <w:autoSpaceDE/>
              <w:autoSpaceDN/>
              <w:adjustRightInd/>
              <w:rPr>
                <w:sz w:val="18"/>
                <w:szCs w:val="18"/>
                <w:lang w:val="en-GB"/>
              </w:rPr>
            </w:pPr>
          </w:p>
        </w:tc>
        <w:tc>
          <w:tcPr>
            <w:tcW w:w="309" w:type="pct"/>
            <w:vMerge/>
          </w:tcPr>
          <w:p w14:paraId="7C1E63EF" w14:textId="77777777" w:rsidR="00072314" w:rsidRPr="00E60F8D" w:rsidRDefault="00072314" w:rsidP="001D18E6">
            <w:pPr>
              <w:overflowPunct/>
              <w:autoSpaceDE/>
              <w:autoSpaceDN/>
              <w:adjustRightInd/>
              <w:rPr>
                <w:sz w:val="18"/>
                <w:szCs w:val="18"/>
                <w:lang w:val="en-GB"/>
              </w:rPr>
            </w:pPr>
          </w:p>
        </w:tc>
        <w:tc>
          <w:tcPr>
            <w:tcW w:w="1681" w:type="pct"/>
            <w:vMerge/>
          </w:tcPr>
          <w:p w14:paraId="34ECC854" w14:textId="77777777" w:rsidR="00072314" w:rsidRDefault="00072314" w:rsidP="001D18E6">
            <w:pPr>
              <w:pStyle w:val="TabelleText"/>
              <w:spacing w:line="276" w:lineRule="auto"/>
            </w:pPr>
          </w:p>
        </w:tc>
        <w:tc>
          <w:tcPr>
            <w:tcW w:w="1489" w:type="pct"/>
          </w:tcPr>
          <w:p w14:paraId="7ACE05C5" w14:textId="77777777" w:rsidR="00072314" w:rsidRPr="00E60F8D" w:rsidRDefault="00072314" w:rsidP="001D18E6">
            <w:pPr>
              <w:pStyle w:val="TabelleText"/>
              <w:spacing w:line="276" w:lineRule="auto"/>
            </w:pPr>
            <w:r>
              <w:t>…</w:t>
            </w:r>
          </w:p>
        </w:tc>
        <w:tc>
          <w:tcPr>
            <w:tcW w:w="308" w:type="pct"/>
          </w:tcPr>
          <w:p w14:paraId="4CC04CCE" w14:textId="77777777" w:rsidR="00072314" w:rsidRPr="00E60F8D" w:rsidRDefault="00072314" w:rsidP="001D18E6">
            <w:pPr>
              <w:pStyle w:val="TabelleText"/>
              <w:spacing w:line="276" w:lineRule="auto"/>
            </w:pPr>
          </w:p>
        </w:tc>
      </w:tr>
      <w:tr w:rsidR="00072314" w14:paraId="67059FF9" w14:textId="77777777" w:rsidTr="0004232F">
        <w:tc>
          <w:tcPr>
            <w:tcW w:w="1213" w:type="pct"/>
            <w:vMerge/>
          </w:tcPr>
          <w:p w14:paraId="6453DAD5" w14:textId="77777777" w:rsidR="00072314" w:rsidRPr="00E60F8D" w:rsidRDefault="00072314" w:rsidP="001D18E6">
            <w:pPr>
              <w:overflowPunct/>
              <w:autoSpaceDE/>
              <w:autoSpaceDN/>
              <w:adjustRightInd/>
              <w:rPr>
                <w:sz w:val="18"/>
                <w:szCs w:val="18"/>
                <w:lang w:val="en-GB"/>
              </w:rPr>
            </w:pPr>
          </w:p>
        </w:tc>
        <w:tc>
          <w:tcPr>
            <w:tcW w:w="309" w:type="pct"/>
            <w:vMerge/>
          </w:tcPr>
          <w:p w14:paraId="7FFEFE42" w14:textId="77777777" w:rsidR="00072314" w:rsidRPr="00E60F8D" w:rsidRDefault="00072314" w:rsidP="001D18E6">
            <w:pPr>
              <w:overflowPunct/>
              <w:autoSpaceDE/>
              <w:autoSpaceDN/>
              <w:adjustRightInd/>
              <w:rPr>
                <w:sz w:val="18"/>
                <w:szCs w:val="18"/>
                <w:lang w:val="en-GB"/>
              </w:rPr>
            </w:pPr>
          </w:p>
        </w:tc>
        <w:tc>
          <w:tcPr>
            <w:tcW w:w="1681" w:type="pct"/>
            <w:vMerge/>
          </w:tcPr>
          <w:p w14:paraId="746D24DB" w14:textId="77777777" w:rsidR="00072314" w:rsidRDefault="00072314" w:rsidP="001D18E6">
            <w:pPr>
              <w:pStyle w:val="TabelleText"/>
              <w:spacing w:line="276" w:lineRule="auto"/>
            </w:pPr>
          </w:p>
        </w:tc>
        <w:tc>
          <w:tcPr>
            <w:tcW w:w="1489" w:type="pct"/>
          </w:tcPr>
          <w:p w14:paraId="1A2BE191" w14:textId="77777777" w:rsidR="00072314" w:rsidRPr="00E60F8D" w:rsidRDefault="00072314" w:rsidP="001D18E6">
            <w:pPr>
              <w:pStyle w:val="TabelleText"/>
              <w:spacing w:line="276" w:lineRule="auto"/>
            </w:pPr>
            <w:r>
              <w:t>Req 2a-n</w:t>
            </w:r>
          </w:p>
        </w:tc>
        <w:tc>
          <w:tcPr>
            <w:tcW w:w="308" w:type="pct"/>
          </w:tcPr>
          <w:p w14:paraId="207942D5" w14:textId="77777777" w:rsidR="00072314" w:rsidRPr="00E60F8D" w:rsidRDefault="00072314" w:rsidP="001D18E6">
            <w:pPr>
              <w:pStyle w:val="TabelleText"/>
              <w:spacing w:line="276" w:lineRule="auto"/>
            </w:pPr>
          </w:p>
        </w:tc>
      </w:tr>
      <w:tr w:rsidR="00072314" w14:paraId="620B344E" w14:textId="77777777" w:rsidTr="0004232F">
        <w:tc>
          <w:tcPr>
            <w:tcW w:w="1213" w:type="pct"/>
            <w:vMerge/>
          </w:tcPr>
          <w:p w14:paraId="5DD6EEF1" w14:textId="77777777" w:rsidR="00072314" w:rsidRPr="00E60F8D" w:rsidRDefault="00072314" w:rsidP="001D18E6">
            <w:pPr>
              <w:overflowPunct/>
              <w:autoSpaceDE/>
              <w:autoSpaceDN/>
              <w:adjustRightInd/>
              <w:rPr>
                <w:sz w:val="18"/>
                <w:szCs w:val="18"/>
                <w:lang w:val="en-GB"/>
              </w:rPr>
            </w:pPr>
          </w:p>
        </w:tc>
        <w:tc>
          <w:tcPr>
            <w:tcW w:w="309" w:type="pct"/>
            <w:vMerge/>
          </w:tcPr>
          <w:p w14:paraId="19998B7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32871324" w14:textId="77777777" w:rsidR="00072314" w:rsidRPr="00E60F8D" w:rsidRDefault="00072314" w:rsidP="001D18E6">
            <w:pPr>
              <w:pStyle w:val="TabelleText"/>
              <w:spacing w:line="276" w:lineRule="auto"/>
            </w:pPr>
            <w:r>
              <w:t>Impl. Function 2b</w:t>
            </w:r>
          </w:p>
        </w:tc>
        <w:tc>
          <w:tcPr>
            <w:tcW w:w="1489" w:type="pct"/>
          </w:tcPr>
          <w:p w14:paraId="02F6228D" w14:textId="77777777" w:rsidR="00072314" w:rsidRPr="00E60F8D" w:rsidRDefault="00072314" w:rsidP="001D18E6">
            <w:pPr>
              <w:pStyle w:val="TabelleText"/>
              <w:spacing w:line="276" w:lineRule="auto"/>
            </w:pPr>
            <w:r>
              <w:t>Req 2b-1</w:t>
            </w:r>
          </w:p>
        </w:tc>
        <w:tc>
          <w:tcPr>
            <w:tcW w:w="308" w:type="pct"/>
          </w:tcPr>
          <w:p w14:paraId="37981FDD" w14:textId="77777777" w:rsidR="00072314" w:rsidRPr="00E60F8D" w:rsidRDefault="00072314" w:rsidP="001D18E6">
            <w:pPr>
              <w:pStyle w:val="TabelleText"/>
              <w:spacing w:line="276" w:lineRule="auto"/>
            </w:pPr>
          </w:p>
        </w:tc>
      </w:tr>
      <w:tr w:rsidR="00072314" w14:paraId="28D7BC98" w14:textId="77777777" w:rsidTr="0004232F">
        <w:tc>
          <w:tcPr>
            <w:tcW w:w="1213" w:type="pct"/>
            <w:vMerge/>
          </w:tcPr>
          <w:p w14:paraId="62E28F11" w14:textId="77777777" w:rsidR="00072314" w:rsidRPr="00E60F8D" w:rsidRDefault="00072314" w:rsidP="001D18E6">
            <w:pPr>
              <w:overflowPunct/>
              <w:autoSpaceDE/>
              <w:autoSpaceDN/>
              <w:adjustRightInd/>
              <w:rPr>
                <w:sz w:val="18"/>
                <w:szCs w:val="18"/>
                <w:lang w:val="en-GB"/>
              </w:rPr>
            </w:pPr>
          </w:p>
        </w:tc>
        <w:tc>
          <w:tcPr>
            <w:tcW w:w="309" w:type="pct"/>
            <w:vMerge/>
          </w:tcPr>
          <w:p w14:paraId="28976D3F" w14:textId="77777777" w:rsidR="00072314" w:rsidRPr="00E60F8D" w:rsidRDefault="00072314" w:rsidP="001D18E6">
            <w:pPr>
              <w:overflowPunct/>
              <w:autoSpaceDE/>
              <w:autoSpaceDN/>
              <w:adjustRightInd/>
              <w:rPr>
                <w:sz w:val="18"/>
                <w:szCs w:val="18"/>
                <w:lang w:val="en-GB"/>
              </w:rPr>
            </w:pPr>
          </w:p>
        </w:tc>
        <w:tc>
          <w:tcPr>
            <w:tcW w:w="1681" w:type="pct"/>
            <w:vMerge/>
          </w:tcPr>
          <w:p w14:paraId="5446DD35" w14:textId="77777777" w:rsidR="00072314" w:rsidRDefault="00072314" w:rsidP="001D18E6">
            <w:pPr>
              <w:pStyle w:val="TabelleText"/>
              <w:spacing w:line="276" w:lineRule="auto"/>
            </w:pPr>
          </w:p>
        </w:tc>
        <w:tc>
          <w:tcPr>
            <w:tcW w:w="1489" w:type="pct"/>
          </w:tcPr>
          <w:p w14:paraId="3DA1137E" w14:textId="77777777" w:rsidR="00072314" w:rsidRDefault="00072314" w:rsidP="001D18E6">
            <w:pPr>
              <w:pStyle w:val="TabelleText"/>
              <w:spacing w:line="276" w:lineRule="auto"/>
            </w:pPr>
            <w:r>
              <w:t>…</w:t>
            </w:r>
          </w:p>
        </w:tc>
        <w:tc>
          <w:tcPr>
            <w:tcW w:w="308" w:type="pct"/>
          </w:tcPr>
          <w:p w14:paraId="6775AF6C" w14:textId="77777777" w:rsidR="00072314" w:rsidRPr="00E60F8D" w:rsidRDefault="00072314" w:rsidP="001D18E6">
            <w:pPr>
              <w:pStyle w:val="TabelleText"/>
              <w:spacing w:line="276" w:lineRule="auto"/>
            </w:pPr>
          </w:p>
        </w:tc>
      </w:tr>
      <w:tr w:rsidR="00072314" w14:paraId="3E09C957" w14:textId="77777777" w:rsidTr="0004232F">
        <w:tc>
          <w:tcPr>
            <w:tcW w:w="1213" w:type="pct"/>
            <w:vMerge/>
          </w:tcPr>
          <w:p w14:paraId="776ADE72" w14:textId="77777777" w:rsidR="00072314" w:rsidRPr="00E60F8D" w:rsidRDefault="00072314" w:rsidP="001D18E6">
            <w:pPr>
              <w:overflowPunct/>
              <w:autoSpaceDE/>
              <w:autoSpaceDN/>
              <w:adjustRightInd/>
              <w:rPr>
                <w:sz w:val="18"/>
                <w:szCs w:val="18"/>
                <w:lang w:val="en-GB"/>
              </w:rPr>
            </w:pPr>
          </w:p>
        </w:tc>
        <w:tc>
          <w:tcPr>
            <w:tcW w:w="309" w:type="pct"/>
            <w:vMerge/>
          </w:tcPr>
          <w:p w14:paraId="59E4A357" w14:textId="77777777" w:rsidR="00072314" w:rsidRPr="00E60F8D" w:rsidRDefault="00072314" w:rsidP="001D18E6">
            <w:pPr>
              <w:overflowPunct/>
              <w:autoSpaceDE/>
              <w:autoSpaceDN/>
              <w:adjustRightInd/>
              <w:rPr>
                <w:sz w:val="18"/>
                <w:szCs w:val="18"/>
                <w:lang w:val="en-GB"/>
              </w:rPr>
            </w:pPr>
          </w:p>
        </w:tc>
        <w:tc>
          <w:tcPr>
            <w:tcW w:w="1681" w:type="pct"/>
            <w:vMerge/>
          </w:tcPr>
          <w:p w14:paraId="335B180C" w14:textId="77777777" w:rsidR="00072314" w:rsidRDefault="00072314" w:rsidP="001D18E6">
            <w:pPr>
              <w:pStyle w:val="TabelleText"/>
              <w:spacing w:line="276" w:lineRule="auto"/>
            </w:pPr>
          </w:p>
        </w:tc>
        <w:tc>
          <w:tcPr>
            <w:tcW w:w="1489" w:type="pct"/>
          </w:tcPr>
          <w:p w14:paraId="48B65D39" w14:textId="77777777" w:rsidR="00072314" w:rsidRDefault="00072314" w:rsidP="001D18E6">
            <w:pPr>
              <w:pStyle w:val="TabelleText"/>
              <w:spacing w:line="276" w:lineRule="auto"/>
            </w:pPr>
            <w:r>
              <w:t>Req 2b-n</w:t>
            </w:r>
          </w:p>
        </w:tc>
        <w:tc>
          <w:tcPr>
            <w:tcW w:w="308" w:type="pct"/>
          </w:tcPr>
          <w:p w14:paraId="17233DE2" w14:textId="77777777" w:rsidR="00072314" w:rsidRPr="00E60F8D" w:rsidRDefault="00072314" w:rsidP="001D18E6">
            <w:pPr>
              <w:pStyle w:val="TabelleText"/>
              <w:spacing w:line="276" w:lineRule="auto"/>
            </w:pPr>
          </w:p>
        </w:tc>
      </w:tr>
      <w:tr w:rsidR="00072314" w14:paraId="383A5F21" w14:textId="77777777" w:rsidTr="0004232F">
        <w:tc>
          <w:tcPr>
            <w:tcW w:w="1213" w:type="pct"/>
            <w:vMerge/>
            <w:hideMark/>
          </w:tcPr>
          <w:p w14:paraId="187DD7F7" w14:textId="77777777" w:rsidR="00072314" w:rsidRPr="00E60F8D" w:rsidRDefault="00072314" w:rsidP="001D18E6">
            <w:pPr>
              <w:overflowPunct/>
              <w:autoSpaceDE/>
              <w:autoSpaceDN/>
              <w:adjustRightInd/>
              <w:rPr>
                <w:sz w:val="18"/>
                <w:szCs w:val="18"/>
                <w:lang w:val="en-GB"/>
              </w:rPr>
            </w:pPr>
          </w:p>
        </w:tc>
        <w:tc>
          <w:tcPr>
            <w:tcW w:w="309" w:type="pct"/>
            <w:vMerge/>
          </w:tcPr>
          <w:p w14:paraId="2ED2CB8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7D7386F" w14:textId="77777777" w:rsidR="00072314" w:rsidRPr="00E60F8D" w:rsidRDefault="00072314" w:rsidP="001D18E6">
            <w:pPr>
              <w:pStyle w:val="TabelleText"/>
              <w:spacing w:line="276" w:lineRule="auto"/>
            </w:pPr>
            <w:r>
              <w:t xml:space="preserve">Impl. </w:t>
            </w:r>
            <w:r w:rsidRPr="00E60F8D">
              <w:t xml:space="preserve">Function </w:t>
            </w:r>
            <w:r>
              <w:t>6</w:t>
            </w:r>
          </w:p>
        </w:tc>
        <w:tc>
          <w:tcPr>
            <w:tcW w:w="1489" w:type="pct"/>
            <w:hideMark/>
          </w:tcPr>
          <w:p w14:paraId="469CE938" w14:textId="77777777" w:rsidR="00072314" w:rsidRPr="00E60F8D" w:rsidRDefault="00072314" w:rsidP="001D18E6">
            <w:pPr>
              <w:pStyle w:val="TabelleText"/>
              <w:spacing w:line="276" w:lineRule="auto"/>
            </w:pPr>
            <w:r w:rsidRPr="00E60F8D">
              <w:t>R</w:t>
            </w:r>
            <w:r>
              <w:t>eq 6-1</w:t>
            </w:r>
          </w:p>
        </w:tc>
        <w:tc>
          <w:tcPr>
            <w:tcW w:w="308" w:type="pct"/>
          </w:tcPr>
          <w:p w14:paraId="0CABDC98" w14:textId="77777777" w:rsidR="00072314" w:rsidRPr="00E60F8D" w:rsidRDefault="00072314" w:rsidP="001D18E6">
            <w:pPr>
              <w:pStyle w:val="TabelleText"/>
              <w:spacing w:line="276" w:lineRule="auto"/>
            </w:pPr>
          </w:p>
        </w:tc>
      </w:tr>
      <w:tr w:rsidR="00072314" w14:paraId="4041E007" w14:textId="77777777" w:rsidTr="0004232F">
        <w:tc>
          <w:tcPr>
            <w:tcW w:w="1213" w:type="pct"/>
            <w:vMerge/>
          </w:tcPr>
          <w:p w14:paraId="32603966" w14:textId="77777777" w:rsidR="00072314" w:rsidRPr="00E60F8D" w:rsidRDefault="00072314" w:rsidP="001D18E6">
            <w:pPr>
              <w:overflowPunct/>
              <w:autoSpaceDE/>
              <w:autoSpaceDN/>
              <w:adjustRightInd/>
              <w:rPr>
                <w:sz w:val="18"/>
                <w:szCs w:val="18"/>
                <w:lang w:val="en-GB"/>
              </w:rPr>
            </w:pPr>
          </w:p>
        </w:tc>
        <w:tc>
          <w:tcPr>
            <w:tcW w:w="309" w:type="pct"/>
            <w:vMerge/>
          </w:tcPr>
          <w:p w14:paraId="3086D1AD" w14:textId="77777777" w:rsidR="00072314" w:rsidRPr="00E60F8D" w:rsidRDefault="00072314" w:rsidP="001D18E6">
            <w:pPr>
              <w:overflowPunct/>
              <w:autoSpaceDE/>
              <w:autoSpaceDN/>
              <w:adjustRightInd/>
              <w:rPr>
                <w:sz w:val="18"/>
                <w:szCs w:val="18"/>
                <w:lang w:val="en-GB"/>
              </w:rPr>
            </w:pPr>
          </w:p>
        </w:tc>
        <w:tc>
          <w:tcPr>
            <w:tcW w:w="1681" w:type="pct"/>
            <w:vMerge/>
          </w:tcPr>
          <w:p w14:paraId="3F26A899" w14:textId="77777777" w:rsidR="00072314" w:rsidRDefault="00072314" w:rsidP="001D18E6">
            <w:pPr>
              <w:pStyle w:val="TabelleText"/>
              <w:spacing w:line="276" w:lineRule="auto"/>
            </w:pPr>
          </w:p>
        </w:tc>
        <w:tc>
          <w:tcPr>
            <w:tcW w:w="1489" w:type="pct"/>
          </w:tcPr>
          <w:p w14:paraId="491ECBC0" w14:textId="77777777" w:rsidR="00072314" w:rsidRPr="00E60F8D" w:rsidRDefault="00072314" w:rsidP="001D18E6">
            <w:pPr>
              <w:pStyle w:val="TabelleText"/>
              <w:spacing w:line="276" w:lineRule="auto"/>
            </w:pPr>
            <w:r>
              <w:t>…</w:t>
            </w:r>
          </w:p>
        </w:tc>
        <w:tc>
          <w:tcPr>
            <w:tcW w:w="308" w:type="pct"/>
          </w:tcPr>
          <w:p w14:paraId="3D7B5A3E" w14:textId="77777777" w:rsidR="00072314" w:rsidRPr="00E60F8D" w:rsidRDefault="00072314" w:rsidP="001D18E6">
            <w:pPr>
              <w:pStyle w:val="TabelleText"/>
              <w:spacing w:line="276" w:lineRule="auto"/>
            </w:pPr>
          </w:p>
        </w:tc>
      </w:tr>
      <w:tr w:rsidR="00072314" w14:paraId="70325B40" w14:textId="77777777" w:rsidTr="0004232F">
        <w:tc>
          <w:tcPr>
            <w:tcW w:w="1213" w:type="pct"/>
            <w:vMerge/>
          </w:tcPr>
          <w:p w14:paraId="3A3C4EC6" w14:textId="77777777" w:rsidR="00072314" w:rsidRPr="00E60F8D" w:rsidRDefault="00072314" w:rsidP="001D18E6">
            <w:pPr>
              <w:overflowPunct/>
              <w:autoSpaceDE/>
              <w:autoSpaceDN/>
              <w:adjustRightInd/>
              <w:rPr>
                <w:sz w:val="18"/>
                <w:szCs w:val="18"/>
                <w:lang w:val="en-GB"/>
              </w:rPr>
            </w:pPr>
          </w:p>
        </w:tc>
        <w:tc>
          <w:tcPr>
            <w:tcW w:w="309" w:type="pct"/>
            <w:vMerge/>
          </w:tcPr>
          <w:p w14:paraId="36A6E0CA" w14:textId="77777777" w:rsidR="00072314" w:rsidRPr="00E60F8D" w:rsidRDefault="00072314" w:rsidP="001D18E6">
            <w:pPr>
              <w:overflowPunct/>
              <w:autoSpaceDE/>
              <w:autoSpaceDN/>
              <w:adjustRightInd/>
              <w:rPr>
                <w:sz w:val="18"/>
                <w:szCs w:val="18"/>
                <w:lang w:val="en-GB"/>
              </w:rPr>
            </w:pPr>
          </w:p>
        </w:tc>
        <w:tc>
          <w:tcPr>
            <w:tcW w:w="1681" w:type="pct"/>
            <w:vMerge/>
          </w:tcPr>
          <w:p w14:paraId="3B0A7D93" w14:textId="77777777" w:rsidR="00072314" w:rsidRDefault="00072314" w:rsidP="001D18E6">
            <w:pPr>
              <w:pStyle w:val="TabelleText"/>
              <w:spacing w:line="276" w:lineRule="auto"/>
            </w:pPr>
          </w:p>
        </w:tc>
        <w:tc>
          <w:tcPr>
            <w:tcW w:w="1489" w:type="pct"/>
          </w:tcPr>
          <w:p w14:paraId="1C80423A" w14:textId="77777777" w:rsidR="00072314" w:rsidRPr="00E60F8D" w:rsidRDefault="00072314" w:rsidP="001D18E6">
            <w:pPr>
              <w:pStyle w:val="TabelleText"/>
              <w:spacing w:line="276" w:lineRule="auto"/>
            </w:pPr>
            <w:r>
              <w:t>Req 6-n</w:t>
            </w:r>
          </w:p>
        </w:tc>
        <w:tc>
          <w:tcPr>
            <w:tcW w:w="308" w:type="pct"/>
          </w:tcPr>
          <w:p w14:paraId="7F796C08" w14:textId="77777777" w:rsidR="00072314" w:rsidRPr="00E60F8D" w:rsidRDefault="00072314" w:rsidP="001D18E6">
            <w:pPr>
              <w:pStyle w:val="TabelleText"/>
              <w:spacing w:line="276" w:lineRule="auto"/>
            </w:pPr>
          </w:p>
        </w:tc>
      </w:tr>
      <w:tr w:rsidR="00072314" w14:paraId="3A4B51B4" w14:textId="77777777" w:rsidTr="0004232F">
        <w:tc>
          <w:tcPr>
            <w:tcW w:w="1213" w:type="pct"/>
            <w:vMerge/>
          </w:tcPr>
          <w:p w14:paraId="56E39944" w14:textId="77777777" w:rsidR="00072314" w:rsidRPr="00E60F8D" w:rsidRDefault="00072314" w:rsidP="001D18E6">
            <w:pPr>
              <w:overflowPunct/>
              <w:autoSpaceDE/>
              <w:autoSpaceDN/>
              <w:adjustRightInd/>
              <w:rPr>
                <w:sz w:val="18"/>
                <w:szCs w:val="18"/>
                <w:lang w:val="en-GB"/>
              </w:rPr>
            </w:pPr>
          </w:p>
        </w:tc>
        <w:tc>
          <w:tcPr>
            <w:tcW w:w="309" w:type="pct"/>
            <w:vMerge/>
          </w:tcPr>
          <w:p w14:paraId="747B98A5" w14:textId="77777777" w:rsidR="00072314" w:rsidRPr="00E60F8D" w:rsidRDefault="00072314" w:rsidP="001D18E6">
            <w:pPr>
              <w:overflowPunct/>
              <w:autoSpaceDE/>
              <w:autoSpaceDN/>
              <w:adjustRightInd/>
              <w:rPr>
                <w:sz w:val="18"/>
                <w:szCs w:val="18"/>
                <w:lang w:val="en-GB"/>
              </w:rPr>
            </w:pPr>
          </w:p>
        </w:tc>
        <w:tc>
          <w:tcPr>
            <w:tcW w:w="1681" w:type="pct"/>
          </w:tcPr>
          <w:p w14:paraId="449BF511" w14:textId="77777777" w:rsidR="00072314" w:rsidRDefault="00072314" w:rsidP="001D18E6">
            <w:pPr>
              <w:pStyle w:val="TabelleText"/>
              <w:spacing w:line="276" w:lineRule="auto"/>
            </w:pPr>
            <w:r>
              <w:t>n/a</w:t>
            </w:r>
          </w:p>
          <w:p w14:paraId="2E156239" w14:textId="77777777" w:rsidR="00072314" w:rsidRPr="00E60F8D" w:rsidRDefault="00072314" w:rsidP="001D18E6">
            <w:pPr>
              <w:pStyle w:val="TabelleText"/>
            </w:pPr>
            <w:r w:rsidRPr="00847078">
              <w:rPr>
                <w:i/>
                <w:color w:val="808080" w:themeColor="background1" w:themeShade="80"/>
                <w:shd w:val="clear" w:color="auto" w:fill="D6E3BC"/>
              </w:rPr>
              <w:t>#Hint: TSRs may be directly allocated to components. This is necessary for requirements such as ASIL hardware metric values and safety measures that don’t relate to functions (ex. thermal shielding or something like a fan cover to prevent access to moving parts).</w:t>
            </w:r>
          </w:p>
        </w:tc>
        <w:tc>
          <w:tcPr>
            <w:tcW w:w="1489" w:type="pct"/>
          </w:tcPr>
          <w:p w14:paraId="0565DE68" w14:textId="77777777" w:rsidR="00072314" w:rsidRPr="00E60F8D" w:rsidRDefault="00072314" w:rsidP="001D18E6">
            <w:pPr>
              <w:pStyle w:val="TabelleText"/>
              <w:spacing w:line="276" w:lineRule="auto"/>
            </w:pPr>
            <w:r>
              <w:t>Req x</w:t>
            </w:r>
          </w:p>
        </w:tc>
        <w:tc>
          <w:tcPr>
            <w:tcW w:w="308" w:type="pct"/>
          </w:tcPr>
          <w:p w14:paraId="3011EA03" w14:textId="77777777" w:rsidR="00072314" w:rsidRPr="00E60F8D" w:rsidRDefault="00072314" w:rsidP="001D18E6">
            <w:pPr>
              <w:pStyle w:val="TabelleText"/>
              <w:spacing w:line="276" w:lineRule="auto"/>
            </w:pPr>
          </w:p>
        </w:tc>
      </w:tr>
      <w:tr w:rsidR="00072314" w14:paraId="0793435A" w14:textId="77777777" w:rsidTr="0004232F">
        <w:tc>
          <w:tcPr>
            <w:tcW w:w="1213" w:type="pct"/>
            <w:vMerge w:val="restart"/>
            <w:hideMark/>
          </w:tcPr>
          <w:p w14:paraId="768A2D58" w14:textId="77777777" w:rsidR="00072314" w:rsidRPr="00E60F8D" w:rsidRDefault="00072314" w:rsidP="001D18E6">
            <w:pPr>
              <w:pStyle w:val="TabelleText"/>
              <w:spacing w:line="276" w:lineRule="auto"/>
            </w:pPr>
            <w:r w:rsidRPr="00E60F8D">
              <w:t>Component 2</w:t>
            </w:r>
          </w:p>
        </w:tc>
        <w:tc>
          <w:tcPr>
            <w:tcW w:w="309" w:type="pct"/>
            <w:vMerge w:val="restart"/>
          </w:tcPr>
          <w:p w14:paraId="2DFA89B2" w14:textId="77777777" w:rsidR="00072314" w:rsidRPr="00E60F8D" w:rsidRDefault="00072314" w:rsidP="001D18E6">
            <w:pPr>
              <w:pStyle w:val="TabelleText"/>
              <w:spacing w:line="276" w:lineRule="auto"/>
            </w:pPr>
          </w:p>
        </w:tc>
        <w:tc>
          <w:tcPr>
            <w:tcW w:w="1681" w:type="pct"/>
            <w:vMerge w:val="restart"/>
          </w:tcPr>
          <w:p w14:paraId="7F814DE6" w14:textId="77777777" w:rsidR="00072314" w:rsidRPr="00E60F8D" w:rsidRDefault="00072314" w:rsidP="001D18E6">
            <w:pPr>
              <w:pStyle w:val="TabelleText"/>
              <w:spacing w:line="276" w:lineRule="auto"/>
            </w:pPr>
            <w:r>
              <w:t xml:space="preserve">Impl. </w:t>
            </w:r>
            <w:r w:rsidRPr="00E60F8D">
              <w:t xml:space="preserve">Function </w:t>
            </w:r>
            <w:r>
              <w:t>3</w:t>
            </w:r>
          </w:p>
        </w:tc>
        <w:tc>
          <w:tcPr>
            <w:tcW w:w="1489" w:type="pct"/>
            <w:hideMark/>
          </w:tcPr>
          <w:p w14:paraId="1E966166" w14:textId="77777777" w:rsidR="00072314" w:rsidRPr="00E60F8D" w:rsidRDefault="00072314" w:rsidP="001D18E6">
            <w:pPr>
              <w:pStyle w:val="TabelleText"/>
              <w:spacing w:line="276" w:lineRule="auto"/>
            </w:pPr>
            <w:r>
              <w:t>Req 3-1</w:t>
            </w:r>
          </w:p>
        </w:tc>
        <w:tc>
          <w:tcPr>
            <w:tcW w:w="308" w:type="pct"/>
            <w:hideMark/>
          </w:tcPr>
          <w:p w14:paraId="0A234ED0" w14:textId="77777777" w:rsidR="00072314" w:rsidRPr="00E60F8D" w:rsidRDefault="00072314" w:rsidP="001D18E6"/>
        </w:tc>
      </w:tr>
      <w:tr w:rsidR="00072314" w14:paraId="60B1EFDF" w14:textId="77777777" w:rsidTr="0004232F">
        <w:tc>
          <w:tcPr>
            <w:tcW w:w="1213" w:type="pct"/>
            <w:vMerge/>
          </w:tcPr>
          <w:p w14:paraId="378B999B" w14:textId="77777777" w:rsidR="00072314" w:rsidRPr="00E60F8D" w:rsidRDefault="00072314" w:rsidP="001D18E6">
            <w:pPr>
              <w:pStyle w:val="TabelleText"/>
              <w:spacing w:line="276" w:lineRule="auto"/>
            </w:pPr>
          </w:p>
        </w:tc>
        <w:tc>
          <w:tcPr>
            <w:tcW w:w="309" w:type="pct"/>
            <w:vMerge/>
          </w:tcPr>
          <w:p w14:paraId="019094D9" w14:textId="77777777" w:rsidR="00072314" w:rsidRPr="00E60F8D" w:rsidRDefault="00072314" w:rsidP="001D18E6">
            <w:pPr>
              <w:pStyle w:val="TabelleText"/>
              <w:spacing w:line="276" w:lineRule="auto"/>
            </w:pPr>
          </w:p>
        </w:tc>
        <w:tc>
          <w:tcPr>
            <w:tcW w:w="1681" w:type="pct"/>
            <w:vMerge/>
          </w:tcPr>
          <w:p w14:paraId="22AAEB87" w14:textId="77777777" w:rsidR="00072314" w:rsidRDefault="00072314" w:rsidP="001D18E6">
            <w:pPr>
              <w:pStyle w:val="TabelleText"/>
              <w:spacing w:line="276" w:lineRule="auto"/>
            </w:pPr>
          </w:p>
        </w:tc>
        <w:tc>
          <w:tcPr>
            <w:tcW w:w="1489" w:type="pct"/>
          </w:tcPr>
          <w:p w14:paraId="121A5158" w14:textId="77777777" w:rsidR="00072314" w:rsidRPr="00E60F8D" w:rsidRDefault="00072314" w:rsidP="001D18E6">
            <w:pPr>
              <w:pStyle w:val="TabelleText"/>
              <w:spacing w:line="276" w:lineRule="auto"/>
            </w:pPr>
            <w:r>
              <w:t>…</w:t>
            </w:r>
          </w:p>
        </w:tc>
        <w:tc>
          <w:tcPr>
            <w:tcW w:w="308" w:type="pct"/>
          </w:tcPr>
          <w:p w14:paraId="16AF5DE6" w14:textId="77777777" w:rsidR="00072314" w:rsidRPr="00E60F8D" w:rsidRDefault="00072314" w:rsidP="001D18E6"/>
        </w:tc>
      </w:tr>
      <w:tr w:rsidR="00072314" w14:paraId="1E398A08" w14:textId="77777777" w:rsidTr="0004232F">
        <w:tc>
          <w:tcPr>
            <w:tcW w:w="1213" w:type="pct"/>
            <w:vMerge/>
          </w:tcPr>
          <w:p w14:paraId="254C1FC2" w14:textId="77777777" w:rsidR="00072314" w:rsidRPr="00E60F8D" w:rsidRDefault="00072314" w:rsidP="001D18E6">
            <w:pPr>
              <w:pStyle w:val="TabelleText"/>
              <w:spacing w:line="276" w:lineRule="auto"/>
            </w:pPr>
          </w:p>
        </w:tc>
        <w:tc>
          <w:tcPr>
            <w:tcW w:w="309" w:type="pct"/>
            <w:vMerge/>
          </w:tcPr>
          <w:p w14:paraId="746B1A42" w14:textId="77777777" w:rsidR="00072314" w:rsidRPr="00E60F8D" w:rsidRDefault="00072314" w:rsidP="001D18E6">
            <w:pPr>
              <w:pStyle w:val="TabelleText"/>
              <w:spacing w:line="276" w:lineRule="auto"/>
            </w:pPr>
          </w:p>
        </w:tc>
        <w:tc>
          <w:tcPr>
            <w:tcW w:w="1681" w:type="pct"/>
            <w:vMerge/>
          </w:tcPr>
          <w:p w14:paraId="4BDB4C70" w14:textId="77777777" w:rsidR="00072314" w:rsidRDefault="00072314" w:rsidP="001D18E6">
            <w:pPr>
              <w:pStyle w:val="TabelleText"/>
              <w:spacing w:line="276" w:lineRule="auto"/>
            </w:pPr>
          </w:p>
        </w:tc>
        <w:tc>
          <w:tcPr>
            <w:tcW w:w="1489" w:type="pct"/>
          </w:tcPr>
          <w:p w14:paraId="37104545" w14:textId="77777777" w:rsidR="00072314" w:rsidRPr="00E60F8D" w:rsidRDefault="00072314" w:rsidP="001D18E6">
            <w:pPr>
              <w:pStyle w:val="TabelleText"/>
              <w:spacing w:line="276" w:lineRule="auto"/>
            </w:pPr>
            <w:r>
              <w:t>Req 3-n</w:t>
            </w:r>
          </w:p>
        </w:tc>
        <w:tc>
          <w:tcPr>
            <w:tcW w:w="308" w:type="pct"/>
          </w:tcPr>
          <w:p w14:paraId="063E4714" w14:textId="77777777" w:rsidR="00072314" w:rsidRPr="00E60F8D" w:rsidRDefault="00072314" w:rsidP="001D18E6"/>
        </w:tc>
      </w:tr>
      <w:tr w:rsidR="00072314" w14:paraId="6A9BD6C9" w14:textId="77777777" w:rsidTr="0004232F">
        <w:tc>
          <w:tcPr>
            <w:tcW w:w="1213" w:type="pct"/>
            <w:vMerge/>
            <w:hideMark/>
          </w:tcPr>
          <w:p w14:paraId="20711E7D" w14:textId="77777777" w:rsidR="00072314" w:rsidRPr="00E60F8D" w:rsidRDefault="00072314" w:rsidP="001D18E6">
            <w:pPr>
              <w:overflowPunct/>
              <w:autoSpaceDE/>
              <w:autoSpaceDN/>
              <w:adjustRightInd/>
              <w:rPr>
                <w:sz w:val="18"/>
                <w:szCs w:val="18"/>
                <w:lang w:val="en-GB"/>
              </w:rPr>
            </w:pPr>
          </w:p>
        </w:tc>
        <w:tc>
          <w:tcPr>
            <w:tcW w:w="309" w:type="pct"/>
            <w:vMerge/>
          </w:tcPr>
          <w:p w14:paraId="2EAB632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00068192" w14:textId="77777777" w:rsidR="00072314" w:rsidRPr="00E60F8D" w:rsidRDefault="00072314" w:rsidP="001D18E6">
            <w:pPr>
              <w:pStyle w:val="TabelleText"/>
              <w:spacing w:line="276" w:lineRule="auto"/>
            </w:pPr>
            <w:r>
              <w:t xml:space="preserve">Impl. </w:t>
            </w:r>
            <w:r w:rsidRPr="00E60F8D">
              <w:t xml:space="preserve">Function </w:t>
            </w:r>
            <w:r>
              <w:t>4</w:t>
            </w:r>
          </w:p>
        </w:tc>
        <w:tc>
          <w:tcPr>
            <w:tcW w:w="1489" w:type="pct"/>
            <w:hideMark/>
          </w:tcPr>
          <w:p w14:paraId="14A56155" w14:textId="77777777" w:rsidR="00072314" w:rsidRPr="00E60F8D" w:rsidRDefault="00072314" w:rsidP="001D18E6">
            <w:pPr>
              <w:pStyle w:val="TabelleText"/>
              <w:spacing w:line="276" w:lineRule="auto"/>
            </w:pPr>
            <w:r>
              <w:t>Req 4-1</w:t>
            </w:r>
          </w:p>
        </w:tc>
        <w:tc>
          <w:tcPr>
            <w:tcW w:w="308" w:type="pct"/>
          </w:tcPr>
          <w:p w14:paraId="2793C290" w14:textId="77777777" w:rsidR="00072314" w:rsidRPr="00E60F8D" w:rsidRDefault="00072314" w:rsidP="001D18E6">
            <w:pPr>
              <w:pStyle w:val="TabelleText"/>
              <w:spacing w:line="276" w:lineRule="auto"/>
            </w:pPr>
          </w:p>
        </w:tc>
      </w:tr>
      <w:tr w:rsidR="00072314" w14:paraId="33D29F46" w14:textId="77777777" w:rsidTr="0004232F">
        <w:tc>
          <w:tcPr>
            <w:tcW w:w="1213" w:type="pct"/>
            <w:vMerge/>
          </w:tcPr>
          <w:p w14:paraId="778BC7CA" w14:textId="77777777" w:rsidR="00072314" w:rsidRPr="00E60F8D" w:rsidRDefault="00072314" w:rsidP="001D18E6">
            <w:pPr>
              <w:overflowPunct/>
              <w:autoSpaceDE/>
              <w:autoSpaceDN/>
              <w:adjustRightInd/>
              <w:rPr>
                <w:sz w:val="18"/>
                <w:szCs w:val="18"/>
                <w:lang w:val="en-GB"/>
              </w:rPr>
            </w:pPr>
          </w:p>
        </w:tc>
        <w:tc>
          <w:tcPr>
            <w:tcW w:w="309" w:type="pct"/>
            <w:vMerge/>
          </w:tcPr>
          <w:p w14:paraId="487C8A5E" w14:textId="77777777" w:rsidR="00072314" w:rsidRPr="00E60F8D" w:rsidRDefault="00072314" w:rsidP="001D18E6">
            <w:pPr>
              <w:overflowPunct/>
              <w:autoSpaceDE/>
              <w:autoSpaceDN/>
              <w:adjustRightInd/>
              <w:rPr>
                <w:sz w:val="18"/>
                <w:szCs w:val="18"/>
                <w:lang w:val="en-GB"/>
              </w:rPr>
            </w:pPr>
          </w:p>
        </w:tc>
        <w:tc>
          <w:tcPr>
            <w:tcW w:w="1681" w:type="pct"/>
            <w:vMerge/>
          </w:tcPr>
          <w:p w14:paraId="6CD506E5" w14:textId="77777777" w:rsidR="00072314" w:rsidRDefault="00072314" w:rsidP="001D18E6">
            <w:pPr>
              <w:pStyle w:val="TabelleText"/>
              <w:spacing w:line="276" w:lineRule="auto"/>
            </w:pPr>
          </w:p>
        </w:tc>
        <w:tc>
          <w:tcPr>
            <w:tcW w:w="1489" w:type="pct"/>
          </w:tcPr>
          <w:p w14:paraId="43767BB9" w14:textId="77777777" w:rsidR="00072314" w:rsidRPr="00E60F8D" w:rsidRDefault="00072314" w:rsidP="001D18E6">
            <w:pPr>
              <w:pStyle w:val="TabelleText"/>
              <w:spacing w:line="276" w:lineRule="auto"/>
            </w:pPr>
            <w:r>
              <w:t>…</w:t>
            </w:r>
          </w:p>
        </w:tc>
        <w:tc>
          <w:tcPr>
            <w:tcW w:w="308" w:type="pct"/>
          </w:tcPr>
          <w:p w14:paraId="33753DDA" w14:textId="77777777" w:rsidR="00072314" w:rsidRPr="00E60F8D" w:rsidRDefault="00072314" w:rsidP="001D18E6">
            <w:pPr>
              <w:pStyle w:val="TabelleText"/>
              <w:spacing w:line="276" w:lineRule="auto"/>
            </w:pPr>
          </w:p>
        </w:tc>
      </w:tr>
      <w:tr w:rsidR="00072314" w14:paraId="488278B2" w14:textId="77777777" w:rsidTr="0004232F">
        <w:tc>
          <w:tcPr>
            <w:tcW w:w="1213" w:type="pct"/>
            <w:vMerge/>
          </w:tcPr>
          <w:p w14:paraId="32351A6B" w14:textId="77777777" w:rsidR="00072314" w:rsidRPr="00E60F8D" w:rsidRDefault="00072314" w:rsidP="001D18E6">
            <w:pPr>
              <w:overflowPunct/>
              <w:autoSpaceDE/>
              <w:autoSpaceDN/>
              <w:adjustRightInd/>
              <w:rPr>
                <w:sz w:val="18"/>
                <w:szCs w:val="18"/>
                <w:lang w:val="en-GB"/>
              </w:rPr>
            </w:pPr>
          </w:p>
        </w:tc>
        <w:tc>
          <w:tcPr>
            <w:tcW w:w="309" w:type="pct"/>
            <w:vMerge/>
          </w:tcPr>
          <w:p w14:paraId="3A435A7B" w14:textId="77777777" w:rsidR="00072314" w:rsidRPr="00E60F8D" w:rsidRDefault="00072314" w:rsidP="001D18E6">
            <w:pPr>
              <w:overflowPunct/>
              <w:autoSpaceDE/>
              <w:autoSpaceDN/>
              <w:adjustRightInd/>
              <w:rPr>
                <w:sz w:val="18"/>
                <w:szCs w:val="18"/>
                <w:lang w:val="en-GB"/>
              </w:rPr>
            </w:pPr>
          </w:p>
        </w:tc>
        <w:tc>
          <w:tcPr>
            <w:tcW w:w="1681" w:type="pct"/>
            <w:vMerge/>
          </w:tcPr>
          <w:p w14:paraId="44F2F1D5" w14:textId="77777777" w:rsidR="00072314" w:rsidRDefault="00072314" w:rsidP="001D18E6">
            <w:pPr>
              <w:pStyle w:val="TabelleText"/>
              <w:spacing w:line="276" w:lineRule="auto"/>
            </w:pPr>
          </w:p>
        </w:tc>
        <w:tc>
          <w:tcPr>
            <w:tcW w:w="1489" w:type="pct"/>
          </w:tcPr>
          <w:p w14:paraId="3734475B" w14:textId="77777777" w:rsidR="00072314" w:rsidRDefault="00072314" w:rsidP="001D18E6">
            <w:pPr>
              <w:pStyle w:val="TabelleText"/>
              <w:spacing w:line="276" w:lineRule="auto"/>
            </w:pPr>
          </w:p>
        </w:tc>
        <w:tc>
          <w:tcPr>
            <w:tcW w:w="308" w:type="pct"/>
          </w:tcPr>
          <w:p w14:paraId="6BA232C4" w14:textId="77777777" w:rsidR="00072314" w:rsidRPr="00E60F8D" w:rsidRDefault="00072314" w:rsidP="001D18E6">
            <w:pPr>
              <w:pStyle w:val="TabelleText"/>
              <w:spacing w:line="276" w:lineRule="auto"/>
            </w:pPr>
          </w:p>
        </w:tc>
      </w:tr>
      <w:tr w:rsidR="00072314" w14:paraId="5C2B90F5" w14:textId="77777777" w:rsidTr="0004232F">
        <w:tc>
          <w:tcPr>
            <w:tcW w:w="1213" w:type="pct"/>
            <w:vMerge/>
          </w:tcPr>
          <w:p w14:paraId="505D294B" w14:textId="77777777" w:rsidR="00072314" w:rsidRPr="00E60F8D" w:rsidRDefault="00072314" w:rsidP="001D18E6">
            <w:pPr>
              <w:overflowPunct/>
              <w:autoSpaceDE/>
              <w:autoSpaceDN/>
              <w:adjustRightInd/>
              <w:rPr>
                <w:sz w:val="18"/>
                <w:szCs w:val="18"/>
                <w:lang w:val="en-GB"/>
              </w:rPr>
            </w:pPr>
          </w:p>
        </w:tc>
        <w:tc>
          <w:tcPr>
            <w:tcW w:w="309" w:type="pct"/>
            <w:vMerge/>
          </w:tcPr>
          <w:p w14:paraId="2105F9EA" w14:textId="77777777" w:rsidR="00072314" w:rsidRPr="00E60F8D" w:rsidRDefault="00072314" w:rsidP="001D18E6">
            <w:pPr>
              <w:overflowPunct/>
              <w:autoSpaceDE/>
              <w:autoSpaceDN/>
              <w:adjustRightInd/>
              <w:rPr>
                <w:sz w:val="18"/>
                <w:szCs w:val="18"/>
                <w:lang w:val="en-GB"/>
              </w:rPr>
            </w:pPr>
          </w:p>
        </w:tc>
        <w:tc>
          <w:tcPr>
            <w:tcW w:w="1681" w:type="pct"/>
            <w:vMerge/>
          </w:tcPr>
          <w:p w14:paraId="7D514D69" w14:textId="77777777" w:rsidR="00072314" w:rsidRDefault="00072314" w:rsidP="001D18E6">
            <w:pPr>
              <w:pStyle w:val="TabelleText"/>
              <w:spacing w:line="276" w:lineRule="auto"/>
            </w:pPr>
          </w:p>
        </w:tc>
        <w:tc>
          <w:tcPr>
            <w:tcW w:w="1489" w:type="pct"/>
          </w:tcPr>
          <w:p w14:paraId="3313B952" w14:textId="77777777" w:rsidR="00072314" w:rsidRPr="00E60F8D" w:rsidRDefault="00072314" w:rsidP="001D18E6">
            <w:pPr>
              <w:pStyle w:val="TabelleText"/>
              <w:spacing w:line="276" w:lineRule="auto"/>
            </w:pPr>
            <w:r>
              <w:t>Req 4-n</w:t>
            </w:r>
          </w:p>
        </w:tc>
        <w:tc>
          <w:tcPr>
            <w:tcW w:w="308" w:type="pct"/>
          </w:tcPr>
          <w:p w14:paraId="16B94227" w14:textId="77777777" w:rsidR="00072314" w:rsidRPr="00E60F8D" w:rsidRDefault="00072314" w:rsidP="001D18E6">
            <w:pPr>
              <w:pStyle w:val="TabelleText"/>
              <w:spacing w:line="276" w:lineRule="auto"/>
            </w:pPr>
          </w:p>
        </w:tc>
      </w:tr>
      <w:tr w:rsidR="00072314" w14:paraId="0CA53C6D" w14:textId="77777777" w:rsidTr="0004232F">
        <w:tc>
          <w:tcPr>
            <w:tcW w:w="1213" w:type="pct"/>
            <w:vMerge/>
          </w:tcPr>
          <w:p w14:paraId="0E64E917" w14:textId="77777777" w:rsidR="00072314" w:rsidRPr="00E60F8D" w:rsidRDefault="00072314" w:rsidP="001D18E6">
            <w:pPr>
              <w:overflowPunct/>
              <w:autoSpaceDE/>
              <w:autoSpaceDN/>
              <w:adjustRightInd/>
              <w:rPr>
                <w:sz w:val="18"/>
                <w:szCs w:val="18"/>
                <w:lang w:val="en-GB"/>
              </w:rPr>
            </w:pPr>
          </w:p>
        </w:tc>
        <w:tc>
          <w:tcPr>
            <w:tcW w:w="309" w:type="pct"/>
            <w:vMerge/>
          </w:tcPr>
          <w:p w14:paraId="504EC1E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78720E70" w14:textId="77777777" w:rsidR="00072314" w:rsidRPr="00E60F8D" w:rsidRDefault="00072314" w:rsidP="001D18E6">
            <w:pPr>
              <w:pStyle w:val="TabelleText"/>
              <w:spacing w:line="276" w:lineRule="auto"/>
            </w:pPr>
            <w:r>
              <w:t xml:space="preserve">Impl. </w:t>
            </w:r>
            <w:r w:rsidRPr="00E60F8D">
              <w:t xml:space="preserve">Function </w:t>
            </w:r>
            <w:r>
              <w:t>5</w:t>
            </w:r>
          </w:p>
        </w:tc>
        <w:tc>
          <w:tcPr>
            <w:tcW w:w="1489" w:type="pct"/>
          </w:tcPr>
          <w:p w14:paraId="4AA0D61F" w14:textId="77777777" w:rsidR="00072314" w:rsidRPr="00E60F8D" w:rsidRDefault="00072314" w:rsidP="001D18E6">
            <w:pPr>
              <w:pStyle w:val="TabelleText"/>
              <w:spacing w:line="276" w:lineRule="auto"/>
            </w:pPr>
            <w:r>
              <w:t>Req 5-1</w:t>
            </w:r>
          </w:p>
        </w:tc>
        <w:tc>
          <w:tcPr>
            <w:tcW w:w="308" w:type="pct"/>
          </w:tcPr>
          <w:p w14:paraId="174351C9" w14:textId="77777777" w:rsidR="00072314" w:rsidRPr="00E60F8D" w:rsidRDefault="00072314" w:rsidP="001D18E6">
            <w:pPr>
              <w:pStyle w:val="TabelleText"/>
              <w:spacing w:line="276" w:lineRule="auto"/>
            </w:pPr>
          </w:p>
        </w:tc>
      </w:tr>
      <w:tr w:rsidR="00072314" w14:paraId="147EEF28" w14:textId="77777777" w:rsidTr="0004232F">
        <w:tc>
          <w:tcPr>
            <w:tcW w:w="1213" w:type="pct"/>
            <w:vMerge/>
          </w:tcPr>
          <w:p w14:paraId="3A0BE21D" w14:textId="77777777" w:rsidR="00072314" w:rsidRPr="00E60F8D" w:rsidRDefault="00072314" w:rsidP="001D18E6">
            <w:pPr>
              <w:overflowPunct/>
              <w:autoSpaceDE/>
              <w:autoSpaceDN/>
              <w:adjustRightInd/>
              <w:rPr>
                <w:sz w:val="18"/>
                <w:szCs w:val="18"/>
                <w:lang w:val="en-GB"/>
              </w:rPr>
            </w:pPr>
          </w:p>
        </w:tc>
        <w:tc>
          <w:tcPr>
            <w:tcW w:w="309" w:type="pct"/>
            <w:vMerge/>
          </w:tcPr>
          <w:p w14:paraId="74EE3512" w14:textId="77777777" w:rsidR="00072314" w:rsidRPr="00E60F8D" w:rsidRDefault="00072314" w:rsidP="001D18E6">
            <w:pPr>
              <w:overflowPunct/>
              <w:autoSpaceDE/>
              <w:autoSpaceDN/>
              <w:adjustRightInd/>
              <w:rPr>
                <w:sz w:val="18"/>
                <w:szCs w:val="18"/>
                <w:lang w:val="en-GB"/>
              </w:rPr>
            </w:pPr>
          </w:p>
        </w:tc>
        <w:tc>
          <w:tcPr>
            <w:tcW w:w="1681" w:type="pct"/>
            <w:vMerge/>
          </w:tcPr>
          <w:p w14:paraId="7176D8C4" w14:textId="77777777" w:rsidR="00072314" w:rsidRDefault="00072314" w:rsidP="001D18E6">
            <w:pPr>
              <w:pStyle w:val="TabelleText"/>
              <w:spacing w:line="276" w:lineRule="auto"/>
            </w:pPr>
          </w:p>
        </w:tc>
        <w:tc>
          <w:tcPr>
            <w:tcW w:w="1489" w:type="pct"/>
          </w:tcPr>
          <w:p w14:paraId="7766C053" w14:textId="77777777" w:rsidR="00072314" w:rsidRPr="00E60F8D" w:rsidRDefault="00072314" w:rsidP="001D18E6">
            <w:pPr>
              <w:pStyle w:val="TabelleText"/>
              <w:spacing w:line="276" w:lineRule="auto"/>
            </w:pPr>
            <w:r>
              <w:t>…</w:t>
            </w:r>
          </w:p>
        </w:tc>
        <w:tc>
          <w:tcPr>
            <w:tcW w:w="308" w:type="pct"/>
          </w:tcPr>
          <w:p w14:paraId="3BED2A5C" w14:textId="77777777" w:rsidR="00072314" w:rsidRPr="00E60F8D" w:rsidRDefault="00072314" w:rsidP="001D18E6">
            <w:pPr>
              <w:pStyle w:val="TabelleText"/>
              <w:spacing w:line="276" w:lineRule="auto"/>
            </w:pPr>
          </w:p>
        </w:tc>
      </w:tr>
      <w:tr w:rsidR="00072314" w14:paraId="3CFFF02D" w14:textId="77777777" w:rsidTr="0004232F">
        <w:tc>
          <w:tcPr>
            <w:tcW w:w="1213" w:type="pct"/>
            <w:vMerge/>
          </w:tcPr>
          <w:p w14:paraId="64A97BF0" w14:textId="77777777" w:rsidR="00072314" w:rsidRPr="00E60F8D" w:rsidRDefault="00072314" w:rsidP="001D18E6">
            <w:pPr>
              <w:overflowPunct/>
              <w:autoSpaceDE/>
              <w:autoSpaceDN/>
              <w:adjustRightInd/>
              <w:rPr>
                <w:sz w:val="18"/>
                <w:szCs w:val="18"/>
                <w:lang w:val="en-GB"/>
              </w:rPr>
            </w:pPr>
          </w:p>
        </w:tc>
        <w:tc>
          <w:tcPr>
            <w:tcW w:w="309" w:type="pct"/>
            <w:vMerge/>
          </w:tcPr>
          <w:p w14:paraId="55049F0C" w14:textId="77777777" w:rsidR="00072314" w:rsidRPr="00E60F8D" w:rsidRDefault="00072314" w:rsidP="001D18E6">
            <w:pPr>
              <w:overflowPunct/>
              <w:autoSpaceDE/>
              <w:autoSpaceDN/>
              <w:adjustRightInd/>
              <w:rPr>
                <w:sz w:val="18"/>
                <w:szCs w:val="18"/>
                <w:lang w:val="en-GB"/>
              </w:rPr>
            </w:pPr>
          </w:p>
        </w:tc>
        <w:tc>
          <w:tcPr>
            <w:tcW w:w="1681" w:type="pct"/>
            <w:vMerge/>
          </w:tcPr>
          <w:p w14:paraId="2D5668AD" w14:textId="77777777" w:rsidR="00072314" w:rsidRDefault="00072314" w:rsidP="001D18E6">
            <w:pPr>
              <w:pStyle w:val="TabelleText"/>
              <w:spacing w:line="276" w:lineRule="auto"/>
            </w:pPr>
          </w:p>
        </w:tc>
        <w:tc>
          <w:tcPr>
            <w:tcW w:w="1489" w:type="pct"/>
          </w:tcPr>
          <w:p w14:paraId="66FA7C1A" w14:textId="77777777" w:rsidR="00072314" w:rsidRPr="00E60F8D" w:rsidRDefault="00072314" w:rsidP="001D18E6">
            <w:pPr>
              <w:pStyle w:val="TabelleText"/>
              <w:spacing w:line="276" w:lineRule="auto"/>
            </w:pPr>
            <w:r>
              <w:t>Req 5-n</w:t>
            </w:r>
          </w:p>
        </w:tc>
        <w:tc>
          <w:tcPr>
            <w:tcW w:w="308" w:type="pct"/>
          </w:tcPr>
          <w:p w14:paraId="3277E7AF" w14:textId="77777777" w:rsidR="00072314" w:rsidRPr="00E60F8D" w:rsidRDefault="00072314" w:rsidP="001D18E6">
            <w:pPr>
              <w:pStyle w:val="TabelleText"/>
              <w:spacing w:line="276" w:lineRule="auto"/>
            </w:pPr>
          </w:p>
        </w:tc>
      </w:tr>
      <w:tr w:rsidR="0004232F" w14:paraId="71F2E1CB" w14:textId="77777777" w:rsidTr="0004232F">
        <w:trPr>
          <w:gridAfter w:val="1"/>
          <w:wAfter w:w="637" w:type="dxa"/>
        </w:trPr>
        <w:tc>
          <w:tcPr>
            <w:tcW w:w="1213" w:type="pct"/>
            <w:vMerge w:val="restart"/>
          </w:tcPr>
          <w:p w14:paraId="26A0BCDC" w14:textId="55E428F8" w:rsidR="0004232F" w:rsidRPr="00E60F8D" w:rsidRDefault="0004232F" w:rsidP="0004232F">
            <w:pPr>
              <w:overflowPunct/>
              <w:autoSpaceDE/>
              <w:autoSpaceDN/>
              <w:adjustRightInd/>
              <w:rPr>
                <w:sz w:val="18"/>
                <w:szCs w:val="18"/>
                <w:lang w:val="en-GB"/>
              </w:rPr>
            </w:pPr>
            <w:r>
              <w:rPr>
                <w:color w:val="000000" w:themeColor="text1"/>
              </w:rPr>
              <w:t>Vehicle</w:t>
            </w:r>
          </w:p>
        </w:tc>
        <w:tc>
          <w:tcPr>
            <w:tcW w:w="309" w:type="pct"/>
          </w:tcPr>
          <w:p w14:paraId="7F7A02EF" w14:textId="77777777" w:rsidR="0004232F" w:rsidRPr="00E60F8D" w:rsidRDefault="0004232F" w:rsidP="001D18E6">
            <w:pPr>
              <w:overflowPunct/>
              <w:autoSpaceDE/>
              <w:autoSpaceDN/>
              <w:adjustRightInd/>
              <w:rPr>
                <w:sz w:val="18"/>
                <w:szCs w:val="18"/>
                <w:lang w:val="en-GB"/>
              </w:rPr>
            </w:pPr>
          </w:p>
        </w:tc>
        <w:tc>
          <w:tcPr>
            <w:tcW w:w="1681" w:type="pct"/>
          </w:tcPr>
          <w:p w14:paraId="190AEC77" w14:textId="77777777" w:rsidR="0009168A" w:rsidRDefault="0009168A"/>
        </w:tc>
        <w:tc>
          <w:tcPr>
            <w:tcW w:w="308" w:type="pct"/>
          </w:tcPr>
          <w:p w14:paraId="4DABB2B1" w14:textId="77777777" w:rsidR="0004232F" w:rsidRPr="00E60F8D" w:rsidRDefault="0004232F" w:rsidP="001D18E6">
            <w:pPr>
              <w:pStyle w:val="TabelleText"/>
              <w:spacing w:line="276" w:lineRule="auto"/>
            </w:pPr>
          </w:p>
        </w:tc>
      </w:tr>
      <w:tr w:rsidR="0004232F" w14:paraId="3EE6ACBB" w14:textId="77777777" w:rsidTr="0004232F">
        <w:tc>
          <w:tcPr>
            <w:tcW w:w="1213" w:type="pct"/>
            <w:vMerge w:val="restart"/>
          </w:tcPr>
          <w:p w14:paraId="531E5604" w14:textId="77777777" w:rsidR="0004232F" w:rsidRPr="00E60F8D" w:rsidRDefault="0004232F" w:rsidP="0004232F">
            <w:pPr>
              <w:overflowPunct/>
              <w:autoSpaceDE/>
              <w:autoSpaceDN/>
              <w:adjustRightInd/>
              <w:rPr>
                <w:sz w:val="18"/>
                <w:szCs w:val="18"/>
                <w:lang w:val="en-GB"/>
              </w:rPr>
            </w:pPr>
            <w:r>
              <w:rPr>
                <w:color w:val="000000" w:themeColor="text1"/>
              </w:rPr>
              <w:t>Vehicle Status Sensor</w:t>
            </w:r>
          </w:p>
        </w:tc>
        <w:tc>
          <w:tcPr>
            <w:tcW w:w="309" w:type="pct"/>
          </w:tcPr>
          <w:p w14:paraId="4DD6A78D" w14:textId="77777777" w:rsidR="0004232F" w:rsidRPr="00E60F8D" w:rsidRDefault="0004232F" w:rsidP="001D18E6">
            <w:pPr>
              <w:overflowPunct/>
              <w:autoSpaceDE/>
              <w:autoSpaceDN/>
              <w:adjustRightInd/>
              <w:rPr>
                <w:sz w:val="18"/>
                <w:szCs w:val="18"/>
                <w:lang w:val="en-GB"/>
              </w:rPr>
            </w:pPr>
          </w:p>
        </w:tc>
        <w:tc>
          <w:tcPr>
            <w:tcW w:w="1681" w:type="pct"/>
          </w:tcPr>
          <w:p w14:paraId="02BE3FC5" w14:textId="77777777" w:rsidR="0004232F" w:rsidRDefault="0004232F" w:rsidP="0004232F">
            <w:pPr>
              <w:pStyle w:val="TabelleText"/>
              <w:spacing w:line="276" w:lineRule="auto"/>
              <w:rPr>
                <w:lang w:val="en-US"/>
              </w:rPr>
            </w:pPr>
            <w:r w:rsidRPr="00176970">
              <w:rPr>
                <w:lang w:val="en-US"/>
              </w:rPr>
              <w:t>Check Cabin and Battery Temperatures</w:t>
            </w:r>
          </w:p>
        </w:tc>
        <w:tc>
          <w:tcPr>
            <w:tcW w:w="1489" w:type="pct"/>
          </w:tcPr>
          <w:p w14:paraId="1A1996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E9D716" w14:textId="4D201A4A" w:rsidR="0004232F" w:rsidRDefault="0004232F" w:rsidP="0004232F">
            <w:pPr>
              <w:pStyle w:val="TabelleText"/>
              <w:numPr>
                <w:ilvl w:val="0"/>
                <w:numId w:val="20"/>
              </w:numPr>
              <w:spacing w:line="276" w:lineRule="auto"/>
              <w:ind w:left="220" w:hanging="140"/>
              <w:rPr>
                <w:lang w:val="en-US"/>
              </w:rPr>
            </w:pPr>
            <w:r w:rsidRPr="006E3D82">
              <w:rPr>
                <w:lang w:val="en-US"/>
              </w:rPr>
              <w:t>Check Cooling Conditions</w:t>
            </w:r>
          </w:p>
        </w:tc>
        <w:tc>
          <w:tcPr>
            <w:tcW w:w="308" w:type="pct"/>
          </w:tcPr>
          <w:p w14:paraId="49D0FFD1" w14:textId="77777777" w:rsidR="0004232F" w:rsidRPr="00E60F8D" w:rsidRDefault="0004232F" w:rsidP="001D18E6">
            <w:pPr>
              <w:pStyle w:val="TabelleText"/>
              <w:spacing w:line="276" w:lineRule="auto"/>
            </w:pPr>
          </w:p>
        </w:tc>
      </w:tr>
      <w:tr w:rsidR="0004232F" w14:paraId="4EF3209E" w14:textId="77777777" w:rsidTr="0004232F">
        <w:trPr>
          <w:gridAfter w:val="1"/>
          <w:wAfter w:w="637" w:type="dxa"/>
        </w:trPr>
        <w:tc>
          <w:tcPr>
            <w:tcW w:w="1213" w:type="pct"/>
            <w:vMerge/>
          </w:tcPr>
          <w:p w14:paraId="0DCD2608" w14:textId="77777777" w:rsidR="0004232F" w:rsidRPr="00E60F8D" w:rsidRDefault="0004232F" w:rsidP="001D18E6">
            <w:pPr>
              <w:overflowPunct/>
              <w:autoSpaceDE/>
              <w:autoSpaceDN/>
              <w:adjustRightInd/>
              <w:rPr>
                <w:sz w:val="18"/>
                <w:szCs w:val="18"/>
                <w:lang w:val="en-GB"/>
              </w:rPr>
            </w:pPr>
          </w:p>
        </w:tc>
        <w:tc>
          <w:tcPr>
            <w:tcW w:w="309" w:type="pct"/>
          </w:tcPr>
          <w:p w14:paraId="1238A8FF" w14:textId="77777777" w:rsidR="0004232F" w:rsidRPr="00E60F8D" w:rsidRDefault="0004232F" w:rsidP="001D18E6">
            <w:pPr>
              <w:overflowPunct/>
              <w:autoSpaceDE/>
              <w:autoSpaceDN/>
              <w:adjustRightInd/>
              <w:rPr>
                <w:sz w:val="18"/>
                <w:szCs w:val="18"/>
                <w:lang w:val="en-GB"/>
              </w:rPr>
            </w:pPr>
          </w:p>
        </w:tc>
        <w:tc>
          <w:tcPr>
            <w:tcW w:w="1681" w:type="pct"/>
          </w:tcPr>
          <w:p w14:paraId="327D59FA" w14:textId="77777777" w:rsidR="0009168A" w:rsidRDefault="0009168A"/>
        </w:tc>
        <w:tc>
          <w:tcPr>
            <w:tcW w:w="308" w:type="pct"/>
          </w:tcPr>
          <w:p w14:paraId="0DF18FB5" w14:textId="77777777" w:rsidR="0004232F" w:rsidRPr="00E60F8D" w:rsidRDefault="0004232F" w:rsidP="001D18E6">
            <w:pPr>
              <w:pStyle w:val="TabelleText"/>
              <w:spacing w:line="276" w:lineRule="auto"/>
            </w:pPr>
          </w:p>
        </w:tc>
      </w:tr>
      <w:tr w:rsidR="0004232F" w14:paraId="0D7100CE" w14:textId="77777777" w:rsidTr="0004232F">
        <w:tc>
          <w:tcPr>
            <w:tcW w:w="1213" w:type="pct"/>
            <w:vMerge w:val="restart"/>
          </w:tcPr>
          <w:p w14:paraId="0722DBF6" w14:textId="77777777" w:rsidR="0004232F" w:rsidRPr="00E60F8D" w:rsidRDefault="0004232F" w:rsidP="0004232F">
            <w:pPr>
              <w:overflowPunct/>
              <w:autoSpaceDE/>
              <w:autoSpaceDN/>
              <w:adjustRightInd/>
              <w:rPr>
                <w:sz w:val="18"/>
                <w:szCs w:val="18"/>
                <w:lang w:val="en-GB"/>
              </w:rPr>
            </w:pPr>
            <w:r>
              <w:rPr>
                <w:color w:val="000000" w:themeColor="text1"/>
              </w:rPr>
              <w:t>BCCM</w:t>
            </w:r>
          </w:p>
        </w:tc>
        <w:tc>
          <w:tcPr>
            <w:tcW w:w="309" w:type="pct"/>
          </w:tcPr>
          <w:p w14:paraId="5F5D3199" w14:textId="77777777" w:rsidR="0004232F" w:rsidRPr="00E60F8D" w:rsidRDefault="0004232F" w:rsidP="001D18E6">
            <w:pPr>
              <w:overflowPunct/>
              <w:autoSpaceDE/>
              <w:autoSpaceDN/>
              <w:adjustRightInd/>
              <w:rPr>
                <w:sz w:val="18"/>
                <w:szCs w:val="18"/>
                <w:lang w:val="en-GB"/>
              </w:rPr>
            </w:pPr>
          </w:p>
        </w:tc>
        <w:tc>
          <w:tcPr>
            <w:tcW w:w="1681" w:type="pct"/>
          </w:tcPr>
          <w:p w14:paraId="1544B47E" w14:textId="77777777" w:rsidR="0004232F" w:rsidRDefault="0004232F" w:rsidP="0004232F">
            <w:pPr>
              <w:pStyle w:val="TabelleText"/>
              <w:spacing w:line="276" w:lineRule="auto"/>
              <w:rPr>
                <w:lang w:val="en-US"/>
              </w:rPr>
            </w:pPr>
            <w:r w:rsidRPr="00176970">
              <w:rPr>
                <w:lang w:val="en-US"/>
              </w:rPr>
              <w:t>Provide HV OnPlug Status</w:t>
            </w:r>
          </w:p>
        </w:tc>
        <w:tc>
          <w:tcPr>
            <w:tcW w:w="1489" w:type="pct"/>
          </w:tcPr>
          <w:p w14:paraId="07CD0D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08DDADF"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3D12987E" w14:textId="77777777" w:rsidR="0004232F" w:rsidRPr="00E60F8D" w:rsidRDefault="0004232F" w:rsidP="001D18E6">
            <w:pPr>
              <w:pStyle w:val="TabelleText"/>
              <w:spacing w:line="276" w:lineRule="auto"/>
            </w:pPr>
          </w:p>
        </w:tc>
      </w:tr>
      <w:tr w:rsidR="0004232F" w14:paraId="79D8C8E2" w14:textId="77777777" w:rsidTr="0004232F">
        <w:trPr>
          <w:gridAfter w:val="1"/>
          <w:wAfter w:w="637" w:type="dxa"/>
        </w:trPr>
        <w:tc>
          <w:tcPr>
            <w:tcW w:w="1213" w:type="pct"/>
            <w:vMerge/>
          </w:tcPr>
          <w:p w14:paraId="433888F2" w14:textId="77777777" w:rsidR="0004232F" w:rsidRPr="00E60F8D" w:rsidRDefault="0004232F" w:rsidP="001D18E6">
            <w:pPr>
              <w:overflowPunct/>
              <w:autoSpaceDE/>
              <w:autoSpaceDN/>
              <w:adjustRightInd/>
              <w:rPr>
                <w:sz w:val="18"/>
                <w:szCs w:val="18"/>
                <w:lang w:val="en-GB"/>
              </w:rPr>
            </w:pPr>
          </w:p>
        </w:tc>
        <w:tc>
          <w:tcPr>
            <w:tcW w:w="309" w:type="pct"/>
          </w:tcPr>
          <w:p w14:paraId="6AEA88E6" w14:textId="77777777" w:rsidR="0004232F" w:rsidRPr="00E60F8D" w:rsidRDefault="0004232F" w:rsidP="001D18E6">
            <w:pPr>
              <w:overflowPunct/>
              <w:autoSpaceDE/>
              <w:autoSpaceDN/>
              <w:adjustRightInd/>
              <w:rPr>
                <w:sz w:val="18"/>
                <w:szCs w:val="18"/>
                <w:lang w:val="en-GB"/>
              </w:rPr>
            </w:pPr>
          </w:p>
        </w:tc>
        <w:tc>
          <w:tcPr>
            <w:tcW w:w="1681" w:type="pct"/>
          </w:tcPr>
          <w:p w14:paraId="4292C95B" w14:textId="77777777" w:rsidR="0009168A" w:rsidRDefault="0009168A"/>
        </w:tc>
        <w:tc>
          <w:tcPr>
            <w:tcW w:w="308" w:type="pct"/>
          </w:tcPr>
          <w:p w14:paraId="14436DD2" w14:textId="77777777" w:rsidR="0004232F" w:rsidRPr="00E60F8D" w:rsidRDefault="0004232F" w:rsidP="001D18E6">
            <w:pPr>
              <w:pStyle w:val="TabelleText"/>
              <w:spacing w:line="276" w:lineRule="auto"/>
            </w:pPr>
          </w:p>
        </w:tc>
      </w:tr>
      <w:tr w:rsidR="0004232F" w14:paraId="5094E298" w14:textId="77777777" w:rsidTr="0004232F">
        <w:tc>
          <w:tcPr>
            <w:tcW w:w="1213" w:type="pct"/>
            <w:vMerge w:val="restart"/>
          </w:tcPr>
          <w:p w14:paraId="0C9F7DC4" w14:textId="77777777" w:rsidR="0004232F" w:rsidRPr="00E60F8D" w:rsidRDefault="0004232F" w:rsidP="0004232F">
            <w:pPr>
              <w:overflowPunct/>
              <w:autoSpaceDE/>
              <w:autoSpaceDN/>
              <w:adjustRightInd/>
              <w:rPr>
                <w:sz w:val="18"/>
                <w:szCs w:val="18"/>
                <w:lang w:val="en-GB"/>
              </w:rPr>
            </w:pPr>
            <w:r>
              <w:rPr>
                <w:color w:val="000000" w:themeColor="text1"/>
              </w:rPr>
              <w:t>EVCM</w:t>
            </w:r>
          </w:p>
        </w:tc>
        <w:tc>
          <w:tcPr>
            <w:tcW w:w="309" w:type="pct"/>
          </w:tcPr>
          <w:p w14:paraId="5DA87ED3" w14:textId="77777777" w:rsidR="0004232F" w:rsidRPr="00E60F8D" w:rsidRDefault="0004232F" w:rsidP="001D18E6">
            <w:pPr>
              <w:overflowPunct/>
              <w:autoSpaceDE/>
              <w:autoSpaceDN/>
              <w:adjustRightInd/>
              <w:rPr>
                <w:sz w:val="18"/>
                <w:szCs w:val="18"/>
                <w:lang w:val="en-GB"/>
              </w:rPr>
            </w:pPr>
          </w:p>
        </w:tc>
        <w:tc>
          <w:tcPr>
            <w:tcW w:w="1681" w:type="pct"/>
          </w:tcPr>
          <w:p w14:paraId="24164E74" w14:textId="77777777" w:rsidR="0004232F" w:rsidRDefault="0004232F" w:rsidP="0004232F">
            <w:pPr>
              <w:pStyle w:val="TabelleText"/>
              <w:spacing w:line="276" w:lineRule="auto"/>
              <w:rPr>
                <w:lang w:val="en-US"/>
              </w:rPr>
            </w:pPr>
            <w:r w:rsidRPr="00176970">
              <w:rPr>
                <w:lang w:val="en-US"/>
              </w:rPr>
              <w:t>WakeUp HPCM Request</w:t>
            </w:r>
          </w:p>
        </w:tc>
        <w:tc>
          <w:tcPr>
            <w:tcW w:w="1489" w:type="pct"/>
          </w:tcPr>
          <w:p w14:paraId="06CC7DE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E06BE83"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w:t>
            </w:r>
          </w:p>
          <w:p w14:paraId="13C79F41"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Timer</w:t>
            </w:r>
          </w:p>
        </w:tc>
        <w:tc>
          <w:tcPr>
            <w:tcW w:w="308" w:type="pct"/>
          </w:tcPr>
          <w:p w14:paraId="6C35373C" w14:textId="77777777" w:rsidR="0004232F" w:rsidRPr="00E60F8D" w:rsidRDefault="0004232F" w:rsidP="001D18E6">
            <w:pPr>
              <w:pStyle w:val="TabelleText"/>
              <w:spacing w:line="276" w:lineRule="auto"/>
            </w:pPr>
          </w:p>
        </w:tc>
      </w:tr>
      <w:tr w:rsidR="0004232F" w14:paraId="50F25123" w14:textId="77777777" w:rsidTr="0004232F">
        <w:tc>
          <w:tcPr>
            <w:tcW w:w="1213" w:type="pct"/>
            <w:vMerge/>
          </w:tcPr>
          <w:p w14:paraId="7AC5CD56" w14:textId="77777777" w:rsidR="0004232F" w:rsidRPr="00E60F8D" w:rsidRDefault="0004232F" w:rsidP="001D18E6">
            <w:pPr>
              <w:overflowPunct/>
              <w:autoSpaceDE/>
              <w:autoSpaceDN/>
              <w:adjustRightInd/>
              <w:rPr>
                <w:sz w:val="18"/>
                <w:szCs w:val="18"/>
                <w:lang w:val="en-GB"/>
              </w:rPr>
            </w:pPr>
          </w:p>
        </w:tc>
        <w:tc>
          <w:tcPr>
            <w:tcW w:w="309" w:type="pct"/>
          </w:tcPr>
          <w:p w14:paraId="11636092" w14:textId="77777777" w:rsidR="0004232F" w:rsidRPr="00E60F8D" w:rsidRDefault="0004232F" w:rsidP="001D18E6">
            <w:pPr>
              <w:overflowPunct/>
              <w:autoSpaceDE/>
              <w:autoSpaceDN/>
              <w:adjustRightInd/>
              <w:rPr>
                <w:sz w:val="18"/>
                <w:szCs w:val="18"/>
                <w:lang w:val="en-GB"/>
              </w:rPr>
            </w:pPr>
          </w:p>
        </w:tc>
        <w:tc>
          <w:tcPr>
            <w:tcW w:w="1681" w:type="pct"/>
          </w:tcPr>
          <w:p w14:paraId="2C7C6C20" w14:textId="77777777" w:rsidR="0004232F" w:rsidRDefault="0004232F" w:rsidP="0004232F">
            <w:pPr>
              <w:pStyle w:val="TabelleText"/>
              <w:spacing w:line="276" w:lineRule="auto"/>
              <w:rPr>
                <w:lang w:val="en-US"/>
              </w:rPr>
            </w:pPr>
            <w:r w:rsidRPr="00176970">
              <w:rPr>
                <w:lang w:val="en-US"/>
              </w:rPr>
              <w:t>Provide HV Battery Temperature</w:t>
            </w:r>
          </w:p>
        </w:tc>
        <w:tc>
          <w:tcPr>
            <w:tcW w:w="1489" w:type="pct"/>
          </w:tcPr>
          <w:p w14:paraId="3C4CCC1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93F28C2"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370B8B78" w14:textId="77777777" w:rsidR="0004232F" w:rsidRPr="00E60F8D" w:rsidRDefault="0004232F" w:rsidP="001D18E6">
            <w:pPr>
              <w:pStyle w:val="TabelleText"/>
              <w:spacing w:line="276" w:lineRule="auto"/>
            </w:pPr>
          </w:p>
        </w:tc>
      </w:tr>
      <w:tr w:rsidR="0004232F" w14:paraId="2985C87D" w14:textId="77777777" w:rsidTr="0004232F">
        <w:tc>
          <w:tcPr>
            <w:tcW w:w="1213" w:type="pct"/>
            <w:vMerge/>
          </w:tcPr>
          <w:p w14:paraId="7B1F7DAF" w14:textId="77777777" w:rsidR="0004232F" w:rsidRPr="00E60F8D" w:rsidRDefault="0004232F" w:rsidP="001D18E6">
            <w:pPr>
              <w:overflowPunct/>
              <w:autoSpaceDE/>
              <w:autoSpaceDN/>
              <w:adjustRightInd/>
              <w:rPr>
                <w:sz w:val="18"/>
                <w:szCs w:val="18"/>
                <w:lang w:val="en-GB"/>
              </w:rPr>
            </w:pPr>
          </w:p>
        </w:tc>
        <w:tc>
          <w:tcPr>
            <w:tcW w:w="309" w:type="pct"/>
          </w:tcPr>
          <w:p w14:paraId="022597D7" w14:textId="77777777" w:rsidR="0004232F" w:rsidRPr="00E60F8D" w:rsidRDefault="0004232F" w:rsidP="001D18E6">
            <w:pPr>
              <w:overflowPunct/>
              <w:autoSpaceDE/>
              <w:autoSpaceDN/>
              <w:adjustRightInd/>
              <w:rPr>
                <w:sz w:val="18"/>
                <w:szCs w:val="18"/>
                <w:lang w:val="en-GB"/>
              </w:rPr>
            </w:pPr>
          </w:p>
        </w:tc>
        <w:tc>
          <w:tcPr>
            <w:tcW w:w="1681" w:type="pct"/>
          </w:tcPr>
          <w:p w14:paraId="773ED0EB" w14:textId="77777777" w:rsidR="0004232F" w:rsidRDefault="0004232F" w:rsidP="0004232F">
            <w:pPr>
              <w:pStyle w:val="TabelleText"/>
              <w:spacing w:line="276" w:lineRule="auto"/>
              <w:rPr>
                <w:lang w:val="en-US"/>
              </w:rPr>
            </w:pPr>
            <w:r w:rsidRPr="00176970">
              <w:rPr>
                <w:lang w:val="en-US"/>
              </w:rPr>
              <w:t>Detect_HV Battery SOC</w:t>
            </w:r>
          </w:p>
        </w:tc>
        <w:tc>
          <w:tcPr>
            <w:tcW w:w="1489" w:type="pct"/>
          </w:tcPr>
          <w:p w14:paraId="3FE1C1F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2DAA4DA"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Charge By DCDC</w:t>
            </w:r>
          </w:p>
          <w:p w14:paraId="28F318A9"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8" w:type="pct"/>
          </w:tcPr>
          <w:p w14:paraId="1105E097" w14:textId="77777777" w:rsidR="0004232F" w:rsidRPr="00E60F8D" w:rsidRDefault="0004232F" w:rsidP="001D18E6">
            <w:pPr>
              <w:pStyle w:val="TabelleText"/>
              <w:spacing w:line="276" w:lineRule="auto"/>
            </w:pPr>
          </w:p>
        </w:tc>
      </w:tr>
      <w:tr w:rsidR="0004232F" w14:paraId="1D5D9E2C" w14:textId="77777777" w:rsidTr="0004232F">
        <w:tc>
          <w:tcPr>
            <w:tcW w:w="1213" w:type="pct"/>
            <w:vMerge/>
          </w:tcPr>
          <w:p w14:paraId="0C692FC4" w14:textId="77777777" w:rsidR="0004232F" w:rsidRPr="00E60F8D" w:rsidRDefault="0004232F" w:rsidP="001D18E6">
            <w:pPr>
              <w:overflowPunct/>
              <w:autoSpaceDE/>
              <w:autoSpaceDN/>
              <w:adjustRightInd/>
              <w:rPr>
                <w:sz w:val="18"/>
                <w:szCs w:val="18"/>
                <w:lang w:val="en-GB"/>
              </w:rPr>
            </w:pPr>
          </w:p>
        </w:tc>
        <w:tc>
          <w:tcPr>
            <w:tcW w:w="309" w:type="pct"/>
          </w:tcPr>
          <w:p w14:paraId="3A5A2933" w14:textId="77777777" w:rsidR="0004232F" w:rsidRPr="00E60F8D" w:rsidRDefault="0004232F" w:rsidP="001D18E6">
            <w:pPr>
              <w:overflowPunct/>
              <w:autoSpaceDE/>
              <w:autoSpaceDN/>
              <w:adjustRightInd/>
              <w:rPr>
                <w:sz w:val="18"/>
                <w:szCs w:val="18"/>
                <w:lang w:val="en-GB"/>
              </w:rPr>
            </w:pPr>
          </w:p>
        </w:tc>
        <w:tc>
          <w:tcPr>
            <w:tcW w:w="1681" w:type="pct"/>
          </w:tcPr>
          <w:p w14:paraId="2FEB6FCE" w14:textId="77777777" w:rsidR="0004232F" w:rsidRDefault="0004232F" w:rsidP="0004232F">
            <w:pPr>
              <w:pStyle w:val="TabelleText"/>
              <w:spacing w:line="276" w:lineRule="auto"/>
              <w:rPr>
                <w:lang w:val="en-US"/>
              </w:rPr>
            </w:pPr>
            <w:r w:rsidRPr="00176970">
              <w:rPr>
                <w:lang w:val="en-US"/>
              </w:rPr>
              <w:t>Provide EVCM Sleep Request</w:t>
            </w:r>
          </w:p>
        </w:tc>
        <w:tc>
          <w:tcPr>
            <w:tcW w:w="1489" w:type="pct"/>
          </w:tcPr>
          <w:p w14:paraId="762D095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FB1ACE" w14:textId="2B1CDDE3"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8CCA188" w14:textId="77777777" w:rsidR="0004232F" w:rsidRPr="00E60F8D" w:rsidRDefault="0004232F" w:rsidP="001D18E6">
            <w:pPr>
              <w:pStyle w:val="TabelleText"/>
              <w:spacing w:line="276" w:lineRule="auto"/>
            </w:pPr>
          </w:p>
        </w:tc>
      </w:tr>
      <w:tr w:rsidR="0004232F" w14:paraId="2F3CD7F7" w14:textId="77777777" w:rsidTr="0004232F">
        <w:trPr>
          <w:gridAfter w:val="1"/>
          <w:wAfter w:w="637" w:type="dxa"/>
        </w:trPr>
        <w:tc>
          <w:tcPr>
            <w:tcW w:w="1213" w:type="pct"/>
            <w:vMerge/>
          </w:tcPr>
          <w:p w14:paraId="2B89C791" w14:textId="77777777" w:rsidR="0004232F" w:rsidRPr="00E60F8D" w:rsidRDefault="0004232F" w:rsidP="001D18E6">
            <w:pPr>
              <w:overflowPunct/>
              <w:autoSpaceDE/>
              <w:autoSpaceDN/>
              <w:adjustRightInd/>
              <w:rPr>
                <w:sz w:val="18"/>
                <w:szCs w:val="18"/>
                <w:lang w:val="en-GB"/>
              </w:rPr>
            </w:pPr>
          </w:p>
        </w:tc>
        <w:tc>
          <w:tcPr>
            <w:tcW w:w="309" w:type="pct"/>
          </w:tcPr>
          <w:p w14:paraId="5FB9C763" w14:textId="77777777" w:rsidR="0004232F" w:rsidRPr="00E60F8D" w:rsidRDefault="0004232F" w:rsidP="001D18E6">
            <w:pPr>
              <w:overflowPunct/>
              <w:autoSpaceDE/>
              <w:autoSpaceDN/>
              <w:adjustRightInd/>
              <w:rPr>
                <w:sz w:val="18"/>
                <w:szCs w:val="18"/>
                <w:lang w:val="en-GB"/>
              </w:rPr>
            </w:pPr>
          </w:p>
        </w:tc>
        <w:tc>
          <w:tcPr>
            <w:tcW w:w="1681" w:type="pct"/>
          </w:tcPr>
          <w:p w14:paraId="75230644" w14:textId="77777777" w:rsidR="0009168A" w:rsidRDefault="0009168A"/>
        </w:tc>
        <w:tc>
          <w:tcPr>
            <w:tcW w:w="308" w:type="pct"/>
          </w:tcPr>
          <w:p w14:paraId="5BB44EB8" w14:textId="77777777" w:rsidR="0004232F" w:rsidRPr="00E60F8D" w:rsidRDefault="0004232F" w:rsidP="001D18E6">
            <w:pPr>
              <w:pStyle w:val="TabelleText"/>
              <w:spacing w:line="276" w:lineRule="auto"/>
            </w:pPr>
          </w:p>
        </w:tc>
      </w:tr>
      <w:tr w:rsidR="0004232F" w14:paraId="1DE3FCED" w14:textId="77777777" w:rsidTr="0004232F">
        <w:tc>
          <w:tcPr>
            <w:tcW w:w="1213" w:type="pct"/>
            <w:vMerge w:val="restart"/>
          </w:tcPr>
          <w:p w14:paraId="4C35E084" w14:textId="77777777" w:rsidR="0004232F" w:rsidRPr="00E60F8D" w:rsidRDefault="0004232F" w:rsidP="0004232F">
            <w:pPr>
              <w:overflowPunct/>
              <w:autoSpaceDE/>
              <w:autoSpaceDN/>
              <w:adjustRightInd/>
              <w:rPr>
                <w:sz w:val="18"/>
                <w:szCs w:val="18"/>
                <w:lang w:val="en-GB"/>
              </w:rPr>
            </w:pPr>
            <w:r>
              <w:rPr>
                <w:color w:val="000000" w:themeColor="text1"/>
              </w:rPr>
              <w:t>DC/DC</w:t>
            </w:r>
          </w:p>
        </w:tc>
        <w:tc>
          <w:tcPr>
            <w:tcW w:w="309" w:type="pct"/>
          </w:tcPr>
          <w:p w14:paraId="49F31439" w14:textId="77777777" w:rsidR="0004232F" w:rsidRPr="00E60F8D" w:rsidRDefault="0004232F" w:rsidP="001D18E6">
            <w:pPr>
              <w:overflowPunct/>
              <w:autoSpaceDE/>
              <w:autoSpaceDN/>
              <w:adjustRightInd/>
              <w:rPr>
                <w:sz w:val="18"/>
                <w:szCs w:val="18"/>
                <w:lang w:val="en-GB"/>
              </w:rPr>
            </w:pPr>
          </w:p>
        </w:tc>
        <w:tc>
          <w:tcPr>
            <w:tcW w:w="1681" w:type="pct"/>
          </w:tcPr>
          <w:p w14:paraId="0D5BBA9B" w14:textId="77777777" w:rsidR="0004232F" w:rsidRDefault="0004232F" w:rsidP="0004232F">
            <w:pPr>
              <w:pStyle w:val="TabelleText"/>
              <w:spacing w:line="276" w:lineRule="auto"/>
              <w:rPr>
                <w:lang w:val="en-US"/>
              </w:rPr>
            </w:pPr>
            <w:r w:rsidRPr="00176970">
              <w:rPr>
                <w:lang w:val="en-US"/>
              </w:rPr>
              <w:t>Charge 12V Battery</w:t>
            </w:r>
          </w:p>
        </w:tc>
        <w:tc>
          <w:tcPr>
            <w:tcW w:w="1489" w:type="pct"/>
          </w:tcPr>
          <w:p w14:paraId="1312955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AF8EE72"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4AE06733" w14:textId="77777777" w:rsidR="0004232F" w:rsidRPr="00E60F8D" w:rsidRDefault="0004232F" w:rsidP="001D18E6">
            <w:pPr>
              <w:pStyle w:val="TabelleText"/>
              <w:spacing w:line="276" w:lineRule="auto"/>
            </w:pPr>
          </w:p>
        </w:tc>
      </w:tr>
      <w:tr w:rsidR="0004232F" w14:paraId="34E51F7B" w14:textId="77777777" w:rsidTr="0004232F">
        <w:trPr>
          <w:gridAfter w:val="1"/>
          <w:wAfter w:w="637" w:type="dxa"/>
        </w:trPr>
        <w:tc>
          <w:tcPr>
            <w:tcW w:w="1213" w:type="pct"/>
            <w:vMerge/>
          </w:tcPr>
          <w:p w14:paraId="4E6ACB11" w14:textId="77777777" w:rsidR="0004232F" w:rsidRPr="00E60F8D" w:rsidRDefault="0004232F" w:rsidP="001D18E6">
            <w:pPr>
              <w:overflowPunct/>
              <w:autoSpaceDE/>
              <w:autoSpaceDN/>
              <w:adjustRightInd/>
              <w:rPr>
                <w:sz w:val="18"/>
                <w:szCs w:val="18"/>
                <w:lang w:val="en-GB"/>
              </w:rPr>
            </w:pPr>
          </w:p>
        </w:tc>
        <w:tc>
          <w:tcPr>
            <w:tcW w:w="309" w:type="pct"/>
          </w:tcPr>
          <w:p w14:paraId="71FD2324" w14:textId="77777777" w:rsidR="0004232F" w:rsidRPr="00E60F8D" w:rsidRDefault="0004232F" w:rsidP="001D18E6">
            <w:pPr>
              <w:overflowPunct/>
              <w:autoSpaceDE/>
              <w:autoSpaceDN/>
              <w:adjustRightInd/>
              <w:rPr>
                <w:sz w:val="18"/>
                <w:szCs w:val="18"/>
                <w:lang w:val="en-GB"/>
              </w:rPr>
            </w:pPr>
          </w:p>
        </w:tc>
        <w:tc>
          <w:tcPr>
            <w:tcW w:w="1681" w:type="pct"/>
          </w:tcPr>
          <w:p w14:paraId="1739FF5C" w14:textId="77777777" w:rsidR="0009168A" w:rsidRDefault="0009168A"/>
        </w:tc>
        <w:tc>
          <w:tcPr>
            <w:tcW w:w="308" w:type="pct"/>
          </w:tcPr>
          <w:p w14:paraId="270639D3" w14:textId="77777777" w:rsidR="0004232F" w:rsidRPr="00E60F8D" w:rsidRDefault="0004232F" w:rsidP="001D18E6">
            <w:pPr>
              <w:pStyle w:val="TabelleText"/>
              <w:spacing w:line="276" w:lineRule="auto"/>
            </w:pPr>
          </w:p>
        </w:tc>
      </w:tr>
      <w:tr w:rsidR="0004232F" w14:paraId="29E0BB26" w14:textId="77777777" w:rsidTr="0004232F">
        <w:trPr>
          <w:gridAfter w:val="1"/>
          <w:wAfter w:w="637" w:type="dxa"/>
        </w:trPr>
        <w:tc>
          <w:tcPr>
            <w:tcW w:w="1213" w:type="pct"/>
            <w:vMerge w:val="restart"/>
          </w:tcPr>
          <w:p w14:paraId="54F584A1" w14:textId="77777777" w:rsidR="0004232F" w:rsidRPr="00E60F8D" w:rsidRDefault="0004232F" w:rsidP="0004232F">
            <w:pPr>
              <w:overflowPunct/>
              <w:autoSpaceDE/>
              <w:autoSpaceDN/>
              <w:adjustRightInd/>
              <w:rPr>
                <w:sz w:val="18"/>
                <w:szCs w:val="18"/>
                <w:lang w:val="en-GB"/>
              </w:rPr>
            </w:pPr>
            <w:r>
              <w:rPr>
                <w:color w:val="000000" w:themeColor="text1"/>
              </w:rPr>
              <w:t>Climate System</w:t>
            </w:r>
          </w:p>
        </w:tc>
        <w:tc>
          <w:tcPr>
            <w:tcW w:w="309" w:type="pct"/>
          </w:tcPr>
          <w:p w14:paraId="69EDF13F" w14:textId="77777777" w:rsidR="0004232F" w:rsidRPr="00E60F8D" w:rsidRDefault="0004232F" w:rsidP="001D18E6">
            <w:pPr>
              <w:overflowPunct/>
              <w:autoSpaceDE/>
              <w:autoSpaceDN/>
              <w:adjustRightInd/>
              <w:rPr>
                <w:sz w:val="18"/>
                <w:szCs w:val="18"/>
                <w:lang w:val="en-GB"/>
              </w:rPr>
            </w:pPr>
          </w:p>
        </w:tc>
        <w:tc>
          <w:tcPr>
            <w:tcW w:w="1681" w:type="pct"/>
          </w:tcPr>
          <w:p w14:paraId="684CF924" w14:textId="77777777" w:rsidR="0009168A" w:rsidRDefault="0009168A"/>
        </w:tc>
        <w:tc>
          <w:tcPr>
            <w:tcW w:w="308" w:type="pct"/>
          </w:tcPr>
          <w:p w14:paraId="6BFED28F" w14:textId="77777777" w:rsidR="0004232F" w:rsidRPr="00E60F8D" w:rsidRDefault="0004232F" w:rsidP="001D18E6">
            <w:pPr>
              <w:pStyle w:val="TabelleText"/>
              <w:spacing w:line="276" w:lineRule="auto"/>
            </w:pPr>
          </w:p>
        </w:tc>
      </w:tr>
      <w:tr w:rsidR="0004232F" w14:paraId="11C077BE" w14:textId="77777777" w:rsidTr="0004232F">
        <w:trPr>
          <w:gridAfter w:val="1"/>
          <w:wAfter w:w="637" w:type="dxa"/>
        </w:trPr>
        <w:tc>
          <w:tcPr>
            <w:tcW w:w="1213" w:type="pct"/>
            <w:vMerge w:val="restart"/>
          </w:tcPr>
          <w:p w14:paraId="2D787CBE" w14:textId="77777777" w:rsidR="0004232F" w:rsidRPr="00E60F8D" w:rsidRDefault="0004232F" w:rsidP="0004232F">
            <w:pPr>
              <w:overflowPunct/>
              <w:autoSpaceDE/>
              <w:autoSpaceDN/>
              <w:adjustRightInd/>
              <w:rPr>
                <w:sz w:val="18"/>
                <w:szCs w:val="18"/>
                <w:lang w:val="en-GB"/>
              </w:rPr>
            </w:pPr>
            <w:r>
              <w:rPr>
                <w:color w:val="000000" w:themeColor="text1"/>
              </w:rPr>
              <w:t>HS3 CAN</w:t>
            </w:r>
          </w:p>
        </w:tc>
        <w:tc>
          <w:tcPr>
            <w:tcW w:w="309" w:type="pct"/>
          </w:tcPr>
          <w:p w14:paraId="025659FF" w14:textId="77777777" w:rsidR="0004232F" w:rsidRPr="00E60F8D" w:rsidRDefault="0004232F" w:rsidP="001D18E6">
            <w:pPr>
              <w:overflowPunct/>
              <w:autoSpaceDE/>
              <w:autoSpaceDN/>
              <w:adjustRightInd/>
              <w:rPr>
                <w:sz w:val="18"/>
                <w:szCs w:val="18"/>
                <w:lang w:val="en-GB"/>
              </w:rPr>
            </w:pPr>
          </w:p>
        </w:tc>
        <w:tc>
          <w:tcPr>
            <w:tcW w:w="1681" w:type="pct"/>
          </w:tcPr>
          <w:p w14:paraId="45C73E5D" w14:textId="77777777" w:rsidR="0009168A" w:rsidRDefault="0009168A"/>
        </w:tc>
        <w:tc>
          <w:tcPr>
            <w:tcW w:w="308" w:type="pct"/>
          </w:tcPr>
          <w:p w14:paraId="07B04E82" w14:textId="77777777" w:rsidR="0004232F" w:rsidRPr="00E60F8D" w:rsidRDefault="0004232F" w:rsidP="001D18E6">
            <w:pPr>
              <w:pStyle w:val="TabelleText"/>
              <w:spacing w:line="276" w:lineRule="auto"/>
            </w:pPr>
          </w:p>
        </w:tc>
      </w:tr>
      <w:tr w:rsidR="0004232F" w14:paraId="7FE2CE99" w14:textId="77777777" w:rsidTr="0004232F">
        <w:tc>
          <w:tcPr>
            <w:tcW w:w="1213" w:type="pct"/>
            <w:vMerge w:val="restart"/>
          </w:tcPr>
          <w:p w14:paraId="1FBE7570" w14:textId="77777777" w:rsidR="0004232F" w:rsidRPr="00E60F8D" w:rsidRDefault="0004232F" w:rsidP="0004232F">
            <w:pPr>
              <w:overflowPunct/>
              <w:autoSpaceDE/>
              <w:autoSpaceDN/>
              <w:adjustRightInd/>
              <w:rPr>
                <w:sz w:val="18"/>
                <w:szCs w:val="18"/>
                <w:lang w:val="en-GB"/>
              </w:rPr>
            </w:pPr>
            <w:r>
              <w:rPr>
                <w:color w:val="000000" w:themeColor="text1"/>
              </w:rPr>
              <w:t>ACCM ECU</w:t>
            </w:r>
          </w:p>
        </w:tc>
        <w:tc>
          <w:tcPr>
            <w:tcW w:w="309" w:type="pct"/>
          </w:tcPr>
          <w:p w14:paraId="68AC131D" w14:textId="77777777" w:rsidR="0004232F" w:rsidRPr="00E60F8D" w:rsidRDefault="0004232F" w:rsidP="001D18E6">
            <w:pPr>
              <w:overflowPunct/>
              <w:autoSpaceDE/>
              <w:autoSpaceDN/>
              <w:adjustRightInd/>
              <w:rPr>
                <w:sz w:val="18"/>
                <w:szCs w:val="18"/>
                <w:lang w:val="en-GB"/>
              </w:rPr>
            </w:pPr>
          </w:p>
        </w:tc>
        <w:tc>
          <w:tcPr>
            <w:tcW w:w="1681" w:type="pct"/>
          </w:tcPr>
          <w:p w14:paraId="2C66400A" w14:textId="77777777" w:rsidR="0004232F" w:rsidRDefault="0004232F" w:rsidP="0004232F">
            <w:pPr>
              <w:pStyle w:val="TabelleText"/>
              <w:spacing w:line="276" w:lineRule="auto"/>
              <w:rPr>
                <w:lang w:val="en-US"/>
              </w:rPr>
            </w:pPr>
            <w:r w:rsidRPr="00176970">
              <w:rPr>
                <w:lang w:val="en-US"/>
              </w:rPr>
              <w:t>AC_Compressor_Actuator</w:t>
            </w:r>
          </w:p>
        </w:tc>
        <w:tc>
          <w:tcPr>
            <w:tcW w:w="1489" w:type="pct"/>
          </w:tcPr>
          <w:p w14:paraId="69B386D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747C8D5" w14:textId="77777777" w:rsidR="0004232F" w:rsidRDefault="0004232F" w:rsidP="0004232F">
            <w:pPr>
              <w:pStyle w:val="TabelleText"/>
              <w:numPr>
                <w:ilvl w:val="0"/>
                <w:numId w:val="20"/>
              </w:numPr>
              <w:spacing w:line="276" w:lineRule="auto"/>
              <w:ind w:left="220" w:hanging="140"/>
              <w:rPr>
                <w:lang w:val="en-US"/>
              </w:rPr>
            </w:pPr>
            <w:r w:rsidRPr="006E3D82">
              <w:rPr>
                <w:lang w:val="en-US"/>
              </w:rPr>
              <w:t>ACCM Power</w:t>
            </w:r>
          </w:p>
          <w:p w14:paraId="07F0631B"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Request</w:t>
            </w:r>
          </w:p>
        </w:tc>
        <w:tc>
          <w:tcPr>
            <w:tcW w:w="308" w:type="pct"/>
          </w:tcPr>
          <w:p w14:paraId="2C16C07A" w14:textId="77777777" w:rsidR="0004232F" w:rsidRPr="00E60F8D" w:rsidRDefault="0004232F" w:rsidP="001D18E6">
            <w:pPr>
              <w:pStyle w:val="TabelleText"/>
              <w:spacing w:line="276" w:lineRule="auto"/>
            </w:pPr>
          </w:p>
        </w:tc>
      </w:tr>
      <w:tr w:rsidR="0004232F" w14:paraId="062D0F22" w14:textId="77777777" w:rsidTr="0004232F">
        <w:tc>
          <w:tcPr>
            <w:tcW w:w="1213" w:type="pct"/>
            <w:vMerge/>
          </w:tcPr>
          <w:p w14:paraId="3B1CD252" w14:textId="77777777" w:rsidR="0004232F" w:rsidRPr="00E60F8D" w:rsidRDefault="0004232F" w:rsidP="001D18E6">
            <w:pPr>
              <w:overflowPunct/>
              <w:autoSpaceDE/>
              <w:autoSpaceDN/>
              <w:adjustRightInd/>
              <w:rPr>
                <w:sz w:val="18"/>
                <w:szCs w:val="18"/>
                <w:lang w:val="en-GB"/>
              </w:rPr>
            </w:pPr>
          </w:p>
        </w:tc>
        <w:tc>
          <w:tcPr>
            <w:tcW w:w="309" w:type="pct"/>
          </w:tcPr>
          <w:p w14:paraId="5BBD6EAD" w14:textId="77777777" w:rsidR="0004232F" w:rsidRPr="00E60F8D" w:rsidRDefault="0004232F" w:rsidP="001D18E6">
            <w:pPr>
              <w:overflowPunct/>
              <w:autoSpaceDE/>
              <w:autoSpaceDN/>
              <w:adjustRightInd/>
              <w:rPr>
                <w:sz w:val="18"/>
                <w:szCs w:val="18"/>
                <w:lang w:val="en-GB"/>
              </w:rPr>
            </w:pPr>
          </w:p>
        </w:tc>
        <w:tc>
          <w:tcPr>
            <w:tcW w:w="1681" w:type="pct"/>
          </w:tcPr>
          <w:p w14:paraId="0D4BC95A" w14:textId="77777777" w:rsidR="0004232F" w:rsidRDefault="0004232F" w:rsidP="0004232F">
            <w:pPr>
              <w:pStyle w:val="TabelleText"/>
              <w:spacing w:line="276" w:lineRule="auto"/>
              <w:rPr>
                <w:lang w:val="en-US"/>
              </w:rPr>
            </w:pPr>
            <w:r w:rsidRPr="00176970">
              <w:rPr>
                <w:lang w:val="en-US"/>
              </w:rPr>
              <w:t>Actuate Compressor</w:t>
            </w:r>
          </w:p>
        </w:tc>
        <w:tc>
          <w:tcPr>
            <w:tcW w:w="1489" w:type="pct"/>
          </w:tcPr>
          <w:p w14:paraId="2F7847C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4658A96"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p w14:paraId="36825D4E"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Request</w:t>
            </w:r>
          </w:p>
        </w:tc>
        <w:tc>
          <w:tcPr>
            <w:tcW w:w="308" w:type="pct"/>
          </w:tcPr>
          <w:p w14:paraId="424257BF" w14:textId="77777777" w:rsidR="0004232F" w:rsidRPr="00E60F8D" w:rsidRDefault="0004232F" w:rsidP="001D18E6">
            <w:pPr>
              <w:pStyle w:val="TabelleText"/>
              <w:spacing w:line="276" w:lineRule="auto"/>
            </w:pPr>
          </w:p>
        </w:tc>
      </w:tr>
      <w:tr w:rsidR="0004232F" w14:paraId="6E34810F" w14:textId="77777777" w:rsidTr="0004232F">
        <w:trPr>
          <w:gridAfter w:val="1"/>
          <w:wAfter w:w="637" w:type="dxa"/>
        </w:trPr>
        <w:tc>
          <w:tcPr>
            <w:tcW w:w="1213" w:type="pct"/>
            <w:vMerge/>
          </w:tcPr>
          <w:p w14:paraId="09AA4F8A" w14:textId="77777777" w:rsidR="0004232F" w:rsidRPr="00E60F8D" w:rsidRDefault="0004232F" w:rsidP="001D18E6">
            <w:pPr>
              <w:overflowPunct/>
              <w:autoSpaceDE/>
              <w:autoSpaceDN/>
              <w:adjustRightInd/>
              <w:rPr>
                <w:sz w:val="18"/>
                <w:szCs w:val="18"/>
                <w:lang w:val="en-GB"/>
              </w:rPr>
            </w:pPr>
          </w:p>
        </w:tc>
        <w:tc>
          <w:tcPr>
            <w:tcW w:w="309" w:type="pct"/>
          </w:tcPr>
          <w:p w14:paraId="65BA1FD9" w14:textId="77777777" w:rsidR="0004232F" w:rsidRPr="00E60F8D" w:rsidRDefault="0004232F" w:rsidP="001D18E6">
            <w:pPr>
              <w:overflowPunct/>
              <w:autoSpaceDE/>
              <w:autoSpaceDN/>
              <w:adjustRightInd/>
              <w:rPr>
                <w:sz w:val="18"/>
                <w:szCs w:val="18"/>
                <w:lang w:val="en-GB"/>
              </w:rPr>
            </w:pPr>
          </w:p>
        </w:tc>
        <w:tc>
          <w:tcPr>
            <w:tcW w:w="1681" w:type="pct"/>
          </w:tcPr>
          <w:p w14:paraId="3064A2F2" w14:textId="77777777" w:rsidR="0009168A" w:rsidRDefault="0009168A"/>
        </w:tc>
        <w:tc>
          <w:tcPr>
            <w:tcW w:w="308" w:type="pct"/>
          </w:tcPr>
          <w:p w14:paraId="1FCBF2F6" w14:textId="77777777" w:rsidR="0004232F" w:rsidRPr="00E60F8D" w:rsidRDefault="0004232F" w:rsidP="001D18E6">
            <w:pPr>
              <w:pStyle w:val="TabelleText"/>
              <w:spacing w:line="276" w:lineRule="auto"/>
            </w:pPr>
          </w:p>
        </w:tc>
      </w:tr>
      <w:tr w:rsidR="0004232F" w14:paraId="0B63CAA1" w14:textId="77777777" w:rsidTr="0004232F">
        <w:tc>
          <w:tcPr>
            <w:tcW w:w="1213" w:type="pct"/>
            <w:vMerge w:val="restart"/>
          </w:tcPr>
          <w:p w14:paraId="6F481767" w14:textId="77777777" w:rsidR="0004232F" w:rsidRPr="00E60F8D" w:rsidRDefault="0004232F" w:rsidP="0004232F">
            <w:pPr>
              <w:overflowPunct/>
              <w:autoSpaceDE/>
              <w:autoSpaceDN/>
              <w:adjustRightInd/>
              <w:rPr>
                <w:sz w:val="18"/>
                <w:szCs w:val="18"/>
                <w:lang w:val="en-GB"/>
              </w:rPr>
            </w:pPr>
            <w:r>
              <w:rPr>
                <w:color w:val="000000" w:themeColor="text1"/>
              </w:rPr>
              <w:t>APIM 4.0</w:t>
            </w:r>
          </w:p>
        </w:tc>
        <w:tc>
          <w:tcPr>
            <w:tcW w:w="309" w:type="pct"/>
          </w:tcPr>
          <w:p w14:paraId="3BB6CD78" w14:textId="77777777" w:rsidR="0004232F" w:rsidRPr="00E60F8D" w:rsidRDefault="0004232F" w:rsidP="001D18E6">
            <w:pPr>
              <w:overflowPunct/>
              <w:autoSpaceDE/>
              <w:autoSpaceDN/>
              <w:adjustRightInd/>
              <w:rPr>
                <w:sz w:val="18"/>
                <w:szCs w:val="18"/>
                <w:lang w:val="en-GB"/>
              </w:rPr>
            </w:pPr>
          </w:p>
        </w:tc>
        <w:tc>
          <w:tcPr>
            <w:tcW w:w="1681" w:type="pct"/>
          </w:tcPr>
          <w:p w14:paraId="6EF54297" w14:textId="77777777" w:rsidR="0004232F" w:rsidRDefault="0004232F" w:rsidP="0004232F">
            <w:pPr>
              <w:pStyle w:val="TabelleText"/>
              <w:spacing w:line="276" w:lineRule="auto"/>
              <w:rPr>
                <w:lang w:val="en-US"/>
              </w:rPr>
            </w:pPr>
            <w:r w:rsidRPr="00176970">
              <w:rPr>
                <w:lang w:val="en-US"/>
              </w:rPr>
              <w:t>Display User Settings</w:t>
            </w:r>
          </w:p>
        </w:tc>
        <w:tc>
          <w:tcPr>
            <w:tcW w:w="1489" w:type="pct"/>
          </w:tcPr>
          <w:p w14:paraId="52089E6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FB2BA4D"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p w14:paraId="76A1FBBA"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tc>
        <w:tc>
          <w:tcPr>
            <w:tcW w:w="308" w:type="pct"/>
          </w:tcPr>
          <w:p w14:paraId="3F431405" w14:textId="77777777" w:rsidR="0004232F" w:rsidRPr="00E60F8D" w:rsidRDefault="0004232F" w:rsidP="001D18E6">
            <w:pPr>
              <w:pStyle w:val="TabelleText"/>
              <w:spacing w:line="276" w:lineRule="auto"/>
            </w:pPr>
          </w:p>
        </w:tc>
      </w:tr>
      <w:tr w:rsidR="0004232F" w14:paraId="5CFAA1B8" w14:textId="77777777" w:rsidTr="0004232F">
        <w:tc>
          <w:tcPr>
            <w:tcW w:w="1213" w:type="pct"/>
            <w:vMerge/>
          </w:tcPr>
          <w:p w14:paraId="0E61288E" w14:textId="77777777" w:rsidR="0004232F" w:rsidRPr="00E60F8D" w:rsidRDefault="0004232F" w:rsidP="001D18E6">
            <w:pPr>
              <w:overflowPunct/>
              <w:autoSpaceDE/>
              <w:autoSpaceDN/>
              <w:adjustRightInd/>
              <w:rPr>
                <w:sz w:val="18"/>
                <w:szCs w:val="18"/>
                <w:lang w:val="en-GB"/>
              </w:rPr>
            </w:pPr>
          </w:p>
        </w:tc>
        <w:tc>
          <w:tcPr>
            <w:tcW w:w="309" w:type="pct"/>
          </w:tcPr>
          <w:p w14:paraId="405D8D8D" w14:textId="77777777" w:rsidR="0004232F" w:rsidRPr="00E60F8D" w:rsidRDefault="0004232F" w:rsidP="001D18E6">
            <w:pPr>
              <w:overflowPunct/>
              <w:autoSpaceDE/>
              <w:autoSpaceDN/>
              <w:adjustRightInd/>
              <w:rPr>
                <w:sz w:val="18"/>
                <w:szCs w:val="18"/>
                <w:lang w:val="en-GB"/>
              </w:rPr>
            </w:pPr>
          </w:p>
        </w:tc>
        <w:tc>
          <w:tcPr>
            <w:tcW w:w="1681" w:type="pct"/>
          </w:tcPr>
          <w:p w14:paraId="600C3C61" w14:textId="77777777" w:rsidR="0004232F" w:rsidRDefault="0004232F" w:rsidP="0004232F">
            <w:pPr>
              <w:pStyle w:val="TabelleText"/>
              <w:spacing w:line="276" w:lineRule="auto"/>
              <w:rPr>
                <w:lang w:val="en-US"/>
              </w:rPr>
            </w:pPr>
            <w:r w:rsidRPr="00176970">
              <w:rPr>
                <w:lang w:val="en-US"/>
              </w:rPr>
              <w:t>Provide User Settings</w:t>
            </w:r>
          </w:p>
        </w:tc>
        <w:tc>
          <w:tcPr>
            <w:tcW w:w="1489" w:type="pct"/>
          </w:tcPr>
          <w:p w14:paraId="50752D2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A51274D"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tc>
        <w:tc>
          <w:tcPr>
            <w:tcW w:w="308" w:type="pct"/>
          </w:tcPr>
          <w:p w14:paraId="565D866B" w14:textId="77777777" w:rsidR="0004232F" w:rsidRPr="00E60F8D" w:rsidRDefault="0004232F" w:rsidP="001D18E6">
            <w:pPr>
              <w:pStyle w:val="TabelleText"/>
              <w:spacing w:line="276" w:lineRule="auto"/>
            </w:pPr>
          </w:p>
        </w:tc>
      </w:tr>
      <w:tr w:rsidR="0004232F" w14:paraId="455F1AFE" w14:textId="77777777" w:rsidTr="0004232F">
        <w:tc>
          <w:tcPr>
            <w:tcW w:w="1213" w:type="pct"/>
            <w:vMerge/>
          </w:tcPr>
          <w:p w14:paraId="161AEA6F" w14:textId="77777777" w:rsidR="0004232F" w:rsidRPr="00E60F8D" w:rsidRDefault="0004232F" w:rsidP="001D18E6">
            <w:pPr>
              <w:overflowPunct/>
              <w:autoSpaceDE/>
              <w:autoSpaceDN/>
              <w:adjustRightInd/>
              <w:rPr>
                <w:sz w:val="18"/>
                <w:szCs w:val="18"/>
                <w:lang w:val="en-GB"/>
              </w:rPr>
            </w:pPr>
          </w:p>
        </w:tc>
        <w:tc>
          <w:tcPr>
            <w:tcW w:w="309" w:type="pct"/>
          </w:tcPr>
          <w:p w14:paraId="21A06EF4" w14:textId="77777777" w:rsidR="0004232F" w:rsidRPr="00E60F8D" w:rsidRDefault="0004232F" w:rsidP="001D18E6">
            <w:pPr>
              <w:overflowPunct/>
              <w:autoSpaceDE/>
              <w:autoSpaceDN/>
              <w:adjustRightInd/>
              <w:rPr>
                <w:sz w:val="18"/>
                <w:szCs w:val="18"/>
                <w:lang w:val="en-GB"/>
              </w:rPr>
            </w:pPr>
          </w:p>
        </w:tc>
        <w:tc>
          <w:tcPr>
            <w:tcW w:w="1681" w:type="pct"/>
          </w:tcPr>
          <w:p w14:paraId="22CD5D2F" w14:textId="77777777" w:rsidR="0004232F" w:rsidRDefault="0004232F" w:rsidP="0004232F">
            <w:pPr>
              <w:pStyle w:val="TabelleText"/>
              <w:spacing w:line="276" w:lineRule="auto"/>
              <w:rPr>
                <w:lang w:val="en-US"/>
              </w:rPr>
            </w:pPr>
            <w:r w:rsidRPr="00176970">
              <w:rPr>
                <w:lang w:val="en-US"/>
              </w:rPr>
              <w:t>Input User Settings</w:t>
            </w:r>
          </w:p>
        </w:tc>
        <w:tc>
          <w:tcPr>
            <w:tcW w:w="1489" w:type="pct"/>
          </w:tcPr>
          <w:p w14:paraId="3B7CA60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7FAE942"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User Input</w:t>
            </w:r>
          </w:p>
          <w:p w14:paraId="2FD36D15"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Phone Input</w:t>
            </w:r>
          </w:p>
        </w:tc>
        <w:tc>
          <w:tcPr>
            <w:tcW w:w="308" w:type="pct"/>
          </w:tcPr>
          <w:p w14:paraId="5D0C8BE1" w14:textId="77777777" w:rsidR="0004232F" w:rsidRPr="00E60F8D" w:rsidRDefault="0004232F" w:rsidP="001D18E6">
            <w:pPr>
              <w:pStyle w:val="TabelleText"/>
              <w:spacing w:line="276" w:lineRule="auto"/>
            </w:pPr>
          </w:p>
        </w:tc>
      </w:tr>
      <w:tr w:rsidR="0004232F" w14:paraId="0EA95205" w14:textId="77777777" w:rsidTr="0004232F">
        <w:trPr>
          <w:gridAfter w:val="1"/>
          <w:wAfter w:w="637" w:type="dxa"/>
        </w:trPr>
        <w:tc>
          <w:tcPr>
            <w:tcW w:w="1213" w:type="pct"/>
            <w:vMerge/>
          </w:tcPr>
          <w:p w14:paraId="6C9B5D75" w14:textId="77777777" w:rsidR="0004232F" w:rsidRPr="00E60F8D" w:rsidRDefault="0004232F" w:rsidP="001D18E6">
            <w:pPr>
              <w:overflowPunct/>
              <w:autoSpaceDE/>
              <w:autoSpaceDN/>
              <w:adjustRightInd/>
              <w:rPr>
                <w:sz w:val="18"/>
                <w:szCs w:val="18"/>
                <w:lang w:val="en-GB"/>
              </w:rPr>
            </w:pPr>
          </w:p>
        </w:tc>
        <w:tc>
          <w:tcPr>
            <w:tcW w:w="309" w:type="pct"/>
          </w:tcPr>
          <w:p w14:paraId="1F5D53E2" w14:textId="77777777" w:rsidR="0004232F" w:rsidRPr="00E60F8D" w:rsidRDefault="0004232F" w:rsidP="001D18E6">
            <w:pPr>
              <w:overflowPunct/>
              <w:autoSpaceDE/>
              <w:autoSpaceDN/>
              <w:adjustRightInd/>
              <w:rPr>
                <w:sz w:val="18"/>
                <w:szCs w:val="18"/>
                <w:lang w:val="en-GB"/>
              </w:rPr>
            </w:pPr>
          </w:p>
        </w:tc>
        <w:tc>
          <w:tcPr>
            <w:tcW w:w="1681" w:type="pct"/>
          </w:tcPr>
          <w:p w14:paraId="5A67BAAD" w14:textId="77777777" w:rsidR="0009168A" w:rsidRDefault="0009168A"/>
        </w:tc>
        <w:tc>
          <w:tcPr>
            <w:tcW w:w="308" w:type="pct"/>
          </w:tcPr>
          <w:p w14:paraId="587153D1" w14:textId="77777777" w:rsidR="0004232F" w:rsidRPr="00E60F8D" w:rsidRDefault="0004232F" w:rsidP="001D18E6">
            <w:pPr>
              <w:pStyle w:val="TabelleText"/>
              <w:spacing w:line="276" w:lineRule="auto"/>
            </w:pPr>
          </w:p>
        </w:tc>
      </w:tr>
      <w:tr w:rsidR="0004232F" w14:paraId="25C1B254" w14:textId="77777777" w:rsidTr="0004232F">
        <w:tc>
          <w:tcPr>
            <w:tcW w:w="1213" w:type="pct"/>
            <w:vMerge w:val="restart"/>
          </w:tcPr>
          <w:p w14:paraId="10BC3C2C" w14:textId="77777777" w:rsidR="0004232F" w:rsidRPr="00E60F8D" w:rsidRDefault="0004232F" w:rsidP="0004232F">
            <w:pPr>
              <w:overflowPunct/>
              <w:autoSpaceDE/>
              <w:autoSpaceDN/>
              <w:adjustRightInd/>
              <w:rPr>
                <w:sz w:val="18"/>
                <w:szCs w:val="18"/>
                <w:lang w:val="en-GB"/>
              </w:rPr>
            </w:pPr>
            <w:r>
              <w:rPr>
                <w:color w:val="000000" w:themeColor="text1"/>
              </w:rPr>
              <w:t>BMS</w:t>
            </w:r>
          </w:p>
        </w:tc>
        <w:tc>
          <w:tcPr>
            <w:tcW w:w="309" w:type="pct"/>
          </w:tcPr>
          <w:p w14:paraId="205D19DC" w14:textId="77777777" w:rsidR="0004232F" w:rsidRPr="00E60F8D" w:rsidRDefault="0004232F" w:rsidP="001D18E6">
            <w:pPr>
              <w:overflowPunct/>
              <w:autoSpaceDE/>
              <w:autoSpaceDN/>
              <w:adjustRightInd/>
              <w:rPr>
                <w:sz w:val="18"/>
                <w:szCs w:val="18"/>
                <w:lang w:val="en-GB"/>
              </w:rPr>
            </w:pPr>
          </w:p>
        </w:tc>
        <w:tc>
          <w:tcPr>
            <w:tcW w:w="1681" w:type="pct"/>
          </w:tcPr>
          <w:p w14:paraId="2EB5D767" w14:textId="77777777" w:rsidR="0004232F" w:rsidRDefault="0004232F" w:rsidP="0004232F">
            <w:pPr>
              <w:pStyle w:val="TabelleText"/>
              <w:spacing w:line="276" w:lineRule="auto"/>
              <w:rPr>
                <w:lang w:val="en-US"/>
              </w:rPr>
            </w:pPr>
            <w:r w:rsidRPr="00176970">
              <w:rPr>
                <w:lang w:val="en-US"/>
              </w:rPr>
              <w:t>Provide 12</w:t>
            </w:r>
            <w:proofErr w:type="gramStart"/>
            <w:r w:rsidRPr="00176970">
              <w:rPr>
                <w:lang w:val="en-US"/>
              </w:rPr>
              <w:t>V  Vehicle</w:t>
            </w:r>
            <w:proofErr w:type="gramEnd"/>
            <w:r w:rsidRPr="00176970">
              <w:rPr>
                <w:lang w:val="en-US"/>
              </w:rPr>
              <w:t xml:space="preserve"> Battery SOC</w:t>
            </w:r>
          </w:p>
        </w:tc>
        <w:tc>
          <w:tcPr>
            <w:tcW w:w="1489" w:type="pct"/>
          </w:tcPr>
          <w:p w14:paraId="1115530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A1EE76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E9FDBD8" w14:textId="77777777" w:rsidR="0004232F" w:rsidRPr="00E60F8D" w:rsidRDefault="0004232F" w:rsidP="001D18E6">
            <w:pPr>
              <w:pStyle w:val="TabelleText"/>
              <w:spacing w:line="276" w:lineRule="auto"/>
            </w:pPr>
          </w:p>
        </w:tc>
      </w:tr>
      <w:tr w:rsidR="0004232F" w14:paraId="74B1C57D" w14:textId="77777777" w:rsidTr="0004232F">
        <w:tc>
          <w:tcPr>
            <w:tcW w:w="1213" w:type="pct"/>
            <w:vMerge/>
          </w:tcPr>
          <w:p w14:paraId="12E31796" w14:textId="77777777" w:rsidR="0004232F" w:rsidRPr="00E60F8D" w:rsidRDefault="0004232F" w:rsidP="001D18E6">
            <w:pPr>
              <w:overflowPunct/>
              <w:autoSpaceDE/>
              <w:autoSpaceDN/>
              <w:adjustRightInd/>
              <w:rPr>
                <w:sz w:val="18"/>
                <w:szCs w:val="18"/>
                <w:lang w:val="en-GB"/>
              </w:rPr>
            </w:pPr>
          </w:p>
        </w:tc>
        <w:tc>
          <w:tcPr>
            <w:tcW w:w="309" w:type="pct"/>
          </w:tcPr>
          <w:p w14:paraId="2D0C8B84" w14:textId="77777777" w:rsidR="0004232F" w:rsidRPr="00E60F8D" w:rsidRDefault="0004232F" w:rsidP="001D18E6">
            <w:pPr>
              <w:overflowPunct/>
              <w:autoSpaceDE/>
              <w:autoSpaceDN/>
              <w:adjustRightInd/>
              <w:rPr>
                <w:sz w:val="18"/>
                <w:szCs w:val="18"/>
                <w:lang w:val="en-GB"/>
              </w:rPr>
            </w:pPr>
          </w:p>
        </w:tc>
        <w:tc>
          <w:tcPr>
            <w:tcW w:w="1681" w:type="pct"/>
          </w:tcPr>
          <w:p w14:paraId="55511F5E" w14:textId="77777777" w:rsidR="0004232F" w:rsidRDefault="0004232F" w:rsidP="0004232F">
            <w:pPr>
              <w:pStyle w:val="TabelleText"/>
              <w:spacing w:line="276" w:lineRule="auto"/>
              <w:rPr>
                <w:lang w:val="en-US"/>
              </w:rPr>
            </w:pPr>
            <w:r w:rsidRPr="00176970">
              <w:rPr>
                <w:lang w:val="en-US"/>
              </w:rPr>
              <w:t>Charge 12V Battery</w:t>
            </w:r>
          </w:p>
        </w:tc>
        <w:tc>
          <w:tcPr>
            <w:tcW w:w="1489" w:type="pct"/>
          </w:tcPr>
          <w:p w14:paraId="242D3FE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6F84F56"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2F0883B7" w14:textId="77777777" w:rsidR="0004232F" w:rsidRPr="00E60F8D" w:rsidRDefault="0004232F" w:rsidP="001D18E6">
            <w:pPr>
              <w:pStyle w:val="TabelleText"/>
              <w:spacing w:line="276" w:lineRule="auto"/>
            </w:pPr>
          </w:p>
        </w:tc>
      </w:tr>
      <w:tr w:rsidR="0004232F" w14:paraId="5542F5AB" w14:textId="77777777" w:rsidTr="0004232F">
        <w:trPr>
          <w:gridAfter w:val="1"/>
          <w:wAfter w:w="637" w:type="dxa"/>
        </w:trPr>
        <w:tc>
          <w:tcPr>
            <w:tcW w:w="1213" w:type="pct"/>
            <w:vMerge/>
          </w:tcPr>
          <w:p w14:paraId="62F24D96" w14:textId="77777777" w:rsidR="0004232F" w:rsidRPr="00E60F8D" w:rsidRDefault="0004232F" w:rsidP="001D18E6">
            <w:pPr>
              <w:overflowPunct/>
              <w:autoSpaceDE/>
              <w:autoSpaceDN/>
              <w:adjustRightInd/>
              <w:rPr>
                <w:sz w:val="18"/>
                <w:szCs w:val="18"/>
                <w:lang w:val="en-GB"/>
              </w:rPr>
            </w:pPr>
          </w:p>
        </w:tc>
        <w:tc>
          <w:tcPr>
            <w:tcW w:w="309" w:type="pct"/>
          </w:tcPr>
          <w:p w14:paraId="04975308" w14:textId="77777777" w:rsidR="0004232F" w:rsidRPr="00E60F8D" w:rsidRDefault="0004232F" w:rsidP="001D18E6">
            <w:pPr>
              <w:overflowPunct/>
              <w:autoSpaceDE/>
              <w:autoSpaceDN/>
              <w:adjustRightInd/>
              <w:rPr>
                <w:sz w:val="18"/>
                <w:szCs w:val="18"/>
                <w:lang w:val="en-GB"/>
              </w:rPr>
            </w:pPr>
          </w:p>
        </w:tc>
        <w:tc>
          <w:tcPr>
            <w:tcW w:w="1681" w:type="pct"/>
          </w:tcPr>
          <w:p w14:paraId="3C58FDB9" w14:textId="77777777" w:rsidR="0009168A" w:rsidRDefault="0009168A"/>
        </w:tc>
        <w:tc>
          <w:tcPr>
            <w:tcW w:w="308" w:type="pct"/>
          </w:tcPr>
          <w:p w14:paraId="3D0A754E" w14:textId="77777777" w:rsidR="0004232F" w:rsidRPr="00E60F8D" w:rsidRDefault="0004232F" w:rsidP="001D18E6">
            <w:pPr>
              <w:pStyle w:val="TabelleText"/>
              <w:spacing w:line="276" w:lineRule="auto"/>
            </w:pPr>
          </w:p>
        </w:tc>
      </w:tr>
      <w:tr w:rsidR="0004232F" w14:paraId="68C440CD" w14:textId="77777777" w:rsidTr="0004232F">
        <w:tc>
          <w:tcPr>
            <w:tcW w:w="1213" w:type="pct"/>
            <w:vMerge w:val="restart"/>
          </w:tcPr>
          <w:p w14:paraId="04D79424" w14:textId="77777777" w:rsidR="0004232F" w:rsidRPr="00E60F8D" w:rsidRDefault="0004232F" w:rsidP="0004232F">
            <w:pPr>
              <w:overflowPunct/>
              <w:autoSpaceDE/>
              <w:autoSpaceDN/>
              <w:adjustRightInd/>
              <w:rPr>
                <w:sz w:val="18"/>
                <w:szCs w:val="18"/>
                <w:lang w:val="en-GB"/>
              </w:rPr>
            </w:pPr>
            <w:r>
              <w:rPr>
                <w:color w:val="000000" w:themeColor="text1"/>
              </w:rPr>
              <w:t>SOBDMC_HPCM ECU</w:t>
            </w:r>
          </w:p>
        </w:tc>
        <w:tc>
          <w:tcPr>
            <w:tcW w:w="309" w:type="pct"/>
          </w:tcPr>
          <w:p w14:paraId="5D5AD596" w14:textId="77777777" w:rsidR="0004232F" w:rsidRPr="00E60F8D" w:rsidRDefault="0004232F" w:rsidP="001D18E6">
            <w:pPr>
              <w:overflowPunct/>
              <w:autoSpaceDE/>
              <w:autoSpaceDN/>
              <w:adjustRightInd/>
              <w:rPr>
                <w:sz w:val="18"/>
                <w:szCs w:val="18"/>
                <w:lang w:val="en-GB"/>
              </w:rPr>
            </w:pPr>
          </w:p>
        </w:tc>
        <w:tc>
          <w:tcPr>
            <w:tcW w:w="1681" w:type="pct"/>
          </w:tcPr>
          <w:p w14:paraId="00C0B14A" w14:textId="77777777" w:rsidR="0004232F" w:rsidRDefault="0004232F" w:rsidP="0004232F">
            <w:pPr>
              <w:pStyle w:val="TabelleText"/>
              <w:spacing w:line="276" w:lineRule="auto"/>
              <w:rPr>
                <w:lang w:val="en-US"/>
              </w:rPr>
            </w:pPr>
            <w:r w:rsidRPr="00176970">
              <w:rPr>
                <w:lang w:val="en-US"/>
              </w:rPr>
              <w:t>Store Settings</w:t>
            </w:r>
          </w:p>
        </w:tc>
        <w:tc>
          <w:tcPr>
            <w:tcW w:w="1489" w:type="pct"/>
          </w:tcPr>
          <w:p w14:paraId="7B5E168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3935784"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Storage and Sleep Conditions</w:t>
            </w:r>
          </w:p>
          <w:p w14:paraId="26914EED" w14:textId="77777777" w:rsidR="0004232F" w:rsidRDefault="0004232F" w:rsidP="0004232F">
            <w:pPr>
              <w:pStyle w:val="TabelleText"/>
              <w:numPr>
                <w:ilvl w:val="0"/>
                <w:numId w:val="20"/>
              </w:numPr>
              <w:spacing w:line="276" w:lineRule="auto"/>
              <w:ind w:left="220" w:hanging="140"/>
              <w:rPr>
                <w:lang w:val="en-US"/>
              </w:rPr>
            </w:pPr>
            <w:r w:rsidRPr="006E3D82">
              <w:rPr>
                <w:lang w:val="en-US"/>
              </w:rPr>
              <w:t>Store Settings</w:t>
            </w:r>
          </w:p>
        </w:tc>
        <w:tc>
          <w:tcPr>
            <w:tcW w:w="308" w:type="pct"/>
          </w:tcPr>
          <w:p w14:paraId="2F8DAA1F" w14:textId="77777777" w:rsidR="0004232F" w:rsidRPr="00E60F8D" w:rsidRDefault="0004232F" w:rsidP="001D18E6">
            <w:pPr>
              <w:pStyle w:val="TabelleText"/>
              <w:spacing w:line="276" w:lineRule="auto"/>
            </w:pPr>
          </w:p>
        </w:tc>
      </w:tr>
      <w:tr w:rsidR="0004232F" w14:paraId="0CE1D6DA" w14:textId="77777777" w:rsidTr="0004232F">
        <w:tc>
          <w:tcPr>
            <w:tcW w:w="1213" w:type="pct"/>
            <w:vMerge/>
          </w:tcPr>
          <w:p w14:paraId="4BF6D4A2" w14:textId="77777777" w:rsidR="0004232F" w:rsidRPr="00E60F8D" w:rsidRDefault="0004232F" w:rsidP="001D18E6">
            <w:pPr>
              <w:overflowPunct/>
              <w:autoSpaceDE/>
              <w:autoSpaceDN/>
              <w:adjustRightInd/>
              <w:rPr>
                <w:sz w:val="18"/>
                <w:szCs w:val="18"/>
                <w:lang w:val="en-GB"/>
              </w:rPr>
            </w:pPr>
          </w:p>
        </w:tc>
        <w:tc>
          <w:tcPr>
            <w:tcW w:w="309" w:type="pct"/>
          </w:tcPr>
          <w:p w14:paraId="574834B9" w14:textId="77777777" w:rsidR="0004232F" w:rsidRPr="00E60F8D" w:rsidRDefault="0004232F" w:rsidP="001D18E6">
            <w:pPr>
              <w:overflowPunct/>
              <w:autoSpaceDE/>
              <w:autoSpaceDN/>
              <w:adjustRightInd/>
              <w:rPr>
                <w:sz w:val="18"/>
                <w:szCs w:val="18"/>
                <w:lang w:val="en-GB"/>
              </w:rPr>
            </w:pPr>
          </w:p>
        </w:tc>
        <w:tc>
          <w:tcPr>
            <w:tcW w:w="1681" w:type="pct"/>
          </w:tcPr>
          <w:p w14:paraId="081B904D" w14:textId="77777777" w:rsidR="0004232F" w:rsidRDefault="0004232F" w:rsidP="0004232F">
            <w:pPr>
              <w:pStyle w:val="TabelleText"/>
              <w:spacing w:line="276" w:lineRule="auto"/>
              <w:rPr>
                <w:lang w:val="en-US"/>
              </w:rPr>
            </w:pPr>
            <w:r w:rsidRPr="00176970">
              <w:rPr>
                <w:lang w:val="en-US"/>
              </w:rPr>
              <w:t>Retreive Stored Settings</w:t>
            </w:r>
          </w:p>
        </w:tc>
        <w:tc>
          <w:tcPr>
            <w:tcW w:w="1489" w:type="pct"/>
          </w:tcPr>
          <w:p w14:paraId="247B8D7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2EE4673"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Retrieval</w:t>
            </w:r>
          </w:p>
        </w:tc>
        <w:tc>
          <w:tcPr>
            <w:tcW w:w="308" w:type="pct"/>
          </w:tcPr>
          <w:p w14:paraId="7A11832A" w14:textId="77777777" w:rsidR="0004232F" w:rsidRPr="00E60F8D" w:rsidRDefault="0004232F" w:rsidP="001D18E6">
            <w:pPr>
              <w:pStyle w:val="TabelleText"/>
              <w:spacing w:line="276" w:lineRule="auto"/>
            </w:pPr>
          </w:p>
        </w:tc>
      </w:tr>
      <w:tr w:rsidR="0004232F" w14:paraId="4BDC7801" w14:textId="77777777" w:rsidTr="0004232F">
        <w:tc>
          <w:tcPr>
            <w:tcW w:w="1213" w:type="pct"/>
            <w:vMerge/>
          </w:tcPr>
          <w:p w14:paraId="4EFC0E95" w14:textId="77777777" w:rsidR="0004232F" w:rsidRPr="00E60F8D" w:rsidRDefault="0004232F" w:rsidP="001D18E6">
            <w:pPr>
              <w:overflowPunct/>
              <w:autoSpaceDE/>
              <w:autoSpaceDN/>
              <w:adjustRightInd/>
              <w:rPr>
                <w:sz w:val="18"/>
                <w:szCs w:val="18"/>
                <w:lang w:val="en-GB"/>
              </w:rPr>
            </w:pPr>
          </w:p>
        </w:tc>
        <w:tc>
          <w:tcPr>
            <w:tcW w:w="309" w:type="pct"/>
          </w:tcPr>
          <w:p w14:paraId="36C85C78" w14:textId="77777777" w:rsidR="0004232F" w:rsidRPr="00E60F8D" w:rsidRDefault="0004232F" w:rsidP="001D18E6">
            <w:pPr>
              <w:overflowPunct/>
              <w:autoSpaceDE/>
              <w:autoSpaceDN/>
              <w:adjustRightInd/>
              <w:rPr>
                <w:sz w:val="18"/>
                <w:szCs w:val="18"/>
                <w:lang w:val="en-GB"/>
              </w:rPr>
            </w:pPr>
          </w:p>
        </w:tc>
        <w:tc>
          <w:tcPr>
            <w:tcW w:w="1681" w:type="pct"/>
          </w:tcPr>
          <w:p w14:paraId="3F90487A" w14:textId="77777777" w:rsidR="0004232F" w:rsidRDefault="0004232F" w:rsidP="0004232F">
            <w:pPr>
              <w:pStyle w:val="TabelleText"/>
              <w:spacing w:line="276" w:lineRule="auto"/>
              <w:rPr>
                <w:lang w:val="en-US"/>
              </w:rPr>
            </w:pPr>
            <w:r w:rsidRPr="00176970">
              <w:rPr>
                <w:lang w:val="en-US"/>
              </w:rPr>
              <w:t>Determine Cabin Cooling Conditions</w:t>
            </w:r>
          </w:p>
        </w:tc>
        <w:tc>
          <w:tcPr>
            <w:tcW w:w="1489" w:type="pct"/>
          </w:tcPr>
          <w:p w14:paraId="1D3944D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912C1C0" w14:textId="77777777" w:rsidR="0004232F" w:rsidRDefault="0004232F" w:rsidP="0004232F">
            <w:pPr>
              <w:pStyle w:val="TabelleText"/>
              <w:numPr>
                <w:ilvl w:val="0"/>
                <w:numId w:val="20"/>
              </w:numPr>
              <w:spacing w:line="276" w:lineRule="auto"/>
              <w:ind w:left="220" w:hanging="140"/>
              <w:rPr>
                <w:lang w:val="en-US"/>
              </w:rPr>
            </w:pPr>
            <w:r w:rsidRPr="006E3D82">
              <w:rPr>
                <w:lang w:val="en-US"/>
              </w:rPr>
              <w:t>Check Cooling Conditions</w:t>
            </w:r>
          </w:p>
        </w:tc>
        <w:tc>
          <w:tcPr>
            <w:tcW w:w="308" w:type="pct"/>
          </w:tcPr>
          <w:p w14:paraId="1F9FADD5" w14:textId="77777777" w:rsidR="0004232F" w:rsidRPr="00E60F8D" w:rsidRDefault="0004232F" w:rsidP="001D18E6">
            <w:pPr>
              <w:pStyle w:val="TabelleText"/>
              <w:spacing w:line="276" w:lineRule="auto"/>
            </w:pPr>
          </w:p>
        </w:tc>
      </w:tr>
      <w:tr w:rsidR="0004232F" w14:paraId="64597A0B" w14:textId="77777777" w:rsidTr="0004232F">
        <w:tc>
          <w:tcPr>
            <w:tcW w:w="1213" w:type="pct"/>
            <w:vMerge/>
          </w:tcPr>
          <w:p w14:paraId="63F49DF8" w14:textId="77777777" w:rsidR="0004232F" w:rsidRPr="00E60F8D" w:rsidRDefault="0004232F" w:rsidP="001D18E6">
            <w:pPr>
              <w:overflowPunct/>
              <w:autoSpaceDE/>
              <w:autoSpaceDN/>
              <w:adjustRightInd/>
              <w:rPr>
                <w:sz w:val="18"/>
                <w:szCs w:val="18"/>
                <w:lang w:val="en-GB"/>
              </w:rPr>
            </w:pPr>
          </w:p>
        </w:tc>
        <w:tc>
          <w:tcPr>
            <w:tcW w:w="309" w:type="pct"/>
          </w:tcPr>
          <w:p w14:paraId="3A5D2A9B" w14:textId="77777777" w:rsidR="0004232F" w:rsidRPr="00E60F8D" w:rsidRDefault="0004232F" w:rsidP="001D18E6">
            <w:pPr>
              <w:overflowPunct/>
              <w:autoSpaceDE/>
              <w:autoSpaceDN/>
              <w:adjustRightInd/>
              <w:rPr>
                <w:sz w:val="18"/>
                <w:szCs w:val="18"/>
                <w:lang w:val="en-GB"/>
              </w:rPr>
            </w:pPr>
          </w:p>
        </w:tc>
        <w:tc>
          <w:tcPr>
            <w:tcW w:w="1681" w:type="pct"/>
          </w:tcPr>
          <w:p w14:paraId="23384B49" w14:textId="77777777" w:rsidR="0004232F" w:rsidRDefault="0004232F" w:rsidP="0004232F">
            <w:pPr>
              <w:pStyle w:val="TabelleText"/>
              <w:spacing w:line="276" w:lineRule="auto"/>
              <w:rPr>
                <w:lang w:val="en-US"/>
              </w:rPr>
            </w:pPr>
            <w:r w:rsidRPr="00176970">
              <w:rPr>
                <w:lang w:val="en-US"/>
              </w:rPr>
              <w:t>Control Cabin Cooling Request</w:t>
            </w:r>
          </w:p>
        </w:tc>
        <w:tc>
          <w:tcPr>
            <w:tcW w:w="1489" w:type="pct"/>
          </w:tcPr>
          <w:p w14:paraId="41ACF43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224491"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74AD2CF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32A1F138"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09AFB8E7"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35553B4D"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21D0DA75" w14:textId="77777777" w:rsidR="0004232F" w:rsidRPr="00E60F8D" w:rsidRDefault="0004232F" w:rsidP="001D18E6">
            <w:pPr>
              <w:pStyle w:val="TabelleText"/>
              <w:spacing w:line="276" w:lineRule="auto"/>
            </w:pPr>
          </w:p>
        </w:tc>
      </w:tr>
      <w:tr w:rsidR="0004232F" w14:paraId="24075593" w14:textId="77777777" w:rsidTr="0004232F">
        <w:tc>
          <w:tcPr>
            <w:tcW w:w="1213" w:type="pct"/>
            <w:vMerge/>
          </w:tcPr>
          <w:p w14:paraId="57ABD308" w14:textId="77777777" w:rsidR="0004232F" w:rsidRPr="00E60F8D" w:rsidRDefault="0004232F" w:rsidP="001D18E6">
            <w:pPr>
              <w:overflowPunct/>
              <w:autoSpaceDE/>
              <w:autoSpaceDN/>
              <w:adjustRightInd/>
              <w:rPr>
                <w:sz w:val="18"/>
                <w:szCs w:val="18"/>
                <w:lang w:val="en-GB"/>
              </w:rPr>
            </w:pPr>
          </w:p>
        </w:tc>
        <w:tc>
          <w:tcPr>
            <w:tcW w:w="309" w:type="pct"/>
          </w:tcPr>
          <w:p w14:paraId="75CBCE58" w14:textId="77777777" w:rsidR="0004232F" w:rsidRPr="00E60F8D" w:rsidRDefault="0004232F" w:rsidP="001D18E6">
            <w:pPr>
              <w:overflowPunct/>
              <w:autoSpaceDE/>
              <w:autoSpaceDN/>
              <w:adjustRightInd/>
              <w:rPr>
                <w:sz w:val="18"/>
                <w:szCs w:val="18"/>
                <w:lang w:val="en-GB"/>
              </w:rPr>
            </w:pPr>
          </w:p>
        </w:tc>
        <w:tc>
          <w:tcPr>
            <w:tcW w:w="1681" w:type="pct"/>
          </w:tcPr>
          <w:p w14:paraId="26B7EA26" w14:textId="77777777" w:rsidR="0004232F" w:rsidRDefault="0004232F" w:rsidP="0004232F">
            <w:pPr>
              <w:pStyle w:val="TabelleText"/>
              <w:spacing w:line="276" w:lineRule="auto"/>
              <w:rPr>
                <w:lang w:val="en-US"/>
              </w:rPr>
            </w:pPr>
            <w:r w:rsidRPr="00176970">
              <w:rPr>
                <w:lang w:val="en-US"/>
              </w:rPr>
              <w:t>Provide Cooling Feedback</w:t>
            </w:r>
          </w:p>
        </w:tc>
        <w:tc>
          <w:tcPr>
            <w:tcW w:w="1489" w:type="pct"/>
          </w:tcPr>
          <w:p w14:paraId="789E881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4D80E2E"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feedback to User</w:t>
            </w:r>
          </w:p>
          <w:p w14:paraId="1FA4F885"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Run Time</w:t>
            </w:r>
          </w:p>
          <w:p w14:paraId="16DEB8E5"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tc>
        <w:tc>
          <w:tcPr>
            <w:tcW w:w="308" w:type="pct"/>
          </w:tcPr>
          <w:p w14:paraId="7967F3F7" w14:textId="77777777" w:rsidR="0004232F" w:rsidRPr="00E60F8D" w:rsidRDefault="0004232F" w:rsidP="001D18E6">
            <w:pPr>
              <w:pStyle w:val="TabelleText"/>
              <w:spacing w:line="276" w:lineRule="auto"/>
            </w:pPr>
          </w:p>
        </w:tc>
      </w:tr>
      <w:tr w:rsidR="0004232F" w14:paraId="477C9307" w14:textId="77777777" w:rsidTr="0004232F">
        <w:tc>
          <w:tcPr>
            <w:tcW w:w="1213" w:type="pct"/>
            <w:vMerge/>
          </w:tcPr>
          <w:p w14:paraId="486AB235" w14:textId="77777777" w:rsidR="0004232F" w:rsidRPr="00E60F8D" w:rsidRDefault="0004232F" w:rsidP="001D18E6">
            <w:pPr>
              <w:overflowPunct/>
              <w:autoSpaceDE/>
              <w:autoSpaceDN/>
              <w:adjustRightInd/>
              <w:rPr>
                <w:sz w:val="18"/>
                <w:szCs w:val="18"/>
                <w:lang w:val="en-GB"/>
              </w:rPr>
            </w:pPr>
          </w:p>
        </w:tc>
        <w:tc>
          <w:tcPr>
            <w:tcW w:w="309" w:type="pct"/>
          </w:tcPr>
          <w:p w14:paraId="404371DF" w14:textId="77777777" w:rsidR="0004232F" w:rsidRPr="00E60F8D" w:rsidRDefault="0004232F" w:rsidP="001D18E6">
            <w:pPr>
              <w:overflowPunct/>
              <w:autoSpaceDE/>
              <w:autoSpaceDN/>
              <w:adjustRightInd/>
              <w:rPr>
                <w:sz w:val="18"/>
                <w:szCs w:val="18"/>
                <w:lang w:val="en-GB"/>
              </w:rPr>
            </w:pPr>
          </w:p>
        </w:tc>
        <w:tc>
          <w:tcPr>
            <w:tcW w:w="1681" w:type="pct"/>
          </w:tcPr>
          <w:p w14:paraId="767450F3" w14:textId="77777777" w:rsidR="0004232F" w:rsidRDefault="0004232F" w:rsidP="0004232F">
            <w:pPr>
              <w:pStyle w:val="TabelleText"/>
              <w:spacing w:line="276" w:lineRule="auto"/>
              <w:rPr>
                <w:lang w:val="en-US"/>
              </w:rPr>
            </w:pPr>
            <w:r w:rsidRPr="00176970">
              <w:rPr>
                <w:lang w:val="en-US"/>
              </w:rPr>
              <w:t>WakeUp Alarm Request</w:t>
            </w:r>
          </w:p>
        </w:tc>
        <w:tc>
          <w:tcPr>
            <w:tcW w:w="1489" w:type="pct"/>
          </w:tcPr>
          <w:p w14:paraId="67526B6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FEFCC80"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1</w:t>
            </w:r>
          </w:p>
        </w:tc>
        <w:tc>
          <w:tcPr>
            <w:tcW w:w="308" w:type="pct"/>
          </w:tcPr>
          <w:p w14:paraId="0D85222B" w14:textId="77777777" w:rsidR="0004232F" w:rsidRPr="00E60F8D" w:rsidRDefault="0004232F" w:rsidP="001D18E6">
            <w:pPr>
              <w:pStyle w:val="TabelleText"/>
              <w:spacing w:line="276" w:lineRule="auto"/>
            </w:pPr>
          </w:p>
        </w:tc>
      </w:tr>
      <w:tr w:rsidR="0004232F" w14:paraId="6FD6F300" w14:textId="77777777" w:rsidTr="0004232F">
        <w:tc>
          <w:tcPr>
            <w:tcW w:w="1213" w:type="pct"/>
            <w:vMerge/>
          </w:tcPr>
          <w:p w14:paraId="1121515B" w14:textId="77777777" w:rsidR="0004232F" w:rsidRPr="00E60F8D" w:rsidRDefault="0004232F" w:rsidP="001D18E6">
            <w:pPr>
              <w:overflowPunct/>
              <w:autoSpaceDE/>
              <w:autoSpaceDN/>
              <w:adjustRightInd/>
              <w:rPr>
                <w:sz w:val="18"/>
                <w:szCs w:val="18"/>
                <w:lang w:val="en-GB"/>
              </w:rPr>
            </w:pPr>
          </w:p>
        </w:tc>
        <w:tc>
          <w:tcPr>
            <w:tcW w:w="309" w:type="pct"/>
          </w:tcPr>
          <w:p w14:paraId="463AD36B" w14:textId="77777777" w:rsidR="0004232F" w:rsidRPr="00E60F8D" w:rsidRDefault="0004232F" w:rsidP="001D18E6">
            <w:pPr>
              <w:overflowPunct/>
              <w:autoSpaceDE/>
              <w:autoSpaceDN/>
              <w:adjustRightInd/>
              <w:rPr>
                <w:sz w:val="18"/>
                <w:szCs w:val="18"/>
                <w:lang w:val="en-GB"/>
              </w:rPr>
            </w:pPr>
          </w:p>
        </w:tc>
        <w:tc>
          <w:tcPr>
            <w:tcW w:w="1681" w:type="pct"/>
          </w:tcPr>
          <w:p w14:paraId="59CD9506" w14:textId="77777777" w:rsidR="0004232F" w:rsidRDefault="0004232F" w:rsidP="0004232F">
            <w:pPr>
              <w:pStyle w:val="TabelleText"/>
              <w:spacing w:line="276" w:lineRule="auto"/>
              <w:rPr>
                <w:lang w:val="en-US"/>
              </w:rPr>
            </w:pPr>
            <w:r w:rsidRPr="00176970">
              <w:rPr>
                <w:lang w:val="en-US"/>
              </w:rPr>
              <w:t>Send Requested TMOS Settings</w:t>
            </w:r>
          </w:p>
        </w:tc>
        <w:tc>
          <w:tcPr>
            <w:tcW w:w="1489" w:type="pct"/>
          </w:tcPr>
          <w:p w14:paraId="3EDAE94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F338043"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25CC6AC6"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2E28FF14"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75CE713D"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tc>
        <w:tc>
          <w:tcPr>
            <w:tcW w:w="308" w:type="pct"/>
          </w:tcPr>
          <w:p w14:paraId="0BDB1C3C" w14:textId="77777777" w:rsidR="0004232F" w:rsidRPr="00E60F8D" w:rsidRDefault="0004232F" w:rsidP="001D18E6">
            <w:pPr>
              <w:pStyle w:val="TabelleText"/>
              <w:spacing w:line="276" w:lineRule="auto"/>
            </w:pPr>
          </w:p>
        </w:tc>
      </w:tr>
      <w:tr w:rsidR="0004232F" w14:paraId="1FCB3E7A" w14:textId="77777777" w:rsidTr="0004232F">
        <w:tc>
          <w:tcPr>
            <w:tcW w:w="1213" w:type="pct"/>
            <w:vMerge/>
          </w:tcPr>
          <w:p w14:paraId="24353299" w14:textId="77777777" w:rsidR="0004232F" w:rsidRPr="00E60F8D" w:rsidRDefault="0004232F" w:rsidP="001D18E6">
            <w:pPr>
              <w:overflowPunct/>
              <w:autoSpaceDE/>
              <w:autoSpaceDN/>
              <w:adjustRightInd/>
              <w:rPr>
                <w:sz w:val="18"/>
                <w:szCs w:val="18"/>
                <w:lang w:val="en-GB"/>
              </w:rPr>
            </w:pPr>
          </w:p>
        </w:tc>
        <w:tc>
          <w:tcPr>
            <w:tcW w:w="309" w:type="pct"/>
          </w:tcPr>
          <w:p w14:paraId="27E2EB21" w14:textId="77777777" w:rsidR="0004232F" w:rsidRPr="00E60F8D" w:rsidRDefault="0004232F" w:rsidP="001D18E6">
            <w:pPr>
              <w:overflowPunct/>
              <w:autoSpaceDE/>
              <w:autoSpaceDN/>
              <w:adjustRightInd/>
              <w:rPr>
                <w:sz w:val="18"/>
                <w:szCs w:val="18"/>
                <w:lang w:val="en-GB"/>
              </w:rPr>
            </w:pPr>
          </w:p>
        </w:tc>
        <w:tc>
          <w:tcPr>
            <w:tcW w:w="1681" w:type="pct"/>
          </w:tcPr>
          <w:p w14:paraId="476318C5"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3FBA17D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13201AD"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567730DF"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359AD1D9"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0F714ED2"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08E991BA"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03885255" w14:textId="77777777" w:rsidR="0004232F" w:rsidRPr="00E60F8D" w:rsidRDefault="0004232F" w:rsidP="001D18E6">
            <w:pPr>
              <w:pStyle w:val="TabelleText"/>
              <w:spacing w:line="276" w:lineRule="auto"/>
            </w:pPr>
          </w:p>
        </w:tc>
      </w:tr>
      <w:tr w:rsidR="0004232F" w14:paraId="5E2E2F1A" w14:textId="77777777" w:rsidTr="0004232F">
        <w:trPr>
          <w:gridAfter w:val="1"/>
          <w:wAfter w:w="637" w:type="dxa"/>
        </w:trPr>
        <w:tc>
          <w:tcPr>
            <w:tcW w:w="1213" w:type="pct"/>
            <w:vMerge/>
          </w:tcPr>
          <w:p w14:paraId="53289F9E" w14:textId="77777777" w:rsidR="0004232F" w:rsidRPr="00E60F8D" w:rsidRDefault="0004232F" w:rsidP="001D18E6">
            <w:pPr>
              <w:overflowPunct/>
              <w:autoSpaceDE/>
              <w:autoSpaceDN/>
              <w:adjustRightInd/>
              <w:rPr>
                <w:sz w:val="18"/>
                <w:szCs w:val="18"/>
                <w:lang w:val="en-GB"/>
              </w:rPr>
            </w:pPr>
          </w:p>
        </w:tc>
        <w:tc>
          <w:tcPr>
            <w:tcW w:w="309" w:type="pct"/>
          </w:tcPr>
          <w:p w14:paraId="58804D4F" w14:textId="77777777" w:rsidR="0004232F" w:rsidRPr="00E60F8D" w:rsidRDefault="0004232F" w:rsidP="001D18E6">
            <w:pPr>
              <w:overflowPunct/>
              <w:autoSpaceDE/>
              <w:autoSpaceDN/>
              <w:adjustRightInd/>
              <w:rPr>
                <w:sz w:val="18"/>
                <w:szCs w:val="18"/>
                <w:lang w:val="en-GB"/>
              </w:rPr>
            </w:pPr>
          </w:p>
        </w:tc>
        <w:tc>
          <w:tcPr>
            <w:tcW w:w="1681" w:type="pct"/>
          </w:tcPr>
          <w:p w14:paraId="4D22B287" w14:textId="77777777" w:rsidR="0009168A" w:rsidRDefault="0009168A"/>
        </w:tc>
        <w:tc>
          <w:tcPr>
            <w:tcW w:w="308" w:type="pct"/>
          </w:tcPr>
          <w:p w14:paraId="4727D549" w14:textId="77777777" w:rsidR="0004232F" w:rsidRPr="00E60F8D" w:rsidRDefault="0004232F" w:rsidP="001D18E6">
            <w:pPr>
              <w:pStyle w:val="TabelleText"/>
              <w:spacing w:line="276" w:lineRule="auto"/>
            </w:pPr>
          </w:p>
        </w:tc>
      </w:tr>
      <w:tr w:rsidR="0004232F" w14:paraId="54714FFF" w14:textId="77777777" w:rsidTr="0004232F">
        <w:tc>
          <w:tcPr>
            <w:tcW w:w="1213" w:type="pct"/>
            <w:vMerge w:val="restart"/>
          </w:tcPr>
          <w:p w14:paraId="2CD1F3A1" w14:textId="77777777" w:rsidR="0004232F" w:rsidRPr="00E60F8D" w:rsidRDefault="0004232F" w:rsidP="0004232F">
            <w:pPr>
              <w:overflowPunct/>
              <w:autoSpaceDE/>
              <w:autoSpaceDN/>
              <w:adjustRightInd/>
              <w:rPr>
                <w:sz w:val="18"/>
                <w:szCs w:val="18"/>
                <w:lang w:val="en-GB"/>
              </w:rPr>
            </w:pPr>
            <w:r>
              <w:rPr>
                <w:color w:val="000000" w:themeColor="text1"/>
              </w:rPr>
              <w:t>BECM</w:t>
            </w:r>
          </w:p>
        </w:tc>
        <w:tc>
          <w:tcPr>
            <w:tcW w:w="309" w:type="pct"/>
          </w:tcPr>
          <w:p w14:paraId="0D7C32A5" w14:textId="77777777" w:rsidR="0004232F" w:rsidRPr="00E60F8D" w:rsidRDefault="0004232F" w:rsidP="001D18E6">
            <w:pPr>
              <w:overflowPunct/>
              <w:autoSpaceDE/>
              <w:autoSpaceDN/>
              <w:adjustRightInd/>
              <w:rPr>
                <w:sz w:val="18"/>
                <w:szCs w:val="18"/>
                <w:lang w:val="en-GB"/>
              </w:rPr>
            </w:pPr>
          </w:p>
        </w:tc>
        <w:tc>
          <w:tcPr>
            <w:tcW w:w="1681" w:type="pct"/>
          </w:tcPr>
          <w:p w14:paraId="70AF9E88" w14:textId="77777777" w:rsidR="0004232F" w:rsidRDefault="0004232F" w:rsidP="0004232F">
            <w:pPr>
              <w:pStyle w:val="TabelleText"/>
              <w:spacing w:line="276" w:lineRule="auto"/>
              <w:rPr>
                <w:lang w:val="en-US"/>
              </w:rPr>
            </w:pPr>
            <w:r w:rsidRPr="00176970">
              <w:rPr>
                <w:lang w:val="en-US"/>
              </w:rPr>
              <w:t>Provide HV Battery SOC</w:t>
            </w:r>
          </w:p>
        </w:tc>
        <w:tc>
          <w:tcPr>
            <w:tcW w:w="1489" w:type="pct"/>
          </w:tcPr>
          <w:p w14:paraId="1C61C94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E72BA92"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426C6BD3" w14:textId="77777777" w:rsidR="0004232F" w:rsidRPr="00E60F8D" w:rsidRDefault="0004232F" w:rsidP="001D18E6">
            <w:pPr>
              <w:pStyle w:val="TabelleText"/>
              <w:spacing w:line="276" w:lineRule="auto"/>
            </w:pPr>
          </w:p>
        </w:tc>
      </w:tr>
      <w:tr w:rsidR="0004232F" w14:paraId="743C5A02" w14:textId="77777777" w:rsidTr="0004232F">
        <w:trPr>
          <w:gridAfter w:val="1"/>
          <w:wAfter w:w="637" w:type="dxa"/>
        </w:trPr>
        <w:tc>
          <w:tcPr>
            <w:tcW w:w="1213" w:type="pct"/>
            <w:vMerge/>
          </w:tcPr>
          <w:p w14:paraId="1A16DB61" w14:textId="77777777" w:rsidR="0004232F" w:rsidRPr="00E60F8D" w:rsidRDefault="0004232F" w:rsidP="001D18E6">
            <w:pPr>
              <w:overflowPunct/>
              <w:autoSpaceDE/>
              <w:autoSpaceDN/>
              <w:adjustRightInd/>
              <w:rPr>
                <w:sz w:val="18"/>
                <w:szCs w:val="18"/>
                <w:lang w:val="en-GB"/>
              </w:rPr>
            </w:pPr>
          </w:p>
        </w:tc>
        <w:tc>
          <w:tcPr>
            <w:tcW w:w="309" w:type="pct"/>
          </w:tcPr>
          <w:p w14:paraId="79EAE7BC" w14:textId="77777777" w:rsidR="0004232F" w:rsidRPr="00E60F8D" w:rsidRDefault="0004232F" w:rsidP="001D18E6">
            <w:pPr>
              <w:overflowPunct/>
              <w:autoSpaceDE/>
              <w:autoSpaceDN/>
              <w:adjustRightInd/>
              <w:rPr>
                <w:sz w:val="18"/>
                <w:szCs w:val="18"/>
                <w:lang w:val="en-GB"/>
              </w:rPr>
            </w:pPr>
          </w:p>
        </w:tc>
        <w:tc>
          <w:tcPr>
            <w:tcW w:w="1681" w:type="pct"/>
          </w:tcPr>
          <w:p w14:paraId="43C90CC9" w14:textId="77777777" w:rsidR="0009168A" w:rsidRDefault="0009168A"/>
        </w:tc>
        <w:tc>
          <w:tcPr>
            <w:tcW w:w="308" w:type="pct"/>
          </w:tcPr>
          <w:p w14:paraId="12FC4DAB" w14:textId="77777777" w:rsidR="0004232F" w:rsidRPr="00E60F8D" w:rsidRDefault="0004232F" w:rsidP="001D18E6">
            <w:pPr>
              <w:pStyle w:val="TabelleText"/>
              <w:spacing w:line="276" w:lineRule="auto"/>
            </w:pPr>
          </w:p>
        </w:tc>
      </w:tr>
      <w:tr w:rsidR="0004232F" w14:paraId="1061D91A" w14:textId="77777777" w:rsidTr="0004232F">
        <w:tc>
          <w:tcPr>
            <w:tcW w:w="1213" w:type="pct"/>
            <w:vMerge w:val="restart"/>
          </w:tcPr>
          <w:p w14:paraId="4A55E41B" w14:textId="77777777" w:rsidR="0004232F" w:rsidRPr="00E60F8D" w:rsidRDefault="0004232F" w:rsidP="0004232F">
            <w:pPr>
              <w:overflowPunct/>
              <w:autoSpaceDE/>
              <w:autoSpaceDN/>
              <w:adjustRightInd/>
              <w:rPr>
                <w:sz w:val="18"/>
                <w:szCs w:val="18"/>
                <w:lang w:val="en-GB"/>
              </w:rPr>
            </w:pPr>
            <w:r>
              <w:rPr>
                <w:color w:val="000000" w:themeColor="text1"/>
              </w:rPr>
              <w:lastRenderedPageBreak/>
              <w:t>Climate Controller</w:t>
            </w:r>
          </w:p>
        </w:tc>
        <w:tc>
          <w:tcPr>
            <w:tcW w:w="309" w:type="pct"/>
          </w:tcPr>
          <w:p w14:paraId="5C1CB081" w14:textId="77777777" w:rsidR="0004232F" w:rsidRPr="00E60F8D" w:rsidRDefault="0004232F" w:rsidP="001D18E6">
            <w:pPr>
              <w:overflowPunct/>
              <w:autoSpaceDE/>
              <w:autoSpaceDN/>
              <w:adjustRightInd/>
              <w:rPr>
                <w:sz w:val="18"/>
                <w:szCs w:val="18"/>
                <w:lang w:val="en-GB"/>
              </w:rPr>
            </w:pPr>
          </w:p>
        </w:tc>
        <w:tc>
          <w:tcPr>
            <w:tcW w:w="1681" w:type="pct"/>
          </w:tcPr>
          <w:p w14:paraId="53AC36C1" w14:textId="77777777" w:rsidR="0004232F" w:rsidRDefault="0004232F" w:rsidP="0004232F">
            <w:pPr>
              <w:pStyle w:val="TabelleText"/>
              <w:spacing w:line="276" w:lineRule="auto"/>
              <w:rPr>
                <w:lang w:val="en-US"/>
              </w:rPr>
            </w:pPr>
            <w:r w:rsidRPr="00176970">
              <w:rPr>
                <w:lang w:val="en-US"/>
              </w:rPr>
              <w:t>Check Cabin and Battery Temperatures</w:t>
            </w:r>
          </w:p>
        </w:tc>
        <w:tc>
          <w:tcPr>
            <w:tcW w:w="1489" w:type="pct"/>
          </w:tcPr>
          <w:p w14:paraId="10BD678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D3A531B" w14:textId="77777777" w:rsidR="0004232F" w:rsidRDefault="0004232F" w:rsidP="0004232F">
            <w:pPr>
              <w:pStyle w:val="TabelleText"/>
              <w:numPr>
                <w:ilvl w:val="0"/>
                <w:numId w:val="20"/>
              </w:numPr>
              <w:spacing w:line="276" w:lineRule="auto"/>
              <w:ind w:left="220" w:hanging="140"/>
              <w:rPr>
                <w:lang w:val="en-US"/>
              </w:rPr>
            </w:pPr>
            <w:r w:rsidRPr="006E3D82">
              <w:rPr>
                <w:lang w:val="en-US"/>
              </w:rPr>
              <w:t>Check Cooling Conditions</w:t>
            </w:r>
          </w:p>
        </w:tc>
        <w:tc>
          <w:tcPr>
            <w:tcW w:w="308" w:type="pct"/>
          </w:tcPr>
          <w:p w14:paraId="51930634" w14:textId="77777777" w:rsidR="0004232F" w:rsidRPr="00E60F8D" w:rsidRDefault="0004232F" w:rsidP="001D18E6">
            <w:pPr>
              <w:pStyle w:val="TabelleText"/>
              <w:spacing w:line="276" w:lineRule="auto"/>
            </w:pPr>
          </w:p>
        </w:tc>
      </w:tr>
      <w:tr w:rsidR="0004232F" w14:paraId="60ADB958" w14:textId="77777777" w:rsidTr="0004232F">
        <w:tc>
          <w:tcPr>
            <w:tcW w:w="1213" w:type="pct"/>
            <w:vMerge/>
          </w:tcPr>
          <w:p w14:paraId="14D2769E" w14:textId="77777777" w:rsidR="0004232F" w:rsidRPr="00E60F8D" w:rsidRDefault="0004232F" w:rsidP="001D18E6">
            <w:pPr>
              <w:overflowPunct/>
              <w:autoSpaceDE/>
              <w:autoSpaceDN/>
              <w:adjustRightInd/>
              <w:rPr>
                <w:sz w:val="18"/>
                <w:szCs w:val="18"/>
                <w:lang w:val="en-GB"/>
              </w:rPr>
            </w:pPr>
          </w:p>
        </w:tc>
        <w:tc>
          <w:tcPr>
            <w:tcW w:w="309" w:type="pct"/>
          </w:tcPr>
          <w:p w14:paraId="691D3967" w14:textId="77777777" w:rsidR="0004232F" w:rsidRPr="00E60F8D" w:rsidRDefault="0004232F" w:rsidP="001D18E6">
            <w:pPr>
              <w:overflowPunct/>
              <w:autoSpaceDE/>
              <w:autoSpaceDN/>
              <w:adjustRightInd/>
              <w:rPr>
                <w:sz w:val="18"/>
                <w:szCs w:val="18"/>
                <w:lang w:val="en-GB"/>
              </w:rPr>
            </w:pPr>
          </w:p>
        </w:tc>
        <w:tc>
          <w:tcPr>
            <w:tcW w:w="1681" w:type="pct"/>
          </w:tcPr>
          <w:p w14:paraId="2130127D"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4C4218B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EBB972D"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1DA359A3"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1EB29636"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443960D8"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68452664"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3FDEC80F" w14:textId="77777777" w:rsidR="0004232F" w:rsidRPr="00E60F8D" w:rsidRDefault="0004232F" w:rsidP="001D18E6">
            <w:pPr>
              <w:pStyle w:val="TabelleText"/>
              <w:spacing w:line="276" w:lineRule="auto"/>
            </w:pPr>
          </w:p>
        </w:tc>
      </w:tr>
      <w:tr w:rsidR="0004232F" w14:paraId="281E8A6E" w14:textId="77777777" w:rsidTr="0004232F">
        <w:trPr>
          <w:gridAfter w:val="1"/>
          <w:wAfter w:w="637" w:type="dxa"/>
        </w:trPr>
        <w:tc>
          <w:tcPr>
            <w:tcW w:w="1213" w:type="pct"/>
            <w:vMerge/>
          </w:tcPr>
          <w:p w14:paraId="03AC5344" w14:textId="77777777" w:rsidR="0004232F" w:rsidRPr="00E60F8D" w:rsidRDefault="0004232F" w:rsidP="001D18E6">
            <w:pPr>
              <w:overflowPunct/>
              <w:autoSpaceDE/>
              <w:autoSpaceDN/>
              <w:adjustRightInd/>
              <w:rPr>
                <w:sz w:val="18"/>
                <w:szCs w:val="18"/>
                <w:lang w:val="en-GB"/>
              </w:rPr>
            </w:pPr>
          </w:p>
        </w:tc>
        <w:tc>
          <w:tcPr>
            <w:tcW w:w="309" w:type="pct"/>
          </w:tcPr>
          <w:p w14:paraId="05031992" w14:textId="77777777" w:rsidR="0004232F" w:rsidRPr="00E60F8D" w:rsidRDefault="0004232F" w:rsidP="001D18E6">
            <w:pPr>
              <w:overflowPunct/>
              <w:autoSpaceDE/>
              <w:autoSpaceDN/>
              <w:adjustRightInd/>
              <w:rPr>
                <w:sz w:val="18"/>
                <w:szCs w:val="18"/>
                <w:lang w:val="en-GB"/>
              </w:rPr>
            </w:pPr>
          </w:p>
        </w:tc>
        <w:tc>
          <w:tcPr>
            <w:tcW w:w="1681" w:type="pct"/>
          </w:tcPr>
          <w:p w14:paraId="62F89C8D" w14:textId="77777777" w:rsidR="0009168A" w:rsidRDefault="0009168A"/>
        </w:tc>
        <w:tc>
          <w:tcPr>
            <w:tcW w:w="308" w:type="pct"/>
          </w:tcPr>
          <w:p w14:paraId="769AB4FF" w14:textId="77777777" w:rsidR="0004232F" w:rsidRPr="00E60F8D" w:rsidRDefault="0004232F" w:rsidP="001D18E6">
            <w:pPr>
              <w:pStyle w:val="TabelleText"/>
              <w:spacing w:line="276" w:lineRule="auto"/>
            </w:pPr>
          </w:p>
        </w:tc>
      </w:tr>
      <w:tr w:rsidR="0004232F" w14:paraId="58AF0C12" w14:textId="77777777" w:rsidTr="0004232F">
        <w:tc>
          <w:tcPr>
            <w:tcW w:w="1213" w:type="pct"/>
            <w:vMerge w:val="restart"/>
          </w:tcPr>
          <w:p w14:paraId="36B1781A" w14:textId="77777777" w:rsidR="0004232F" w:rsidRPr="00E60F8D" w:rsidRDefault="0004232F" w:rsidP="0004232F">
            <w:pPr>
              <w:overflowPunct/>
              <w:autoSpaceDE/>
              <w:autoSpaceDN/>
              <w:adjustRightInd/>
              <w:rPr>
                <w:sz w:val="18"/>
                <w:szCs w:val="18"/>
                <w:lang w:val="en-GB"/>
              </w:rPr>
            </w:pPr>
            <w:r>
              <w:rPr>
                <w:color w:val="000000" w:themeColor="text1"/>
              </w:rPr>
              <w:t>GSM ECU</w:t>
            </w:r>
          </w:p>
        </w:tc>
        <w:tc>
          <w:tcPr>
            <w:tcW w:w="309" w:type="pct"/>
          </w:tcPr>
          <w:p w14:paraId="515944A0" w14:textId="77777777" w:rsidR="0004232F" w:rsidRPr="00E60F8D" w:rsidRDefault="0004232F" w:rsidP="001D18E6">
            <w:pPr>
              <w:overflowPunct/>
              <w:autoSpaceDE/>
              <w:autoSpaceDN/>
              <w:adjustRightInd/>
              <w:rPr>
                <w:sz w:val="18"/>
                <w:szCs w:val="18"/>
                <w:lang w:val="en-GB"/>
              </w:rPr>
            </w:pPr>
          </w:p>
        </w:tc>
        <w:tc>
          <w:tcPr>
            <w:tcW w:w="1681" w:type="pct"/>
          </w:tcPr>
          <w:p w14:paraId="68AA9D64"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7464FB6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10DF589"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6F91757D"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3A552BC1"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707C61F4"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6EC6BB7C"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591368F9" w14:textId="77777777" w:rsidR="0004232F" w:rsidRPr="00E60F8D" w:rsidRDefault="0004232F" w:rsidP="001D18E6">
            <w:pPr>
              <w:pStyle w:val="TabelleText"/>
              <w:spacing w:line="276" w:lineRule="auto"/>
            </w:pPr>
          </w:p>
        </w:tc>
      </w:tr>
      <w:tr w:rsidR="0004232F" w14:paraId="3653FD41" w14:textId="77777777" w:rsidTr="0004232F">
        <w:trPr>
          <w:gridAfter w:val="1"/>
          <w:wAfter w:w="637" w:type="dxa"/>
        </w:trPr>
        <w:tc>
          <w:tcPr>
            <w:tcW w:w="1213" w:type="pct"/>
            <w:vMerge/>
          </w:tcPr>
          <w:p w14:paraId="4E6EF2CB" w14:textId="77777777" w:rsidR="0004232F" w:rsidRPr="00E60F8D" w:rsidRDefault="0004232F" w:rsidP="001D18E6">
            <w:pPr>
              <w:overflowPunct/>
              <w:autoSpaceDE/>
              <w:autoSpaceDN/>
              <w:adjustRightInd/>
              <w:rPr>
                <w:sz w:val="18"/>
                <w:szCs w:val="18"/>
                <w:lang w:val="en-GB"/>
              </w:rPr>
            </w:pPr>
          </w:p>
        </w:tc>
        <w:tc>
          <w:tcPr>
            <w:tcW w:w="309" w:type="pct"/>
          </w:tcPr>
          <w:p w14:paraId="116530F0" w14:textId="77777777" w:rsidR="0004232F" w:rsidRPr="00E60F8D" w:rsidRDefault="0004232F" w:rsidP="001D18E6">
            <w:pPr>
              <w:overflowPunct/>
              <w:autoSpaceDE/>
              <w:autoSpaceDN/>
              <w:adjustRightInd/>
              <w:rPr>
                <w:sz w:val="18"/>
                <w:szCs w:val="18"/>
                <w:lang w:val="en-GB"/>
              </w:rPr>
            </w:pPr>
          </w:p>
        </w:tc>
        <w:tc>
          <w:tcPr>
            <w:tcW w:w="1681" w:type="pct"/>
          </w:tcPr>
          <w:p w14:paraId="72131CD5" w14:textId="77777777" w:rsidR="0009168A" w:rsidRDefault="0009168A"/>
        </w:tc>
        <w:tc>
          <w:tcPr>
            <w:tcW w:w="308" w:type="pct"/>
          </w:tcPr>
          <w:p w14:paraId="624619AD" w14:textId="77777777" w:rsidR="0004232F" w:rsidRPr="00E60F8D" w:rsidRDefault="0004232F" w:rsidP="001D18E6">
            <w:pPr>
              <w:pStyle w:val="TabelleText"/>
              <w:spacing w:line="276" w:lineRule="auto"/>
            </w:pPr>
          </w:p>
        </w:tc>
      </w:tr>
      <w:tr w:rsidR="0004232F" w14:paraId="72E8AD07" w14:textId="77777777" w:rsidTr="0004232F">
        <w:trPr>
          <w:gridAfter w:val="1"/>
          <w:wAfter w:w="637" w:type="dxa"/>
        </w:trPr>
        <w:tc>
          <w:tcPr>
            <w:tcW w:w="1213" w:type="pct"/>
            <w:vMerge w:val="restart"/>
          </w:tcPr>
          <w:p w14:paraId="4F2786AC" w14:textId="77777777" w:rsidR="0004232F" w:rsidRPr="00E60F8D" w:rsidRDefault="0004232F" w:rsidP="0004232F">
            <w:pPr>
              <w:overflowPunct/>
              <w:autoSpaceDE/>
              <w:autoSpaceDN/>
              <w:adjustRightInd/>
              <w:rPr>
                <w:sz w:val="18"/>
                <w:szCs w:val="18"/>
                <w:lang w:val="en-GB"/>
              </w:rPr>
            </w:pPr>
            <w:r>
              <w:rPr>
                <w:color w:val="000000" w:themeColor="text1"/>
              </w:rPr>
              <w:t>FD3 CAN</w:t>
            </w:r>
          </w:p>
        </w:tc>
        <w:tc>
          <w:tcPr>
            <w:tcW w:w="309" w:type="pct"/>
          </w:tcPr>
          <w:p w14:paraId="3A664914" w14:textId="77777777" w:rsidR="0004232F" w:rsidRPr="00E60F8D" w:rsidRDefault="0004232F" w:rsidP="001D18E6">
            <w:pPr>
              <w:overflowPunct/>
              <w:autoSpaceDE/>
              <w:autoSpaceDN/>
              <w:adjustRightInd/>
              <w:rPr>
                <w:sz w:val="18"/>
                <w:szCs w:val="18"/>
                <w:lang w:val="en-GB"/>
              </w:rPr>
            </w:pPr>
          </w:p>
        </w:tc>
        <w:tc>
          <w:tcPr>
            <w:tcW w:w="1681" w:type="pct"/>
          </w:tcPr>
          <w:p w14:paraId="010E60E2" w14:textId="77777777" w:rsidR="0009168A" w:rsidRDefault="0009168A"/>
        </w:tc>
        <w:tc>
          <w:tcPr>
            <w:tcW w:w="308" w:type="pct"/>
          </w:tcPr>
          <w:p w14:paraId="1FA75EB3" w14:textId="77777777" w:rsidR="0004232F" w:rsidRPr="00E60F8D" w:rsidRDefault="0004232F" w:rsidP="001D18E6">
            <w:pPr>
              <w:pStyle w:val="TabelleText"/>
              <w:spacing w:line="276" w:lineRule="auto"/>
            </w:pPr>
          </w:p>
        </w:tc>
      </w:tr>
      <w:tr w:rsidR="0004232F" w14:paraId="574FD438" w14:textId="77777777" w:rsidTr="0004232F">
        <w:trPr>
          <w:gridAfter w:val="1"/>
          <w:wAfter w:w="637" w:type="dxa"/>
        </w:trPr>
        <w:tc>
          <w:tcPr>
            <w:tcW w:w="1213" w:type="pct"/>
            <w:vMerge w:val="restart"/>
          </w:tcPr>
          <w:p w14:paraId="6342CD21" w14:textId="77777777" w:rsidR="0004232F" w:rsidRPr="00E60F8D" w:rsidRDefault="0004232F" w:rsidP="0004232F">
            <w:pPr>
              <w:overflowPunct/>
              <w:autoSpaceDE/>
              <w:autoSpaceDN/>
              <w:adjustRightInd/>
              <w:rPr>
                <w:sz w:val="18"/>
                <w:szCs w:val="18"/>
                <w:lang w:val="en-GB"/>
              </w:rPr>
            </w:pPr>
            <w:r>
              <w:rPr>
                <w:color w:val="000000" w:themeColor="text1"/>
              </w:rPr>
              <w:t>BCM ECU</w:t>
            </w:r>
          </w:p>
        </w:tc>
        <w:tc>
          <w:tcPr>
            <w:tcW w:w="309" w:type="pct"/>
          </w:tcPr>
          <w:p w14:paraId="14C45CA8" w14:textId="77777777" w:rsidR="0004232F" w:rsidRPr="00E60F8D" w:rsidRDefault="0004232F" w:rsidP="001D18E6">
            <w:pPr>
              <w:overflowPunct/>
              <w:autoSpaceDE/>
              <w:autoSpaceDN/>
              <w:adjustRightInd/>
              <w:rPr>
                <w:sz w:val="18"/>
                <w:szCs w:val="18"/>
                <w:lang w:val="en-GB"/>
              </w:rPr>
            </w:pPr>
          </w:p>
        </w:tc>
        <w:tc>
          <w:tcPr>
            <w:tcW w:w="1681" w:type="pct"/>
          </w:tcPr>
          <w:p w14:paraId="4C236190" w14:textId="77777777" w:rsidR="0009168A" w:rsidRDefault="0009168A"/>
        </w:tc>
        <w:tc>
          <w:tcPr>
            <w:tcW w:w="308" w:type="pct"/>
          </w:tcPr>
          <w:p w14:paraId="0462A490" w14:textId="77777777" w:rsidR="0004232F" w:rsidRPr="00E60F8D" w:rsidRDefault="0004232F" w:rsidP="001D18E6">
            <w:pPr>
              <w:pStyle w:val="TabelleText"/>
              <w:spacing w:line="276" w:lineRule="auto"/>
            </w:pPr>
          </w:p>
        </w:tc>
      </w:tr>
      <w:tr w:rsidR="0004232F" w14:paraId="7B49C4E1" w14:textId="77777777" w:rsidTr="0004232F">
        <w:tc>
          <w:tcPr>
            <w:tcW w:w="1213" w:type="pct"/>
            <w:vMerge w:val="restart"/>
          </w:tcPr>
          <w:p w14:paraId="2C8D531E" w14:textId="77777777" w:rsidR="0004232F" w:rsidRPr="00E60F8D" w:rsidRDefault="0004232F" w:rsidP="0004232F">
            <w:pPr>
              <w:overflowPunct/>
              <w:autoSpaceDE/>
              <w:autoSpaceDN/>
              <w:adjustRightInd/>
              <w:rPr>
                <w:sz w:val="18"/>
                <w:szCs w:val="18"/>
                <w:lang w:val="en-GB"/>
              </w:rPr>
            </w:pPr>
            <w:r>
              <w:rPr>
                <w:color w:val="000000" w:themeColor="text1"/>
              </w:rPr>
              <w:t>Settings Storing Actuator</w:t>
            </w:r>
          </w:p>
        </w:tc>
        <w:tc>
          <w:tcPr>
            <w:tcW w:w="309" w:type="pct"/>
          </w:tcPr>
          <w:p w14:paraId="44BA7985" w14:textId="77777777" w:rsidR="0004232F" w:rsidRPr="00E60F8D" w:rsidRDefault="0004232F" w:rsidP="001D18E6">
            <w:pPr>
              <w:overflowPunct/>
              <w:autoSpaceDE/>
              <w:autoSpaceDN/>
              <w:adjustRightInd/>
              <w:rPr>
                <w:sz w:val="18"/>
                <w:szCs w:val="18"/>
                <w:lang w:val="en-GB"/>
              </w:rPr>
            </w:pPr>
          </w:p>
        </w:tc>
        <w:tc>
          <w:tcPr>
            <w:tcW w:w="1681" w:type="pct"/>
          </w:tcPr>
          <w:p w14:paraId="40D4B211" w14:textId="77777777" w:rsidR="0004232F" w:rsidRDefault="0004232F" w:rsidP="0004232F">
            <w:pPr>
              <w:pStyle w:val="TabelleText"/>
              <w:spacing w:line="276" w:lineRule="auto"/>
              <w:rPr>
                <w:lang w:val="en-US"/>
              </w:rPr>
            </w:pPr>
            <w:r w:rsidRPr="00176970">
              <w:rPr>
                <w:lang w:val="en-US"/>
              </w:rPr>
              <w:t>Store Settings</w:t>
            </w:r>
          </w:p>
        </w:tc>
        <w:tc>
          <w:tcPr>
            <w:tcW w:w="1489" w:type="pct"/>
          </w:tcPr>
          <w:p w14:paraId="3AC00C5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4A66176"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Storage and Sleep Conditions</w:t>
            </w:r>
          </w:p>
          <w:p w14:paraId="2DF5CF60" w14:textId="77777777" w:rsidR="0004232F" w:rsidRDefault="0004232F" w:rsidP="0004232F">
            <w:pPr>
              <w:pStyle w:val="TabelleText"/>
              <w:numPr>
                <w:ilvl w:val="0"/>
                <w:numId w:val="20"/>
              </w:numPr>
              <w:spacing w:line="276" w:lineRule="auto"/>
              <w:ind w:left="220" w:hanging="140"/>
              <w:rPr>
                <w:lang w:val="en-US"/>
              </w:rPr>
            </w:pPr>
            <w:r w:rsidRPr="006E3D82">
              <w:rPr>
                <w:lang w:val="en-US"/>
              </w:rPr>
              <w:t>Store Settings</w:t>
            </w:r>
          </w:p>
        </w:tc>
        <w:tc>
          <w:tcPr>
            <w:tcW w:w="308" w:type="pct"/>
          </w:tcPr>
          <w:p w14:paraId="4A2151BE" w14:textId="77777777" w:rsidR="0004232F" w:rsidRPr="00E60F8D" w:rsidRDefault="0004232F" w:rsidP="001D18E6">
            <w:pPr>
              <w:pStyle w:val="TabelleText"/>
              <w:spacing w:line="276" w:lineRule="auto"/>
            </w:pPr>
          </w:p>
        </w:tc>
      </w:tr>
      <w:tr w:rsidR="0004232F" w14:paraId="24CEB38A" w14:textId="77777777" w:rsidTr="0004232F">
        <w:trPr>
          <w:gridAfter w:val="1"/>
          <w:wAfter w:w="637" w:type="dxa"/>
        </w:trPr>
        <w:tc>
          <w:tcPr>
            <w:tcW w:w="1213" w:type="pct"/>
            <w:vMerge/>
          </w:tcPr>
          <w:p w14:paraId="5812EA4B" w14:textId="77777777" w:rsidR="0004232F" w:rsidRPr="00E60F8D" w:rsidRDefault="0004232F" w:rsidP="001D18E6">
            <w:pPr>
              <w:overflowPunct/>
              <w:autoSpaceDE/>
              <w:autoSpaceDN/>
              <w:adjustRightInd/>
              <w:rPr>
                <w:sz w:val="18"/>
                <w:szCs w:val="18"/>
                <w:lang w:val="en-GB"/>
              </w:rPr>
            </w:pPr>
          </w:p>
        </w:tc>
        <w:tc>
          <w:tcPr>
            <w:tcW w:w="309" w:type="pct"/>
          </w:tcPr>
          <w:p w14:paraId="68B31124" w14:textId="77777777" w:rsidR="0004232F" w:rsidRPr="00E60F8D" w:rsidRDefault="0004232F" w:rsidP="001D18E6">
            <w:pPr>
              <w:overflowPunct/>
              <w:autoSpaceDE/>
              <w:autoSpaceDN/>
              <w:adjustRightInd/>
              <w:rPr>
                <w:sz w:val="18"/>
                <w:szCs w:val="18"/>
                <w:lang w:val="en-GB"/>
              </w:rPr>
            </w:pPr>
          </w:p>
        </w:tc>
        <w:tc>
          <w:tcPr>
            <w:tcW w:w="1681" w:type="pct"/>
          </w:tcPr>
          <w:p w14:paraId="38A58060" w14:textId="77777777" w:rsidR="0009168A" w:rsidRDefault="0009168A"/>
        </w:tc>
        <w:tc>
          <w:tcPr>
            <w:tcW w:w="308" w:type="pct"/>
          </w:tcPr>
          <w:p w14:paraId="403AA4BD" w14:textId="77777777" w:rsidR="0004232F" w:rsidRPr="00E60F8D" w:rsidRDefault="0004232F" w:rsidP="001D18E6">
            <w:pPr>
              <w:pStyle w:val="TabelleText"/>
              <w:spacing w:line="276" w:lineRule="auto"/>
            </w:pPr>
          </w:p>
        </w:tc>
      </w:tr>
      <w:tr w:rsidR="0004232F" w14:paraId="3601EC6A" w14:textId="77777777" w:rsidTr="0004232F">
        <w:tc>
          <w:tcPr>
            <w:tcW w:w="1213" w:type="pct"/>
            <w:vMerge w:val="restart"/>
          </w:tcPr>
          <w:p w14:paraId="28CA768C" w14:textId="77777777" w:rsidR="0004232F" w:rsidRPr="00E60F8D" w:rsidRDefault="0004232F" w:rsidP="0004232F">
            <w:pPr>
              <w:overflowPunct/>
              <w:autoSpaceDE/>
              <w:autoSpaceDN/>
              <w:adjustRightInd/>
              <w:rPr>
                <w:sz w:val="18"/>
                <w:szCs w:val="18"/>
                <w:lang w:val="en-GB"/>
              </w:rPr>
            </w:pPr>
            <w:r>
              <w:rPr>
                <w:color w:val="000000" w:themeColor="text1"/>
              </w:rPr>
              <w:t>12V Battery</w:t>
            </w:r>
          </w:p>
        </w:tc>
        <w:tc>
          <w:tcPr>
            <w:tcW w:w="309" w:type="pct"/>
          </w:tcPr>
          <w:p w14:paraId="7A32A249" w14:textId="77777777" w:rsidR="0004232F" w:rsidRPr="00E60F8D" w:rsidRDefault="0004232F" w:rsidP="001D18E6">
            <w:pPr>
              <w:overflowPunct/>
              <w:autoSpaceDE/>
              <w:autoSpaceDN/>
              <w:adjustRightInd/>
              <w:rPr>
                <w:sz w:val="18"/>
                <w:szCs w:val="18"/>
                <w:lang w:val="en-GB"/>
              </w:rPr>
            </w:pPr>
          </w:p>
        </w:tc>
        <w:tc>
          <w:tcPr>
            <w:tcW w:w="1681" w:type="pct"/>
          </w:tcPr>
          <w:p w14:paraId="0388CB07" w14:textId="77777777" w:rsidR="0004232F" w:rsidRDefault="0004232F" w:rsidP="0004232F">
            <w:pPr>
              <w:pStyle w:val="TabelleText"/>
              <w:spacing w:line="276" w:lineRule="auto"/>
              <w:rPr>
                <w:lang w:val="en-US"/>
              </w:rPr>
            </w:pPr>
            <w:r w:rsidRPr="00176970">
              <w:rPr>
                <w:lang w:val="en-US"/>
              </w:rPr>
              <w:t>Provide Off Plug Power</w:t>
            </w:r>
          </w:p>
        </w:tc>
        <w:tc>
          <w:tcPr>
            <w:tcW w:w="1489" w:type="pct"/>
          </w:tcPr>
          <w:p w14:paraId="31E16C7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009D490"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042C63EB" w14:textId="77777777" w:rsidR="0004232F" w:rsidRPr="00E60F8D" w:rsidRDefault="0004232F" w:rsidP="001D18E6">
            <w:pPr>
              <w:pStyle w:val="TabelleText"/>
              <w:spacing w:line="276" w:lineRule="auto"/>
            </w:pPr>
          </w:p>
        </w:tc>
      </w:tr>
      <w:tr w:rsidR="0004232F" w14:paraId="3D38B914" w14:textId="77777777" w:rsidTr="0004232F">
        <w:trPr>
          <w:gridAfter w:val="1"/>
          <w:wAfter w:w="637" w:type="dxa"/>
        </w:trPr>
        <w:tc>
          <w:tcPr>
            <w:tcW w:w="1213" w:type="pct"/>
            <w:vMerge/>
          </w:tcPr>
          <w:p w14:paraId="02D76146" w14:textId="77777777" w:rsidR="0004232F" w:rsidRPr="00E60F8D" w:rsidRDefault="0004232F" w:rsidP="001D18E6">
            <w:pPr>
              <w:overflowPunct/>
              <w:autoSpaceDE/>
              <w:autoSpaceDN/>
              <w:adjustRightInd/>
              <w:rPr>
                <w:sz w:val="18"/>
                <w:szCs w:val="18"/>
                <w:lang w:val="en-GB"/>
              </w:rPr>
            </w:pPr>
          </w:p>
        </w:tc>
        <w:tc>
          <w:tcPr>
            <w:tcW w:w="309" w:type="pct"/>
          </w:tcPr>
          <w:p w14:paraId="1BBB67D7" w14:textId="77777777" w:rsidR="0004232F" w:rsidRPr="00E60F8D" w:rsidRDefault="0004232F" w:rsidP="001D18E6">
            <w:pPr>
              <w:overflowPunct/>
              <w:autoSpaceDE/>
              <w:autoSpaceDN/>
              <w:adjustRightInd/>
              <w:rPr>
                <w:sz w:val="18"/>
                <w:szCs w:val="18"/>
                <w:lang w:val="en-GB"/>
              </w:rPr>
            </w:pPr>
          </w:p>
        </w:tc>
        <w:tc>
          <w:tcPr>
            <w:tcW w:w="1681" w:type="pct"/>
          </w:tcPr>
          <w:p w14:paraId="7F8B596D" w14:textId="77777777" w:rsidR="0009168A" w:rsidRDefault="0009168A"/>
        </w:tc>
        <w:tc>
          <w:tcPr>
            <w:tcW w:w="308" w:type="pct"/>
          </w:tcPr>
          <w:p w14:paraId="1FF2B5E4" w14:textId="77777777" w:rsidR="0004232F" w:rsidRPr="00E60F8D" w:rsidRDefault="0004232F" w:rsidP="001D18E6">
            <w:pPr>
              <w:pStyle w:val="TabelleText"/>
              <w:spacing w:line="276" w:lineRule="auto"/>
            </w:pPr>
          </w:p>
        </w:tc>
      </w:tr>
      <w:tr w:rsidR="0004232F" w14:paraId="7E32A007" w14:textId="77777777" w:rsidTr="0004232F">
        <w:trPr>
          <w:gridAfter w:val="1"/>
          <w:wAfter w:w="637" w:type="dxa"/>
        </w:trPr>
        <w:tc>
          <w:tcPr>
            <w:tcW w:w="1213" w:type="pct"/>
            <w:vMerge w:val="restart"/>
          </w:tcPr>
          <w:p w14:paraId="44211885" w14:textId="77777777" w:rsidR="0004232F" w:rsidRPr="00E60F8D" w:rsidRDefault="0004232F" w:rsidP="0004232F">
            <w:pPr>
              <w:overflowPunct/>
              <w:autoSpaceDE/>
              <w:autoSpaceDN/>
              <w:adjustRightInd/>
              <w:rPr>
                <w:sz w:val="18"/>
                <w:szCs w:val="18"/>
                <w:lang w:val="en-GB"/>
              </w:rPr>
            </w:pPr>
            <w:r>
              <w:rPr>
                <w:color w:val="000000" w:themeColor="text1"/>
              </w:rPr>
              <w:t>FD1 CAN</w:t>
            </w:r>
          </w:p>
        </w:tc>
        <w:tc>
          <w:tcPr>
            <w:tcW w:w="309" w:type="pct"/>
          </w:tcPr>
          <w:p w14:paraId="44B68181" w14:textId="77777777" w:rsidR="0004232F" w:rsidRPr="00E60F8D" w:rsidRDefault="0004232F" w:rsidP="001D18E6">
            <w:pPr>
              <w:overflowPunct/>
              <w:autoSpaceDE/>
              <w:autoSpaceDN/>
              <w:adjustRightInd/>
              <w:rPr>
                <w:sz w:val="18"/>
                <w:szCs w:val="18"/>
                <w:lang w:val="en-GB"/>
              </w:rPr>
            </w:pPr>
          </w:p>
        </w:tc>
        <w:tc>
          <w:tcPr>
            <w:tcW w:w="1681" w:type="pct"/>
          </w:tcPr>
          <w:p w14:paraId="28930DE1" w14:textId="77777777" w:rsidR="0009168A" w:rsidRDefault="0009168A"/>
        </w:tc>
        <w:tc>
          <w:tcPr>
            <w:tcW w:w="308" w:type="pct"/>
          </w:tcPr>
          <w:p w14:paraId="2C882650" w14:textId="77777777" w:rsidR="0004232F" w:rsidRPr="00E60F8D" w:rsidRDefault="0004232F" w:rsidP="001D18E6">
            <w:pPr>
              <w:pStyle w:val="TabelleText"/>
              <w:spacing w:line="276" w:lineRule="auto"/>
            </w:pPr>
          </w:p>
        </w:tc>
      </w:tr>
      <w:tr w:rsidR="0004232F" w14:paraId="568175CB" w14:textId="77777777" w:rsidTr="0004232F">
        <w:tc>
          <w:tcPr>
            <w:tcW w:w="1213" w:type="pct"/>
            <w:vMerge w:val="restart"/>
          </w:tcPr>
          <w:p w14:paraId="77322BFE" w14:textId="77777777" w:rsidR="0004232F" w:rsidRPr="00E60F8D" w:rsidRDefault="0004232F" w:rsidP="0004232F">
            <w:pPr>
              <w:overflowPunct/>
              <w:autoSpaceDE/>
              <w:autoSpaceDN/>
              <w:adjustRightInd/>
              <w:rPr>
                <w:sz w:val="18"/>
                <w:szCs w:val="18"/>
                <w:lang w:val="en-GB"/>
              </w:rPr>
            </w:pPr>
            <w:r>
              <w:rPr>
                <w:color w:val="000000" w:themeColor="text1"/>
              </w:rPr>
              <w:t>AC Compressor Actuator</w:t>
            </w:r>
          </w:p>
        </w:tc>
        <w:tc>
          <w:tcPr>
            <w:tcW w:w="309" w:type="pct"/>
          </w:tcPr>
          <w:p w14:paraId="5ACEAE6D" w14:textId="77777777" w:rsidR="0004232F" w:rsidRPr="00E60F8D" w:rsidRDefault="0004232F" w:rsidP="001D18E6">
            <w:pPr>
              <w:overflowPunct/>
              <w:autoSpaceDE/>
              <w:autoSpaceDN/>
              <w:adjustRightInd/>
              <w:rPr>
                <w:sz w:val="18"/>
                <w:szCs w:val="18"/>
                <w:lang w:val="en-GB"/>
              </w:rPr>
            </w:pPr>
          </w:p>
        </w:tc>
        <w:tc>
          <w:tcPr>
            <w:tcW w:w="1681" w:type="pct"/>
          </w:tcPr>
          <w:p w14:paraId="46066EE1" w14:textId="77777777" w:rsidR="0004232F" w:rsidRDefault="0004232F" w:rsidP="0004232F">
            <w:pPr>
              <w:pStyle w:val="TabelleText"/>
              <w:spacing w:line="276" w:lineRule="auto"/>
              <w:rPr>
                <w:lang w:val="en-US"/>
              </w:rPr>
            </w:pPr>
            <w:r w:rsidRPr="00176970">
              <w:rPr>
                <w:lang w:val="en-US"/>
              </w:rPr>
              <w:t>AC_Compressor_Actuator</w:t>
            </w:r>
          </w:p>
        </w:tc>
        <w:tc>
          <w:tcPr>
            <w:tcW w:w="1489" w:type="pct"/>
          </w:tcPr>
          <w:p w14:paraId="7FD87B1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EF60009" w14:textId="77777777" w:rsidR="0004232F" w:rsidRDefault="0004232F" w:rsidP="0004232F">
            <w:pPr>
              <w:pStyle w:val="TabelleText"/>
              <w:numPr>
                <w:ilvl w:val="0"/>
                <w:numId w:val="20"/>
              </w:numPr>
              <w:spacing w:line="276" w:lineRule="auto"/>
              <w:ind w:left="220" w:hanging="140"/>
              <w:rPr>
                <w:lang w:val="en-US"/>
              </w:rPr>
            </w:pPr>
            <w:r w:rsidRPr="006E3D82">
              <w:rPr>
                <w:lang w:val="en-US"/>
              </w:rPr>
              <w:t>ACCM Power</w:t>
            </w:r>
          </w:p>
          <w:p w14:paraId="2E6C306A"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Request</w:t>
            </w:r>
          </w:p>
        </w:tc>
        <w:tc>
          <w:tcPr>
            <w:tcW w:w="308" w:type="pct"/>
          </w:tcPr>
          <w:p w14:paraId="078A0F81" w14:textId="77777777" w:rsidR="0004232F" w:rsidRPr="00E60F8D" w:rsidRDefault="0004232F" w:rsidP="001D18E6">
            <w:pPr>
              <w:pStyle w:val="TabelleText"/>
              <w:spacing w:line="276" w:lineRule="auto"/>
            </w:pPr>
          </w:p>
        </w:tc>
      </w:tr>
      <w:tr w:rsidR="0004232F" w14:paraId="0861B18D" w14:textId="77777777" w:rsidTr="0004232F">
        <w:trPr>
          <w:gridAfter w:val="1"/>
          <w:wAfter w:w="637" w:type="dxa"/>
        </w:trPr>
        <w:tc>
          <w:tcPr>
            <w:tcW w:w="1213" w:type="pct"/>
            <w:vMerge/>
          </w:tcPr>
          <w:p w14:paraId="3F90D3D9" w14:textId="77777777" w:rsidR="0004232F" w:rsidRPr="00E60F8D" w:rsidRDefault="0004232F" w:rsidP="001D18E6">
            <w:pPr>
              <w:overflowPunct/>
              <w:autoSpaceDE/>
              <w:autoSpaceDN/>
              <w:adjustRightInd/>
              <w:rPr>
                <w:sz w:val="18"/>
                <w:szCs w:val="18"/>
                <w:lang w:val="en-GB"/>
              </w:rPr>
            </w:pPr>
          </w:p>
        </w:tc>
        <w:tc>
          <w:tcPr>
            <w:tcW w:w="309" w:type="pct"/>
          </w:tcPr>
          <w:p w14:paraId="321C0346" w14:textId="77777777" w:rsidR="0004232F" w:rsidRPr="00E60F8D" w:rsidRDefault="0004232F" w:rsidP="001D18E6">
            <w:pPr>
              <w:overflowPunct/>
              <w:autoSpaceDE/>
              <w:autoSpaceDN/>
              <w:adjustRightInd/>
              <w:rPr>
                <w:sz w:val="18"/>
                <w:szCs w:val="18"/>
                <w:lang w:val="en-GB"/>
              </w:rPr>
            </w:pPr>
          </w:p>
        </w:tc>
        <w:tc>
          <w:tcPr>
            <w:tcW w:w="1681" w:type="pct"/>
          </w:tcPr>
          <w:p w14:paraId="77B66D4B" w14:textId="77777777" w:rsidR="0009168A" w:rsidRDefault="0009168A"/>
        </w:tc>
        <w:tc>
          <w:tcPr>
            <w:tcW w:w="308" w:type="pct"/>
          </w:tcPr>
          <w:p w14:paraId="2C8BC06C" w14:textId="77777777" w:rsidR="0004232F" w:rsidRPr="00E60F8D" w:rsidRDefault="0004232F" w:rsidP="001D18E6">
            <w:pPr>
              <w:pStyle w:val="TabelleText"/>
              <w:spacing w:line="276" w:lineRule="auto"/>
            </w:pPr>
          </w:p>
        </w:tc>
      </w:tr>
      <w:tr w:rsidR="0004232F" w14:paraId="0B27B510" w14:textId="77777777" w:rsidTr="0004232F">
        <w:tc>
          <w:tcPr>
            <w:tcW w:w="1213" w:type="pct"/>
            <w:vMerge w:val="restart"/>
          </w:tcPr>
          <w:p w14:paraId="26E5182F" w14:textId="77777777" w:rsidR="0004232F" w:rsidRPr="00E60F8D" w:rsidRDefault="0004232F" w:rsidP="0004232F">
            <w:pPr>
              <w:overflowPunct/>
              <w:autoSpaceDE/>
              <w:autoSpaceDN/>
              <w:adjustRightInd/>
              <w:rPr>
                <w:sz w:val="18"/>
                <w:szCs w:val="18"/>
                <w:lang w:val="en-GB"/>
              </w:rPr>
            </w:pPr>
            <w:r>
              <w:rPr>
                <w:color w:val="000000" w:themeColor="text1"/>
              </w:rPr>
              <w:t>Touchscreen Display</w:t>
            </w:r>
          </w:p>
        </w:tc>
        <w:tc>
          <w:tcPr>
            <w:tcW w:w="309" w:type="pct"/>
          </w:tcPr>
          <w:p w14:paraId="3DDD9220" w14:textId="77777777" w:rsidR="0004232F" w:rsidRPr="00E60F8D" w:rsidRDefault="0004232F" w:rsidP="001D18E6">
            <w:pPr>
              <w:overflowPunct/>
              <w:autoSpaceDE/>
              <w:autoSpaceDN/>
              <w:adjustRightInd/>
              <w:rPr>
                <w:sz w:val="18"/>
                <w:szCs w:val="18"/>
                <w:lang w:val="en-GB"/>
              </w:rPr>
            </w:pPr>
          </w:p>
        </w:tc>
        <w:tc>
          <w:tcPr>
            <w:tcW w:w="1681" w:type="pct"/>
          </w:tcPr>
          <w:p w14:paraId="783BA14D" w14:textId="77777777" w:rsidR="0004232F" w:rsidRDefault="0004232F" w:rsidP="0004232F">
            <w:pPr>
              <w:pStyle w:val="TabelleText"/>
              <w:spacing w:line="276" w:lineRule="auto"/>
              <w:rPr>
                <w:lang w:val="en-US"/>
              </w:rPr>
            </w:pPr>
            <w:r w:rsidRPr="00176970">
              <w:rPr>
                <w:lang w:val="en-US"/>
              </w:rPr>
              <w:t>Display User Settings</w:t>
            </w:r>
          </w:p>
        </w:tc>
        <w:tc>
          <w:tcPr>
            <w:tcW w:w="1489" w:type="pct"/>
          </w:tcPr>
          <w:p w14:paraId="22A7F25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008FF0D"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p w14:paraId="142D4A7A"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tc>
        <w:tc>
          <w:tcPr>
            <w:tcW w:w="308" w:type="pct"/>
          </w:tcPr>
          <w:p w14:paraId="288ED901" w14:textId="77777777" w:rsidR="0004232F" w:rsidRPr="00E60F8D" w:rsidRDefault="0004232F" w:rsidP="001D18E6">
            <w:pPr>
              <w:pStyle w:val="TabelleText"/>
              <w:spacing w:line="276" w:lineRule="auto"/>
            </w:pPr>
          </w:p>
        </w:tc>
      </w:tr>
      <w:tr w:rsidR="0004232F" w14:paraId="33BAEEA9" w14:textId="77777777" w:rsidTr="0004232F">
        <w:tc>
          <w:tcPr>
            <w:tcW w:w="1213" w:type="pct"/>
            <w:vMerge/>
          </w:tcPr>
          <w:p w14:paraId="0D59D50C" w14:textId="77777777" w:rsidR="0004232F" w:rsidRPr="00E60F8D" w:rsidRDefault="0004232F" w:rsidP="001D18E6">
            <w:pPr>
              <w:overflowPunct/>
              <w:autoSpaceDE/>
              <w:autoSpaceDN/>
              <w:adjustRightInd/>
              <w:rPr>
                <w:sz w:val="18"/>
                <w:szCs w:val="18"/>
                <w:lang w:val="en-GB"/>
              </w:rPr>
            </w:pPr>
          </w:p>
        </w:tc>
        <w:tc>
          <w:tcPr>
            <w:tcW w:w="309" w:type="pct"/>
          </w:tcPr>
          <w:p w14:paraId="4A4EE39B" w14:textId="77777777" w:rsidR="0004232F" w:rsidRPr="00E60F8D" w:rsidRDefault="0004232F" w:rsidP="001D18E6">
            <w:pPr>
              <w:overflowPunct/>
              <w:autoSpaceDE/>
              <w:autoSpaceDN/>
              <w:adjustRightInd/>
              <w:rPr>
                <w:sz w:val="18"/>
                <w:szCs w:val="18"/>
                <w:lang w:val="en-GB"/>
              </w:rPr>
            </w:pPr>
          </w:p>
        </w:tc>
        <w:tc>
          <w:tcPr>
            <w:tcW w:w="1681" w:type="pct"/>
          </w:tcPr>
          <w:p w14:paraId="4F7E9EA1" w14:textId="77777777" w:rsidR="0004232F" w:rsidRDefault="0004232F" w:rsidP="0004232F">
            <w:pPr>
              <w:pStyle w:val="TabelleText"/>
              <w:spacing w:line="276" w:lineRule="auto"/>
              <w:rPr>
                <w:lang w:val="en-US"/>
              </w:rPr>
            </w:pPr>
            <w:r w:rsidRPr="00176970">
              <w:rPr>
                <w:lang w:val="en-US"/>
              </w:rPr>
              <w:t>Receive Off_Board Request</w:t>
            </w:r>
          </w:p>
        </w:tc>
        <w:tc>
          <w:tcPr>
            <w:tcW w:w="1489" w:type="pct"/>
          </w:tcPr>
          <w:p w14:paraId="479860D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BC8674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22F1811" w14:textId="77777777" w:rsidR="0004232F" w:rsidRPr="00E60F8D" w:rsidRDefault="0004232F" w:rsidP="001D18E6">
            <w:pPr>
              <w:pStyle w:val="TabelleText"/>
              <w:spacing w:line="276" w:lineRule="auto"/>
            </w:pPr>
          </w:p>
        </w:tc>
      </w:tr>
      <w:tr w:rsidR="0004232F" w14:paraId="59E481D6" w14:textId="77777777" w:rsidTr="0004232F">
        <w:trPr>
          <w:gridAfter w:val="1"/>
          <w:wAfter w:w="637" w:type="dxa"/>
        </w:trPr>
        <w:tc>
          <w:tcPr>
            <w:tcW w:w="1213" w:type="pct"/>
            <w:vMerge/>
          </w:tcPr>
          <w:p w14:paraId="2562A2DC" w14:textId="77777777" w:rsidR="0004232F" w:rsidRPr="00E60F8D" w:rsidRDefault="0004232F" w:rsidP="001D18E6">
            <w:pPr>
              <w:overflowPunct/>
              <w:autoSpaceDE/>
              <w:autoSpaceDN/>
              <w:adjustRightInd/>
              <w:rPr>
                <w:sz w:val="18"/>
                <w:szCs w:val="18"/>
                <w:lang w:val="en-GB"/>
              </w:rPr>
            </w:pPr>
          </w:p>
        </w:tc>
        <w:tc>
          <w:tcPr>
            <w:tcW w:w="309" w:type="pct"/>
          </w:tcPr>
          <w:p w14:paraId="540EA71D" w14:textId="77777777" w:rsidR="0004232F" w:rsidRPr="00E60F8D" w:rsidRDefault="0004232F" w:rsidP="001D18E6">
            <w:pPr>
              <w:overflowPunct/>
              <w:autoSpaceDE/>
              <w:autoSpaceDN/>
              <w:adjustRightInd/>
              <w:rPr>
                <w:sz w:val="18"/>
                <w:szCs w:val="18"/>
                <w:lang w:val="en-GB"/>
              </w:rPr>
            </w:pPr>
          </w:p>
        </w:tc>
        <w:tc>
          <w:tcPr>
            <w:tcW w:w="1681" w:type="pct"/>
          </w:tcPr>
          <w:p w14:paraId="512DF187" w14:textId="77777777" w:rsidR="0009168A" w:rsidRDefault="0009168A"/>
        </w:tc>
        <w:tc>
          <w:tcPr>
            <w:tcW w:w="308" w:type="pct"/>
          </w:tcPr>
          <w:p w14:paraId="6A97BAC2" w14:textId="77777777" w:rsidR="0004232F" w:rsidRPr="00E60F8D" w:rsidRDefault="0004232F" w:rsidP="001D18E6">
            <w:pPr>
              <w:pStyle w:val="TabelleText"/>
              <w:spacing w:line="276" w:lineRule="auto"/>
            </w:pPr>
          </w:p>
        </w:tc>
      </w:tr>
      <w:tr w:rsidR="0004232F" w14:paraId="197CAA99" w14:textId="77777777" w:rsidTr="0004232F">
        <w:trPr>
          <w:gridAfter w:val="1"/>
          <w:wAfter w:w="637" w:type="dxa"/>
        </w:trPr>
        <w:tc>
          <w:tcPr>
            <w:tcW w:w="1213" w:type="pct"/>
            <w:vMerge w:val="restart"/>
          </w:tcPr>
          <w:p w14:paraId="2E55D505" w14:textId="77777777" w:rsidR="0004232F" w:rsidRPr="00E60F8D" w:rsidRDefault="0004232F" w:rsidP="0004232F">
            <w:pPr>
              <w:overflowPunct/>
              <w:autoSpaceDE/>
              <w:autoSpaceDN/>
              <w:adjustRightInd/>
              <w:rPr>
                <w:sz w:val="18"/>
                <w:szCs w:val="18"/>
                <w:lang w:val="en-GB"/>
              </w:rPr>
            </w:pPr>
            <w:r>
              <w:rPr>
                <w:color w:val="000000" w:themeColor="text1"/>
              </w:rPr>
              <w:t>HS2 CAN</w:t>
            </w:r>
          </w:p>
        </w:tc>
        <w:tc>
          <w:tcPr>
            <w:tcW w:w="309" w:type="pct"/>
          </w:tcPr>
          <w:p w14:paraId="2DD9F856" w14:textId="77777777" w:rsidR="0004232F" w:rsidRPr="00E60F8D" w:rsidRDefault="0004232F" w:rsidP="001D18E6">
            <w:pPr>
              <w:overflowPunct/>
              <w:autoSpaceDE/>
              <w:autoSpaceDN/>
              <w:adjustRightInd/>
              <w:rPr>
                <w:sz w:val="18"/>
                <w:szCs w:val="18"/>
                <w:lang w:val="en-GB"/>
              </w:rPr>
            </w:pPr>
          </w:p>
        </w:tc>
        <w:tc>
          <w:tcPr>
            <w:tcW w:w="1681" w:type="pct"/>
          </w:tcPr>
          <w:p w14:paraId="1E18B4B7" w14:textId="77777777" w:rsidR="0009168A" w:rsidRDefault="0009168A"/>
        </w:tc>
        <w:tc>
          <w:tcPr>
            <w:tcW w:w="308" w:type="pct"/>
          </w:tcPr>
          <w:p w14:paraId="34D9902C" w14:textId="77777777" w:rsidR="0004232F" w:rsidRPr="00E60F8D" w:rsidRDefault="0004232F" w:rsidP="001D18E6">
            <w:pPr>
              <w:pStyle w:val="TabelleText"/>
              <w:spacing w:line="276" w:lineRule="auto"/>
            </w:pPr>
          </w:p>
        </w:tc>
      </w:tr>
      <w:tr w:rsidR="0004232F" w14:paraId="38C7546C" w14:textId="77777777" w:rsidTr="0004232F">
        <w:trPr>
          <w:gridAfter w:val="1"/>
          <w:wAfter w:w="637" w:type="dxa"/>
        </w:trPr>
        <w:tc>
          <w:tcPr>
            <w:tcW w:w="1213" w:type="pct"/>
            <w:vMerge w:val="restart"/>
          </w:tcPr>
          <w:p w14:paraId="5EA9756A" w14:textId="77777777" w:rsidR="0004232F" w:rsidRPr="00E60F8D" w:rsidRDefault="0004232F" w:rsidP="0004232F">
            <w:pPr>
              <w:overflowPunct/>
              <w:autoSpaceDE/>
              <w:autoSpaceDN/>
              <w:adjustRightInd/>
              <w:rPr>
                <w:sz w:val="18"/>
                <w:szCs w:val="18"/>
                <w:lang w:val="en-GB"/>
              </w:rPr>
            </w:pPr>
            <w:r>
              <w:rPr>
                <w:color w:val="000000" w:themeColor="text1"/>
              </w:rPr>
              <w:t>HS0 CAN</w:t>
            </w:r>
          </w:p>
        </w:tc>
        <w:tc>
          <w:tcPr>
            <w:tcW w:w="309" w:type="pct"/>
          </w:tcPr>
          <w:p w14:paraId="260A4870" w14:textId="77777777" w:rsidR="0004232F" w:rsidRPr="00E60F8D" w:rsidRDefault="0004232F" w:rsidP="001D18E6">
            <w:pPr>
              <w:overflowPunct/>
              <w:autoSpaceDE/>
              <w:autoSpaceDN/>
              <w:adjustRightInd/>
              <w:rPr>
                <w:sz w:val="18"/>
                <w:szCs w:val="18"/>
                <w:lang w:val="en-GB"/>
              </w:rPr>
            </w:pPr>
          </w:p>
        </w:tc>
        <w:tc>
          <w:tcPr>
            <w:tcW w:w="1681" w:type="pct"/>
          </w:tcPr>
          <w:p w14:paraId="7389BDDC" w14:textId="77777777" w:rsidR="0009168A" w:rsidRDefault="0009168A"/>
        </w:tc>
        <w:tc>
          <w:tcPr>
            <w:tcW w:w="308" w:type="pct"/>
          </w:tcPr>
          <w:p w14:paraId="0645A493" w14:textId="77777777" w:rsidR="0004232F" w:rsidRPr="00E60F8D" w:rsidRDefault="0004232F" w:rsidP="001D18E6">
            <w:pPr>
              <w:pStyle w:val="TabelleText"/>
              <w:spacing w:line="276" w:lineRule="auto"/>
            </w:pPr>
          </w:p>
        </w:tc>
      </w:tr>
      <w:tr w:rsidR="0004232F" w14:paraId="2FA91140" w14:textId="77777777" w:rsidTr="0004232F">
        <w:tc>
          <w:tcPr>
            <w:tcW w:w="1213" w:type="pct"/>
            <w:vMerge w:val="restart"/>
          </w:tcPr>
          <w:p w14:paraId="51FE95D7" w14:textId="77777777" w:rsidR="0004232F" w:rsidRPr="00E60F8D" w:rsidRDefault="0004232F" w:rsidP="0004232F">
            <w:pPr>
              <w:overflowPunct/>
              <w:autoSpaceDE/>
              <w:autoSpaceDN/>
              <w:adjustRightInd/>
              <w:rPr>
                <w:sz w:val="18"/>
                <w:szCs w:val="18"/>
                <w:lang w:val="en-GB"/>
              </w:rPr>
            </w:pPr>
            <w:r>
              <w:rPr>
                <w:color w:val="000000" w:themeColor="text1"/>
              </w:rPr>
              <w:lastRenderedPageBreak/>
              <w:t>HV Battery</w:t>
            </w:r>
          </w:p>
        </w:tc>
        <w:tc>
          <w:tcPr>
            <w:tcW w:w="309" w:type="pct"/>
          </w:tcPr>
          <w:p w14:paraId="2EC73472" w14:textId="77777777" w:rsidR="0004232F" w:rsidRPr="00E60F8D" w:rsidRDefault="0004232F" w:rsidP="001D18E6">
            <w:pPr>
              <w:overflowPunct/>
              <w:autoSpaceDE/>
              <w:autoSpaceDN/>
              <w:adjustRightInd/>
              <w:rPr>
                <w:sz w:val="18"/>
                <w:szCs w:val="18"/>
                <w:lang w:val="en-GB"/>
              </w:rPr>
            </w:pPr>
          </w:p>
        </w:tc>
        <w:tc>
          <w:tcPr>
            <w:tcW w:w="1681" w:type="pct"/>
          </w:tcPr>
          <w:p w14:paraId="2B33BD00" w14:textId="77777777" w:rsidR="0004232F" w:rsidRDefault="0004232F" w:rsidP="0004232F">
            <w:pPr>
              <w:pStyle w:val="TabelleText"/>
              <w:spacing w:line="276" w:lineRule="auto"/>
              <w:rPr>
                <w:lang w:val="en-US"/>
              </w:rPr>
            </w:pPr>
            <w:r w:rsidRPr="00176970">
              <w:rPr>
                <w:lang w:val="en-US"/>
              </w:rPr>
              <w:t>Provide Pwr to ACCM</w:t>
            </w:r>
          </w:p>
        </w:tc>
        <w:tc>
          <w:tcPr>
            <w:tcW w:w="1489" w:type="pct"/>
          </w:tcPr>
          <w:p w14:paraId="7AE67CB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74A8E6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24517A7" w14:textId="77777777" w:rsidR="0004232F" w:rsidRPr="00E60F8D" w:rsidRDefault="0004232F" w:rsidP="001D18E6">
            <w:pPr>
              <w:pStyle w:val="TabelleText"/>
              <w:spacing w:line="276" w:lineRule="auto"/>
            </w:pPr>
          </w:p>
        </w:tc>
      </w:tr>
      <w:tr w:rsidR="0004232F" w14:paraId="2C504B60" w14:textId="77777777" w:rsidTr="0004232F">
        <w:trPr>
          <w:gridAfter w:val="1"/>
          <w:wAfter w:w="637" w:type="dxa"/>
        </w:trPr>
        <w:tc>
          <w:tcPr>
            <w:tcW w:w="1213" w:type="pct"/>
            <w:vMerge/>
          </w:tcPr>
          <w:p w14:paraId="040784D8" w14:textId="77777777" w:rsidR="0004232F" w:rsidRPr="00E60F8D" w:rsidRDefault="0004232F" w:rsidP="001D18E6">
            <w:pPr>
              <w:overflowPunct/>
              <w:autoSpaceDE/>
              <w:autoSpaceDN/>
              <w:adjustRightInd/>
              <w:rPr>
                <w:sz w:val="18"/>
                <w:szCs w:val="18"/>
                <w:lang w:val="en-GB"/>
              </w:rPr>
            </w:pPr>
          </w:p>
        </w:tc>
        <w:tc>
          <w:tcPr>
            <w:tcW w:w="309" w:type="pct"/>
          </w:tcPr>
          <w:p w14:paraId="2F800C9D" w14:textId="77777777" w:rsidR="0004232F" w:rsidRPr="00E60F8D" w:rsidRDefault="0004232F" w:rsidP="001D18E6">
            <w:pPr>
              <w:overflowPunct/>
              <w:autoSpaceDE/>
              <w:autoSpaceDN/>
              <w:adjustRightInd/>
              <w:rPr>
                <w:sz w:val="18"/>
                <w:szCs w:val="18"/>
                <w:lang w:val="en-GB"/>
              </w:rPr>
            </w:pPr>
          </w:p>
        </w:tc>
        <w:tc>
          <w:tcPr>
            <w:tcW w:w="1681" w:type="pct"/>
          </w:tcPr>
          <w:p w14:paraId="5E70BB13" w14:textId="77777777" w:rsidR="0009168A" w:rsidRDefault="0009168A"/>
        </w:tc>
        <w:tc>
          <w:tcPr>
            <w:tcW w:w="308" w:type="pct"/>
          </w:tcPr>
          <w:p w14:paraId="25C5B227" w14:textId="77777777" w:rsidR="0004232F" w:rsidRPr="00E60F8D" w:rsidRDefault="0004232F" w:rsidP="001D18E6">
            <w:pPr>
              <w:pStyle w:val="TabelleText"/>
              <w:spacing w:line="276" w:lineRule="auto"/>
            </w:pPr>
          </w:p>
        </w:tc>
      </w:tr>
      <w:tr w:rsidR="0004232F" w14:paraId="34FCEDD3" w14:textId="77777777" w:rsidTr="0004232F">
        <w:tc>
          <w:tcPr>
            <w:tcW w:w="1213" w:type="pct"/>
            <w:vMerge w:val="restart"/>
          </w:tcPr>
          <w:p w14:paraId="1F68671C" w14:textId="77777777" w:rsidR="0004232F" w:rsidRPr="00E60F8D" w:rsidRDefault="0004232F" w:rsidP="0004232F">
            <w:pPr>
              <w:overflowPunct/>
              <w:autoSpaceDE/>
              <w:autoSpaceDN/>
              <w:adjustRightInd/>
              <w:rPr>
                <w:sz w:val="18"/>
                <w:szCs w:val="18"/>
                <w:lang w:val="en-GB"/>
              </w:rPr>
            </w:pPr>
            <w:r>
              <w:rPr>
                <w:color w:val="000000" w:themeColor="text1"/>
              </w:rPr>
              <w:t>Phone</w:t>
            </w:r>
          </w:p>
        </w:tc>
        <w:tc>
          <w:tcPr>
            <w:tcW w:w="309" w:type="pct"/>
          </w:tcPr>
          <w:p w14:paraId="034870B9" w14:textId="77777777" w:rsidR="0004232F" w:rsidRPr="00E60F8D" w:rsidRDefault="0004232F" w:rsidP="001D18E6">
            <w:pPr>
              <w:overflowPunct/>
              <w:autoSpaceDE/>
              <w:autoSpaceDN/>
              <w:adjustRightInd/>
              <w:rPr>
                <w:sz w:val="18"/>
                <w:szCs w:val="18"/>
                <w:lang w:val="en-GB"/>
              </w:rPr>
            </w:pPr>
          </w:p>
        </w:tc>
        <w:tc>
          <w:tcPr>
            <w:tcW w:w="1681" w:type="pct"/>
          </w:tcPr>
          <w:p w14:paraId="0D190AA1" w14:textId="77777777" w:rsidR="0004232F" w:rsidRDefault="0004232F" w:rsidP="0004232F">
            <w:pPr>
              <w:pStyle w:val="TabelleText"/>
              <w:spacing w:line="276" w:lineRule="auto"/>
              <w:rPr>
                <w:lang w:val="en-US"/>
              </w:rPr>
            </w:pPr>
            <w:r w:rsidRPr="00176970">
              <w:rPr>
                <w:lang w:val="en-US"/>
              </w:rPr>
              <w:t>Receive Off_Board Request</w:t>
            </w:r>
          </w:p>
        </w:tc>
        <w:tc>
          <w:tcPr>
            <w:tcW w:w="1489" w:type="pct"/>
          </w:tcPr>
          <w:p w14:paraId="14B9766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A00AC9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6EB1E79" w14:textId="77777777" w:rsidR="0004232F" w:rsidRPr="00E60F8D" w:rsidRDefault="0004232F" w:rsidP="001D18E6">
            <w:pPr>
              <w:pStyle w:val="TabelleText"/>
              <w:spacing w:line="276" w:lineRule="auto"/>
            </w:pPr>
          </w:p>
        </w:tc>
      </w:tr>
      <w:tr w:rsidR="0004232F" w14:paraId="5B3AF160" w14:textId="77777777" w:rsidTr="0004232F">
        <w:tc>
          <w:tcPr>
            <w:tcW w:w="1213" w:type="pct"/>
            <w:vMerge/>
          </w:tcPr>
          <w:p w14:paraId="663C7C0F" w14:textId="77777777" w:rsidR="0004232F" w:rsidRPr="00E60F8D" w:rsidRDefault="0004232F" w:rsidP="001D18E6">
            <w:pPr>
              <w:overflowPunct/>
              <w:autoSpaceDE/>
              <w:autoSpaceDN/>
              <w:adjustRightInd/>
              <w:rPr>
                <w:sz w:val="18"/>
                <w:szCs w:val="18"/>
                <w:lang w:val="en-GB"/>
              </w:rPr>
            </w:pPr>
          </w:p>
        </w:tc>
        <w:tc>
          <w:tcPr>
            <w:tcW w:w="309" w:type="pct"/>
          </w:tcPr>
          <w:p w14:paraId="3970456F" w14:textId="77777777" w:rsidR="0004232F" w:rsidRPr="00E60F8D" w:rsidRDefault="0004232F" w:rsidP="001D18E6">
            <w:pPr>
              <w:overflowPunct/>
              <w:autoSpaceDE/>
              <w:autoSpaceDN/>
              <w:adjustRightInd/>
              <w:rPr>
                <w:sz w:val="18"/>
                <w:szCs w:val="18"/>
                <w:lang w:val="en-GB"/>
              </w:rPr>
            </w:pPr>
          </w:p>
        </w:tc>
        <w:tc>
          <w:tcPr>
            <w:tcW w:w="1681" w:type="pct"/>
          </w:tcPr>
          <w:p w14:paraId="23248213" w14:textId="77777777" w:rsidR="0004232F" w:rsidRDefault="0004232F" w:rsidP="0004232F">
            <w:pPr>
              <w:pStyle w:val="TabelleText"/>
              <w:spacing w:line="276" w:lineRule="auto"/>
              <w:rPr>
                <w:lang w:val="en-US"/>
              </w:rPr>
            </w:pPr>
            <w:r w:rsidRPr="00176970">
              <w:rPr>
                <w:lang w:val="en-US"/>
              </w:rPr>
              <w:t>Relay Off Board Request</w:t>
            </w:r>
          </w:p>
        </w:tc>
        <w:tc>
          <w:tcPr>
            <w:tcW w:w="1489" w:type="pct"/>
          </w:tcPr>
          <w:p w14:paraId="4A9EE91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D602D0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DAC6F68" w14:textId="77777777" w:rsidR="0004232F" w:rsidRPr="00E60F8D" w:rsidRDefault="0004232F" w:rsidP="001D18E6">
            <w:pPr>
              <w:pStyle w:val="TabelleText"/>
              <w:spacing w:line="276" w:lineRule="auto"/>
            </w:pPr>
          </w:p>
        </w:tc>
      </w:tr>
      <w:tr w:rsidR="0004232F" w14:paraId="7D3486D7" w14:textId="77777777" w:rsidTr="0004232F">
        <w:trPr>
          <w:gridAfter w:val="1"/>
          <w:wAfter w:w="637" w:type="dxa"/>
        </w:trPr>
        <w:tc>
          <w:tcPr>
            <w:tcW w:w="1213" w:type="pct"/>
            <w:vMerge/>
          </w:tcPr>
          <w:p w14:paraId="7F4ACECE" w14:textId="77777777" w:rsidR="0004232F" w:rsidRPr="00E60F8D" w:rsidRDefault="0004232F" w:rsidP="001D18E6">
            <w:pPr>
              <w:overflowPunct/>
              <w:autoSpaceDE/>
              <w:autoSpaceDN/>
              <w:adjustRightInd/>
              <w:rPr>
                <w:sz w:val="18"/>
                <w:szCs w:val="18"/>
                <w:lang w:val="en-GB"/>
              </w:rPr>
            </w:pPr>
          </w:p>
        </w:tc>
        <w:tc>
          <w:tcPr>
            <w:tcW w:w="309" w:type="pct"/>
          </w:tcPr>
          <w:p w14:paraId="73ECBA5B" w14:textId="77777777" w:rsidR="0004232F" w:rsidRPr="00E60F8D" w:rsidRDefault="0004232F" w:rsidP="001D18E6">
            <w:pPr>
              <w:overflowPunct/>
              <w:autoSpaceDE/>
              <w:autoSpaceDN/>
              <w:adjustRightInd/>
              <w:rPr>
                <w:sz w:val="18"/>
                <w:szCs w:val="18"/>
                <w:lang w:val="en-GB"/>
              </w:rPr>
            </w:pPr>
          </w:p>
        </w:tc>
        <w:tc>
          <w:tcPr>
            <w:tcW w:w="1681" w:type="pct"/>
          </w:tcPr>
          <w:p w14:paraId="5BB62945" w14:textId="77777777" w:rsidR="0009168A" w:rsidRDefault="0009168A"/>
        </w:tc>
        <w:tc>
          <w:tcPr>
            <w:tcW w:w="308" w:type="pct"/>
          </w:tcPr>
          <w:p w14:paraId="765A31C7" w14:textId="77777777" w:rsidR="0004232F" w:rsidRPr="00E60F8D" w:rsidRDefault="0004232F" w:rsidP="001D18E6">
            <w:pPr>
              <w:pStyle w:val="TabelleText"/>
              <w:spacing w:line="276" w:lineRule="auto"/>
            </w:pPr>
          </w:p>
        </w:tc>
      </w:tr>
      <w:tr w:rsidR="0004232F" w14:paraId="3D29252A" w14:textId="77777777" w:rsidTr="0004232F">
        <w:tc>
          <w:tcPr>
            <w:tcW w:w="1213" w:type="pct"/>
            <w:vMerge w:val="restart"/>
          </w:tcPr>
          <w:p w14:paraId="6325E781" w14:textId="77777777" w:rsidR="0004232F" w:rsidRPr="00E60F8D" w:rsidRDefault="0004232F" w:rsidP="0004232F">
            <w:pPr>
              <w:overflowPunct/>
              <w:autoSpaceDE/>
              <w:autoSpaceDN/>
              <w:adjustRightInd/>
              <w:rPr>
                <w:sz w:val="18"/>
                <w:szCs w:val="18"/>
                <w:lang w:val="en-GB"/>
              </w:rPr>
            </w:pPr>
            <w:r>
              <w:rPr>
                <w:color w:val="000000" w:themeColor="text1"/>
              </w:rPr>
              <w:t>RCCM ECU</w:t>
            </w:r>
          </w:p>
        </w:tc>
        <w:tc>
          <w:tcPr>
            <w:tcW w:w="309" w:type="pct"/>
          </w:tcPr>
          <w:p w14:paraId="402F3461" w14:textId="77777777" w:rsidR="0004232F" w:rsidRPr="00E60F8D" w:rsidRDefault="0004232F" w:rsidP="001D18E6">
            <w:pPr>
              <w:overflowPunct/>
              <w:autoSpaceDE/>
              <w:autoSpaceDN/>
              <w:adjustRightInd/>
              <w:rPr>
                <w:sz w:val="18"/>
                <w:szCs w:val="18"/>
                <w:lang w:val="en-GB"/>
              </w:rPr>
            </w:pPr>
          </w:p>
        </w:tc>
        <w:tc>
          <w:tcPr>
            <w:tcW w:w="1681" w:type="pct"/>
          </w:tcPr>
          <w:p w14:paraId="6DF93205" w14:textId="77777777" w:rsidR="0004232F" w:rsidRDefault="0004232F" w:rsidP="0004232F">
            <w:pPr>
              <w:pStyle w:val="TabelleText"/>
              <w:spacing w:line="276" w:lineRule="auto"/>
              <w:rPr>
                <w:lang w:val="en-US"/>
              </w:rPr>
            </w:pPr>
            <w:r w:rsidRPr="00176970">
              <w:rPr>
                <w:lang w:val="en-US"/>
              </w:rPr>
              <w:t>Request Blower On</w:t>
            </w:r>
          </w:p>
        </w:tc>
        <w:tc>
          <w:tcPr>
            <w:tcW w:w="1489" w:type="pct"/>
          </w:tcPr>
          <w:p w14:paraId="0C00E04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8A8E461"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224E15E3"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Run Time</w:t>
            </w:r>
          </w:p>
          <w:p w14:paraId="28AA653B"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tc>
        <w:tc>
          <w:tcPr>
            <w:tcW w:w="308" w:type="pct"/>
          </w:tcPr>
          <w:p w14:paraId="2BFA5204" w14:textId="77777777" w:rsidR="0004232F" w:rsidRPr="00E60F8D" w:rsidRDefault="0004232F" w:rsidP="001D18E6">
            <w:pPr>
              <w:pStyle w:val="TabelleText"/>
              <w:spacing w:line="276" w:lineRule="auto"/>
            </w:pPr>
          </w:p>
        </w:tc>
      </w:tr>
      <w:tr w:rsidR="0004232F" w14:paraId="0403C270" w14:textId="77777777" w:rsidTr="0004232F">
        <w:tc>
          <w:tcPr>
            <w:tcW w:w="1213" w:type="pct"/>
            <w:vMerge/>
          </w:tcPr>
          <w:p w14:paraId="6E83A18F" w14:textId="77777777" w:rsidR="0004232F" w:rsidRPr="00E60F8D" w:rsidRDefault="0004232F" w:rsidP="001D18E6">
            <w:pPr>
              <w:overflowPunct/>
              <w:autoSpaceDE/>
              <w:autoSpaceDN/>
              <w:adjustRightInd/>
              <w:rPr>
                <w:sz w:val="18"/>
                <w:szCs w:val="18"/>
                <w:lang w:val="en-GB"/>
              </w:rPr>
            </w:pPr>
          </w:p>
        </w:tc>
        <w:tc>
          <w:tcPr>
            <w:tcW w:w="309" w:type="pct"/>
          </w:tcPr>
          <w:p w14:paraId="4AD9DAF7" w14:textId="77777777" w:rsidR="0004232F" w:rsidRPr="00E60F8D" w:rsidRDefault="0004232F" w:rsidP="001D18E6">
            <w:pPr>
              <w:overflowPunct/>
              <w:autoSpaceDE/>
              <w:autoSpaceDN/>
              <w:adjustRightInd/>
              <w:rPr>
                <w:sz w:val="18"/>
                <w:szCs w:val="18"/>
                <w:lang w:val="en-GB"/>
              </w:rPr>
            </w:pPr>
          </w:p>
        </w:tc>
        <w:tc>
          <w:tcPr>
            <w:tcW w:w="1681" w:type="pct"/>
          </w:tcPr>
          <w:p w14:paraId="22B224DA" w14:textId="77777777" w:rsidR="0004232F" w:rsidRDefault="0004232F" w:rsidP="0004232F">
            <w:pPr>
              <w:pStyle w:val="TabelleText"/>
              <w:spacing w:line="276" w:lineRule="auto"/>
              <w:rPr>
                <w:lang w:val="en-US"/>
              </w:rPr>
            </w:pPr>
            <w:r w:rsidRPr="00176970">
              <w:rPr>
                <w:lang w:val="en-US"/>
              </w:rPr>
              <w:t>Actuate_Blower</w:t>
            </w:r>
          </w:p>
        </w:tc>
        <w:tc>
          <w:tcPr>
            <w:tcW w:w="1489" w:type="pct"/>
          </w:tcPr>
          <w:p w14:paraId="273C80F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72D0974"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Off</w:t>
            </w:r>
          </w:p>
          <w:p w14:paraId="75D09309"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5DA5AFB0"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p w14:paraId="3851D0AC"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before Sleep Condition</w:t>
            </w:r>
          </w:p>
        </w:tc>
        <w:tc>
          <w:tcPr>
            <w:tcW w:w="308" w:type="pct"/>
          </w:tcPr>
          <w:p w14:paraId="35BF393E" w14:textId="77777777" w:rsidR="0004232F" w:rsidRPr="00E60F8D" w:rsidRDefault="0004232F" w:rsidP="001D18E6">
            <w:pPr>
              <w:pStyle w:val="TabelleText"/>
              <w:spacing w:line="276" w:lineRule="auto"/>
            </w:pPr>
          </w:p>
        </w:tc>
      </w:tr>
      <w:tr w:rsidR="0004232F" w14:paraId="2575ABCE" w14:textId="77777777" w:rsidTr="0004232F">
        <w:tc>
          <w:tcPr>
            <w:tcW w:w="1213" w:type="pct"/>
            <w:vMerge/>
          </w:tcPr>
          <w:p w14:paraId="1F46FE08" w14:textId="77777777" w:rsidR="0004232F" w:rsidRPr="00E60F8D" w:rsidRDefault="0004232F" w:rsidP="001D18E6">
            <w:pPr>
              <w:overflowPunct/>
              <w:autoSpaceDE/>
              <w:autoSpaceDN/>
              <w:adjustRightInd/>
              <w:rPr>
                <w:sz w:val="18"/>
                <w:szCs w:val="18"/>
                <w:lang w:val="en-GB"/>
              </w:rPr>
            </w:pPr>
          </w:p>
        </w:tc>
        <w:tc>
          <w:tcPr>
            <w:tcW w:w="309" w:type="pct"/>
          </w:tcPr>
          <w:p w14:paraId="018C4D5B" w14:textId="77777777" w:rsidR="0004232F" w:rsidRPr="00E60F8D" w:rsidRDefault="0004232F" w:rsidP="001D18E6">
            <w:pPr>
              <w:overflowPunct/>
              <w:autoSpaceDE/>
              <w:autoSpaceDN/>
              <w:adjustRightInd/>
              <w:rPr>
                <w:sz w:val="18"/>
                <w:szCs w:val="18"/>
                <w:lang w:val="en-GB"/>
              </w:rPr>
            </w:pPr>
          </w:p>
        </w:tc>
        <w:tc>
          <w:tcPr>
            <w:tcW w:w="1681" w:type="pct"/>
          </w:tcPr>
          <w:p w14:paraId="7E80445E" w14:textId="77777777" w:rsidR="0004232F" w:rsidRDefault="0004232F" w:rsidP="0004232F">
            <w:pPr>
              <w:pStyle w:val="TabelleText"/>
              <w:spacing w:line="276" w:lineRule="auto"/>
              <w:rPr>
                <w:lang w:val="en-US"/>
              </w:rPr>
            </w:pPr>
            <w:r w:rsidRPr="00176970">
              <w:rPr>
                <w:lang w:val="en-US"/>
              </w:rPr>
              <w:t>Provide Cabin Temperature</w:t>
            </w:r>
          </w:p>
        </w:tc>
        <w:tc>
          <w:tcPr>
            <w:tcW w:w="1489" w:type="pct"/>
          </w:tcPr>
          <w:p w14:paraId="19CBBFB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8868E59" w14:textId="77777777" w:rsidR="0004232F" w:rsidRDefault="0004232F" w:rsidP="0004232F">
            <w:pPr>
              <w:pStyle w:val="TabelleText"/>
              <w:numPr>
                <w:ilvl w:val="0"/>
                <w:numId w:val="20"/>
              </w:numPr>
              <w:spacing w:line="276" w:lineRule="auto"/>
              <w:ind w:left="220" w:hanging="140"/>
              <w:rPr>
                <w:lang w:val="en-US"/>
              </w:rPr>
            </w:pPr>
            <w:r w:rsidRPr="006E3D82">
              <w:rPr>
                <w:lang w:val="en-US"/>
              </w:rPr>
              <w:t>Cabin Temp Interval</w:t>
            </w:r>
          </w:p>
          <w:p w14:paraId="1D0FAF05" w14:textId="77777777" w:rsidR="0004232F" w:rsidRDefault="0004232F" w:rsidP="0004232F">
            <w:pPr>
              <w:pStyle w:val="TabelleText"/>
              <w:numPr>
                <w:ilvl w:val="0"/>
                <w:numId w:val="20"/>
              </w:numPr>
              <w:spacing w:line="276" w:lineRule="auto"/>
              <w:ind w:left="220" w:hanging="140"/>
              <w:rPr>
                <w:lang w:val="en-US"/>
              </w:rPr>
            </w:pPr>
            <w:r w:rsidRPr="006E3D82">
              <w:rPr>
                <w:lang w:val="en-US"/>
              </w:rPr>
              <w:t>Cabin Temperature Provider</w:t>
            </w:r>
          </w:p>
          <w:p w14:paraId="7DBA1F9D"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685BD134" w14:textId="77777777" w:rsidR="0004232F" w:rsidRPr="00E60F8D" w:rsidRDefault="0004232F" w:rsidP="001D18E6">
            <w:pPr>
              <w:pStyle w:val="TabelleText"/>
              <w:spacing w:line="276" w:lineRule="auto"/>
            </w:pPr>
          </w:p>
        </w:tc>
      </w:tr>
      <w:tr w:rsidR="0004232F" w14:paraId="1D3C94AD" w14:textId="77777777" w:rsidTr="0004232F">
        <w:tc>
          <w:tcPr>
            <w:tcW w:w="1213" w:type="pct"/>
            <w:vMerge/>
          </w:tcPr>
          <w:p w14:paraId="2E4CD79A" w14:textId="77777777" w:rsidR="0004232F" w:rsidRPr="00E60F8D" w:rsidRDefault="0004232F" w:rsidP="001D18E6">
            <w:pPr>
              <w:overflowPunct/>
              <w:autoSpaceDE/>
              <w:autoSpaceDN/>
              <w:adjustRightInd/>
              <w:rPr>
                <w:sz w:val="18"/>
                <w:szCs w:val="18"/>
                <w:lang w:val="en-GB"/>
              </w:rPr>
            </w:pPr>
          </w:p>
        </w:tc>
        <w:tc>
          <w:tcPr>
            <w:tcW w:w="309" w:type="pct"/>
          </w:tcPr>
          <w:p w14:paraId="54F7F9A6" w14:textId="77777777" w:rsidR="0004232F" w:rsidRPr="00E60F8D" w:rsidRDefault="0004232F" w:rsidP="001D18E6">
            <w:pPr>
              <w:overflowPunct/>
              <w:autoSpaceDE/>
              <w:autoSpaceDN/>
              <w:adjustRightInd/>
              <w:rPr>
                <w:sz w:val="18"/>
                <w:szCs w:val="18"/>
                <w:lang w:val="en-GB"/>
              </w:rPr>
            </w:pPr>
          </w:p>
        </w:tc>
        <w:tc>
          <w:tcPr>
            <w:tcW w:w="1681" w:type="pct"/>
          </w:tcPr>
          <w:p w14:paraId="483132D1" w14:textId="77777777" w:rsidR="0004232F" w:rsidRDefault="0004232F" w:rsidP="0004232F">
            <w:pPr>
              <w:pStyle w:val="TabelleText"/>
              <w:spacing w:line="276" w:lineRule="auto"/>
              <w:rPr>
                <w:lang w:val="en-US"/>
              </w:rPr>
            </w:pPr>
            <w:r w:rsidRPr="00176970">
              <w:rPr>
                <w:lang w:val="en-US"/>
              </w:rPr>
              <w:t>Receive OSA Temp</w:t>
            </w:r>
          </w:p>
        </w:tc>
        <w:tc>
          <w:tcPr>
            <w:tcW w:w="1489" w:type="pct"/>
          </w:tcPr>
          <w:p w14:paraId="227749C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5562691"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Temperature ECM_HEV to HPCM</w:t>
            </w:r>
          </w:p>
          <w:p w14:paraId="65126942"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Temperture Provided to RCCM</w:t>
            </w:r>
          </w:p>
        </w:tc>
        <w:tc>
          <w:tcPr>
            <w:tcW w:w="308" w:type="pct"/>
          </w:tcPr>
          <w:p w14:paraId="0E5CE7FD" w14:textId="77777777" w:rsidR="0004232F" w:rsidRPr="00E60F8D" w:rsidRDefault="0004232F" w:rsidP="001D18E6">
            <w:pPr>
              <w:pStyle w:val="TabelleText"/>
              <w:spacing w:line="276" w:lineRule="auto"/>
            </w:pPr>
          </w:p>
        </w:tc>
      </w:tr>
      <w:tr w:rsidR="0004232F" w14:paraId="1A5BC951" w14:textId="77777777" w:rsidTr="0004232F">
        <w:trPr>
          <w:gridAfter w:val="1"/>
          <w:wAfter w:w="637" w:type="dxa"/>
        </w:trPr>
        <w:tc>
          <w:tcPr>
            <w:tcW w:w="1213" w:type="pct"/>
            <w:vMerge/>
          </w:tcPr>
          <w:p w14:paraId="38207A6E" w14:textId="77777777" w:rsidR="0004232F" w:rsidRPr="00E60F8D" w:rsidRDefault="0004232F" w:rsidP="001D18E6">
            <w:pPr>
              <w:overflowPunct/>
              <w:autoSpaceDE/>
              <w:autoSpaceDN/>
              <w:adjustRightInd/>
              <w:rPr>
                <w:sz w:val="18"/>
                <w:szCs w:val="18"/>
                <w:lang w:val="en-GB"/>
              </w:rPr>
            </w:pPr>
          </w:p>
        </w:tc>
        <w:tc>
          <w:tcPr>
            <w:tcW w:w="309" w:type="pct"/>
          </w:tcPr>
          <w:p w14:paraId="51058FAC" w14:textId="77777777" w:rsidR="0004232F" w:rsidRPr="00E60F8D" w:rsidRDefault="0004232F" w:rsidP="001D18E6">
            <w:pPr>
              <w:overflowPunct/>
              <w:autoSpaceDE/>
              <w:autoSpaceDN/>
              <w:adjustRightInd/>
              <w:rPr>
                <w:sz w:val="18"/>
                <w:szCs w:val="18"/>
                <w:lang w:val="en-GB"/>
              </w:rPr>
            </w:pPr>
          </w:p>
        </w:tc>
        <w:tc>
          <w:tcPr>
            <w:tcW w:w="1681" w:type="pct"/>
          </w:tcPr>
          <w:p w14:paraId="5D659EC9" w14:textId="77777777" w:rsidR="0009168A" w:rsidRDefault="0009168A"/>
        </w:tc>
        <w:tc>
          <w:tcPr>
            <w:tcW w:w="308" w:type="pct"/>
          </w:tcPr>
          <w:p w14:paraId="1E89750A" w14:textId="77777777" w:rsidR="0004232F" w:rsidRPr="00E60F8D" w:rsidRDefault="0004232F" w:rsidP="001D18E6">
            <w:pPr>
              <w:pStyle w:val="TabelleText"/>
              <w:spacing w:line="276" w:lineRule="auto"/>
            </w:pPr>
          </w:p>
        </w:tc>
      </w:tr>
      <w:tr w:rsidR="0004232F" w14:paraId="029A2310" w14:textId="77777777" w:rsidTr="0004232F">
        <w:tc>
          <w:tcPr>
            <w:tcW w:w="1213" w:type="pct"/>
            <w:vMerge w:val="restart"/>
          </w:tcPr>
          <w:p w14:paraId="4E46E33E" w14:textId="77777777" w:rsidR="0004232F" w:rsidRPr="00E60F8D" w:rsidRDefault="0004232F" w:rsidP="0004232F">
            <w:pPr>
              <w:overflowPunct/>
              <w:autoSpaceDE/>
              <w:autoSpaceDN/>
              <w:adjustRightInd/>
              <w:rPr>
                <w:sz w:val="18"/>
                <w:szCs w:val="18"/>
                <w:lang w:val="en-GB"/>
              </w:rPr>
            </w:pPr>
            <w:r>
              <w:rPr>
                <w:color w:val="000000" w:themeColor="text1"/>
              </w:rPr>
              <w:t>Blower Actuator</w:t>
            </w:r>
          </w:p>
        </w:tc>
        <w:tc>
          <w:tcPr>
            <w:tcW w:w="309" w:type="pct"/>
          </w:tcPr>
          <w:p w14:paraId="1088B1EB" w14:textId="77777777" w:rsidR="0004232F" w:rsidRPr="00E60F8D" w:rsidRDefault="0004232F" w:rsidP="001D18E6">
            <w:pPr>
              <w:overflowPunct/>
              <w:autoSpaceDE/>
              <w:autoSpaceDN/>
              <w:adjustRightInd/>
              <w:rPr>
                <w:sz w:val="18"/>
                <w:szCs w:val="18"/>
                <w:lang w:val="en-GB"/>
              </w:rPr>
            </w:pPr>
          </w:p>
        </w:tc>
        <w:tc>
          <w:tcPr>
            <w:tcW w:w="1681" w:type="pct"/>
          </w:tcPr>
          <w:p w14:paraId="671E4987" w14:textId="77777777" w:rsidR="0004232F" w:rsidRDefault="0004232F" w:rsidP="0004232F">
            <w:pPr>
              <w:pStyle w:val="TabelleText"/>
              <w:spacing w:line="276" w:lineRule="auto"/>
              <w:rPr>
                <w:lang w:val="en-US"/>
              </w:rPr>
            </w:pPr>
            <w:r w:rsidRPr="00176970">
              <w:rPr>
                <w:lang w:val="en-US"/>
              </w:rPr>
              <w:t>Actuate_Blower</w:t>
            </w:r>
          </w:p>
        </w:tc>
        <w:tc>
          <w:tcPr>
            <w:tcW w:w="1489" w:type="pct"/>
          </w:tcPr>
          <w:p w14:paraId="0FF7B2F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C9A3973"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Off</w:t>
            </w:r>
          </w:p>
          <w:p w14:paraId="339ACAB1"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545EC0F1"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p w14:paraId="521CB2D2"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before Sleep Condition</w:t>
            </w:r>
          </w:p>
        </w:tc>
        <w:tc>
          <w:tcPr>
            <w:tcW w:w="308" w:type="pct"/>
          </w:tcPr>
          <w:p w14:paraId="3204F0E4" w14:textId="77777777" w:rsidR="0004232F" w:rsidRPr="00E60F8D" w:rsidRDefault="0004232F" w:rsidP="001D18E6">
            <w:pPr>
              <w:pStyle w:val="TabelleText"/>
              <w:spacing w:line="276" w:lineRule="auto"/>
            </w:pPr>
          </w:p>
        </w:tc>
      </w:tr>
      <w:tr w:rsidR="0004232F" w14:paraId="72DE469F" w14:textId="77777777" w:rsidTr="0004232F">
        <w:trPr>
          <w:gridAfter w:val="1"/>
          <w:wAfter w:w="637" w:type="dxa"/>
        </w:trPr>
        <w:tc>
          <w:tcPr>
            <w:tcW w:w="1213" w:type="pct"/>
            <w:vMerge/>
          </w:tcPr>
          <w:p w14:paraId="6E3FD42F" w14:textId="77777777" w:rsidR="0004232F" w:rsidRPr="00E60F8D" w:rsidRDefault="0004232F" w:rsidP="001D18E6">
            <w:pPr>
              <w:overflowPunct/>
              <w:autoSpaceDE/>
              <w:autoSpaceDN/>
              <w:adjustRightInd/>
              <w:rPr>
                <w:sz w:val="18"/>
                <w:szCs w:val="18"/>
                <w:lang w:val="en-GB"/>
              </w:rPr>
            </w:pPr>
          </w:p>
        </w:tc>
        <w:tc>
          <w:tcPr>
            <w:tcW w:w="309" w:type="pct"/>
          </w:tcPr>
          <w:p w14:paraId="21BBF1D6" w14:textId="77777777" w:rsidR="0004232F" w:rsidRPr="00E60F8D" w:rsidRDefault="0004232F" w:rsidP="001D18E6">
            <w:pPr>
              <w:overflowPunct/>
              <w:autoSpaceDE/>
              <w:autoSpaceDN/>
              <w:adjustRightInd/>
              <w:rPr>
                <w:sz w:val="18"/>
                <w:szCs w:val="18"/>
                <w:lang w:val="en-GB"/>
              </w:rPr>
            </w:pPr>
          </w:p>
        </w:tc>
        <w:tc>
          <w:tcPr>
            <w:tcW w:w="1681" w:type="pct"/>
          </w:tcPr>
          <w:p w14:paraId="4239525E" w14:textId="77777777" w:rsidR="0009168A" w:rsidRDefault="0009168A"/>
        </w:tc>
        <w:tc>
          <w:tcPr>
            <w:tcW w:w="308" w:type="pct"/>
          </w:tcPr>
          <w:p w14:paraId="2C19BFC2" w14:textId="77777777" w:rsidR="0004232F" w:rsidRPr="00E60F8D" w:rsidRDefault="0004232F" w:rsidP="001D18E6">
            <w:pPr>
              <w:pStyle w:val="TabelleText"/>
              <w:spacing w:line="276" w:lineRule="auto"/>
            </w:pPr>
          </w:p>
        </w:tc>
      </w:tr>
      <w:tr w:rsidR="0004232F" w14:paraId="2A38F029" w14:textId="77777777" w:rsidTr="0004232F">
        <w:tc>
          <w:tcPr>
            <w:tcW w:w="1213" w:type="pct"/>
            <w:vMerge w:val="restart"/>
          </w:tcPr>
          <w:p w14:paraId="54483719" w14:textId="77777777" w:rsidR="0004232F" w:rsidRPr="00E60F8D" w:rsidRDefault="0004232F" w:rsidP="0004232F">
            <w:pPr>
              <w:overflowPunct/>
              <w:autoSpaceDE/>
              <w:autoSpaceDN/>
              <w:adjustRightInd/>
              <w:rPr>
                <w:sz w:val="18"/>
                <w:szCs w:val="18"/>
                <w:lang w:val="en-GB"/>
              </w:rPr>
            </w:pPr>
            <w:r>
              <w:rPr>
                <w:color w:val="000000" w:themeColor="text1"/>
              </w:rPr>
              <w:t>BLOWER Signal</w:t>
            </w:r>
          </w:p>
        </w:tc>
        <w:tc>
          <w:tcPr>
            <w:tcW w:w="309" w:type="pct"/>
          </w:tcPr>
          <w:p w14:paraId="7176A54D" w14:textId="77777777" w:rsidR="0004232F" w:rsidRPr="00E60F8D" w:rsidRDefault="0004232F" w:rsidP="001D18E6">
            <w:pPr>
              <w:overflowPunct/>
              <w:autoSpaceDE/>
              <w:autoSpaceDN/>
              <w:adjustRightInd/>
              <w:rPr>
                <w:sz w:val="18"/>
                <w:szCs w:val="18"/>
                <w:lang w:val="en-GB"/>
              </w:rPr>
            </w:pPr>
          </w:p>
        </w:tc>
        <w:tc>
          <w:tcPr>
            <w:tcW w:w="1681" w:type="pct"/>
          </w:tcPr>
          <w:p w14:paraId="6FB07866" w14:textId="77777777" w:rsidR="0004232F" w:rsidRDefault="0004232F" w:rsidP="0004232F">
            <w:pPr>
              <w:pStyle w:val="TabelleText"/>
              <w:spacing w:line="276" w:lineRule="auto"/>
              <w:rPr>
                <w:lang w:val="en-US"/>
              </w:rPr>
            </w:pPr>
            <w:r w:rsidRPr="00176970">
              <w:rPr>
                <w:lang w:val="en-US"/>
              </w:rPr>
              <w:t>Actuate_Blower</w:t>
            </w:r>
          </w:p>
        </w:tc>
        <w:tc>
          <w:tcPr>
            <w:tcW w:w="1489" w:type="pct"/>
          </w:tcPr>
          <w:p w14:paraId="6007E3F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9C0EE12"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Off</w:t>
            </w:r>
          </w:p>
          <w:p w14:paraId="6979E7A0"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04B7E315"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p w14:paraId="1D8F5D12"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before Sleep Condition</w:t>
            </w:r>
          </w:p>
        </w:tc>
        <w:tc>
          <w:tcPr>
            <w:tcW w:w="308" w:type="pct"/>
          </w:tcPr>
          <w:p w14:paraId="1FF2371C" w14:textId="77777777" w:rsidR="0004232F" w:rsidRPr="00E60F8D" w:rsidRDefault="0004232F" w:rsidP="001D18E6">
            <w:pPr>
              <w:pStyle w:val="TabelleText"/>
              <w:spacing w:line="276" w:lineRule="auto"/>
            </w:pPr>
          </w:p>
        </w:tc>
      </w:tr>
      <w:tr w:rsidR="0004232F" w14:paraId="1A84D031" w14:textId="77777777" w:rsidTr="0004232F">
        <w:trPr>
          <w:gridAfter w:val="1"/>
          <w:wAfter w:w="637" w:type="dxa"/>
        </w:trPr>
        <w:tc>
          <w:tcPr>
            <w:tcW w:w="1213" w:type="pct"/>
            <w:vMerge/>
          </w:tcPr>
          <w:p w14:paraId="65621734" w14:textId="77777777" w:rsidR="0004232F" w:rsidRPr="00E60F8D" w:rsidRDefault="0004232F" w:rsidP="001D18E6">
            <w:pPr>
              <w:overflowPunct/>
              <w:autoSpaceDE/>
              <w:autoSpaceDN/>
              <w:adjustRightInd/>
              <w:rPr>
                <w:sz w:val="18"/>
                <w:szCs w:val="18"/>
                <w:lang w:val="en-GB"/>
              </w:rPr>
            </w:pPr>
          </w:p>
        </w:tc>
        <w:tc>
          <w:tcPr>
            <w:tcW w:w="309" w:type="pct"/>
          </w:tcPr>
          <w:p w14:paraId="7F211C93" w14:textId="77777777" w:rsidR="0004232F" w:rsidRPr="00E60F8D" w:rsidRDefault="0004232F" w:rsidP="001D18E6">
            <w:pPr>
              <w:overflowPunct/>
              <w:autoSpaceDE/>
              <w:autoSpaceDN/>
              <w:adjustRightInd/>
              <w:rPr>
                <w:sz w:val="18"/>
                <w:szCs w:val="18"/>
                <w:lang w:val="en-GB"/>
              </w:rPr>
            </w:pPr>
          </w:p>
        </w:tc>
        <w:tc>
          <w:tcPr>
            <w:tcW w:w="1681" w:type="pct"/>
          </w:tcPr>
          <w:p w14:paraId="345228D1" w14:textId="77777777" w:rsidR="0009168A" w:rsidRDefault="0009168A"/>
        </w:tc>
        <w:tc>
          <w:tcPr>
            <w:tcW w:w="308" w:type="pct"/>
          </w:tcPr>
          <w:p w14:paraId="4EF4A5AD" w14:textId="77777777" w:rsidR="0004232F" w:rsidRPr="00E60F8D" w:rsidRDefault="0004232F" w:rsidP="001D18E6">
            <w:pPr>
              <w:pStyle w:val="TabelleText"/>
              <w:spacing w:line="276" w:lineRule="auto"/>
            </w:pPr>
          </w:p>
        </w:tc>
      </w:tr>
      <w:tr w:rsidR="0004232F" w14:paraId="65619938" w14:textId="77777777" w:rsidTr="0004232F">
        <w:trPr>
          <w:gridAfter w:val="1"/>
          <w:wAfter w:w="637" w:type="dxa"/>
        </w:trPr>
        <w:tc>
          <w:tcPr>
            <w:tcW w:w="1213" w:type="pct"/>
            <w:vMerge w:val="restart"/>
          </w:tcPr>
          <w:p w14:paraId="7433A251" w14:textId="77777777" w:rsidR="0004232F" w:rsidRPr="00E60F8D" w:rsidRDefault="0004232F" w:rsidP="0004232F">
            <w:pPr>
              <w:overflowPunct/>
              <w:autoSpaceDE/>
              <w:autoSpaceDN/>
              <w:adjustRightInd/>
              <w:rPr>
                <w:sz w:val="18"/>
                <w:szCs w:val="18"/>
                <w:lang w:val="en-GB"/>
              </w:rPr>
            </w:pPr>
            <w:r>
              <w:rPr>
                <w:color w:val="000000" w:themeColor="text1"/>
              </w:rPr>
              <w:t>CAN Connector</w:t>
            </w:r>
          </w:p>
        </w:tc>
        <w:tc>
          <w:tcPr>
            <w:tcW w:w="309" w:type="pct"/>
          </w:tcPr>
          <w:p w14:paraId="7BE6F84E" w14:textId="77777777" w:rsidR="0004232F" w:rsidRPr="00E60F8D" w:rsidRDefault="0004232F" w:rsidP="001D18E6">
            <w:pPr>
              <w:overflowPunct/>
              <w:autoSpaceDE/>
              <w:autoSpaceDN/>
              <w:adjustRightInd/>
              <w:rPr>
                <w:sz w:val="18"/>
                <w:szCs w:val="18"/>
                <w:lang w:val="en-GB"/>
              </w:rPr>
            </w:pPr>
          </w:p>
        </w:tc>
        <w:tc>
          <w:tcPr>
            <w:tcW w:w="1681" w:type="pct"/>
          </w:tcPr>
          <w:p w14:paraId="66D0C457" w14:textId="77777777" w:rsidR="0009168A" w:rsidRDefault="0009168A"/>
        </w:tc>
        <w:tc>
          <w:tcPr>
            <w:tcW w:w="308" w:type="pct"/>
          </w:tcPr>
          <w:p w14:paraId="72092F1E" w14:textId="77777777" w:rsidR="0004232F" w:rsidRPr="00E60F8D" w:rsidRDefault="0004232F" w:rsidP="001D18E6">
            <w:pPr>
              <w:pStyle w:val="TabelleText"/>
              <w:spacing w:line="276" w:lineRule="auto"/>
            </w:pPr>
          </w:p>
        </w:tc>
      </w:tr>
      <w:tr w:rsidR="0004232F" w14:paraId="5C438A47" w14:textId="77777777" w:rsidTr="0004232F">
        <w:tc>
          <w:tcPr>
            <w:tcW w:w="1213" w:type="pct"/>
            <w:vMerge w:val="restart"/>
          </w:tcPr>
          <w:p w14:paraId="6C3FD4FB" w14:textId="77777777" w:rsidR="0004232F" w:rsidRPr="00E60F8D" w:rsidRDefault="0004232F" w:rsidP="0004232F">
            <w:pPr>
              <w:overflowPunct/>
              <w:autoSpaceDE/>
              <w:autoSpaceDN/>
              <w:adjustRightInd/>
              <w:rPr>
                <w:sz w:val="18"/>
                <w:szCs w:val="18"/>
                <w:lang w:val="en-GB"/>
              </w:rPr>
            </w:pPr>
            <w:r>
              <w:rPr>
                <w:color w:val="000000" w:themeColor="text1"/>
              </w:rPr>
              <w:t>ECM_HEV ECU</w:t>
            </w:r>
          </w:p>
        </w:tc>
        <w:tc>
          <w:tcPr>
            <w:tcW w:w="309" w:type="pct"/>
          </w:tcPr>
          <w:p w14:paraId="67DA80A4" w14:textId="77777777" w:rsidR="0004232F" w:rsidRPr="00E60F8D" w:rsidRDefault="0004232F" w:rsidP="001D18E6">
            <w:pPr>
              <w:overflowPunct/>
              <w:autoSpaceDE/>
              <w:autoSpaceDN/>
              <w:adjustRightInd/>
              <w:rPr>
                <w:sz w:val="18"/>
                <w:szCs w:val="18"/>
                <w:lang w:val="en-GB"/>
              </w:rPr>
            </w:pPr>
          </w:p>
        </w:tc>
        <w:tc>
          <w:tcPr>
            <w:tcW w:w="1681" w:type="pct"/>
          </w:tcPr>
          <w:p w14:paraId="4485FD4D" w14:textId="77777777" w:rsidR="0004232F" w:rsidRDefault="0004232F" w:rsidP="0004232F">
            <w:pPr>
              <w:pStyle w:val="TabelleText"/>
              <w:spacing w:line="276" w:lineRule="auto"/>
              <w:rPr>
                <w:lang w:val="en-US"/>
              </w:rPr>
            </w:pPr>
            <w:r w:rsidRPr="00176970">
              <w:rPr>
                <w:lang w:val="en-US"/>
              </w:rPr>
              <w:t>Forward Ambient Temperature</w:t>
            </w:r>
          </w:p>
        </w:tc>
        <w:tc>
          <w:tcPr>
            <w:tcW w:w="1489" w:type="pct"/>
          </w:tcPr>
          <w:p w14:paraId="6353582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68A5B6"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CA9E1AD" w14:textId="77777777" w:rsidR="0004232F" w:rsidRPr="00E60F8D" w:rsidRDefault="0004232F" w:rsidP="001D18E6">
            <w:pPr>
              <w:pStyle w:val="TabelleText"/>
              <w:spacing w:line="276" w:lineRule="auto"/>
            </w:pPr>
          </w:p>
        </w:tc>
      </w:tr>
      <w:tr w:rsidR="0004232F" w14:paraId="63BEF431" w14:textId="77777777" w:rsidTr="0004232F">
        <w:tc>
          <w:tcPr>
            <w:tcW w:w="1213" w:type="pct"/>
            <w:vMerge/>
          </w:tcPr>
          <w:p w14:paraId="261CBD3B" w14:textId="77777777" w:rsidR="0004232F" w:rsidRPr="00E60F8D" w:rsidRDefault="0004232F" w:rsidP="001D18E6">
            <w:pPr>
              <w:overflowPunct/>
              <w:autoSpaceDE/>
              <w:autoSpaceDN/>
              <w:adjustRightInd/>
              <w:rPr>
                <w:sz w:val="18"/>
                <w:szCs w:val="18"/>
                <w:lang w:val="en-GB"/>
              </w:rPr>
            </w:pPr>
          </w:p>
        </w:tc>
        <w:tc>
          <w:tcPr>
            <w:tcW w:w="309" w:type="pct"/>
          </w:tcPr>
          <w:p w14:paraId="37944871" w14:textId="77777777" w:rsidR="0004232F" w:rsidRPr="00E60F8D" w:rsidRDefault="0004232F" w:rsidP="001D18E6">
            <w:pPr>
              <w:overflowPunct/>
              <w:autoSpaceDE/>
              <w:autoSpaceDN/>
              <w:adjustRightInd/>
              <w:rPr>
                <w:sz w:val="18"/>
                <w:szCs w:val="18"/>
                <w:lang w:val="en-GB"/>
              </w:rPr>
            </w:pPr>
          </w:p>
        </w:tc>
        <w:tc>
          <w:tcPr>
            <w:tcW w:w="1681" w:type="pct"/>
          </w:tcPr>
          <w:p w14:paraId="4EABDFE1" w14:textId="77777777" w:rsidR="0004232F" w:rsidRDefault="0004232F" w:rsidP="0004232F">
            <w:pPr>
              <w:pStyle w:val="TabelleText"/>
              <w:spacing w:line="276" w:lineRule="auto"/>
              <w:rPr>
                <w:lang w:val="en-US"/>
              </w:rPr>
            </w:pPr>
            <w:r w:rsidRPr="00176970">
              <w:rPr>
                <w:lang w:val="en-US"/>
              </w:rPr>
              <w:t>Provide Ambient Temperature</w:t>
            </w:r>
          </w:p>
        </w:tc>
        <w:tc>
          <w:tcPr>
            <w:tcW w:w="1489" w:type="pct"/>
          </w:tcPr>
          <w:p w14:paraId="32B8A9D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1591EB5"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OSA Detection</w:t>
            </w:r>
          </w:p>
          <w:p w14:paraId="02FBF208"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1680BC27" w14:textId="77777777" w:rsidR="0004232F" w:rsidRPr="00E60F8D" w:rsidRDefault="0004232F" w:rsidP="001D18E6">
            <w:pPr>
              <w:pStyle w:val="TabelleText"/>
              <w:spacing w:line="276" w:lineRule="auto"/>
            </w:pPr>
          </w:p>
        </w:tc>
      </w:tr>
      <w:tr w:rsidR="0004232F" w14:paraId="05A09E66" w14:textId="77777777" w:rsidTr="0004232F">
        <w:trPr>
          <w:gridAfter w:val="1"/>
          <w:wAfter w:w="637" w:type="dxa"/>
        </w:trPr>
        <w:tc>
          <w:tcPr>
            <w:tcW w:w="1213" w:type="pct"/>
            <w:vMerge/>
          </w:tcPr>
          <w:p w14:paraId="2FAAEC58" w14:textId="77777777" w:rsidR="0004232F" w:rsidRPr="00E60F8D" w:rsidRDefault="0004232F" w:rsidP="001D18E6">
            <w:pPr>
              <w:overflowPunct/>
              <w:autoSpaceDE/>
              <w:autoSpaceDN/>
              <w:adjustRightInd/>
              <w:rPr>
                <w:sz w:val="18"/>
                <w:szCs w:val="18"/>
                <w:lang w:val="en-GB"/>
              </w:rPr>
            </w:pPr>
          </w:p>
        </w:tc>
        <w:tc>
          <w:tcPr>
            <w:tcW w:w="309" w:type="pct"/>
          </w:tcPr>
          <w:p w14:paraId="4B39BF10" w14:textId="77777777" w:rsidR="0004232F" w:rsidRPr="00E60F8D" w:rsidRDefault="0004232F" w:rsidP="001D18E6">
            <w:pPr>
              <w:overflowPunct/>
              <w:autoSpaceDE/>
              <w:autoSpaceDN/>
              <w:adjustRightInd/>
              <w:rPr>
                <w:sz w:val="18"/>
                <w:szCs w:val="18"/>
                <w:lang w:val="en-GB"/>
              </w:rPr>
            </w:pPr>
          </w:p>
        </w:tc>
        <w:tc>
          <w:tcPr>
            <w:tcW w:w="1681" w:type="pct"/>
          </w:tcPr>
          <w:p w14:paraId="0163B384" w14:textId="77777777" w:rsidR="0009168A" w:rsidRDefault="0009168A"/>
        </w:tc>
        <w:tc>
          <w:tcPr>
            <w:tcW w:w="308" w:type="pct"/>
          </w:tcPr>
          <w:p w14:paraId="68EA753D" w14:textId="77777777" w:rsidR="0004232F" w:rsidRPr="00E60F8D" w:rsidRDefault="0004232F" w:rsidP="001D18E6">
            <w:pPr>
              <w:pStyle w:val="TabelleText"/>
              <w:spacing w:line="276" w:lineRule="auto"/>
            </w:pPr>
          </w:p>
        </w:tc>
      </w:tr>
      <w:tr w:rsidR="0004232F" w14:paraId="25FF0B06" w14:textId="77777777" w:rsidTr="0004232F">
        <w:trPr>
          <w:gridAfter w:val="1"/>
          <w:wAfter w:w="637" w:type="dxa"/>
        </w:trPr>
        <w:tc>
          <w:tcPr>
            <w:tcW w:w="1213" w:type="pct"/>
            <w:vMerge w:val="restart"/>
          </w:tcPr>
          <w:p w14:paraId="7DE969F2" w14:textId="77777777" w:rsidR="0004232F" w:rsidRPr="00E60F8D" w:rsidRDefault="0004232F" w:rsidP="0004232F">
            <w:pPr>
              <w:overflowPunct/>
              <w:autoSpaceDE/>
              <w:autoSpaceDN/>
              <w:adjustRightInd/>
              <w:rPr>
                <w:sz w:val="18"/>
                <w:szCs w:val="18"/>
                <w:lang w:val="en-GB"/>
              </w:rPr>
            </w:pPr>
            <w:r>
              <w:rPr>
                <w:color w:val="000000" w:themeColor="text1"/>
              </w:rPr>
              <w:t>MS1 CAN</w:t>
            </w:r>
          </w:p>
        </w:tc>
        <w:tc>
          <w:tcPr>
            <w:tcW w:w="309" w:type="pct"/>
          </w:tcPr>
          <w:p w14:paraId="7E926045" w14:textId="77777777" w:rsidR="0004232F" w:rsidRPr="00E60F8D" w:rsidRDefault="0004232F" w:rsidP="001D18E6">
            <w:pPr>
              <w:overflowPunct/>
              <w:autoSpaceDE/>
              <w:autoSpaceDN/>
              <w:adjustRightInd/>
              <w:rPr>
                <w:sz w:val="18"/>
                <w:szCs w:val="18"/>
                <w:lang w:val="en-GB"/>
              </w:rPr>
            </w:pPr>
          </w:p>
        </w:tc>
        <w:tc>
          <w:tcPr>
            <w:tcW w:w="1681" w:type="pct"/>
          </w:tcPr>
          <w:p w14:paraId="508444E8" w14:textId="77777777" w:rsidR="0009168A" w:rsidRDefault="0009168A"/>
        </w:tc>
        <w:tc>
          <w:tcPr>
            <w:tcW w:w="308" w:type="pct"/>
          </w:tcPr>
          <w:p w14:paraId="7D544C46" w14:textId="77777777" w:rsidR="0004232F" w:rsidRPr="00E60F8D" w:rsidRDefault="0004232F" w:rsidP="001D18E6">
            <w:pPr>
              <w:pStyle w:val="TabelleText"/>
              <w:spacing w:line="276" w:lineRule="auto"/>
            </w:pPr>
          </w:p>
        </w:tc>
      </w:tr>
      <w:tr w:rsidR="0004232F" w14:paraId="77EFF29E" w14:textId="77777777" w:rsidTr="0004232F">
        <w:tc>
          <w:tcPr>
            <w:tcW w:w="1213" w:type="pct"/>
            <w:vMerge w:val="restart"/>
          </w:tcPr>
          <w:p w14:paraId="4456A6BE" w14:textId="77777777" w:rsidR="0004232F" w:rsidRPr="00E60F8D" w:rsidRDefault="0004232F" w:rsidP="0004232F">
            <w:pPr>
              <w:overflowPunct/>
              <w:autoSpaceDE/>
              <w:autoSpaceDN/>
              <w:adjustRightInd/>
              <w:rPr>
                <w:sz w:val="18"/>
                <w:szCs w:val="18"/>
                <w:lang w:val="en-GB"/>
              </w:rPr>
            </w:pPr>
            <w:r>
              <w:rPr>
                <w:color w:val="000000" w:themeColor="text1"/>
              </w:rPr>
              <w:t>SIS Controller</w:t>
            </w:r>
          </w:p>
        </w:tc>
        <w:tc>
          <w:tcPr>
            <w:tcW w:w="309" w:type="pct"/>
          </w:tcPr>
          <w:p w14:paraId="4B479E64" w14:textId="77777777" w:rsidR="0004232F" w:rsidRPr="00E60F8D" w:rsidRDefault="0004232F" w:rsidP="001D18E6">
            <w:pPr>
              <w:overflowPunct/>
              <w:autoSpaceDE/>
              <w:autoSpaceDN/>
              <w:adjustRightInd/>
              <w:rPr>
                <w:sz w:val="18"/>
                <w:szCs w:val="18"/>
                <w:lang w:val="en-GB"/>
              </w:rPr>
            </w:pPr>
          </w:p>
        </w:tc>
        <w:tc>
          <w:tcPr>
            <w:tcW w:w="1681" w:type="pct"/>
          </w:tcPr>
          <w:p w14:paraId="1594343A" w14:textId="77777777" w:rsidR="0004232F" w:rsidRDefault="0004232F" w:rsidP="0004232F">
            <w:pPr>
              <w:pStyle w:val="TabelleText"/>
              <w:spacing w:line="276" w:lineRule="auto"/>
              <w:rPr>
                <w:lang w:val="en-US"/>
              </w:rPr>
            </w:pPr>
            <w:r w:rsidRPr="00176970">
              <w:rPr>
                <w:lang w:val="en-US"/>
              </w:rPr>
              <w:t>Input User Settings</w:t>
            </w:r>
          </w:p>
        </w:tc>
        <w:tc>
          <w:tcPr>
            <w:tcW w:w="1489" w:type="pct"/>
          </w:tcPr>
          <w:p w14:paraId="71A45D0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990B13A"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User Input</w:t>
            </w:r>
          </w:p>
          <w:p w14:paraId="4EEBCB05"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Phone Input</w:t>
            </w:r>
          </w:p>
        </w:tc>
        <w:tc>
          <w:tcPr>
            <w:tcW w:w="308" w:type="pct"/>
          </w:tcPr>
          <w:p w14:paraId="46D86D8F" w14:textId="77777777" w:rsidR="0004232F" w:rsidRPr="00E60F8D" w:rsidRDefault="0004232F" w:rsidP="001D18E6">
            <w:pPr>
              <w:pStyle w:val="TabelleText"/>
              <w:spacing w:line="276" w:lineRule="auto"/>
            </w:pPr>
          </w:p>
        </w:tc>
      </w:tr>
      <w:tr w:rsidR="0004232F" w14:paraId="71E19BBE" w14:textId="77777777" w:rsidTr="0004232F">
        <w:trPr>
          <w:gridAfter w:val="1"/>
          <w:wAfter w:w="637" w:type="dxa"/>
        </w:trPr>
        <w:tc>
          <w:tcPr>
            <w:tcW w:w="1213" w:type="pct"/>
            <w:vMerge/>
          </w:tcPr>
          <w:p w14:paraId="4B3B9846" w14:textId="77777777" w:rsidR="0004232F" w:rsidRPr="00E60F8D" w:rsidRDefault="0004232F" w:rsidP="001D18E6">
            <w:pPr>
              <w:overflowPunct/>
              <w:autoSpaceDE/>
              <w:autoSpaceDN/>
              <w:adjustRightInd/>
              <w:rPr>
                <w:sz w:val="18"/>
                <w:szCs w:val="18"/>
                <w:lang w:val="en-GB"/>
              </w:rPr>
            </w:pPr>
          </w:p>
        </w:tc>
        <w:tc>
          <w:tcPr>
            <w:tcW w:w="309" w:type="pct"/>
          </w:tcPr>
          <w:p w14:paraId="484D9F74" w14:textId="77777777" w:rsidR="0004232F" w:rsidRPr="00E60F8D" w:rsidRDefault="0004232F" w:rsidP="001D18E6">
            <w:pPr>
              <w:overflowPunct/>
              <w:autoSpaceDE/>
              <w:autoSpaceDN/>
              <w:adjustRightInd/>
              <w:rPr>
                <w:sz w:val="18"/>
                <w:szCs w:val="18"/>
                <w:lang w:val="en-GB"/>
              </w:rPr>
            </w:pPr>
          </w:p>
        </w:tc>
        <w:tc>
          <w:tcPr>
            <w:tcW w:w="1681" w:type="pct"/>
          </w:tcPr>
          <w:p w14:paraId="64EAFFCD" w14:textId="77777777" w:rsidR="0009168A" w:rsidRDefault="0009168A"/>
        </w:tc>
        <w:tc>
          <w:tcPr>
            <w:tcW w:w="308" w:type="pct"/>
          </w:tcPr>
          <w:p w14:paraId="2664536F" w14:textId="77777777" w:rsidR="0004232F" w:rsidRPr="00E60F8D" w:rsidRDefault="0004232F" w:rsidP="001D18E6">
            <w:pPr>
              <w:pStyle w:val="TabelleText"/>
              <w:spacing w:line="276" w:lineRule="auto"/>
            </w:pPr>
          </w:p>
        </w:tc>
      </w:tr>
      <w:tr w:rsidR="0004232F" w14:paraId="01A5B53F" w14:textId="77777777" w:rsidTr="0004232F">
        <w:trPr>
          <w:gridAfter w:val="1"/>
          <w:wAfter w:w="637" w:type="dxa"/>
        </w:trPr>
        <w:tc>
          <w:tcPr>
            <w:tcW w:w="1213" w:type="pct"/>
            <w:vMerge w:val="restart"/>
          </w:tcPr>
          <w:p w14:paraId="7720C0BB" w14:textId="77777777" w:rsidR="0004232F" w:rsidRPr="00E60F8D" w:rsidRDefault="0004232F" w:rsidP="0004232F">
            <w:pPr>
              <w:overflowPunct/>
              <w:autoSpaceDE/>
              <w:autoSpaceDN/>
              <w:adjustRightInd/>
              <w:rPr>
                <w:sz w:val="18"/>
                <w:szCs w:val="18"/>
                <w:lang w:val="en-GB"/>
              </w:rPr>
            </w:pPr>
            <w:r>
              <w:rPr>
                <w:color w:val="000000" w:themeColor="text1"/>
              </w:rPr>
              <w:t>Battery System</w:t>
            </w:r>
          </w:p>
        </w:tc>
        <w:tc>
          <w:tcPr>
            <w:tcW w:w="309" w:type="pct"/>
          </w:tcPr>
          <w:p w14:paraId="3E8EB7C0" w14:textId="77777777" w:rsidR="0004232F" w:rsidRPr="00E60F8D" w:rsidRDefault="0004232F" w:rsidP="001D18E6">
            <w:pPr>
              <w:overflowPunct/>
              <w:autoSpaceDE/>
              <w:autoSpaceDN/>
              <w:adjustRightInd/>
              <w:rPr>
                <w:sz w:val="18"/>
                <w:szCs w:val="18"/>
                <w:lang w:val="en-GB"/>
              </w:rPr>
            </w:pPr>
          </w:p>
        </w:tc>
        <w:tc>
          <w:tcPr>
            <w:tcW w:w="1681" w:type="pct"/>
          </w:tcPr>
          <w:p w14:paraId="042C174C" w14:textId="77777777" w:rsidR="0009168A" w:rsidRDefault="0009168A"/>
        </w:tc>
        <w:tc>
          <w:tcPr>
            <w:tcW w:w="308" w:type="pct"/>
          </w:tcPr>
          <w:p w14:paraId="2A866A38" w14:textId="77777777" w:rsidR="0004232F" w:rsidRPr="00E60F8D" w:rsidRDefault="0004232F" w:rsidP="001D18E6">
            <w:pPr>
              <w:pStyle w:val="TabelleText"/>
              <w:spacing w:line="276" w:lineRule="auto"/>
            </w:pPr>
          </w:p>
        </w:tc>
      </w:tr>
      <w:tr w:rsidR="0004232F" w14:paraId="32EA3830" w14:textId="77777777" w:rsidTr="0004232F">
        <w:tc>
          <w:tcPr>
            <w:tcW w:w="1213" w:type="pct"/>
            <w:vMerge w:val="restart"/>
          </w:tcPr>
          <w:p w14:paraId="4D26EFA1" w14:textId="77777777" w:rsidR="0004232F" w:rsidRPr="00E60F8D" w:rsidRDefault="0004232F" w:rsidP="0004232F">
            <w:pPr>
              <w:overflowPunct/>
              <w:autoSpaceDE/>
              <w:autoSpaceDN/>
              <w:adjustRightInd/>
              <w:rPr>
                <w:sz w:val="18"/>
                <w:szCs w:val="18"/>
                <w:lang w:val="en-GB"/>
              </w:rPr>
            </w:pPr>
            <w:r>
              <w:rPr>
                <w:color w:val="000000" w:themeColor="text1"/>
              </w:rPr>
              <w:t>OSA Temperature Sensor</w:t>
            </w:r>
          </w:p>
        </w:tc>
        <w:tc>
          <w:tcPr>
            <w:tcW w:w="309" w:type="pct"/>
          </w:tcPr>
          <w:p w14:paraId="69C3C0BD" w14:textId="77777777" w:rsidR="0004232F" w:rsidRPr="00E60F8D" w:rsidRDefault="0004232F" w:rsidP="001D18E6">
            <w:pPr>
              <w:overflowPunct/>
              <w:autoSpaceDE/>
              <w:autoSpaceDN/>
              <w:adjustRightInd/>
              <w:rPr>
                <w:sz w:val="18"/>
                <w:szCs w:val="18"/>
                <w:lang w:val="en-GB"/>
              </w:rPr>
            </w:pPr>
          </w:p>
        </w:tc>
        <w:tc>
          <w:tcPr>
            <w:tcW w:w="1681" w:type="pct"/>
          </w:tcPr>
          <w:p w14:paraId="15C60262" w14:textId="77777777" w:rsidR="0004232F" w:rsidRDefault="0004232F" w:rsidP="0004232F">
            <w:pPr>
              <w:pStyle w:val="TabelleText"/>
              <w:spacing w:line="276" w:lineRule="auto"/>
              <w:rPr>
                <w:lang w:val="en-US"/>
              </w:rPr>
            </w:pPr>
            <w:r w:rsidRPr="00176970">
              <w:rPr>
                <w:lang w:val="en-US"/>
              </w:rPr>
              <w:t>Provide Ambient Temperature</w:t>
            </w:r>
          </w:p>
        </w:tc>
        <w:tc>
          <w:tcPr>
            <w:tcW w:w="1489" w:type="pct"/>
          </w:tcPr>
          <w:p w14:paraId="6856166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9A68572" w14:textId="77777777" w:rsidR="0004232F" w:rsidRDefault="0004232F" w:rsidP="0004232F">
            <w:pPr>
              <w:pStyle w:val="TabelleText"/>
              <w:numPr>
                <w:ilvl w:val="0"/>
                <w:numId w:val="20"/>
              </w:numPr>
              <w:spacing w:line="276" w:lineRule="auto"/>
              <w:ind w:left="220" w:hanging="140"/>
              <w:rPr>
                <w:lang w:val="en-US"/>
              </w:rPr>
            </w:pPr>
            <w:r w:rsidRPr="006E3D82">
              <w:rPr>
                <w:lang w:val="en-US"/>
              </w:rPr>
              <w:t>OSA Detection</w:t>
            </w:r>
          </w:p>
          <w:p w14:paraId="145A5550"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68878AF1" w14:textId="77777777" w:rsidR="0004232F" w:rsidRPr="00E60F8D" w:rsidRDefault="0004232F" w:rsidP="001D18E6">
            <w:pPr>
              <w:pStyle w:val="TabelleText"/>
              <w:spacing w:line="276" w:lineRule="auto"/>
            </w:pPr>
          </w:p>
        </w:tc>
      </w:tr>
      <w:tr w:rsidR="0004232F" w14:paraId="4CE05121" w14:textId="77777777" w:rsidTr="0004232F">
        <w:trPr>
          <w:gridAfter w:val="1"/>
          <w:wAfter w:w="637" w:type="dxa"/>
        </w:trPr>
        <w:tc>
          <w:tcPr>
            <w:tcW w:w="1213" w:type="pct"/>
            <w:vMerge/>
          </w:tcPr>
          <w:p w14:paraId="5E7A4DD8" w14:textId="77777777" w:rsidR="0004232F" w:rsidRPr="00E60F8D" w:rsidRDefault="0004232F" w:rsidP="001D18E6">
            <w:pPr>
              <w:overflowPunct/>
              <w:autoSpaceDE/>
              <w:autoSpaceDN/>
              <w:adjustRightInd/>
              <w:rPr>
                <w:sz w:val="18"/>
                <w:szCs w:val="18"/>
                <w:lang w:val="en-GB"/>
              </w:rPr>
            </w:pPr>
          </w:p>
        </w:tc>
        <w:tc>
          <w:tcPr>
            <w:tcW w:w="309" w:type="pct"/>
          </w:tcPr>
          <w:p w14:paraId="15095174" w14:textId="77777777" w:rsidR="0004232F" w:rsidRPr="00E60F8D" w:rsidRDefault="0004232F" w:rsidP="001D18E6">
            <w:pPr>
              <w:overflowPunct/>
              <w:autoSpaceDE/>
              <w:autoSpaceDN/>
              <w:adjustRightInd/>
              <w:rPr>
                <w:sz w:val="18"/>
                <w:szCs w:val="18"/>
                <w:lang w:val="en-GB"/>
              </w:rPr>
            </w:pPr>
          </w:p>
        </w:tc>
        <w:tc>
          <w:tcPr>
            <w:tcW w:w="1681" w:type="pct"/>
          </w:tcPr>
          <w:p w14:paraId="21869DE4" w14:textId="77777777" w:rsidR="0009168A" w:rsidRDefault="0009168A"/>
        </w:tc>
        <w:tc>
          <w:tcPr>
            <w:tcW w:w="308" w:type="pct"/>
          </w:tcPr>
          <w:p w14:paraId="446409FF" w14:textId="77777777" w:rsidR="0004232F" w:rsidRPr="00E60F8D" w:rsidRDefault="0004232F" w:rsidP="001D18E6">
            <w:pPr>
              <w:pStyle w:val="TabelleText"/>
              <w:spacing w:line="276" w:lineRule="auto"/>
            </w:pPr>
          </w:p>
        </w:tc>
      </w:tr>
      <w:tr w:rsidR="0004232F" w14:paraId="2EC36049" w14:textId="77777777" w:rsidTr="0004232F">
        <w:tc>
          <w:tcPr>
            <w:tcW w:w="1213" w:type="pct"/>
            <w:vMerge w:val="restart"/>
          </w:tcPr>
          <w:p w14:paraId="5495427E" w14:textId="77777777" w:rsidR="0004232F" w:rsidRPr="00E60F8D" w:rsidRDefault="0004232F" w:rsidP="0004232F">
            <w:pPr>
              <w:overflowPunct/>
              <w:autoSpaceDE/>
              <w:autoSpaceDN/>
              <w:adjustRightInd/>
              <w:rPr>
                <w:sz w:val="18"/>
                <w:szCs w:val="18"/>
                <w:lang w:val="en-GB"/>
              </w:rPr>
            </w:pPr>
            <w:r>
              <w:rPr>
                <w:color w:val="000000" w:themeColor="text1"/>
              </w:rPr>
              <w:t xml:space="preserve">BCM ECU </w:t>
            </w:r>
          </w:p>
        </w:tc>
        <w:tc>
          <w:tcPr>
            <w:tcW w:w="309" w:type="pct"/>
          </w:tcPr>
          <w:p w14:paraId="7D24BE00" w14:textId="77777777" w:rsidR="0004232F" w:rsidRPr="00E60F8D" w:rsidRDefault="0004232F" w:rsidP="001D18E6">
            <w:pPr>
              <w:overflowPunct/>
              <w:autoSpaceDE/>
              <w:autoSpaceDN/>
              <w:adjustRightInd/>
              <w:rPr>
                <w:sz w:val="18"/>
                <w:szCs w:val="18"/>
                <w:lang w:val="en-GB"/>
              </w:rPr>
            </w:pPr>
          </w:p>
        </w:tc>
        <w:tc>
          <w:tcPr>
            <w:tcW w:w="1681" w:type="pct"/>
          </w:tcPr>
          <w:p w14:paraId="059A0B3A" w14:textId="77777777" w:rsidR="0004232F" w:rsidRDefault="0004232F" w:rsidP="0004232F">
            <w:pPr>
              <w:pStyle w:val="TabelleText"/>
              <w:spacing w:line="276" w:lineRule="auto"/>
              <w:rPr>
                <w:lang w:val="en-US"/>
              </w:rPr>
            </w:pPr>
            <w:r w:rsidRPr="00176970">
              <w:rPr>
                <w:lang w:val="en-US"/>
              </w:rPr>
              <w:t>Settings_Storing_Actuator</w:t>
            </w:r>
          </w:p>
        </w:tc>
        <w:tc>
          <w:tcPr>
            <w:tcW w:w="1489" w:type="pct"/>
          </w:tcPr>
          <w:p w14:paraId="01AD620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397461D"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D69CBFD" w14:textId="77777777" w:rsidR="0004232F" w:rsidRPr="00E60F8D" w:rsidRDefault="0004232F" w:rsidP="001D18E6">
            <w:pPr>
              <w:pStyle w:val="TabelleText"/>
              <w:spacing w:line="276" w:lineRule="auto"/>
            </w:pPr>
          </w:p>
        </w:tc>
      </w:tr>
      <w:tr w:rsidR="0004232F" w14:paraId="45286E87" w14:textId="77777777" w:rsidTr="0004232F">
        <w:tc>
          <w:tcPr>
            <w:tcW w:w="1213" w:type="pct"/>
            <w:vMerge/>
          </w:tcPr>
          <w:p w14:paraId="18518CEA" w14:textId="77777777" w:rsidR="0004232F" w:rsidRPr="00E60F8D" w:rsidRDefault="0004232F" w:rsidP="001D18E6">
            <w:pPr>
              <w:overflowPunct/>
              <w:autoSpaceDE/>
              <w:autoSpaceDN/>
              <w:adjustRightInd/>
              <w:rPr>
                <w:sz w:val="18"/>
                <w:szCs w:val="18"/>
                <w:lang w:val="en-GB"/>
              </w:rPr>
            </w:pPr>
          </w:p>
        </w:tc>
        <w:tc>
          <w:tcPr>
            <w:tcW w:w="309" w:type="pct"/>
          </w:tcPr>
          <w:p w14:paraId="0B97AFEC" w14:textId="77777777" w:rsidR="0004232F" w:rsidRPr="00E60F8D" w:rsidRDefault="0004232F" w:rsidP="001D18E6">
            <w:pPr>
              <w:overflowPunct/>
              <w:autoSpaceDE/>
              <w:autoSpaceDN/>
              <w:adjustRightInd/>
              <w:rPr>
                <w:sz w:val="18"/>
                <w:szCs w:val="18"/>
                <w:lang w:val="en-GB"/>
              </w:rPr>
            </w:pPr>
          </w:p>
        </w:tc>
        <w:tc>
          <w:tcPr>
            <w:tcW w:w="1681" w:type="pct"/>
          </w:tcPr>
          <w:p w14:paraId="5544AC14" w14:textId="77777777" w:rsidR="0004232F" w:rsidRDefault="0004232F" w:rsidP="0004232F">
            <w:pPr>
              <w:pStyle w:val="TabelleText"/>
              <w:spacing w:line="276" w:lineRule="auto"/>
              <w:rPr>
                <w:lang w:val="en-US"/>
              </w:rPr>
            </w:pPr>
            <w:r w:rsidRPr="00176970">
              <w:rPr>
                <w:lang w:val="en-US"/>
              </w:rPr>
              <w:t>Provide WakeUp Request</w:t>
            </w:r>
          </w:p>
        </w:tc>
        <w:tc>
          <w:tcPr>
            <w:tcW w:w="1489" w:type="pct"/>
          </w:tcPr>
          <w:p w14:paraId="468A4FB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320C7C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B9D85F2" w14:textId="77777777" w:rsidR="0004232F" w:rsidRPr="00E60F8D" w:rsidRDefault="0004232F" w:rsidP="001D18E6">
            <w:pPr>
              <w:pStyle w:val="TabelleText"/>
              <w:spacing w:line="276" w:lineRule="auto"/>
            </w:pPr>
          </w:p>
        </w:tc>
      </w:tr>
      <w:tr w:rsidR="0004232F" w14:paraId="68BFCB77" w14:textId="77777777" w:rsidTr="0004232F">
        <w:tc>
          <w:tcPr>
            <w:tcW w:w="1213" w:type="pct"/>
            <w:vMerge/>
          </w:tcPr>
          <w:p w14:paraId="3B25142C" w14:textId="77777777" w:rsidR="0004232F" w:rsidRPr="00E60F8D" w:rsidRDefault="0004232F" w:rsidP="001D18E6">
            <w:pPr>
              <w:overflowPunct/>
              <w:autoSpaceDE/>
              <w:autoSpaceDN/>
              <w:adjustRightInd/>
              <w:rPr>
                <w:sz w:val="18"/>
                <w:szCs w:val="18"/>
                <w:lang w:val="en-GB"/>
              </w:rPr>
            </w:pPr>
          </w:p>
        </w:tc>
        <w:tc>
          <w:tcPr>
            <w:tcW w:w="309" w:type="pct"/>
          </w:tcPr>
          <w:p w14:paraId="1883C1BD" w14:textId="77777777" w:rsidR="0004232F" w:rsidRPr="00E60F8D" w:rsidRDefault="0004232F" w:rsidP="001D18E6">
            <w:pPr>
              <w:overflowPunct/>
              <w:autoSpaceDE/>
              <w:autoSpaceDN/>
              <w:adjustRightInd/>
              <w:rPr>
                <w:sz w:val="18"/>
                <w:szCs w:val="18"/>
                <w:lang w:val="en-GB"/>
              </w:rPr>
            </w:pPr>
          </w:p>
        </w:tc>
        <w:tc>
          <w:tcPr>
            <w:tcW w:w="1681" w:type="pct"/>
          </w:tcPr>
          <w:p w14:paraId="11AC3CC4" w14:textId="77777777" w:rsidR="0004232F" w:rsidRDefault="0004232F" w:rsidP="0004232F">
            <w:pPr>
              <w:pStyle w:val="TabelleText"/>
              <w:spacing w:line="276" w:lineRule="auto"/>
              <w:rPr>
                <w:lang w:val="en-US"/>
              </w:rPr>
            </w:pPr>
            <w:r w:rsidRPr="00176970">
              <w:rPr>
                <w:lang w:val="en-US"/>
              </w:rPr>
              <w:t xml:space="preserve">Go </w:t>
            </w:r>
            <w:proofErr w:type="gramStart"/>
            <w:r w:rsidRPr="00176970">
              <w:rPr>
                <w:lang w:val="en-US"/>
              </w:rPr>
              <w:t>To</w:t>
            </w:r>
            <w:proofErr w:type="gramEnd"/>
            <w:r w:rsidRPr="00176970">
              <w:rPr>
                <w:lang w:val="en-US"/>
              </w:rPr>
              <w:t xml:space="preserve"> Sleep</w:t>
            </w:r>
          </w:p>
        </w:tc>
        <w:tc>
          <w:tcPr>
            <w:tcW w:w="1489" w:type="pct"/>
          </w:tcPr>
          <w:p w14:paraId="17A3DB2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41B70F7" w14:textId="77777777" w:rsidR="0004232F" w:rsidRDefault="0004232F" w:rsidP="0004232F">
            <w:pPr>
              <w:pStyle w:val="TabelleText"/>
              <w:numPr>
                <w:ilvl w:val="0"/>
                <w:numId w:val="20"/>
              </w:numPr>
              <w:spacing w:line="276" w:lineRule="auto"/>
              <w:ind w:left="220" w:hanging="140"/>
              <w:rPr>
                <w:lang w:val="en-US"/>
              </w:rPr>
            </w:pPr>
            <w:r w:rsidRPr="006E3D82">
              <w:rPr>
                <w:lang w:val="en-US"/>
              </w:rPr>
              <w:t>ECU Sleep Request</w:t>
            </w:r>
          </w:p>
        </w:tc>
        <w:tc>
          <w:tcPr>
            <w:tcW w:w="308" w:type="pct"/>
          </w:tcPr>
          <w:p w14:paraId="2BC968A2" w14:textId="77777777" w:rsidR="0004232F" w:rsidRPr="00E60F8D" w:rsidRDefault="0004232F" w:rsidP="001D18E6">
            <w:pPr>
              <w:pStyle w:val="TabelleText"/>
              <w:spacing w:line="276" w:lineRule="auto"/>
            </w:pPr>
          </w:p>
        </w:tc>
      </w:tr>
      <w:tr w:rsidR="0004232F" w14:paraId="021B72EB" w14:textId="77777777" w:rsidTr="0004232F">
        <w:tc>
          <w:tcPr>
            <w:tcW w:w="1213" w:type="pct"/>
            <w:vMerge/>
          </w:tcPr>
          <w:p w14:paraId="20ED9269" w14:textId="77777777" w:rsidR="0004232F" w:rsidRPr="00E60F8D" w:rsidRDefault="0004232F" w:rsidP="001D18E6">
            <w:pPr>
              <w:overflowPunct/>
              <w:autoSpaceDE/>
              <w:autoSpaceDN/>
              <w:adjustRightInd/>
              <w:rPr>
                <w:sz w:val="18"/>
                <w:szCs w:val="18"/>
                <w:lang w:val="en-GB"/>
              </w:rPr>
            </w:pPr>
          </w:p>
        </w:tc>
        <w:tc>
          <w:tcPr>
            <w:tcW w:w="309" w:type="pct"/>
          </w:tcPr>
          <w:p w14:paraId="55169B7D" w14:textId="77777777" w:rsidR="0004232F" w:rsidRPr="00E60F8D" w:rsidRDefault="0004232F" w:rsidP="001D18E6">
            <w:pPr>
              <w:overflowPunct/>
              <w:autoSpaceDE/>
              <w:autoSpaceDN/>
              <w:adjustRightInd/>
              <w:rPr>
                <w:sz w:val="18"/>
                <w:szCs w:val="18"/>
                <w:lang w:val="en-GB"/>
              </w:rPr>
            </w:pPr>
          </w:p>
        </w:tc>
        <w:tc>
          <w:tcPr>
            <w:tcW w:w="1681" w:type="pct"/>
          </w:tcPr>
          <w:p w14:paraId="5F57DFFA" w14:textId="77777777" w:rsidR="0004232F" w:rsidRDefault="0004232F" w:rsidP="0004232F">
            <w:pPr>
              <w:pStyle w:val="TabelleText"/>
              <w:spacing w:line="276" w:lineRule="auto"/>
              <w:rPr>
                <w:lang w:val="en-US"/>
              </w:rPr>
            </w:pPr>
            <w:r w:rsidRPr="00176970">
              <w:rPr>
                <w:lang w:val="en-US"/>
              </w:rPr>
              <w:t>WakeUp HPCM</w:t>
            </w:r>
          </w:p>
        </w:tc>
        <w:tc>
          <w:tcPr>
            <w:tcW w:w="1489" w:type="pct"/>
          </w:tcPr>
          <w:p w14:paraId="4938644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36C6F5C"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2</w:t>
            </w:r>
          </w:p>
        </w:tc>
        <w:tc>
          <w:tcPr>
            <w:tcW w:w="308" w:type="pct"/>
          </w:tcPr>
          <w:p w14:paraId="41F8D54B" w14:textId="77777777" w:rsidR="0004232F" w:rsidRPr="00E60F8D" w:rsidRDefault="0004232F" w:rsidP="001D18E6">
            <w:pPr>
              <w:pStyle w:val="TabelleText"/>
              <w:spacing w:line="276" w:lineRule="auto"/>
            </w:pPr>
          </w:p>
        </w:tc>
      </w:tr>
      <w:tr w:rsidR="0004232F" w14:paraId="68E109CC" w14:textId="77777777" w:rsidTr="0004232F">
        <w:tc>
          <w:tcPr>
            <w:tcW w:w="1213" w:type="pct"/>
            <w:vMerge/>
          </w:tcPr>
          <w:p w14:paraId="72145E96" w14:textId="77777777" w:rsidR="0004232F" w:rsidRPr="00E60F8D" w:rsidRDefault="0004232F" w:rsidP="001D18E6">
            <w:pPr>
              <w:overflowPunct/>
              <w:autoSpaceDE/>
              <w:autoSpaceDN/>
              <w:adjustRightInd/>
              <w:rPr>
                <w:sz w:val="18"/>
                <w:szCs w:val="18"/>
                <w:lang w:val="en-GB"/>
              </w:rPr>
            </w:pPr>
          </w:p>
        </w:tc>
        <w:tc>
          <w:tcPr>
            <w:tcW w:w="309" w:type="pct"/>
          </w:tcPr>
          <w:p w14:paraId="127D89B2" w14:textId="77777777" w:rsidR="0004232F" w:rsidRPr="00E60F8D" w:rsidRDefault="0004232F" w:rsidP="001D18E6">
            <w:pPr>
              <w:overflowPunct/>
              <w:autoSpaceDE/>
              <w:autoSpaceDN/>
              <w:adjustRightInd/>
              <w:rPr>
                <w:sz w:val="18"/>
                <w:szCs w:val="18"/>
                <w:lang w:val="en-GB"/>
              </w:rPr>
            </w:pPr>
          </w:p>
        </w:tc>
        <w:tc>
          <w:tcPr>
            <w:tcW w:w="1681" w:type="pct"/>
          </w:tcPr>
          <w:p w14:paraId="75183D1D" w14:textId="77777777" w:rsidR="0004232F" w:rsidRDefault="0004232F" w:rsidP="0004232F">
            <w:pPr>
              <w:pStyle w:val="TabelleText"/>
              <w:spacing w:line="276" w:lineRule="auto"/>
              <w:rPr>
                <w:lang w:val="en-US"/>
              </w:rPr>
            </w:pPr>
            <w:r w:rsidRPr="00176970">
              <w:rPr>
                <w:lang w:val="en-US"/>
              </w:rPr>
              <w:t>WakeUp HPCM Request</w:t>
            </w:r>
          </w:p>
        </w:tc>
        <w:tc>
          <w:tcPr>
            <w:tcW w:w="1489" w:type="pct"/>
          </w:tcPr>
          <w:p w14:paraId="3DED7E5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B15A74D"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w:t>
            </w:r>
          </w:p>
          <w:p w14:paraId="68C015ED"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Timer</w:t>
            </w:r>
          </w:p>
        </w:tc>
        <w:tc>
          <w:tcPr>
            <w:tcW w:w="308" w:type="pct"/>
          </w:tcPr>
          <w:p w14:paraId="2C1626F3" w14:textId="77777777" w:rsidR="0004232F" w:rsidRPr="00E60F8D" w:rsidRDefault="0004232F" w:rsidP="001D18E6">
            <w:pPr>
              <w:pStyle w:val="TabelleText"/>
              <w:spacing w:line="276" w:lineRule="auto"/>
            </w:pPr>
          </w:p>
        </w:tc>
      </w:tr>
      <w:tr w:rsidR="0004232F" w14:paraId="4914C02A" w14:textId="77777777" w:rsidTr="0004232F">
        <w:trPr>
          <w:gridAfter w:val="1"/>
          <w:wAfter w:w="637" w:type="dxa"/>
        </w:trPr>
        <w:tc>
          <w:tcPr>
            <w:tcW w:w="1213" w:type="pct"/>
            <w:vMerge/>
          </w:tcPr>
          <w:p w14:paraId="1C41C8EE" w14:textId="77777777" w:rsidR="0004232F" w:rsidRPr="00E60F8D" w:rsidRDefault="0004232F" w:rsidP="001D18E6">
            <w:pPr>
              <w:overflowPunct/>
              <w:autoSpaceDE/>
              <w:autoSpaceDN/>
              <w:adjustRightInd/>
              <w:rPr>
                <w:sz w:val="18"/>
                <w:szCs w:val="18"/>
                <w:lang w:val="en-GB"/>
              </w:rPr>
            </w:pPr>
          </w:p>
        </w:tc>
        <w:tc>
          <w:tcPr>
            <w:tcW w:w="309" w:type="pct"/>
          </w:tcPr>
          <w:p w14:paraId="22C60291" w14:textId="77777777" w:rsidR="0004232F" w:rsidRPr="00E60F8D" w:rsidRDefault="0004232F" w:rsidP="001D18E6">
            <w:pPr>
              <w:overflowPunct/>
              <w:autoSpaceDE/>
              <w:autoSpaceDN/>
              <w:adjustRightInd/>
              <w:rPr>
                <w:sz w:val="18"/>
                <w:szCs w:val="18"/>
                <w:lang w:val="en-GB"/>
              </w:rPr>
            </w:pPr>
          </w:p>
        </w:tc>
        <w:tc>
          <w:tcPr>
            <w:tcW w:w="1681" w:type="pct"/>
          </w:tcPr>
          <w:p w14:paraId="215D3FAE" w14:textId="77777777" w:rsidR="0009168A" w:rsidRDefault="0009168A"/>
        </w:tc>
        <w:tc>
          <w:tcPr>
            <w:tcW w:w="308" w:type="pct"/>
          </w:tcPr>
          <w:p w14:paraId="1160C93C" w14:textId="77777777" w:rsidR="0004232F" w:rsidRPr="00E60F8D" w:rsidRDefault="0004232F" w:rsidP="001D18E6">
            <w:pPr>
              <w:pStyle w:val="TabelleText"/>
              <w:spacing w:line="276" w:lineRule="auto"/>
            </w:pPr>
          </w:p>
        </w:tc>
      </w:tr>
      <w:tr w:rsidR="0004232F" w14:paraId="49F7E4FF" w14:textId="77777777" w:rsidTr="0004232F">
        <w:tc>
          <w:tcPr>
            <w:tcW w:w="1213" w:type="pct"/>
            <w:vMerge w:val="restart"/>
          </w:tcPr>
          <w:p w14:paraId="3C1CDC08" w14:textId="77777777" w:rsidR="0004232F" w:rsidRPr="00E60F8D" w:rsidRDefault="0004232F" w:rsidP="0004232F">
            <w:pPr>
              <w:overflowPunct/>
              <w:autoSpaceDE/>
              <w:autoSpaceDN/>
              <w:adjustRightInd/>
              <w:rPr>
                <w:sz w:val="18"/>
                <w:szCs w:val="18"/>
                <w:lang w:val="en-GB"/>
              </w:rPr>
            </w:pPr>
            <w:r>
              <w:rPr>
                <w:color w:val="000000" w:themeColor="text1"/>
              </w:rPr>
              <w:t>Cabin Temp Sensor</w:t>
            </w:r>
          </w:p>
        </w:tc>
        <w:tc>
          <w:tcPr>
            <w:tcW w:w="309" w:type="pct"/>
          </w:tcPr>
          <w:p w14:paraId="3A31F167" w14:textId="77777777" w:rsidR="0004232F" w:rsidRPr="00E60F8D" w:rsidRDefault="0004232F" w:rsidP="001D18E6">
            <w:pPr>
              <w:overflowPunct/>
              <w:autoSpaceDE/>
              <w:autoSpaceDN/>
              <w:adjustRightInd/>
              <w:rPr>
                <w:sz w:val="18"/>
                <w:szCs w:val="18"/>
                <w:lang w:val="en-GB"/>
              </w:rPr>
            </w:pPr>
          </w:p>
        </w:tc>
        <w:tc>
          <w:tcPr>
            <w:tcW w:w="1681" w:type="pct"/>
          </w:tcPr>
          <w:p w14:paraId="2906D5BC" w14:textId="77777777" w:rsidR="0004232F" w:rsidRDefault="0004232F" w:rsidP="0004232F">
            <w:pPr>
              <w:pStyle w:val="TabelleText"/>
              <w:spacing w:line="276" w:lineRule="auto"/>
              <w:rPr>
                <w:lang w:val="en-US"/>
              </w:rPr>
            </w:pPr>
            <w:r w:rsidRPr="00176970">
              <w:rPr>
                <w:lang w:val="en-US"/>
              </w:rPr>
              <w:t>Check Cabin and Battery Temperatures</w:t>
            </w:r>
          </w:p>
        </w:tc>
        <w:tc>
          <w:tcPr>
            <w:tcW w:w="1489" w:type="pct"/>
          </w:tcPr>
          <w:p w14:paraId="064254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9B29B76" w14:textId="77777777" w:rsidR="0004232F" w:rsidRDefault="0004232F" w:rsidP="0004232F">
            <w:pPr>
              <w:pStyle w:val="TabelleText"/>
              <w:numPr>
                <w:ilvl w:val="0"/>
                <w:numId w:val="20"/>
              </w:numPr>
              <w:spacing w:line="276" w:lineRule="auto"/>
              <w:ind w:left="220" w:hanging="140"/>
              <w:rPr>
                <w:lang w:val="en-US"/>
              </w:rPr>
            </w:pPr>
            <w:r w:rsidRPr="006E3D82">
              <w:rPr>
                <w:lang w:val="en-US"/>
              </w:rPr>
              <w:t>Check Cooling Conditions</w:t>
            </w:r>
          </w:p>
        </w:tc>
        <w:tc>
          <w:tcPr>
            <w:tcW w:w="308" w:type="pct"/>
          </w:tcPr>
          <w:p w14:paraId="1402C979" w14:textId="77777777" w:rsidR="0004232F" w:rsidRPr="00E60F8D" w:rsidRDefault="0004232F" w:rsidP="001D18E6">
            <w:pPr>
              <w:pStyle w:val="TabelleText"/>
              <w:spacing w:line="276" w:lineRule="auto"/>
            </w:pPr>
          </w:p>
        </w:tc>
      </w:tr>
      <w:tr w:rsidR="0004232F" w14:paraId="62FF8B93" w14:textId="77777777" w:rsidTr="0004232F">
        <w:trPr>
          <w:gridAfter w:val="1"/>
          <w:wAfter w:w="637" w:type="dxa"/>
        </w:trPr>
        <w:tc>
          <w:tcPr>
            <w:tcW w:w="1213" w:type="pct"/>
            <w:vMerge/>
          </w:tcPr>
          <w:p w14:paraId="4618F3C3" w14:textId="77777777" w:rsidR="0004232F" w:rsidRPr="00E60F8D" w:rsidRDefault="0004232F" w:rsidP="001D18E6">
            <w:pPr>
              <w:overflowPunct/>
              <w:autoSpaceDE/>
              <w:autoSpaceDN/>
              <w:adjustRightInd/>
              <w:rPr>
                <w:sz w:val="18"/>
                <w:szCs w:val="18"/>
                <w:lang w:val="en-GB"/>
              </w:rPr>
            </w:pPr>
          </w:p>
        </w:tc>
        <w:tc>
          <w:tcPr>
            <w:tcW w:w="309" w:type="pct"/>
          </w:tcPr>
          <w:p w14:paraId="464C539C" w14:textId="77777777" w:rsidR="0004232F" w:rsidRPr="00E60F8D" w:rsidRDefault="0004232F" w:rsidP="001D18E6">
            <w:pPr>
              <w:overflowPunct/>
              <w:autoSpaceDE/>
              <w:autoSpaceDN/>
              <w:adjustRightInd/>
              <w:rPr>
                <w:sz w:val="18"/>
                <w:szCs w:val="18"/>
                <w:lang w:val="en-GB"/>
              </w:rPr>
            </w:pPr>
          </w:p>
        </w:tc>
        <w:tc>
          <w:tcPr>
            <w:tcW w:w="1681" w:type="pct"/>
          </w:tcPr>
          <w:p w14:paraId="7930645B" w14:textId="77777777" w:rsidR="0009168A" w:rsidRDefault="0009168A"/>
        </w:tc>
        <w:tc>
          <w:tcPr>
            <w:tcW w:w="308" w:type="pct"/>
          </w:tcPr>
          <w:p w14:paraId="5086EB59" w14:textId="77777777" w:rsidR="0004232F" w:rsidRPr="00E60F8D" w:rsidRDefault="0004232F" w:rsidP="001D18E6">
            <w:pPr>
              <w:pStyle w:val="TabelleText"/>
              <w:spacing w:line="276" w:lineRule="auto"/>
            </w:pPr>
          </w:p>
        </w:tc>
      </w:tr>
      <w:tr w:rsidR="0004232F" w14:paraId="5DC102BA" w14:textId="77777777" w:rsidTr="0004232F">
        <w:tc>
          <w:tcPr>
            <w:tcW w:w="1213" w:type="pct"/>
            <w:vMerge w:val="restart"/>
          </w:tcPr>
          <w:p w14:paraId="009A62DE" w14:textId="77777777" w:rsidR="0004232F" w:rsidRPr="00E60F8D" w:rsidRDefault="0004232F" w:rsidP="0004232F">
            <w:pPr>
              <w:overflowPunct/>
              <w:autoSpaceDE/>
              <w:autoSpaceDN/>
              <w:adjustRightInd/>
              <w:rPr>
                <w:sz w:val="18"/>
                <w:szCs w:val="18"/>
                <w:lang w:val="en-GB"/>
              </w:rPr>
            </w:pPr>
            <w:r>
              <w:rPr>
                <w:color w:val="000000" w:themeColor="text1"/>
              </w:rPr>
              <w:t>TMOS</w:t>
            </w:r>
          </w:p>
        </w:tc>
        <w:tc>
          <w:tcPr>
            <w:tcW w:w="309" w:type="pct"/>
          </w:tcPr>
          <w:p w14:paraId="3DCF97AB" w14:textId="77777777" w:rsidR="0004232F" w:rsidRPr="00E60F8D" w:rsidRDefault="0004232F" w:rsidP="001D18E6">
            <w:pPr>
              <w:overflowPunct/>
              <w:autoSpaceDE/>
              <w:autoSpaceDN/>
              <w:adjustRightInd/>
              <w:rPr>
                <w:sz w:val="18"/>
                <w:szCs w:val="18"/>
                <w:lang w:val="en-GB"/>
              </w:rPr>
            </w:pPr>
          </w:p>
        </w:tc>
        <w:tc>
          <w:tcPr>
            <w:tcW w:w="1681" w:type="pct"/>
          </w:tcPr>
          <w:p w14:paraId="5FFA5DBA" w14:textId="77777777" w:rsidR="0004232F" w:rsidRDefault="0004232F" w:rsidP="0004232F">
            <w:pPr>
              <w:pStyle w:val="TabelleText"/>
              <w:spacing w:line="276" w:lineRule="auto"/>
              <w:rPr>
                <w:lang w:val="en-US"/>
              </w:rPr>
            </w:pPr>
            <w:r w:rsidRPr="00176970">
              <w:rPr>
                <w:lang w:val="en-US"/>
              </w:rPr>
              <w:t>Provide User Settings</w:t>
            </w:r>
          </w:p>
        </w:tc>
        <w:tc>
          <w:tcPr>
            <w:tcW w:w="1489" w:type="pct"/>
          </w:tcPr>
          <w:p w14:paraId="22EA8F6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B8B1172"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tc>
        <w:tc>
          <w:tcPr>
            <w:tcW w:w="308" w:type="pct"/>
          </w:tcPr>
          <w:p w14:paraId="41290566" w14:textId="77777777" w:rsidR="0004232F" w:rsidRPr="00E60F8D" w:rsidRDefault="0004232F" w:rsidP="001D18E6">
            <w:pPr>
              <w:pStyle w:val="TabelleText"/>
              <w:spacing w:line="276" w:lineRule="auto"/>
            </w:pPr>
          </w:p>
        </w:tc>
      </w:tr>
      <w:tr w:rsidR="0004232F" w14:paraId="7C6AC7AB" w14:textId="77777777" w:rsidTr="0004232F">
        <w:tc>
          <w:tcPr>
            <w:tcW w:w="1213" w:type="pct"/>
            <w:vMerge/>
          </w:tcPr>
          <w:p w14:paraId="50929042" w14:textId="77777777" w:rsidR="0004232F" w:rsidRPr="00E60F8D" w:rsidRDefault="0004232F" w:rsidP="001D18E6">
            <w:pPr>
              <w:overflowPunct/>
              <w:autoSpaceDE/>
              <w:autoSpaceDN/>
              <w:adjustRightInd/>
              <w:rPr>
                <w:sz w:val="18"/>
                <w:szCs w:val="18"/>
                <w:lang w:val="en-GB"/>
              </w:rPr>
            </w:pPr>
          </w:p>
        </w:tc>
        <w:tc>
          <w:tcPr>
            <w:tcW w:w="309" w:type="pct"/>
          </w:tcPr>
          <w:p w14:paraId="21B50307" w14:textId="77777777" w:rsidR="0004232F" w:rsidRPr="00E60F8D" w:rsidRDefault="0004232F" w:rsidP="001D18E6">
            <w:pPr>
              <w:overflowPunct/>
              <w:autoSpaceDE/>
              <w:autoSpaceDN/>
              <w:adjustRightInd/>
              <w:rPr>
                <w:sz w:val="18"/>
                <w:szCs w:val="18"/>
                <w:lang w:val="en-GB"/>
              </w:rPr>
            </w:pPr>
          </w:p>
        </w:tc>
        <w:tc>
          <w:tcPr>
            <w:tcW w:w="1681" w:type="pct"/>
          </w:tcPr>
          <w:p w14:paraId="3841EF39"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548322B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5D7AB7C"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7DDA883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43A798F7"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0FA41B91"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25C2495E"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29855DC3" w14:textId="77777777" w:rsidR="0004232F" w:rsidRPr="00E60F8D" w:rsidRDefault="0004232F" w:rsidP="001D18E6">
            <w:pPr>
              <w:pStyle w:val="TabelleText"/>
              <w:spacing w:line="276" w:lineRule="auto"/>
            </w:pPr>
          </w:p>
        </w:tc>
      </w:tr>
      <w:tr w:rsidR="0004232F" w14:paraId="1740DA44" w14:textId="77777777" w:rsidTr="0004232F">
        <w:tc>
          <w:tcPr>
            <w:tcW w:w="1213" w:type="pct"/>
            <w:vMerge/>
          </w:tcPr>
          <w:p w14:paraId="277AF66A" w14:textId="77777777" w:rsidR="0004232F" w:rsidRPr="00E60F8D" w:rsidRDefault="0004232F" w:rsidP="001D18E6">
            <w:pPr>
              <w:overflowPunct/>
              <w:autoSpaceDE/>
              <w:autoSpaceDN/>
              <w:adjustRightInd/>
              <w:rPr>
                <w:sz w:val="18"/>
                <w:szCs w:val="18"/>
                <w:lang w:val="en-GB"/>
              </w:rPr>
            </w:pPr>
          </w:p>
        </w:tc>
        <w:tc>
          <w:tcPr>
            <w:tcW w:w="309" w:type="pct"/>
          </w:tcPr>
          <w:p w14:paraId="334C0DC3" w14:textId="77777777" w:rsidR="0004232F" w:rsidRPr="00E60F8D" w:rsidRDefault="0004232F" w:rsidP="001D18E6">
            <w:pPr>
              <w:overflowPunct/>
              <w:autoSpaceDE/>
              <w:autoSpaceDN/>
              <w:adjustRightInd/>
              <w:rPr>
                <w:sz w:val="18"/>
                <w:szCs w:val="18"/>
                <w:lang w:val="en-GB"/>
              </w:rPr>
            </w:pPr>
          </w:p>
        </w:tc>
        <w:tc>
          <w:tcPr>
            <w:tcW w:w="1681" w:type="pct"/>
          </w:tcPr>
          <w:p w14:paraId="07B8AFBC" w14:textId="77777777" w:rsidR="0004232F" w:rsidRDefault="0004232F" w:rsidP="0004232F">
            <w:pPr>
              <w:pStyle w:val="TabelleText"/>
              <w:spacing w:line="276" w:lineRule="auto"/>
              <w:rPr>
                <w:lang w:val="en-US"/>
              </w:rPr>
            </w:pPr>
            <w:r w:rsidRPr="00176970">
              <w:rPr>
                <w:lang w:val="en-US"/>
              </w:rPr>
              <w:t>Control Cabin Cooling Request</w:t>
            </w:r>
          </w:p>
        </w:tc>
        <w:tc>
          <w:tcPr>
            <w:tcW w:w="1489" w:type="pct"/>
          </w:tcPr>
          <w:p w14:paraId="533A741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485A547"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16224A5F"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3C8BCD1E"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5A48D0FD"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TMOS Run Condition 4</w:t>
            </w:r>
          </w:p>
          <w:p w14:paraId="368652A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5A1CA05C" w14:textId="77777777" w:rsidR="0004232F" w:rsidRPr="00E60F8D" w:rsidRDefault="0004232F" w:rsidP="001D18E6">
            <w:pPr>
              <w:pStyle w:val="TabelleText"/>
              <w:spacing w:line="276" w:lineRule="auto"/>
            </w:pPr>
          </w:p>
        </w:tc>
      </w:tr>
      <w:tr w:rsidR="0004232F" w14:paraId="5E17C354" w14:textId="77777777" w:rsidTr="0004232F">
        <w:tc>
          <w:tcPr>
            <w:tcW w:w="1213" w:type="pct"/>
            <w:vMerge/>
          </w:tcPr>
          <w:p w14:paraId="2E022B4F" w14:textId="77777777" w:rsidR="0004232F" w:rsidRPr="00E60F8D" w:rsidRDefault="0004232F" w:rsidP="001D18E6">
            <w:pPr>
              <w:overflowPunct/>
              <w:autoSpaceDE/>
              <w:autoSpaceDN/>
              <w:adjustRightInd/>
              <w:rPr>
                <w:sz w:val="18"/>
                <w:szCs w:val="18"/>
                <w:lang w:val="en-GB"/>
              </w:rPr>
            </w:pPr>
          </w:p>
        </w:tc>
        <w:tc>
          <w:tcPr>
            <w:tcW w:w="309" w:type="pct"/>
          </w:tcPr>
          <w:p w14:paraId="24444FEA" w14:textId="77777777" w:rsidR="0004232F" w:rsidRPr="00E60F8D" w:rsidRDefault="0004232F" w:rsidP="001D18E6">
            <w:pPr>
              <w:overflowPunct/>
              <w:autoSpaceDE/>
              <w:autoSpaceDN/>
              <w:adjustRightInd/>
              <w:rPr>
                <w:sz w:val="18"/>
                <w:szCs w:val="18"/>
                <w:lang w:val="en-GB"/>
              </w:rPr>
            </w:pPr>
          </w:p>
        </w:tc>
        <w:tc>
          <w:tcPr>
            <w:tcW w:w="1681" w:type="pct"/>
          </w:tcPr>
          <w:p w14:paraId="6BBA9228" w14:textId="77777777" w:rsidR="0004232F" w:rsidRDefault="0004232F" w:rsidP="0004232F">
            <w:pPr>
              <w:pStyle w:val="TabelleText"/>
              <w:spacing w:line="276" w:lineRule="auto"/>
              <w:rPr>
                <w:lang w:val="en-US"/>
              </w:rPr>
            </w:pPr>
            <w:r w:rsidRPr="00176970">
              <w:rPr>
                <w:lang w:val="en-US"/>
              </w:rPr>
              <w:t>Store Settings</w:t>
            </w:r>
          </w:p>
        </w:tc>
        <w:tc>
          <w:tcPr>
            <w:tcW w:w="1489" w:type="pct"/>
          </w:tcPr>
          <w:p w14:paraId="6F85F3A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0E22A77"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Storage and Sleep Conditions</w:t>
            </w:r>
          </w:p>
          <w:p w14:paraId="7F83B905" w14:textId="77777777" w:rsidR="0004232F" w:rsidRDefault="0004232F" w:rsidP="0004232F">
            <w:pPr>
              <w:pStyle w:val="TabelleText"/>
              <w:numPr>
                <w:ilvl w:val="0"/>
                <w:numId w:val="20"/>
              </w:numPr>
              <w:spacing w:line="276" w:lineRule="auto"/>
              <w:ind w:left="220" w:hanging="140"/>
              <w:rPr>
                <w:lang w:val="en-US"/>
              </w:rPr>
            </w:pPr>
            <w:r w:rsidRPr="006E3D82">
              <w:rPr>
                <w:lang w:val="en-US"/>
              </w:rPr>
              <w:t>Store Settings</w:t>
            </w:r>
          </w:p>
        </w:tc>
        <w:tc>
          <w:tcPr>
            <w:tcW w:w="308" w:type="pct"/>
          </w:tcPr>
          <w:p w14:paraId="7B5DF1F2" w14:textId="77777777" w:rsidR="0004232F" w:rsidRPr="00E60F8D" w:rsidRDefault="0004232F" w:rsidP="001D18E6">
            <w:pPr>
              <w:pStyle w:val="TabelleText"/>
              <w:spacing w:line="276" w:lineRule="auto"/>
            </w:pPr>
          </w:p>
        </w:tc>
      </w:tr>
      <w:tr w:rsidR="0004232F" w14:paraId="503D0D2B" w14:textId="77777777" w:rsidTr="0004232F">
        <w:tc>
          <w:tcPr>
            <w:tcW w:w="1213" w:type="pct"/>
            <w:vMerge/>
          </w:tcPr>
          <w:p w14:paraId="50AD5571" w14:textId="77777777" w:rsidR="0004232F" w:rsidRPr="00E60F8D" w:rsidRDefault="0004232F" w:rsidP="001D18E6">
            <w:pPr>
              <w:overflowPunct/>
              <w:autoSpaceDE/>
              <w:autoSpaceDN/>
              <w:adjustRightInd/>
              <w:rPr>
                <w:sz w:val="18"/>
                <w:szCs w:val="18"/>
                <w:lang w:val="en-GB"/>
              </w:rPr>
            </w:pPr>
          </w:p>
        </w:tc>
        <w:tc>
          <w:tcPr>
            <w:tcW w:w="309" w:type="pct"/>
          </w:tcPr>
          <w:p w14:paraId="24B3A76B" w14:textId="77777777" w:rsidR="0004232F" w:rsidRPr="00E60F8D" w:rsidRDefault="0004232F" w:rsidP="001D18E6">
            <w:pPr>
              <w:overflowPunct/>
              <w:autoSpaceDE/>
              <w:autoSpaceDN/>
              <w:adjustRightInd/>
              <w:rPr>
                <w:sz w:val="18"/>
                <w:szCs w:val="18"/>
                <w:lang w:val="en-GB"/>
              </w:rPr>
            </w:pPr>
          </w:p>
        </w:tc>
        <w:tc>
          <w:tcPr>
            <w:tcW w:w="1681" w:type="pct"/>
          </w:tcPr>
          <w:p w14:paraId="1B2A85C5" w14:textId="77777777" w:rsidR="0004232F" w:rsidRDefault="0004232F" w:rsidP="0004232F">
            <w:pPr>
              <w:pStyle w:val="TabelleText"/>
              <w:spacing w:line="276" w:lineRule="auto"/>
              <w:rPr>
                <w:lang w:val="en-US"/>
              </w:rPr>
            </w:pPr>
            <w:r w:rsidRPr="00176970">
              <w:rPr>
                <w:lang w:val="en-US"/>
              </w:rPr>
              <w:t>Retreive Stored Settings</w:t>
            </w:r>
          </w:p>
        </w:tc>
        <w:tc>
          <w:tcPr>
            <w:tcW w:w="1489" w:type="pct"/>
          </w:tcPr>
          <w:p w14:paraId="495A9E7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47F565D"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Retrieval</w:t>
            </w:r>
          </w:p>
        </w:tc>
        <w:tc>
          <w:tcPr>
            <w:tcW w:w="308" w:type="pct"/>
          </w:tcPr>
          <w:p w14:paraId="1420FAAA" w14:textId="77777777" w:rsidR="0004232F" w:rsidRPr="00E60F8D" w:rsidRDefault="0004232F" w:rsidP="001D18E6">
            <w:pPr>
              <w:pStyle w:val="TabelleText"/>
              <w:spacing w:line="276" w:lineRule="auto"/>
            </w:pPr>
          </w:p>
        </w:tc>
      </w:tr>
      <w:tr w:rsidR="0004232F" w14:paraId="16DC9997" w14:textId="77777777" w:rsidTr="0004232F">
        <w:tc>
          <w:tcPr>
            <w:tcW w:w="1213" w:type="pct"/>
            <w:vMerge/>
          </w:tcPr>
          <w:p w14:paraId="512F1A6A" w14:textId="77777777" w:rsidR="0004232F" w:rsidRPr="00E60F8D" w:rsidRDefault="0004232F" w:rsidP="001D18E6">
            <w:pPr>
              <w:overflowPunct/>
              <w:autoSpaceDE/>
              <w:autoSpaceDN/>
              <w:adjustRightInd/>
              <w:rPr>
                <w:sz w:val="18"/>
                <w:szCs w:val="18"/>
                <w:lang w:val="en-GB"/>
              </w:rPr>
            </w:pPr>
          </w:p>
        </w:tc>
        <w:tc>
          <w:tcPr>
            <w:tcW w:w="309" w:type="pct"/>
          </w:tcPr>
          <w:p w14:paraId="17152EA6" w14:textId="77777777" w:rsidR="0004232F" w:rsidRPr="00E60F8D" w:rsidRDefault="0004232F" w:rsidP="001D18E6">
            <w:pPr>
              <w:overflowPunct/>
              <w:autoSpaceDE/>
              <w:autoSpaceDN/>
              <w:adjustRightInd/>
              <w:rPr>
                <w:sz w:val="18"/>
                <w:szCs w:val="18"/>
                <w:lang w:val="en-GB"/>
              </w:rPr>
            </w:pPr>
          </w:p>
        </w:tc>
        <w:tc>
          <w:tcPr>
            <w:tcW w:w="1681" w:type="pct"/>
          </w:tcPr>
          <w:p w14:paraId="22AB5D7D" w14:textId="77777777" w:rsidR="0004232F" w:rsidRDefault="0004232F" w:rsidP="0004232F">
            <w:pPr>
              <w:pStyle w:val="TabelleText"/>
              <w:spacing w:line="276" w:lineRule="auto"/>
              <w:rPr>
                <w:lang w:val="en-US"/>
              </w:rPr>
            </w:pPr>
            <w:r w:rsidRPr="00176970">
              <w:rPr>
                <w:lang w:val="en-US"/>
              </w:rPr>
              <w:t>Send Requested TMOS Settings</w:t>
            </w:r>
          </w:p>
        </w:tc>
        <w:tc>
          <w:tcPr>
            <w:tcW w:w="1489" w:type="pct"/>
          </w:tcPr>
          <w:p w14:paraId="232E4D5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258EC26"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686851D5"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05184507"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0F1CDF8F"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tc>
        <w:tc>
          <w:tcPr>
            <w:tcW w:w="308" w:type="pct"/>
          </w:tcPr>
          <w:p w14:paraId="61B92566" w14:textId="77777777" w:rsidR="0004232F" w:rsidRPr="00E60F8D" w:rsidRDefault="0004232F" w:rsidP="001D18E6">
            <w:pPr>
              <w:pStyle w:val="TabelleText"/>
              <w:spacing w:line="276" w:lineRule="auto"/>
            </w:pPr>
          </w:p>
        </w:tc>
      </w:tr>
      <w:tr w:rsidR="0004232F" w14:paraId="33D35059" w14:textId="77777777" w:rsidTr="0004232F">
        <w:tc>
          <w:tcPr>
            <w:tcW w:w="1213" w:type="pct"/>
            <w:vMerge/>
          </w:tcPr>
          <w:p w14:paraId="27FD0009" w14:textId="77777777" w:rsidR="0004232F" w:rsidRPr="00E60F8D" w:rsidRDefault="0004232F" w:rsidP="001D18E6">
            <w:pPr>
              <w:overflowPunct/>
              <w:autoSpaceDE/>
              <w:autoSpaceDN/>
              <w:adjustRightInd/>
              <w:rPr>
                <w:sz w:val="18"/>
                <w:szCs w:val="18"/>
                <w:lang w:val="en-GB"/>
              </w:rPr>
            </w:pPr>
          </w:p>
        </w:tc>
        <w:tc>
          <w:tcPr>
            <w:tcW w:w="309" w:type="pct"/>
          </w:tcPr>
          <w:p w14:paraId="2FF72C5E" w14:textId="77777777" w:rsidR="0004232F" w:rsidRPr="00E60F8D" w:rsidRDefault="0004232F" w:rsidP="001D18E6">
            <w:pPr>
              <w:overflowPunct/>
              <w:autoSpaceDE/>
              <w:autoSpaceDN/>
              <w:adjustRightInd/>
              <w:rPr>
                <w:sz w:val="18"/>
                <w:szCs w:val="18"/>
                <w:lang w:val="en-GB"/>
              </w:rPr>
            </w:pPr>
          </w:p>
        </w:tc>
        <w:tc>
          <w:tcPr>
            <w:tcW w:w="1681" w:type="pct"/>
          </w:tcPr>
          <w:p w14:paraId="386DD67C" w14:textId="77777777" w:rsidR="0004232F" w:rsidRDefault="0004232F" w:rsidP="0004232F">
            <w:pPr>
              <w:pStyle w:val="TabelleText"/>
              <w:spacing w:line="276" w:lineRule="auto"/>
              <w:rPr>
                <w:lang w:val="en-US"/>
              </w:rPr>
            </w:pPr>
            <w:r w:rsidRPr="00176970">
              <w:rPr>
                <w:lang w:val="en-US"/>
              </w:rPr>
              <w:t>WakeUp Alarm Request</w:t>
            </w:r>
          </w:p>
        </w:tc>
        <w:tc>
          <w:tcPr>
            <w:tcW w:w="1489" w:type="pct"/>
          </w:tcPr>
          <w:p w14:paraId="68CA1FB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2EE8E6"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1</w:t>
            </w:r>
          </w:p>
        </w:tc>
        <w:tc>
          <w:tcPr>
            <w:tcW w:w="308" w:type="pct"/>
          </w:tcPr>
          <w:p w14:paraId="7BA99558" w14:textId="77777777" w:rsidR="0004232F" w:rsidRPr="00E60F8D" w:rsidRDefault="0004232F" w:rsidP="001D18E6">
            <w:pPr>
              <w:pStyle w:val="TabelleText"/>
              <w:spacing w:line="276" w:lineRule="auto"/>
            </w:pPr>
          </w:p>
        </w:tc>
      </w:tr>
      <w:tr w:rsidR="0004232F" w14:paraId="431D8AC5" w14:textId="77777777" w:rsidTr="0004232F">
        <w:trPr>
          <w:gridAfter w:val="1"/>
          <w:wAfter w:w="637" w:type="dxa"/>
        </w:trPr>
        <w:tc>
          <w:tcPr>
            <w:tcW w:w="1213" w:type="pct"/>
            <w:vMerge/>
          </w:tcPr>
          <w:p w14:paraId="4CBE3814" w14:textId="77777777" w:rsidR="0004232F" w:rsidRPr="00E60F8D" w:rsidRDefault="0004232F" w:rsidP="001D18E6">
            <w:pPr>
              <w:overflowPunct/>
              <w:autoSpaceDE/>
              <w:autoSpaceDN/>
              <w:adjustRightInd/>
              <w:rPr>
                <w:sz w:val="18"/>
                <w:szCs w:val="18"/>
                <w:lang w:val="en-GB"/>
              </w:rPr>
            </w:pPr>
          </w:p>
        </w:tc>
        <w:tc>
          <w:tcPr>
            <w:tcW w:w="309" w:type="pct"/>
          </w:tcPr>
          <w:p w14:paraId="387A37A0" w14:textId="77777777" w:rsidR="0004232F" w:rsidRPr="00E60F8D" w:rsidRDefault="0004232F" w:rsidP="001D18E6">
            <w:pPr>
              <w:overflowPunct/>
              <w:autoSpaceDE/>
              <w:autoSpaceDN/>
              <w:adjustRightInd/>
              <w:rPr>
                <w:sz w:val="18"/>
                <w:szCs w:val="18"/>
                <w:lang w:val="en-GB"/>
              </w:rPr>
            </w:pPr>
          </w:p>
        </w:tc>
        <w:tc>
          <w:tcPr>
            <w:tcW w:w="1681" w:type="pct"/>
          </w:tcPr>
          <w:p w14:paraId="43B4BF3B" w14:textId="77777777" w:rsidR="0009168A" w:rsidRDefault="0009168A"/>
        </w:tc>
        <w:tc>
          <w:tcPr>
            <w:tcW w:w="308" w:type="pct"/>
          </w:tcPr>
          <w:p w14:paraId="08190691" w14:textId="77777777" w:rsidR="0004232F" w:rsidRPr="00E60F8D" w:rsidRDefault="0004232F" w:rsidP="001D18E6">
            <w:pPr>
              <w:pStyle w:val="TabelleText"/>
              <w:spacing w:line="276" w:lineRule="auto"/>
            </w:pPr>
          </w:p>
        </w:tc>
      </w:tr>
      <w:tr w:rsidR="0004232F" w14:paraId="2B4786D1" w14:textId="77777777" w:rsidTr="0004232F">
        <w:trPr>
          <w:gridAfter w:val="1"/>
          <w:wAfter w:w="637" w:type="dxa"/>
        </w:trPr>
        <w:tc>
          <w:tcPr>
            <w:tcW w:w="1213" w:type="pct"/>
            <w:vMerge w:val="restart"/>
          </w:tcPr>
          <w:p w14:paraId="5F6173D8" w14:textId="77777777" w:rsidR="0004232F" w:rsidRPr="00E60F8D" w:rsidRDefault="0004232F" w:rsidP="0004232F">
            <w:pPr>
              <w:overflowPunct/>
              <w:autoSpaceDE/>
              <w:autoSpaceDN/>
              <w:adjustRightInd/>
              <w:rPr>
                <w:sz w:val="18"/>
                <w:szCs w:val="18"/>
                <w:lang w:val="en-GB"/>
              </w:rPr>
            </w:pPr>
            <w:r>
              <w:rPr>
                <w:color w:val="000000" w:themeColor="text1"/>
              </w:rPr>
              <w:t>HS1 CAN</w:t>
            </w:r>
          </w:p>
        </w:tc>
        <w:tc>
          <w:tcPr>
            <w:tcW w:w="309" w:type="pct"/>
          </w:tcPr>
          <w:p w14:paraId="38A5FBDD" w14:textId="77777777" w:rsidR="0004232F" w:rsidRPr="00E60F8D" w:rsidRDefault="0004232F" w:rsidP="001D18E6">
            <w:pPr>
              <w:overflowPunct/>
              <w:autoSpaceDE/>
              <w:autoSpaceDN/>
              <w:adjustRightInd/>
              <w:rPr>
                <w:sz w:val="18"/>
                <w:szCs w:val="18"/>
                <w:lang w:val="en-GB"/>
              </w:rPr>
            </w:pPr>
          </w:p>
        </w:tc>
        <w:tc>
          <w:tcPr>
            <w:tcW w:w="1681" w:type="pct"/>
          </w:tcPr>
          <w:p w14:paraId="52BC1152" w14:textId="77777777" w:rsidR="0009168A" w:rsidRDefault="0009168A"/>
        </w:tc>
        <w:tc>
          <w:tcPr>
            <w:tcW w:w="308" w:type="pct"/>
          </w:tcPr>
          <w:p w14:paraId="13F14DEF" w14:textId="77777777" w:rsidR="0004232F" w:rsidRPr="00E60F8D" w:rsidRDefault="0004232F" w:rsidP="001D18E6">
            <w:pPr>
              <w:pStyle w:val="TabelleText"/>
              <w:spacing w:line="276" w:lineRule="auto"/>
            </w:pPr>
          </w:p>
        </w:tc>
      </w:tr>
      <w:tr w:rsidR="0004232F" w14:paraId="2EBF00F5" w14:textId="77777777" w:rsidTr="0004232F">
        <w:tc>
          <w:tcPr>
            <w:tcW w:w="1213" w:type="pct"/>
            <w:vMerge w:val="restart"/>
          </w:tcPr>
          <w:p w14:paraId="720BD438" w14:textId="77777777" w:rsidR="0004232F" w:rsidRPr="00E60F8D" w:rsidRDefault="0004232F" w:rsidP="0004232F">
            <w:pPr>
              <w:overflowPunct/>
              <w:autoSpaceDE/>
              <w:autoSpaceDN/>
              <w:adjustRightInd/>
              <w:rPr>
                <w:sz w:val="18"/>
                <w:szCs w:val="18"/>
                <w:lang w:val="en-GB"/>
              </w:rPr>
            </w:pPr>
            <w:r>
              <w:rPr>
                <w:color w:val="000000" w:themeColor="text1"/>
              </w:rPr>
              <w:t xml:space="preserve">ECG </w:t>
            </w:r>
          </w:p>
        </w:tc>
        <w:tc>
          <w:tcPr>
            <w:tcW w:w="309" w:type="pct"/>
          </w:tcPr>
          <w:p w14:paraId="4AD94F72" w14:textId="77777777" w:rsidR="0004232F" w:rsidRPr="00E60F8D" w:rsidRDefault="0004232F" w:rsidP="001D18E6">
            <w:pPr>
              <w:overflowPunct/>
              <w:autoSpaceDE/>
              <w:autoSpaceDN/>
              <w:adjustRightInd/>
              <w:rPr>
                <w:sz w:val="18"/>
                <w:szCs w:val="18"/>
                <w:lang w:val="en-GB"/>
              </w:rPr>
            </w:pPr>
          </w:p>
        </w:tc>
        <w:tc>
          <w:tcPr>
            <w:tcW w:w="1681" w:type="pct"/>
          </w:tcPr>
          <w:p w14:paraId="0DC99FDC" w14:textId="77777777" w:rsidR="0004232F" w:rsidRDefault="0004232F" w:rsidP="0004232F">
            <w:pPr>
              <w:pStyle w:val="TabelleText"/>
              <w:spacing w:line="276" w:lineRule="auto"/>
              <w:rPr>
                <w:lang w:val="en-US"/>
              </w:rPr>
            </w:pPr>
            <w:r w:rsidRPr="00176970">
              <w:rPr>
                <w:lang w:val="en-US"/>
              </w:rPr>
              <w:t>Manage CAN Requests</w:t>
            </w:r>
          </w:p>
        </w:tc>
        <w:tc>
          <w:tcPr>
            <w:tcW w:w="1489" w:type="pct"/>
          </w:tcPr>
          <w:p w14:paraId="0B066D6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0A0B26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FE92861" w14:textId="77777777" w:rsidR="0004232F" w:rsidRPr="00E60F8D" w:rsidRDefault="0004232F" w:rsidP="001D18E6">
            <w:pPr>
              <w:pStyle w:val="TabelleText"/>
              <w:spacing w:line="276" w:lineRule="auto"/>
            </w:pPr>
          </w:p>
        </w:tc>
      </w:tr>
      <w:tr w:rsidR="0004232F" w14:paraId="2C28425A" w14:textId="77777777" w:rsidTr="0004232F">
        <w:trPr>
          <w:gridAfter w:val="1"/>
          <w:wAfter w:w="637" w:type="dxa"/>
        </w:trPr>
        <w:tc>
          <w:tcPr>
            <w:tcW w:w="1213" w:type="pct"/>
            <w:vMerge/>
          </w:tcPr>
          <w:p w14:paraId="70948A3F" w14:textId="77777777" w:rsidR="0004232F" w:rsidRPr="00E60F8D" w:rsidRDefault="0004232F" w:rsidP="001D18E6">
            <w:pPr>
              <w:overflowPunct/>
              <w:autoSpaceDE/>
              <w:autoSpaceDN/>
              <w:adjustRightInd/>
              <w:rPr>
                <w:sz w:val="18"/>
                <w:szCs w:val="18"/>
                <w:lang w:val="en-GB"/>
              </w:rPr>
            </w:pPr>
          </w:p>
        </w:tc>
        <w:tc>
          <w:tcPr>
            <w:tcW w:w="309" w:type="pct"/>
          </w:tcPr>
          <w:p w14:paraId="0D888B86" w14:textId="77777777" w:rsidR="0004232F" w:rsidRPr="00E60F8D" w:rsidRDefault="0004232F" w:rsidP="001D18E6">
            <w:pPr>
              <w:overflowPunct/>
              <w:autoSpaceDE/>
              <w:autoSpaceDN/>
              <w:adjustRightInd/>
              <w:rPr>
                <w:sz w:val="18"/>
                <w:szCs w:val="18"/>
                <w:lang w:val="en-GB"/>
              </w:rPr>
            </w:pPr>
          </w:p>
        </w:tc>
        <w:tc>
          <w:tcPr>
            <w:tcW w:w="1681" w:type="pct"/>
          </w:tcPr>
          <w:p w14:paraId="4A5D583D" w14:textId="77777777" w:rsidR="0009168A" w:rsidRDefault="0009168A"/>
        </w:tc>
        <w:tc>
          <w:tcPr>
            <w:tcW w:w="308" w:type="pct"/>
          </w:tcPr>
          <w:p w14:paraId="7A0EFDB7" w14:textId="77777777" w:rsidR="0004232F" w:rsidRPr="00E60F8D" w:rsidRDefault="0004232F" w:rsidP="001D18E6">
            <w:pPr>
              <w:pStyle w:val="TabelleText"/>
              <w:spacing w:line="276" w:lineRule="auto"/>
            </w:pPr>
          </w:p>
        </w:tc>
      </w:tr>
      <w:tr w:rsidR="0004232F" w14:paraId="22C4FFF6" w14:textId="77777777" w:rsidTr="0004232F">
        <w:tc>
          <w:tcPr>
            <w:tcW w:w="1213" w:type="pct"/>
            <w:vMerge w:val="restart"/>
          </w:tcPr>
          <w:p w14:paraId="1F864DB0" w14:textId="77777777" w:rsidR="0004232F" w:rsidRPr="00E60F8D" w:rsidRDefault="0004232F" w:rsidP="0004232F">
            <w:pPr>
              <w:overflowPunct/>
              <w:autoSpaceDE/>
              <w:autoSpaceDN/>
              <w:adjustRightInd/>
              <w:rPr>
                <w:sz w:val="18"/>
                <w:szCs w:val="18"/>
                <w:lang w:val="en-GB"/>
              </w:rPr>
            </w:pPr>
            <w:r>
              <w:rPr>
                <w:color w:val="000000" w:themeColor="text1"/>
              </w:rPr>
              <w:t>Offboard Controller</w:t>
            </w:r>
          </w:p>
        </w:tc>
        <w:tc>
          <w:tcPr>
            <w:tcW w:w="309" w:type="pct"/>
          </w:tcPr>
          <w:p w14:paraId="7E5F2E5A" w14:textId="77777777" w:rsidR="0004232F" w:rsidRPr="00E60F8D" w:rsidRDefault="0004232F" w:rsidP="001D18E6">
            <w:pPr>
              <w:overflowPunct/>
              <w:autoSpaceDE/>
              <w:autoSpaceDN/>
              <w:adjustRightInd/>
              <w:rPr>
                <w:sz w:val="18"/>
                <w:szCs w:val="18"/>
                <w:lang w:val="en-GB"/>
              </w:rPr>
            </w:pPr>
          </w:p>
        </w:tc>
        <w:tc>
          <w:tcPr>
            <w:tcW w:w="1681" w:type="pct"/>
          </w:tcPr>
          <w:p w14:paraId="24823599" w14:textId="77777777" w:rsidR="0004232F" w:rsidRDefault="0004232F" w:rsidP="0004232F">
            <w:pPr>
              <w:pStyle w:val="TabelleText"/>
              <w:spacing w:line="276" w:lineRule="auto"/>
              <w:rPr>
                <w:lang w:val="en-US"/>
              </w:rPr>
            </w:pPr>
            <w:r w:rsidRPr="00176970">
              <w:rPr>
                <w:lang w:val="en-US"/>
              </w:rPr>
              <w:t>Receive Off_Board Request</w:t>
            </w:r>
          </w:p>
        </w:tc>
        <w:tc>
          <w:tcPr>
            <w:tcW w:w="1489" w:type="pct"/>
          </w:tcPr>
          <w:p w14:paraId="324EEEA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9261566"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50F9B48" w14:textId="77777777" w:rsidR="0004232F" w:rsidRPr="00E60F8D" w:rsidRDefault="0004232F" w:rsidP="001D18E6">
            <w:pPr>
              <w:pStyle w:val="TabelleText"/>
              <w:spacing w:line="276" w:lineRule="auto"/>
            </w:pPr>
          </w:p>
        </w:tc>
      </w:tr>
      <w:tr w:rsidR="0004232F" w14:paraId="621E39AC" w14:textId="77777777" w:rsidTr="0004232F">
        <w:trPr>
          <w:gridAfter w:val="1"/>
          <w:wAfter w:w="637" w:type="dxa"/>
        </w:trPr>
        <w:tc>
          <w:tcPr>
            <w:tcW w:w="1213" w:type="pct"/>
            <w:vMerge/>
          </w:tcPr>
          <w:p w14:paraId="7A9C3BEF" w14:textId="77777777" w:rsidR="0004232F" w:rsidRPr="00E60F8D" w:rsidRDefault="0004232F" w:rsidP="001D18E6">
            <w:pPr>
              <w:overflowPunct/>
              <w:autoSpaceDE/>
              <w:autoSpaceDN/>
              <w:adjustRightInd/>
              <w:rPr>
                <w:sz w:val="18"/>
                <w:szCs w:val="18"/>
                <w:lang w:val="en-GB"/>
              </w:rPr>
            </w:pPr>
          </w:p>
        </w:tc>
        <w:tc>
          <w:tcPr>
            <w:tcW w:w="309" w:type="pct"/>
          </w:tcPr>
          <w:p w14:paraId="56B4292C" w14:textId="77777777" w:rsidR="0004232F" w:rsidRPr="00E60F8D" w:rsidRDefault="0004232F" w:rsidP="001D18E6">
            <w:pPr>
              <w:overflowPunct/>
              <w:autoSpaceDE/>
              <w:autoSpaceDN/>
              <w:adjustRightInd/>
              <w:rPr>
                <w:sz w:val="18"/>
                <w:szCs w:val="18"/>
                <w:lang w:val="en-GB"/>
              </w:rPr>
            </w:pPr>
          </w:p>
        </w:tc>
        <w:tc>
          <w:tcPr>
            <w:tcW w:w="1681" w:type="pct"/>
          </w:tcPr>
          <w:p w14:paraId="589C65CF" w14:textId="77777777" w:rsidR="0009168A" w:rsidRDefault="0009168A"/>
        </w:tc>
        <w:tc>
          <w:tcPr>
            <w:tcW w:w="308" w:type="pct"/>
          </w:tcPr>
          <w:p w14:paraId="02FA9477" w14:textId="77777777" w:rsidR="0004232F" w:rsidRPr="00E60F8D" w:rsidRDefault="0004232F" w:rsidP="001D18E6">
            <w:pPr>
              <w:pStyle w:val="TabelleText"/>
              <w:spacing w:line="276" w:lineRule="auto"/>
            </w:pPr>
          </w:p>
        </w:tc>
      </w:tr>
      <w:tr w:rsidR="0004232F" w14:paraId="2AD1B096" w14:textId="77777777" w:rsidTr="0004232F">
        <w:trPr>
          <w:gridAfter w:val="1"/>
          <w:wAfter w:w="637" w:type="dxa"/>
        </w:trPr>
        <w:tc>
          <w:tcPr>
            <w:tcW w:w="1213" w:type="pct"/>
            <w:vMerge w:val="restart"/>
          </w:tcPr>
          <w:p w14:paraId="3C976E47" w14:textId="77777777" w:rsidR="0004232F" w:rsidRPr="00E60F8D" w:rsidRDefault="0004232F" w:rsidP="0004232F">
            <w:pPr>
              <w:overflowPunct/>
              <w:autoSpaceDE/>
              <w:autoSpaceDN/>
              <w:adjustRightInd/>
              <w:rPr>
                <w:sz w:val="18"/>
                <w:szCs w:val="18"/>
                <w:lang w:val="en-GB"/>
              </w:rPr>
            </w:pPr>
            <w:r>
              <w:rPr>
                <w:color w:val="000000" w:themeColor="text1"/>
              </w:rPr>
              <w:t>HMI</w:t>
            </w:r>
          </w:p>
        </w:tc>
        <w:tc>
          <w:tcPr>
            <w:tcW w:w="309" w:type="pct"/>
          </w:tcPr>
          <w:p w14:paraId="186E6EC4" w14:textId="77777777" w:rsidR="0004232F" w:rsidRPr="00E60F8D" w:rsidRDefault="0004232F" w:rsidP="001D18E6">
            <w:pPr>
              <w:overflowPunct/>
              <w:autoSpaceDE/>
              <w:autoSpaceDN/>
              <w:adjustRightInd/>
              <w:rPr>
                <w:sz w:val="18"/>
                <w:szCs w:val="18"/>
                <w:lang w:val="en-GB"/>
              </w:rPr>
            </w:pPr>
          </w:p>
        </w:tc>
        <w:tc>
          <w:tcPr>
            <w:tcW w:w="1681" w:type="pct"/>
          </w:tcPr>
          <w:p w14:paraId="5F9C07EE" w14:textId="77777777" w:rsidR="0009168A" w:rsidRDefault="0009168A"/>
        </w:tc>
        <w:tc>
          <w:tcPr>
            <w:tcW w:w="308" w:type="pct"/>
          </w:tcPr>
          <w:p w14:paraId="7FE90E2C" w14:textId="77777777" w:rsidR="0004232F" w:rsidRPr="00E60F8D" w:rsidRDefault="0004232F" w:rsidP="001D18E6">
            <w:pPr>
              <w:pStyle w:val="TabelleText"/>
              <w:spacing w:line="276" w:lineRule="auto"/>
            </w:pPr>
          </w:p>
        </w:tc>
      </w:tr>
      <w:tr w:rsidR="0004232F" w14:paraId="02DF0E70" w14:textId="77777777" w:rsidTr="0004232F">
        <w:tc>
          <w:tcPr>
            <w:tcW w:w="1213" w:type="pct"/>
            <w:vMerge w:val="restart"/>
          </w:tcPr>
          <w:p w14:paraId="4970350C" w14:textId="77777777" w:rsidR="0004232F" w:rsidRPr="00E60F8D" w:rsidRDefault="0004232F" w:rsidP="0004232F">
            <w:pPr>
              <w:overflowPunct/>
              <w:autoSpaceDE/>
              <w:autoSpaceDN/>
              <w:adjustRightInd/>
              <w:rPr>
                <w:sz w:val="18"/>
                <w:szCs w:val="18"/>
                <w:lang w:val="en-GB"/>
              </w:rPr>
            </w:pPr>
            <w:r>
              <w:rPr>
                <w:color w:val="000000" w:themeColor="text1"/>
              </w:rPr>
              <w:t>PCM</w:t>
            </w:r>
          </w:p>
        </w:tc>
        <w:tc>
          <w:tcPr>
            <w:tcW w:w="309" w:type="pct"/>
          </w:tcPr>
          <w:p w14:paraId="70AFDCEE" w14:textId="77777777" w:rsidR="0004232F" w:rsidRPr="00E60F8D" w:rsidRDefault="0004232F" w:rsidP="001D18E6">
            <w:pPr>
              <w:overflowPunct/>
              <w:autoSpaceDE/>
              <w:autoSpaceDN/>
              <w:adjustRightInd/>
              <w:rPr>
                <w:sz w:val="18"/>
                <w:szCs w:val="18"/>
                <w:lang w:val="en-GB"/>
              </w:rPr>
            </w:pPr>
          </w:p>
        </w:tc>
        <w:tc>
          <w:tcPr>
            <w:tcW w:w="1681" w:type="pct"/>
          </w:tcPr>
          <w:p w14:paraId="25BB92EB" w14:textId="77777777" w:rsidR="0004232F" w:rsidRDefault="0004232F" w:rsidP="0004232F">
            <w:pPr>
              <w:pStyle w:val="TabelleText"/>
              <w:spacing w:line="276" w:lineRule="auto"/>
              <w:rPr>
                <w:lang w:val="en-US"/>
              </w:rPr>
            </w:pPr>
            <w:r w:rsidRPr="00176970">
              <w:rPr>
                <w:lang w:val="en-US"/>
              </w:rPr>
              <w:t>WakeUp HPCM Request</w:t>
            </w:r>
          </w:p>
        </w:tc>
        <w:tc>
          <w:tcPr>
            <w:tcW w:w="1489" w:type="pct"/>
          </w:tcPr>
          <w:p w14:paraId="28000FF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5718BB1"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w:t>
            </w:r>
          </w:p>
          <w:p w14:paraId="1008BCAD"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Timer</w:t>
            </w:r>
          </w:p>
        </w:tc>
        <w:tc>
          <w:tcPr>
            <w:tcW w:w="308" w:type="pct"/>
          </w:tcPr>
          <w:p w14:paraId="3A3AF53E" w14:textId="77777777" w:rsidR="0004232F" w:rsidRPr="00E60F8D" w:rsidRDefault="0004232F" w:rsidP="001D18E6">
            <w:pPr>
              <w:pStyle w:val="TabelleText"/>
              <w:spacing w:line="276" w:lineRule="auto"/>
            </w:pPr>
          </w:p>
        </w:tc>
      </w:tr>
      <w:tr w:rsidR="0004232F" w14:paraId="1BCCDB2B" w14:textId="77777777" w:rsidTr="0004232F">
        <w:trPr>
          <w:gridAfter w:val="1"/>
          <w:wAfter w:w="637" w:type="dxa"/>
        </w:trPr>
        <w:tc>
          <w:tcPr>
            <w:tcW w:w="1213" w:type="pct"/>
            <w:vMerge/>
          </w:tcPr>
          <w:p w14:paraId="42399A08" w14:textId="77777777" w:rsidR="0004232F" w:rsidRPr="00E60F8D" w:rsidRDefault="0004232F" w:rsidP="001D18E6">
            <w:pPr>
              <w:overflowPunct/>
              <w:autoSpaceDE/>
              <w:autoSpaceDN/>
              <w:adjustRightInd/>
              <w:rPr>
                <w:sz w:val="18"/>
                <w:szCs w:val="18"/>
                <w:lang w:val="en-GB"/>
              </w:rPr>
            </w:pPr>
          </w:p>
        </w:tc>
        <w:tc>
          <w:tcPr>
            <w:tcW w:w="309" w:type="pct"/>
          </w:tcPr>
          <w:p w14:paraId="36D6F95B" w14:textId="77777777" w:rsidR="0004232F" w:rsidRPr="00E60F8D" w:rsidRDefault="0004232F" w:rsidP="001D18E6">
            <w:pPr>
              <w:overflowPunct/>
              <w:autoSpaceDE/>
              <w:autoSpaceDN/>
              <w:adjustRightInd/>
              <w:rPr>
                <w:sz w:val="18"/>
                <w:szCs w:val="18"/>
                <w:lang w:val="en-GB"/>
              </w:rPr>
            </w:pPr>
          </w:p>
        </w:tc>
        <w:tc>
          <w:tcPr>
            <w:tcW w:w="1681" w:type="pct"/>
          </w:tcPr>
          <w:p w14:paraId="7028D75F" w14:textId="77777777" w:rsidR="0009168A" w:rsidRDefault="0009168A"/>
        </w:tc>
        <w:tc>
          <w:tcPr>
            <w:tcW w:w="308" w:type="pct"/>
          </w:tcPr>
          <w:p w14:paraId="69DB4401" w14:textId="77777777" w:rsidR="0004232F" w:rsidRPr="00E60F8D" w:rsidRDefault="0004232F" w:rsidP="001D18E6">
            <w:pPr>
              <w:pStyle w:val="TabelleText"/>
              <w:spacing w:line="276" w:lineRule="auto"/>
            </w:pPr>
          </w:p>
        </w:tc>
      </w:tr>
      <w:tr w:rsidR="0004232F" w14:paraId="13E71034" w14:textId="77777777" w:rsidTr="0004232F">
        <w:tc>
          <w:tcPr>
            <w:tcW w:w="1213" w:type="pct"/>
            <w:vMerge w:val="restart"/>
          </w:tcPr>
          <w:p w14:paraId="1D00BD51" w14:textId="77777777" w:rsidR="0004232F" w:rsidRPr="00E60F8D" w:rsidRDefault="0004232F" w:rsidP="0004232F">
            <w:pPr>
              <w:overflowPunct/>
              <w:autoSpaceDE/>
              <w:autoSpaceDN/>
              <w:adjustRightInd/>
              <w:rPr>
                <w:sz w:val="18"/>
                <w:szCs w:val="18"/>
                <w:lang w:val="en-GB"/>
              </w:rPr>
            </w:pPr>
            <w:r>
              <w:rPr>
                <w:color w:val="000000" w:themeColor="text1"/>
              </w:rPr>
              <w:t>TouchScreen</w:t>
            </w:r>
          </w:p>
        </w:tc>
        <w:tc>
          <w:tcPr>
            <w:tcW w:w="309" w:type="pct"/>
          </w:tcPr>
          <w:p w14:paraId="406B84D9" w14:textId="77777777" w:rsidR="0004232F" w:rsidRPr="00E60F8D" w:rsidRDefault="0004232F" w:rsidP="001D18E6">
            <w:pPr>
              <w:overflowPunct/>
              <w:autoSpaceDE/>
              <w:autoSpaceDN/>
              <w:adjustRightInd/>
              <w:rPr>
                <w:sz w:val="18"/>
                <w:szCs w:val="18"/>
                <w:lang w:val="en-GB"/>
              </w:rPr>
            </w:pPr>
          </w:p>
        </w:tc>
        <w:tc>
          <w:tcPr>
            <w:tcW w:w="1681" w:type="pct"/>
          </w:tcPr>
          <w:p w14:paraId="77D44A0D" w14:textId="77777777" w:rsidR="0004232F" w:rsidRDefault="0004232F" w:rsidP="0004232F">
            <w:pPr>
              <w:pStyle w:val="TabelleText"/>
              <w:spacing w:line="276" w:lineRule="auto"/>
              <w:rPr>
                <w:lang w:val="en-US"/>
              </w:rPr>
            </w:pPr>
            <w:r w:rsidRPr="00176970">
              <w:rPr>
                <w:lang w:val="en-US"/>
              </w:rPr>
              <w:t>Display User Settings</w:t>
            </w:r>
          </w:p>
        </w:tc>
        <w:tc>
          <w:tcPr>
            <w:tcW w:w="1489" w:type="pct"/>
          </w:tcPr>
          <w:p w14:paraId="2629D10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44E092"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p w14:paraId="46681183"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tc>
        <w:tc>
          <w:tcPr>
            <w:tcW w:w="308" w:type="pct"/>
          </w:tcPr>
          <w:p w14:paraId="2174AB94" w14:textId="77777777" w:rsidR="0004232F" w:rsidRPr="00E60F8D" w:rsidRDefault="0004232F" w:rsidP="001D18E6">
            <w:pPr>
              <w:pStyle w:val="TabelleText"/>
              <w:spacing w:line="276" w:lineRule="auto"/>
            </w:pPr>
          </w:p>
        </w:tc>
      </w:tr>
      <w:tr w:rsidR="0004232F" w14:paraId="4601351D" w14:textId="77777777" w:rsidTr="0004232F">
        <w:tc>
          <w:tcPr>
            <w:tcW w:w="1213" w:type="pct"/>
            <w:vMerge/>
          </w:tcPr>
          <w:p w14:paraId="226560A7" w14:textId="77777777" w:rsidR="0004232F" w:rsidRPr="00E60F8D" w:rsidRDefault="0004232F" w:rsidP="001D18E6">
            <w:pPr>
              <w:overflowPunct/>
              <w:autoSpaceDE/>
              <w:autoSpaceDN/>
              <w:adjustRightInd/>
              <w:rPr>
                <w:sz w:val="18"/>
                <w:szCs w:val="18"/>
                <w:lang w:val="en-GB"/>
              </w:rPr>
            </w:pPr>
          </w:p>
        </w:tc>
        <w:tc>
          <w:tcPr>
            <w:tcW w:w="309" w:type="pct"/>
          </w:tcPr>
          <w:p w14:paraId="26399E44" w14:textId="77777777" w:rsidR="0004232F" w:rsidRPr="00E60F8D" w:rsidRDefault="0004232F" w:rsidP="001D18E6">
            <w:pPr>
              <w:overflowPunct/>
              <w:autoSpaceDE/>
              <w:autoSpaceDN/>
              <w:adjustRightInd/>
              <w:rPr>
                <w:sz w:val="18"/>
                <w:szCs w:val="18"/>
                <w:lang w:val="en-GB"/>
              </w:rPr>
            </w:pPr>
          </w:p>
        </w:tc>
        <w:tc>
          <w:tcPr>
            <w:tcW w:w="1681" w:type="pct"/>
          </w:tcPr>
          <w:p w14:paraId="0B796801" w14:textId="77777777" w:rsidR="0004232F" w:rsidRDefault="0004232F" w:rsidP="0004232F">
            <w:pPr>
              <w:pStyle w:val="TabelleText"/>
              <w:spacing w:line="276" w:lineRule="auto"/>
              <w:rPr>
                <w:lang w:val="en-US"/>
              </w:rPr>
            </w:pPr>
            <w:r w:rsidRPr="00176970">
              <w:rPr>
                <w:lang w:val="en-US"/>
              </w:rPr>
              <w:t>Receive Off_Board Request</w:t>
            </w:r>
          </w:p>
        </w:tc>
        <w:tc>
          <w:tcPr>
            <w:tcW w:w="1489" w:type="pct"/>
          </w:tcPr>
          <w:p w14:paraId="4B97A4E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39E617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E0E4F33" w14:textId="77777777" w:rsidR="0004232F" w:rsidRPr="00E60F8D" w:rsidRDefault="0004232F" w:rsidP="001D18E6">
            <w:pPr>
              <w:pStyle w:val="TabelleText"/>
              <w:spacing w:line="276" w:lineRule="auto"/>
            </w:pPr>
          </w:p>
        </w:tc>
      </w:tr>
      <w:tr w:rsidR="0004232F" w14:paraId="1C94C25A" w14:textId="77777777" w:rsidTr="0004232F">
        <w:trPr>
          <w:gridAfter w:val="1"/>
          <w:wAfter w:w="637" w:type="dxa"/>
        </w:trPr>
        <w:tc>
          <w:tcPr>
            <w:tcW w:w="1213" w:type="pct"/>
            <w:vMerge/>
          </w:tcPr>
          <w:p w14:paraId="375F6E5B" w14:textId="77777777" w:rsidR="0004232F" w:rsidRPr="00E60F8D" w:rsidRDefault="0004232F" w:rsidP="001D18E6">
            <w:pPr>
              <w:overflowPunct/>
              <w:autoSpaceDE/>
              <w:autoSpaceDN/>
              <w:adjustRightInd/>
              <w:rPr>
                <w:sz w:val="18"/>
                <w:szCs w:val="18"/>
                <w:lang w:val="en-GB"/>
              </w:rPr>
            </w:pPr>
          </w:p>
        </w:tc>
        <w:tc>
          <w:tcPr>
            <w:tcW w:w="309" w:type="pct"/>
          </w:tcPr>
          <w:p w14:paraId="63196436" w14:textId="77777777" w:rsidR="0004232F" w:rsidRPr="00E60F8D" w:rsidRDefault="0004232F" w:rsidP="001D18E6">
            <w:pPr>
              <w:overflowPunct/>
              <w:autoSpaceDE/>
              <w:autoSpaceDN/>
              <w:adjustRightInd/>
              <w:rPr>
                <w:sz w:val="18"/>
                <w:szCs w:val="18"/>
                <w:lang w:val="en-GB"/>
              </w:rPr>
            </w:pPr>
          </w:p>
        </w:tc>
        <w:tc>
          <w:tcPr>
            <w:tcW w:w="1681" w:type="pct"/>
          </w:tcPr>
          <w:p w14:paraId="60264C93" w14:textId="77777777" w:rsidR="0009168A" w:rsidRDefault="0009168A"/>
        </w:tc>
        <w:tc>
          <w:tcPr>
            <w:tcW w:w="308" w:type="pct"/>
          </w:tcPr>
          <w:p w14:paraId="38547EE4" w14:textId="77777777" w:rsidR="0004232F" w:rsidRPr="00E60F8D" w:rsidRDefault="0004232F" w:rsidP="001D18E6">
            <w:pPr>
              <w:pStyle w:val="TabelleText"/>
              <w:spacing w:line="276" w:lineRule="auto"/>
            </w:pPr>
          </w:p>
        </w:tc>
      </w:tr>
    </w:tbl>
    <w:p w14:paraId="41ADD2C0" w14:textId="77777777" w:rsidR="00072314" w:rsidRDefault="00072314" w:rsidP="00072314">
      <w:pPr>
        <w:pStyle w:val="Caption"/>
      </w:pPr>
      <w:bookmarkStart w:id="81" w:name="_Toc35000668"/>
      <w:bookmarkStart w:id="82"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bookmarkStart w:id="83" w:name="_Ref10186311"/>
      <w:r>
        <w:t>Function Allocation Table (Functional Safety Extension)</w:t>
      </w:r>
      <w:bookmarkEnd w:id="81"/>
      <w:bookmarkEnd w:id="82"/>
      <w:bookmarkEnd w:id="83"/>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84" w:name="_Toc35000594"/>
      <w:r>
        <w:lastRenderedPageBreak/>
        <w:t>Feature Implementation Modeling</w:t>
      </w:r>
      <w:bookmarkEnd w:id="84"/>
    </w:p>
    <w:p w14:paraId="6B34633F" w14:textId="77777777" w:rsidR="00072314" w:rsidRDefault="00072314" w:rsidP="00072314">
      <w:pPr>
        <w:pStyle w:val="Heading2"/>
        <w:spacing w:before="240"/>
      </w:pPr>
      <w:bookmarkStart w:id="85" w:name="_Toc35000595"/>
      <w:r>
        <w:t xml:space="preserve">Component </w:t>
      </w:r>
      <w:r w:rsidRPr="00882C07">
        <w:t>Interaction Diagrams</w:t>
      </w:r>
      <w:bookmarkEnd w:id="85"/>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86" w:name="_Toc35000596"/>
      <w:r>
        <w:t>Scenario: “System Startup / Shutdown”</w:t>
      </w:r>
      <w:bookmarkEnd w:id="86"/>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87" w:name="_Toc35000597"/>
      <w:r>
        <w:t>Scenario: “Normal Operation”</w:t>
      </w:r>
      <w:bookmarkEnd w:id="87"/>
    </w:p>
    <w:p w14:paraId="0EF3B3B2" w14:textId="77777777" w:rsidR="00AC73E7" w:rsidRPr="00E22255" w:rsidRDefault="00AC73E7" w:rsidP="00AC73E7">
      <w:pPr>
        <w:rPr>
          <w:color w:val="7030A0"/>
        </w:rPr>
      </w:pPr>
    </w:p>
    <w:p w14:paraId="1CBA3483" w14:textId="77777777" w:rsidR="00AC73E7" w:rsidRPr="00E22255" w:rsidRDefault="00AC73E7" w:rsidP="00AC73E7">
      <w:pPr>
        <w:rPr>
          <w:color w:val="7030A0"/>
        </w:rPr>
      </w:pPr>
    </w:p>
    <w:p w14:paraId="2E7D4641" w14:textId="77777777" w:rsidR="00AC73E7" w:rsidRPr="00E22255" w:rsidRDefault="00AC73E7" w:rsidP="00AC73E7">
      <w:pPr>
        <w:jc w:val="center"/>
        <w:rPr>
          <w:color w:val="7030A0"/>
        </w:rPr>
      </w:pPr>
      <w:r>
        <w:rPr>
          <w:noProof/>
        </w:rPr>
        <w:drawing>
          <wp:inline distT="0" distB="0" distL="0" distR="0" wp14:anchorId="4411C208" wp14:editId="784D797B">
            <wp:extent cx="6570980" cy="3121908"/>
            <wp:effectExtent l="0" t="0" r="0" b="0"/>
            <wp:docPr id="22" name="Picture -46048070.jpg" descr="-46048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048070.jpg"/>
                    <pic:cNvPicPr/>
                  </pic:nvPicPr>
                  <pic:blipFill>
                    <a:blip r:embed="rId40" cstate="print"/>
                    <a:stretch>
                      <a:fillRect/>
                    </a:stretch>
                  </pic:blipFill>
                  <pic:spPr>
                    <a:xfrm>
                      <a:off x="0" y="0"/>
                      <a:ext cx="6570980" cy="3121908"/>
                    </a:xfrm>
                    <a:prstGeom prst="rect">
                      <a:avLst/>
                    </a:prstGeom>
                  </pic:spPr>
                </pic:pic>
              </a:graphicData>
            </a:graphic>
          </wp:inline>
        </w:drawing>
      </w:r>
    </w:p>
    <w:p w14:paraId="16FCFC17" w14:textId="77777777" w:rsidR="00AC73E7" w:rsidRPr="00E22255" w:rsidRDefault="00AC73E7" w:rsidP="00AC73E7">
      <w:pPr>
        <w:pStyle w:val="Caption"/>
        <w:rPr>
          <w:color w:val="7030A0"/>
        </w:rPr>
      </w:pPr>
      <w:r w:rsidRPr="00E22255">
        <w:rPr>
          <w:color w:val="7030A0"/>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Pr="00E22255">
        <w:rPr>
          <w:noProof/>
          <w:color w:val="7030A0"/>
        </w:rPr>
        <w:t>8</w:t>
      </w:r>
      <w:r w:rsidRPr="00E22255">
        <w:rPr>
          <w:noProof/>
          <w:color w:val="7030A0"/>
        </w:rPr>
        <w:fldChar w:fldCharType="end"/>
      </w:r>
      <w:r w:rsidRPr="00E22255">
        <w:rPr>
          <w:color w:val="7030A0"/>
        </w:rPr>
        <w:t xml:space="preserve">: </w:t>
      </w:r>
      <w:r w:rsidRPr="00E22255">
        <w:rPr>
          <w:rFonts w:cs="Arial"/>
          <w:color w:val="7030A0"/>
        </w:rPr>
        <w:t>TMOS_Sequence_Diagram</w:t>
      </w:r>
    </w:p>
    <w:p w14:paraId="3E0E5C48" w14:textId="77777777" w:rsidR="00AC73E7" w:rsidRDefault="00AC73E7" w:rsidP="00AC73E7"/>
    <w:p w14:paraId="47F6FE63" w14:textId="77777777" w:rsidR="00AC73E7" w:rsidRPr="00E22255" w:rsidRDefault="00AC73E7" w:rsidP="00AC73E7"/>
    <w:p w14:paraId="0DF3AF0C" w14:textId="1534E421" w:rsidR="002F4641" w:rsidRPr="002F4641" w:rsidRDefault="00AC73E7" w:rsidP="002F4641">
      <w:r>
        <w:t xml:space="preserve">See Section </w:t>
      </w:r>
      <w:r>
        <w:fldChar w:fldCharType="begin"/>
      </w:r>
      <w:r>
        <w:instrText xml:space="preserve"> REF _Ref7770903 \r \h </w:instrText>
      </w:r>
      <w:r>
        <w:fldChar w:fldCharType="separate"/>
      </w:r>
      <w:r>
        <w:t>4.2</w:t>
      </w:r>
      <w:r>
        <w:fldChar w:fldCharType="end"/>
      </w:r>
      <w:r>
        <w:t xml:space="preserve"> for State Machine Diagram illustrating operation.</w:t>
      </w:r>
    </w:p>
    <w:p w14:paraId="49A9A1E0" w14:textId="77777777" w:rsidR="00AC73E7" w:rsidRDefault="00AC73E7" w:rsidP="00072314"/>
    <w:p w14:paraId="0BC77BD1" w14:textId="77777777" w:rsidR="00072314" w:rsidRDefault="00072314" w:rsidP="00072314">
      <w:pPr>
        <w:pStyle w:val="Heading2"/>
        <w:spacing w:before="240"/>
      </w:pPr>
      <w:bookmarkStart w:id="88" w:name="_Toc35000598"/>
      <w:r>
        <w:t>Component Interface Behavior Diagrams</w:t>
      </w:r>
      <w:bookmarkEnd w:id="88"/>
    </w:p>
    <w:p w14:paraId="6DA0F908" w14:textId="537E9AEC" w:rsidR="008F3CA0" w:rsidRDefault="008F3CA0" w:rsidP="00720A45">
      <w:pPr>
        <w:rPr>
          <w:highlight w:val="green"/>
        </w:rPr>
      </w:pPr>
    </w:p>
    <w:p w14:paraId="2F77CE8A" w14:textId="77777777" w:rsidR="008F3CA0" w:rsidRDefault="008F3CA0" w:rsidP="008F3CA0">
      <w:pPr>
        <w:jc w:val="center"/>
      </w:pPr>
      <w:r>
        <w:rPr>
          <w:noProof/>
        </w:rPr>
        <w:lastRenderedPageBreak/>
        <w:drawing>
          <wp:inline distT="0" distB="0" distL="0" distR="0" wp14:anchorId="4F3A55F3" wp14:editId="0C002545">
            <wp:extent cx="6570980" cy="4426841"/>
            <wp:effectExtent l="0" t="0" r="0" b="0"/>
            <wp:docPr id="24" name="Picture -1075590921.jpg" descr="-107559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5590921.jpg"/>
                    <pic:cNvPicPr/>
                  </pic:nvPicPr>
                  <pic:blipFill>
                    <a:blip r:embed="rId41" cstate="print"/>
                    <a:stretch>
                      <a:fillRect/>
                    </a:stretch>
                  </pic:blipFill>
                  <pic:spPr>
                    <a:xfrm>
                      <a:off x="0" y="0"/>
                      <a:ext cx="6570980" cy="4426841"/>
                    </a:xfrm>
                    <a:prstGeom prst="rect">
                      <a:avLst/>
                    </a:prstGeom>
                  </pic:spPr>
                </pic:pic>
              </a:graphicData>
            </a:graphic>
          </wp:inline>
        </w:drawing>
      </w:r>
    </w:p>
    <w:p w14:paraId="223B5C7A" w14:textId="77777777" w:rsidR="008F3CA0" w:rsidRDefault="008F3CA0" w:rsidP="008F3CA0">
      <w:pPr>
        <w:pStyle w:val="Caption"/>
        <w:rPr>
          <w:rFonts w:cs="Arial"/>
        </w:rPr>
      </w:pPr>
      <w:r w:rsidRPr="00A13A7B">
        <w:t xml:space="preserve">Figure </w:t>
      </w:r>
      <w:r>
        <w:rPr>
          <w:noProof/>
        </w:rPr>
        <w:t>2</w:t>
      </w:r>
      <w:r w:rsidRPr="00A13A7B">
        <w:t xml:space="preserve">: </w:t>
      </w:r>
      <w:bookmarkStart w:id="89" w:name="_e7682f34908ea95ee3303d7ca02a3192"/>
      <w:r>
        <w:t>Implementation Operating Modes</w:t>
      </w:r>
      <w:bookmarkEnd w:id="89"/>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8F3CA0" w14:paraId="5E4542C1" w14:textId="77777777" w:rsidTr="00BB5F48">
        <w:tc>
          <w:tcPr>
            <w:tcW w:w="1242" w:type="dxa"/>
            <w:shd w:val="clear" w:color="auto" w:fill="D9D9D9" w:themeFill="background1" w:themeFillShade="D9"/>
          </w:tcPr>
          <w:p w14:paraId="77FA0210" w14:textId="77777777" w:rsidR="008F3CA0" w:rsidRPr="00E52B4D" w:rsidRDefault="008F3CA0" w:rsidP="00BB5F48">
            <w:pPr>
              <w:rPr>
                <w:b/>
              </w:rPr>
            </w:pPr>
            <w:r w:rsidRPr="00E52B4D">
              <w:rPr>
                <w:b/>
              </w:rPr>
              <w:t>State</w:t>
            </w:r>
          </w:p>
        </w:tc>
        <w:tc>
          <w:tcPr>
            <w:tcW w:w="5812" w:type="dxa"/>
            <w:shd w:val="clear" w:color="auto" w:fill="D9D9D9" w:themeFill="background1" w:themeFillShade="D9"/>
          </w:tcPr>
          <w:p w14:paraId="4D2E15D3" w14:textId="77777777" w:rsidR="008F3CA0" w:rsidRPr="00E52B4D" w:rsidRDefault="008F3CA0" w:rsidP="00BB5F48">
            <w:pPr>
              <w:rPr>
                <w:b/>
              </w:rPr>
            </w:pPr>
            <w:r w:rsidRPr="00E52B4D">
              <w:rPr>
                <w:b/>
              </w:rPr>
              <w:t>Description</w:t>
            </w:r>
          </w:p>
        </w:tc>
        <w:tc>
          <w:tcPr>
            <w:tcW w:w="3260" w:type="dxa"/>
            <w:shd w:val="clear" w:color="auto" w:fill="D9D9D9" w:themeFill="background1" w:themeFillShade="D9"/>
          </w:tcPr>
          <w:p w14:paraId="7C081CC9" w14:textId="77777777" w:rsidR="008F3CA0" w:rsidRPr="00E52B4D" w:rsidRDefault="008F3CA0" w:rsidP="00BB5F48">
            <w:pPr>
              <w:rPr>
                <w:b/>
              </w:rPr>
            </w:pPr>
            <w:r>
              <w:rPr>
                <w:b/>
              </w:rPr>
              <w:t xml:space="preserve">Requirements Reference </w:t>
            </w:r>
            <w:r w:rsidRPr="003036CD">
              <w:t>(optional)</w:t>
            </w:r>
          </w:p>
        </w:tc>
      </w:tr>
      <w:tr w:rsidR="008F3CA0" w14:paraId="4A3F84C9" w14:textId="77777777" w:rsidTr="00BB5F48">
        <w:tc>
          <w:tcPr>
            <w:tcW w:w="1242" w:type="dxa"/>
          </w:tcPr>
          <w:p w14:paraId="123DB3BA" w14:textId="77777777" w:rsidR="008F3CA0" w:rsidRDefault="008F3CA0" w:rsidP="00BB5F48">
            <w:pPr>
              <w:tabs>
                <w:tab w:val="left" w:pos="960"/>
              </w:tabs>
            </w:pPr>
            <w:bookmarkStart w:id="90" w:name="_f862d1a6ccc50ed30c74a4fb67832a6e"/>
            <w:r>
              <w:t>Off</w:t>
            </w:r>
            <w:bookmarkEnd w:id="90"/>
          </w:p>
        </w:tc>
        <w:tc>
          <w:tcPr>
            <w:tcW w:w="5812" w:type="dxa"/>
          </w:tcPr>
          <w:p w14:paraId="11F0C227" w14:textId="77777777" w:rsidR="0009168A" w:rsidRDefault="0009168A"/>
        </w:tc>
        <w:tc>
          <w:tcPr>
            <w:tcW w:w="3260" w:type="dxa"/>
          </w:tcPr>
          <w:p w14:paraId="5C550245" w14:textId="77777777" w:rsidR="0009168A" w:rsidRDefault="0009168A"/>
        </w:tc>
      </w:tr>
      <w:tr w:rsidR="008F3CA0" w14:paraId="5ED426B2" w14:textId="77777777" w:rsidTr="00BB5F48">
        <w:tc>
          <w:tcPr>
            <w:tcW w:w="1242" w:type="dxa"/>
          </w:tcPr>
          <w:p w14:paraId="4445026F" w14:textId="77777777" w:rsidR="008F3CA0" w:rsidRDefault="008F3CA0" w:rsidP="00BB5F48">
            <w:pPr>
              <w:tabs>
                <w:tab w:val="left" w:pos="960"/>
              </w:tabs>
            </w:pPr>
            <w:bookmarkStart w:id="91" w:name="_4a9bf60c82f973bb9a9868854d57dd91"/>
            <w:r>
              <w:t>On</w:t>
            </w:r>
            <w:bookmarkEnd w:id="91"/>
          </w:p>
        </w:tc>
        <w:tc>
          <w:tcPr>
            <w:tcW w:w="5812" w:type="dxa"/>
          </w:tcPr>
          <w:p w14:paraId="13893AA1" w14:textId="77777777" w:rsidR="008F3CA0" w:rsidRDefault="008F3CA0" w:rsidP="00BB5F48">
            <w:r>
              <w:t>Do behavior: something</w:t>
            </w:r>
          </w:p>
        </w:tc>
        <w:tc>
          <w:tcPr>
            <w:tcW w:w="3260" w:type="dxa"/>
          </w:tcPr>
          <w:p w14:paraId="267B2F59" w14:textId="77777777" w:rsidR="0009168A" w:rsidRDefault="0009168A"/>
        </w:tc>
      </w:tr>
      <w:tr w:rsidR="008F3CA0" w14:paraId="37662967" w14:textId="77777777" w:rsidTr="00BB5F48">
        <w:tc>
          <w:tcPr>
            <w:tcW w:w="1242" w:type="dxa"/>
          </w:tcPr>
          <w:p w14:paraId="0BDD71CE" w14:textId="77777777" w:rsidR="008F3CA0" w:rsidRDefault="008F3CA0" w:rsidP="00BB5F48">
            <w:pPr>
              <w:tabs>
                <w:tab w:val="left" w:pos="960"/>
              </w:tabs>
            </w:pPr>
            <w:bookmarkStart w:id="92" w:name="_76c0b4b2ec9018f2b94d9fb1c86a9b77"/>
            <w:r>
              <w:t>State1</w:t>
            </w:r>
            <w:bookmarkEnd w:id="92"/>
          </w:p>
        </w:tc>
        <w:tc>
          <w:tcPr>
            <w:tcW w:w="5812" w:type="dxa"/>
          </w:tcPr>
          <w:p w14:paraId="496397F8" w14:textId="77777777" w:rsidR="0009168A" w:rsidRDefault="0009168A"/>
        </w:tc>
        <w:tc>
          <w:tcPr>
            <w:tcW w:w="3260" w:type="dxa"/>
          </w:tcPr>
          <w:p w14:paraId="0CC9DE69" w14:textId="77777777" w:rsidR="0009168A" w:rsidRDefault="0009168A"/>
        </w:tc>
      </w:tr>
      <w:tr w:rsidR="008F3CA0" w14:paraId="2E9D07EC" w14:textId="77777777" w:rsidTr="00BB5F48">
        <w:tc>
          <w:tcPr>
            <w:tcW w:w="1242" w:type="dxa"/>
          </w:tcPr>
          <w:p w14:paraId="654F244A" w14:textId="77777777" w:rsidR="008F3CA0" w:rsidRDefault="008F3CA0" w:rsidP="00BB5F48">
            <w:pPr>
              <w:tabs>
                <w:tab w:val="left" w:pos="960"/>
              </w:tabs>
            </w:pPr>
            <w:bookmarkStart w:id="93" w:name="_ed6c7ca3620a2ebb2ff7b8fe7a805a0f"/>
            <w:r>
              <w:t>State2</w:t>
            </w:r>
            <w:bookmarkEnd w:id="93"/>
          </w:p>
        </w:tc>
        <w:tc>
          <w:tcPr>
            <w:tcW w:w="5812" w:type="dxa"/>
          </w:tcPr>
          <w:p w14:paraId="28301CDA" w14:textId="77777777" w:rsidR="0009168A" w:rsidRDefault="0009168A"/>
        </w:tc>
        <w:tc>
          <w:tcPr>
            <w:tcW w:w="3260" w:type="dxa"/>
          </w:tcPr>
          <w:p w14:paraId="58CF953C" w14:textId="77777777" w:rsidR="0009168A" w:rsidRDefault="0009168A"/>
        </w:tc>
      </w:tr>
    </w:tbl>
    <w:p w14:paraId="01D5F781" w14:textId="77777777" w:rsidR="008F3CA0" w:rsidRPr="0004115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rsidRPr="00041150">
        <w:t>: Operation Modes and States</w:t>
      </w:r>
      <w:r>
        <w:t xml:space="preserve"> on </w:t>
      </w:r>
      <w:r w:rsidRPr="00574E26">
        <w:t>Implementation Operating Modes</w:t>
      </w:r>
    </w:p>
    <w:p w14:paraId="3888FF3F" w14:textId="77777777" w:rsidR="008F3CA0" w:rsidRDefault="008F3CA0" w:rsidP="008F3CA0"/>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F3CA0" w14:paraId="5A605F38" w14:textId="77777777" w:rsidTr="00BB5F48">
        <w:tc>
          <w:tcPr>
            <w:tcW w:w="1242" w:type="dxa"/>
            <w:shd w:val="clear" w:color="auto" w:fill="D9D9D9" w:themeFill="background1" w:themeFillShade="D9"/>
          </w:tcPr>
          <w:p w14:paraId="7AB4F1D8" w14:textId="77777777" w:rsidR="008F3CA0" w:rsidRPr="00E52B4D" w:rsidRDefault="008F3CA0" w:rsidP="00BB5F48">
            <w:pPr>
              <w:rPr>
                <w:b/>
              </w:rPr>
            </w:pPr>
            <w:r>
              <w:rPr>
                <w:b/>
              </w:rPr>
              <w:t>Transition ID</w:t>
            </w:r>
          </w:p>
        </w:tc>
        <w:tc>
          <w:tcPr>
            <w:tcW w:w="1701" w:type="dxa"/>
            <w:shd w:val="clear" w:color="auto" w:fill="D9D9D9" w:themeFill="background1" w:themeFillShade="D9"/>
          </w:tcPr>
          <w:p w14:paraId="0AAEE322" w14:textId="77777777" w:rsidR="008F3CA0" w:rsidRDefault="008F3CA0" w:rsidP="00BB5F48">
            <w:pPr>
              <w:rPr>
                <w:b/>
              </w:rPr>
            </w:pPr>
            <w:r w:rsidRPr="00013390">
              <w:rPr>
                <w:b/>
              </w:rPr>
              <w:t>Source</w:t>
            </w:r>
          </w:p>
        </w:tc>
        <w:tc>
          <w:tcPr>
            <w:tcW w:w="1559" w:type="dxa"/>
            <w:shd w:val="clear" w:color="auto" w:fill="D9D9D9" w:themeFill="background1" w:themeFillShade="D9"/>
          </w:tcPr>
          <w:p w14:paraId="724C45F9" w14:textId="77777777" w:rsidR="008F3CA0" w:rsidRDefault="008F3CA0" w:rsidP="00BB5F48">
            <w:pPr>
              <w:rPr>
                <w:b/>
              </w:rPr>
            </w:pPr>
            <w:r w:rsidRPr="00013390">
              <w:rPr>
                <w:b/>
              </w:rPr>
              <w:t>Destination</w:t>
            </w:r>
          </w:p>
        </w:tc>
        <w:tc>
          <w:tcPr>
            <w:tcW w:w="3006" w:type="dxa"/>
            <w:shd w:val="clear" w:color="auto" w:fill="D9D9D9" w:themeFill="background1" w:themeFillShade="D9"/>
          </w:tcPr>
          <w:p w14:paraId="73254B41" w14:textId="77777777" w:rsidR="008F3CA0" w:rsidRDefault="008F3CA0" w:rsidP="00BB5F48">
            <w:pPr>
              <w:rPr>
                <w:b/>
              </w:rPr>
            </w:pPr>
            <w:r w:rsidRPr="00E52B4D">
              <w:rPr>
                <w:b/>
              </w:rPr>
              <w:t>Description</w:t>
            </w:r>
          </w:p>
        </w:tc>
        <w:tc>
          <w:tcPr>
            <w:tcW w:w="2552" w:type="dxa"/>
            <w:shd w:val="clear" w:color="auto" w:fill="D9D9D9" w:themeFill="background1" w:themeFillShade="D9"/>
          </w:tcPr>
          <w:p w14:paraId="78C4E8BB" w14:textId="77777777" w:rsidR="008F3CA0" w:rsidRDefault="008F3CA0" w:rsidP="00BB5F48">
            <w:pPr>
              <w:rPr>
                <w:b/>
              </w:rPr>
            </w:pPr>
            <w:r>
              <w:rPr>
                <w:b/>
              </w:rPr>
              <w:t>Requirements Reference</w:t>
            </w:r>
          </w:p>
          <w:p w14:paraId="35215255" w14:textId="77777777" w:rsidR="008F3CA0" w:rsidRPr="00E52B4D" w:rsidRDefault="008F3CA0" w:rsidP="00BB5F48">
            <w:pPr>
              <w:rPr>
                <w:b/>
              </w:rPr>
            </w:pPr>
            <w:r w:rsidRPr="003036CD">
              <w:t>(optional)</w:t>
            </w:r>
          </w:p>
        </w:tc>
      </w:tr>
      <w:tr w:rsidR="008F3CA0" w14:paraId="147B39A0" w14:textId="77777777" w:rsidTr="00BB5F48">
        <w:tc>
          <w:tcPr>
            <w:tcW w:w="1242" w:type="dxa"/>
          </w:tcPr>
          <w:p w14:paraId="16B00F88" w14:textId="77777777" w:rsidR="008F3CA0" w:rsidRPr="009D6E77" w:rsidRDefault="008F3CA0" w:rsidP="00BB5F48">
            <w:r>
              <w:t>T1</w:t>
            </w:r>
          </w:p>
        </w:tc>
        <w:tc>
          <w:tcPr>
            <w:tcW w:w="1701" w:type="dxa"/>
          </w:tcPr>
          <w:p w14:paraId="5E5C7989" w14:textId="77777777" w:rsidR="008F3CA0" w:rsidRPr="00013390" w:rsidRDefault="008F3CA0" w:rsidP="00BB5F48">
            <w:r w:rsidRPr="00013390">
              <w:t>On</w:t>
            </w:r>
          </w:p>
          <w:p w14:paraId="0FCDD700" w14:textId="77777777" w:rsidR="008F3CA0" w:rsidRDefault="008F3CA0" w:rsidP="00BB5F48"/>
        </w:tc>
        <w:tc>
          <w:tcPr>
            <w:tcW w:w="1559" w:type="dxa"/>
          </w:tcPr>
          <w:p w14:paraId="1A453464" w14:textId="77777777" w:rsidR="008F3CA0" w:rsidRPr="00013390" w:rsidRDefault="008F3CA0" w:rsidP="00BB5F48">
            <w:r w:rsidRPr="00013390">
              <w:t>Off</w:t>
            </w:r>
          </w:p>
          <w:p w14:paraId="179CED17" w14:textId="77777777" w:rsidR="008F3CA0" w:rsidRPr="00013390" w:rsidRDefault="008F3CA0" w:rsidP="00BB5F48"/>
        </w:tc>
        <w:tc>
          <w:tcPr>
            <w:tcW w:w="3006" w:type="dxa"/>
          </w:tcPr>
          <w:p w14:paraId="5945BC81" w14:textId="77777777" w:rsidR="0009168A" w:rsidRDefault="0009168A"/>
        </w:tc>
        <w:tc>
          <w:tcPr>
            <w:tcW w:w="2552" w:type="dxa"/>
          </w:tcPr>
          <w:p w14:paraId="07349FA2" w14:textId="77777777" w:rsidR="008F3CA0" w:rsidRDefault="008F3CA0" w:rsidP="00BB5F48"/>
          <w:p w14:paraId="08DCAC8C" w14:textId="77777777" w:rsidR="008F3CA0" w:rsidRDefault="008F3CA0" w:rsidP="00BB5F48"/>
        </w:tc>
      </w:tr>
      <w:tr w:rsidR="008F3CA0" w14:paraId="5DBAEBF2" w14:textId="77777777" w:rsidTr="00BB5F48">
        <w:tc>
          <w:tcPr>
            <w:tcW w:w="1242" w:type="dxa"/>
          </w:tcPr>
          <w:p w14:paraId="635D7D8C" w14:textId="77777777" w:rsidR="008F3CA0" w:rsidRPr="009D6E77" w:rsidRDefault="008F3CA0" w:rsidP="00BB5F48">
            <w:r>
              <w:t>T2</w:t>
            </w:r>
          </w:p>
        </w:tc>
        <w:tc>
          <w:tcPr>
            <w:tcW w:w="1701" w:type="dxa"/>
          </w:tcPr>
          <w:p w14:paraId="14A65827" w14:textId="77777777" w:rsidR="008F3CA0" w:rsidRPr="00013390" w:rsidRDefault="008F3CA0" w:rsidP="00BB5F48">
            <w:r w:rsidRPr="00013390">
              <w:t>Off</w:t>
            </w:r>
          </w:p>
          <w:p w14:paraId="4C90800C" w14:textId="77777777" w:rsidR="008F3CA0" w:rsidRDefault="008F3CA0" w:rsidP="00BB5F48"/>
        </w:tc>
        <w:tc>
          <w:tcPr>
            <w:tcW w:w="1559" w:type="dxa"/>
          </w:tcPr>
          <w:p w14:paraId="5E8D28D2" w14:textId="77777777" w:rsidR="008F3CA0" w:rsidRPr="00013390" w:rsidRDefault="008F3CA0" w:rsidP="00BB5F48">
            <w:r w:rsidRPr="00013390">
              <w:t>On</w:t>
            </w:r>
          </w:p>
          <w:p w14:paraId="6863DFAC" w14:textId="77777777" w:rsidR="008F3CA0" w:rsidRPr="00013390" w:rsidRDefault="008F3CA0" w:rsidP="00BB5F48"/>
        </w:tc>
        <w:tc>
          <w:tcPr>
            <w:tcW w:w="3006" w:type="dxa"/>
          </w:tcPr>
          <w:p w14:paraId="5A88AC17" w14:textId="77777777" w:rsidR="0009168A" w:rsidRDefault="0009168A"/>
        </w:tc>
        <w:tc>
          <w:tcPr>
            <w:tcW w:w="2552" w:type="dxa"/>
          </w:tcPr>
          <w:p w14:paraId="483EC9B1" w14:textId="77777777" w:rsidR="008F3CA0" w:rsidRDefault="008F3CA0" w:rsidP="00BB5F48"/>
          <w:p w14:paraId="2BCC7540" w14:textId="77777777" w:rsidR="008F3CA0" w:rsidRDefault="008F3CA0" w:rsidP="00BB5F48"/>
        </w:tc>
      </w:tr>
      <w:tr w:rsidR="008F3CA0" w14:paraId="6A75BE99" w14:textId="77777777" w:rsidTr="00BB5F48">
        <w:tc>
          <w:tcPr>
            <w:tcW w:w="1242" w:type="dxa"/>
          </w:tcPr>
          <w:p w14:paraId="66FA78A1" w14:textId="77777777" w:rsidR="008F3CA0" w:rsidRPr="009D6E77" w:rsidRDefault="008F3CA0" w:rsidP="00BB5F48">
            <w:r>
              <w:t>T3</w:t>
            </w:r>
          </w:p>
        </w:tc>
        <w:tc>
          <w:tcPr>
            <w:tcW w:w="1701" w:type="dxa"/>
          </w:tcPr>
          <w:p w14:paraId="31F2B0E6" w14:textId="77777777" w:rsidR="008F3CA0" w:rsidRDefault="008F3CA0" w:rsidP="00BB5F48"/>
        </w:tc>
        <w:tc>
          <w:tcPr>
            <w:tcW w:w="1559" w:type="dxa"/>
          </w:tcPr>
          <w:p w14:paraId="46793D6C" w14:textId="77777777" w:rsidR="008F3CA0" w:rsidRPr="00013390" w:rsidRDefault="008F3CA0" w:rsidP="00BB5F48"/>
        </w:tc>
        <w:tc>
          <w:tcPr>
            <w:tcW w:w="3006" w:type="dxa"/>
          </w:tcPr>
          <w:p w14:paraId="34363838" w14:textId="77777777" w:rsidR="0009168A" w:rsidRDefault="0009168A"/>
        </w:tc>
        <w:tc>
          <w:tcPr>
            <w:tcW w:w="2552" w:type="dxa"/>
          </w:tcPr>
          <w:p w14:paraId="1F1789F9" w14:textId="77777777" w:rsidR="008F3CA0" w:rsidRDefault="008F3CA0" w:rsidP="00BB5F48"/>
          <w:p w14:paraId="6514CFD3" w14:textId="77777777" w:rsidR="008F3CA0" w:rsidRDefault="008F3CA0" w:rsidP="00BB5F48"/>
        </w:tc>
      </w:tr>
      <w:tr w:rsidR="008F3CA0" w14:paraId="50FF56EE" w14:textId="77777777" w:rsidTr="00BB5F48">
        <w:tc>
          <w:tcPr>
            <w:tcW w:w="1242" w:type="dxa"/>
          </w:tcPr>
          <w:p w14:paraId="421DD178" w14:textId="77777777" w:rsidR="008F3CA0" w:rsidRPr="009D6E77" w:rsidRDefault="008F3CA0" w:rsidP="00BB5F48">
            <w:r>
              <w:t>T4</w:t>
            </w:r>
          </w:p>
        </w:tc>
        <w:tc>
          <w:tcPr>
            <w:tcW w:w="1701" w:type="dxa"/>
          </w:tcPr>
          <w:p w14:paraId="0CF9B2ED" w14:textId="77777777" w:rsidR="008F3CA0" w:rsidRPr="00013390" w:rsidRDefault="008F3CA0" w:rsidP="00BB5F48">
            <w:r w:rsidRPr="00013390">
              <w:t>Off</w:t>
            </w:r>
          </w:p>
          <w:p w14:paraId="6251E8C4" w14:textId="77777777" w:rsidR="008F3CA0" w:rsidRDefault="008F3CA0" w:rsidP="00BB5F48"/>
        </w:tc>
        <w:tc>
          <w:tcPr>
            <w:tcW w:w="1559" w:type="dxa"/>
          </w:tcPr>
          <w:p w14:paraId="7B5B89A8" w14:textId="77777777" w:rsidR="008F3CA0" w:rsidRPr="00013390" w:rsidRDefault="008F3CA0" w:rsidP="00BB5F48">
            <w:r w:rsidRPr="00013390">
              <w:t>a</w:t>
            </w:r>
          </w:p>
          <w:p w14:paraId="01BCE5CD" w14:textId="77777777" w:rsidR="008F3CA0" w:rsidRPr="00013390" w:rsidRDefault="008F3CA0" w:rsidP="00BB5F48"/>
        </w:tc>
        <w:tc>
          <w:tcPr>
            <w:tcW w:w="3006" w:type="dxa"/>
          </w:tcPr>
          <w:p w14:paraId="46C88F03" w14:textId="77777777" w:rsidR="0009168A" w:rsidRDefault="0009168A"/>
        </w:tc>
        <w:tc>
          <w:tcPr>
            <w:tcW w:w="2552" w:type="dxa"/>
          </w:tcPr>
          <w:p w14:paraId="17234002" w14:textId="77777777" w:rsidR="008F3CA0" w:rsidRDefault="008F3CA0" w:rsidP="00BB5F48"/>
          <w:p w14:paraId="3E5B5602" w14:textId="77777777" w:rsidR="008F3CA0" w:rsidRDefault="008F3CA0" w:rsidP="00BB5F48"/>
        </w:tc>
      </w:tr>
      <w:tr w:rsidR="008F3CA0" w14:paraId="2BBB2C17" w14:textId="77777777" w:rsidTr="00BB5F48">
        <w:tc>
          <w:tcPr>
            <w:tcW w:w="1242" w:type="dxa"/>
          </w:tcPr>
          <w:p w14:paraId="6EB6B7E2" w14:textId="77777777" w:rsidR="008F3CA0" w:rsidRPr="009D6E77" w:rsidRDefault="008F3CA0" w:rsidP="00BB5F48">
            <w:r>
              <w:t>T5</w:t>
            </w:r>
          </w:p>
        </w:tc>
        <w:tc>
          <w:tcPr>
            <w:tcW w:w="1701" w:type="dxa"/>
          </w:tcPr>
          <w:p w14:paraId="72B9479E" w14:textId="77777777" w:rsidR="008F3CA0" w:rsidRPr="00013390" w:rsidRDefault="008F3CA0" w:rsidP="00BB5F48">
            <w:r w:rsidRPr="00013390">
              <w:t>State1</w:t>
            </w:r>
          </w:p>
          <w:p w14:paraId="48FD759A" w14:textId="77777777" w:rsidR="008F3CA0" w:rsidRDefault="008F3CA0" w:rsidP="00BB5F48"/>
        </w:tc>
        <w:tc>
          <w:tcPr>
            <w:tcW w:w="1559" w:type="dxa"/>
          </w:tcPr>
          <w:p w14:paraId="3E9582DE" w14:textId="77777777" w:rsidR="008F3CA0" w:rsidRPr="00013390" w:rsidRDefault="008F3CA0" w:rsidP="00BB5F48">
            <w:r w:rsidRPr="00013390">
              <w:t>State2</w:t>
            </w:r>
          </w:p>
          <w:p w14:paraId="08CA4409" w14:textId="77777777" w:rsidR="008F3CA0" w:rsidRPr="00013390" w:rsidRDefault="008F3CA0" w:rsidP="00BB5F48"/>
        </w:tc>
        <w:tc>
          <w:tcPr>
            <w:tcW w:w="3006" w:type="dxa"/>
          </w:tcPr>
          <w:p w14:paraId="52A0C863" w14:textId="77777777" w:rsidR="0009168A" w:rsidRDefault="0009168A"/>
        </w:tc>
        <w:tc>
          <w:tcPr>
            <w:tcW w:w="2552" w:type="dxa"/>
          </w:tcPr>
          <w:p w14:paraId="7D3463DD" w14:textId="77777777" w:rsidR="008F3CA0" w:rsidRDefault="008F3CA0" w:rsidP="00BB5F48"/>
          <w:p w14:paraId="5DE816AF" w14:textId="77777777" w:rsidR="008F3CA0" w:rsidRDefault="008F3CA0" w:rsidP="00BB5F48"/>
        </w:tc>
      </w:tr>
      <w:tr w:rsidR="008F3CA0" w14:paraId="3B74C9BA" w14:textId="77777777" w:rsidTr="00BB5F48">
        <w:tc>
          <w:tcPr>
            <w:tcW w:w="1242" w:type="dxa"/>
          </w:tcPr>
          <w:p w14:paraId="46973324" w14:textId="77777777" w:rsidR="008F3CA0" w:rsidRPr="009D6E77" w:rsidRDefault="008F3CA0" w:rsidP="00BB5F48">
            <w:r>
              <w:t>T6</w:t>
            </w:r>
          </w:p>
        </w:tc>
        <w:tc>
          <w:tcPr>
            <w:tcW w:w="1701" w:type="dxa"/>
          </w:tcPr>
          <w:p w14:paraId="3191BC2D" w14:textId="77777777" w:rsidR="008F3CA0" w:rsidRDefault="008F3CA0" w:rsidP="00BB5F48"/>
        </w:tc>
        <w:tc>
          <w:tcPr>
            <w:tcW w:w="1559" w:type="dxa"/>
          </w:tcPr>
          <w:p w14:paraId="3EECEADB" w14:textId="77777777" w:rsidR="008F3CA0" w:rsidRPr="00013390" w:rsidRDefault="008F3CA0" w:rsidP="00BB5F48"/>
        </w:tc>
        <w:tc>
          <w:tcPr>
            <w:tcW w:w="3006" w:type="dxa"/>
          </w:tcPr>
          <w:p w14:paraId="21FAAB9A" w14:textId="77777777" w:rsidR="0009168A" w:rsidRDefault="0009168A"/>
        </w:tc>
        <w:tc>
          <w:tcPr>
            <w:tcW w:w="2552" w:type="dxa"/>
          </w:tcPr>
          <w:p w14:paraId="2895F6D5" w14:textId="77777777" w:rsidR="008F3CA0" w:rsidRDefault="008F3CA0" w:rsidP="00BB5F48"/>
          <w:p w14:paraId="1C2B1296" w14:textId="77777777" w:rsidR="008F3CA0" w:rsidRDefault="008F3CA0" w:rsidP="00BB5F48"/>
        </w:tc>
      </w:tr>
      <w:tr w:rsidR="008F3CA0" w14:paraId="52CDC576" w14:textId="77777777" w:rsidTr="00BB5F48">
        <w:tc>
          <w:tcPr>
            <w:tcW w:w="1242" w:type="dxa"/>
          </w:tcPr>
          <w:p w14:paraId="0A6BB81E" w14:textId="77777777" w:rsidR="008F3CA0" w:rsidRPr="009D6E77" w:rsidRDefault="008F3CA0" w:rsidP="00BB5F48">
            <w:r>
              <w:lastRenderedPageBreak/>
              <w:t>T7</w:t>
            </w:r>
          </w:p>
        </w:tc>
        <w:tc>
          <w:tcPr>
            <w:tcW w:w="1701" w:type="dxa"/>
          </w:tcPr>
          <w:p w14:paraId="61831EAE" w14:textId="77777777" w:rsidR="008F3CA0" w:rsidRPr="00013390" w:rsidRDefault="008F3CA0" w:rsidP="00BB5F48">
            <w:r w:rsidRPr="00013390">
              <w:t>State2</w:t>
            </w:r>
          </w:p>
          <w:p w14:paraId="7E3CD37F" w14:textId="77777777" w:rsidR="008F3CA0" w:rsidRDefault="008F3CA0" w:rsidP="00BB5F48"/>
        </w:tc>
        <w:tc>
          <w:tcPr>
            <w:tcW w:w="1559" w:type="dxa"/>
          </w:tcPr>
          <w:p w14:paraId="7E8AAA9D" w14:textId="77777777" w:rsidR="008F3CA0" w:rsidRPr="00013390" w:rsidRDefault="008F3CA0" w:rsidP="00BB5F48">
            <w:r w:rsidRPr="00013390">
              <w:t>State1</w:t>
            </w:r>
          </w:p>
          <w:p w14:paraId="28C0566D" w14:textId="77777777" w:rsidR="008F3CA0" w:rsidRPr="00013390" w:rsidRDefault="008F3CA0" w:rsidP="00BB5F48"/>
        </w:tc>
        <w:tc>
          <w:tcPr>
            <w:tcW w:w="3006" w:type="dxa"/>
          </w:tcPr>
          <w:p w14:paraId="75C06425" w14:textId="77777777" w:rsidR="0009168A" w:rsidRDefault="0009168A"/>
        </w:tc>
        <w:tc>
          <w:tcPr>
            <w:tcW w:w="2552" w:type="dxa"/>
          </w:tcPr>
          <w:p w14:paraId="70CEC365" w14:textId="77777777" w:rsidR="008F3CA0" w:rsidRDefault="008F3CA0" w:rsidP="00BB5F48"/>
          <w:p w14:paraId="472ADF85" w14:textId="77777777" w:rsidR="008F3CA0" w:rsidRDefault="008F3CA0" w:rsidP="00BB5F48"/>
        </w:tc>
      </w:tr>
    </w:tbl>
    <w:p w14:paraId="565E60BA" w14:textId="77777777" w:rsidR="008F3CA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sidRPr="00041150">
        <w:t>: Transition</w:t>
      </w:r>
      <w:r>
        <w:t>s</w:t>
      </w:r>
      <w:r w:rsidRPr="00041150">
        <w:t xml:space="preserve"> between Operation Modes and States</w:t>
      </w:r>
      <w:r>
        <w:t xml:space="preserve"> on </w:t>
      </w:r>
      <w:r w:rsidRPr="00574E26">
        <w:t>Implementation Operating Modes</w:t>
      </w:r>
    </w:p>
    <w:p w14:paraId="7DB1A2D9" w14:textId="77777777" w:rsidR="008F3CA0" w:rsidRPr="00FB6F3B" w:rsidRDefault="008F3CA0" w:rsidP="008F3CA0"/>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94" w:name="_Toc35000599"/>
      <w:bookmarkStart w:id="95" w:name="_Ref12638483"/>
      <w:r>
        <w:lastRenderedPageBreak/>
        <w:t>Feature Implementation Requirements</w:t>
      </w:r>
      <w:bookmarkEnd w:id="94"/>
      <w:bookmarkEnd w:id="95"/>
    </w:p>
    <w:p w14:paraId="0E03DFCF" w14:textId="77777777" w:rsidR="00072314" w:rsidRPr="00512949" w:rsidRDefault="00072314" w:rsidP="00072314"/>
    <w:p w14:paraId="45ADBCA6" w14:textId="77777777" w:rsidR="00072314" w:rsidRDefault="00072314" w:rsidP="00072314">
      <w:pPr>
        <w:pStyle w:val="Heading2"/>
        <w:spacing w:before="240"/>
      </w:pPr>
      <w:bookmarkStart w:id="96" w:name="_Toc35000600"/>
      <w:bookmarkStart w:id="97" w:name="_Toc422994379"/>
      <w:bookmarkStart w:id="98" w:name="_Toc481143821"/>
      <w:r w:rsidRPr="00655CE7">
        <w:t>Functional Safety</w:t>
      </w:r>
      <w:bookmarkEnd w:id="96"/>
      <w:r w:rsidRPr="00655CE7">
        <w:t xml:space="preserve"> </w:t>
      </w:r>
    </w:p>
    <w:p w14:paraId="63A8209D"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45846F99" w14:textId="77777777" w:rsidR="00072314" w:rsidRDefault="00072314" w:rsidP="00072314">
      <w:pPr>
        <w:rPr>
          <w:highlight w:val="yellow"/>
        </w:rPr>
      </w:pPr>
    </w:p>
    <w:p w14:paraId="04BA1255" w14:textId="77777777" w:rsidR="00072314" w:rsidRDefault="00072314" w:rsidP="00072314">
      <w:r w:rsidRPr="00F141FD">
        <w:t>&lt;Place</w:t>
      </w:r>
      <w:r>
        <w:t xml:space="preserve"> the input TSR here above the decomposition table</w:t>
      </w:r>
      <w:r w:rsidRPr="00F141FD">
        <w:t>&gt;</w:t>
      </w:r>
    </w:p>
    <w:p w14:paraId="715E00DF"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8D58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45B7B"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4649E3"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95F8FF1"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D97EAFC"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81E9C51" w14:textId="77777777" w:rsidR="00072314" w:rsidRDefault="00072314" w:rsidP="001D18E6">
            <w:pPr>
              <w:spacing w:line="254" w:lineRule="auto"/>
              <w:rPr>
                <w:color w:val="FFFFFF"/>
                <w:lang w:val="en-GB"/>
              </w:rPr>
            </w:pPr>
            <w:r>
              <w:rPr>
                <w:bCs/>
              </w:rPr>
              <w:t>&lt;Give a reason why the decomposition was performed&gt;</w:t>
            </w:r>
          </w:p>
        </w:tc>
      </w:tr>
      <w:tr w:rsidR="00072314" w14:paraId="1992C565"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221D317"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6ABD838" w14:textId="77777777" w:rsidR="00072314" w:rsidRDefault="00DC7E29"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Content>
                <w:r w:rsidR="00072314">
                  <w:rPr>
                    <w:bCs/>
                  </w:rPr>
                  <w:t>Choose a Method</w:t>
                </w:r>
              </w:sdtContent>
            </w:sdt>
          </w:p>
        </w:tc>
      </w:tr>
      <w:tr w:rsidR="00072314" w:rsidRPr="00412488" w14:paraId="0F52BBFA"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AB807F"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6D4296"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A01BAD"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A6991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40230AC"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221EF"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9AC9395"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1D1FA76"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E4BD8A8"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EC35B9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79D1F98" w14:textId="77777777" w:rsidR="00072314" w:rsidRDefault="00072314" w:rsidP="001D18E6">
            <w:pPr>
              <w:spacing w:line="254" w:lineRule="auto"/>
              <w:rPr>
                <w:lang w:val="en-GB"/>
              </w:rPr>
            </w:pPr>
          </w:p>
        </w:tc>
      </w:tr>
      <w:tr w:rsidR="00072314" w:rsidRPr="00412488" w14:paraId="2545B3AE"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F825E9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741CB3"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C7DE84E"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072314" w:rsidRPr="00412488" w14:paraId="305458F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E0AEEA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7271B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580FC1B" w14:textId="77777777" w:rsidR="00072314" w:rsidRDefault="00072314" w:rsidP="001D18E6">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20A18E6"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E70987"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65402E"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75C1121"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6A4FE1A6"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869F768"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4455868"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5D3891"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52385F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1590886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4CCBA5E"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D168CC8" w14:textId="77777777" w:rsidR="00072314" w:rsidRDefault="00072314" w:rsidP="001D18E6">
            <w:pPr>
              <w:spacing w:line="254" w:lineRule="auto"/>
              <w:rPr>
                <w:color w:val="C0C0C0"/>
                <w:lang w:val="en-GB"/>
              </w:rPr>
            </w:pPr>
          </w:p>
        </w:tc>
      </w:tr>
      <w:tr w:rsidR="00072314" w:rsidRPr="00412488" w14:paraId="2323BAC2"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3ED6F5C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F8ABD"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E9A5E63" w14:textId="77777777" w:rsidR="00072314" w:rsidRDefault="00072314" w:rsidP="001D18E6">
            <w:pPr>
              <w:spacing w:line="254" w:lineRule="auto"/>
              <w:rPr>
                <w:lang w:val="en-GB"/>
              </w:rPr>
            </w:pPr>
            <w:r w:rsidRPr="00B723AB">
              <w:rPr>
                <w:rFonts w:cs="Arial"/>
                <w:bCs/>
              </w:rPr>
              <w:t>&lt;Provide a r</w:t>
            </w:r>
            <w:r w:rsidRPr="00A07F0E">
              <w:rPr>
                <w:rFonts w:cs="Arial"/>
                <w:bCs/>
              </w:rPr>
              <w:t xml:space="preserve">eason and thought behind that </w:t>
            </w:r>
            <w:proofErr w:type="gramStart"/>
            <w:r w:rsidRPr="00A07F0E">
              <w:rPr>
                <w:rFonts w:cs="Arial"/>
                <w:bCs/>
              </w:rPr>
              <w:t>particular requirement</w:t>
            </w:r>
            <w:proofErr w:type="gramEnd"/>
            <w:r w:rsidRPr="00A07F0E">
              <w:rPr>
                <w:rFonts w:cs="Arial"/>
                <w:bCs/>
              </w:rPr>
              <w:t>. Should include how the requirement is able to independently fulfill the needs of the parent requirement&gt;</w:t>
            </w:r>
          </w:p>
        </w:tc>
      </w:tr>
      <w:tr w:rsidR="00072314" w:rsidRPr="00412488" w14:paraId="538C09BE"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CC06032"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B372F1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F163F6D" w14:textId="77777777" w:rsidR="00072314" w:rsidRDefault="00072314" w:rsidP="001D18E6">
            <w:pPr>
              <w:spacing w:line="254" w:lineRule="auto"/>
              <w:rPr>
                <w:lang w:val="en-GB"/>
              </w:rPr>
            </w:pPr>
            <w:r w:rsidRPr="00B723AB">
              <w:rPr>
                <w:rFonts w:cs="Arial"/>
                <w:bCs/>
              </w:rPr>
              <w:t xml:space="preserve">&lt;Provide </w:t>
            </w:r>
            <w:proofErr w:type="gramStart"/>
            <w:r w:rsidRPr="00B723AB">
              <w:rPr>
                <w:rFonts w:cs="Arial"/>
                <w:bCs/>
              </w:rPr>
              <w:t>an</w:t>
            </w:r>
            <w:proofErr w:type="gramEnd"/>
            <w:r w:rsidRPr="00B723AB">
              <w:rPr>
                <w:rFonts w:cs="Arial"/>
                <w:bCs/>
              </w:rPr>
              <w:t xml:space="preserve">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3244C344"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EB35D" w14:textId="77777777" w:rsidR="00072314" w:rsidRPr="00412488" w:rsidRDefault="00072314" w:rsidP="001D18E6">
            <w:pPr>
              <w:spacing w:before="48" w:after="48" w:line="254" w:lineRule="auto"/>
              <w:rPr>
                <w:b/>
              </w:rPr>
            </w:pPr>
            <w:r>
              <w:rPr>
                <w:b/>
              </w:rPr>
              <w:t>T</w:t>
            </w:r>
            <w:r w:rsidRPr="00412488">
              <w:rPr>
                <w:b/>
              </w:rPr>
              <w:t>SR for Independence</w:t>
            </w:r>
          </w:p>
          <w:p w14:paraId="5213BB7E" w14:textId="77777777" w:rsidR="00072314" w:rsidRDefault="00072314" w:rsidP="001D18E6">
            <w:pPr>
              <w:spacing w:before="48" w:after="48" w:line="254" w:lineRule="auto"/>
              <w:rPr>
                <w:i/>
                <w:iCs/>
              </w:rPr>
            </w:pPr>
            <w:r>
              <w:rPr>
                <w:i/>
                <w:iCs/>
              </w:rPr>
              <w:t>Note: should consider commonly used input, output and processing</w:t>
            </w:r>
          </w:p>
          <w:p w14:paraId="5A0CC0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638D555"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D5CF58C" w14:textId="77777777" w:rsidR="00072314" w:rsidRDefault="00072314" w:rsidP="001D18E6">
            <w:pPr>
              <w:spacing w:line="254" w:lineRule="auto"/>
              <w:rPr>
                <w:lang w:val="en-GB"/>
              </w:rPr>
            </w:pPr>
          </w:p>
        </w:tc>
      </w:tr>
      <w:tr w:rsidR="00072314" w14:paraId="55D2D61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303E58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788BC51"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AD2E36" w14:textId="77777777" w:rsidR="00072314" w:rsidRDefault="00072314" w:rsidP="001D18E6">
            <w:pPr>
              <w:spacing w:line="254" w:lineRule="auto"/>
              <w:rPr>
                <w:color w:val="C0C0C0"/>
                <w:lang w:val="en-GB"/>
              </w:rPr>
            </w:pPr>
          </w:p>
        </w:tc>
      </w:tr>
      <w:tr w:rsidR="00072314" w14:paraId="31E6AFF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46AF4D0"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3E9099"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93E30E6" w14:textId="77777777" w:rsidR="00072314" w:rsidRDefault="00072314" w:rsidP="001D18E6">
            <w:pPr>
              <w:spacing w:line="254" w:lineRule="auto"/>
              <w:rPr>
                <w:color w:val="C0C0C0"/>
                <w:lang w:val="en-GB"/>
              </w:rPr>
            </w:pPr>
          </w:p>
        </w:tc>
      </w:tr>
      <w:tr w:rsidR="00072314" w14:paraId="0443D02F"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9F84F7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E95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88FEB54" w14:textId="77777777" w:rsidR="00072314" w:rsidRDefault="00072314" w:rsidP="001D18E6">
            <w:pPr>
              <w:spacing w:line="254" w:lineRule="auto"/>
              <w:rPr>
                <w:lang w:val="en-GB"/>
              </w:rPr>
            </w:pPr>
          </w:p>
        </w:tc>
      </w:tr>
    </w:tbl>
    <w:p w14:paraId="3896464F" w14:textId="77777777" w:rsidR="00072314" w:rsidRDefault="00072314" w:rsidP="00072314"/>
    <w:p w14:paraId="7814171E" w14:textId="77777777" w:rsidR="00072314" w:rsidRDefault="00072314" w:rsidP="00072314">
      <w:pPr>
        <w:pStyle w:val="Caption"/>
      </w:pPr>
      <w:bookmarkStart w:id="99" w:name="_Toc35000669"/>
      <w:bookmarkStart w:id="100"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99"/>
      <w:bookmarkEnd w:id="100"/>
    </w:p>
    <w:p w14:paraId="35C7D29C" w14:textId="77777777" w:rsidR="00072314" w:rsidRDefault="00072314" w:rsidP="00072314">
      <w:pPr>
        <w:pStyle w:val="Heading2"/>
        <w:spacing w:before="240"/>
      </w:pPr>
      <w:r w:rsidRPr="0008696C">
        <w:t xml:space="preserve">Requirements on </w:t>
      </w:r>
      <w:bookmarkEnd w:id="97"/>
      <w:r w:rsidRPr="0008696C">
        <w:t>Components</w:t>
      </w:r>
      <w:bookmarkEnd w:id="98"/>
    </w:p>
    <w:p w14:paraId="42BE908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FD3 CAN</w:t>
      </w:r>
    </w:p>
    <w:p w14:paraId="23BC2167" w14:textId="77777777" w:rsidR="00210E01" w:rsidRDefault="00210E01" w:rsidP="00210E01">
      <w:r>
        <w:lastRenderedPageBreak/>
        <w:t>FD3 CAN</w:t>
      </w:r>
    </w:p>
    <w:p w14:paraId="4DE77620" w14:textId="161A9C06" w:rsidR="00072314" w:rsidRDefault="00072314" w:rsidP="00072314"/>
    <w:p w14:paraId="3B1D190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14:paraId="66562796" w14:textId="77777777" w:rsidR="00210E01" w:rsidRDefault="00210E01" w:rsidP="00210E01">
      <w:r>
        <w:t>BMS</w:t>
      </w:r>
    </w:p>
    <w:p w14:paraId="1239A3F9" w14:textId="77777777"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CA2814F" wp14:editId="0147AB37">
            <wp:extent cx="152400" cy="152400"/>
            <wp:effectExtent l="0" t="0" r="0" b="0"/>
            <wp:docPr id="2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12</w:t>
      </w:r>
      <w:proofErr w:type="gramStart"/>
      <w:r w:rsidRPr="00594773">
        <w:rPr>
          <w:b/>
          <w:lang w:val="en-GB"/>
        </w:rPr>
        <w:t>V  Vehicle</w:t>
      </w:r>
      <w:proofErr w:type="gramEnd"/>
      <w:r w:rsidRPr="00594773">
        <w:rPr>
          <w:b/>
          <w:lang w:val="en-GB"/>
        </w:rPr>
        <w:t xml:space="preserve"> Battery SOC</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9AAFD1" w14:textId="77777777" w:rsidR="00072314" w:rsidRPr="003B799F" w:rsidRDefault="00072314" w:rsidP="00072314"/>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03A7E40E" w14:textId="4F3A05A3"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8EFE43D" w14:textId="77777777" w:rsidTr="001D18E6">
        <w:trPr>
          <w:trHeight w:val="173"/>
        </w:trPr>
        <w:tc>
          <w:tcPr>
            <w:tcW w:w="1696" w:type="dxa"/>
            <w:shd w:val="clear" w:color="auto" w:fill="D9D9D9" w:themeFill="background1" w:themeFillShade="D9"/>
            <w:noWrap/>
            <w:hideMark/>
          </w:tcPr>
          <w:p w14:paraId="5AE497C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EA035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32288B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EE436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412E61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11C64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EC8067E" w14:textId="77777777" w:rsidTr="001D18E6">
        <w:trPr>
          <w:trHeight w:val="143"/>
        </w:trPr>
        <w:tc>
          <w:tcPr>
            <w:tcW w:w="1696" w:type="dxa"/>
            <w:noWrap/>
          </w:tcPr>
          <w:p w14:paraId="6613C13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EE838A5" w14:textId="77777777" w:rsidR="00072314" w:rsidRPr="00DE6816" w:rsidRDefault="00072314" w:rsidP="001D18E6">
            <w:pPr>
              <w:rPr>
                <w:rFonts w:cs="Arial"/>
                <w:sz w:val="18"/>
              </w:rPr>
            </w:pPr>
            <w:r w:rsidRPr="00DE6816">
              <w:rPr>
                <w:rFonts w:cs="Arial"/>
                <w:sz w:val="18"/>
              </w:rPr>
              <w:t>Name of aTechnical Signal, e.g.:</w:t>
            </w:r>
          </w:p>
          <w:p w14:paraId="4DD1C75D"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4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3DA282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444E0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4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72D3F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63A67A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9A718A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A68C3B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028F42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E2C8B75" w14:textId="77777777" w:rsidR="00072314" w:rsidRPr="00DE6816" w:rsidRDefault="00072314" w:rsidP="001D18E6">
            <w:pPr>
              <w:ind w:left="360"/>
              <w:rPr>
                <w:rFonts w:cs="Arial"/>
                <w:sz w:val="18"/>
              </w:rPr>
            </w:pPr>
          </w:p>
          <w:p w14:paraId="3DEF065C" w14:textId="77777777" w:rsidR="00072314" w:rsidRPr="00DE6816" w:rsidRDefault="00072314" w:rsidP="001D18E6">
            <w:pPr>
              <w:rPr>
                <w:rFonts w:cs="Arial"/>
                <w:sz w:val="16"/>
              </w:rPr>
            </w:pPr>
            <w:r w:rsidRPr="00DE6816">
              <w:rPr>
                <w:rFonts w:cs="Arial"/>
                <w:sz w:val="14"/>
              </w:rPr>
              <w:t>The message name should be linked, e.g.</w:t>
            </w:r>
          </w:p>
          <w:p w14:paraId="15D3BE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4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46" w:history="1">
              <w:r w:rsidRPr="00DE6816">
                <w:rPr>
                  <w:rStyle w:val="Hyperlink"/>
                  <w:rFonts w:ascii="Arial" w:hAnsi="Arial" w:cs="Arial"/>
                  <w:i/>
                  <w:sz w:val="14"/>
                </w:rPr>
                <w:t>FNV2</w:t>
              </w:r>
            </w:hyperlink>
            <w:r w:rsidRPr="00DE6816">
              <w:rPr>
                <w:rFonts w:ascii="Arial" w:hAnsi="Arial" w:cs="Arial"/>
                <w:sz w:val="14"/>
              </w:rPr>
              <w:t xml:space="preserve">). </w:t>
            </w:r>
          </w:p>
          <w:p w14:paraId="774CA8D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2F59060" w14:textId="77777777" w:rsidR="00072314" w:rsidRDefault="00072314" w:rsidP="001D18E6">
            <w:pPr>
              <w:rPr>
                <w:rFonts w:cs="Arial"/>
                <w:sz w:val="14"/>
              </w:rPr>
            </w:pPr>
          </w:p>
          <w:p w14:paraId="31B0981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4A6DDBB" w14:textId="77777777" w:rsidTr="001D18E6">
        <w:trPr>
          <w:trHeight w:val="70"/>
        </w:trPr>
        <w:tc>
          <w:tcPr>
            <w:tcW w:w="1696" w:type="dxa"/>
            <w:noWrap/>
          </w:tcPr>
          <w:p w14:paraId="3AAE02F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0B391FF" w14:textId="77777777" w:rsidR="00072314" w:rsidRPr="00DE6816" w:rsidRDefault="00072314" w:rsidP="001D18E6">
            <w:pPr>
              <w:rPr>
                <w:rFonts w:cs="Arial"/>
                <w:color w:val="000000" w:themeColor="text1"/>
                <w:sz w:val="18"/>
              </w:rPr>
            </w:pPr>
          </w:p>
        </w:tc>
        <w:tc>
          <w:tcPr>
            <w:tcW w:w="1843" w:type="dxa"/>
          </w:tcPr>
          <w:p w14:paraId="43F4B130" w14:textId="77777777" w:rsidR="00072314" w:rsidRPr="00DE6816" w:rsidRDefault="00072314" w:rsidP="001D18E6">
            <w:pPr>
              <w:rPr>
                <w:rFonts w:cs="Arial"/>
                <w:color w:val="000000" w:themeColor="text1"/>
                <w:sz w:val="18"/>
              </w:rPr>
            </w:pPr>
          </w:p>
        </w:tc>
        <w:tc>
          <w:tcPr>
            <w:tcW w:w="1984" w:type="dxa"/>
          </w:tcPr>
          <w:p w14:paraId="1D3E5834" w14:textId="77777777" w:rsidR="00072314" w:rsidRPr="00DE6816" w:rsidRDefault="00072314" w:rsidP="001D18E6">
            <w:pPr>
              <w:rPr>
                <w:rFonts w:cs="Arial"/>
                <w:color w:val="000000" w:themeColor="text1"/>
                <w:sz w:val="18"/>
              </w:rPr>
            </w:pPr>
          </w:p>
        </w:tc>
        <w:tc>
          <w:tcPr>
            <w:tcW w:w="2693" w:type="dxa"/>
          </w:tcPr>
          <w:p w14:paraId="7BCA8D97" w14:textId="77777777" w:rsidR="00072314" w:rsidRPr="00DE6816" w:rsidRDefault="00072314" w:rsidP="001D18E6">
            <w:pPr>
              <w:rPr>
                <w:rFonts w:cs="Arial"/>
                <w:color w:val="000000" w:themeColor="text1"/>
                <w:sz w:val="18"/>
              </w:rPr>
            </w:pPr>
          </w:p>
        </w:tc>
      </w:tr>
    </w:tbl>
    <w:p w14:paraId="637E1A4B" w14:textId="7EF8D333"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101" w:name="_Toc35000607"/>
      <w:r>
        <w:rPr>
          <w:lang w:val="en-GB"/>
        </w:rPr>
        <w:t>Output</w:t>
      </w:r>
      <w:r w:rsidRPr="002824C9">
        <w:rPr>
          <w:lang w:val="en-GB"/>
        </w:rPr>
        <w:t>s</w:t>
      </w:r>
      <w:bookmarkEnd w:id="101"/>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18B4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8B99300" w14:textId="0B6F964E" w:rsidR="0046438F" w:rsidRDefault="0046438F" w:rsidP="0046438F">
            <w:pPr>
              <w:rPr>
                <w:rFonts w:cs="Arial"/>
                <w:color w:val="000000" w:themeColor="text1"/>
                <w:sz w:val="16"/>
                <w:szCs w:val="14"/>
              </w:rPr>
            </w:pPr>
            <w:r>
              <w:rPr>
                <w:rFonts w:cs="Arial"/>
                <w:color w:val="000000" w:themeColor="text1"/>
                <w:sz w:val="16"/>
                <w:szCs w:val="14"/>
              </w:rPr>
              <w:t>Power Status</w:t>
            </w:r>
          </w:p>
          <w:p w14:paraId="66D1F8C6" w14:textId="77777777" w:rsidR="0046438F" w:rsidRPr="00740CDD" w:rsidRDefault="0046438F" w:rsidP="00D60C45">
            <w:pPr>
              <w:pStyle w:val="VelocityScript"/>
              <w:rPr>
                <w:color w:val="00B0F0"/>
              </w:rPr>
            </w:pPr>
          </w:p>
          <w:p w14:paraId="2DCB50C4" w14:textId="77777777" w:rsidR="007215C5" w:rsidRPr="00D60C45" w:rsidRDefault="007215C5" w:rsidP="00CA24CE">
            <w:pPr>
              <w:rPr>
                <w:rFonts w:cs="Arial"/>
                <w:color w:val="000000" w:themeColor="text1"/>
                <w:sz w:val="16"/>
                <w:szCs w:val="14"/>
                <w:lang w:val="en-GB"/>
              </w:rPr>
            </w:pPr>
          </w:p>
          <w:p w14:paraId="7E71CA8E" w14:textId="7D2489DC"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783075" w14:textId="3AE10DE4" w:rsidR="00DD49BA" w:rsidRPr="003C5D56" w:rsidRDefault="00DD49BA" w:rsidP="00DD49BA">
            <w:pPr>
              <w:rPr>
                <w:rFonts w:cs="Arial"/>
                <w:color w:val="000000" w:themeColor="text1"/>
                <w:sz w:val="16"/>
                <w:szCs w:val="14"/>
              </w:rPr>
            </w:pPr>
            <w:r>
              <w:rPr>
                <w:rFonts w:cs="Arial"/>
                <w:color w:val="000000" w:themeColor="text1"/>
                <w:sz w:val="16"/>
                <w:szCs w:val="14"/>
              </w:rPr>
              <w:t>Power Status</w:t>
            </w:r>
          </w:p>
          <w:p w14:paraId="6E74ADAF" w14:textId="1BF4654C"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6AFAF" w14:textId="1E66ACD0" w:rsidR="0038251F" w:rsidRPr="0038251F" w:rsidRDefault="00143E70" w:rsidP="0038251F">
            <w:pPr>
              <w:pStyle w:val="VelocityScript"/>
              <w:rPr>
                <w:color w:val="00B0F0"/>
                <w:sz w:val="16"/>
              </w:rPr>
            </w:pPr>
            <w:r w:rsidRPr="0038251F">
              <w:rPr>
                <w:color w:val="00B0F0"/>
                <w:sz w:val="16"/>
              </w:rPr>
              <w:t xml:space="preserve"> </w:t>
            </w:r>
          </w:p>
          <w:p w14:paraId="3AE93CA9" w14:textId="20C8E514" w:rsidR="00C84B54" w:rsidRDefault="00C84B54" w:rsidP="00B31A0E">
            <w:pPr>
              <w:pStyle w:val="VelocityScript"/>
            </w:pPr>
          </w:p>
          <w:p w14:paraId="56090742" w14:textId="77777777" w:rsidR="00C84B54" w:rsidRDefault="00C84B54" w:rsidP="00B31A0E">
            <w:pPr>
              <w:pStyle w:val="VelocityScript"/>
            </w:pPr>
          </w:p>
          <w:p w14:paraId="0D37F568" w14:textId="64007423"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54524F" w14:textId="77777777" w:rsidR="0009168A" w:rsidRDefault="0009168A"/>
        </w:tc>
      </w:tr>
      <w:tr w:rsidR="00CA24CE" w:rsidRPr="00B3499B" w14:paraId="0AE917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DC7E29" w:rsidP="00CA24CE">
            <w:pPr>
              <w:rPr>
                <w:rFonts w:cs="Arial"/>
                <w:bCs/>
                <w:color w:val="808080" w:themeColor="background1" w:themeShade="80"/>
                <w:sz w:val="16"/>
                <w:szCs w:val="14"/>
              </w:rPr>
            </w:pPr>
            <w:hyperlink r:id="rId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02" w:name="_Toc35000671"/>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02"/>
      <w:r w:rsidRPr="004521EB">
        <w:rPr>
          <w:lang w:val="en-GB"/>
        </w:rPr>
        <w:t>Provide 12</w:t>
      </w:r>
      <w:proofErr w:type="gramStart"/>
      <w:r w:rsidRPr="004521EB">
        <w:rPr>
          <w:lang w:val="en-GB"/>
        </w:rPr>
        <w:t>V  Vehicle</w:t>
      </w:r>
      <w:proofErr w:type="gramEnd"/>
      <w:r w:rsidRPr="004521EB">
        <w:rPr>
          <w:lang w:val="en-GB"/>
        </w:rPr>
        <w:t xml:space="preserve"> Battery SOC</w:t>
      </w:r>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03" w:name="_Toc35000608"/>
      <w:bookmarkStart w:id="104" w:name="_Ref531361235"/>
      <w:r>
        <w:t>Parameters</w:t>
      </w:r>
      <w:bookmarkEnd w:id="103"/>
      <w:bookmarkEnd w:id="104"/>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5DDCFD" w14:textId="77777777" w:rsidR="00072314" w:rsidRPr="003225C9" w:rsidRDefault="00072314" w:rsidP="00072314">
      <w:pPr>
        <w:tabs>
          <w:tab w:val="left" w:pos="284"/>
          <w:tab w:val="left" w:pos="851"/>
        </w:tabs>
      </w:pP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77777777" w:rsidR="00072314" w:rsidRPr="000F4E8B" w:rsidRDefault="00072314" w:rsidP="001D18E6">
            <w:r w:rsidRPr="000F4E8B">
              <w:t>REQ_abc</w:t>
            </w:r>
          </w:p>
        </w:tc>
        <w:tc>
          <w:tcPr>
            <w:tcW w:w="2177" w:type="dxa"/>
          </w:tcPr>
          <w:p w14:paraId="419CA130"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0E074CC" w14:textId="77777777" w:rsidR="00072314" w:rsidRPr="000F4E8B" w:rsidRDefault="00072314" w:rsidP="001D18E6">
                <w:r w:rsidRPr="000F4E8B">
                  <w:t>Removed</w:t>
                </w:r>
              </w:p>
            </w:tc>
          </w:sdtContent>
        </w:sdt>
        <w:tc>
          <w:tcPr>
            <w:tcW w:w="1712" w:type="dxa"/>
          </w:tcPr>
          <w:p w14:paraId="2DED7F17" w14:textId="77777777" w:rsidR="00072314" w:rsidRPr="000F4E8B" w:rsidRDefault="00072314" w:rsidP="001D18E6">
            <w:r w:rsidRPr="000F4E8B">
              <w:t>--</w:t>
            </w:r>
          </w:p>
        </w:tc>
        <w:tc>
          <w:tcPr>
            <w:tcW w:w="2958" w:type="dxa"/>
          </w:tcPr>
          <w:p w14:paraId="0B316C0D" w14:textId="77777777" w:rsidR="00072314" w:rsidRPr="000F4E8B" w:rsidRDefault="00072314" w:rsidP="001D18E6"/>
        </w:tc>
      </w:tr>
      <w:tr w:rsidR="00072314" w14:paraId="488CDA44" w14:textId="77777777" w:rsidTr="001D18E6">
        <w:tc>
          <w:tcPr>
            <w:tcW w:w="1934" w:type="dxa"/>
          </w:tcPr>
          <w:p w14:paraId="777D65B9" w14:textId="77777777" w:rsidR="00072314" w:rsidRPr="000F4E8B" w:rsidRDefault="00072314" w:rsidP="001D18E6">
            <w:r w:rsidRPr="000F4E8B">
              <w:t>REQ_def</w:t>
            </w:r>
          </w:p>
        </w:tc>
        <w:tc>
          <w:tcPr>
            <w:tcW w:w="2177" w:type="dxa"/>
          </w:tcPr>
          <w:p w14:paraId="20B44F11"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049F619" w14:textId="77777777" w:rsidR="00072314" w:rsidRPr="000F4E8B" w:rsidRDefault="00072314" w:rsidP="001D18E6">
                <w:r w:rsidRPr="000F4E8B">
                  <w:t>Replaced</w:t>
                </w:r>
              </w:p>
            </w:tc>
          </w:sdtContent>
        </w:sdt>
        <w:tc>
          <w:tcPr>
            <w:tcW w:w="1712" w:type="dxa"/>
          </w:tcPr>
          <w:p w14:paraId="7072FC63" w14:textId="77777777" w:rsidR="00072314" w:rsidRPr="000F4E8B" w:rsidRDefault="00072314" w:rsidP="001D18E6">
            <w:r w:rsidRPr="000F4E8B">
              <w:t>REQ_xyz</w:t>
            </w:r>
          </w:p>
        </w:tc>
        <w:tc>
          <w:tcPr>
            <w:tcW w:w="2958" w:type="dxa"/>
          </w:tcPr>
          <w:p w14:paraId="064963F8" w14:textId="77777777" w:rsidR="00072314" w:rsidRPr="000F4E8B" w:rsidRDefault="00072314" w:rsidP="001D18E6"/>
        </w:tc>
      </w:tr>
      <w:tr w:rsidR="00072314" w14:paraId="004D763F" w14:textId="77777777" w:rsidTr="001D18E6">
        <w:tc>
          <w:tcPr>
            <w:tcW w:w="1934" w:type="dxa"/>
          </w:tcPr>
          <w:p w14:paraId="5E9E2CE1" w14:textId="77777777" w:rsidR="00072314" w:rsidRPr="000F4E8B" w:rsidRDefault="00072314" w:rsidP="001D18E6">
            <w:r w:rsidRPr="000F4E8B">
              <w:t>--</w:t>
            </w:r>
          </w:p>
        </w:tc>
        <w:tc>
          <w:tcPr>
            <w:tcW w:w="2177" w:type="dxa"/>
          </w:tcPr>
          <w:p w14:paraId="752CAD32"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DFD41DD" w14:textId="77777777" w:rsidR="00072314" w:rsidRPr="000F4E8B" w:rsidRDefault="00072314" w:rsidP="001D18E6">
                <w:r w:rsidRPr="000F4E8B">
                  <w:t>Added</w:t>
                </w:r>
              </w:p>
            </w:tc>
          </w:sdtContent>
        </w:sdt>
        <w:tc>
          <w:tcPr>
            <w:tcW w:w="1712" w:type="dxa"/>
          </w:tcPr>
          <w:p w14:paraId="07D487F1" w14:textId="77777777" w:rsidR="00072314" w:rsidRPr="000F4E8B" w:rsidRDefault="00072314" w:rsidP="001D18E6">
            <w:r w:rsidRPr="000F4E8B">
              <w:t>REQ_123</w:t>
            </w:r>
          </w:p>
        </w:tc>
        <w:tc>
          <w:tcPr>
            <w:tcW w:w="2958" w:type="dxa"/>
          </w:tcPr>
          <w:p w14:paraId="7F6FD50E" w14:textId="77777777" w:rsidR="00072314" w:rsidRPr="000F4E8B" w:rsidRDefault="00072314" w:rsidP="001D18E6"/>
        </w:tc>
      </w:tr>
    </w:tbl>
    <w:p w14:paraId="36BE019D" w14:textId="77777777" w:rsidR="00072314" w:rsidRDefault="00072314" w:rsidP="00072314">
      <w:pPr>
        <w:pStyle w:val="Caption"/>
      </w:pPr>
      <w:bookmarkStart w:id="105" w:name="_Toc531361795"/>
      <w:bookmarkStart w:id="106" w:name="_Toc530489341"/>
      <w:bookmarkStart w:id="107" w:name="_Toc35000673"/>
      <w:bookmarkStart w:id="108" w:name="_Toc536800495"/>
      <w:bookmarkStart w:id="109"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10" w:name="_Ref536722042"/>
      <w:bookmarkEnd w:id="105"/>
      <w:bookmarkEnd w:id="106"/>
      <w:r>
        <w:t>Component Specific Requirements</w:t>
      </w:r>
      <w:bookmarkEnd w:id="107"/>
      <w:bookmarkEnd w:id="108"/>
      <w:bookmarkEnd w:id="109"/>
      <w:bookmarkEnd w:id="110"/>
    </w:p>
    <w:p w14:paraId="098FB49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CFBC77" w14:textId="77777777" w:rsidTr="001D18E6">
        <w:tc>
          <w:tcPr>
            <w:tcW w:w="1838" w:type="dxa"/>
            <w:shd w:val="clear" w:color="auto" w:fill="D9D9D9" w:themeFill="background1" w:themeFillShade="D9"/>
          </w:tcPr>
          <w:p w14:paraId="690EA8F0" w14:textId="77777777" w:rsidR="00072314" w:rsidRDefault="00072314" w:rsidP="001D18E6">
            <w:pPr>
              <w:rPr>
                <w:b/>
              </w:rPr>
            </w:pPr>
            <w:r w:rsidRPr="00AF169D">
              <w:rPr>
                <w:b/>
              </w:rPr>
              <w:t>Requirement ID</w:t>
            </w:r>
          </w:p>
          <w:p w14:paraId="7273FA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6FD8A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D67EEA" w14:textId="77777777" w:rsidR="00072314" w:rsidRPr="00AF169D" w:rsidRDefault="00072314" w:rsidP="001D18E6">
            <w:pPr>
              <w:rPr>
                <w:b/>
              </w:rPr>
            </w:pPr>
            <w:r>
              <w:rPr>
                <w:b/>
              </w:rPr>
              <w:t>Comment</w:t>
            </w:r>
          </w:p>
        </w:tc>
      </w:tr>
      <w:tr w:rsidR="00072314" w14:paraId="41A60575" w14:textId="77777777" w:rsidTr="001D18E6">
        <w:tc>
          <w:tcPr>
            <w:tcW w:w="1838" w:type="dxa"/>
          </w:tcPr>
          <w:p w14:paraId="227DD29C" w14:textId="77777777" w:rsidR="00072314" w:rsidRDefault="00072314" w:rsidP="001D18E6"/>
        </w:tc>
        <w:tc>
          <w:tcPr>
            <w:tcW w:w="4253" w:type="dxa"/>
          </w:tcPr>
          <w:p w14:paraId="5005790C" w14:textId="77777777" w:rsidR="00072314" w:rsidRDefault="00072314" w:rsidP="001D18E6"/>
        </w:tc>
        <w:tc>
          <w:tcPr>
            <w:tcW w:w="4110" w:type="dxa"/>
          </w:tcPr>
          <w:p w14:paraId="7D019B0C" w14:textId="77777777" w:rsidR="00072314" w:rsidRDefault="00072314" w:rsidP="001D18E6"/>
        </w:tc>
      </w:tr>
      <w:tr w:rsidR="00072314" w14:paraId="24AF9169" w14:textId="77777777" w:rsidTr="001D18E6">
        <w:tc>
          <w:tcPr>
            <w:tcW w:w="1838" w:type="dxa"/>
          </w:tcPr>
          <w:p w14:paraId="192C3B23" w14:textId="77777777" w:rsidR="00072314" w:rsidRDefault="00072314" w:rsidP="001D18E6"/>
        </w:tc>
        <w:tc>
          <w:tcPr>
            <w:tcW w:w="4253" w:type="dxa"/>
          </w:tcPr>
          <w:p w14:paraId="50E57B31" w14:textId="77777777" w:rsidR="00072314" w:rsidRDefault="00072314" w:rsidP="001D18E6"/>
        </w:tc>
        <w:tc>
          <w:tcPr>
            <w:tcW w:w="4110" w:type="dxa"/>
          </w:tcPr>
          <w:p w14:paraId="0EB3D99A" w14:textId="77777777" w:rsidR="00072314" w:rsidRDefault="00072314" w:rsidP="001D18E6"/>
        </w:tc>
      </w:tr>
      <w:tr w:rsidR="00072314" w14:paraId="50CC8B5E" w14:textId="77777777" w:rsidTr="001D18E6">
        <w:tc>
          <w:tcPr>
            <w:tcW w:w="1838" w:type="dxa"/>
          </w:tcPr>
          <w:p w14:paraId="7E6A1FEA" w14:textId="77777777" w:rsidR="00072314" w:rsidRDefault="00072314" w:rsidP="001D18E6">
            <w:r>
              <w:t>…</w:t>
            </w:r>
          </w:p>
        </w:tc>
        <w:tc>
          <w:tcPr>
            <w:tcW w:w="4253" w:type="dxa"/>
          </w:tcPr>
          <w:p w14:paraId="48574BBE" w14:textId="77777777" w:rsidR="00072314" w:rsidRDefault="00072314" w:rsidP="001D18E6"/>
        </w:tc>
        <w:tc>
          <w:tcPr>
            <w:tcW w:w="4110" w:type="dxa"/>
          </w:tcPr>
          <w:p w14:paraId="58019C0D" w14:textId="77777777" w:rsidR="00072314" w:rsidRDefault="00072314" w:rsidP="001D18E6"/>
        </w:tc>
      </w:tr>
    </w:tbl>
    <w:p w14:paraId="520B7D86" w14:textId="77777777" w:rsidR="00072314" w:rsidRPr="00702453" w:rsidRDefault="00072314" w:rsidP="00072314">
      <w:pPr>
        <w:pStyle w:val="Caption"/>
      </w:pPr>
      <w:bookmarkStart w:id="111" w:name="_Toc35000674"/>
      <w:bookmarkStart w:id="112"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111"/>
      <w:bookmarkEnd w:id="112"/>
    </w:p>
    <w:p w14:paraId="1DDB587F" w14:textId="77777777" w:rsidR="00072314" w:rsidRDefault="00072314" w:rsidP="00072314"/>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5E68C2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58005AB" wp14:editId="0B663CCE">
            <wp:extent cx="152400" cy="152400"/>
            <wp:effectExtent l="0" t="0" r="0" b="0"/>
            <wp:docPr id="2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Charge 12V Battery</w:t>
      </w:r>
    </w:p>
    <w:p w14:paraId="589B536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9DBD988" w14:textId="77777777" w:rsidR="00072314" w:rsidRPr="003B799F" w:rsidRDefault="00072314" w:rsidP="00072314"/>
    <w:p w14:paraId="62350FF2" w14:textId="77777777" w:rsidR="00072314" w:rsidRDefault="00072314" w:rsidP="00072314">
      <w:pPr>
        <w:pStyle w:val="Heading6"/>
        <w:keepNext w:val="0"/>
        <w:tabs>
          <w:tab w:val="clear" w:pos="900"/>
          <w:tab w:val="left" w:pos="709"/>
        </w:tabs>
        <w:spacing w:before="240"/>
        <w:rPr>
          <w:lang w:val="en-GB"/>
        </w:rPr>
      </w:pPr>
      <w:r>
        <w:rPr>
          <w:lang w:val="en-GB"/>
        </w:rPr>
        <w:t>Inputs</w:t>
      </w:r>
    </w:p>
    <w:p w14:paraId="28B1931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BCB0B11" w14:textId="77777777" w:rsidTr="001D18E6">
        <w:trPr>
          <w:trHeight w:val="173"/>
        </w:trPr>
        <w:tc>
          <w:tcPr>
            <w:tcW w:w="1696" w:type="dxa"/>
            <w:shd w:val="clear" w:color="auto" w:fill="D9D9D9" w:themeFill="background1" w:themeFillShade="D9"/>
            <w:noWrap/>
            <w:hideMark/>
          </w:tcPr>
          <w:p w14:paraId="3F6429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0A3840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C0C8DA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8A337B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89CD9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4487C0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41D6D73" w14:textId="77777777" w:rsidTr="001D18E6">
        <w:trPr>
          <w:trHeight w:val="143"/>
        </w:trPr>
        <w:tc>
          <w:tcPr>
            <w:tcW w:w="1696" w:type="dxa"/>
            <w:noWrap/>
          </w:tcPr>
          <w:p w14:paraId="377490B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DDFF0E2" w14:textId="77777777" w:rsidR="00072314" w:rsidRPr="00DE6816" w:rsidRDefault="00072314" w:rsidP="001D18E6">
            <w:pPr>
              <w:rPr>
                <w:rFonts w:cs="Arial"/>
                <w:sz w:val="18"/>
              </w:rPr>
            </w:pPr>
            <w:r w:rsidRPr="00DE6816">
              <w:rPr>
                <w:rFonts w:cs="Arial"/>
                <w:sz w:val="18"/>
              </w:rPr>
              <w:t>Name of aTechnical Signal, e.g.:</w:t>
            </w:r>
          </w:p>
          <w:p w14:paraId="6328B703"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4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C01CEAD"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C627B7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4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92876E7"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0664580"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E85013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F8C59EC"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6627C64"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B4AD101" w14:textId="77777777" w:rsidR="00072314" w:rsidRPr="00DE6816" w:rsidRDefault="00072314" w:rsidP="001D18E6">
            <w:pPr>
              <w:ind w:left="360"/>
              <w:rPr>
                <w:rFonts w:cs="Arial"/>
                <w:sz w:val="18"/>
              </w:rPr>
            </w:pPr>
          </w:p>
          <w:p w14:paraId="00411AEA" w14:textId="77777777" w:rsidR="00072314" w:rsidRPr="00DE6816" w:rsidRDefault="00072314" w:rsidP="001D18E6">
            <w:pPr>
              <w:rPr>
                <w:rFonts w:cs="Arial"/>
                <w:sz w:val="16"/>
              </w:rPr>
            </w:pPr>
            <w:r w:rsidRPr="00DE6816">
              <w:rPr>
                <w:rFonts w:cs="Arial"/>
                <w:sz w:val="14"/>
              </w:rPr>
              <w:t>The message name should be linked, e.g.</w:t>
            </w:r>
          </w:p>
          <w:p w14:paraId="5CB226B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5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51" w:history="1">
              <w:r w:rsidRPr="00DE6816">
                <w:rPr>
                  <w:rStyle w:val="Hyperlink"/>
                  <w:rFonts w:ascii="Arial" w:hAnsi="Arial" w:cs="Arial"/>
                  <w:i/>
                  <w:sz w:val="14"/>
                </w:rPr>
                <w:t>FNV2</w:t>
              </w:r>
            </w:hyperlink>
            <w:r w:rsidRPr="00DE6816">
              <w:rPr>
                <w:rFonts w:ascii="Arial" w:hAnsi="Arial" w:cs="Arial"/>
                <w:sz w:val="14"/>
              </w:rPr>
              <w:t xml:space="preserve">). </w:t>
            </w:r>
          </w:p>
          <w:p w14:paraId="39855FE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CBC1194" w14:textId="77777777" w:rsidR="00072314" w:rsidRDefault="00072314" w:rsidP="001D18E6">
            <w:pPr>
              <w:rPr>
                <w:rFonts w:cs="Arial"/>
                <w:sz w:val="14"/>
              </w:rPr>
            </w:pPr>
          </w:p>
          <w:p w14:paraId="65FB489C"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6A0AD97" w14:textId="77777777" w:rsidTr="001D18E6">
        <w:trPr>
          <w:trHeight w:val="70"/>
        </w:trPr>
        <w:tc>
          <w:tcPr>
            <w:tcW w:w="1696" w:type="dxa"/>
            <w:noWrap/>
          </w:tcPr>
          <w:p w14:paraId="27FCBA6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58700C5" w14:textId="77777777" w:rsidR="00072314" w:rsidRPr="00DE6816" w:rsidRDefault="00072314" w:rsidP="001D18E6">
            <w:pPr>
              <w:rPr>
                <w:rFonts w:cs="Arial"/>
                <w:color w:val="000000" w:themeColor="text1"/>
                <w:sz w:val="18"/>
              </w:rPr>
            </w:pPr>
          </w:p>
        </w:tc>
        <w:tc>
          <w:tcPr>
            <w:tcW w:w="1843" w:type="dxa"/>
          </w:tcPr>
          <w:p w14:paraId="47353DC3" w14:textId="77777777" w:rsidR="00072314" w:rsidRPr="00DE6816" w:rsidRDefault="00072314" w:rsidP="001D18E6">
            <w:pPr>
              <w:rPr>
                <w:rFonts w:cs="Arial"/>
                <w:color w:val="000000" w:themeColor="text1"/>
                <w:sz w:val="18"/>
              </w:rPr>
            </w:pPr>
          </w:p>
        </w:tc>
        <w:tc>
          <w:tcPr>
            <w:tcW w:w="1984" w:type="dxa"/>
          </w:tcPr>
          <w:p w14:paraId="608F4485" w14:textId="77777777" w:rsidR="00072314" w:rsidRPr="00DE6816" w:rsidRDefault="00072314" w:rsidP="001D18E6">
            <w:pPr>
              <w:rPr>
                <w:rFonts w:cs="Arial"/>
                <w:color w:val="000000" w:themeColor="text1"/>
                <w:sz w:val="18"/>
              </w:rPr>
            </w:pPr>
          </w:p>
        </w:tc>
        <w:tc>
          <w:tcPr>
            <w:tcW w:w="2693" w:type="dxa"/>
          </w:tcPr>
          <w:p w14:paraId="7344849F" w14:textId="77777777" w:rsidR="00072314" w:rsidRPr="00DE6816" w:rsidRDefault="00072314" w:rsidP="001D18E6">
            <w:pPr>
              <w:rPr>
                <w:rFonts w:cs="Arial"/>
                <w:color w:val="000000" w:themeColor="text1"/>
                <w:sz w:val="18"/>
              </w:rPr>
            </w:pPr>
          </w:p>
        </w:tc>
      </w:tr>
    </w:tbl>
    <w:p w14:paraId="7D304DF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12D2F2A" w14:textId="77777777" w:rsidR="008C50D1" w:rsidRPr="00E23282" w:rsidRDefault="008C50D1" w:rsidP="00072314"/>
    <w:p w14:paraId="7D773E1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295DE6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DCEAC0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224E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B66BB2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B4B6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8C91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68DC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A0E1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C744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245D0C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0866A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7589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37F8E7D" w14:textId="77777777" w:rsidR="0046438F" w:rsidRDefault="0046438F" w:rsidP="0046438F">
            <w:pPr>
              <w:rPr>
                <w:rFonts w:cs="Arial"/>
                <w:color w:val="000000" w:themeColor="text1"/>
                <w:sz w:val="16"/>
                <w:szCs w:val="14"/>
              </w:rPr>
            </w:pPr>
            <w:r>
              <w:rPr>
                <w:rFonts w:cs="Arial"/>
                <w:color w:val="000000" w:themeColor="text1"/>
                <w:sz w:val="16"/>
                <w:szCs w:val="14"/>
              </w:rPr>
              <w:t>12V Pwr</w:t>
            </w:r>
          </w:p>
          <w:p w14:paraId="3F8A0E8D" w14:textId="77777777" w:rsidR="0046438F" w:rsidRPr="00740CDD" w:rsidRDefault="0046438F" w:rsidP="00D60C45">
            <w:pPr>
              <w:pStyle w:val="VelocityScript"/>
              <w:rPr>
                <w:color w:val="00B0F0"/>
              </w:rPr>
            </w:pPr>
          </w:p>
          <w:p w14:paraId="2E5D1974" w14:textId="77777777" w:rsidR="007215C5" w:rsidRPr="00D60C45" w:rsidRDefault="007215C5" w:rsidP="00CA24CE">
            <w:pPr>
              <w:rPr>
                <w:rFonts w:cs="Arial"/>
                <w:color w:val="000000" w:themeColor="text1"/>
                <w:sz w:val="16"/>
                <w:szCs w:val="14"/>
                <w:lang w:val="en-GB"/>
              </w:rPr>
            </w:pPr>
          </w:p>
          <w:p w14:paraId="44A6560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3E1631" w14:textId="77777777" w:rsidR="00DD49BA" w:rsidRPr="003C5D56" w:rsidRDefault="00DD49BA" w:rsidP="00DD49BA">
            <w:pPr>
              <w:rPr>
                <w:rFonts w:cs="Arial"/>
                <w:color w:val="000000" w:themeColor="text1"/>
                <w:sz w:val="16"/>
                <w:szCs w:val="14"/>
              </w:rPr>
            </w:pPr>
            <w:r>
              <w:rPr>
                <w:rFonts w:cs="Arial"/>
                <w:color w:val="000000" w:themeColor="text1"/>
                <w:sz w:val="16"/>
                <w:szCs w:val="14"/>
              </w:rPr>
              <w:t>12V Pwr</w:t>
            </w:r>
          </w:p>
          <w:p w14:paraId="34E627A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AE616" w14:textId="77777777" w:rsidR="0038251F" w:rsidRPr="0038251F" w:rsidRDefault="00143E70" w:rsidP="0038251F">
            <w:pPr>
              <w:pStyle w:val="VelocityScript"/>
              <w:rPr>
                <w:color w:val="00B0F0"/>
                <w:sz w:val="16"/>
              </w:rPr>
            </w:pPr>
            <w:r w:rsidRPr="0038251F">
              <w:rPr>
                <w:color w:val="00B0F0"/>
                <w:sz w:val="16"/>
              </w:rPr>
              <w:t xml:space="preserve"> </w:t>
            </w:r>
          </w:p>
          <w:p w14:paraId="77A9C656" w14:textId="77777777" w:rsidR="00C84B54" w:rsidRDefault="00C84B54" w:rsidP="00B31A0E">
            <w:pPr>
              <w:pStyle w:val="VelocityScript"/>
            </w:pPr>
          </w:p>
          <w:p w14:paraId="472AC442" w14:textId="77777777" w:rsidR="00C84B54" w:rsidRDefault="00C84B54" w:rsidP="00B31A0E">
            <w:pPr>
              <w:pStyle w:val="VelocityScript"/>
            </w:pPr>
          </w:p>
          <w:p w14:paraId="4EB7EAE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C3C8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69A908" w14:textId="77777777" w:rsidR="0009168A" w:rsidRDefault="0009168A"/>
        </w:tc>
      </w:tr>
      <w:tr w:rsidR="00CA24CE" w:rsidRPr="00B3499B" w14:paraId="74D818D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9E76D8" w14:textId="77777777" w:rsidR="00CA24CE" w:rsidRPr="00B3499B" w:rsidRDefault="00DC7E29" w:rsidP="00CA24CE">
            <w:pPr>
              <w:rPr>
                <w:rFonts w:cs="Arial"/>
                <w:bCs/>
                <w:color w:val="808080" w:themeColor="background1" w:themeShade="80"/>
                <w:sz w:val="16"/>
                <w:szCs w:val="14"/>
              </w:rPr>
            </w:pPr>
            <w:hyperlink r:id="rId5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2105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78BC2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3E9C3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Charge 12V Battery</w:t>
      </w:r>
    </w:p>
    <w:p w14:paraId="79FAEFC5" w14:textId="77777777" w:rsidR="00072314" w:rsidRPr="00612064" w:rsidRDefault="00072314" w:rsidP="00072314">
      <w:pPr>
        <w:spacing w:before="20"/>
        <w:rPr>
          <w:vanish/>
        </w:rPr>
      </w:pPr>
    </w:p>
    <w:p w14:paraId="2ACD4EF4" w14:textId="77777777" w:rsidR="00072314" w:rsidRDefault="00072314" w:rsidP="00072314">
      <w:pPr>
        <w:pStyle w:val="Heading6"/>
        <w:keepNext w:val="0"/>
        <w:tabs>
          <w:tab w:val="clear" w:pos="900"/>
          <w:tab w:val="left" w:pos="709"/>
        </w:tabs>
        <w:spacing w:before="240"/>
      </w:pPr>
      <w:r>
        <w:t>Parameters</w:t>
      </w:r>
    </w:p>
    <w:p w14:paraId="215AC02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1A7C3A4" w14:textId="77777777" w:rsidTr="001D18E6">
        <w:trPr>
          <w:trHeight w:val="161"/>
        </w:trPr>
        <w:tc>
          <w:tcPr>
            <w:tcW w:w="1838" w:type="dxa"/>
            <w:shd w:val="clear" w:color="auto" w:fill="D9D9D9" w:themeFill="background1" w:themeFillShade="D9"/>
            <w:noWrap/>
            <w:hideMark/>
          </w:tcPr>
          <w:p w14:paraId="318B80E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FDBD4E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82D53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93992A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BB6F4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364DA5" w14:textId="77777777" w:rsidTr="001D18E6">
        <w:trPr>
          <w:trHeight w:val="70"/>
        </w:trPr>
        <w:tc>
          <w:tcPr>
            <w:tcW w:w="1838" w:type="dxa"/>
            <w:noWrap/>
          </w:tcPr>
          <w:p w14:paraId="5C0938C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8D5029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ED126D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55705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8CB9A4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3598D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87704E4" w14:textId="77777777" w:rsidTr="001D18E6">
        <w:trPr>
          <w:trHeight w:val="71"/>
        </w:trPr>
        <w:tc>
          <w:tcPr>
            <w:tcW w:w="1838" w:type="dxa"/>
            <w:noWrap/>
          </w:tcPr>
          <w:p w14:paraId="654D9A6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29CECA" w14:textId="77777777" w:rsidR="00072314" w:rsidRPr="00D14691" w:rsidRDefault="00072314" w:rsidP="001D18E6">
            <w:pPr>
              <w:rPr>
                <w:color w:val="000000" w:themeColor="text1"/>
              </w:rPr>
            </w:pPr>
          </w:p>
        </w:tc>
        <w:tc>
          <w:tcPr>
            <w:tcW w:w="1701" w:type="dxa"/>
          </w:tcPr>
          <w:p w14:paraId="77EF0601" w14:textId="77777777" w:rsidR="00072314" w:rsidRPr="00D14691" w:rsidRDefault="00072314" w:rsidP="001D18E6">
            <w:pPr>
              <w:rPr>
                <w:color w:val="000000" w:themeColor="text1"/>
              </w:rPr>
            </w:pPr>
          </w:p>
        </w:tc>
        <w:tc>
          <w:tcPr>
            <w:tcW w:w="1417" w:type="dxa"/>
            <w:noWrap/>
          </w:tcPr>
          <w:p w14:paraId="27C6407D" w14:textId="77777777" w:rsidR="00072314" w:rsidRPr="00D14691" w:rsidRDefault="00072314" w:rsidP="001D18E6">
            <w:pPr>
              <w:rPr>
                <w:color w:val="000000" w:themeColor="text1"/>
              </w:rPr>
            </w:pPr>
          </w:p>
        </w:tc>
        <w:tc>
          <w:tcPr>
            <w:tcW w:w="3402" w:type="dxa"/>
          </w:tcPr>
          <w:p w14:paraId="7BA4B314" w14:textId="77777777" w:rsidR="00072314" w:rsidRPr="00D14691" w:rsidRDefault="00072314" w:rsidP="001D18E6">
            <w:pPr>
              <w:rPr>
                <w:color w:val="000000" w:themeColor="text1"/>
              </w:rPr>
            </w:pPr>
          </w:p>
        </w:tc>
      </w:tr>
    </w:tbl>
    <w:p w14:paraId="09039E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AD64934" w14:textId="77777777" w:rsidR="003678EC" w:rsidRPr="003678EC" w:rsidRDefault="003678EC" w:rsidP="003678EC">
      <w:pPr>
        <w:rPr>
          <w:lang w:val="en-GB"/>
        </w:rPr>
      </w:pPr>
    </w:p>
    <w:p w14:paraId="39C33B57"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11C83E5E" w14:textId="77777777" w:rsidR="00072314" w:rsidRPr="003225C9" w:rsidRDefault="00072314" w:rsidP="00072314">
      <w:pPr>
        <w:tabs>
          <w:tab w:val="left" w:pos="284"/>
          <w:tab w:val="left" w:pos="851"/>
        </w:tabs>
      </w:pPr>
    </w:p>
    <w:p w14:paraId="4A0D53B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C5297A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FE23F3" w14:textId="77777777" w:rsidTr="001D18E6">
        <w:tc>
          <w:tcPr>
            <w:tcW w:w="1934" w:type="dxa"/>
            <w:shd w:val="clear" w:color="auto" w:fill="D9D9D9" w:themeFill="background1" w:themeFillShade="D9"/>
          </w:tcPr>
          <w:p w14:paraId="0791F17D" w14:textId="77777777" w:rsidR="00072314" w:rsidRDefault="00072314" w:rsidP="001D18E6">
            <w:pPr>
              <w:rPr>
                <w:b/>
              </w:rPr>
            </w:pPr>
            <w:r w:rsidRPr="00AF169D">
              <w:rPr>
                <w:b/>
              </w:rPr>
              <w:t>Requirement ID</w:t>
            </w:r>
          </w:p>
          <w:p w14:paraId="04EA04E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0C9F59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EE08BFB" w14:textId="77777777" w:rsidR="00072314" w:rsidRDefault="00072314" w:rsidP="001D18E6">
            <w:pPr>
              <w:rPr>
                <w:b/>
              </w:rPr>
            </w:pPr>
            <w:r>
              <w:rPr>
                <w:b/>
              </w:rPr>
              <w:t>Modification</w:t>
            </w:r>
          </w:p>
        </w:tc>
        <w:tc>
          <w:tcPr>
            <w:tcW w:w="1712" w:type="dxa"/>
            <w:shd w:val="clear" w:color="auto" w:fill="D9D9D9" w:themeFill="background1" w:themeFillShade="D9"/>
          </w:tcPr>
          <w:p w14:paraId="0767175F" w14:textId="77777777" w:rsidR="00072314" w:rsidRDefault="00072314" w:rsidP="001D18E6">
            <w:pPr>
              <w:rPr>
                <w:b/>
              </w:rPr>
            </w:pPr>
            <w:r w:rsidRPr="00AF169D">
              <w:rPr>
                <w:b/>
              </w:rPr>
              <w:t xml:space="preserve">Requirement </w:t>
            </w:r>
            <w:r>
              <w:rPr>
                <w:b/>
              </w:rPr>
              <w:t>ID</w:t>
            </w:r>
          </w:p>
          <w:p w14:paraId="18F83C4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62E36EF" w14:textId="77777777" w:rsidR="00072314" w:rsidRPr="00AF169D" w:rsidRDefault="00072314" w:rsidP="001D18E6">
            <w:pPr>
              <w:rPr>
                <w:b/>
              </w:rPr>
            </w:pPr>
            <w:r>
              <w:rPr>
                <w:b/>
              </w:rPr>
              <w:t>Comment</w:t>
            </w:r>
          </w:p>
        </w:tc>
      </w:tr>
      <w:tr w:rsidR="00072314" w14:paraId="769A088C" w14:textId="77777777" w:rsidTr="001D18E6">
        <w:tc>
          <w:tcPr>
            <w:tcW w:w="1934" w:type="dxa"/>
          </w:tcPr>
          <w:p w14:paraId="71B5F2CC" w14:textId="77777777" w:rsidR="00072314" w:rsidRPr="000F4E8B" w:rsidRDefault="00072314" w:rsidP="001D18E6">
            <w:r w:rsidRPr="000F4E8B">
              <w:t>REQ_abc</w:t>
            </w:r>
          </w:p>
        </w:tc>
        <w:tc>
          <w:tcPr>
            <w:tcW w:w="2177" w:type="dxa"/>
          </w:tcPr>
          <w:p w14:paraId="6C306DEC" w14:textId="77777777" w:rsidR="00072314" w:rsidRPr="000F4E8B" w:rsidRDefault="00072314" w:rsidP="001D18E6"/>
        </w:tc>
        <w:sdt>
          <w:sdtPr>
            <w:alias w:val="Modification"/>
            <w:tag w:val="Modification"/>
            <w:id w:val="15624433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8F5F3A4" w14:textId="77777777" w:rsidR="00072314" w:rsidRPr="000F4E8B" w:rsidRDefault="00072314" w:rsidP="001D18E6">
                <w:r w:rsidRPr="000F4E8B">
                  <w:t>Removed</w:t>
                </w:r>
              </w:p>
            </w:tc>
          </w:sdtContent>
        </w:sdt>
        <w:tc>
          <w:tcPr>
            <w:tcW w:w="1712" w:type="dxa"/>
          </w:tcPr>
          <w:p w14:paraId="20DF2F42" w14:textId="77777777" w:rsidR="00072314" w:rsidRPr="000F4E8B" w:rsidRDefault="00072314" w:rsidP="001D18E6">
            <w:r w:rsidRPr="000F4E8B">
              <w:t>--</w:t>
            </w:r>
          </w:p>
        </w:tc>
        <w:tc>
          <w:tcPr>
            <w:tcW w:w="2958" w:type="dxa"/>
          </w:tcPr>
          <w:p w14:paraId="2D24C4AE" w14:textId="77777777" w:rsidR="00072314" w:rsidRPr="000F4E8B" w:rsidRDefault="00072314" w:rsidP="001D18E6"/>
        </w:tc>
      </w:tr>
      <w:tr w:rsidR="00072314" w14:paraId="7DCCBDDC" w14:textId="77777777" w:rsidTr="001D18E6">
        <w:tc>
          <w:tcPr>
            <w:tcW w:w="1934" w:type="dxa"/>
          </w:tcPr>
          <w:p w14:paraId="0E46CBB0" w14:textId="77777777" w:rsidR="00072314" w:rsidRPr="000F4E8B" w:rsidRDefault="00072314" w:rsidP="001D18E6">
            <w:r w:rsidRPr="000F4E8B">
              <w:t>REQ_def</w:t>
            </w:r>
          </w:p>
        </w:tc>
        <w:tc>
          <w:tcPr>
            <w:tcW w:w="2177" w:type="dxa"/>
          </w:tcPr>
          <w:p w14:paraId="4D00D6E9" w14:textId="77777777" w:rsidR="00072314" w:rsidRPr="000F4E8B" w:rsidRDefault="00072314" w:rsidP="001D18E6"/>
        </w:tc>
        <w:sdt>
          <w:sdtPr>
            <w:alias w:val="Modification"/>
            <w:tag w:val="Modification"/>
            <w:id w:val="-166400469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441766C" w14:textId="77777777" w:rsidR="00072314" w:rsidRPr="000F4E8B" w:rsidRDefault="00072314" w:rsidP="001D18E6">
                <w:r w:rsidRPr="000F4E8B">
                  <w:t>Replaced</w:t>
                </w:r>
              </w:p>
            </w:tc>
          </w:sdtContent>
        </w:sdt>
        <w:tc>
          <w:tcPr>
            <w:tcW w:w="1712" w:type="dxa"/>
          </w:tcPr>
          <w:p w14:paraId="529B3760" w14:textId="77777777" w:rsidR="00072314" w:rsidRPr="000F4E8B" w:rsidRDefault="00072314" w:rsidP="001D18E6">
            <w:r w:rsidRPr="000F4E8B">
              <w:t>REQ_xyz</w:t>
            </w:r>
          </w:p>
        </w:tc>
        <w:tc>
          <w:tcPr>
            <w:tcW w:w="2958" w:type="dxa"/>
          </w:tcPr>
          <w:p w14:paraId="27A84787" w14:textId="77777777" w:rsidR="00072314" w:rsidRPr="000F4E8B" w:rsidRDefault="00072314" w:rsidP="001D18E6"/>
        </w:tc>
      </w:tr>
      <w:tr w:rsidR="00072314" w14:paraId="679F9936" w14:textId="77777777" w:rsidTr="001D18E6">
        <w:tc>
          <w:tcPr>
            <w:tcW w:w="1934" w:type="dxa"/>
          </w:tcPr>
          <w:p w14:paraId="329CAD7D" w14:textId="77777777" w:rsidR="00072314" w:rsidRPr="000F4E8B" w:rsidRDefault="00072314" w:rsidP="001D18E6">
            <w:r w:rsidRPr="000F4E8B">
              <w:t>--</w:t>
            </w:r>
          </w:p>
        </w:tc>
        <w:tc>
          <w:tcPr>
            <w:tcW w:w="2177" w:type="dxa"/>
          </w:tcPr>
          <w:p w14:paraId="3FB864F5" w14:textId="77777777" w:rsidR="00072314" w:rsidRPr="000F4E8B" w:rsidRDefault="00072314" w:rsidP="001D18E6"/>
        </w:tc>
        <w:sdt>
          <w:sdtPr>
            <w:alias w:val="Modification"/>
            <w:tag w:val="Modification"/>
            <w:id w:val="10293005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005EEF6" w14:textId="77777777" w:rsidR="00072314" w:rsidRPr="000F4E8B" w:rsidRDefault="00072314" w:rsidP="001D18E6">
                <w:r w:rsidRPr="000F4E8B">
                  <w:t>Added</w:t>
                </w:r>
              </w:p>
            </w:tc>
          </w:sdtContent>
        </w:sdt>
        <w:tc>
          <w:tcPr>
            <w:tcW w:w="1712" w:type="dxa"/>
          </w:tcPr>
          <w:p w14:paraId="0C59BF32" w14:textId="77777777" w:rsidR="00072314" w:rsidRPr="000F4E8B" w:rsidRDefault="00072314" w:rsidP="001D18E6">
            <w:r w:rsidRPr="000F4E8B">
              <w:t>REQ_123</w:t>
            </w:r>
          </w:p>
        </w:tc>
        <w:tc>
          <w:tcPr>
            <w:tcW w:w="2958" w:type="dxa"/>
          </w:tcPr>
          <w:p w14:paraId="6A089DEE" w14:textId="77777777" w:rsidR="00072314" w:rsidRPr="000F4E8B" w:rsidRDefault="00072314" w:rsidP="001D18E6"/>
        </w:tc>
      </w:tr>
    </w:tbl>
    <w:p w14:paraId="70C5A01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89B1BF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0DDEE7F" w14:textId="77777777" w:rsidTr="001D18E6">
        <w:tc>
          <w:tcPr>
            <w:tcW w:w="1838" w:type="dxa"/>
            <w:shd w:val="clear" w:color="auto" w:fill="D9D9D9" w:themeFill="background1" w:themeFillShade="D9"/>
          </w:tcPr>
          <w:p w14:paraId="218BF659" w14:textId="77777777" w:rsidR="00072314" w:rsidRDefault="00072314" w:rsidP="001D18E6">
            <w:pPr>
              <w:rPr>
                <w:b/>
              </w:rPr>
            </w:pPr>
            <w:r w:rsidRPr="00AF169D">
              <w:rPr>
                <w:b/>
              </w:rPr>
              <w:t>Requirement ID</w:t>
            </w:r>
          </w:p>
          <w:p w14:paraId="1176693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6AFDF6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41ABD53" w14:textId="77777777" w:rsidR="00072314" w:rsidRPr="00AF169D" w:rsidRDefault="00072314" w:rsidP="001D18E6">
            <w:pPr>
              <w:rPr>
                <w:b/>
              </w:rPr>
            </w:pPr>
            <w:r>
              <w:rPr>
                <w:b/>
              </w:rPr>
              <w:t>Comment</w:t>
            </w:r>
          </w:p>
        </w:tc>
      </w:tr>
      <w:tr w:rsidR="00072314" w14:paraId="735967EC" w14:textId="77777777" w:rsidTr="001D18E6">
        <w:tc>
          <w:tcPr>
            <w:tcW w:w="1838" w:type="dxa"/>
          </w:tcPr>
          <w:p w14:paraId="4D1353B4" w14:textId="77777777" w:rsidR="00072314" w:rsidRDefault="00072314" w:rsidP="001D18E6"/>
        </w:tc>
        <w:tc>
          <w:tcPr>
            <w:tcW w:w="4253" w:type="dxa"/>
          </w:tcPr>
          <w:p w14:paraId="797F0ADC" w14:textId="77777777" w:rsidR="00072314" w:rsidRDefault="00072314" w:rsidP="001D18E6"/>
        </w:tc>
        <w:tc>
          <w:tcPr>
            <w:tcW w:w="4110" w:type="dxa"/>
          </w:tcPr>
          <w:p w14:paraId="19D09E66" w14:textId="77777777" w:rsidR="00072314" w:rsidRDefault="00072314" w:rsidP="001D18E6"/>
        </w:tc>
      </w:tr>
      <w:tr w:rsidR="00072314" w14:paraId="51BBDE14" w14:textId="77777777" w:rsidTr="001D18E6">
        <w:tc>
          <w:tcPr>
            <w:tcW w:w="1838" w:type="dxa"/>
          </w:tcPr>
          <w:p w14:paraId="47F4C3C4" w14:textId="77777777" w:rsidR="00072314" w:rsidRDefault="00072314" w:rsidP="001D18E6"/>
        </w:tc>
        <w:tc>
          <w:tcPr>
            <w:tcW w:w="4253" w:type="dxa"/>
          </w:tcPr>
          <w:p w14:paraId="140719F0" w14:textId="77777777" w:rsidR="00072314" w:rsidRDefault="00072314" w:rsidP="001D18E6"/>
        </w:tc>
        <w:tc>
          <w:tcPr>
            <w:tcW w:w="4110" w:type="dxa"/>
          </w:tcPr>
          <w:p w14:paraId="6F7AB698" w14:textId="77777777" w:rsidR="00072314" w:rsidRDefault="00072314" w:rsidP="001D18E6"/>
        </w:tc>
      </w:tr>
      <w:tr w:rsidR="00072314" w14:paraId="7142EDE8" w14:textId="77777777" w:rsidTr="001D18E6">
        <w:tc>
          <w:tcPr>
            <w:tcW w:w="1838" w:type="dxa"/>
          </w:tcPr>
          <w:p w14:paraId="2F437EA8" w14:textId="77777777" w:rsidR="00072314" w:rsidRDefault="00072314" w:rsidP="001D18E6">
            <w:r>
              <w:t>…</w:t>
            </w:r>
          </w:p>
        </w:tc>
        <w:tc>
          <w:tcPr>
            <w:tcW w:w="4253" w:type="dxa"/>
          </w:tcPr>
          <w:p w14:paraId="4B5EC142" w14:textId="77777777" w:rsidR="00072314" w:rsidRDefault="00072314" w:rsidP="001D18E6"/>
        </w:tc>
        <w:tc>
          <w:tcPr>
            <w:tcW w:w="4110" w:type="dxa"/>
          </w:tcPr>
          <w:p w14:paraId="0D28CCBC" w14:textId="77777777" w:rsidR="00072314" w:rsidRDefault="00072314" w:rsidP="001D18E6"/>
        </w:tc>
      </w:tr>
    </w:tbl>
    <w:p w14:paraId="2FADE48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D24E3A3" w14:textId="77777777" w:rsidR="00072314" w:rsidRDefault="00072314" w:rsidP="00072314"/>
    <w:p w14:paraId="4B3DC0D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CD455B" w14:textId="77777777" w:rsidR="001C5864" w:rsidRPr="0017445F" w:rsidRDefault="001C5864" w:rsidP="001C5864">
      <w:pPr>
        <w:pStyle w:val="RERequirement"/>
        <w:shd w:val="clear" w:color="auto" w:fill="F2F2F2" w:themeFill="background1" w:themeFillShade="F2"/>
      </w:pPr>
      <w:bookmarkStart w:id="113" w:name="_136baa66696cc1f612ff2bf0e8220acb"/>
      <w:bookmarkEnd w:id="113"/>
      <w:r>
        <w:t xml:space="preserve"> Vehicle Status</w:t>
      </w:r>
    </w:p>
    <w:p w14:paraId="6E879BFA"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0FA4B743" w14:textId="77777777" w:rsidR="001C5864" w:rsidRDefault="001C5864" w:rsidP="001C5864"/>
    <w:p w14:paraId="3D1743C2" w14:textId="77777777" w:rsidR="001C5864" w:rsidRPr="00287D2F" w:rsidRDefault="001C5864" w:rsidP="001C5864">
      <w:pPr>
        <w:rPr>
          <w:rFonts w:cs="Arial"/>
        </w:rPr>
      </w:pPr>
      <w:r>
        <w:rPr>
          <w:rFonts w:cs="Arial"/>
        </w:rPr>
        <w:t>Satisfied by</w:t>
      </w:r>
      <w:r w:rsidRPr="00287D2F">
        <w:rPr>
          <w:rFonts w:cs="Arial"/>
        </w:rPr>
        <w:t>:</w:t>
      </w:r>
    </w:p>
    <w:p w14:paraId="408F3F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A7C706" w14:textId="1280B000"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1B1B4B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013E69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526E79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73333A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0F62E6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6043898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1A005D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240C6" w14:textId="77777777" w:rsidR="0009168A" w:rsidRDefault="0009168A"/>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BB690" w14:textId="77777777" w:rsidR="0009168A" w:rsidRDefault="0009168A"/>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7627E" w14:textId="77777777" w:rsidR="0009168A" w:rsidRDefault="0009168A"/>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A4DB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90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D9C2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3754F1" wp14:editId="21C2A4E7">
                  <wp:extent cx="152400" cy="152400"/>
                  <wp:effectExtent l="0" t="0" r="0" b="0"/>
                  <wp:docPr id="30"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6515674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3CF56E" wp14:editId="14A049B1">
                  <wp:extent cx="152400" cy="152400"/>
                  <wp:effectExtent l="0" t="0" r="0" b="0"/>
                  <wp:docPr id="3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01283F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37BEC6" wp14:editId="499EA9F7">
                  <wp:extent cx="152400" cy="152400"/>
                  <wp:effectExtent l="0" t="0" r="0" b="0"/>
                  <wp:docPr id="3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DAA61" w14:textId="77777777" w:rsidR="0009168A" w:rsidRDefault="0009168A"/>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1E092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4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77777777" w:rsidR="007A24FC" w:rsidRPr="00B3499B" w:rsidRDefault="00DC7E29" w:rsidP="009737DA">
            <w:pPr>
              <w:rPr>
                <w:rFonts w:cs="Arial"/>
                <w:bCs/>
                <w:color w:val="808080" w:themeColor="background1" w:themeShade="80"/>
                <w:sz w:val="16"/>
                <w:szCs w:val="14"/>
              </w:rPr>
            </w:pPr>
            <w:hyperlink r:id="rId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9CC694" w14:textId="0303763B" w:rsidR="007A24FC" w:rsidRDefault="007A24FC" w:rsidP="001C5864">
      <w:pPr>
        <w:rPr>
          <w:rFonts w:cs="Arial"/>
        </w:rPr>
      </w:pPr>
    </w:p>
    <w:p w14:paraId="36DB6BC2" w14:textId="77777777" w:rsidR="0047267C" w:rsidRDefault="0047267C" w:rsidP="001C5864">
      <w:pPr>
        <w:rPr>
          <w:rFonts w:cs="Arial"/>
        </w:rPr>
      </w:pPr>
    </w:p>
    <w:p w14:paraId="54511DA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SIS Controller</w:t>
      </w:r>
    </w:p>
    <w:p w14:paraId="46EC4C64" w14:textId="77777777" w:rsidR="00210E01" w:rsidRDefault="00210E01" w:rsidP="00210E01">
      <w:r>
        <w:lastRenderedPageBreak/>
        <w:t>SIS Controller</w:t>
      </w:r>
    </w:p>
    <w:p w14:paraId="723B6A4C" w14:textId="77777777" w:rsidR="00072314" w:rsidRDefault="00072314" w:rsidP="00072314"/>
    <w:p w14:paraId="6C69DAD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6EB421E" wp14:editId="6A546D7C">
            <wp:extent cx="152400" cy="152400"/>
            <wp:effectExtent l="0" t="0" r="0" b="0"/>
            <wp:docPr id="3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Input User Settings</w:t>
      </w:r>
    </w:p>
    <w:p w14:paraId="33FE813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5AF0918" w14:textId="77777777" w:rsidR="00072314" w:rsidRPr="003B799F" w:rsidRDefault="00072314" w:rsidP="00072314"/>
    <w:p w14:paraId="66FCC4D1" w14:textId="77777777"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D3DF5" w14:textId="3257DBBF"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576924" w14:textId="3B00F469" w:rsidR="0046438F" w:rsidRDefault="0046438F" w:rsidP="0046438F">
            <w:pPr>
              <w:rPr>
                <w:rFonts w:cs="Arial"/>
                <w:color w:val="000000" w:themeColor="text1"/>
                <w:sz w:val="16"/>
                <w:szCs w:val="14"/>
              </w:rPr>
            </w:pPr>
            <w:r>
              <w:rPr>
                <w:rFonts w:cs="Arial"/>
                <w:color w:val="000000" w:themeColor="text1"/>
                <w:sz w:val="16"/>
                <w:szCs w:val="14"/>
              </w:rPr>
              <w:t>UserSettingsInput</w:t>
            </w:r>
          </w:p>
          <w:p w14:paraId="3288DD14" w14:textId="77777777" w:rsidR="0046438F" w:rsidRPr="00740CDD" w:rsidRDefault="0046438F" w:rsidP="00927ADC">
            <w:pPr>
              <w:pStyle w:val="VelocityScript"/>
              <w:rPr>
                <w:color w:val="00B0F0"/>
              </w:rPr>
            </w:pPr>
          </w:p>
          <w:p w14:paraId="3F5CAC62" w14:textId="77777777" w:rsidR="004C0655" w:rsidRPr="007215C5" w:rsidRDefault="004C0655" w:rsidP="004F0393">
            <w:pPr>
              <w:pStyle w:val="VelocityScript"/>
            </w:pPr>
          </w:p>
          <w:p w14:paraId="6EB85B87" w14:textId="6BF8112B"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UserSettingsInput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E7A5A7" w14:textId="0C170F48" w:rsidR="00C84B54" w:rsidRDefault="00C84B54" w:rsidP="00090710">
            <w:pPr>
              <w:pStyle w:val="VelocityScript"/>
            </w:pPr>
          </w:p>
          <w:p w14:paraId="0AA71585" w14:textId="77777777" w:rsidR="00C84B54" w:rsidRDefault="00C84B54" w:rsidP="00090710">
            <w:pPr>
              <w:pStyle w:val="VelocityScript"/>
            </w:pPr>
          </w:p>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1783BC" w14:textId="77777777" w:rsidR="0009168A" w:rsidRDefault="0009168A"/>
        </w:tc>
      </w:tr>
      <w:tr w:rsidR="00EB31D7" w:rsidRPr="00B3499B" w14:paraId="2544B2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2575C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F24FD49"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19159BC2" w14:textId="77777777" w:rsidR="0046438F" w:rsidRPr="00740CDD" w:rsidRDefault="0046438F" w:rsidP="00927ADC">
            <w:pPr>
              <w:pStyle w:val="VelocityScript"/>
              <w:rPr>
                <w:color w:val="00B0F0"/>
              </w:rPr>
            </w:pPr>
          </w:p>
          <w:p w14:paraId="6D052AD4" w14:textId="77777777" w:rsidR="004C0655" w:rsidRPr="007215C5" w:rsidRDefault="004C0655" w:rsidP="004F0393">
            <w:pPr>
              <w:pStyle w:val="VelocityScript"/>
            </w:pPr>
          </w:p>
          <w:p w14:paraId="7A49008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A6ECAD"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27F63" w14:textId="77777777" w:rsidR="00C84B54" w:rsidRDefault="00C84B54" w:rsidP="00090710">
            <w:pPr>
              <w:pStyle w:val="VelocityScript"/>
            </w:pPr>
          </w:p>
          <w:p w14:paraId="116DF14E" w14:textId="77777777" w:rsidR="00C84B54" w:rsidRDefault="00C84B54" w:rsidP="00090710">
            <w:pPr>
              <w:pStyle w:val="VelocityScript"/>
            </w:pPr>
          </w:p>
          <w:p w14:paraId="41CEE5D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55801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20CC27" w14:textId="77777777" w:rsidR="0009168A" w:rsidRDefault="0009168A"/>
        </w:tc>
      </w:tr>
      <w:tr w:rsidR="00EB31D7" w:rsidRPr="00B3499B" w14:paraId="2658307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6FC4A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5D77D39" w14:textId="77777777" w:rsidR="0046438F" w:rsidRDefault="0046438F" w:rsidP="0046438F">
            <w:pPr>
              <w:rPr>
                <w:rFonts w:cs="Arial"/>
                <w:color w:val="000000" w:themeColor="text1"/>
                <w:sz w:val="16"/>
                <w:szCs w:val="14"/>
              </w:rPr>
            </w:pPr>
            <w:r>
              <w:rPr>
                <w:rFonts w:cs="Arial"/>
                <w:color w:val="000000" w:themeColor="text1"/>
                <w:sz w:val="16"/>
                <w:szCs w:val="14"/>
              </w:rPr>
              <w:t>PhoneInput</w:t>
            </w:r>
          </w:p>
          <w:p w14:paraId="66EBF601" w14:textId="77777777" w:rsidR="0046438F" w:rsidRPr="00740CDD" w:rsidRDefault="0046438F" w:rsidP="00927ADC">
            <w:pPr>
              <w:pStyle w:val="VelocityScript"/>
              <w:rPr>
                <w:color w:val="00B0F0"/>
              </w:rPr>
            </w:pPr>
          </w:p>
          <w:p w14:paraId="05497FC6" w14:textId="77777777" w:rsidR="004C0655" w:rsidRPr="007215C5" w:rsidRDefault="004C0655" w:rsidP="004F0393">
            <w:pPr>
              <w:pStyle w:val="VelocityScript"/>
            </w:pPr>
          </w:p>
          <w:p w14:paraId="6FB7889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0136B7" w14:textId="77777777" w:rsidR="008A674A" w:rsidRPr="003C5D56" w:rsidRDefault="008A674A" w:rsidP="008A674A">
            <w:pPr>
              <w:rPr>
                <w:rFonts w:cs="Arial"/>
                <w:color w:val="000000" w:themeColor="text1"/>
                <w:sz w:val="16"/>
                <w:szCs w:val="14"/>
              </w:rPr>
            </w:pPr>
            <w:r>
              <w:rPr>
                <w:rFonts w:cs="Arial"/>
                <w:color w:val="000000" w:themeColor="text1"/>
                <w:sz w:val="16"/>
                <w:szCs w:val="14"/>
              </w:rPr>
              <w:t>PhoneInput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9D0D88" w14:textId="77777777" w:rsidR="00C84B54" w:rsidRDefault="00C84B54" w:rsidP="00090710">
            <w:pPr>
              <w:pStyle w:val="VelocityScript"/>
            </w:pPr>
          </w:p>
          <w:p w14:paraId="501CE868" w14:textId="77777777" w:rsidR="00C84B54" w:rsidRDefault="00C84B54" w:rsidP="00090710">
            <w:pPr>
              <w:pStyle w:val="VelocityScript"/>
            </w:pPr>
          </w:p>
          <w:p w14:paraId="000CBAF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E7A9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62B8CC" w14:textId="77777777" w:rsidR="0009168A" w:rsidRDefault="0009168A"/>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DC7E29" w:rsidP="00236BAE">
            <w:pPr>
              <w:rPr>
                <w:rFonts w:cs="Arial"/>
                <w:bCs/>
                <w:color w:val="808080" w:themeColor="background1" w:themeShade="80"/>
                <w:sz w:val="16"/>
                <w:szCs w:val="14"/>
              </w:rPr>
            </w:pPr>
            <w:hyperlink r:id="rId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114"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14"/>
      <w:r w:rsidRPr="004521EB">
        <w:rPr>
          <w:lang w:val="en-GB"/>
        </w:rPr>
        <w:t>Input User Settings</w:t>
      </w:r>
    </w:p>
    <w:p w14:paraId="2048EC86" w14:textId="77777777" w:rsidR="008C50D1" w:rsidRPr="00E23282" w:rsidRDefault="008C50D1" w:rsidP="00072314"/>
    <w:p w14:paraId="28A6A49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C056C3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9B8B82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4F2F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5FB02F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E922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8D88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7730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4D86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E500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061760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BEF5AB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E0F6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90DF11"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01CA7F6C" w14:textId="77777777" w:rsidR="0046438F" w:rsidRPr="00740CDD" w:rsidRDefault="0046438F" w:rsidP="00D60C45">
            <w:pPr>
              <w:pStyle w:val="VelocityScript"/>
              <w:rPr>
                <w:color w:val="00B0F0"/>
              </w:rPr>
            </w:pPr>
          </w:p>
          <w:p w14:paraId="50870975" w14:textId="77777777" w:rsidR="007215C5" w:rsidRPr="00D60C45" w:rsidRDefault="007215C5" w:rsidP="00CA24CE">
            <w:pPr>
              <w:rPr>
                <w:rFonts w:cs="Arial"/>
                <w:color w:val="000000" w:themeColor="text1"/>
                <w:sz w:val="16"/>
                <w:szCs w:val="14"/>
                <w:lang w:val="en-GB"/>
              </w:rPr>
            </w:pPr>
          </w:p>
          <w:p w14:paraId="6782A25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A2C50"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4AA2AA9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73F2A" w14:textId="77777777" w:rsidR="0038251F" w:rsidRPr="0038251F" w:rsidRDefault="00143E70" w:rsidP="0038251F">
            <w:pPr>
              <w:pStyle w:val="VelocityScript"/>
              <w:rPr>
                <w:color w:val="00B0F0"/>
                <w:sz w:val="16"/>
              </w:rPr>
            </w:pPr>
            <w:r w:rsidRPr="0038251F">
              <w:rPr>
                <w:color w:val="00B0F0"/>
                <w:sz w:val="16"/>
              </w:rPr>
              <w:t xml:space="preserve"> </w:t>
            </w:r>
          </w:p>
          <w:p w14:paraId="42BF2611" w14:textId="77777777" w:rsidR="00C84B54" w:rsidRDefault="00C84B54" w:rsidP="00B31A0E">
            <w:pPr>
              <w:pStyle w:val="VelocityScript"/>
            </w:pPr>
          </w:p>
          <w:p w14:paraId="3A244506" w14:textId="77777777" w:rsidR="00C84B54" w:rsidRDefault="00C84B54" w:rsidP="00B31A0E">
            <w:pPr>
              <w:pStyle w:val="VelocityScript"/>
            </w:pPr>
          </w:p>
          <w:p w14:paraId="1C78D1C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143D3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7C7DB5" w14:textId="77777777" w:rsidR="0009168A" w:rsidRDefault="0009168A"/>
        </w:tc>
      </w:tr>
      <w:tr w:rsidR="00CA24CE" w:rsidRPr="00B3499B" w14:paraId="047D2A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78607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D19BFC6"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7FDEE325" w14:textId="77777777" w:rsidR="0046438F" w:rsidRPr="00740CDD" w:rsidRDefault="0046438F" w:rsidP="00D60C45">
            <w:pPr>
              <w:pStyle w:val="VelocityScript"/>
              <w:rPr>
                <w:color w:val="00B0F0"/>
              </w:rPr>
            </w:pPr>
          </w:p>
          <w:p w14:paraId="24BD08F1" w14:textId="77777777" w:rsidR="007215C5" w:rsidRPr="00D60C45" w:rsidRDefault="007215C5" w:rsidP="00CA24CE">
            <w:pPr>
              <w:rPr>
                <w:rFonts w:cs="Arial"/>
                <w:color w:val="000000" w:themeColor="text1"/>
                <w:sz w:val="16"/>
                <w:szCs w:val="14"/>
                <w:lang w:val="en-GB"/>
              </w:rPr>
            </w:pPr>
          </w:p>
          <w:p w14:paraId="030CBAD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8101D" w14:textId="77777777" w:rsidR="00DD49BA" w:rsidRPr="003C5D56" w:rsidRDefault="00DD49BA" w:rsidP="00DD49BA">
            <w:pPr>
              <w:rPr>
                <w:rFonts w:cs="Arial"/>
                <w:color w:val="000000" w:themeColor="text1"/>
                <w:sz w:val="16"/>
                <w:szCs w:val="14"/>
              </w:rPr>
            </w:pPr>
            <w:r>
              <w:rPr>
                <w:rFonts w:cs="Arial"/>
                <w:color w:val="000000" w:themeColor="text1"/>
                <w:sz w:val="16"/>
                <w:szCs w:val="14"/>
              </w:rPr>
              <w:t>User Input</w:t>
            </w:r>
          </w:p>
          <w:p w14:paraId="253EEBC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E6EC9A" w14:textId="77777777" w:rsidR="0038251F" w:rsidRPr="0038251F" w:rsidRDefault="00143E70" w:rsidP="0038251F">
            <w:pPr>
              <w:pStyle w:val="VelocityScript"/>
              <w:rPr>
                <w:color w:val="00B0F0"/>
                <w:sz w:val="16"/>
              </w:rPr>
            </w:pPr>
            <w:r w:rsidRPr="0038251F">
              <w:rPr>
                <w:color w:val="00B0F0"/>
                <w:sz w:val="16"/>
              </w:rPr>
              <w:t xml:space="preserve"> </w:t>
            </w:r>
          </w:p>
          <w:p w14:paraId="2B0FD791" w14:textId="77777777" w:rsidR="00C84B54" w:rsidRDefault="00C84B54" w:rsidP="00B31A0E">
            <w:pPr>
              <w:pStyle w:val="VelocityScript"/>
            </w:pPr>
          </w:p>
          <w:p w14:paraId="19CDA6D3" w14:textId="77777777" w:rsidR="00C84B54" w:rsidRDefault="00C84B54" w:rsidP="00B31A0E">
            <w:pPr>
              <w:pStyle w:val="VelocityScript"/>
            </w:pPr>
          </w:p>
          <w:p w14:paraId="0185BBA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7BD43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8871A8" w14:textId="77777777" w:rsidR="0009168A" w:rsidRDefault="0009168A"/>
        </w:tc>
      </w:tr>
      <w:tr w:rsidR="00CA24CE" w:rsidRPr="00B3499B" w14:paraId="3E628B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7363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578D014" w14:textId="77777777" w:rsidR="0046438F" w:rsidRDefault="0046438F" w:rsidP="0046438F">
            <w:pPr>
              <w:rPr>
                <w:rFonts w:cs="Arial"/>
                <w:color w:val="000000" w:themeColor="text1"/>
                <w:sz w:val="16"/>
                <w:szCs w:val="14"/>
              </w:rPr>
            </w:pPr>
            <w:r>
              <w:rPr>
                <w:rFonts w:cs="Arial"/>
                <w:color w:val="000000" w:themeColor="text1"/>
                <w:sz w:val="16"/>
                <w:szCs w:val="14"/>
              </w:rPr>
              <w:t>APIM -ECG</w:t>
            </w:r>
          </w:p>
          <w:p w14:paraId="06D343CB" w14:textId="77777777" w:rsidR="0046438F" w:rsidRPr="00740CDD" w:rsidRDefault="0046438F" w:rsidP="00D60C45">
            <w:pPr>
              <w:pStyle w:val="VelocityScript"/>
              <w:rPr>
                <w:color w:val="00B0F0"/>
              </w:rPr>
            </w:pPr>
          </w:p>
          <w:p w14:paraId="71DC82E2" w14:textId="77777777" w:rsidR="007215C5" w:rsidRPr="00D60C45" w:rsidRDefault="007215C5" w:rsidP="00CA24CE">
            <w:pPr>
              <w:rPr>
                <w:rFonts w:cs="Arial"/>
                <w:color w:val="000000" w:themeColor="text1"/>
                <w:sz w:val="16"/>
                <w:szCs w:val="14"/>
                <w:lang w:val="en-GB"/>
              </w:rPr>
            </w:pPr>
          </w:p>
          <w:p w14:paraId="3396048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85C3A" w14:textId="77777777" w:rsidR="00DD49BA" w:rsidRPr="003C5D56" w:rsidRDefault="00DD49BA" w:rsidP="00DD49BA">
            <w:pPr>
              <w:rPr>
                <w:rFonts w:cs="Arial"/>
                <w:color w:val="000000" w:themeColor="text1"/>
                <w:sz w:val="16"/>
                <w:szCs w:val="14"/>
              </w:rPr>
            </w:pPr>
            <w:r>
              <w:rPr>
                <w:rFonts w:cs="Arial"/>
                <w:color w:val="000000" w:themeColor="text1"/>
                <w:sz w:val="16"/>
                <w:szCs w:val="14"/>
              </w:rPr>
              <w:t>APIM -ECG</w:t>
            </w:r>
          </w:p>
          <w:p w14:paraId="1636E4D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F6597C" w14:textId="77777777" w:rsidR="0038251F" w:rsidRPr="0038251F" w:rsidRDefault="00143E70" w:rsidP="0038251F">
            <w:pPr>
              <w:pStyle w:val="VelocityScript"/>
              <w:rPr>
                <w:color w:val="00B0F0"/>
                <w:sz w:val="16"/>
              </w:rPr>
            </w:pPr>
            <w:r w:rsidRPr="0038251F">
              <w:rPr>
                <w:color w:val="00B0F0"/>
                <w:sz w:val="16"/>
              </w:rPr>
              <w:t xml:space="preserve"> </w:t>
            </w:r>
          </w:p>
          <w:p w14:paraId="4FD3BF2A" w14:textId="77777777" w:rsidR="00C84B54" w:rsidRDefault="00C84B54" w:rsidP="00B31A0E">
            <w:pPr>
              <w:pStyle w:val="VelocityScript"/>
            </w:pPr>
          </w:p>
          <w:p w14:paraId="0959954A" w14:textId="77777777" w:rsidR="00C84B54" w:rsidRDefault="00C84B54" w:rsidP="00B31A0E">
            <w:pPr>
              <w:pStyle w:val="VelocityScript"/>
            </w:pPr>
          </w:p>
          <w:p w14:paraId="4CC0E1F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AAAA4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528FC7" w14:textId="77777777" w:rsidR="0009168A" w:rsidRDefault="0009168A"/>
        </w:tc>
      </w:tr>
      <w:tr w:rsidR="00CA24CE" w:rsidRPr="00B3499B" w14:paraId="71BD709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D4FAE" w14:textId="77777777" w:rsidR="00CA24CE" w:rsidRPr="00B3499B" w:rsidRDefault="00DC7E29" w:rsidP="00CA24CE">
            <w:pPr>
              <w:rPr>
                <w:rFonts w:cs="Arial"/>
                <w:bCs/>
                <w:color w:val="808080" w:themeColor="background1" w:themeShade="80"/>
                <w:sz w:val="16"/>
                <w:szCs w:val="14"/>
              </w:rPr>
            </w:pPr>
            <w:hyperlink r:id="rId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6BDE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8EF0E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94348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Input User Settings</w:t>
      </w:r>
    </w:p>
    <w:p w14:paraId="4FB10952" w14:textId="77777777" w:rsidR="00072314" w:rsidRPr="00612064" w:rsidRDefault="00072314" w:rsidP="00072314">
      <w:pPr>
        <w:spacing w:before="20"/>
        <w:rPr>
          <w:vanish/>
        </w:rPr>
      </w:pPr>
    </w:p>
    <w:p w14:paraId="55BF718B" w14:textId="77777777" w:rsidR="00072314" w:rsidRDefault="00072314" w:rsidP="00072314">
      <w:pPr>
        <w:pStyle w:val="Heading6"/>
        <w:keepNext w:val="0"/>
        <w:tabs>
          <w:tab w:val="clear" w:pos="900"/>
          <w:tab w:val="left" w:pos="709"/>
        </w:tabs>
        <w:spacing w:before="240"/>
      </w:pPr>
      <w:r>
        <w:t>Parameters</w:t>
      </w:r>
    </w:p>
    <w:p w14:paraId="2C73CAC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50323BD" w14:textId="77777777" w:rsidTr="001D18E6">
        <w:trPr>
          <w:trHeight w:val="161"/>
        </w:trPr>
        <w:tc>
          <w:tcPr>
            <w:tcW w:w="1838" w:type="dxa"/>
            <w:shd w:val="clear" w:color="auto" w:fill="D9D9D9" w:themeFill="background1" w:themeFillShade="D9"/>
            <w:noWrap/>
            <w:hideMark/>
          </w:tcPr>
          <w:p w14:paraId="7136C94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DD456D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6159E2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6007C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D17CC3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C1AD025" w14:textId="77777777" w:rsidTr="001D18E6">
        <w:trPr>
          <w:trHeight w:val="70"/>
        </w:trPr>
        <w:tc>
          <w:tcPr>
            <w:tcW w:w="1838" w:type="dxa"/>
            <w:noWrap/>
          </w:tcPr>
          <w:p w14:paraId="147EF2D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537BCA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64D77F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968354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4FFE6A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62D1F6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D66B6E7" w14:textId="77777777" w:rsidTr="001D18E6">
        <w:trPr>
          <w:trHeight w:val="71"/>
        </w:trPr>
        <w:tc>
          <w:tcPr>
            <w:tcW w:w="1838" w:type="dxa"/>
            <w:noWrap/>
          </w:tcPr>
          <w:p w14:paraId="7BAFDC7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4AA27A3" w14:textId="77777777" w:rsidR="00072314" w:rsidRPr="00D14691" w:rsidRDefault="00072314" w:rsidP="001D18E6">
            <w:pPr>
              <w:rPr>
                <w:color w:val="000000" w:themeColor="text1"/>
              </w:rPr>
            </w:pPr>
          </w:p>
        </w:tc>
        <w:tc>
          <w:tcPr>
            <w:tcW w:w="1701" w:type="dxa"/>
          </w:tcPr>
          <w:p w14:paraId="2EBF60AC" w14:textId="77777777" w:rsidR="00072314" w:rsidRPr="00D14691" w:rsidRDefault="00072314" w:rsidP="001D18E6">
            <w:pPr>
              <w:rPr>
                <w:color w:val="000000" w:themeColor="text1"/>
              </w:rPr>
            </w:pPr>
          </w:p>
        </w:tc>
        <w:tc>
          <w:tcPr>
            <w:tcW w:w="1417" w:type="dxa"/>
            <w:noWrap/>
          </w:tcPr>
          <w:p w14:paraId="7EEC72C2" w14:textId="77777777" w:rsidR="00072314" w:rsidRPr="00D14691" w:rsidRDefault="00072314" w:rsidP="001D18E6">
            <w:pPr>
              <w:rPr>
                <w:color w:val="000000" w:themeColor="text1"/>
              </w:rPr>
            </w:pPr>
          </w:p>
        </w:tc>
        <w:tc>
          <w:tcPr>
            <w:tcW w:w="3402" w:type="dxa"/>
          </w:tcPr>
          <w:p w14:paraId="4FFB793B" w14:textId="77777777" w:rsidR="00072314" w:rsidRPr="00D14691" w:rsidRDefault="00072314" w:rsidP="001D18E6">
            <w:pPr>
              <w:rPr>
                <w:color w:val="000000" w:themeColor="text1"/>
              </w:rPr>
            </w:pPr>
          </w:p>
        </w:tc>
      </w:tr>
    </w:tbl>
    <w:p w14:paraId="6883C06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789B90" w14:textId="77777777" w:rsidR="003678EC" w:rsidRPr="003678EC" w:rsidRDefault="003678EC" w:rsidP="003678EC">
      <w:pPr>
        <w:rPr>
          <w:lang w:val="en-GB"/>
        </w:rPr>
      </w:pPr>
    </w:p>
    <w:p w14:paraId="2AF4B7F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42FBC4" w14:textId="77777777" w:rsidR="00072314" w:rsidRPr="003225C9" w:rsidRDefault="00072314" w:rsidP="00072314">
      <w:pPr>
        <w:tabs>
          <w:tab w:val="left" w:pos="284"/>
          <w:tab w:val="left" w:pos="851"/>
        </w:tabs>
      </w:pPr>
    </w:p>
    <w:p w14:paraId="69C1510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84EC75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7044806" w14:textId="77777777" w:rsidTr="001D18E6">
        <w:tc>
          <w:tcPr>
            <w:tcW w:w="1934" w:type="dxa"/>
            <w:shd w:val="clear" w:color="auto" w:fill="D9D9D9" w:themeFill="background1" w:themeFillShade="D9"/>
          </w:tcPr>
          <w:p w14:paraId="41436014" w14:textId="77777777" w:rsidR="00072314" w:rsidRDefault="00072314" w:rsidP="001D18E6">
            <w:pPr>
              <w:rPr>
                <w:b/>
              </w:rPr>
            </w:pPr>
            <w:r w:rsidRPr="00AF169D">
              <w:rPr>
                <w:b/>
              </w:rPr>
              <w:t>Requirement ID</w:t>
            </w:r>
          </w:p>
          <w:p w14:paraId="50C9AD9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414666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DA91EE8" w14:textId="77777777" w:rsidR="00072314" w:rsidRDefault="00072314" w:rsidP="001D18E6">
            <w:pPr>
              <w:rPr>
                <w:b/>
              </w:rPr>
            </w:pPr>
            <w:r>
              <w:rPr>
                <w:b/>
              </w:rPr>
              <w:t>Modification</w:t>
            </w:r>
          </w:p>
        </w:tc>
        <w:tc>
          <w:tcPr>
            <w:tcW w:w="1712" w:type="dxa"/>
            <w:shd w:val="clear" w:color="auto" w:fill="D9D9D9" w:themeFill="background1" w:themeFillShade="D9"/>
          </w:tcPr>
          <w:p w14:paraId="5C13B1E6" w14:textId="77777777" w:rsidR="00072314" w:rsidRDefault="00072314" w:rsidP="001D18E6">
            <w:pPr>
              <w:rPr>
                <w:b/>
              </w:rPr>
            </w:pPr>
            <w:r w:rsidRPr="00AF169D">
              <w:rPr>
                <w:b/>
              </w:rPr>
              <w:t xml:space="preserve">Requirement </w:t>
            </w:r>
            <w:r>
              <w:rPr>
                <w:b/>
              </w:rPr>
              <w:t>ID</w:t>
            </w:r>
          </w:p>
          <w:p w14:paraId="7A9CBC1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9E7A726" w14:textId="77777777" w:rsidR="00072314" w:rsidRPr="00AF169D" w:rsidRDefault="00072314" w:rsidP="001D18E6">
            <w:pPr>
              <w:rPr>
                <w:b/>
              </w:rPr>
            </w:pPr>
            <w:r>
              <w:rPr>
                <w:b/>
              </w:rPr>
              <w:t>Comment</w:t>
            </w:r>
          </w:p>
        </w:tc>
      </w:tr>
      <w:tr w:rsidR="00072314" w14:paraId="112FC866" w14:textId="77777777" w:rsidTr="001D18E6">
        <w:tc>
          <w:tcPr>
            <w:tcW w:w="1934" w:type="dxa"/>
          </w:tcPr>
          <w:p w14:paraId="7A4C0B9B" w14:textId="77777777" w:rsidR="00072314" w:rsidRPr="000F4E8B" w:rsidRDefault="00072314" w:rsidP="001D18E6">
            <w:r w:rsidRPr="000F4E8B">
              <w:t>REQ_abc</w:t>
            </w:r>
          </w:p>
        </w:tc>
        <w:tc>
          <w:tcPr>
            <w:tcW w:w="2177" w:type="dxa"/>
          </w:tcPr>
          <w:p w14:paraId="52663C35" w14:textId="77777777" w:rsidR="00072314" w:rsidRPr="000F4E8B" w:rsidRDefault="00072314" w:rsidP="001D18E6"/>
        </w:tc>
        <w:sdt>
          <w:sdtPr>
            <w:alias w:val="Modification"/>
            <w:tag w:val="Modification"/>
            <w:id w:val="-19454408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720A3AF" w14:textId="77777777" w:rsidR="00072314" w:rsidRPr="000F4E8B" w:rsidRDefault="00072314" w:rsidP="001D18E6">
                <w:r w:rsidRPr="000F4E8B">
                  <w:t>Removed</w:t>
                </w:r>
              </w:p>
            </w:tc>
          </w:sdtContent>
        </w:sdt>
        <w:tc>
          <w:tcPr>
            <w:tcW w:w="1712" w:type="dxa"/>
          </w:tcPr>
          <w:p w14:paraId="32B79136" w14:textId="77777777" w:rsidR="00072314" w:rsidRPr="000F4E8B" w:rsidRDefault="00072314" w:rsidP="001D18E6">
            <w:r w:rsidRPr="000F4E8B">
              <w:t>--</w:t>
            </w:r>
          </w:p>
        </w:tc>
        <w:tc>
          <w:tcPr>
            <w:tcW w:w="2958" w:type="dxa"/>
          </w:tcPr>
          <w:p w14:paraId="474A8727" w14:textId="77777777" w:rsidR="00072314" w:rsidRPr="000F4E8B" w:rsidRDefault="00072314" w:rsidP="001D18E6"/>
        </w:tc>
      </w:tr>
      <w:tr w:rsidR="00072314" w14:paraId="37CB06DC" w14:textId="77777777" w:rsidTr="001D18E6">
        <w:tc>
          <w:tcPr>
            <w:tcW w:w="1934" w:type="dxa"/>
          </w:tcPr>
          <w:p w14:paraId="7127B3BD" w14:textId="77777777" w:rsidR="00072314" w:rsidRPr="000F4E8B" w:rsidRDefault="00072314" w:rsidP="001D18E6">
            <w:r w:rsidRPr="000F4E8B">
              <w:t>REQ_def</w:t>
            </w:r>
          </w:p>
        </w:tc>
        <w:tc>
          <w:tcPr>
            <w:tcW w:w="2177" w:type="dxa"/>
          </w:tcPr>
          <w:p w14:paraId="1B274CD4" w14:textId="77777777" w:rsidR="00072314" w:rsidRPr="000F4E8B" w:rsidRDefault="00072314" w:rsidP="001D18E6"/>
        </w:tc>
        <w:sdt>
          <w:sdtPr>
            <w:alias w:val="Modification"/>
            <w:tag w:val="Modification"/>
            <w:id w:val="101033252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DBB1B89" w14:textId="77777777" w:rsidR="00072314" w:rsidRPr="000F4E8B" w:rsidRDefault="00072314" w:rsidP="001D18E6">
                <w:r w:rsidRPr="000F4E8B">
                  <w:t>Replaced</w:t>
                </w:r>
              </w:p>
            </w:tc>
          </w:sdtContent>
        </w:sdt>
        <w:tc>
          <w:tcPr>
            <w:tcW w:w="1712" w:type="dxa"/>
          </w:tcPr>
          <w:p w14:paraId="04B68520" w14:textId="77777777" w:rsidR="00072314" w:rsidRPr="000F4E8B" w:rsidRDefault="00072314" w:rsidP="001D18E6">
            <w:r w:rsidRPr="000F4E8B">
              <w:t>REQ_xyz</w:t>
            </w:r>
          </w:p>
        </w:tc>
        <w:tc>
          <w:tcPr>
            <w:tcW w:w="2958" w:type="dxa"/>
          </w:tcPr>
          <w:p w14:paraId="691DD040" w14:textId="77777777" w:rsidR="00072314" w:rsidRPr="000F4E8B" w:rsidRDefault="00072314" w:rsidP="001D18E6"/>
        </w:tc>
      </w:tr>
      <w:tr w:rsidR="00072314" w14:paraId="41C6508C" w14:textId="77777777" w:rsidTr="001D18E6">
        <w:tc>
          <w:tcPr>
            <w:tcW w:w="1934" w:type="dxa"/>
          </w:tcPr>
          <w:p w14:paraId="02D2F713" w14:textId="77777777" w:rsidR="00072314" w:rsidRPr="000F4E8B" w:rsidRDefault="00072314" w:rsidP="001D18E6">
            <w:r w:rsidRPr="000F4E8B">
              <w:t>--</w:t>
            </w:r>
          </w:p>
        </w:tc>
        <w:tc>
          <w:tcPr>
            <w:tcW w:w="2177" w:type="dxa"/>
          </w:tcPr>
          <w:p w14:paraId="725D3C83" w14:textId="77777777" w:rsidR="00072314" w:rsidRPr="000F4E8B" w:rsidRDefault="00072314" w:rsidP="001D18E6"/>
        </w:tc>
        <w:sdt>
          <w:sdtPr>
            <w:alias w:val="Modification"/>
            <w:tag w:val="Modification"/>
            <w:id w:val="158563938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DE758A9" w14:textId="77777777" w:rsidR="00072314" w:rsidRPr="000F4E8B" w:rsidRDefault="00072314" w:rsidP="001D18E6">
                <w:r w:rsidRPr="000F4E8B">
                  <w:t>Added</w:t>
                </w:r>
              </w:p>
            </w:tc>
          </w:sdtContent>
        </w:sdt>
        <w:tc>
          <w:tcPr>
            <w:tcW w:w="1712" w:type="dxa"/>
          </w:tcPr>
          <w:p w14:paraId="382D7BB1" w14:textId="77777777" w:rsidR="00072314" w:rsidRPr="000F4E8B" w:rsidRDefault="00072314" w:rsidP="001D18E6">
            <w:r w:rsidRPr="000F4E8B">
              <w:t>REQ_123</w:t>
            </w:r>
          </w:p>
        </w:tc>
        <w:tc>
          <w:tcPr>
            <w:tcW w:w="2958" w:type="dxa"/>
          </w:tcPr>
          <w:p w14:paraId="43EEF8A9" w14:textId="77777777" w:rsidR="00072314" w:rsidRPr="000F4E8B" w:rsidRDefault="00072314" w:rsidP="001D18E6"/>
        </w:tc>
      </w:tr>
    </w:tbl>
    <w:p w14:paraId="700CECF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AEAAA7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ED05EB7" w14:textId="77777777" w:rsidTr="001D18E6">
        <w:tc>
          <w:tcPr>
            <w:tcW w:w="1838" w:type="dxa"/>
            <w:shd w:val="clear" w:color="auto" w:fill="D9D9D9" w:themeFill="background1" w:themeFillShade="D9"/>
          </w:tcPr>
          <w:p w14:paraId="579AC463" w14:textId="77777777" w:rsidR="00072314" w:rsidRDefault="00072314" w:rsidP="001D18E6">
            <w:pPr>
              <w:rPr>
                <w:b/>
              </w:rPr>
            </w:pPr>
            <w:r w:rsidRPr="00AF169D">
              <w:rPr>
                <w:b/>
              </w:rPr>
              <w:t>Requirement ID</w:t>
            </w:r>
          </w:p>
          <w:p w14:paraId="676D016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BDB946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D9E26E" w14:textId="77777777" w:rsidR="00072314" w:rsidRPr="00AF169D" w:rsidRDefault="00072314" w:rsidP="001D18E6">
            <w:pPr>
              <w:rPr>
                <w:b/>
              </w:rPr>
            </w:pPr>
            <w:r>
              <w:rPr>
                <w:b/>
              </w:rPr>
              <w:t>Comment</w:t>
            </w:r>
          </w:p>
        </w:tc>
      </w:tr>
      <w:tr w:rsidR="00072314" w14:paraId="02E813DE" w14:textId="77777777" w:rsidTr="001D18E6">
        <w:tc>
          <w:tcPr>
            <w:tcW w:w="1838" w:type="dxa"/>
          </w:tcPr>
          <w:p w14:paraId="4ACE7AA1" w14:textId="77777777" w:rsidR="00072314" w:rsidRDefault="00072314" w:rsidP="001D18E6"/>
        </w:tc>
        <w:tc>
          <w:tcPr>
            <w:tcW w:w="4253" w:type="dxa"/>
          </w:tcPr>
          <w:p w14:paraId="6E435EE8" w14:textId="77777777" w:rsidR="00072314" w:rsidRDefault="00072314" w:rsidP="001D18E6"/>
        </w:tc>
        <w:tc>
          <w:tcPr>
            <w:tcW w:w="4110" w:type="dxa"/>
          </w:tcPr>
          <w:p w14:paraId="299CE41E" w14:textId="77777777" w:rsidR="00072314" w:rsidRDefault="00072314" w:rsidP="001D18E6"/>
        </w:tc>
      </w:tr>
      <w:tr w:rsidR="00072314" w14:paraId="02DC09CB" w14:textId="77777777" w:rsidTr="001D18E6">
        <w:tc>
          <w:tcPr>
            <w:tcW w:w="1838" w:type="dxa"/>
          </w:tcPr>
          <w:p w14:paraId="1C4ECB45" w14:textId="77777777" w:rsidR="00072314" w:rsidRDefault="00072314" w:rsidP="001D18E6"/>
        </w:tc>
        <w:tc>
          <w:tcPr>
            <w:tcW w:w="4253" w:type="dxa"/>
          </w:tcPr>
          <w:p w14:paraId="15D8E293" w14:textId="77777777" w:rsidR="00072314" w:rsidRDefault="00072314" w:rsidP="001D18E6"/>
        </w:tc>
        <w:tc>
          <w:tcPr>
            <w:tcW w:w="4110" w:type="dxa"/>
          </w:tcPr>
          <w:p w14:paraId="3C78D6FA" w14:textId="77777777" w:rsidR="00072314" w:rsidRDefault="00072314" w:rsidP="001D18E6"/>
        </w:tc>
      </w:tr>
      <w:tr w:rsidR="00072314" w14:paraId="561E0EFB" w14:textId="77777777" w:rsidTr="001D18E6">
        <w:tc>
          <w:tcPr>
            <w:tcW w:w="1838" w:type="dxa"/>
          </w:tcPr>
          <w:p w14:paraId="4E706379" w14:textId="77777777" w:rsidR="00072314" w:rsidRDefault="00072314" w:rsidP="001D18E6">
            <w:r>
              <w:t>…</w:t>
            </w:r>
          </w:p>
        </w:tc>
        <w:tc>
          <w:tcPr>
            <w:tcW w:w="4253" w:type="dxa"/>
          </w:tcPr>
          <w:p w14:paraId="48A4F1AD" w14:textId="77777777" w:rsidR="00072314" w:rsidRDefault="00072314" w:rsidP="001D18E6"/>
        </w:tc>
        <w:tc>
          <w:tcPr>
            <w:tcW w:w="4110" w:type="dxa"/>
          </w:tcPr>
          <w:p w14:paraId="7AD846B9" w14:textId="77777777" w:rsidR="00072314" w:rsidRDefault="00072314" w:rsidP="001D18E6"/>
        </w:tc>
      </w:tr>
    </w:tbl>
    <w:p w14:paraId="5A31A30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D490AD5" w14:textId="77777777" w:rsidR="00072314" w:rsidRDefault="00072314" w:rsidP="00072314"/>
    <w:p w14:paraId="3631507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E7C855" w14:textId="77777777" w:rsidR="001C5864" w:rsidRPr="0017445F" w:rsidRDefault="001C5864" w:rsidP="001C5864">
      <w:pPr>
        <w:pStyle w:val="RERequirement"/>
        <w:shd w:val="clear" w:color="auto" w:fill="F2F2F2" w:themeFill="background1" w:themeFillShade="F2"/>
      </w:pPr>
      <w:bookmarkStart w:id="115" w:name="_f9713f04f8fed7c6f2831d7563b86a46"/>
      <w:bookmarkEnd w:id="115"/>
      <w:r>
        <w:t xml:space="preserve"> APIM Phone Input</w:t>
      </w:r>
    </w:p>
    <w:p w14:paraId="02FD3116" w14:textId="77777777" w:rsidR="001C5864" w:rsidRDefault="001C5864" w:rsidP="001C5864">
      <w:pPr>
        <w:rPr>
          <w:rFonts w:cs="Arial"/>
        </w:rPr>
      </w:pPr>
      <w:r>
        <w:rPr>
          <w:rFonts w:cs="Arial"/>
        </w:rPr>
        <w:t xml:space="preserve">When APIM module receives the signals "FAN_ON", FAN_OFF", "FAN_AND_AC_ON", or "NONE" from the </w:t>
      </w:r>
      <w:proofErr w:type="gramStart"/>
      <w:r>
        <w:rPr>
          <w:rFonts w:cs="Arial"/>
        </w:rPr>
        <w:t>hand held</w:t>
      </w:r>
      <w:proofErr w:type="gramEnd"/>
      <w:r>
        <w:rPr>
          <w:rFonts w:cs="Arial"/>
        </w:rPr>
        <w:t xml:space="preserve"> device, It shall forward them to the HPCM</w:t>
      </w:r>
    </w:p>
    <w:p w14:paraId="4650C20E" w14:textId="77777777" w:rsidR="001C5864" w:rsidRDefault="001C5864" w:rsidP="001C5864"/>
    <w:p w14:paraId="23315B3F" w14:textId="77777777" w:rsidR="001C5864" w:rsidRPr="00287D2F" w:rsidRDefault="001C5864" w:rsidP="001C5864">
      <w:pPr>
        <w:rPr>
          <w:rFonts w:cs="Arial"/>
        </w:rPr>
      </w:pPr>
      <w:r>
        <w:rPr>
          <w:rFonts w:cs="Arial"/>
        </w:rPr>
        <w:t>Satisfied by</w:t>
      </w:r>
      <w:r w:rsidRPr="00287D2F">
        <w:rPr>
          <w:rFonts w:cs="Arial"/>
        </w:rPr>
        <w:t>:</w:t>
      </w:r>
    </w:p>
    <w:p w14:paraId="3786474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69E60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3AAB90C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CE70C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F3A5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395C4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9533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A456A" w14:textId="77777777" w:rsidR="0009168A" w:rsidRDefault="0009168A"/>
        </w:tc>
      </w:tr>
      <w:tr w:rsidR="007A24FC" w:rsidRPr="00B3499B" w14:paraId="3B021E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3502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6178C" w14:textId="77777777" w:rsidR="0009168A" w:rsidRDefault="0009168A"/>
        </w:tc>
      </w:tr>
      <w:tr w:rsidR="007A24FC" w:rsidRPr="00B3499B" w14:paraId="770D93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D55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9D859" w14:textId="77777777" w:rsidR="0009168A" w:rsidRDefault="0009168A"/>
        </w:tc>
      </w:tr>
      <w:tr w:rsidR="007A24FC" w:rsidRPr="00B3499B" w14:paraId="757A32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E74B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FFB1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51DD6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6BB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54B42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E8C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0BA6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F9202A" wp14:editId="4753B73C">
                  <wp:extent cx="152400" cy="152400"/>
                  <wp:effectExtent l="0" t="0" r="0" b="0"/>
                  <wp:docPr id="3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1</w:t>
            </w:r>
          </w:p>
          <w:p w14:paraId="098C1A0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A959AD" wp14:editId="08E23CBC">
                  <wp:extent cx="152400" cy="152400"/>
                  <wp:effectExtent l="0" t="0" r="0" b="0"/>
                  <wp:docPr id="4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5ED0184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6A40A793" wp14:editId="4D69A3D8">
                  <wp:extent cx="152400" cy="152400"/>
                  <wp:effectExtent l="0" t="0" r="0" b="0"/>
                  <wp:docPr id="4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70400E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BF6F75" wp14:editId="1323BB1E">
                  <wp:extent cx="152400" cy="152400"/>
                  <wp:effectExtent l="0" t="0" r="0" b="0"/>
                  <wp:docPr id="4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2</w:t>
            </w:r>
          </w:p>
          <w:p w14:paraId="64689DC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CE18AE" wp14:editId="6995C08C">
                  <wp:extent cx="152400" cy="152400"/>
                  <wp:effectExtent l="0" t="0" r="0" b="0"/>
                  <wp:docPr id="4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p w14:paraId="1C7ADCF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08A5EF" wp14:editId="33D28AF5">
                  <wp:extent cx="152400" cy="152400"/>
                  <wp:effectExtent l="0" t="0" r="0" b="0"/>
                  <wp:docPr id="4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3</w:t>
            </w:r>
          </w:p>
          <w:p w14:paraId="307B2C7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F299745" wp14:editId="699D09BB">
                  <wp:extent cx="152400" cy="152400"/>
                  <wp:effectExtent l="0" t="0" r="0" b="0"/>
                  <wp:docPr id="5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Remote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4E6E9"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B35C9" w14:textId="77777777" w:rsidR="0009168A" w:rsidRDefault="0009168A"/>
        </w:tc>
      </w:tr>
      <w:tr w:rsidR="007A24FC" w:rsidRPr="00B3499B" w14:paraId="112F1B5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97E7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B6A1A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657E5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D435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D827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25C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729B1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3782AF" w14:textId="77777777" w:rsidR="007A24FC" w:rsidRPr="00B3499B" w:rsidRDefault="00DC7E29" w:rsidP="009737DA">
            <w:pPr>
              <w:rPr>
                <w:rFonts w:cs="Arial"/>
                <w:bCs/>
                <w:color w:val="808080" w:themeColor="background1" w:themeShade="80"/>
                <w:sz w:val="16"/>
                <w:szCs w:val="14"/>
              </w:rPr>
            </w:pPr>
            <w:hyperlink r:id="rId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9D5D6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3F1A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9749DC" w14:textId="77777777" w:rsidR="007A24FC" w:rsidRDefault="007A24FC" w:rsidP="001C5864">
      <w:pPr>
        <w:rPr>
          <w:rFonts w:cs="Arial"/>
        </w:rPr>
      </w:pPr>
    </w:p>
    <w:p w14:paraId="77F959D4" w14:textId="77777777" w:rsidR="0047267C" w:rsidRDefault="0047267C" w:rsidP="001C5864">
      <w:pPr>
        <w:rPr>
          <w:rFonts w:cs="Arial"/>
        </w:rPr>
      </w:pPr>
    </w:p>
    <w:p w14:paraId="33F82336" w14:textId="77777777" w:rsidR="001C5864" w:rsidRPr="0017445F" w:rsidRDefault="001C5864" w:rsidP="001C5864">
      <w:pPr>
        <w:pStyle w:val="RERequirement"/>
        <w:shd w:val="clear" w:color="auto" w:fill="F2F2F2" w:themeFill="background1" w:themeFillShade="F2"/>
      </w:pPr>
      <w:bookmarkStart w:id="116" w:name="_1d61145c7ecf6d3e35b00e7c6ca8c841"/>
      <w:bookmarkEnd w:id="116"/>
      <w:r>
        <w:t xml:space="preserve"> APIM User Input</w:t>
      </w:r>
    </w:p>
    <w:p w14:paraId="516B9892" w14:textId="77777777" w:rsidR="001C5864" w:rsidRDefault="001C5864" w:rsidP="001C5864">
      <w:pPr>
        <w:rPr>
          <w:rFonts w:cs="Arial"/>
        </w:rPr>
      </w:pPr>
      <w:r>
        <w:rPr>
          <w:rFonts w:cs="Arial"/>
        </w:rPr>
        <w:t xml:space="preserve">When APIM module receives the signals "FAN_ON", FAN_OFF", "FAN_AND_AC_ON", or "NONE", from touch screen selections, </w:t>
      </w:r>
      <w:proofErr w:type="gramStart"/>
      <w:r>
        <w:rPr>
          <w:rFonts w:cs="Arial"/>
        </w:rPr>
        <w:t>It</w:t>
      </w:r>
      <w:proofErr w:type="gramEnd"/>
      <w:r>
        <w:rPr>
          <w:rFonts w:cs="Arial"/>
        </w:rPr>
        <w:t xml:space="preserve"> shall forward them to the HPCM</w:t>
      </w:r>
    </w:p>
    <w:p w14:paraId="27C8FD98" w14:textId="77777777" w:rsidR="001C5864" w:rsidRDefault="001C5864" w:rsidP="001C5864"/>
    <w:p w14:paraId="64B580EA" w14:textId="77777777" w:rsidR="001C5864" w:rsidRPr="00287D2F" w:rsidRDefault="001C5864" w:rsidP="001C5864">
      <w:pPr>
        <w:rPr>
          <w:rFonts w:cs="Arial"/>
        </w:rPr>
      </w:pPr>
      <w:r>
        <w:rPr>
          <w:rFonts w:cs="Arial"/>
        </w:rPr>
        <w:t>Satisfied by</w:t>
      </w:r>
      <w:r w:rsidRPr="00287D2F">
        <w:rPr>
          <w:rFonts w:cs="Arial"/>
        </w:rPr>
        <w:t>:</w:t>
      </w:r>
    </w:p>
    <w:p w14:paraId="221F82E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ED8E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0D936D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45E6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F6AE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A4BC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120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6B904" w14:textId="77777777" w:rsidR="0009168A" w:rsidRDefault="0009168A"/>
        </w:tc>
      </w:tr>
      <w:tr w:rsidR="007A24FC" w:rsidRPr="00B3499B" w14:paraId="652CB3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1340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4BD3E" w14:textId="77777777" w:rsidR="0009168A" w:rsidRDefault="0009168A"/>
        </w:tc>
      </w:tr>
      <w:tr w:rsidR="007A24FC" w:rsidRPr="00B3499B" w14:paraId="0D35DD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B068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772A3" w14:textId="77777777" w:rsidR="0009168A" w:rsidRDefault="0009168A"/>
        </w:tc>
      </w:tr>
      <w:tr w:rsidR="007A24FC" w:rsidRPr="00B3499B" w14:paraId="6F833C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1AB0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A79C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F23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A686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AE06C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ED14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F020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88B38B4" wp14:editId="200B2F34">
                  <wp:extent cx="152400" cy="152400"/>
                  <wp:effectExtent l="0" t="0" r="0" b="0"/>
                  <wp:docPr id="5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1CADCF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1EA140" wp14:editId="7A1CF966">
                  <wp:extent cx="152400" cy="152400"/>
                  <wp:effectExtent l="0" t="0" r="0" b="0"/>
                  <wp:docPr id="5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2ED70D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98C680" wp14:editId="3403ED80">
                  <wp:extent cx="152400" cy="152400"/>
                  <wp:effectExtent l="0" t="0" r="0" b="0"/>
                  <wp:docPr id="5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F457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E7EF9F" w14:textId="77777777" w:rsidR="0009168A" w:rsidRDefault="0009168A"/>
        </w:tc>
      </w:tr>
      <w:tr w:rsidR="007A24FC" w:rsidRPr="00B3499B" w14:paraId="5CE18B4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EC9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93E1B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837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4BF7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23EF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5E0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0CDBCB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A83A31" w14:textId="77777777" w:rsidR="007A24FC" w:rsidRPr="00B3499B" w:rsidRDefault="00DC7E29" w:rsidP="009737DA">
            <w:pPr>
              <w:rPr>
                <w:rFonts w:cs="Arial"/>
                <w:bCs/>
                <w:color w:val="808080" w:themeColor="background1" w:themeShade="80"/>
                <w:sz w:val="16"/>
                <w:szCs w:val="14"/>
              </w:rPr>
            </w:pPr>
            <w:hyperlink r:id="rId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D541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211F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CE5A27" w14:textId="77777777" w:rsidR="007A24FC" w:rsidRDefault="007A24FC" w:rsidP="001C5864">
      <w:pPr>
        <w:rPr>
          <w:rFonts w:cs="Arial"/>
        </w:rPr>
      </w:pPr>
    </w:p>
    <w:p w14:paraId="3A656C8D" w14:textId="77777777" w:rsidR="0047267C" w:rsidRDefault="0047267C" w:rsidP="001C5864">
      <w:pPr>
        <w:rPr>
          <w:rFonts w:cs="Arial"/>
        </w:rPr>
      </w:pPr>
    </w:p>
    <w:p w14:paraId="600223A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Battery System</w:t>
      </w:r>
    </w:p>
    <w:p w14:paraId="4D1EB3FB" w14:textId="77777777" w:rsidR="00210E01" w:rsidRDefault="00210E01" w:rsidP="00210E01">
      <w:r>
        <w:t>Battery System</w:t>
      </w:r>
    </w:p>
    <w:p w14:paraId="2DEB76C2" w14:textId="77777777" w:rsidR="00072314" w:rsidRDefault="00072314" w:rsidP="00072314"/>
    <w:p w14:paraId="3D37AA6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DC/DC</w:t>
      </w:r>
    </w:p>
    <w:p w14:paraId="1B90CE31" w14:textId="77777777" w:rsidR="00210E01" w:rsidRDefault="00210E01" w:rsidP="00210E01">
      <w:r>
        <w:t>DC/DC</w:t>
      </w:r>
    </w:p>
    <w:p w14:paraId="1D42FE0D" w14:textId="77777777" w:rsidR="00072314" w:rsidRDefault="00072314" w:rsidP="00072314"/>
    <w:p w14:paraId="2E1900C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5BB088A" wp14:editId="43436316">
            <wp:extent cx="152400" cy="152400"/>
            <wp:effectExtent l="0" t="0" r="0" b="0"/>
            <wp:docPr id="5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Charge 12V Battery</w:t>
      </w:r>
    </w:p>
    <w:p w14:paraId="1040AEA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C7867DA" w14:textId="77777777" w:rsidR="00072314" w:rsidRPr="003B799F" w:rsidRDefault="00072314" w:rsidP="00072314"/>
    <w:p w14:paraId="5234D85B" w14:textId="77777777" w:rsidR="00072314" w:rsidRDefault="00072314" w:rsidP="00072314">
      <w:pPr>
        <w:pStyle w:val="Heading6"/>
        <w:keepNext w:val="0"/>
        <w:tabs>
          <w:tab w:val="clear" w:pos="900"/>
          <w:tab w:val="left" w:pos="709"/>
        </w:tabs>
        <w:spacing w:before="240"/>
        <w:rPr>
          <w:lang w:val="en-GB"/>
        </w:rPr>
      </w:pPr>
      <w:r>
        <w:rPr>
          <w:lang w:val="en-GB"/>
        </w:rPr>
        <w:t>Inputs</w:t>
      </w:r>
    </w:p>
    <w:p w14:paraId="505D03CF"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69EFA2C" w14:textId="77777777" w:rsidTr="001D18E6">
        <w:trPr>
          <w:trHeight w:val="173"/>
        </w:trPr>
        <w:tc>
          <w:tcPr>
            <w:tcW w:w="1696" w:type="dxa"/>
            <w:shd w:val="clear" w:color="auto" w:fill="D9D9D9" w:themeFill="background1" w:themeFillShade="D9"/>
            <w:noWrap/>
            <w:hideMark/>
          </w:tcPr>
          <w:p w14:paraId="1B67F37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DF4F3B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9360C7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98832F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918783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AC79B56"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A7B90F5" w14:textId="77777777" w:rsidTr="001D18E6">
        <w:trPr>
          <w:trHeight w:val="143"/>
        </w:trPr>
        <w:tc>
          <w:tcPr>
            <w:tcW w:w="1696" w:type="dxa"/>
            <w:noWrap/>
          </w:tcPr>
          <w:p w14:paraId="5BF0523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 xml:space="preserve">name </w:t>
            </w:r>
            <w:r w:rsidRPr="00DE6816">
              <w:rPr>
                <w:rFonts w:cs="Arial"/>
                <w:sz w:val="18"/>
              </w:rPr>
              <w:lastRenderedPageBreak/>
              <w:t>bookmark in the Data Dictionary</w:t>
            </w:r>
          </w:p>
        </w:tc>
        <w:tc>
          <w:tcPr>
            <w:tcW w:w="1985" w:type="dxa"/>
          </w:tcPr>
          <w:p w14:paraId="2D8EAE7F" w14:textId="77777777" w:rsidR="00072314" w:rsidRPr="00DE6816" w:rsidRDefault="00072314" w:rsidP="001D18E6">
            <w:pPr>
              <w:rPr>
                <w:rFonts w:cs="Arial"/>
                <w:sz w:val="18"/>
              </w:rPr>
            </w:pPr>
            <w:r w:rsidRPr="00DE6816">
              <w:rPr>
                <w:rFonts w:cs="Arial"/>
                <w:sz w:val="18"/>
              </w:rPr>
              <w:lastRenderedPageBreak/>
              <w:t>Name of aTechnical Signal, e.g.:</w:t>
            </w:r>
          </w:p>
          <w:p w14:paraId="55C8FF8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5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1B008DA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lastRenderedPageBreak/>
              <w:t xml:space="preserve">a data element in a SOA Service Contract or MQTT/FTCP message (put a link to the central MQTT message repository/service catalog here) </w:t>
            </w:r>
          </w:p>
          <w:p w14:paraId="7F4719C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6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5B5E16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D9435A9"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w:t>
            </w:r>
            <w:r w:rsidRPr="00DE6816">
              <w:rPr>
                <w:rFonts w:cs="Arial"/>
                <w:sz w:val="18"/>
              </w:rPr>
              <w:lastRenderedPageBreak/>
              <w:t xml:space="preserve">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9DB4BB2" w14:textId="77777777" w:rsidR="00072314" w:rsidRPr="00DE6816" w:rsidRDefault="00072314" w:rsidP="001D18E6">
            <w:pPr>
              <w:rPr>
                <w:rFonts w:cs="Arial"/>
                <w:sz w:val="18"/>
              </w:rPr>
            </w:pPr>
            <w:r w:rsidRPr="00DE6816">
              <w:rPr>
                <w:rFonts w:cs="Arial"/>
                <w:sz w:val="18"/>
              </w:rPr>
              <w:lastRenderedPageBreak/>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w:t>
            </w:r>
            <w:r w:rsidRPr="00DE6816">
              <w:rPr>
                <w:rFonts w:cs="Arial"/>
                <w:sz w:val="18"/>
              </w:rPr>
              <w:lastRenderedPageBreak/>
              <w:t xml:space="preserve">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CF3A117" w14:textId="77777777" w:rsidR="00072314" w:rsidRPr="00DE6816" w:rsidRDefault="00072314" w:rsidP="001D18E6">
            <w:pPr>
              <w:rPr>
                <w:rFonts w:cs="Arial"/>
                <w:sz w:val="18"/>
                <w:szCs w:val="18"/>
              </w:rPr>
            </w:pPr>
            <w:r w:rsidRPr="00DE6816">
              <w:rPr>
                <w:rFonts w:cs="Arial"/>
                <w:sz w:val="18"/>
              </w:rPr>
              <w:lastRenderedPageBreak/>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977B663" w14:textId="77777777" w:rsidR="00072314" w:rsidRPr="00DE6816" w:rsidRDefault="00072314" w:rsidP="001D18E6">
            <w:pPr>
              <w:rPr>
                <w:rFonts w:cs="Arial"/>
                <w:sz w:val="18"/>
              </w:rPr>
            </w:pPr>
            <w:r w:rsidRPr="00DE6816">
              <w:rPr>
                <w:rFonts w:cs="Arial"/>
                <w:sz w:val="18"/>
              </w:rPr>
              <w:lastRenderedPageBreak/>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309CD54C" w14:textId="77777777" w:rsidR="00072314" w:rsidRPr="00DE6816" w:rsidRDefault="00072314" w:rsidP="001D18E6">
            <w:pPr>
              <w:ind w:left="360"/>
              <w:rPr>
                <w:rFonts w:cs="Arial"/>
                <w:sz w:val="18"/>
              </w:rPr>
            </w:pPr>
          </w:p>
          <w:p w14:paraId="0BAF9C94" w14:textId="77777777" w:rsidR="00072314" w:rsidRPr="00DE6816" w:rsidRDefault="00072314" w:rsidP="001D18E6">
            <w:pPr>
              <w:rPr>
                <w:rFonts w:cs="Arial"/>
                <w:sz w:val="16"/>
              </w:rPr>
            </w:pPr>
            <w:r w:rsidRPr="00DE6816">
              <w:rPr>
                <w:rFonts w:cs="Arial"/>
                <w:sz w:val="14"/>
              </w:rPr>
              <w:t>The message name should be linked, e.g.</w:t>
            </w:r>
          </w:p>
          <w:p w14:paraId="6B1696AE"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6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62" w:history="1">
              <w:r w:rsidRPr="00DE6816">
                <w:rPr>
                  <w:rStyle w:val="Hyperlink"/>
                  <w:rFonts w:ascii="Arial" w:hAnsi="Arial" w:cs="Arial"/>
                  <w:i/>
                  <w:sz w:val="14"/>
                </w:rPr>
                <w:t>FNV2</w:t>
              </w:r>
            </w:hyperlink>
            <w:r w:rsidRPr="00DE6816">
              <w:rPr>
                <w:rFonts w:ascii="Arial" w:hAnsi="Arial" w:cs="Arial"/>
                <w:sz w:val="14"/>
              </w:rPr>
              <w:t xml:space="preserve">). </w:t>
            </w:r>
          </w:p>
          <w:p w14:paraId="5C9F84E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EBA56C6" w14:textId="77777777" w:rsidR="00072314" w:rsidRDefault="00072314" w:rsidP="001D18E6">
            <w:pPr>
              <w:rPr>
                <w:rFonts w:cs="Arial"/>
                <w:sz w:val="14"/>
              </w:rPr>
            </w:pPr>
          </w:p>
          <w:p w14:paraId="7D9FE75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387CCD3" w14:textId="77777777" w:rsidTr="001D18E6">
        <w:trPr>
          <w:trHeight w:val="70"/>
        </w:trPr>
        <w:tc>
          <w:tcPr>
            <w:tcW w:w="1696" w:type="dxa"/>
            <w:noWrap/>
          </w:tcPr>
          <w:p w14:paraId="7174ED6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DC57A7D" w14:textId="77777777" w:rsidR="00072314" w:rsidRPr="00DE6816" w:rsidRDefault="00072314" w:rsidP="001D18E6">
            <w:pPr>
              <w:rPr>
                <w:rFonts w:cs="Arial"/>
                <w:color w:val="000000" w:themeColor="text1"/>
                <w:sz w:val="18"/>
              </w:rPr>
            </w:pPr>
          </w:p>
        </w:tc>
        <w:tc>
          <w:tcPr>
            <w:tcW w:w="1843" w:type="dxa"/>
          </w:tcPr>
          <w:p w14:paraId="0BF8EC0C" w14:textId="77777777" w:rsidR="00072314" w:rsidRPr="00DE6816" w:rsidRDefault="00072314" w:rsidP="001D18E6">
            <w:pPr>
              <w:rPr>
                <w:rFonts w:cs="Arial"/>
                <w:color w:val="000000" w:themeColor="text1"/>
                <w:sz w:val="18"/>
              </w:rPr>
            </w:pPr>
          </w:p>
        </w:tc>
        <w:tc>
          <w:tcPr>
            <w:tcW w:w="1984" w:type="dxa"/>
          </w:tcPr>
          <w:p w14:paraId="67844BA5" w14:textId="77777777" w:rsidR="00072314" w:rsidRPr="00DE6816" w:rsidRDefault="00072314" w:rsidP="001D18E6">
            <w:pPr>
              <w:rPr>
                <w:rFonts w:cs="Arial"/>
                <w:color w:val="000000" w:themeColor="text1"/>
                <w:sz w:val="18"/>
              </w:rPr>
            </w:pPr>
          </w:p>
        </w:tc>
        <w:tc>
          <w:tcPr>
            <w:tcW w:w="2693" w:type="dxa"/>
          </w:tcPr>
          <w:p w14:paraId="5956D720" w14:textId="77777777" w:rsidR="00072314" w:rsidRPr="00DE6816" w:rsidRDefault="00072314" w:rsidP="001D18E6">
            <w:pPr>
              <w:rPr>
                <w:rFonts w:cs="Arial"/>
                <w:color w:val="000000" w:themeColor="text1"/>
                <w:sz w:val="18"/>
              </w:rPr>
            </w:pPr>
          </w:p>
        </w:tc>
      </w:tr>
    </w:tbl>
    <w:p w14:paraId="3BC9B190"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3ADC558" w14:textId="77777777" w:rsidR="008C50D1" w:rsidRPr="00E23282" w:rsidRDefault="008C50D1" w:rsidP="00072314"/>
    <w:p w14:paraId="7C78874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E98AA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D4C149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7F70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25EB0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ED14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F645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9256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C214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248FB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AADFF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D264E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B31C1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349A573" w14:textId="77777777" w:rsidR="0046438F" w:rsidRDefault="0046438F" w:rsidP="0046438F">
            <w:pPr>
              <w:rPr>
                <w:rFonts w:cs="Arial"/>
                <w:color w:val="000000" w:themeColor="text1"/>
                <w:sz w:val="16"/>
                <w:szCs w:val="14"/>
              </w:rPr>
            </w:pPr>
            <w:r>
              <w:rPr>
                <w:rFonts w:cs="Arial"/>
                <w:color w:val="000000" w:themeColor="text1"/>
                <w:sz w:val="16"/>
                <w:szCs w:val="14"/>
              </w:rPr>
              <w:t>12V Pwr</w:t>
            </w:r>
          </w:p>
          <w:p w14:paraId="6B5D19CC" w14:textId="77777777" w:rsidR="0046438F" w:rsidRPr="00740CDD" w:rsidRDefault="0046438F" w:rsidP="00D60C45">
            <w:pPr>
              <w:pStyle w:val="VelocityScript"/>
              <w:rPr>
                <w:color w:val="00B0F0"/>
              </w:rPr>
            </w:pPr>
          </w:p>
          <w:p w14:paraId="6DB38C09" w14:textId="77777777" w:rsidR="007215C5" w:rsidRPr="00D60C45" w:rsidRDefault="007215C5" w:rsidP="00CA24CE">
            <w:pPr>
              <w:rPr>
                <w:rFonts w:cs="Arial"/>
                <w:color w:val="000000" w:themeColor="text1"/>
                <w:sz w:val="16"/>
                <w:szCs w:val="14"/>
                <w:lang w:val="en-GB"/>
              </w:rPr>
            </w:pPr>
          </w:p>
          <w:p w14:paraId="1C1028E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FD4A6F" w14:textId="77777777" w:rsidR="00DD49BA" w:rsidRPr="003C5D56" w:rsidRDefault="00DD49BA" w:rsidP="00DD49BA">
            <w:pPr>
              <w:rPr>
                <w:rFonts w:cs="Arial"/>
                <w:color w:val="000000" w:themeColor="text1"/>
                <w:sz w:val="16"/>
                <w:szCs w:val="14"/>
              </w:rPr>
            </w:pPr>
            <w:r>
              <w:rPr>
                <w:rFonts w:cs="Arial"/>
                <w:color w:val="000000" w:themeColor="text1"/>
                <w:sz w:val="16"/>
                <w:szCs w:val="14"/>
              </w:rPr>
              <w:t>12V Pwr</w:t>
            </w:r>
          </w:p>
          <w:p w14:paraId="3A1D401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3196CB" w14:textId="77777777" w:rsidR="0038251F" w:rsidRPr="0038251F" w:rsidRDefault="00143E70" w:rsidP="0038251F">
            <w:pPr>
              <w:pStyle w:val="VelocityScript"/>
              <w:rPr>
                <w:color w:val="00B0F0"/>
                <w:sz w:val="16"/>
              </w:rPr>
            </w:pPr>
            <w:r w:rsidRPr="0038251F">
              <w:rPr>
                <w:color w:val="00B0F0"/>
                <w:sz w:val="16"/>
              </w:rPr>
              <w:t xml:space="preserve"> </w:t>
            </w:r>
          </w:p>
          <w:p w14:paraId="7C729FB1" w14:textId="77777777" w:rsidR="00C84B54" w:rsidRDefault="00C84B54" w:rsidP="00B31A0E">
            <w:pPr>
              <w:pStyle w:val="VelocityScript"/>
            </w:pPr>
          </w:p>
          <w:p w14:paraId="5465411C" w14:textId="77777777" w:rsidR="00C84B54" w:rsidRDefault="00C84B54" w:rsidP="00B31A0E">
            <w:pPr>
              <w:pStyle w:val="VelocityScript"/>
            </w:pPr>
          </w:p>
          <w:p w14:paraId="4B7FBA1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130C4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CAC64D" w14:textId="77777777" w:rsidR="0009168A" w:rsidRDefault="0009168A"/>
        </w:tc>
      </w:tr>
      <w:tr w:rsidR="00CA24CE" w:rsidRPr="00B3499B" w14:paraId="4DAAB15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B02F25" w14:textId="77777777" w:rsidR="00CA24CE" w:rsidRPr="00B3499B" w:rsidRDefault="00DC7E29" w:rsidP="00CA24CE">
            <w:pPr>
              <w:rPr>
                <w:rFonts w:cs="Arial"/>
                <w:bCs/>
                <w:color w:val="808080" w:themeColor="background1" w:themeShade="80"/>
                <w:sz w:val="16"/>
                <w:szCs w:val="14"/>
              </w:rPr>
            </w:pPr>
            <w:hyperlink r:id="rId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DA15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36D0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62EE0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Charge 12V Battery</w:t>
      </w:r>
    </w:p>
    <w:p w14:paraId="7651CFE3" w14:textId="77777777" w:rsidR="00072314" w:rsidRPr="00612064" w:rsidRDefault="00072314" w:rsidP="00072314">
      <w:pPr>
        <w:spacing w:before="20"/>
        <w:rPr>
          <w:vanish/>
        </w:rPr>
      </w:pPr>
    </w:p>
    <w:p w14:paraId="3BA13FC3" w14:textId="77777777" w:rsidR="00072314" w:rsidRDefault="00072314" w:rsidP="00072314">
      <w:pPr>
        <w:pStyle w:val="Heading6"/>
        <w:keepNext w:val="0"/>
        <w:tabs>
          <w:tab w:val="clear" w:pos="900"/>
          <w:tab w:val="left" w:pos="709"/>
        </w:tabs>
        <w:spacing w:before="240"/>
      </w:pPr>
      <w:r>
        <w:t>Parameters</w:t>
      </w:r>
    </w:p>
    <w:p w14:paraId="3417DEE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C893748" w14:textId="77777777" w:rsidTr="001D18E6">
        <w:trPr>
          <w:trHeight w:val="161"/>
        </w:trPr>
        <w:tc>
          <w:tcPr>
            <w:tcW w:w="1838" w:type="dxa"/>
            <w:shd w:val="clear" w:color="auto" w:fill="D9D9D9" w:themeFill="background1" w:themeFillShade="D9"/>
            <w:noWrap/>
            <w:hideMark/>
          </w:tcPr>
          <w:p w14:paraId="12CF0D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3A29B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5FBA5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97D23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0CABB8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9405D9B" w14:textId="77777777" w:rsidTr="001D18E6">
        <w:trPr>
          <w:trHeight w:val="70"/>
        </w:trPr>
        <w:tc>
          <w:tcPr>
            <w:tcW w:w="1838" w:type="dxa"/>
            <w:noWrap/>
          </w:tcPr>
          <w:p w14:paraId="171AAE0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594345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1A7CA1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6753250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D01877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6FA3E9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4A07928" w14:textId="77777777" w:rsidTr="001D18E6">
        <w:trPr>
          <w:trHeight w:val="71"/>
        </w:trPr>
        <w:tc>
          <w:tcPr>
            <w:tcW w:w="1838" w:type="dxa"/>
            <w:noWrap/>
          </w:tcPr>
          <w:p w14:paraId="4553DDF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D776B0E" w14:textId="77777777" w:rsidR="00072314" w:rsidRPr="00D14691" w:rsidRDefault="00072314" w:rsidP="001D18E6">
            <w:pPr>
              <w:rPr>
                <w:color w:val="000000" w:themeColor="text1"/>
              </w:rPr>
            </w:pPr>
          </w:p>
        </w:tc>
        <w:tc>
          <w:tcPr>
            <w:tcW w:w="1701" w:type="dxa"/>
          </w:tcPr>
          <w:p w14:paraId="2952CA82" w14:textId="77777777" w:rsidR="00072314" w:rsidRPr="00D14691" w:rsidRDefault="00072314" w:rsidP="001D18E6">
            <w:pPr>
              <w:rPr>
                <w:color w:val="000000" w:themeColor="text1"/>
              </w:rPr>
            </w:pPr>
          </w:p>
        </w:tc>
        <w:tc>
          <w:tcPr>
            <w:tcW w:w="1417" w:type="dxa"/>
            <w:noWrap/>
          </w:tcPr>
          <w:p w14:paraId="682FAF92" w14:textId="77777777" w:rsidR="00072314" w:rsidRPr="00D14691" w:rsidRDefault="00072314" w:rsidP="001D18E6">
            <w:pPr>
              <w:rPr>
                <w:color w:val="000000" w:themeColor="text1"/>
              </w:rPr>
            </w:pPr>
          </w:p>
        </w:tc>
        <w:tc>
          <w:tcPr>
            <w:tcW w:w="3402" w:type="dxa"/>
          </w:tcPr>
          <w:p w14:paraId="086F65C9" w14:textId="77777777" w:rsidR="00072314" w:rsidRPr="00D14691" w:rsidRDefault="00072314" w:rsidP="001D18E6">
            <w:pPr>
              <w:rPr>
                <w:color w:val="000000" w:themeColor="text1"/>
              </w:rPr>
            </w:pPr>
          </w:p>
        </w:tc>
      </w:tr>
    </w:tbl>
    <w:p w14:paraId="0B54C2A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DBC79AD" w14:textId="77777777" w:rsidR="003678EC" w:rsidRPr="003678EC" w:rsidRDefault="003678EC" w:rsidP="003678EC">
      <w:pPr>
        <w:rPr>
          <w:lang w:val="en-GB"/>
        </w:rPr>
      </w:pPr>
    </w:p>
    <w:p w14:paraId="5294C91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0F3A976" w14:textId="77777777" w:rsidR="00072314" w:rsidRPr="003225C9" w:rsidRDefault="00072314" w:rsidP="00072314">
      <w:pPr>
        <w:tabs>
          <w:tab w:val="left" w:pos="284"/>
          <w:tab w:val="left" w:pos="851"/>
        </w:tabs>
      </w:pPr>
    </w:p>
    <w:p w14:paraId="0EB8E47E"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66227A5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C7C7F73" w14:textId="77777777" w:rsidTr="001D18E6">
        <w:tc>
          <w:tcPr>
            <w:tcW w:w="1934" w:type="dxa"/>
            <w:shd w:val="clear" w:color="auto" w:fill="D9D9D9" w:themeFill="background1" w:themeFillShade="D9"/>
          </w:tcPr>
          <w:p w14:paraId="53BBF06F" w14:textId="77777777" w:rsidR="00072314" w:rsidRDefault="00072314" w:rsidP="001D18E6">
            <w:pPr>
              <w:rPr>
                <w:b/>
              </w:rPr>
            </w:pPr>
            <w:r w:rsidRPr="00AF169D">
              <w:rPr>
                <w:b/>
              </w:rPr>
              <w:t>Requirement ID</w:t>
            </w:r>
          </w:p>
          <w:p w14:paraId="6C03BF3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6CAB81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A04CC15" w14:textId="77777777" w:rsidR="00072314" w:rsidRDefault="00072314" w:rsidP="001D18E6">
            <w:pPr>
              <w:rPr>
                <w:b/>
              </w:rPr>
            </w:pPr>
            <w:r>
              <w:rPr>
                <w:b/>
              </w:rPr>
              <w:t>Modification</w:t>
            </w:r>
          </w:p>
        </w:tc>
        <w:tc>
          <w:tcPr>
            <w:tcW w:w="1712" w:type="dxa"/>
            <w:shd w:val="clear" w:color="auto" w:fill="D9D9D9" w:themeFill="background1" w:themeFillShade="D9"/>
          </w:tcPr>
          <w:p w14:paraId="7515FBEC" w14:textId="77777777" w:rsidR="00072314" w:rsidRDefault="00072314" w:rsidP="001D18E6">
            <w:pPr>
              <w:rPr>
                <w:b/>
              </w:rPr>
            </w:pPr>
            <w:r w:rsidRPr="00AF169D">
              <w:rPr>
                <w:b/>
              </w:rPr>
              <w:t xml:space="preserve">Requirement </w:t>
            </w:r>
            <w:r>
              <w:rPr>
                <w:b/>
              </w:rPr>
              <w:t>ID</w:t>
            </w:r>
          </w:p>
          <w:p w14:paraId="676E72B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3339234" w14:textId="77777777" w:rsidR="00072314" w:rsidRPr="00AF169D" w:rsidRDefault="00072314" w:rsidP="001D18E6">
            <w:pPr>
              <w:rPr>
                <w:b/>
              </w:rPr>
            </w:pPr>
            <w:r>
              <w:rPr>
                <w:b/>
              </w:rPr>
              <w:t>Comment</w:t>
            </w:r>
          </w:p>
        </w:tc>
      </w:tr>
      <w:tr w:rsidR="00072314" w14:paraId="02EB059B" w14:textId="77777777" w:rsidTr="001D18E6">
        <w:tc>
          <w:tcPr>
            <w:tcW w:w="1934" w:type="dxa"/>
          </w:tcPr>
          <w:p w14:paraId="0F323F37" w14:textId="77777777" w:rsidR="00072314" w:rsidRPr="000F4E8B" w:rsidRDefault="00072314" w:rsidP="001D18E6">
            <w:r w:rsidRPr="000F4E8B">
              <w:t>REQ_abc</w:t>
            </w:r>
          </w:p>
        </w:tc>
        <w:tc>
          <w:tcPr>
            <w:tcW w:w="2177" w:type="dxa"/>
          </w:tcPr>
          <w:p w14:paraId="15AFCBB1" w14:textId="77777777" w:rsidR="00072314" w:rsidRPr="000F4E8B" w:rsidRDefault="00072314" w:rsidP="001D18E6"/>
        </w:tc>
        <w:sdt>
          <w:sdtPr>
            <w:alias w:val="Modification"/>
            <w:tag w:val="Modification"/>
            <w:id w:val="63245063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4260D4F" w14:textId="77777777" w:rsidR="00072314" w:rsidRPr="000F4E8B" w:rsidRDefault="00072314" w:rsidP="001D18E6">
                <w:r w:rsidRPr="000F4E8B">
                  <w:t>Removed</w:t>
                </w:r>
              </w:p>
            </w:tc>
          </w:sdtContent>
        </w:sdt>
        <w:tc>
          <w:tcPr>
            <w:tcW w:w="1712" w:type="dxa"/>
          </w:tcPr>
          <w:p w14:paraId="4CF9670B" w14:textId="77777777" w:rsidR="00072314" w:rsidRPr="000F4E8B" w:rsidRDefault="00072314" w:rsidP="001D18E6">
            <w:r w:rsidRPr="000F4E8B">
              <w:t>--</w:t>
            </w:r>
          </w:p>
        </w:tc>
        <w:tc>
          <w:tcPr>
            <w:tcW w:w="2958" w:type="dxa"/>
          </w:tcPr>
          <w:p w14:paraId="16F2FD45" w14:textId="77777777" w:rsidR="00072314" w:rsidRPr="000F4E8B" w:rsidRDefault="00072314" w:rsidP="001D18E6"/>
        </w:tc>
      </w:tr>
      <w:tr w:rsidR="00072314" w14:paraId="782BAF44" w14:textId="77777777" w:rsidTr="001D18E6">
        <w:tc>
          <w:tcPr>
            <w:tcW w:w="1934" w:type="dxa"/>
          </w:tcPr>
          <w:p w14:paraId="0D42AE01" w14:textId="77777777" w:rsidR="00072314" w:rsidRPr="000F4E8B" w:rsidRDefault="00072314" w:rsidP="001D18E6">
            <w:r w:rsidRPr="000F4E8B">
              <w:t>REQ_def</w:t>
            </w:r>
          </w:p>
        </w:tc>
        <w:tc>
          <w:tcPr>
            <w:tcW w:w="2177" w:type="dxa"/>
          </w:tcPr>
          <w:p w14:paraId="521A13A9" w14:textId="77777777" w:rsidR="00072314" w:rsidRPr="000F4E8B" w:rsidRDefault="00072314" w:rsidP="001D18E6"/>
        </w:tc>
        <w:sdt>
          <w:sdtPr>
            <w:alias w:val="Modification"/>
            <w:tag w:val="Modification"/>
            <w:id w:val="33119033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D712D2D" w14:textId="77777777" w:rsidR="00072314" w:rsidRPr="000F4E8B" w:rsidRDefault="00072314" w:rsidP="001D18E6">
                <w:r w:rsidRPr="000F4E8B">
                  <w:t>Replaced</w:t>
                </w:r>
              </w:p>
            </w:tc>
          </w:sdtContent>
        </w:sdt>
        <w:tc>
          <w:tcPr>
            <w:tcW w:w="1712" w:type="dxa"/>
          </w:tcPr>
          <w:p w14:paraId="7F25E28E" w14:textId="77777777" w:rsidR="00072314" w:rsidRPr="000F4E8B" w:rsidRDefault="00072314" w:rsidP="001D18E6">
            <w:r w:rsidRPr="000F4E8B">
              <w:t>REQ_xyz</w:t>
            </w:r>
          </w:p>
        </w:tc>
        <w:tc>
          <w:tcPr>
            <w:tcW w:w="2958" w:type="dxa"/>
          </w:tcPr>
          <w:p w14:paraId="6B71648F" w14:textId="77777777" w:rsidR="00072314" w:rsidRPr="000F4E8B" w:rsidRDefault="00072314" w:rsidP="001D18E6"/>
        </w:tc>
      </w:tr>
      <w:tr w:rsidR="00072314" w14:paraId="70A1FEF9" w14:textId="77777777" w:rsidTr="001D18E6">
        <w:tc>
          <w:tcPr>
            <w:tcW w:w="1934" w:type="dxa"/>
          </w:tcPr>
          <w:p w14:paraId="3EEFC481" w14:textId="77777777" w:rsidR="00072314" w:rsidRPr="000F4E8B" w:rsidRDefault="00072314" w:rsidP="001D18E6">
            <w:r w:rsidRPr="000F4E8B">
              <w:t>--</w:t>
            </w:r>
          </w:p>
        </w:tc>
        <w:tc>
          <w:tcPr>
            <w:tcW w:w="2177" w:type="dxa"/>
          </w:tcPr>
          <w:p w14:paraId="0F526BFF" w14:textId="77777777" w:rsidR="00072314" w:rsidRPr="000F4E8B" w:rsidRDefault="00072314" w:rsidP="001D18E6"/>
        </w:tc>
        <w:sdt>
          <w:sdtPr>
            <w:alias w:val="Modification"/>
            <w:tag w:val="Modification"/>
            <w:id w:val="-205391297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805D506" w14:textId="77777777" w:rsidR="00072314" w:rsidRPr="000F4E8B" w:rsidRDefault="00072314" w:rsidP="001D18E6">
                <w:r w:rsidRPr="000F4E8B">
                  <w:t>Added</w:t>
                </w:r>
              </w:p>
            </w:tc>
          </w:sdtContent>
        </w:sdt>
        <w:tc>
          <w:tcPr>
            <w:tcW w:w="1712" w:type="dxa"/>
          </w:tcPr>
          <w:p w14:paraId="0EB5A169" w14:textId="77777777" w:rsidR="00072314" w:rsidRPr="000F4E8B" w:rsidRDefault="00072314" w:rsidP="001D18E6">
            <w:r w:rsidRPr="000F4E8B">
              <w:t>REQ_123</w:t>
            </w:r>
          </w:p>
        </w:tc>
        <w:tc>
          <w:tcPr>
            <w:tcW w:w="2958" w:type="dxa"/>
          </w:tcPr>
          <w:p w14:paraId="68FDEE0B" w14:textId="77777777" w:rsidR="00072314" w:rsidRPr="000F4E8B" w:rsidRDefault="00072314" w:rsidP="001D18E6"/>
        </w:tc>
      </w:tr>
    </w:tbl>
    <w:p w14:paraId="11BF94A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DB6068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F276AFE" w14:textId="77777777" w:rsidTr="001D18E6">
        <w:tc>
          <w:tcPr>
            <w:tcW w:w="1838" w:type="dxa"/>
            <w:shd w:val="clear" w:color="auto" w:fill="D9D9D9" w:themeFill="background1" w:themeFillShade="D9"/>
          </w:tcPr>
          <w:p w14:paraId="4B267184" w14:textId="77777777" w:rsidR="00072314" w:rsidRDefault="00072314" w:rsidP="001D18E6">
            <w:pPr>
              <w:rPr>
                <w:b/>
              </w:rPr>
            </w:pPr>
            <w:r w:rsidRPr="00AF169D">
              <w:rPr>
                <w:b/>
              </w:rPr>
              <w:t>Requirement ID</w:t>
            </w:r>
          </w:p>
          <w:p w14:paraId="1CDDBF9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20B567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80050C6" w14:textId="77777777" w:rsidR="00072314" w:rsidRPr="00AF169D" w:rsidRDefault="00072314" w:rsidP="001D18E6">
            <w:pPr>
              <w:rPr>
                <w:b/>
              </w:rPr>
            </w:pPr>
            <w:r>
              <w:rPr>
                <w:b/>
              </w:rPr>
              <w:t>Comment</w:t>
            </w:r>
          </w:p>
        </w:tc>
      </w:tr>
      <w:tr w:rsidR="00072314" w14:paraId="692C593A" w14:textId="77777777" w:rsidTr="001D18E6">
        <w:tc>
          <w:tcPr>
            <w:tcW w:w="1838" w:type="dxa"/>
          </w:tcPr>
          <w:p w14:paraId="76403913" w14:textId="77777777" w:rsidR="00072314" w:rsidRDefault="00072314" w:rsidP="001D18E6"/>
        </w:tc>
        <w:tc>
          <w:tcPr>
            <w:tcW w:w="4253" w:type="dxa"/>
          </w:tcPr>
          <w:p w14:paraId="18DA824E" w14:textId="77777777" w:rsidR="00072314" w:rsidRDefault="00072314" w:rsidP="001D18E6"/>
        </w:tc>
        <w:tc>
          <w:tcPr>
            <w:tcW w:w="4110" w:type="dxa"/>
          </w:tcPr>
          <w:p w14:paraId="11C5B7E4" w14:textId="77777777" w:rsidR="00072314" w:rsidRDefault="00072314" w:rsidP="001D18E6"/>
        </w:tc>
      </w:tr>
      <w:tr w:rsidR="00072314" w14:paraId="6F96C202" w14:textId="77777777" w:rsidTr="001D18E6">
        <w:tc>
          <w:tcPr>
            <w:tcW w:w="1838" w:type="dxa"/>
          </w:tcPr>
          <w:p w14:paraId="6567F723" w14:textId="77777777" w:rsidR="00072314" w:rsidRDefault="00072314" w:rsidP="001D18E6"/>
        </w:tc>
        <w:tc>
          <w:tcPr>
            <w:tcW w:w="4253" w:type="dxa"/>
          </w:tcPr>
          <w:p w14:paraId="6080D739" w14:textId="77777777" w:rsidR="00072314" w:rsidRDefault="00072314" w:rsidP="001D18E6"/>
        </w:tc>
        <w:tc>
          <w:tcPr>
            <w:tcW w:w="4110" w:type="dxa"/>
          </w:tcPr>
          <w:p w14:paraId="49CD99EC" w14:textId="77777777" w:rsidR="00072314" w:rsidRDefault="00072314" w:rsidP="001D18E6"/>
        </w:tc>
      </w:tr>
      <w:tr w:rsidR="00072314" w14:paraId="52504292" w14:textId="77777777" w:rsidTr="001D18E6">
        <w:tc>
          <w:tcPr>
            <w:tcW w:w="1838" w:type="dxa"/>
          </w:tcPr>
          <w:p w14:paraId="059DA750" w14:textId="77777777" w:rsidR="00072314" w:rsidRDefault="00072314" w:rsidP="001D18E6">
            <w:r>
              <w:t>…</w:t>
            </w:r>
          </w:p>
        </w:tc>
        <w:tc>
          <w:tcPr>
            <w:tcW w:w="4253" w:type="dxa"/>
          </w:tcPr>
          <w:p w14:paraId="0C2860C9" w14:textId="77777777" w:rsidR="00072314" w:rsidRDefault="00072314" w:rsidP="001D18E6"/>
        </w:tc>
        <w:tc>
          <w:tcPr>
            <w:tcW w:w="4110" w:type="dxa"/>
          </w:tcPr>
          <w:p w14:paraId="0415C5C1" w14:textId="77777777" w:rsidR="00072314" w:rsidRDefault="00072314" w:rsidP="001D18E6"/>
        </w:tc>
      </w:tr>
    </w:tbl>
    <w:p w14:paraId="6C16C37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0567431" w14:textId="77777777" w:rsidR="00072314" w:rsidRDefault="00072314" w:rsidP="00072314"/>
    <w:p w14:paraId="4FB4574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858367" w14:textId="77777777" w:rsidR="001C5864" w:rsidRPr="0017445F" w:rsidRDefault="001C5864" w:rsidP="001C5864">
      <w:pPr>
        <w:pStyle w:val="RERequirement"/>
        <w:shd w:val="clear" w:color="auto" w:fill="F2F2F2" w:themeFill="background1" w:themeFillShade="F2"/>
      </w:pPr>
      <w:r>
        <w:t xml:space="preserve"> Vehicle Status</w:t>
      </w:r>
    </w:p>
    <w:p w14:paraId="210EF83C"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5655EC43" w14:textId="77777777" w:rsidR="001C5864" w:rsidRDefault="001C5864" w:rsidP="001C5864"/>
    <w:p w14:paraId="3955B7B5" w14:textId="77777777" w:rsidR="001C5864" w:rsidRPr="00287D2F" w:rsidRDefault="001C5864" w:rsidP="001C5864">
      <w:pPr>
        <w:rPr>
          <w:rFonts w:cs="Arial"/>
        </w:rPr>
      </w:pPr>
      <w:r>
        <w:rPr>
          <w:rFonts w:cs="Arial"/>
        </w:rPr>
        <w:t>Satisfied by</w:t>
      </w:r>
      <w:r w:rsidRPr="00287D2F">
        <w:rPr>
          <w:rFonts w:cs="Arial"/>
        </w:rPr>
        <w:t>:</w:t>
      </w:r>
    </w:p>
    <w:p w14:paraId="28756D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C0128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1381AC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70B6C0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2DF518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2EAEBD3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009E9D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5FFB2DD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421BA8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3A18DF1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FD516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38DD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A9464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571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8C117" w14:textId="77777777" w:rsidR="0009168A" w:rsidRDefault="0009168A"/>
        </w:tc>
      </w:tr>
      <w:tr w:rsidR="007A24FC" w:rsidRPr="00B3499B" w14:paraId="60C6CE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37C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BE541" w14:textId="77777777" w:rsidR="0009168A" w:rsidRDefault="0009168A"/>
        </w:tc>
      </w:tr>
      <w:tr w:rsidR="007A24FC" w:rsidRPr="00B3499B" w14:paraId="2C39E5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231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F6D89" w14:textId="77777777" w:rsidR="0009168A" w:rsidRDefault="0009168A"/>
        </w:tc>
      </w:tr>
      <w:tr w:rsidR="007A24FC" w:rsidRPr="00B3499B" w14:paraId="1475D3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568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2D83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9CA77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16E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AC8B0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B95E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363E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3D0B60" wp14:editId="3FEA272F">
                  <wp:extent cx="152400" cy="152400"/>
                  <wp:effectExtent l="0" t="0" r="0" b="0"/>
                  <wp:docPr id="60"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57DBDD8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EE1097" wp14:editId="0BFF3485">
                  <wp:extent cx="152400" cy="152400"/>
                  <wp:effectExtent l="0" t="0" r="0" b="0"/>
                  <wp:docPr id="6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28CF14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8E869D" wp14:editId="6ECF2CFE">
                  <wp:extent cx="152400" cy="152400"/>
                  <wp:effectExtent l="0" t="0" r="0" b="0"/>
                  <wp:docPr id="6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FFCF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83652" w14:textId="77777777" w:rsidR="0009168A" w:rsidRDefault="0009168A"/>
        </w:tc>
      </w:tr>
      <w:tr w:rsidR="007A24FC" w:rsidRPr="00B3499B" w14:paraId="76D557F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B4D4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7110C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CCC8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E25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4A4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5554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9D0C9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C6A2E" w14:textId="77777777" w:rsidR="007A24FC" w:rsidRPr="00B3499B" w:rsidRDefault="00DC7E29"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2639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D476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C6AF23" w14:textId="77777777" w:rsidR="007A24FC" w:rsidRDefault="007A24FC" w:rsidP="001C5864">
      <w:pPr>
        <w:rPr>
          <w:rFonts w:cs="Arial"/>
        </w:rPr>
      </w:pPr>
    </w:p>
    <w:p w14:paraId="3639C5C8" w14:textId="77777777" w:rsidR="0047267C" w:rsidRDefault="0047267C" w:rsidP="001C5864">
      <w:pPr>
        <w:rPr>
          <w:rFonts w:cs="Arial"/>
        </w:rPr>
      </w:pPr>
    </w:p>
    <w:p w14:paraId="61654AF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AC Compressor Actuator</w:t>
      </w:r>
    </w:p>
    <w:p w14:paraId="05FADB1A" w14:textId="77777777" w:rsidR="00210E01" w:rsidRDefault="00210E01" w:rsidP="00210E01">
      <w:r>
        <w:t>AC Compressor Actuator</w:t>
      </w:r>
    </w:p>
    <w:p w14:paraId="03B42C59" w14:textId="77777777" w:rsidR="00072314" w:rsidRDefault="00072314" w:rsidP="00072314"/>
    <w:p w14:paraId="3215F2C7"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1CFE050F" wp14:editId="5814E2CB">
            <wp:extent cx="152400" cy="152400"/>
            <wp:effectExtent l="0" t="0" r="0" b="0"/>
            <wp:docPr id="6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AC_Compressor_Actuator</w:t>
      </w:r>
    </w:p>
    <w:p w14:paraId="0F0F88B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1FCDF2C" w14:textId="77777777" w:rsidR="00072314" w:rsidRPr="003B799F" w:rsidRDefault="00072314" w:rsidP="00072314"/>
    <w:p w14:paraId="3D0A7D24" w14:textId="77777777" w:rsidR="00072314" w:rsidRDefault="00072314" w:rsidP="00072314">
      <w:pPr>
        <w:pStyle w:val="Heading6"/>
        <w:keepNext w:val="0"/>
        <w:tabs>
          <w:tab w:val="clear" w:pos="900"/>
          <w:tab w:val="left" w:pos="709"/>
        </w:tabs>
        <w:spacing w:before="240"/>
        <w:rPr>
          <w:lang w:val="en-GB"/>
        </w:rPr>
      </w:pPr>
      <w:r>
        <w:rPr>
          <w:lang w:val="en-GB"/>
        </w:rPr>
        <w:t>Inputs</w:t>
      </w:r>
    </w:p>
    <w:p w14:paraId="566FA5F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EA6223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EF76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45D16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BF5E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612F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231F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4DA2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2E8A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C35507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1CFED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24311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17B1711"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2A30C25E" w14:textId="77777777" w:rsidR="0046438F" w:rsidRPr="00740CDD" w:rsidRDefault="0046438F" w:rsidP="00927ADC">
            <w:pPr>
              <w:pStyle w:val="VelocityScript"/>
              <w:rPr>
                <w:color w:val="00B0F0"/>
              </w:rPr>
            </w:pPr>
          </w:p>
          <w:p w14:paraId="2B9D5CCD" w14:textId="77777777" w:rsidR="004C0655" w:rsidRPr="007215C5" w:rsidRDefault="004C0655" w:rsidP="004F0393">
            <w:pPr>
              <w:pStyle w:val="VelocityScript"/>
            </w:pPr>
          </w:p>
          <w:p w14:paraId="4EFDF75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06C0C4" w14:textId="77777777" w:rsidR="008A674A" w:rsidRPr="003C5D56" w:rsidRDefault="008A674A" w:rsidP="008A674A">
            <w:pPr>
              <w:rPr>
                <w:rFonts w:cs="Arial"/>
                <w:color w:val="000000" w:themeColor="text1"/>
                <w:sz w:val="16"/>
                <w:szCs w:val="14"/>
              </w:rPr>
            </w:pPr>
            <w:r>
              <w:rPr>
                <w:rFonts w:cs="Arial"/>
                <w:color w:val="000000" w:themeColor="text1"/>
                <w:sz w:val="16"/>
                <w:szCs w:val="14"/>
              </w:rPr>
              <w:t>AC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DD1DB" w14:textId="77777777" w:rsidR="00C84B54" w:rsidRDefault="00C84B54" w:rsidP="00090710">
            <w:pPr>
              <w:pStyle w:val="VelocityScript"/>
            </w:pPr>
          </w:p>
          <w:p w14:paraId="7908904E" w14:textId="77777777" w:rsidR="00C84B54" w:rsidRDefault="00C84B54" w:rsidP="00090710">
            <w:pPr>
              <w:pStyle w:val="VelocityScript"/>
            </w:pPr>
          </w:p>
          <w:p w14:paraId="5894EE5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7FF3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5757CB" w14:textId="77777777" w:rsidR="0009168A" w:rsidRDefault="0009168A"/>
        </w:tc>
      </w:tr>
      <w:tr w:rsidR="00EB31D7" w:rsidRPr="00B3499B" w14:paraId="1FD872D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C4D6B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A6D4A7E"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p w14:paraId="4DCFD030" w14:textId="77777777" w:rsidR="0046438F" w:rsidRPr="00740CDD" w:rsidRDefault="0046438F" w:rsidP="00927ADC">
            <w:pPr>
              <w:pStyle w:val="VelocityScript"/>
              <w:rPr>
                <w:color w:val="00B0F0"/>
              </w:rPr>
            </w:pPr>
          </w:p>
          <w:p w14:paraId="3872AA90" w14:textId="77777777" w:rsidR="004C0655" w:rsidRPr="007215C5" w:rsidRDefault="004C0655" w:rsidP="004F0393">
            <w:pPr>
              <w:pStyle w:val="VelocityScript"/>
            </w:pPr>
          </w:p>
          <w:p w14:paraId="22062A1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894450" w14:textId="77777777" w:rsidR="008A674A" w:rsidRPr="003C5D56" w:rsidRDefault="008A674A" w:rsidP="008A674A">
            <w:pPr>
              <w:rPr>
                <w:rFonts w:cs="Arial"/>
                <w:color w:val="000000" w:themeColor="text1"/>
                <w:sz w:val="16"/>
                <w:szCs w:val="14"/>
              </w:rPr>
            </w:pPr>
            <w:r>
              <w:rPr>
                <w:rFonts w:cs="Arial"/>
                <w:color w:val="000000" w:themeColor="text1"/>
                <w:sz w:val="16"/>
                <w:szCs w:val="14"/>
              </w:rPr>
              <w:t>Off Plug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EA559" w14:textId="77777777" w:rsidR="00C84B54" w:rsidRDefault="00C84B54" w:rsidP="00090710">
            <w:pPr>
              <w:pStyle w:val="VelocityScript"/>
            </w:pPr>
          </w:p>
          <w:p w14:paraId="4EEA43F0" w14:textId="77777777" w:rsidR="00C84B54" w:rsidRDefault="00C84B54" w:rsidP="00090710">
            <w:pPr>
              <w:pStyle w:val="VelocityScript"/>
            </w:pPr>
          </w:p>
          <w:p w14:paraId="0C3D2AA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9A01B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3F9F8B" w14:textId="77777777" w:rsidR="0009168A" w:rsidRDefault="0009168A"/>
        </w:tc>
      </w:tr>
      <w:tr w:rsidR="00EB31D7" w:rsidRPr="00B3499B" w14:paraId="0CF659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BA3F5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D1C4D35" w14:textId="77777777" w:rsidR="0046438F" w:rsidRDefault="0046438F" w:rsidP="0046438F">
            <w:pPr>
              <w:rPr>
                <w:rFonts w:cs="Arial"/>
                <w:color w:val="000000" w:themeColor="text1"/>
                <w:sz w:val="16"/>
                <w:szCs w:val="14"/>
              </w:rPr>
            </w:pPr>
            <w:r>
              <w:rPr>
                <w:rFonts w:cs="Arial"/>
                <w:color w:val="000000" w:themeColor="text1"/>
                <w:sz w:val="16"/>
                <w:szCs w:val="14"/>
              </w:rPr>
              <w:t>AC Pwr</w:t>
            </w:r>
          </w:p>
          <w:p w14:paraId="41CAE656" w14:textId="77777777" w:rsidR="0046438F" w:rsidRPr="00740CDD" w:rsidRDefault="0046438F" w:rsidP="00927ADC">
            <w:pPr>
              <w:pStyle w:val="VelocityScript"/>
              <w:rPr>
                <w:color w:val="00B0F0"/>
              </w:rPr>
            </w:pPr>
          </w:p>
          <w:p w14:paraId="1FF3434A" w14:textId="77777777" w:rsidR="004C0655" w:rsidRPr="007215C5" w:rsidRDefault="004C0655" w:rsidP="004F0393">
            <w:pPr>
              <w:pStyle w:val="VelocityScript"/>
            </w:pPr>
          </w:p>
          <w:p w14:paraId="526943C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58FCBC" w14:textId="77777777" w:rsidR="008A674A" w:rsidRPr="003C5D56" w:rsidRDefault="008A674A" w:rsidP="008A674A">
            <w:pPr>
              <w:rPr>
                <w:rFonts w:cs="Arial"/>
                <w:color w:val="000000" w:themeColor="text1"/>
                <w:sz w:val="16"/>
                <w:szCs w:val="14"/>
              </w:rPr>
            </w:pPr>
            <w:r>
              <w:rPr>
                <w:rFonts w:cs="Arial"/>
                <w:color w:val="000000" w:themeColor="text1"/>
                <w:sz w:val="16"/>
                <w:szCs w:val="14"/>
              </w:rPr>
              <w:t>AC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485ED" w14:textId="77777777" w:rsidR="00C84B54" w:rsidRDefault="00C84B54" w:rsidP="00090710">
            <w:pPr>
              <w:pStyle w:val="VelocityScript"/>
            </w:pPr>
          </w:p>
          <w:p w14:paraId="4CF28F77" w14:textId="77777777" w:rsidR="00C84B54" w:rsidRDefault="00C84B54" w:rsidP="00090710">
            <w:pPr>
              <w:pStyle w:val="VelocityScript"/>
            </w:pPr>
          </w:p>
          <w:p w14:paraId="1076B52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115D3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32911F" w14:textId="77777777" w:rsidR="0009168A" w:rsidRDefault="0009168A"/>
        </w:tc>
      </w:tr>
      <w:tr w:rsidR="00EB31D7" w:rsidRPr="00B3499B" w14:paraId="0298967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DA648F" w14:textId="77777777" w:rsidR="00EB31D7" w:rsidRPr="00B3499B" w:rsidRDefault="00DC7E29" w:rsidP="00236BAE">
            <w:pPr>
              <w:rPr>
                <w:rFonts w:cs="Arial"/>
                <w:bCs/>
                <w:color w:val="808080" w:themeColor="background1" w:themeShade="80"/>
                <w:sz w:val="16"/>
                <w:szCs w:val="14"/>
              </w:rPr>
            </w:pPr>
            <w:hyperlink r:id="rId6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0BCA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634D4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D19F9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AC_Compressor_Actuator</w:t>
      </w:r>
    </w:p>
    <w:p w14:paraId="2EE3179B" w14:textId="77777777" w:rsidR="008C50D1" w:rsidRPr="00E23282" w:rsidRDefault="008C50D1" w:rsidP="00072314"/>
    <w:p w14:paraId="590D59F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405B1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13B6E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2D0A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4E957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C011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3805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E61B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69AF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C3E38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DFB834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06DFF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BAF6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F144B0B" w14:textId="77777777" w:rsidR="0046438F" w:rsidRDefault="0046438F" w:rsidP="0046438F">
            <w:pPr>
              <w:rPr>
                <w:rFonts w:cs="Arial"/>
                <w:color w:val="000000" w:themeColor="text1"/>
                <w:sz w:val="16"/>
                <w:szCs w:val="14"/>
              </w:rPr>
            </w:pPr>
            <w:r>
              <w:rPr>
                <w:rFonts w:cs="Arial"/>
                <w:color w:val="000000" w:themeColor="text1"/>
                <w:sz w:val="16"/>
                <w:szCs w:val="14"/>
              </w:rPr>
              <w:t>AC on</w:t>
            </w:r>
          </w:p>
          <w:p w14:paraId="288FDC49" w14:textId="77777777" w:rsidR="0046438F" w:rsidRPr="00740CDD" w:rsidRDefault="0046438F" w:rsidP="00D60C45">
            <w:pPr>
              <w:pStyle w:val="VelocityScript"/>
              <w:rPr>
                <w:color w:val="00B0F0"/>
              </w:rPr>
            </w:pPr>
          </w:p>
          <w:p w14:paraId="32029697" w14:textId="77777777" w:rsidR="007215C5" w:rsidRPr="00D60C45" w:rsidRDefault="007215C5" w:rsidP="00CA24CE">
            <w:pPr>
              <w:rPr>
                <w:rFonts w:cs="Arial"/>
                <w:color w:val="000000" w:themeColor="text1"/>
                <w:sz w:val="16"/>
                <w:szCs w:val="14"/>
                <w:lang w:val="en-GB"/>
              </w:rPr>
            </w:pPr>
          </w:p>
          <w:p w14:paraId="2857EFE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9C4577" w14:textId="77777777" w:rsidR="00DD49BA" w:rsidRPr="003C5D56" w:rsidRDefault="00DD49BA" w:rsidP="00DD49BA">
            <w:pPr>
              <w:rPr>
                <w:rFonts w:cs="Arial"/>
                <w:color w:val="000000" w:themeColor="text1"/>
                <w:sz w:val="16"/>
                <w:szCs w:val="14"/>
              </w:rPr>
            </w:pPr>
            <w:r>
              <w:rPr>
                <w:rFonts w:cs="Arial"/>
                <w:color w:val="000000" w:themeColor="text1"/>
                <w:sz w:val="16"/>
                <w:szCs w:val="14"/>
              </w:rPr>
              <w:t>AC on</w:t>
            </w:r>
          </w:p>
          <w:p w14:paraId="1621D56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057F5B" w14:textId="77777777" w:rsidR="0038251F" w:rsidRPr="0038251F" w:rsidRDefault="00143E70" w:rsidP="0038251F">
            <w:pPr>
              <w:pStyle w:val="VelocityScript"/>
              <w:rPr>
                <w:color w:val="00B0F0"/>
                <w:sz w:val="16"/>
              </w:rPr>
            </w:pPr>
            <w:r w:rsidRPr="0038251F">
              <w:rPr>
                <w:color w:val="00B0F0"/>
                <w:sz w:val="16"/>
              </w:rPr>
              <w:t xml:space="preserve"> </w:t>
            </w:r>
          </w:p>
          <w:p w14:paraId="0CF387D9" w14:textId="77777777" w:rsidR="00C84B54" w:rsidRDefault="00C84B54" w:rsidP="00B31A0E">
            <w:pPr>
              <w:pStyle w:val="VelocityScript"/>
            </w:pPr>
          </w:p>
          <w:p w14:paraId="75AF55BD" w14:textId="77777777" w:rsidR="00C84B54" w:rsidRDefault="00C84B54" w:rsidP="00B31A0E">
            <w:pPr>
              <w:pStyle w:val="VelocityScript"/>
            </w:pPr>
          </w:p>
          <w:p w14:paraId="62791F8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BC7A0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A15606" w14:textId="77777777" w:rsidR="0009168A" w:rsidRDefault="0009168A"/>
        </w:tc>
      </w:tr>
      <w:tr w:rsidR="00CA24CE" w:rsidRPr="00B3499B" w14:paraId="32CA936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019420" w14:textId="77777777" w:rsidR="00CA24CE" w:rsidRPr="00B3499B" w:rsidRDefault="00DC7E29" w:rsidP="00CA24CE">
            <w:pPr>
              <w:rPr>
                <w:rFonts w:cs="Arial"/>
                <w:bCs/>
                <w:color w:val="808080" w:themeColor="background1" w:themeShade="80"/>
                <w:sz w:val="16"/>
                <w:szCs w:val="14"/>
              </w:rPr>
            </w:pPr>
            <w:hyperlink r:id="rId6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C70F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63EF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84973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AC_Compressor_Actuator</w:t>
      </w:r>
    </w:p>
    <w:p w14:paraId="19A96AC1" w14:textId="77777777" w:rsidR="00072314" w:rsidRPr="00612064" w:rsidRDefault="00072314" w:rsidP="00072314">
      <w:pPr>
        <w:spacing w:before="20"/>
        <w:rPr>
          <w:vanish/>
        </w:rPr>
      </w:pPr>
    </w:p>
    <w:p w14:paraId="13711ED2" w14:textId="77777777" w:rsidR="00072314" w:rsidRDefault="00072314" w:rsidP="00072314">
      <w:pPr>
        <w:pStyle w:val="Heading6"/>
        <w:keepNext w:val="0"/>
        <w:tabs>
          <w:tab w:val="clear" w:pos="900"/>
          <w:tab w:val="left" w:pos="709"/>
        </w:tabs>
        <w:spacing w:before="240"/>
      </w:pPr>
      <w:r>
        <w:t>Parameters</w:t>
      </w:r>
    </w:p>
    <w:p w14:paraId="75B8144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CD189A2" w14:textId="77777777" w:rsidTr="001D18E6">
        <w:trPr>
          <w:trHeight w:val="161"/>
        </w:trPr>
        <w:tc>
          <w:tcPr>
            <w:tcW w:w="1838" w:type="dxa"/>
            <w:shd w:val="clear" w:color="auto" w:fill="D9D9D9" w:themeFill="background1" w:themeFillShade="D9"/>
            <w:noWrap/>
            <w:hideMark/>
          </w:tcPr>
          <w:p w14:paraId="31F0197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30E440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555B5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9D46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A9D3A4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B9F52C" w14:textId="77777777" w:rsidTr="001D18E6">
        <w:trPr>
          <w:trHeight w:val="70"/>
        </w:trPr>
        <w:tc>
          <w:tcPr>
            <w:tcW w:w="1838" w:type="dxa"/>
            <w:noWrap/>
          </w:tcPr>
          <w:p w14:paraId="0D9A15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B48B5C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F71D34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24915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CC42CA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AA18D6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10C2C19" w14:textId="77777777" w:rsidTr="001D18E6">
        <w:trPr>
          <w:trHeight w:val="71"/>
        </w:trPr>
        <w:tc>
          <w:tcPr>
            <w:tcW w:w="1838" w:type="dxa"/>
            <w:noWrap/>
          </w:tcPr>
          <w:p w14:paraId="32FF432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5C0AC95" w14:textId="77777777" w:rsidR="00072314" w:rsidRPr="00D14691" w:rsidRDefault="00072314" w:rsidP="001D18E6">
            <w:pPr>
              <w:rPr>
                <w:color w:val="000000" w:themeColor="text1"/>
              </w:rPr>
            </w:pPr>
          </w:p>
        </w:tc>
        <w:tc>
          <w:tcPr>
            <w:tcW w:w="1701" w:type="dxa"/>
          </w:tcPr>
          <w:p w14:paraId="4BA98015" w14:textId="77777777" w:rsidR="00072314" w:rsidRPr="00D14691" w:rsidRDefault="00072314" w:rsidP="001D18E6">
            <w:pPr>
              <w:rPr>
                <w:color w:val="000000" w:themeColor="text1"/>
              </w:rPr>
            </w:pPr>
          </w:p>
        </w:tc>
        <w:tc>
          <w:tcPr>
            <w:tcW w:w="1417" w:type="dxa"/>
            <w:noWrap/>
          </w:tcPr>
          <w:p w14:paraId="40A3890F" w14:textId="77777777" w:rsidR="00072314" w:rsidRPr="00D14691" w:rsidRDefault="00072314" w:rsidP="001D18E6">
            <w:pPr>
              <w:rPr>
                <w:color w:val="000000" w:themeColor="text1"/>
              </w:rPr>
            </w:pPr>
          </w:p>
        </w:tc>
        <w:tc>
          <w:tcPr>
            <w:tcW w:w="3402" w:type="dxa"/>
          </w:tcPr>
          <w:p w14:paraId="5CCDDFB6" w14:textId="77777777" w:rsidR="00072314" w:rsidRPr="00D14691" w:rsidRDefault="00072314" w:rsidP="001D18E6">
            <w:pPr>
              <w:rPr>
                <w:color w:val="000000" w:themeColor="text1"/>
              </w:rPr>
            </w:pPr>
          </w:p>
        </w:tc>
      </w:tr>
    </w:tbl>
    <w:p w14:paraId="2B0492E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98456E5" w14:textId="77777777" w:rsidR="003678EC" w:rsidRPr="003678EC" w:rsidRDefault="003678EC" w:rsidP="003678EC">
      <w:pPr>
        <w:rPr>
          <w:lang w:val="en-GB"/>
        </w:rPr>
      </w:pPr>
    </w:p>
    <w:p w14:paraId="15068B20"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37140EBC" w14:textId="77777777" w:rsidR="00072314" w:rsidRPr="003225C9" w:rsidRDefault="00072314" w:rsidP="00072314">
      <w:pPr>
        <w:tabs>
          <w:tab w:val="left" w:pos="284"/>
          <w:tab w:val="left" w:pos="851"/>
        </w:tabs>
      </w:pPr>
    </w:p>
    <w:p w14:paraId="178620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96150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20060DD" w14:textId="77777777" w:rsidTr="001D18E6">
        <w:tc>
          <w:tcPr>
            <w:tcW w:w="1934" w:type="dxa"/>
            <w:shd w:val="clear" w:color="auto" w:fill="D9D9D9" w:themeFill="background1" w:themeFillShade="D9"/>
          </w:tcPr>
          <w:p w14:paraId="0BB10F20" w14:textId="77777777" w:rsidR="00072314" w:rsidRDefault="00072314" w:rsidP="001D18E6">
            <w:pPr>
              <w:rPr>
                <w:b/>
              </w:rPr>
            </w:pPr>
            <w:r w:rsidRPr="00AF169D">
              <w:rPr>
                <w:b/>
              </w:rPr>
              <w:t>Requirement ID</w:t>
            </w:r>
          </w:p>
          <w:p w14:paraId="229DFBD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1D3504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2BC9B13" w14:textId="77777777" w:rsidR="00072314" w:rsidRDefault="00072314" w:rsidP="001D18E6">
            <w:pPr>
              <w:rPr>
                <w:b/>
              </w:rPr>
            </w:pPr>
            <w:r>
              <w:rPr>
                <w:b/>
              </w:rPr>
              <w:t>Modification</w:t>
            </w:r>
          </w:p>
        </w:tc>
        <w:tc>
          <w:tcPr>
            <w:tcW w:w="1712" w:type="dxa"/>
            <w:shd w:val="clear" w:color="auto" w:fill="D9D9D9" w:themeFill="background1" w:themeFillShade="D9"/>
          </w:tcPr>
          <w:p w14:paraId="58960077" w14:textId="77777777" w:rsidR="00072314" w:rsidRDefault="00072314" w:rsidP="001D18E6">
            <w:pPr>
              <w:rPr>
                <w:b/>
              </w:rPr>
            </w:pPr>
            <w:r w:rsidRPr="00AF169D">
              <w:rPr>
                <w:b/>
              </w:rPr>
              <w:t xml:space="preserve">Requirement </w:t>
            </w:r>
            <w:r>
              <w:rPr>
                <w:b/>
              </w:rPr>
              <w:t>ID</w:t>
            </w:r>
          </w:p>
          <w:p w14:paraId="0D9CC9E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2FA28E9" w14:textId="77777777" w:rsidR="00072314" w:rsidRPr="00AF169D" w:rsidRDefault="00072314" w:rsidP="001D18E6">
            <w:pPr>
              <w:rPr>
                <w:b/>
              </w:rPr>
            </w:pPr>
            <w:r>
              <w:rPr>
                <w:b/>
              </w:rPr>
              <w:t>Comment</w:t>
            </w:r>
          </w:p>
        </w:tc>
      </w:tr>
      <w:tr w:rsidR="00072314" w14:paraId="4E93A76B" w14:textId="77777777" w:rsidTr="001D18E6">
        <w:tc>
          <w:tcPr>
            <w:tcW w:w="1934" w:type="dxa"/>
          </w:tcPr>
          <w:p w14:paraId="4390DF8B" w14:textId="77777777" w:rsidR="00072314" w:rsidRPr="000F4E8B" w:rsidRDefault="00072314" w:rsidP="001D18E6">
            <w:r w:rsidRPr="000F4E8B">
              <w:t>REQ_abc</w:t>
            </w:r>
          </w:p>
        </w:tc>
        <w:tc>
          <w:tcPr>
            <w:tcW w:w="2177" w:type="dxa"/>
          </w:tcPr>
          <w:p w14:paraId="27DCA87F" w14:textId="77777777" w:rsidR="00072314" w:rsidRPr="000F4E8B" w:rsidRDefault="00072314" w:rsidP="001D18E6"/>
        </w:tc>
        <w:sdt>
          <w:sdtPr>
            <w:alias w:val="Modification"/>
            <w:tag w:val="Modification"/>
            <w:id w:val="19374022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738D12C" w14:textId="77777777" w:rsidR="00072314" w:rsidRPr="000F4E8B" w:rsidRDefault="00072314" w:rsidP="001D18E6">
                <w:r w:rsidRPr="000F4E8B">
                  <w:t>Removed</w:t>
                </w:r>
              </w:p>
            </w:tc>
          </w:sdtContent>
        </w:sdt>
        <w:tc>
          <w:tcPr>
            <w:tcW w:w="1712" w:type="dxa"/>
          </w:tcPr>
          <w:p w14:paraId="4E776A5E" w14:textId="77777777" w:rsidR="00072314" w:rsidRPr="000F4E8B" w:rsidRDefault="00072314" w:rsidP="001D18E6">
            <w:r w:rsidRPr="000F4E8B">
              <w:t>--</w:t>
            </w:r>
          </w:p>
        </w:tc>
        <w:tc>
          <w:tcPr>
            <w:tcW w:w="2958" w:type="dxa"/>
          </w:tcPr>
          <w:p w14:paraId="563872A9" w14:textId="77777777" w:rsidR="00072314" w:rsidRPr="000F4E8B" w:rsidRDefault="00072314" w:rsidP="001D18E6"/>
        </w:tc>
      </w:tr>
      <w:tr w:rsidR="00072314" w14:paraId="4A01B5C4" w14:textId="77777777" w:rsidTr="001D18E6">
        <w:tc>
          <w:tcPr>
            <w:tcW w:w="1934" w:type="dxa"/>
          </w:tcPr>
          <w:p w14:paraId="118A8E8A" w14:textId="77777777" w:rsidR="00072314" w:rsidRPr="000F4E8B" w:rsidRDefault="00072314" w:rsidP="001D18E6">
            <w:r w:rsidRPr="000F4E8B">
              <w:t>REQ_def</w:t>
            </w:r>
          </w:p>
        </w:tc>
        <w:tc>
          <w:tcPr>
            <w:tcW w:w="2177" w:type="dxa"/>
          </w:tcPr>
          <w:p w14:paraId="0B8AEF5F" w14:textId="77777777" w:rsidR="00072314" w:rsidRPr="000F4E8B" w:rsidRDefault="00072314" w:rsidP="001D18E6"/>
        </w:tc>
        <w:sdt>
          <w:sdtPr>
            <w:alias w:val="Modification"/>
            <w:tag w:val="Modification"/>
            <w:id w:val="-87646406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C0DBB91" w14:textId="77777777" w:rsidR="00072314" w:rsidRPr="000F4E8B" w:rsidRDefault="00072314" w:rsidP="001D18E6">
                <w:r w:rsidRPr="000F4E8B">
                  <w:t>Replaced</w:t>
                </w:r>
              </w:p>
            </w:tc>
          </w:sdtContent>
        </w:sdt>
        <w:tc>
          <w:tcPr>
            <w:tcW w:w="1712" w:type="dxa"/>
          </w:tcPr>
          <w:p w14:paraId="7ECE8E56" w14:textId="77777777" w:rsidR="00072314" w:rsidRPr="000F4E8B" w:rsidRDefault="00072314" w:rsidP="001D18E6">
            <w:r w:rsidRPr="000F4E8B">
              <w:t>REQ_xyz</w:t>
            </w:r>
          </w:p>
        </w:tc>
        <w:tc>
          <w:tcPr>
            <w:tcW w:w="2958" w:type="dxa"/>
          </w:tcPr>
          <w:p w14:paraId="55376A9C" w14:textId="77777777" w:rsidR="00072314" w:rsidRPr="000F4E8B" w:rsidRDefault="00072314" w:rsidP="001D18E6"/>
        </w:tc>
      </w:tr>
      <w:tr w:rsidR="00072314" w14:paraId="495F6135" w14:textId="77777777" w:rsidTr="001D18E6">
        <w:tc>
          <w:tcPr>
            <w:tcW w:w="1934" w:type="dxa"/>
          </w:tcPr>
          <w:p w14:paraId="3EA70AE7" w14:textId="77777777" w:rsidR="00072314" w:rsidRPr="000F4E8B" w:rsidRDefault="00072314" w:rsidP="001D18E6">
            <w:r w:rsidRPr="000F4E8B">
              <w:t>--</w:t>
            </w:r>
          </w:p>
        </w:tc>
        <w:tc>
          <w:tcPr>
            <w:tcW w:w="2177" w:type="dxa"/>
          </w:tcPr>
          <w:p w14:paraId="295A0C92" w14:textId="77777777" w:rsidR="00072314" w:rsidRPr="000F4E8B" w:rsidRDefault="00072314" w:rsidP="001D18E6"/>
        </w:tc>
        <w:sdt>
          <w:sdtPr>
            <w:alias w:val="Modification"/>
            <w:tag w:val="Modification"/>
            <w:id w:val="13160831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EA10FE8" w14:textId="77777777" w:rsidR="00072314" w:rsidRPr="000F4E8B" w:rsidRDefault="00072314" w:rsidP="001D18E6">
                <w:r w:rsidRPr="000F4E8B">
                  <w:t>Added</w:t>
                </w:r>
              </w:p>
            </w:tc>
          </w:sdtContent>
        </w:sdt>
        <w:tc>
          <w:tcPr>
            <w:tcW w:w="1712" w:type="dxa"/>
          </w:tcPr>
          <w:p w14:paraId="5DEF3302" w14:textId="77777777" w:rsidR="00072314" w:rsidRPr="000F4E8B" w:rsidRDefault="00072314" w:rsidP="001D18E6">
            <w:r w:rsidRPr="000F4E8B">
              <w:t>REQ_123</w:t>
            </w:r>
          </w:p>
        </w:tc>
        <w:tc>
          <w:tcPr>
            <w:tcW w:w="2958" w:type="dxa"/>
          </w:tcPr>
          <w:p w14:paraId="3C84AFF7" w14:textId="77777777" w:rsidR="00072314" w:rsidRPr="000F4E8B" w:rsidRDefault="00072314" w:rsidP="001D18E6"/>
        </w:tc>
      </w:tr>
    </w:tbl>
    <w:p w14:paraId="6B211D3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06AEDE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5404E6C" w14:textId="77777777" w:rsidTr="001D18E6">
        <w:tc>
          <w:tcPr>
            <w:tcW w:w="1838" w:type="dxa"/>
            <w:shd w:val="clear" w:color="auto" w:fill="D9D9D9" w:themeFill="background1" w:themeFillShade="D9"/>
          </w:tcPr>
          <w:p w14:paraId="513644E2" w14:textId="77777777" w:rsidR="00072314" w:rsidRDefault="00072314" w:rsidP="001D18E6">
            <w:pPr>
              <w:rPr>
                <w:b/>
              </w:rPr>
            </w:pPr>
            <w:r w:rsidRPr="00AF169D">
              <w:rPr>
                <w:b/>
              </w:rPr>
              <w:t>Requirement ID</w:t>
            </w:r>
          </w:p>
          <w:p w14:paraId="29FD7D5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CBDB03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41E30BC" w14:textId="77777777" w:rsidR="00072314" w:rsidRPr="00AF169D" w:rsidRDefault="00072314" w:rsidP="001D18E6">
            <w:pPr>
              <w:rPr>
                <w:b/>
              </w:rPr>
            </w:pPr>
            <w:r>
              <w:rPr>
                <w:b/>
              </w:rPr>
              <w:t>Comment</w:t>
            </w:r>
          </w:p>
        </w:tc>
      </w:tr>
      <w:tr w:rsidR="00072314" w14:paraId="1E61D4A7" w14:textId="77777777" w:rsidTr="001D18E6">
        <w:tc>
          <w:tcPr>
            <w:tcW w:w="1838" w:type="dxa"/>
          </w:tcPr>
          <w:p w14:paraId="6F0D72ED" w14:textId="77777777" w:rsidR="00072314" w:rsidRDefault="00072314" w:rsidP="001D18E6"/>
        </w:tc>
        <w:tc>
          <w:tcPr>
            <w:tcW w:w="4253" w:type="dxa"/>
          </w:tcPr>
          <w:p w14:paraId="71FEEB4D" w14:textId="77777777" w:rsidR="00072314" w:rsidRDefault="00072314" w:rsidP="001D18E6"/>
        </w:tc>
        <w:tc>
          <w:tcPr>
            <w:tcW w:w="4110" w:type="dxa"/>
          </w:tcPr>
          <w:p w14:paraId="5B95D6E4" w14:textId="77777777" w:rsidR="00072314" w:rsidRDefault="00072314" w:rsidP="001D18E6"/>
        </w:tc>
      </w:tr>
      <w:tr w:rsidR="00072314" w14:paraId="2D20F1DD" w14:textId="77777777" w:rsidTr="001D18E6">
        <w:tc>
          <w:tcPr>
            <w:tcW w:w="1838" w:type="dxa"/>
          </w:tcPr>
          <w:p w14:paraId="2A27CCC2" w14:textId="77777777" w:rsidR="00072314" w:rsidRDefault="00072314" w:rsidP="001D18E6"/>
        </w:tc>
        <w:tc>
          <w:tcPr>
            <w:tcW w:w="4253" w:type="dxa"/>
          </w:tcPr>
          <w:p w14:paraId="53E6E9E5" w14:textId="77777777" w:rsidR="00072314" w:rsidRDefault="00072314" w:rsidP="001D18E6"/>
        </w:tc>
        <w:tc>
          <w:tcPr>
            <w:tcW w:w="4110" w:type="dxa"/>
          </w:tcPr>
          <w:p w14:paraId="5CA7D19A" w14:textId="77777777" w:rsidR="00072314" w:rsidRDefault="00072314" w:rsidP="001D18E6"/>
        </w:tc>
      </w:tr>
      <w:tr w:rsidR="00072314" w14:paraId="3F50E972" w14:textId="77777777" w:rsidTr="001D18E6">
        <w:tc>
          <w:tcPr>
            <w:tcW w:w="1838" w:type="dxa"/>
          </w:tcPr>
          <w:p w14:paraId="63EB7ADB" w14:textId="77777777" w:rsidR="00072314" w:rsidRDefault="00072314" w:rsidP="001D18E6">
            <w:r>
              <w:t>…</w:t>
            </w:r>
          </w:p>
        </w:tc>
        <w:tc>
          <w:tcPr>
            <w:tcW w:w="4253" w:type="dxa"/>
          </w:tcPr>
          <w:p w14:paraId="5BD52003" w14:textId="77777777" w:rsidR="00072314" w:rsidRDefault="00072314" w:rsidP="001D18E6"/>
        </w:tc>
        <w:tc>
          <w:tcPr>
            <w:tcW w:w="4110" w:type="dxa"/>
          </w:tcPr>
          <w:p w14:paraId="1A3A07FB" w14:textId="77777777" w:rsidR="00072314" w:rsidRDefault="00072314" w:rsidP="001D18E6"/>
        </w:tc>
      </w:tr>
    </w:tbl>
    <w:p w14:paraId="1E189C4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12FE573" w14:textId="77777777" w:rsidR="00072314" w:rsidRDefault="00072314" w:rsidP="00072314"/>
    <w:p w14:paraId="1582333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EF36E91" w14:textId="77777777" w:rsidR="001C5864" w:rsidRPr="0017445F" w:rsidRDefault="001C5864" w:rsidP="001C5864">
      <w:pPr>
        <w:pStyle w:val="RERequirement"/>
        <w:shd w:val="clear" w:color="auto" w:fill="F2F2F2" w:themeFill="background1" w:themeFillShade="F2"/>
      </w:pPr>
      <w:bookmarkStart w:id="117" w:name="_e8905f1cbfe5603705a032cc2f6bf206"/>
      <w:bookmarkEnd w:id="117"/>
      <w:r>
        <w:t xml:space="preserve"> ACCM Power</w:t>
      </w:r>
    </w:p>
    <w:p w14:paraId="1BE58340" w14:textId="77777777" w:rsidR="001C5864" w:rsidRDefault="001C5864" w:rsidP="001C5864">
      <w:pPr>
        <w:rPr>
          <w:rFonts w:cs="Arial"/>
        </w:rPr>
      </w:pPr>
      <w:r>
        <w:rPr>
          <w:rFonts w:cs="Arial"/>
        </w:rPr>
        <w:t>The HEV Battery shall supply the ACCM module with power to run the compressor when vehicle is in PlugIn mode</w:t>
      </w:r>
    </w:p>
    <w:p w14:paraId="4EE8E82B" w14:textId="77777777" w:rsidR="001C5864" w:rsidRDefault="001C5864" w:rsidP="001C5864"/>
    <w:p w14:paraId="581FA31E" w14:textId="77777777" w:rsidR="001C5864" w:rsidRPr="00287D2F" w:rsidRDefault="001C5864" w:rsidP="001C5864">
      <w:pPr>
        <w:rPr>
          <w:rFonts w:cs="Arial"/>
        </w:rPr>
      </w:pPr>
      <w:r>
        <w:rPr>
          <w:rFonts w:cs="Arial"/>
        </w:rPr>
        <w:t>Satisfied by</w:t>
      </w:r>
      <w:r w:rsidRPr="00287D2F">
        <w:rPr>
          <w:rFonts w:cs="Arial"/>
        </w:rPr>
        <w:t>:</w:t>
      </w:r>
    </w:p>
    <w:p w14:paraId="50C1AC8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103E5A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7D8EC74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92C0B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000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356D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72F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4DD2A" w14:textId="77777777" w:rsidR="0009168A" w:rsidRDefault="0009168A"/>
        </w:tc>
      </w:tr>
      <w:tr w:rsidR="007A24FC" w:rsidRPr="00B3499B" w14:paraId="04F9B7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8286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412FF" w14:textId="77777777" w:rsidR="0009168A" w:rsidRDefault="0009168A"/>
        </w:tc>
      </w:tr>
      <w:tr w:rsidR="007A24FC" w:rsidRPr="00B3499B" w14:paraId="700F2E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ABA3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62891" w14:textId="77777777" w:rsidR="0009168A" w:rsidRDefault="0009168A"/>
        </w:tc>
      </w:tr>
      <w:tr w:rsidR="007A24FC" w:rsidRPr="00B3499B" w14:paraId="623AE0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C272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7E2A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F23C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7CF7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A06A3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4039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A975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4D777D" wp14:editId="1AEDC5E9">
                  <wp:extent cx="152400" cy="152400"/>
                  <wp:effectExtent l="0" t="0" r="0" b="0"/>
                  <wp:docPr id="6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Compressor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BC1A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0616E" w14:textId="77777777" w:rsidR="0009168A" w:rsidRDefault="0009168A"/>
        </w:tc>
      </w:tr>
      <w:tr w:rsidR="007A24FC" w:rsidRPr="00B3499B" w14:paraId="3F2126A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2F7C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808A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0981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8088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B9F7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0BD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75C59B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D50F29" w14:textId="77777777" w:rsidR="007A24FC" w:rsidRPr="00B3499B" w:rsidRDefault="00DC7E29"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B39C1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7721E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EA56D7" w14:textId="77777777" w:rsidR="007A24FC" w:rsidRDefault="007A24FC" w:rsidP="001C5864">
      <w:pPr>
        <w:rPr>
          <w:rFonts w:cs="Arial"/>
        </w:rPr>
      </w:pPr>
    </w:p>
    <w:p w14:paraId="151220AB" w14:textId="77777777" w:rsidR="0047267C" w:rsidRDefault="0047267C" w:rsidP="001C5864">
      <w:pPr>
        <w:rPr>
          <w:rFonts w:cs="Arial"/>
        </w:rPr>
      </w:pPr>
    </w:p>
    <w:p w14:paraId="737BFA30" w14:textId="77777777" w:rsidR="001C5864" w:rsidRPr="0017445F" w:rsidRDefault="001C5864" w:rsidP="001C5864">
      <w:pPr>
        <w:pStyle w:val="RERequirement"/>
        <w:shd w:val="clear" w:color="auto" w:fill="F2F2F2" w:themeFill="background1" w:themeFillShade="F2"/>
      </w:pPr>
      <w:bookmarkStart w:id="118" w:name="_96aaa3de538f878ce2aaadf3542091be"/>
      <w:bookmarkEnd w:id="118"/>
      <w:r>
        <w:t xml:space="preserve"> Compressor Request</w:t>
      </w:r>
    </w:p>
    <w:p w14:paraId="7639FADF" w14:textId="77777777" w:rsidR="001C5864" w:rsidRDefault="001C5864" w:rsidP="001C5864">
      <w:pPr>
        <w:rPr>
          <w:rFonts w:cs="Arial"/>
        </w:rPr>
      </w:pPr>
      <w:r>
        <w:rPr>
          <w:rFonts w:cs="Arial"/>
        </w:rPr>
        <w:t xml:space="preserve"> When HPCM module receives the TMOS settings "FAN_AND_AC_ON", it shall provide a signal "compressor on" to the ACCM module to request that the compressor be activated</w:t>
      </w:r>
    </w:p>
    <w:p w14:paraId="295A2B88" w14:textId="77777777" w:rsidR="001C5864" w:rsidRDefault="001C5864" w:rsidP="001C5864"/>
    <w:p w14:paraId="0344D741" w14:textId="77777777" w:rsidR="001C5864" w:rsidRPr="00287D2F" w:rsidRDefault="001C5864" w:rsidP="001C5864">
      <w:pPr>
        <w:rPr>
          <w:rFonts w:cs="Arial"/>
        </w:rPr>
      </w:pPr>
      <w:r>
        <w:rPr>
          <w:rFonts w:cs="Arial"/>
        </w:rPr>
        <w:t>Satisfied by</w:t>
      </w:r>
      <w:r w:rsidRPr="00287D2F">
        <w:rPr>
          <w:rFonts w:cs="Arial"/>
        </w:rPr>
        <w:t>:</w:t>
      </w:r>
    </w:p>
    <w:p w14:paraId="030279B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04DFB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030745B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490A78A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D9069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494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F57FC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B3E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58DA7" w14:textId="77777777" w:rsidR="0009168A" w:rsidRDefault="0009168A"/>
        </w:tc>
      </w:tr>
      <w:tr w:rsidR="007A24FC" w:rsidRPr="00B3499B" w14:paraId="4147D2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37477"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F8B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w:t>
            </w:r>
          </w:p>
        </w:tc>
      </w:tr>
      <w:tr w:rsidR="007A24FC" w:rsidRPr="00B3499B" w14:paraId="78D2D9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ACBD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B7E8E" w14:textId="77777777" w:rsidR="0009168A" w:rsidRDefault="0009168A"/>
        </w:tc>
      </w:tr>
      <w:tr w:rsidR="007A24FC" w:rsidRPr="00B3499B" w14:paraId="3257D6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FA98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8464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4D43F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57F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A8115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FD33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6A32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CE4AC5" wp14:editId="3B173A37">
                  <wp:extent cx="152400" cy="152400"/>
                  <wp:effectExtent l="0" t="0" r="0" b="0"/>
                  <wp:docPr id="7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0F7E9FD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2110DF" wp14:editId="6090FA06">
                  <wp:extent cx="152400" cy="152400"/>
                  <wp:effectExtent l="0" t="0" r="0" b="0"/>
                  <wp:docPr id="7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Achieved Cabin_Normal Temperature</w:t>
            </w:r>
          </w:p>
          <w:p w14:paraId="07C687D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D4AF2B" wp14:editId="5E50C92E">
                  <wp:extent cx="152400" cy="152400"/>
                  <wp:effectExtent l="0" t="0" r="0" b="0"/>
                  <wp:docPr id="7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66563EA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42CB44" wp14:editId="097CDC94">
                  <wp:extent cx="152400" cy="152400"/>
                  <wp:effectExtent l="0" t="0" r="0" b="0"/>
                  <wp:docPr id="7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15AEC76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626CA52" wp14:editId="692C7A3D">
                  <wp:extent cx="152400" cy="152400"/>
                  <wp:effectExtent l="0" t="0" r="0" b="0"/>
                  <wp:docPr id="7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6D2413A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5A56D1" wp14:editId="26C175E8">
                  <wp:extent cx="152400" cy="152400"/>
                  <wp:effectExtent l="0" t="0" r="0" b="0"/>
                  <wp:docPr id="8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1C13D79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D500EC" wp14:editId="14914E0E">
                  <wp:extent cx="152400" cy="152400"/>
                  <wp:effectExtent l="0" t="0" r="0" b="0"/>
                  <wp:docPr id="8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1E27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9D4AF" w14:textId="77777777" w:rsidR="0009168A" w:rsidRDefault="0009168A"/>
        </w:tc>
      </w:tr>
      <w:tr w:rsidR="007A24FC" w:rsidRPr="00B3499B" w14:paraId="5FEA8B6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5D31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4EC86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A1A9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AD5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0A2F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7ECF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FBF0C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F3004E" w14:textId="77777777" w:rsidR="007A24FC" w:rsidRPr="00B3499B" w:rsidRDefault="00DC7E29"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F7CE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7E8E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51A296" w14:textId="77777777" w:rsidR="007A24FC" w:rsidRDefault="007A24FC" w:rsidP="001C5864">
      <w:pPr>
        <w:rPr>
          <w:rFonts w:cs="Arial"/>
        </w:rPr>
      </w:pPr>
    </w:p>
    <w:p w14:paraId="79D7501F" w14:textId="77777777" w:rsidR="0047267C" w:rsidRDefault="0047267C" w:rsidP="001C5864">
      <w:pPr>
        <w:rPr>
          <w:rFonts w:cs="Arial"/>
        </w:rPr>
      </w:pPr>
    </w:p>
    <w:p w14:paraId="5429AA6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 ECU</w:t>
      </w:r>
    </w:p>
    <w:p w14:paraId="5D79FB1E" w14:textId="77777777" w:rsidR="00210E01" w:rsidRDefault="00210E01" w:rsidP="00210E01">
      <w:r>
        <w:t>BCM ECU</w:t>
      </w:r>
    </w:p>
    <w:p w14:paraId="2BA38A5D" w14:textId="77777777" w:rsidR="00072314" w:rsidRDefault="00072314" w:rsidP="00072314"/>
    <w:p w14:paraId="3BFFCAC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Climate System</w:t>
      </w:r>
    </w:p>
    <w:p w14:paraId="5F142371" w14:textId="77777777" w:rsidR="00210E01" w:rsidRDefault="00210E01" w:rsidP="00210E01">
      <w:r>
        <w:t>Climate System</w:t>
      </w:r>
    </w:p>
    <w:p w14:paraId="22A08164" w14:textId="77777777" w:rsidR="00072314" w:rsidRDefault="00072314" w:rsidP="00072314"/>
    <w:p w14:paraId="02909CE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Settings Storing Actuator</w:t>
      </w:r>
    </w:p>
    <w:p w14:paraId="00E090B5" w14:textId="77777777" w:rsidR="00210E01" w:rsidRDefault="00210E01" w:rsidP="00210E01">
      <w:r>
        <w:t>Settings Storing Actuator</w:t>
      </w:r>
    </w:p>
    <w:p w14:paraId="421C1F1C" w14:textId="77777777" w:rsidR="00072314" w:rsidRDefault="00072314" w:rsidP="00072314"/>
    <w:p w14:paraId="4BE25E3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56C2D47" wp14:editId="4211CD7E">
            <wp:extent cx="152400" cy="152400"/>
            <wp:effectExtent l="0" t="0" r="0" b="0"/>
            <wp:docPr id="8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Settings</w:t>
      </w:r>
    </w:p>
    <w:p w14:paraId="4645440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A500839" w14:textId="77777777" w:rsidR="00072314" w:rsidRPr="003B799F" w:rsidRDefault="00072314" w:rsidP="00072314"/>
    <w:p w14:paraId="1B5875AF" w14:textId="77777777" w:rsidR="00072314" w:rsidRDefault="00072314" w:rsidP="00072314">
      <w:pPr>
        <w:pStyle w:val="Heading6"/>
        <w:keepNext w:val="0"/>
        <w:tabs>
          <w:tab w:val="clear" w:pos="900"/>
          <w:tab w:val="left" w:pos="709"/>
        </w:tabs>
        <w:spacing w:before="240"/>
        <w:rPr>
          <w:lang w:val="en-GB"/>
        </w:rPr>
      </w:pPr>
      <w:r>
        <w:rPr>
          <w:lang w:val="en-GB"/>
        </w:rPr>
        <w:t>Inputs</w:t>
      </w:r>
    </w:p>
    <w:p w14:paraId="2BA7818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4C019A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118C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CC18B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4FE9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71E4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056B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7FA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DD77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B10560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BB333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16A31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77A7528"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7FED38EC" w14:textId="77777777" w:rsidR="0046438F" w:rsidRPr="00740CDD" w:rsidRDefault="0046438F" w:rsidP="00927ADC">
            <w:pPr>
              <w:pStyle w:val="VelocityScript"/>
              <w:rPr>
                <w:color w:val="00B0F0"/>
              </w:rPr>
            </w:pPr>
          </w:p>
          <w:p w14:paraId="4AADBB2E" w14:textId="77777777" w:rsidR="004C0655" w:rsidRPr="007215C5" w:rsidRDefault="004C0655" w:rsidP="004F0393">
            <w:pPr>
              <w:pStyle w:val="VelocityScript"/>
            </w:pPr>
          </w:p>
          <w:p w14:paraId="05F2C0E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E6A87"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9A160" w14:textId="77777777" w:rsidR="00C84B54" w:rsidRDefault="00C84B54" w:rsidP="00090710">
            <w:pPr>
              <w:pStyle w:val="VelocityScript"/>
            </w:pPr>
          </w:p>
          <w:p w14:paraId="05A09BAC" w14:textId="77777777" w:rsidR="00C84B54" w:rsidRDefault="00C84B54" w:rsidP="00090710">
            <w:pPr>
              <w:pStyle w:val="VelocityScript"/>
            </w:pPr>
          </w:p>
          <w:p w14:paraId="7D80C70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5F9A6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B332DD" w14:textId="77777777" w:rsidR="0009168A" w:rsidRDefault="0009168A"/>
        </w:tc>
      </w:tr>
      <w:tr w:rsidR="00EB31D7" w:rsidRPr="00B3499B" w14:paraId="2B85A3F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BD7A16" w14:textId="77777777" w:rsidR="00EB31D7" w:rsidRPr="00B3499B" w:rsidRDefault="00DC7E29" w:rsidP="00236BAE">
            <w:pPr>
              <w:rPr>
                <w:rFonts w:cs="Arial"/>
                <w:bCs/>
                <w:color w:val="808080" w:themeColor="background1" w:themeShade="80"/>
                <w:sz w:val="16"/>
                <w:szCs w:val="14"/>
              </w:rPr>
            </w:pPr>
            <w:hyperlink r:id="rId6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019CE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DD80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F10F2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Settings</w:t>
      </w:r>
    </w:p>
    <w:p w14:paraId="7ADE463E" w14:textId="77777777" w:rsidR="008C50D1" w:rsidRPr="00E23282" w:rsidRDefault="008C50D1" w:rsidP="00072314"/>
    <w:p w14:paraId="3C39AFE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C1D589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E06993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BF9A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8AE96B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FFF3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E91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AA2D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599D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B025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C551FB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E2D0C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9695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BA9F2AF"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51D00E7F" w14:textId="77777777" w:rsidR="0046438F" w:rsidRPr="00740CDD" w:rsidRDefault="0046438F" w:rsidP="00D60C45">
            <w:pPr>
              <w:pStyle w:val="VelocityScript"/>
              <w:rPr>
                <w:color w:val="00B0F0"/>
              </w:rPr>
            </w:pPr>
          </w:p>
          <w:p w14:paraId="35C8FFB2" w14:textId="77777777" w:rsidR="007215C5" w:rsidRPr="00D60C45" w:rsidRDefault="007215C5" w:rsidP="00CA24CE">
            <w:pPr>
              <w:rPr>
                <w:rFonts w:cs="Arial"/>
                <w:color w:val="000000" w:themeColor="text1"/>
                <w:sz w:val="16"/>
                <w:szCs w:val="14"/>
                <w:lang w:val="en-GB"/>
              </w:rPr>
            </w:pPr>
          </w:p>
          <w:p w14:paraId="7B06162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8D6CE7"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Retrieve Settings</w:t>
            </w:r>
          </w:p>
          <w:p w14:paraId="5397A85E" w14:textId="77777777"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22FECD" w14:textId="77777777" w:rsidR="0038251F" w:rsidRPr="0038251F" w:rsidRDefault="00143E70" w:rsidP="0038251F">
            <w:pPr>
              <w:pStyle w:val="VelocityScript"/>
              <w:rPr>
                <w:color w:val="00B0F0"/>
                <w:sz w:val="16"/>
              </w:rPr>
            </w:pPr>
            <w:r w:rsidRPr="0038251F">
              <w:rPr>
                <w:color w:val="00B0F0"/>
                <w:sz w:val="16"/>
              </w:rPr>
              <w:lastRenderedPageBreak/>
              <w:t xml:space="preserve"> </w:t>
            </w:r>
          </w:p>
          <w:p w14:paraId="65960AD0" w14:textId="77777777" w:rsidR="00C84B54" w:rsidRDefault="00C84B54" w:rsidP="00B31A0E">
            <w:pPr>
              <w:pStyle w:val="VelocityScript"/>
            </w:pPr>
          </w:p>
          <w:p w14:paraId="4829AFA5" w14:textId="77777777" w:rsidR="00C84B54" w:rsidRDefault="00C84B54" w:rsidP="00B31A0E">
            <w:pPr>
              <w:pStyle w:val="VelocityScript"/>
            </w:pPr>
          </w:p>
          <w:p w14:paraId="02441DD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3A87B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756EEC" w14:textId="77777777" w:rsidR="0009168A" w:rsidRDefault="0009168A"/>
        </w:tc>
      </w:tr>
      <w:tr w:rsidR="00CA24CE" w:rsidRPr="00B3499B" w14:paraId="65C410E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406F62" w14:textId="77777777" w:rsidR="00CA24CE" w:rsidRPr="00B3499B" w:rsidRDefault="00DC7E29" w:rsidP="00CA24CE">
            <w:pPr>
              <w:rPr>
                <w:rFonts w:cs="Arial"/>
                <w:bCs/>
                <w:color w:val="808080" w:themeColor="background1" w:themeShade="80"/>
                <w:sz w:val="16"/>
                <w:szCs w:val="14"/>
              </w:rPr>
            </w:pPr>
            <w:hyperlink r:id="rId7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DE89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D057C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C892A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Settings</w:t>
      </w:r>
    </w:p>
    <w:p w14:paraId="02AF07BC" w14:textId="77777777" w:rsidR="00072314" w:rsidRPr="00612064" w:rsidRDefault="00072314" w:rsidP="00072314">
      <w:pPr>
        <w:spacing w:before="20"/>
        <w:rPr>
          <w:vanish/>
        </w:rPr>
      </w:pPr>
    </w:p>
    <w:p w14:paraId="0FC85C77" w14:textId="77777777" w:rsidR="00072314" w:rsidRDefault="00072314" w:rsidP="00072314">
      <w:pPr>
        <w:pStyle w:val="Heading6"/>
        <w:keepNext w:val="0"/>
        <w:tabs>
          <w:tab w:val="clear" w:pos="900"/>
          <w:tab w:val="left" w:pos="709"/>
        </w:tabs>
        <w:spacing w:before="240"/>
      </w:pPr>
      <w:r>
        <w:t>Parameters</w:t>
      </w:r>
    </w:p>
    <w:p w14:paraId="148FF84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94441AF" w14:textId="77777777" w:rsidTr="001D18E6">
        <w:trPr>
          <w:trHeight w:val="161"/>
        </w:trPr>
        <w:tc>
          <w:tcPr>
            <w:tcW w:w="1838" w:type="dxa"/>
            <w:shd w:val="clear" w:color="auto" w:fill="D9D9D9" w:themeFill="background1" w:themeFillShade="D9"/>
            <w:noWrap/>
            <w:hideMark/>
          </w:tcPr>
          <w:p w14:paraId="7235A6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F36A30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E19714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1C796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C6B3E5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1F92EFB" w14:textId="77777777" w:rsidTr="001D18E6">
        <w:trPr>
          <w:trHeight w:val="70"/>
        </w:trPr>
        <w:tc>
          <w:tcPr>
            <w:tcW w:w="1838" w:type="dxa"/>
            <w:noWrap/>
          </w:tcPr>
          <w:p w14:paraId="7A98D6E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47A21B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C6BEDE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37580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39285E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F5B05C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E8270A" w14:textId="77777777" w:rsidTr="001D18E6">
        <w:trPr>
          <w:trHeight w:val="71"/>
        </w:trPr>
        <w:tc>
          <w:tcPr>
            <w:tcW w:w="1838" w:type="dxa"/>
            <w:noWrap/>
          </w:tcPr>
          <w:p w14:paraId="7F8C39E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967AAF" w14:textId="77777777" w:rsidR="00072314" w:rsidRPr="00D14691" w:rsidRDefault="00072314" w:rsidP="001D18E6">
            <w:pPr>
              <w:rPr>
                <w:color w:val="000000" w:themeColor="text1"/>
              </w:rPr>
            </w:pPr>
          </w:p>
        </w:tc>
        <w:tc>
          <w:tcPr>
            <w:tcW w:w="1701" w:type="dxa"/>
          </w:tcPr>
          <w:p w14:paraId="44ED59B9" w14:textId="77777777" w:rsidR="00072314" w:rsidRPr="00D14691" w:rsidRDefault="00072314" w:rsidP="001D18E6">
            <w:pPr>
              <w:rPr>
                <w:color w:val="000000" w:themeColor="text1"/>
              </w:rPr>
            </w:pPr>
          </w:p>
        </w:tc>
        <w:tc>
          <w:tcPr>
            <w:tcW w:w="1417" w:type="dxa"/>
            <w:noWrap/>
          </w:tcPr>
          <w:p w14:paraId="6097F95A" w14:textId="77777777" w:rsidR="00072314" w:rsidRPr="00D14691" w:rsidRDefault="00072314" w:rsidP="001D18E6">
            <w:pPr>
              <w:rPr>
                <w:color w:val="000000" w:themeColor="text1"/>
              </w:rPr>
            </w:pPr>
          </w:p>
        </w:tc>
        <w:tc>
          <w:tcPr>
            <w:tcW w:w="3402" w:type="dxa"/>
          </w:tcPr>
          <w:p w14:paraId="4145E828" w14:textId="77777777" w:rsidR="00072314" w:rsidRPr="00D14691" w:rsidRDefault="00072314" w:rsidP="001D18E6">
            <w:pPr>
              <w:rPr>
                <w:color w:val="000000" w:themeColor="text1"/>
              </w:rPr>
            </w:pPr>
          </w:p>
        </w:tc>
      </w:tr>
    </w:tbl>
    <w:p w14:paraId="322E82A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D57EABC" w14:textId="77777777" w:rsidR="003678EC" w:rsidRPr="003678EC" w:rsidRDefault="003678EC" w:rsidP="003678EC">
      <w:pPr>
        <w:rPr>
          <w:lang w:val="en-GB"/>
        </w:rPr>
      </w:pPr>
    </w:p>
    <w:p w14:paraId="70D4F78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527D519" w14:textId="77777777" w:rsidR="00072314" w:rsidRPr="003225C9" w:rsidRDefault="00072314" w:rsidP="00072314">
      <w:pPr>
        <w:tabs>
          <w:tab w:val="left" w:pos="284"/>
          <w:tab w:val="left" w:pos="851"/>
        </w:tabs>
      </w:pPr>
    </w:p>
    <w:p w14:paraId="5426F3A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5D2F4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AA42521" w14:textId="77777777" w:rsidTr="001D18E6">
        <w:tc>
          <w:tcPr>
            <w:tcW w:w="1934" w:type="dxa"/>
            <w:shd w:val="clear" w:color="auto" w:fill="D9D9D9" w:themeFill="background1" w:themeFillShade="D9"/>
          </w:tcPr>
          <w:p w14:paraId="12EB445C" w14:textId="77777777" w:rsidR="00072314" w:rsidRDefault="00072314" w:rsidP="001D18E6">
            <w:pPr>
              <w:rPr>
                <w:b/>
              </w:rPr>
            </w:pPr>
            <w:r w:rsidRPr="00AF169D">
              <w:rPr>
                <w:b/>
              </w:rPr>
              <w:t>Requirement ID</w:t>
            </w:r>
          </w:p>
          <w:p w14:paraId="66AA2C4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970813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C1B1A3D" w14:textId="77777777" w:rsidR="00072314" w:rsidRDefault="00072314" w:rsidP="001D18E6">
            <w:pPr>
              <w:rPr>
                <w:b/>
              </w:rPr>
            </w:pPr>
            <w:r>
              <w:rPr>
                <w:b/>
              </w:rPr>
              <w:t>Modification</w:t>
            </w:r>
          </w:p>
        </w:tc>
        <w:tc>
          <w:tcPr>
            <w:tcW w:w="1712" w:type="dxa"/>
            <w:shd w:val="clear" w:color="auto" w:fill="D9D9D9" w:themeFill="background1" w:themeFillShade="D9"/>
          </w:tcPr>
          <w:p w14:paraId="16CA7386" w14:textId="77777777" w:rsidR="00072314" w:rsidRDefault="00072314" w:rsidP="001D18E6">
            <w:pPr>
              <w:rPr>
                <w:b/>
              </w:rPr>
            </w:pPr>
            <w:r w:rsidRPr="00AF169D">
              <w:rPr>
                <w:b/>
              </w:rPr>
              <w:t xml:space="preserve">Requirement </w:t>
            </w:r>
            <w:r>
              <w:rPr>
                <w:b/>
              </w:rPr>
              <w:t>ID</w:t>
            </w:r>
          </w:p>
          <w:p w14:paraId="6FBE9B9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E63EDBB" w14:textId="77777777" w:rsidR="00072314" w:rsidRPr="00AF169D" w:rsidRDefault="00072314" w:rsidP="001D18E6">
            <w:pPr>
              <w:rPr>
                <w:b/>
              </w:rPr>
            </w:pPr>
            <w:r>
              <w:rPr>
                <w:b/>
              </w:rPr>
              <w:t>Comment</w:t>
            </w:r>
          </w:p>
        </w:tc>
      </w:tr>
      <w:tr w:rsidR="00072314" w14:paraId="5010D394" w14:textId="77777777" w:rsidTr="001D18E6">
        <w:tc>
          <w:tcPr>
            <w:tcW w:w="1934" w:type="dxa"/>
          </w:tcPr>
          <w:p w14:paraId="6631491D" w14:textId="77777777" w:rsidR="00072314" w:rsidRPr="000F4E8B" w:rsidRDefault="00072314" w:rsidP="001D18E6">
            <w:r w:rsidRPr="000F4E8B">
              <w:t>REQ_abc</w:t>
            </w:r>
          </w:p>
        </w:tc>
        <w:tc>
          <w:tcPr>
            <w:tcW w:w="2177" w:type="dxa"/>
          </w:tcPr>
          <w:p w14:paraId="0BCECD7B" w14:textId="77777777" w:rsidR="00072314" w:rsidRPr="000F4E8B" w:rsidRDefault="00072314" w:rsidP="001D18E6"/>
        </w:tc>
        <w:sdt>
          <w:sdtPr>
            <w:alias w:val="Modification"/>
            <w:tag w:val="Modification"/>
            <w:id w:val="-12484529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7ADA966" w14:textId="77777777" w:rsidR="00072314" w:rsidRPr="000F4E8B" w:rsidRDefault="00072314" w:rsidP="001D18E6">
                <w:r w:rsidRPr="000F4E8B">
                  <w:t>Removed</w:t>
                </w:r>
              </w:p>
            </w:tc>
          </w:sdtContent>
        </w:sdt>
        <w:tc>
          <w:tcPr>
            <w:tcW w:w="1712" w:type="dxa"/>
          </w:tcPr>
          <w:p w14:paraId="2F37D201" w14:textId="77777777" w:rsidR="00072314" w:rsidRPr="000F4E8B" w:rsidRDefault="00072314" w:rsidP="001D18E6">
            <w:r w:rsidRPr="000F4E8B">
              <w:t>--</w:t>
            </w:r>
          </w:p>
        </w:tc>
        <w:tc>
          <w:tcPr>
            <w:tcW w:w="2958" w:type="dxa"/>
          </w:tcPr>
          <w:p w14:paraId="0B803228" w14:textId="77777777" w:rsidR="00072314" w:rsidRPr="000F4E8B" w:rsidRDefault="00072314" w:rsidP="001D18E6"/>
        </w:tc>
      </w:tr>
      <w:tr w:rsidR="00072314" w14:paraId="4A9B756C" w14:textId="77777777" w:rsidTr="001D18E6">
        <w:tc>
          <w:tcPr>
            <w:tcW w:w="1934" w:type="dxa"/>
          </w:tcPr>
          <w:p w14:paraId="3091A8F3" w14:textId="77777777" w:rsidR="00072314" w:rsidRPr="000F4E8B" w:rsidRDefault="00072314" w:rsidP="001D18E6">
            <w:r w:rsidRPr="000F4E8B">
              <w:t>REQ_def</w:t>
            </w:r>
          </w:p>
        </w:tc>
        <w:tc>
          <w:tcPr>
            <w:tcW w:w="2177" w:type="dxa"/>
          </w:tcPr>
          <w:p w14:paraId="5F0B3BB5" w14:textId="77777777" w:rsidR="00072314" w:rsidRPr="000F4E8B" w:rsidRDefault="00072314" w:rsidP="001D18E6"/>
        </w:tc>
        <w:sdt>
          <w:sdtPr>
            <w:alias w:val="Modification"/>
            <w:tag w:val="Modification"/>
            <w:id w:val="-137431075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CFE68E4" w14:textId="77777777" w:rsidR="00072314" w:rsidRPr="000F4E8B" w:rsidRDefault="00072314" w:rsidP="001D18E6">
                <w:r w:rsidRPr="000F4E8B">
                  <w:t>Replaced</w:t>
                </w:r>
              </w:p>
            </w:tc>
          </w:sdtContent>
        </w:sdt>
        <w:tc>
          <w:tcPr>
            <w:tcW w:w="1712" w:type="dxa"/>
          </w:tcPr>
          <w:p w14:paraId="7B554760" w14:textId="77777777" w:rsidR="00072314" w:rsidRPr="000F4E8B" w:rsidRDefault="00072314" w:rsidP="001D18E6">
            <w:r w:rsidRPr="000F4E8B">
              <w:t>REQ_xyz</w:t>
            </w:r>
          </w:p>
        </w:tc>
        <w:tc>
          <w:tcPr>
            <w:tcW w:w="2958" w:type="dxa"/>
          </w:tcPr>
          <w:p w14:paraId="11A03845" w14:textId="77777777" w:rsidR="00072314" w:rsidRPr="000F4E8B" w:rsidRDefault="00072314" w:rsidP="001D18E6"/>
        </w:tc>
      </w:tr>
      <w:tr w:rsidR="00072314" w14:paraId="07AE3AE6" w14:textId="77777777" w:rsidTr="001D18E6">
        <w:tc>
          <w:tcPr>
            <w:tcW w:w="1934" w:type="dxa"/>
          </w:tcPr>
          <w:p w14:paraId="48F49F94" w14:textId="77777777" w:rsidR="00072314" w:rsidRPr="000F4E8B" w:rsidRDefault="00072314" w:rsidP="001D18E6">
            <w:r w:rsidRPr="000F4E8B">
              <w:t>--</w:t>
            </w:r>
          </w:p>
        </w:tc>
        <w:tc>
          <w:tcPr>
            <w:tcW w:w="2177" w:type="dxa"/>
          </w:tcPr>
          <w:p w14:paraId="6B9AC775" w14:textId="77777777" w:rsidR="00072314" w:rsidRPr="000F4E8B" w:rsidRDefault="00072314" w:rsidP="001D18E6"/>
        </w:tc>
        <w:sdt>
          <w:sdtPr>
            <w:alias w:val="Modification"/>
            <w:tag w:val="Modification"/>
            <w:id w:val="171246680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BE2B36A" w14:textId="77777777" w:rsidR="00072314" w:rsidRPr="000F4E8B" w:rsidRDefault="00072314" w:rsidP="001D18E6">
                <w:r w:rsidRPr="000F4E8B">
                  <w:t>Added</w:t>
                </w:r>
              </w:p>
            </w:tc>
          </w:sdtContent>
        </w:sdt>
        <w:tc>
          <w:tcPr>
            <w:tcW w:w="1712" w:type="dxa"/>
          </w:tcPr>
          <w:p w14:paraId="53B4BEBE" w14:textId="77777777" w:rsidR="00072314" w:rsidRPr="000F4E8B" w:rsidRDefault="00072314" w:rsidP="001D18E6">
            <w:r w:rsidRPr="000F4E8B">
              <w:t>REQ_123</w:t>
            </w:r>
          </w:p>
        </w:tc>
        <w:tc>
          <w:tcPr>
            <w:tcW w:w="2958" w:type="dxa"/>
          </w:tcPr>
          <w:p w14:paraId="5806606E" w14:textId="77777777" w:rsidR="00072314" w:rsidRPr="000F4E8B" w:rsidRDefault="00072314" w:rsidP="001D18E6"/>
        </w:tc>
      </w:tr>
    </w:tbl>
    <w:p w14:paraId="4216425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AFC446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7C532E2" w14:textId="77777777" w:rsidTr="001D18E6">
        <w:tc>
          <w:tcPr>
            <w:tcW w:w="1838" w:type="dxa"/>
            <w:shd w:val="clear" w:color="auto" w:fill="D9D9D9" w:themeFill="background1" w:themeFillShade="D9"/>
          </w:tcPr>
          <w:p w14:paraId="6AD8BE64" w14:textId="77777777" w:rsidR="00072314" w:rsidRDefault="00072314" w:rsidP="001D18E6">
            <w:pPr>
              <w:rPr>
                <w:b/>
              </w:rPr>
            </w:pPr>
            <w:r w:rsidRPr="00AF169D">
              <w:rPr>
                <w:b/>
              </w:rPr>
              <w:t>Requirement ID</w:t>
            </w:r>
          </w:p>
          <w:p w14:paraId="180CEB2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2A6158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893C3A3" w14:textId="77777777" w:rsidR="00072314" w:rsidRPr="00AF169D" w:rsidRDefault="00072314" w:rsidP="001D18E6">
            <w:pPr>
              <w:rPr>
                <w:b/>
              </w:rPr>
            </w:pPr>
            <w:r>
              <w:rPr>
                <w:b/>
              </w:rPr>
              <w:t>Comment</w:t>
            </w:r>
          </w:p>
        </w:tc>
      </w:tr>
      <w:tr w:rsidR="00072314" w14:paraId="660FAAE9" w14:textId="77777777" w:rsidTr="001D18E6">
        <w:tc>
          <w:tcPr>
            <w:tcW w:w="1838" w:type="dxa"/>
          </w:tcPr>
          <w:p w14:paraId="433DECE1" w14:textId="77777777" w:rsidR="00072314" w:rsidRDefault="00072314" w:rsidP="001D18E6"/>
        </w:tc>
        <w:tc>
          <w:tcPr>
            <w:tcW w:w="4253" w:type="dxa"/>
          </w:tcPr>
          <w:p w14:paraId="39B55957" w14:textId="77777777" w:rsidR="00072314" w:rsidRDefault="00072314" w:rsidP="001D18E6"/>
        </w:tc>
        <w:tc>
          <w:tcPr>
            <w:tcW w:w="4110" w:type="dxa"/>
          </w:tcPr>
          <w:p w14:paraId="7D314421" w14:textId="77777777" w:rsidR="00072314" w:rsidRDefault="00072314" w:rsidP="001D18E6"/>
        </w:tc>
      </w:tr>
      <w:tr w:rsidR="00072314" w14:paraId="5DC66B5B" w14:textId="77777777" w:rsidTr="001D18E6">
        <w:tc>
          <w:tcPr>
            <w:tcW w:w="1838" w:type="dxa"/>
          </w:tcPr>
          <w:p w14:paraId="021C8F7B" w14:textId="77777777" w:rsidR="00072314" w:rsidRDefault="00072314" w:rsidP="001D18E6"/>
        </w:tc>
        <w:tc>
          <w:tcPr>
            <w:tcW w:w="4253" w:type="dxa"/>
          </w:tcPr>
          <w:p w14:paraId="1CB90534" w14:textId="77777777" w:rsidR="00072314" w:rsidRDefault="00072314" w:rsidP="001D18E6"/>
        </w:tc>
        <w:tc>
          <w:tcPr>
            <w:tcW w:w="4110" w:type="dxa"/>
          </w:tcPr>
          <w:p w14:paraId="0109531F" w14:textId="77777777" w:rsidR="00072314" w:rsidRDefault="00072314" w:rsidP="001D18E6"/>
        </w:tc>
      </w:tr>
      <w:tr w:rsidR="00072314" w14:paraId="781817E6" w14:textId="77777777" w:rsidTr="001D18E6">
        <w:tc>
          <w:tcPr>
            <w:tcW w:w="1838" w:type="dxa"/>
          </w:tcPr>
          <w:p w14:paraId="20116A83" w14:textId="77777777" w:rsidR="00072314" w:rsidRDefault="00072314" w:rsidP="001D18E6">
            <w:r>
              <w:t>…</w:t>
            </w:r>
          </w:p>
        </w:tc>
        <w:tc>
          <w:tcPr>
            <w:tcW w:w="4253" w:type="dxa"/>
          </w:tcPr>
          <w:p w14:paraId="572FEA79" w14:textId="77777777" w:rsidR="00072314" w:rsidRDefault="00072314" w:rsidP="001D18E6"/>
        </w:tc>
        <w:tc>
          <w:tcPr>
            <w:tcW w:w="4110" w:type="dxa"/>
          </w:tcPr>
          <w:p w14:paraId="6442F75A" w14:textId="77777777" w:rsidR="00072314" w:rsidRDefault="00072314" w:rsidP="001D18E6"/>
        </w:tc>
      </w:tr>
    </w:tbl>
    <w:p w14:paraId="4F59DB7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449F39" w14:textId="77777777" w:rsidR="00072314" w:rsidRDefault="00072314" w:rsidP="00072314"/>
    <w:p w14:paraId="749D1C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A56AACD" w14:textId="77777777" w:rsidR="001C5864" w:rsidRPr="0017445F" w:rsidRDefault="001C5864" w:rsidP="001C5864">
      <w:pPr>
        <w:pStyle w:val="RERequirement"/>
        <w:shd w:val="clear" w:color="auto" w:fill="F2F2F2" w:themeFill="background1" w:themeFillShade="F2"/>
      </w:pPr>
      <w:bookmarkStart w:id="119" w:name="_470b5ec3e0cad0224aadb25ccef1b17f"/>
      <w:bookmarkEnd w:id="119"/>
      <w:r>
        <w:t xml:space="preserve"> Store Settings</w:t>
      </w:r>
    </w:p>
    <w:p w14:paraId="79E35429" w14:textId="77777777" w:rsidR="001C5864" w:rsidRDefault="001C5864" w:rsidP="001C5864">
      <w:pPr>
        <w:rPr>
          <w:rFonts w:cs="Arial"/>
        </w:rPr>
      </w:pPr>
      <w:r>
        <w:rPr>
          <w:rFonts w:cs="Arial"/>
        </w:rPr>
        <w:t>The HPCM module shall provide a means to store TMOS user settings</w:t>
      </w:r>
    </w:p>
    <w:p w14:paraId="212092FF" w14:textId="77777777" w:rsidR="001C5864" w:rsidRDefault="001C5864" w:rsidP="001C5864"/>
    <w:p w14:paraId="79B3FBE7" w14:textId="77777777" w:rsidR="001C5864" w:rsidRPr="00287D2F" w:rsidRDefault="001C5864" w:rsidP="001C5864">
      <w:pPr>
        <w:rPr>
          <w:rFonts w:cs="Arial"/>
        </w:rPr>
      </w:pPr>
      <w:r>
        <w:rPr>
          <w:rFonts w:cs="Arial"/>
        </w:rPr>
        <w:t>Satisfied by</w:t>
      </w:r>
      <w:r w:rsidRPr="00287D2F">
        <w:rPr>
          <w:rFonts w:cs="Arial"/>
        </w:rPr>
        <w:t>:</w:t>
      </w:r>
    </w:p>
    <w:p w14:paraId="08D3C0C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E96A56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3454FCF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9140E8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A97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0B2B9D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E2DE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2EC9A" w14:textId="77777777" w:rsidR="0009168A" w:rsidRDefault="0009168A"/>
        </w:tc>
      </w:tr>
      <w:tr w:rsidR="007A24FC" w:rsidRPr="00B3499B" w14:paraId="7E3E14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72A2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7E5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Feedback message sent to HMI showing TMOS run summary</w:t>
            </w:r>
          </w:p>
        </w:tc>
      </w:tr>
      <w:tr w:rsidR="007A24FC" w:rsidRPr="00B3499B" w14:paraId="27AB34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4DE7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874F3" w14:textId="77777777" w:rsidR="0009168A" w:rsidRDefault="0009168A"/>
        </w:tc>
      </w:tr>
      <w:tr w:rsidR="007A24FC" w:rsidRPr="00B3499B" w14:paraId="4A6B9C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3D1E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99FF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B383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8CC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F311E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488E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5C69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05264D" wp14:editId="209B3569">
                  <wp:extent cx="152400" cy="152400"/>
                  <wp:effectExtent l="0" t="0" r="0" b="0"/>
                  <wp:docPr id="8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117138B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5CC406" wp14:editId="6AD913F0">
                  <wp:extent cx="152400" cy="152400"/>
                  <wp:effectExtent l="0" t="0" r="0" b="0"/>
                  <wp:docPr id="8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Cycle Data Storage</w:t>
            </w:r>
          </w:p>
          <w:p w14:paraId="3F98DF5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DEBE79" wp14:editId="103DEB2C">
                  <wp:extent cx="152400" cy="152400"/>
                  <wp:effectExtent l="0" t="0" r="0" b="0"/>
                  <wp:docPr id="90"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Store Configuration Settings</w:t>
            </w:r>
          </w:p>
          <w:p w14:paraId="66BC6B1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73A7D7" wp14:editId="19FAA711">
                  <wp:extent cx="152400" cy="152400"/>
                  <wp:effectExtent l="0" t="0" r="0" b="0"/>
                  <wp:docPr id="92"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609F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8CE5A" w14:textId="77777777" w:rsidR="0009168A" w:rsidRDefault="0009168A"/>
        </w:tc>
      </w:tr>
      <w:tr w:rsidR="007A24FC" w:rsidRPr="00B3499B" w14:paraId="5CCC006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B8E6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72D49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38B0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8D53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E8AB1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8AB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32F1C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37DFC3" w14:textId="77777777" w:rsidR="007A24FC" w:rsidRPr="00B3499B" w:rsidRDefault="00DC7E29"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FF0B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365A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612408" w14:textId="77777777" w:rsidR="007A24FC" w:rsidRDefault="007A24FC" w:rsidP="001C5864">
      <w:pPr>
        <w:rPr>
          <w:rFonts w:cs="Arial"/>
        </w:rPr>
      </w:pPr>
    </w:p>
    <w:p w14:paraId="66B042D6" w14:textId="77777777" w:rsidR="0047267C" w:rsidRDefault="0047267C" w:rsidP="001C5864">
      <w:pPr>
        <w:rPr>
          <w:rFonts w:cs="Arial"/>
        </w:rPr>
      </w:pPr>
    </w:p>
    <w:p w14:paraId="1300F638" w14:textId="77777777" w:rsidR="001C5864" w:rsidRPr="0017445F" w:rsidRDefault="001C5864" w:rsidP="001C5864">
      <w:pPr>
        <w:pStyle w:val="RERequirement"/>
        <w:shd w:val="clear" w:color="auto" w:fill="F2F2F2" w:themeFill="background1" w:themeFillShade="F2"/>
      </w:pPr>
      <w:bookmarkStart w:id="120" w:name="_07872fd74b07bee5a6e1bc31a2c52f9c"/>
      <w:bookmarkEnd w:id="120"/>
      <w:r>
        <w:t xml:space="preserve"> HPCM Settings Storage and Sleep Conditions</w:t>
      </w:r>
    </w:p>
    <w:p w14:paraId="26F27A18" w14:textId="77777777" w:rsidR="001C5864" w:rsidRDefault="001C5864" w:rsidP="001C5864">
      <w:pPr>
        <w:rPr>
          <w:rFonts w:cs="Arial"/>
        </w:rPr>
      </w:pPr>
      <w:r>
        <w:rPr>
          <w:rFonts w:cs="Arial"/>
        </w:rPr>
        <w:t xml:space="preserve">When HPCM module has stored TMOS options "FAN_ON", "FAN_OFF"," FAN_AND_AC_ON", or "NONE" from </w:t>
      </w:r>
      <w:proofErr w:type="gramStart"/>
      <w:r>
        <w:rPr>
          <w:rFonts w:cs="Arial"/>
        </w:rPr>
        <w:t>APIM,  Modules</w:t>
      </w:r>
      <w:proofErr w:type="gramEnd"/>
      <w:r>
        <w:rPr>
          <w:rFonts w:cs="Arial"/>
        </w:rPr>
        <w:t xml:space="preserve"> HPCM, and BCM shall go to sleep</w:t>
      </w:r>
    </w:p>
    <w:p w14:paraId="3F42A397" w14:textId="77777777" w:rsidR="001C5864" w:rsidRDefault="001C5864" w:rsidP="001C5864"/>
    <w:p w14:paraId="7A8AAC85" w14:textId="77777777" w:rsidR="001C5864" w:rsidRPr="00287D2F" w:rsidRDefault="001C5864" w:rsidP="001C5864">
      <w:pPr>
        <w:rPr>
          <w:rFonts w:cs="Arial"/>
        </w:rPr>
      </w:pPr>
      <w:r>
        <w:rPr>
          <w:rFonts w:cs="Arial"/>
        </w:rPr>
        <w:t>Satisfied by</w:t>
      </w:r>
      <w:r w:rsidRPr="00287D2F">
        <w:rPr>
          <w:rFonts w:cs="Arial"/>
        </w:rPr>
        <w:t>:</w:t>
      </w:r>
    </w:p>
    <w:p w14:paraId="3509744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6BDF14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7FDD05F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2F9768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A5C7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6BD5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4EF3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9C01D" w14:textId="77777777" w:rsidR="0009168A" w:rsidRDefault="0009168A"/>
        </w:tc>
      </w:tr>
      <w:tr w:rsidR="007A24FC" w:rsidRPr="00B3499B" w14:paraId="6697F9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130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E4E20" w14:textId="77777777" w:rsidR="0009168A" w:rsidRDefault="0009168A"/>
        </w:tc>
      </w:tr>
      <w:tr w:rsidR="007A24FC" w:rsidRPr="00B3499B" w14:paraId="222038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798B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BBEB7" w14:textId="77777777" w:rsidR="0009168A" w:rsidRDefault="0009168A"/>
        </w:tc>
      </w:tr>
      <w:tr w:rsidR="007A24FC" w:rsidRPr="00B3499B" w14:paraId="3595D5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5D99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9D01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5213A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982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94BA1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0F37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96A7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E80759" wp14:editId="436EC8CF">
                  <wp:extent cx="152400" cy="152400"/>
                  <wp:effectExtent l="0" t="0" r="0" b="0"/>
                  <wp:docPr id="9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7B74F95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1A811F" wp14:editId="6FD84685">
                  <wp:extent cx="152400" cy="152400"/>
                  <wp:effectExtent l="0" t="0" r="0" b="0"/>
                  <wp:docPr id="9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F6B3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0B064" w14:textId="77777777" w:rsidR="0009168A" w:rsidRDefault="0009168A"/>
        </w:tc>
      </w:tr>
      <w:tr w:rsidR="007A24FC" w:rsidRPr="00B3499B" w14:paraId="56DD648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0908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59F1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57F4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1015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E31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046E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1DD60D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6BA56" w14:textId="77777777" w:rsidR="007A24FC" w:rsidRPr="00B3499B" w:rsidRDefault="00DC7E29" w:rsidP="009737DA">
            <w:pPr>
              <w:rPr>
                <w:rFonts w:cs="Arial"/>
                <w:bCs/>
                <w:color w:val="808080" w:themeColor="background1" w:themeShade="80"/>
                <w:sz w:val="16"/>
                <w:szCs w:val="14"/>
              </w:rPr>
            </w:pPr>
            <w:hyperlink r:id="rId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7223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B7D7C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D9858D" w14:textId="77777777" w:rsidR="007A24FC" w:rsidRDefault="007A24FC" w:rsidP="001C5864">
      <w:pPr>
        <w:rPr>
          <w:rFonts w:cs="Arial"/>
        </w:rPr>
      </w:pPr>
    </w:p>
    <w:p w14:paraId="07E563D1" w14:textId="77777777" w:rsidR="0047267C" w:rsidRDefault="0047267C" w:rsidP="001C5864">
      <w:pPr>
        <w:rPr>
          <w:rFonts w:cs="Arial"/>
        </w:rPr>
      </w:pPr>
    </w:p>
    <w:p w14:paraId="06330A7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HMI</w:t>
      </w:r>
    </w:p>
    <w:p w14:paraId="6F2634C6" w14:textId="77777777" w:rsidR="00210E01" w:rsidRDefault="00210E01" w:rsidP="00210E01">
      <w:r>
        <w:t>HMI</w:t>
      </w:r>
    </w:p>
    <w:p w14:paraId="27C38831" w14:textId="77777777" w:rsidR="00072314" w:rsidRDefault="00072314" w:rsidP="00072314"/>
    <w:p w14:paraId="134C87C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OSA Temperature Sensor</w:t>
      </w:r>
    </w:p>
    <w:p w14:paraId="7A02D907" w14:textId="77777777" w:rsidR="00210E01" w:rsidRDefault="00210E01" w:rsidP="00210E01">
      <w:r>
        <w:t>OSA Temperature Sensor</w:t>
      </w:r>
    </w:p>
    <w:p w14:paraId="5A4CD0A9" w14:textId="77777777" w:rsidR="00072314" w:rsidRDefault="00072314" w:rsidP="00072314"/>
    <w:p w14:paraId="4FEDCB9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716485D" wp14:editId="0CE2EEEE">
            <wp:extent cx="152400" cy="152400"/>
            <wp:effectExtent l="0" t="0" r="0" b="0"/>
            <wp:docPr id="9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Ambient Temperature</w:t>
      </w:r>
    </w:p>
    <w:p w14:paraId="70A95FA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CC6D7FE" w14:textId="77777777" w:rsidR="00072314" w:rsidRPr="003B799F" w:rsidRDefault="00072314" w:rsidP="00072314"/>
    <w:p w14:paraId="6358F4C7" w14:textId="77777777" w:rsidR="00072314" w:rsidRDefault="00072314" w:rsidP="00072314">
      <w:pPr>
        <w:pStyle w:val="Heading6"/>
        <w:keepNext w:val="0"/>
        <w:tabs>
          <w:tab w:val="clear" w:pos="900"/>
          <w:tab w:val="left" w:pos="709"/>
        </w:tabs>
        <w:spacing w:before="240"/>
        <w:rPr>
          <w:lang w:val="en-GB"/>
        </w:rPr>
      </w:pPr>
      <w:r>
        <w:rPr>
          <w:lang w:val="en-GB"/>
        </w:rPr>
        <w:t>Inputs</w:t>
      </w:r>
    </w:p>
    <w:p w14:paraId="66B3576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050C3BD" w14:textId="77777777" w:rsidTr="001D18E6">
        <w:trPr>
          <w:trHeight w:val="173"/>
        </w:trPr>
        <w:tc>
          <w:tcPr>
            <w:tcW w:w="1696" w:type="dxa"/>
            <w:shd w:val="clear" w:color="auto" w:fill="D9D9D9" w:themeFill="background1" w:themeFillShade="D9"/>
            <w:noWrap/>
            <w:hideMark/>
          </w:tcPr>
          <w:p w14:paraId="092CCD7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6D3B0F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238BFE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628033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811766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0F84A8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CD4AF6C" w14:textId="77777777" w:rsidTr="001D18E6">
        <w:trPr>
          <w:trHeight w:val="143"/>
        </w:trPr>
        <w:tc>
          <w:tcPr>
            <w:tcW w:w="1696" w:type="dxa"/>
            <w:noWrap/>
          </w:tcPr>
          <w:p w14:paraId="0571EC3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E7F1F64" w14:textId="77777777" w:rsidR="00072314" w:rsidRPr="00DE6816" w:rsidRDefault="00072314" w:rsidP="001D18E6">
            <w:pPr>
              <w:rPr>
                <w:rFonts w:cs="Arial"/>
                <w:sz w:val="18"/>
              </w:rPr>
            </w:pPr>
            <w:r w:rsidRPr="00DE6816">
              <w:rPr>
                <w:rFonts w:cs="Arial"/>
                <w:sz w:val="18"/>
              </w:rPr>
              <w:t>Name of aTechnical Signal, e.g.:</w:t>
            </w:r>
          </w:p>
          <w:p w14:paraId="6DE42860"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7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4EDDE30"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471C64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7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BCF9E4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6F6FA0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BE1E2D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3C809DA"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C2ECF6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5AD883A1" w14:textId="77777777" w:rsidR="00072314" w:rsidRPr="00DE6816" w:rsidRDefault="00072314" w:rsidP="001D18E6">
            <w:pPr>
              <w:ind w:left="360"/>
              <w:rPr>
                <w:rFonts w:cs="Arial"/>
                <w:sz w:val="18"/>
              </w:rPr>
            </w:pPr>
          </w:p>
          <w:p w14:paraId="3F3E9B38" w14:textId="77777777" w:rsidR="00072314" w:rsidRPr="00DE6816" w:rsidRDefault="00072314" w:rsidP="001D18E6">
            <w:pPr>
              <w:rPr>
                <w:rFonts w:cs="Arial"/>
                <w:sz w:val="16"/>
              </w:rPr>
            </w:pPr>
            <w:r w:rsidRPr="00DE6816">
              <w:rPr>
                <w:rFonts w:cs="Arial"/>
                <w:sz w:val="14"/>
              </w:rPr>
              <w:t>The message name should be linked, e.g.</w:t>
            </w:r>
          </w:p>
          <w:p w14:paraId="5FD5841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7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76" w:history="1">
              <w:r w:rsidRPr="00DE6816">
                <w:rPr>
                  <w:rStyle w:val="Hyperlink"/>
                  <w:rFonts w:ascii="Arial" w:hAnsi="Arial" w:cs="Arial"/>
                  <w:i/>
                  <w:sz w:val="14"/>
                </w:rPr>
                <w:t>FNV2</w:t>
              </w:r>
            </w:hyperlink>
            <w:r w:rsidRPr="00DE6816">
              <w:rPr>
                <w:rFonts w:ascii="Arial" w:hAnsi="Arial" w:cs="Arial"/>
                <w:sz w:val="14"/>
              </w:rPr>
              <w:t xml:space="preserve">). </w:t>
            </w:r>
          </w:p>
          <w:p w14:paraId="1D3A456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F850D01" w14:textId="77777777" w:rsidR="00072314" w:rsidRDefault="00072314" w:rsidP="001D18E6">
            <w:pPr>
              <w:rPr>
                <w:rFonts w:cs="Arial"/>
                <w:sz w:val="14"/>
              </w:rPr>
            </w:pPr>
          </w:p>
          <w:p w14:paraId="0E50CCF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5E0BE5F" w14:textId="77777777" w:rsidTr="001D18E6">
        <w:trPr>
          <w:trHeight w:val="70"/>
        </w:trPr>
        <w:tc>
          <w:tcPr>
            <w:tcW w:w="1696" w:type="dxa"/>
            <w:noWrap/>
          </w:tcPr>
          <w:p w14:paraId="165A8DD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B002F26" w14:textId="77777777" w:rsidR="00072314" w:rsidRPr="00DE6816" w:rsidRDefault="00072314" w:rsidP="001D18E6">
            <w:pPr>
              <w:rPr>
                <w:rFonts w:cs="Arial"/>
                <w:color w:val="000000" w:themeColor="text1"/>
                <w:sz w:val="18"/>
              </w:rPr>
            </w:pPr>
          </w:p>
        </w:tc>
        <w:tc>
          <w:tcPr>
            <w:tcW w:w="1843" w:type="dxa"/>
          </w:tcPr>
          <w:p w14:paraId="411D8791" w14:textId="77777777" w:rsidR="00072314" w:rsidRPr="00DE6816" w:rsidRDefault="00072314" w:rsidP="001D18E6">
            <w:pPr>
              <w:rPr>
                <w:rFonts w:cs="Arial"/>
                <w:color w:val="000000" w:themeColor="text1"/>
                <w:sz w:val="18"/>
              </w:rPr>
            </w:pPr>
          </w:p>
        </w:tc>
        <w:tc>
          <w:tcPr>
            <w:tcW w:w="1984" w:type="dxa"/>
          </w:tcPr>
          <w:p w14:paraId="24E69973" w14:textId="77777777" w:rsidR="00072314" w:rsidRPr="00DE6816" w:rsidRDefault="00072314" w:rsidP="001D18E6">
            <w:pPr>
              <w:rPr>
                <w:rFonts w:cs="Arial"/>
                <w:color w:val="000000" w:themeColor="text1"/>
                <w:sz w:val="18"/>
              </w:rPr>
            </w:pPr>
          </w:p>
        </w:tc>
        <w:tc>
          <w:tcPr>
            <w:tcW w:w="2693" w:type="dxa"/>
          </w:tcPr>
          <w:p w14:paraId="3D99871A" w14:textId="77777777" w:rsidR="00072314" w:rsidRPr="00DE6816" w:rsidRDefault="00072314" w:rsidP="001D18E6">
            <w:pPr>
              <w:rPr>
                <w:rFonts w:cs="Arial"/>
                <w:color w:val="000000" w:themeColor="text1"/>
                <w:sz w:val="18"/>
              </w:rPr>
            </w:pPr>
          </w:p>
        </w:tc>
      </w:tr>
    </w:tbl>
    <w:p w14:paraId="59F418C1"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4668094" w14:textId="77777777" w:rsidR="008C50D1" w:rsidRPr="00E23282" w:rsidRDefault="008C50D1" w:rsidP="00072314"/>
    <w:p w14:paraId="6B5F66C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5F70FA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52BC0D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F487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C1E04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0E59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5DA8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E529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3AFB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7F9A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BC1928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0C016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45C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A8E7C31"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373F3A32" w14:textId="77777777" w:rsidR="0046438F" w:rsidRPr="00740CDD" w:rsidRDefault="0046438F" w:rsidP="00D60C45">
            <w:pPr>
              <w:pStyle w:val="VelocityScript"/>
              <w:rPr>
                <w:color w:val="00B0F0"/>
              </w:rPr>
            </w:pPr>
          </w:p>
          <w:p w14:paraId="0FA85434" w14:textId="77777777" w:rsidR="007215C5" w:rsidRPr="00D60C45" w:rsidRDefault="007215C5" w:rsidP="00CA24CE">
            <w:pPr>
              <w:rPr>
                <w:rFonts w:cs="Arial"/>
                <w:color w:val="000000" w:themeColor="text1"/>
                <w:sz w:val="16"/>
                <w:szCs w:val="14"/>
                <w:lang w:val="en-GB"/>
              </w:rPr>
            </w:pPr>
          </w:p>
          <w:p w14:paraId="47B2FFA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07267A" w14:textId="77777777" w:rsidR="00DD49BA" w:rsidRPr="003C5D56" w:rsidRDefault="00DD49BA" w:rsidP="00DD49BA">
            <w:pPr>
              <w:rPr>
                <w:rFonts w:cs="Arial"/>
                <w:color w:val="000000" w:themeColor="text1"/>
                <w:sz w:val="16"/>
                <w:szCs w:val="14"/>
              </w:rPr>
            </w:pPr>
            <w:r>
              <w:rPr>
                <w:rFonts w:cs="Arial"/>
                <w:color w:val="000000" w:themeColor="text1"/>
                <w:sz w:val="16"/>
                <w:szCs w:val="14"/>
              </w:rPr>
              <w:t>OSA Temp</w:t>
            </w:r>
          </w:p>
          <w:p w14:paraId="625BEA9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447022" w14:textId="77777777" w:rsidR="0038251F" w:rsidRPr="0038251F" w:rsidRDefault="00143E70" w:rsidP="0038251F">
            <w:pPr>
              <w:pStyle w:val="VelocityScript"/>
              <w:rPr>
                <w:color w:val="00B0F0"/>
                <w:sz w:val="16"/>
              </w:rPr>
            </w:pPr>
            <w:r w:rsidRPr="0038251F">
              <w:rPr>
                <w:color w:val="00B0F0"/>
                <w:sz w:val="16"/>
              </w:rPr>
              <w:t xml:space="preserve"> </w:t>
            </w:r>
          </w:p>
          <w:p w14:paraId="0B8EC629" w14:textId="77777777" w:rsidR="00C84B54" w:rsidRDefault="00C84B54" w:rsidP="00B31A0E">
            <w:pPr>
              <w:pStyle w:val="VelocityScript"/>
            </w:pPr>
          </w:p>
          <w:p w14:paraId="7F54C578" w14:textId="77777777" w:rsidR="00C84B54" w:rsidRDefault="00C84B54" w:rsidP="00B31A0E">
            <w:pPr>
              <w:pStyle w:val="VelocityScript"/>
            </w:pPr>
          </w:p>
          <w:p w14:paraId="72287DB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6C79E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8E50D6" w14:textId="77777777" w:rsidR="0009168A" w:rsidRDefault="0009168A"/>
        </w:tc>
      </w:tr>
      <w:tr w:rsidR="00CA24CE" w:rsidRPr="00B3499B" w14:paraId="70B110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2B466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B37949D"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6E4D064D" w14:textId="77777777" w:rsidR="0046438F" w:rsidRPr="00740CDD" w:rsidRDefault="0046438F" w:rsidP="00D60C45">
            <w:pPr>
              <w:pStyle w:val="VelocityScript"/>
              <w:rPr>
                <w:color w:val="00B0F0"/>
              </w:rPr>
            </w:pPr>
          </w:p>
          <w:p w14:paraId="1BF7ABD0" w14:textId="77777777" w:rsidR="007215C5" w:rsidRPr="00D60C45" w:rsidRDefault="007215C5" w:rsidP="00CA24CE">
            <w:pPr>
              <w:rPr>
                <w:rFonts w:cs="Arial"/>
                <w:color w:val="000000" w:themeColor="text1"/>
                <w:sz w:val="16"/>
                <w:szCs w:val="14"/>
                <w:lang w:val="en-GB"/>
              </w:rPr>
            </w:pPr>
          </w:p>
          <w:p w14:paraId="07871D8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83E0FC" w14:textId="77777777" w:rsidR="00DD49BA" w:rsidRPr="003C5D56" w:rsidRDefault="00DD49BA" w:rsidP="00DD49BA">
            <w:pPr>
              <w:rPr>
                <w:rFonts w:cs="Arial"/>
                <w:color w:val="000000" w:themeColor="text1"/>
                <w:sz w:val="16"/>
                <w:szCs w:val="14"/>
              </w:rPr>
            </w:pPr>
            <w:r>
              <w:rPr>
                <w:rFonts w:cs="Arial"/>
                <w:color w:val="000000" w:themeColor="text1"/>
                <w:sz w:val="16"/>
                <w:szCs w:val="14"/>
              </w:rPr>
              <w:t>OSA Temp</w:t>
            </w:r>
          </w:p>
          <w:p w14:paraId="0F5B1EC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996F5" w14:textId="77777777" w:rsidR="0038251F" w:rsidRPr="0038251F" w:rsidRDefault="00143E70" w:rsidP="0038251F">
            <w:pPr>
              <w:pStyle w:val="VelocityScript"/>
              <w:rPr>
                <w:color w:val="00B0F0"/>
                <w:sz w:val="16"/>
              </w:rPr>
            </w:pPr>
            <w:r w:rsidRPr="0038251F">
              <w:rPr>
                <w:color w:val="00B0F0"/>
                <w:sz w:val="16"/>
              </w:rPr>
              <w:t xml:space="preserve"> </w:t>
            </w:r>
          </w:p>
          <w:p w14:paraId="2BE111D7" w14:textId="77777777" w:rsidR="00C84B54" w:rsidRDefault="00C84B54" w:rsidP="00B31A0E">
            <w:pPr>
              <w:pStyle w:val="VelocityScript"/>
            </w:pPr>
          </w:p>
          <w:p w14:paraId="747640F7" w14:textId="77777777" w:rsidR="00C84B54" w:rsidRDefault="00C84B54" w:rsidP="00B31A0E">
            <w:pPr>
              <w:pStyle w:val="VelocityScript"/>
            </w:pPr>
          </w:p>
          <w:p w14:paraId="77A7381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1FCE0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2EDBC0" w14:textId="77777777" w:rsidR="0009168A" w:rsidRDefault="0009168A"/>
        </w:tc>
      </w:tr>
      <w:tr w:rsidR="00CA24CE" w:rsidRPr="00B3499B" w14:paraId="6534341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E5BB9C" w14:textId="77777777" w:rsidR="00CA24CE" w:rsidRPr="00B3499B" w:rsidRDefault="00DC7E29" w:rsidP="00CA24CE">
            <w:pPr>
              <w:rPr>
                <w:rFonts w:cs="Arial"/>
                <w:bCs/>
                <w:color w:val="808080" w:themeColor="background1" w:themeShade="80"/>
                <w:sz w:val="16"/>
                <w:szCs w:val="14"/>
              </w:rPr>
            </w:pPr>
            <w:hyperlink r:id="rId7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B39B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C13C5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C00EF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Ambient Temperature</w:t>
      </w:r>
    </w:p>
    <w:p w14:paraId="490A9F5A" w14:textId="77777777" w:rsidR="00072314" w:rsidRPr="00612064" w:rsidRDefault="00072314" w:rsidP="00072314">
      <w:pPr>
        <w:spacing w:before="20"/>
        <w:rPr>
          <w:vanish/>
        </w:rPr>
      </w:pPr>
    </w:p>
    <w:p w14:paraId="37900B13" w14:textId="77777777" w:rsidR="00072314" w:rsidRDefault="00072314" w:rsidP="00072314">
      <w:pPr>
        <w:pStyle w:val="Heading6"/>
        <w:keepNext w:val="0"/>
        <w:tabs>
          <w:tab w:val="clear" w:pos="900"/>
          <w:tab w:val="left" w:pos="709"/>
        </w:tabs>
        <w:spacing w:before="240"/>
      </w:pPr>
      <w:r>
        <w:t>Parameters</w:t>
      </w:r>
    </w:p>
    <w:p w14:paraId="2C05A76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0E4E893" w14:textId="77777777" w:rsidTr="001D18E6">
        <w:trPr>
          <w:trHeight w:val="161"/>
        </w:trPr>
        <w:tc>
          <w:tcPr>
            <w:tcW w:w="1838" w:type="dxa"/>
            <w:shd w:val="clear" w:color="auto" w:fill="D9D9D9" w:themeFill="background1" w:themeFillShade="D9"/>
            <w:noWrap/>
            <w:hideMark/>
          </w:tcPr>
          <w:p w14:paraId="6FF3E98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534C2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9CE86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F8CA3D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176429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21ABE6E" w14:textId="77777777" w:rsidTr="001D18E6">
        <w:trPr>
          <w:trHeight w:val="70"/>
        </w:trPr>
        <w:tc>
          <w:tcPr>
            <w:tcW w:w="1838" w:type="dxa"/>
            <w:noWrap/>
          </w:tcPr>
          <w:p w14:paraId="18BB542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599171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D17B7E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851591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1F6FDF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A4487C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5076C3B" w14:textId="77777777" w:rsidTr="001D18E6">
        <w:trPr>
          <w:trHeight w:val="71"/>
        </w:trPr>
        <w:tc>
          <w:tcPr>
            <w:tcW w:w="1838" w:type="dxa"/>
            <w:noWrap/>
          </w:tcPr>
          <w:p w14:paraId="47085EA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723D43B" w14:textId="77777777" w:rsidR="00072314" w:rsidRPr="00D14691" w:rsidRDefault="00072314" w:rsidP="001D18E6">
            <w:pPr>
              <w:rPr>
                <w:color w:val="000000" w:themeColor="text1"/>
              </w:rPr>
            </w:pPr>
          </w:p>
        </w:tc>
        <w:tc>
          <w:tcPr>
            <w:tcW w:w="1701" w:type="dxa"/>
          </w:tcPr>
          <w:p w14:paraId="2491B1AE" w14:textId="77777777" w:rsidR="00072314" w:rsidRPr="00D14691" w:rsidRDefault="00072314" w:rsidP="001D18E6">
            <w:pPr>
              <w:rPr>
                <w:color w:val="000000" w:themeColor="text1"/>
              </w:rPr>
            </w:pPr>
          </w:p>
        </w:tc>
        <w:tc>
          <w:tcPr>
            <w:tcW w:w="1417" w:type="dxa"/>
            <w:noWrap/>
          </w:tcPr>
          <w:p w14:paraId="045A1650" w14:textId="77777777" w:rsidR="00072314" w:rsidRPr="00D14691" w:rsidRDefault="00072314" w:rsidP="001D18E6">
            <w:pPr>
              <w:rPr>
                <w:color w:val="000000" w:themeColor="text1"/>
              </w:rPr>
            </w:pPr>
          </w:p>
        </w:tc>
        <w:tc>
          <w:tcPr>
            <w:tcW w:w="3402" w:type="dxa"/>
          </w:tcPr>
          <w:p w14:paraId="0F16B416" w14:textId="77777777" w:rsidR="00072314" w:rsidRPr="00D14691" w:rsidRDefault="00072314" w:rsidP="001D18E6">
            <w:pPr>
              <w:rPr>
                <w:color w:val="000000" w:themeColor="text1"/>
              </w:rPr>
            </w:pPr>
          </w:p>
        </w:tc>
      </w:tr>
    </w:tbl>
    <w:p w14:paraId="38D015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C7A361" w14:textId="77777777" w:rsidR="003678EC" w:rsidRPr="003678EC" w:rsidRDefault="003678EC" w:rsidP="003678EC">
      <w:pPr>
        <w:rPr>
          <w:lang w:val="en-GB"/>
        </w:rPr>
      </w:pPr>
    </w:p>
    <w:p w14:paraId="02D3748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2AA3BC" w14:textId="77777777" w:rsidR="00072314" w:rsidRPr="003225C9" w:rsidRDefault="00072314" w:rsidP="00072314">
      <w:pPr>
        <w:tabs>
          <w:tab w:val="left" w:pos="284"/>
          <w:tab w:val="left" w:pos="851"/>
        </w:tabs>
      </w:pPr>
    </w:p>
    <w:p w14:paraId="4FD80F5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ED1FF6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F7A721" w14:textId="77777777" w:rsidTr="001D18E6">
        <w:tc>
          <w:tcPr>
            <w:tcW w:w="1934" w:type="dxa"/>
            <w:shd w:val="clear" w:color="auto" w:fill="D9D9D9" w:themeFill="background1" w:themeFillShade="D9"/>
          </w:tcPr>
          <w:p w14:paraId="493FC572" w14:textId="77777777" w:rsidR="00072314" w:rsidRDefault="00072314" w:rsidP="001D18E6">
            <w:pPr>
              <w:rPr>
                <w:b/>
              </w:rPr>
            </w:pPr>
            <w:r w:rsidRPr="00AF169D">
              <w:rPr>
                <w:b/>
              </w:rPr>
              <w:t>Requirement ID</w:t>
            </w:r>
          </w:p>
          <w:p w14:paraId="2E8674A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735835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AFC1FDB" w14:textId="77777777" w:rsidR="00072314" w:rsidRDefault="00072314" w:rsidP="001D18E6">
            <w:pPr>
              <w:rPr>
                <w:b/>
              </w:rPr>
            </w:pPr>
            <w:r>
              <w:rPr>
                <w:b/>
              </w:rPr>
              <w:t>Modification</w:t>
            </w:r>
          </w:p>
        </w:tc>
        <w:tc>
          <w:tcPr>
            <w:tcW w:w="1712" w:type="dxa"/>
            <w:shd w:val="clear" w:color="auto" w:fill="D9D9D9" w:themeFill="background1" w:themeFillShade="D9"/>
          </w:tcPr>
          <w:p w14:paraId="155EF598" w14:textId="77777777" w:rsidR="00072314" w:rsidRDefault="00072314" w:rsidP="001D18E6">
            <w:pPr>
              <w:rPr>
                <w:b/>
              </w:rPr>
            </w:pPr>
            <w:r w:rsidRPr="00AF169D">
              <w:rPr>
                <w:b/>
              </w:rPr>
              <w:t xml:space="preserve">Requirement </w:t>
            </w:r>
            <w:r>
              <w:rPr>
                <w:b/>
              </w:rPr>
              <w:t>ID</w:t>
            </w:r>
          </w:p>
          <w:p w14:paraId="7700844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9E0BE76" w14:textId="77777777" w:rsidR="00072314" w:rsidRPr="00AF169D" w:rsidRDefault="00072314" w:rsidP="001D18E6">
            <w:pPr>
              <w:rPr>
                <w:b/>
              </w:rPr>
            </w:pPr>
            <w:r>
              <w:rPr>
                <w:b/>
              </w:rPr>
              <w:t>Comment</w:t>
            </w:r>
          </w:p>
        </w:tc>
      </w:tr>
      <w:tr w:rsidR="00072314" w14:paraId="055DDE5A" w14:textId="77777777" w:rsidTr="001D18E6">
        <w:tc>
          <w:tcPr>
            <w:tcW w:w="1934" w:type="dxa"/>
          </w:tcPr>
          <w:p w14:paraId="50D39D44" w14:textId="77777777" w:rsidR="00072314" w:rsidRPr="000F4E8B" w:rsidRDefault="00072314" w:rsidP="001D18E6">
            <w:r w:rsidRPr="000F4E8B">
              <w:t>REQ_abc</w:t>
            </w:r>
          </w:p>
        </w:tc>
        <w:tc>
          <w:tcPr>
            <w:tcW w:w="2177" w:type="dxa"/>
          </w:tcPr>
          <w:p w14:paraId="61451257" w14:textId="77777777" w:rsidR="00072314" w:rsidRPr="000F4E8B" w:rsidRDefault="00072314" w:rsidP="001D18E6"/>
        </w:tc>
        <w:sdt>
          <w:sdtPr>
            <w:alias w:val="Modification"/>
            <w:tag w:val="Modification"/>
            <w:id w:val="93278955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1DD8F3D" w14:textId="77777777" w:rsidR="00072314" w:rsidRPr="000F4E8B" w:rsidRDefault="00072314" w:rsidP="001D18E6">
                <w:r w:rsidRPr="000F4E8B">
                  <w:t>Removed</w:t>
                </w:r>
              </w:p>
            </w:tc>
          </w:sdtContent>
        </w:sdt>
        <w:tc>
          <w:tcPr>
            <w:tcW w:w="1712" w:type="dxa"/>
          </w:tcPr>
          <w:p w14:paraId="2968BA47" w14:textId="77777777" w:rsidR="00072314" w:rsidRPr="000F4E8B" w:rsidRDefault="00072314" w:rsidP="001D18E6">
            <w:r w:rsidRPr="000F4E8B">
              <w:t>--</w:t>
            </w:r>
          </w:p>
        </w:tc>
        <w:tc>
          <w:tcPr>
            <w:tcW w:w="2958" w:type="dxa"/>
          </w:tcPr>
          <w:p w14:paraId="31BEF230" w14:textId="77777777" w:rsidR="00072314" w:rsidRPr="000F4E8B" w:rsidRDefault="00072314" w:rsidP="001D18E6"/>
        </w:tc>
      </w:tr>
      <w:tr w:rsidR="00072314" w14:paraId="23C43A17" w14:textId="77777777" w:rsidTr="001D18E6">
        <w:tc>
          <w:tcPr>
            <w:tcW w:w="1934" w:type="dxa"/>
          </w:tcPr>
          <w:p w14:paraId="7D27DE09" w14:textId="77777777" w:rsidR="00072314" w:rsidRPr="000F4E8B" w:rsidRDefault="00072314" w:rsidP="001D18E6">
            <w:r w:rsidRPr="000F4E8B">
              <w:t>REQ_def</w:t>
            </w:r>
          </w:p>
        </w:tc>
        <w:tc>
          <w:tcPr>
            <w:tcW w:w="2177" w:type="dxa"/>
          </w:tcPr>
          <w:p w14:paraId="7D7DFA13" w14:textId="77777777" w:rsidR="00072314" w:rsidRPr="000F4E8B" w:rsidRDefault="00072314" w:rsidP="001D18E6"/>
        </w:tc>
        <w:sdt>
          <w:sdtPr>
            <w:alias w:val="Modification"/>
            <w:tag w:val="Modification"/>
            <w:id w:val="-134709720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4EFA003" w14:textId="77777777" w:rsidR="00072314" w:rsidRPr="000F4E8B" w:rsidRDefault="00072314" w:rsidP="001D18E6">
                <w:r w:rsidRPr="000F4E8B">
                  <w:t>Replaced</w:t>
                </w:r>
              </w:p>
            </w:tc>
          </w:sdtContent>
        </w:sdt>
        <w:tc>
          <w:tcPr>
            <w:tcW w:w="1712" w:type="dxa"/>
          </w:tcPr>
          <w:p w14:paraId="5DF1B702" w14:textId="77777777" w:rsidR="00072314" w:rsidRPr="000F4E8B" w:rsidRDefault="00072314" w:rsidP="001D18E6">
            <w:r w:rsidRPr="000F4E8B">
              <w:t>REQ_xyz</w:t>
            </w:r>
          </w:p>
        </w:tc>
        <w:tc>
          <w:tcPr>
            <w:tcW w:w="2958" w:type="dxa"/>
          </w:tcPr>
          <w:p w14:paraId="1D06AA69" w14:textId="77777777" w:rsidR="00072314" w:rsidRPr="000F4E8B" w:rsidRDefault="00072314" w:rsidP="001D18E6"/>
        </w:tc>
      </w:tr>
      <w:tr w:rsidR="00072314" w14:paraId="38949093" w14:textId="77777777" w:rsidTr="001D18E6">
        <w:tc>
          <w:tcPr>
            <w:tcW w:w="1934" w:type="dxa"/>
          </w:tcPr>
          <w:p w14:paraId="39F543D2" w14:textId="77777777" w:rsidR="00072314" w:rsidRPr="000F4E8B" w:rsidRDefault="00072314" w:rsidP="001D18E6">
            <w:r w:rsidRPr="000F4E8B">
              <w:t>--</w:t>
            </w:r>
          </w:p>
        </w:tc>
        <w:tc>
          <w:tcPr>
            <w:tcW w:w="2177" w:type="dxa"/>
          </w:tcPr>
          <w:p w14:paraId="1137A35D" w14:textId="77777777" w:rsidR="00072314" w:rsidRPr="000F4E8B" w:rsidRDefault="00072314" w:rsidP="001D18E6"/>
        </w:tc>
        <w:sdt>
          <w:sdtPr>
            <w:alias w:val="Modification"/>
            <w:tag w:val="Modification"/>
            <w:id w:val="9340992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E82D29F" w14:textId="77777777" w:rsidR="00072314" w:rsidRPr="000F4E8B" w:rsidRDefault="00072314" w:rsidP="001D18E6">
                <w:r w:rsidRPr="000F4E8B">
                  <w:t>Added</w:t>
                </w:r>
              </w:p>
            </w:tc>
          </w:sdtContent>
        </w:sdt>
        <w:tc>
          <w:tcPr>
            <w:tcW w:w="1712" w:type="dxa"/>
          </w:tcPr>
          <w:p w14:paraId="6210E23A" w14:textId="77777777" w:rsidR="00072314" w:rsidRPr="000F4E8B" w:rsidRDefault="00072314" w:rsidP="001D18E6">
            <w:r w:rsidRPr="000F4E8B">
              <w:t>REQ_123</w:t>
            </w:r>
          </w:p>
        </w:tc>
        <w:tc>
          <w:tcPr>
            <w:tcW w:w="2958" w:type="dxa"/>
          </w:tcPr>
          <w:p w14:paraId="3CC3A4C3" w14:textId="77777777" w:rsidR="00072314" w:rsidRPr="000F4E8B" w:rsidRDefault="00072314" w:rsidP="001D18E6"/>
        </w:tc>
      </w:tr>
    </w:tbl>
    <w:p w14:paraId="367B390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047DBB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3842750" w14:textId="77777777" w:rsidTr="001D18E6">
        <w:tc>
          <w:tcPr>
            <w:tcW w:w="1838" w:type="dxa"/>
            <w:shd w:val="clear" w:color="auto" w:fill="D9D9D9" w:themeFill="background1" w:themeFillShade="D9"/>
          </w:tcPr>
          <w:p w14:paraId="4FC6012F" w14:textId="77777777" w:rsidR="00072314" w:rsidRDefault="00072314" w:rsidP="001D18E6">
            <w:pPr>
              <w:rPr>
                <w:b/>
              </w:rPr>
            </w:pPr>
            <w:r w:rsidRPr="00AF169D">
              <w:rPr>
                <w:b/>
              </w:rPr>
              <w:t>Requirement ID</w:t>
            </w:r>
          </w:p>
          <w:p w14:paraId="7A2836E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3CEF2B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54141BF" w14:textId="77777777" w:rsidR="00072314" w:rsidRPr="00AF169D" w:rsidRDefault="00072314" w:rsidP="001D18E6">
            <w:pPr>
              <w:rPr>
                <w:b/>
              </w:rPr>
            </w:pPr>
            <w:r>
              <w:rPr>
                <w:b/>
              </w:rPr>
              <w:t>Comment</w:t>
            </w:r>
          </w:p>
        </w:tc>
      </w:tr>
      <w:tr w:rsidR="00072314" w14:paraId="6F9B9A2E" w14:textId="77777777" w:rsidTr="001D18E6">
        <w:tc>
          <w:tcPr>
            <w:tcW w:w="1838" w:type="dxa"/>
          </w:tcPr>
          <w:p w14:paraId="4FE4E341" w14:textId="77777777" w:rsidR="00072314" w:rsidRDefault="00072314" w:rsidP="001D18E6"/>
        </w:tc>
        <w:tc>
          <w:tcPr>
            <w:tcW w:w="4253" w:type="dxa"/>
          </w:tcPr>
          <w:p w14:paraId="1AEF217D" w14:textId="77777777" w:rsidR="00072314" w:rsidRDefault="00072314" w:rsidP="001D18E6"/>
        </w:tc>
        <w:tc>
          <w:tcPr>
            <w:tcW w:w="4110" w:type="dxa"/>
          </w:tcPr>
          <w:p w14:paraId="62E468F6" w14:textId="77777777" w:rsidR="00072314" w:rsidRDefault="00072314" w:rsidP="001D18E6"/>
        </w:tc>
      </w:tr>
      <w:tr w:rsidR="00072314" w14:paraId="76512C96" w14:textId="77777777" w:rsidTr="001D18E6">
        <w:tc>
          <w:tcPr>
            <w:tcW w:w="1838" w:type="dxa"/>
          </w:tcPr>
          <w:p w14:paraId="3F76B75E" w14:textId="77777777" w:rsidR="00072314" w:rsidRDefault="00072314" w:rsidP="001D18E6"/>
        </w:tc>
        <w:tc>
          <w:tcPr>
            <w:tcW w:w="4253" w:type="dxa"/>
          </w:tcPr>
          <w:p w14:paraId="48657747" w14:textId="77777777" w:rsidR="00072314" w:rsidRDefault="00072314" w:rsidP="001D18E6"/>
        </w:tc>
        <w:tc>
          <w:tcPr>
            <w:tcW w:w="4110" w:type="dxa"/>
          </w:tcPr>
          <w:p w14:paraId="779DA85F" w14:textId="77777777" w:rsidR="00072314" w:rsidRDefault="00072314" w:rsidP="001D18E6"/>
        </w:tc>
      </w:tr>
      <w:tr w:rsidR="00072314" w14:paraId="20F6DE61" w14:textId="77777777" w:rsidTr="001D18E6">
        <w:tc>
          <w:tcPr>
            <w:tcW w:w="1838" w:type="dxa"/>
          </w:tcPr>
          <w:p w14:paraId="23285BDF" w14:textId="77777777" w:rsidR="00072314" w:rsidRDefault="00072314" w:rsidP="001D18E6">
            <w:r>
              <w:t>…</w:t>
            </w:r>
          </w:p>
        </w:tc>
        <w:tc>
          <w:tcPr>
            <w:tcW w:w="4253" w:type="dxa"/>
          </w:tcPr>
          <w:p w14:paraId="5E594AB5" w14:textId="77777777" w:rsidR="00072314" w:rsidRDefault="00072314" w:rsidP="001D18E6"/>
        </w:tc>
        <w:tc>
          <w:tcPr>
            <w:tcW w:w="4110" w:type="dxa"/>
          </w:tcPr>
          <w:p w14:paraId="2293F3A6" w14:textId="77777777" w:rsidR="00072314" w:rsidRDefault="00072314" w:rsidP="001D18E6"/>
        </w:tc>
      </w:tr>
    </w:tbl>
    <w:p w14:paraId="39BDF61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797D6A8" w14:textId="77777777" w:rsidR="00072314" w:rsidRDefault="00072314" w:rsidP="00072314"/>
    <w:p w14:paraId="2712CB3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70BC5B2" w14:textId="77777777" w:rsidR="001C5864" w:rsidRPr="0017445F" w:rsidRDefault="001C5864" w:rsidP="001C5864">
      <w:pPr>
        <w:pStyle w:val="RERequirement"/>
        <w:shd w:val="clear" w:color="auto" w:fill="F2F2F2" w:themeFill="background1" w:themeFillShade="F2"/>
      </w:pPr>
      <w:r>
        <w:t xml:space="preserve"> Vehicle Status</w:t>
      </w:r>
    </w:p>
    <w:p w14:paraId="39ABEBAC"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137CED32" w14:textId="77777777" w:rsidR="001C5864" w:rsidRDefault="001C5864" w:rsidP="001C5864"/>
    <w:p w14:paraId="3AA4441F" w14:textId="77777777" w:rsidR="001C5864" w:rsidRPr="00287D2F" w:rsidRDefault="001C5864" w:rsidP="001C5864">
      <w:pPr>
        <w:rPr>
          <w:rFonts w:cs="Arial"/>
        </w:rPr>
      </w:pPr>
      <w:r>
        <w:rPr>
          <w:rFonts w:cs="Arial"/>
        </w:rPr>
        <w:t>Satisfied by</w:t>
      </w:r>
      <w:r w:rsidRPr="00287D2F">
        <w:rPr>
          <w:rFonts w:cs="Arial"/>
        </w:rPr>
        <w:t>:</w:t>
      </w:r>
    </w:p>
    <w:p w14:paraId="4AD6328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5C3F2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6BEF8F2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605409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12FCC1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05AA44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701F248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75C9FD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6101A96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17CC54A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77637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8065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ED2C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F806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CF344" w14:textId="77777777" w:rsidR="0009168A" w:rsidRDefault="0009168A"/>
        </w:tc>
      </w:tr>
      <w:tr w:rsidR="007A24FC" w:rsidRPr="00B3499B" w14:paraId="59BC75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DF3F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4F6C9" w14:textId="77777777" w:rsidR="0009168A" w:rsidRDefault="0009168A"/>
        </w:tc>
      </w:tr>
      <w:tr w:rsidR="007A24FC" w:rsidRPr="00B3499B" w14:paraId="5F224B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D526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E766E" w14:textId="77777777" w:rsidR="0009168A" w:rsidRDefault="0009168A"/>
        </w:tc>
      </w:tr>
      <w:tr w:rsidR="007A24FC" w:rsidRPr="00B3499B" w14:paraId="1DD486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0A88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E738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E1C6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803DE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8483F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57C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4CA1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8F4DD73" wp14:editId="64E07F6F">
                  <wp:extent cx="152400" cy="152400"/>
                  <wp:effectExtent l="0" t="0" r="0" b="0"/>
                  <wp:docPr id="100"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55792D0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85AC81" wp14:editId="0A3788EA">
                  <wp:extent cx="152400" cy="152400"/>
                  <wp:effectExtent l="0" t="0" r="0" b="0"/>
                  <wp:docPr id="10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24C0E4C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8C2764" wp14:editId="0ECFEB84">
                  <wp:extent cx="152400" cy="152400"/>
                  <wp:effectExtent l="0" t="0" r="0" b="0"/>
                  <wp:docPr id="10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637A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10D4E" w14:textId="77777777" w:rsidR="0009168A" w:rsidRDefault="0009168A"/>
        </w:tc>
      </w:tr>
      <w:tr w:rsidR="007A24FC" w:rsidRPr="00B3499B" w14:paraId="6E573BF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48CD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BE720"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E9A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465D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36ED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160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3BDF3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A37DFF" w14:textId="77777777" w:rsidR="007A24FC" w:rsidRPr="00B3499B" w:rsidRDefault="00DC7E29" w:rsidP="009737DA">
            <w:pPr>
              <w:rPr>
                <w:rFonts w:cs="Arial"/>
                <w:bCs/>
                <w:color w:val="808080" w:themeColor="background1" w:themeShade="80"/>
                <w:sz w:val="16"/>
                <w:szCs w:val="14"/>
              </w:rPr>
            </w:pPr>
            <w:hyperlink r:id="rId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5536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FDD0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EEC40E" w14:textId="77777777" w:rsidR="007A24FC" w:rsidRDefault="007A24FC" w:rsidP="001C5864">
      <w:pPr>
        <w:rPr>
          <w:rFonts w:cs="Arial"/>
        </w:rPr>
      </w:pPr>
    </w:p>
    <w:p w14:paraId="79E411B8" w14:textId="77777777" w:rsidR="0047267C" w:rsidRDefault="0047267C" w:rsidP="001C5864">
      <w:pPr>
        <w:rPr>
          <w:rFonts w:cs="Arial"/>
        </w:rPr>
      </w:pPr>
    </w:p>
    <w:p w14:paraId="3D88A85F" w14:textId="77777777" w:rsidR="001C5864" w:rsidRPr="0017445F" w:rsidRDefault="001C5864" w:rsidP="001C5864">
      <w:pPr>
        <w:pStyle w:val="RERequirement"/>
        <w:shd w:val="clear" w:color="auto" w:fill="F2F2F2" w:themeFill="background1" w:themeFillShade="F2"/>
      </w:pPr>
      <w:bookmarkStart w:id="121" w:name="_fa2846cebd1953e849aa16dd897e824a"/>
      <w:bookmarkEnd w:id="121"/>
      <w:r>
        <w:t xml:space="preserve"> OSA Detection</w:t>
      </w:r>
    </w:p>
    <w:p w14:paraId="3EB006F9" w14:textId="77777777" w:rsidR="001C5864" w:rsidRDefault="001C5864" w:rsidP="001C5864">
      <w:pPr>
        <w:rPr>
          <w:rFonts w:cs="Arial"/>
        </w:rPr>
      </w:pPr>
      <w:r>
        <w:rPr>
          <w:rFonts w:cs="Arial"/>
        </w:rPr>
        <w:t>The ECM_HEV module shall receive the signal "AirAmb_Te_Actl" from the ambient temperature sensor</w:t>
      </w:r>
    </w:p>
    <w:p w14:paraId="02085CB9" w14:textId="77777777" w:rsidR="001C5864" w:rsidRDefault="001C5864" w:rsidP="001C5864"/>
    <w:p w14:paraId="15D9C5A7" w14:textId="77777777" w:rsidR="001C5864" w:rsidRPr="00287D2F" w:rsidRDefault="001C5864" w:rsidP="001C5864">
      <w:pPr>
        <w:rPr>
          <w:rFonts w:cs="Arial"/>
        </w:rPr>
      </w:pPr>
      <w:r>
        <w:rPr>
          <w:rFonts w:cs="Arial"/>
        </w:rPr>
        <w:t>Satisfied by</w:t>
      </w:r>
      <w:r w:rsidRPr="00287D2F">
        <w:rPr>
          <w:rFonts w:cs="Arial"/>
        </w:rPr>
        <w:t>:</w:t>
      </w:r>
    </w:p>
    <w:p w14:paraId="5E80641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8CE80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7EAF13C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2CBEF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7EB5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5A48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74A2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458AB" w14:textId="77777777" w:rsidR="0009168A" w:rsidRDefault="0009168A"/>
        </w:tc>
      </w:tr>
      <w:tr w:rsidR="007A24FC" w:rsidRPr="00B3499B" w14:paraId="3C1685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8A30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38F1F" w14:textId="77777777" w:rsidR="0009168A" w:rsidRDefault="0009168A"/>
        </w:tc>
      </w:tr>
      <w:tr w:rsidR="007A24FC" w:rsidRPr="00B3499B" w14:paraId="392ECB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DDED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AF250" w14:textId="77777777" w:rsidR="0009168A" w:rsidRDefault="0009168A"/>
        </w:tc>
      </w:tr>
      <w:tr w:rsidR="007A24FC" w:rsidRPr="00B3499B" w14:paraId="31A257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EDCB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5F14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635B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790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75C71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825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DE82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8AE5AB" wp14:editId="4099AC3C">
                  <wp:extent cx="152400" cy="152400"/>
                  <wp:effectExtent l="0" t="0" r="0" b="0"/>
                  <wp:docPr id="106" name="Picture -873149929.jpg" descr="-873149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87314992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F0C2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34AE1" w14:textId="77777777" w:rsidR="0009168A" w:rsidRDefault="0009168A"/>
        </w:tc>
      </w:tr>
      <w:tr w:rsidR="007A24FC" w:rsidRPr="00B3499B" w14:paraId="3B1A42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A4A0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77FB2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A57E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A881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2BD8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ADDD9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A3E248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657511" w14:textId="77777777" w:rsidR="007A24FC" w:rsidRPr="00B3499B" w:rsidRDefault="00DC7E29" w:rsidP="009737DA">
            <w:pPr>
              <w:rPr>
                <w:rFonts w:cs="Arial"/>
                <w:bCs/>
                <w:color w:val="808080" w:themeColor="background1" w:themeShade="80"/>
                <w:sz w:val="16"/>
                <w:szCs w:val="14"/>
              </w:rPr>
            </w:pPr>
            <w:hyperlink r:id="rId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4906C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61F5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0C1E8B" w14:textId="77777777" w:rsidR="007A24FC" w:rsidRDefault="007A24FC" w:rsidP="001C5864">
      <w:pPr>
        <w:rPr>
          <w:rFonts w:cs="Arial"/>
        </w:rPr>
      </w:pPr>
    </w:p>
    <w:p w14:paraId="74FC899E" w14:textId="77777777" w:rsidR="0047267C" w:rsidRDefault="0047267C" w:rsidP="001C5864">
      <w:pPr>
        <w:rPr>
          <w:rFonts w:cs="Arial"/>
        </w:rPr>
      </w:pPr>
    </w:p>
    <w:p w14:paraId="17386B6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Climate Controller</w:t>
      </w:r>
    </w:p>
    <w:p w14:paraId="6A7D5C1B" w14:textId="77777777" w:rsidR="00210E01" w:rsidRDefault="00210E01" w:rsidP="00210E01">
      <w:r>
        <w:t>Climate Controller</w:t>
      </w:r>
    </w:p>
    <w:p w14:paraId="66436427" w14:textId="77777777" w:rsidR="00072314" w:rsidRDefault="00072314" w:rsidP="00072314"/>
    <w:p w14:paraId="42661F0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2714ED7" wp14:editId="2FEA6E2A">
            <wp:extent cx="152400" cy="152400"/>
            <wp:effectExtent l="0" t="0" r="0" b="0"/>
            <wp:docPr id="10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Cabin and Battery Temperatures</w:t>
      </w:r>
    </w:p>
    <w:p w14:paraId="62C1613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FBAE5ED" w14:textId="77777777" w:rsidR="00072314" w:rsidRPr="003B799F" w:rsidRDefault="00072314" w:rsidP="00072314"/>
    <w:p w14:paraId="30138D5D" w14:textId="77777777" w:rsidR="00072314" w:rsidRDefault="00072314" w:rsidP="00072314">
      <w:pPr>
        <w:pStyle w:val="Heading6"/>
        <w:keepNext w:val="0"/>
        <w:tabs>
          <w:tab w:val="clear" w:pos="900"/>
          <w:tab w:val="left" w:pos="709"/>
        </w:tabs>
        <w:spacing w:before="240"/>
        <w:rPr>
          <w:lang w:val="en-GB"/>
        </w:rPr>
      </w:pPr>
      <w:r>
        <w:rPr>
          <w:lang w:val="en-GB"/>
        </w:rPr>
        <w:t>Inputs</w:t>
      </w:r>
    </w:p>
    <w:p w14:paraId="7923019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8C7F20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0479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CA06E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CE5E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C0C2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B3A7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DC7B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34F9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BD1D9E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BBA4F6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1404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FA8BEC"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41D6D12C" w14:textId="77777777" w:rsidR="0046438F" w:rsidRPr="00740CDD" w:rsidRDefault="0046438F" w:rsidP="00927ADC">
            <w:pPr>
              <w:pStyle w:val="VelocityScript"/>
              <w:rPr>
                <w:color w:val="00B0F0"/>
              </w:rPr>
            </w:pPr>
          </w:p>
          <w:p w14:paraId="69236929" w14:textId="77777777" w:rsidR="004C0655" w:rsidRPr="007215C5" w:rsidRDefault="004C0655" w:rsidP="004F0393">
            <w:pPr>
              <w:pStyle w:val="VelocityScript"/>
            </w:pPr>
          </w:p>
          <w:p w14:paraId="0E86447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FDDC7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FF29B4" w14:textId="77777777" w:rsidR="00C84B54" w:rsidRDefault="00C84B54" w:rsidP="00090710">
            <w:pPr>
              <w:pStyle w:val="VelocityScript"/>
            </w:pPr>
          </w:p>
          <w:p w14:paraId="4FEFB6E1" w14:textId="77777777" w:rsidR="00C84B54" w:rsidRDefault="00C84B54" w:rsidP="00090710">
            <w:pPr>
              <w:pStyle w:val="VelocityScript"/>
            </w:pPr>
          </w:p>
          <w:p w14:paraId="3A47C36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21502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0D491B" w14:textId="77777777" w:rsidR="0009168A" w:rsidRDefault="0009168A"/>
        </w:tc>
      </w:tr>
      <w:tr w:rsidR="00EB31D7" w:rsidRPr="00B3499B" w14:paraId="004CB2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83E30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FAA4702"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3272F709" w14:textId="77777777" w:rsidR="0046438F" w:rsidRPr="00740CDD" w:rsidRDefault="0046438F" w:rsidP="00927ADC">
            <w:pPr>
              <w:pStyle w:val="VelocityScript"/>
              <w:rPr>
                <w:color w:val="00B0F0"/>
              </w:rPr>
            </w:pPr>
          </w:p>
          <w:p w14:paraId="7F7BEFE7" w14:textId="77777777" w:rsidR="004C0655" w:rsidRPr="007215C5" w:rsidRDefault="004C0655" w:rsidP="004F0393">
            <w:pPr>
              <w:pStyle w:val="VelocityScript"/>
            </w:pPr>
          </w:p>
          <w:p w14:paraId="50AF76B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6B1A62"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006C2" w14:textId="77777777" w:rsidR="00C84B54" w:rsidRDefault="00C84B54" w:rsidP="00090710">
            <w:pPr>
              <w:pStyle w:val="VelocityScript"/>
            </w:pPr>
          </w:p>
          <w:p w14:paraId="7E6FFC57" w14:textId="77777777" w:rsidR="00C84B54" w:rsidRDefault="00C84B54" w:rsidP="00090710">
            <w:pPr>
              <w:pStyle w:val="VelocityScript"/>
            </w:pPr>
          </w:p>
          <w:p w14:paraId="29309AD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B08F5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7875D1" w14:textId="77777777" w:rsidR="0009168A" w:rsidRDefault="0009168A"/>
        </w:tc>
      </w:tr>
      <w:tr w:rsidR="00EB31D7" w:rsidRPr="00B3499B" w14:paraId="651249B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55E3D3" w14:textId="77777777" w:rsidR="00EB31D7" w:rsidRPr="00B3499B" w:rsidRDefault="00DC7E29" w:rsidP="00236BAE">
            <w:pPr>
              <w:rPr>
                <w:rFonts w:cs="Arial"/>
                <w:bCs/>
                <w:color w:val="808080" w:themeColor="background1" w:themeShade="80"/>
                <w:sz w:val="16"/>
                <w:szCs w:val="14"/>
              </w:rPr>
            </w:pPr>
            <w:hyperlink r:id="rId8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1DB1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FB7F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A3F27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Cabin and Battery Temperatures</w:t>
      </w:r>
    </w:p>
    <w:p w14:paraId="71997D0B" w14:textId="77777777" w:rsidR="008C50D1" w:rsidRPr="00E23282" w:rsidRDefault="008C50D1" w:rsidP="00072314"/>
    <w:p w14:paraId="285F099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122"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2D065FA" w14:textId="77777777" w:rsidR="00072314" w:rsidRDefault="00072314" w:rsidP="001D18E6">
            <w:pPr>
              <w:rPr>
                <w:sz w:val="18"/>
              </w:rPr>
            </w:pPr>
            <w:r w:rsidRPr="00D20BE7">
              <w:rPr>
                <w:sz w:val="18"/>
              </w:rPr>
              <w:t xml:space="preserve">Name </w:t>
            </w:r>
            <w:r>
              <w:rPr>
                <w:sz w:val="18"/>
              </w:rPr>
              <w:t>of aTechnical Signal, e.g.:</w:t>
            </w:r>
          </w:p>
          <w:p w14:paraId="4FE4F42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78195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3712B3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794E767" w14:textId="77777777" w:rsidR="00072314" w:rsidRDefault="00072314" w:rsidP="001D18E6">
            <w:pPr>
              <w:rPr>
                <w:rFonts w:cs="Arial"/>
                <w:sz w:val="14"/>
              </w:rPr>
            </w:pPr>
          </w:p>
          <w:p w14:paraId="367E3A4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38D8F4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8BF65F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1B6E1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FE6D41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6563B69F" w14:textId="77777777" w:rsidR="00072314" w:rsidRDefault="00072314" w:rsidP="001D18E6">
            <w:pPr>
              <w:ind w:left="360"/>
              <w:rPr>
                <w:rFonts w:cs="Arial"/>
                <w:sz w:val="18"/>
              </w:rPr>
            </w:pPr>
          </w:p>
          <w:p w14:paraId="3D61CF0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C50DEA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4" w:history="1">
              <w:r w:rsidRPr="008D2226">
                <w:rPr>
                  <w:rStyle w:val="Hyperlink"/>
                  <w:rFonts w:ascii="Arial" w:hAnsi="Arial" w:cs="Arial"/>
                  <w:i/>
                  <w:sz w:val="14"/>
                </w:rPr>
                <w:t>FNV2</w:t>
              </w:r>
            </w:hyperlink>
            <w:r w:rsidRPr="008D2226">
              <w:rPr>
                <w:rFonts w:ascii="Arial" w:hAnsi="Arial" w:cs="Arial"/>
                <w:sz w:val="14"/>
              </w:rPr>
              <w:t xml:space="preserve">). </w:t>
            </w:r>
          </w:p>
          <w:p w14:paraId="757B21C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FCAEF03" w14:textId="77777777" w:rsidR="00072314" w:rsidRDefault="00072314" w:rsidP="001D18E6">
            <w:pPr>
              <w:rPr>
                <w:rFonts w:cs="Arial"/>
                <w:sz w:val="14"/>
              </w:rPr>
            </w:pPr>
          </w:p>
          <w:p w14:paraId="7740105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BBE1B1C" w14:textId="77777777" w:rsidTr="001D18E6">
        <w:trPr>
          <w:trHeight w:val="70"/>
        </w:trPr>
        <w:tc>
          <w:tcPr>
            <w:tcW w:w="1696" w:type="dxa"/>
            <w:noWrap/>
          </w:tcPr>
          <w:p w14:paraId="2E1C4BA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E8E60E5" w14:textId="77777777" w:rsidR="00072314" w:rsidRPr="00D20BE7" w:rsidRDefault="00072314" w:rsidP="001D18E6">
            <w:pPr>
              <w:rPr>
                <w:color w:val="000000" w:themeColor="text1"/>
                <w:sz w:val="18"/>
              </w:rPr>
            </w:pPr>
          </w:p>
        </w:tc>
        <w:tc>
          <w:tcPr>
            <w:tcW w:w="1843" w:type="dxa"/>
          </w:tcPr>
          <w:p w14:paraId="0727D8E8" w14:textId="77777777" w:rsidR="00072314" w:rsidRPr="00D20BE7" w:rsidRDefault="00072314" w:rsidP="001D18E6">
            <w:pPr>
              <w:rPr>
                <w:color w:val="000000" w:themeColor="text1"/>
                <w:sz w:val="18"/>
              </w:rPr>
            </w:pPr>
          </w:p>
        </w:tc>
        <w:tc>
          <w:tcPr>
            <w:tcW w:w="1984" w:type="dxa"/>
          </w:tcPr>
          <w:p w14:paraId="1EB8FA19" w14:textId="77777777" w:rsidR="00072314" w:rsidRPr="00D20BE7" w:rsidRDefault="00072314" w:rsidP="001D18E6">
            <w:pPr>
              <w:rPr>
                <w:color w:val="000000" w:themeColor="text1"/>
                <w:sz w:val="18"/>
              </w:rPr>
            </w:pPr>
          </w:p>
        </w:tc>
        <w:tc>
          <w:tcPr>
            <w:tcW w:w="2693" w:type="dxa"/>
          </w:tcPr>
          <w:p w14:paraId="395F654D" w14:textId="77777777" w:rsidR="00072314" w:rsidRPr="00D20BE7" w:rsidRDefault="00072314" w:rsidP="001D18E6">
            <w:pPr>
              <w:rPr>
                <w:color w:val="000000" w:themeColor="text1"/>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bookmarkEnd w:id="122"/>
      <w:proofErr w:type="gramEnd"/>
    </w:p>
    <w:p w14:paraId="60FF52E6" w14:textId="77777777" w:rsidR="00072314" w:rsidRPr="00612064" w:rsidRDefault="00072314" w:rsidP="00072314">
      <w:pPr>
        <w:spacing w:before="20"/>
        <w:rPr>
          <w:vanish/>
        </w:rPr>
      </w:pPr>
    </w:p>
    <w:p w14:paraId="3E1C1D1E" w14:textId="77777777" w:rsidR="00072314" w:rsidRDefault="00072314" w:rsidP="00072314">
      <w:pPr>
        <w:pStyle w:val="Heading6"/>
        <w:keepNext w:val="0"/>
        <w:tabs>
          <w:tab w:val="clear" w:pos="900"/>
          <w:tab w:val="left" w:pos="709"/>
        </w:tabs>
        <w:spacing w:before="240"/>
      </w:pPr>
      <w:r>
        <w:t>Parameters</w:t>
      </w:r>
    </w:p>
    <w:p w14:paraId="5795E06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9B20EC" w14:textId="77777777" w:rsidTr="001D18E6">
        <w:trPr>
          <w:trHeight w:val="161"/>
        </w:trPr>
        <w:tc>
          <w:tcPr>
            <w:tcW w:w="1838" w:type="dxa"/>
            <w:shd w:val="clear" w:color="auto" w:fill="D9D9D9" w:themeFill="background1" w:themeFillShade="D9"/>
            <w:noWrap/>
            <w:hideMark/>
          </w:tcPr>
          <w:p w14:paraId="2BCE23A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3AE13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3DFA8A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55805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2A08A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A517AEF" w14:textId="77777777" w:rsidTr="001D18E6">
        <w:trPr>
          <w:trHeight w:val="70"/>
        </w:trPr>
        <w:tc>
          <w:tcPr>
            <w:tcW w:w="1838" w:type="dxa"/>
            <w:noWrap/>
          </w:tcPr>
          <w:p w14:paraId="264ADC4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0F20BE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0C0656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24123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FFF063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77E7B6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717F411" w14:textId="77777777" w:rsidTr="001D18E6">
        <w:trPr>
          <w:trHeight w:val="71"/>
        </w:trPr>
        <w:tc>
          <w:tcPr>
            <w:tcW w:w="1838" w:type="dxa"/>
            <w:noWrap/>
          </w:tcPr>
          <w:p w14:paraId="62E5EC1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99F9403" w14:textId="77777777" w:rsidR="00072314" w:rsidRPr="00D14691" w:rsidRDefault="00072314" w:rsidP="001D18E6">
            <w:pPr>
              <w:rPr>
                <w:color w:val="000000" w:themeColor="text1"/>
              </w:rPr>
            </w:pPr>
          </w:p>
        </w:tc>
        <w:tc>
          <w:tcPr>
            <w:tcW w:w="1701" w:type="dxa"/>
          </w:tcPr>
          <w:p w14:paraId="69FE0683" w14:textId="77777777" w:rsidR="00072314" w:rsidRPr="00D14691" w:rsidRDefault="00072314" w:rsidP="001D18E6">
            <w:pPr>
              <w:rPr>
                <w:color w:val="000000" w:themeColor="text1"/>
              </w:rPr>
            </w:pPr>
          </w:p>
        </w:tc>
        <w:tc>
          <w:tcPr>
            <w:tcW w:w="1417" w:type="dxa"/>
            <w:noWrap/>
          </w:tcPr>
          <w:p w14:paraId="514CBE1C" w14:textId="77777777" w:rsidR="00072314" w:rsidRPr="00D14691" w:rsidRDefault="00072314" w:rsidP="001D18E6">
            <w:pPr>
              <w:rPr>
                <w:color w:val="000000" w:themeColor="text1"/>
              </w:rPr>
            </w:pPr>
          </w:p>
        </w:tc>
        <w:tc>
          <w:tcPr>
            <w:tcW w:w="3402" w:type="dxa"/>
          </w:tcPr>
          <w:p w14:paraId="08260EF1" w14:textId="77777777" w:rsidR="00072314" w:rsidRPr="00D14691" w:rsidRDefault="00072314" w:rsidP="001D18E6">
            <w:pPr>
              <w:rPr>
                <w:color w:val="000000" w:themeColor="text1"/>
              </w:rPr>
            </w:pPr>
          </w:p>
        </w:tc>
      </w:tr>
    </w:tbl>
    <w:p w14:paraId="2CFAF2B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23E1559" w14:textId="77777777" w:rsidR="003678EC" w:rsidRPr="003678EC" w:rsidRDefault="003678EC" w:rsidP="003678EC">
      <w:pPr>
        <w:rPr>
          <w:lang w:val="en-GB"/>
        </w:rPr>
      </w:pPr>
    </w:p>
    <w:p w14:paraId="12C5BA0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67E1E9E" w14:textId="77777777" w:rsidR="00072314" w:rsidRPr="003225C9" w:rsidRDefault="00072314" w:rsidP="00072314">
      <w:pPr>
        <w:tabs>
          <w:tab w:val="left" w:pos="284"/>
          <w:tab w:val="left" w:pos="851"/>
        </w:tabs>
      </w:pPr>
    </w:p>
    <w:p w14:paraId="6F69743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9BE2C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5DAFF8" w14:textId="77777777" w:rsidTr="001D18E6">
        <w:tc>
          <w:tcPr>
            <w:tcW w:w="1934" w:type="dxa"/>
            <w:shd w:val="clear" w:color="auto" w:fill="D9D9D9" w:themeFill="background1" w:themeFillShade="D9"/>
          </w:tcPr>
          <w:p w14:paraId="6658D2AC" w14:textId="77777777" w:rsidR="00072314" w:rsidRDefault="00072314" w:rsidP="001D18E6">
            <w:pPr>
              <w:rPr>
                <w:b/>
              </w:rPr>
            </w:pPr>
            <w:r w:rsidRPr="00AF169D">
              <w:rPr>
                <w:b/>
              </w:rPr>
              <w:t>Requirement ID</w:t>
            </w:r>
          </w:p>
          <w:p w14:paraId="7897088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52EAFB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B17810D" w14:textId="77777777" w:rsidR="00072314" w:rsidRDefault="00072314" w:rsidP="001D18E6">
            <w:pPr>
              <w:rPr>
                <w:b/>
              </w:rPr>
            </w:pPr>
            <w:r>
              <w:rPr>
                <w:b/>
              </w:rPr>
              <w:t>Modification</w:t>
            </w:r>
          </w:p>
        </w:tc>
        <w:tc>
          <w:tcPr>
            <w:tcW w:w="1712" w:type="dxa"/>
            <w:shd w:val="clear" w:color="auto" w:fill="D9D9D9" w:themeFill="background1" w:themeFillShade="D9"/>
          </w:tcPr>
          <w:p w14:paraId="4FBEC8CE" w14:textId="77777777" w:rsidR="00072314" w:rsidRDefault="00072314" w:rsidP="001D18E6">
            <w:pPr>
              <w:rPr>
                <w:b/>
              </w:rPr>
            </w:pPr>
            <w:r w:rsidRPr="00AF169D">
              <w:rPr>
                <w:b/>
              </w:rPr>
              <w:t xml:space="preserve">Requirement </w:t>
            </w:r>
            <w:r>
              <w:rPr>
                <w:b/>
              </w:rPr>
              <w:t>ID</w:t>
            </w:r>
          </w:p>
          <w:p w14:paraId="652A750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8D97B58" w14:textId="77777777" w:rsidR="00072314" w:rsidRPr="00AF169D" w:rsidRDefault="00072314" w:rsidP="001D18E6">
            <w:pPr>
              <w:rPr>
                <w:b/>
              </w:rPr>
            </w:pPr>
            <w:r>
              <w:rPr>
                <w:b/>
              </w:rPr>
              <w:t>Comment</w:t>
            </w:r>
          </w:p>
        </w:tc>
      </w:tr>
      <w:tr w:rsidR="00072314" w14:paraId="5A516933" w14:textId="77777777" w:rsidTr="001D18E6">
        <w:tc>
          <w:tcPr>
            <w:tcW w:w="1934" w:type="dxa"/>
          </w:tcPr>
          <w:p w14:paraId="37347E22" w14:textId="77777777" w:rsidR="00072314" w:rsidRPr="000F4E8B" w:rsidRDefault="00072314" w:rsidP="001D18E6">
            <w:r w:rsidRPr="000F4E8B">
              <w:t>REQ_abc</w:t>
            </w:r>
          </w:p>
        </w:tc>
        <w:tc>
          <w:tcPr>
            <w:tcW w:w="2177" w:type="dxa"/>
          </w:tcPr>
          <w:p w14:paraId="73D7AB4D" w14:textId="77777777" w:rsidR="00072314" w:rsidRPr="000F4E8B" w:rsidRDefault="00072314" w:rsidP="001D18E6"/>
        </w:tc>
        <w:sdt>
          <w:sdtPr>
            <w:alias w:val="Modification"/>
            <w:tag w:val="Modification"/>
            <w:id w:val="-13611138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3D397B8" w14:textId="77777777" w:rsidR="00072314" w:rsidRPr="000F4E8B" w:rsidRDefault="00072314" w:rsidP="001D18E6">
                <w:r w:rsidRPr="000F4E8B">
                  <w:t>Removed</w:t>
                </w:r>
              </w:p>
            </w:tc>
          </w:sdtContent>
        </w:sdt>
        <w:tc>
          <w:tcPr>
            <w:tcW w:w="1712" w:type="dxa"/>
          </w:tcPr>
          <w:p w14:paraId="1DA98605" w14:textId="77777777" w:rsidR="00072314" w:rsidRPr="000F4E8B" w:rsidRDefault="00072314" w:rsidP="001D18E6">
            <w:r w:rsidRPr="000F4E8B">
              <w:t>--</w:t>
            </w:r>
          </w:p>
        </w:tc>
        <w:tc>
          <w:tcPr>
            <w:tcW w:w="2958" w:type="dxa"/>
          </w:tcPr>
          <w:p w14:paraId="0B8722DF" w14:textId="77777777" w:rsidR="00072314" w:rsidRPr="000F4E8B" w:rsidRDefault="00072314" w:rsidP="001D18E6"/>
        </w:tc>
      </w:tr>
      <w:tr w:rsidR="00072314" w14:paraId="0E006B22" w14:textId="77777777" w:rsidTr="001D18E6">
        <w:tc>
          <w:tcPr>
            <w:tcW w:w="1934" w:type="dxa"/>
          </w:tcPr>
          <w:p w14:paraId="003DBF78" w14:textId="77777777" w:rsidR="00072314" w:rsidRPr="000F4E8B" w:rsidRDefault="00072314" w:rsidP="001D18E6">
            <w:r w:rsidRPr="000F4E8B">
              <w:t>REQ_def</w:t>
            </w:r>
          </w:p>
        </w:tc>
        <w:tc>
          <w:tcPr>
            <w:tcW w:w="2177" w:type="dxa"/>
          </w:tcPr>
          <w:p w14:paraId="5BE70E52" w14:textId="77777777" w:rsidR="00072314" w:rsidRPr="000F4E8B" w:rsidRDefault="00072314" w:rsidP="001D18E6"/>
        </w:tc>
        <w:sdt>
          <w:sdtPr>
            <w:alias w:val="Modification"/>
            <w:tag w:val="Modification"/>
            <w:id w:val="-9974241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A1D54AE" w14:textId="77777777" w:rsidR="00072314" w:rsidRPr="000F4E8B" w:rsidRDefault="00072314" w:rsidP="001D18E6">
                <w:r w:rsidRPr="000F4E8B">
                  <w:t>Replaced</w:t>
                </w:r>
              </w:p>
            </w:tc>
          </w:sdtContent>
        </w:sdt>
        <w:tc>
          <w:tcPr>
            <w:tcW w:w="1712" w:type="dxa"/>
          </w:tcPr>
          <w:p w14:paraId="04E4A7F4" w14:textId="77777777" w:rsidR="00072314" w:rsidRPr="000F4E8B" w:rsidRDefault="00072314" w:rsidP="001D18E6">
            <w:r w:rsidRPr="000F4E8B">
              <w:t>REQ_xyz</w:t>
            </w:r>
          </w:p>
        </w:tc>
        <w:tc>
          <w:tcPr>
            <w:tcW w:w="2958" w:type="dxa"/>
          </w:tcPr>
          <w:p w14:paraId="530BFD47" w14:textId="77777777" w:rsidR="00072314" w:rsidRPr="000F4E8B" w:rsidRDefault="00072314" w:rsidP="001D18E6"/>
        </w:tc>
      </w:tr>
      <w:tr w:rsidR="00072314" w14:paraId="14FEBC0D" w14:textId="77777777" w:rsidTr="001D18E6">
        <w:tc>
          <w:tcPr>
            <w:tcW w:w="1934" w:type="dxa"/>
          </w:tcPr>
          <w:p w14:paraId="411A9EC4" w14:textId="77777777" w:rsidR="00072314" w:rsidRPr="000F4E8B" w:rsidRDefault="00072314" w:rsidP="001D18E6">
            <w:r w:rsidRPr="000F4E8B">
              <w:t>--</w:t>
            </w:r>
          </w:p>
        </w:tc>
        <w:tc>
          <w:tcPr>
            <w:tcW w:w="2177" w:type="dxa"/>
          </w:tcPr>
          <w:p w14:paraId="35498D83" w14:textId="77777777" w:rsidR="00072314" w:rsidRPr="000F4E8B" w:rsidRDefault="00072314" w:rsidP="001D18E6"/>
        </w:tc>
        <w:sdt>
          <w:sdtPr>
            <w:alias w:val="Modification"/>
            <w:tag w:val="Modification"/>
            <w:id w:val="9025593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1C698EE" w14:textId="77777777" w:rsidR="00072314" w:rsidRPr="000F4E8B" w:rsidRDefault="00072314" w:rsidP="001D18E6">
                <w:r w:rsidRPr="000F4E8B">
                  <w:t>Added</w:t>
                </w:r>
              </w:p>
            </w:tc>
          </w:sdtContent>
        </w:sdt>
        <w:tc>
          <w:tcPr>
            <w:tcW w:w="1712" w:type="dxa"/>
          </w:tcPr>
          <w:p w14:paraId="2047B756" w14:textId="77777777" w:rsidR="00072314" w:rsidRPr="000F4E8B" w:rsidRDefault="00072314" w:rsidP="001D18E6">
            <w:r w:rsidRPr="000F4E8B">
              <w:t>REQ_123</w:t>
            </w:r>
          </w:p>
        </w:tc>
        <w:tc>
          <w:tcPr>
            <w:tcW w:w="2958" w:type="dxa"/>
          </w:tcPr>
          <w:p w14:paraId="7A511E27" w14:textId="77777777" w:rsidR="00072314" w:rsidRPr="000F4E8B" w:rsidRDefault="00072314" w:rsidP="001D18E6"/>
        </w:tc>
      </w:tr>
    </w:tbl>
    <w:p w14:paraId="0B80F832"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BE55D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27B7BCA" w14:textId="77777777" w:rsidTr="001D18E6">
        <w:tc>
          <w:tcPr>
            <w:tcW w:w="1838" w:type="dxa"/>
            <w:shd w:val="clear" w:color="auto" w:fill="D9D9D9" w:themeFill="background1" w:themeFillShade="D9"/>
          </w:tcPr>
          <w:p w14:paraId="39F0752C" w14:textId="77777777" w:rsidR="00072314" w:rsidRDefault="00072314" w:rsidP="001D18E6">
            <w:pPr>
              <w:rPr>
                <w:b/>
              </w:rPr>
            </w:pPr>
            <w:r w:rsidRPr="00AF169D">
              <w:rPr>
                <w:b/>
              </w:rPr>
              <w:t>Requirement ID</w:t>
            </w:r>
          </w:p>
          <w:p w14:paraId="58CBDEE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032BCB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57EF4A0" w14:textId="77777777" w:rsidR="00072314" w:rsidRPr="00AF169D" w:rsidRDefault="00072314" w:rsidP="001D18E6">
            <w:pPr>
              <w:rPr>
                <w:b/>
              </w:rPr>
            </w:pPr>
            <w:r>
              <w:rPr>
                <w:b/>
              </w:rPr>
              <w:t>Comment</w:t>
            </w:r>
          </w:p>
        </w:tc>
      </w:tr>
      <w:tr w:rsidR="00072314" w14:paraId="4C430077" w14:textId="77777777" w:rsidTr="001D18E6">
        <w:tc>
          <w:tcPr>
            <w:tcW w:w="1838" w:type="dxa"/>
          </w:tcPr>
          <w:p w14:paraId="5648A9CE" w14:textId="77777777" w:rsidR="00072314" w:rsidRDefault="00072314" w:rsidP="001D18E6"/>
        </w:tc>
        <w:tc>
          <w:tcPr>
            <w:tcW w:w="4253" w:type="dxa"/>
          </w:tcPr>
          <w:p w14:paraId="3CA7313C" w14:textId="77777777" w:rsidR="00072314" w:rsidRDefault="00072314" w:rsidP="001D18E6"/>
        </w:tc>
        <w:tc>
          <w:tcPr>
            <w:tcW w:w="4110" w:type="dxa"/>
          </w:tcPr>
          <w:p w14:paraId="75189CC4" w14:textId="77777777" w:rsidR="00072314" w:rsidRDefault="00072314" w:rsidP="001D18E6"/>
        </w:tc>
      </w:tr>
      <w:tr w:rsidR="00072314" w14:paraId="7938F2EE" w14:textId="77777777" w:rsidTr="001D18E6">
        <w:tc>
          <w:tcPr>
            <w:tcW w:w="1838" w:type="dxa"/>
          </w:tcPr>
          <w:p w14:paraId="4175B969" w14:textId="77777777" w:rsidR="00072314" w:rsidRDefault="00072314" w:rsidP="001D18E6"/>
        </w:tc>
        <w:tc>
          <w:tcPr>
            <w:tcW w:w="4253" w:type="dxa"/>
          </w:tcPr>
          <w:p w14:paraId="5C56C55D" w14:textId="77777777" w:rsidR="00072314" w:rsidRDefault="00072314" w:rsidP="001D18E6"/>
        </w:tc>
        <w:tc>
          <w:tcPr>
            <w:tcW w:w="4110" w:type="dxa"/>
          </w:tcPr>
          <w:p w14:paraId="07DE60EC" w14:textId="77777777" w:rsidR="00072314" w:rsidRDefault="00072314" w:rsidP="001D18E6"/>
        </w:tc>
      </w:tr>
      <w:tr w:rsidR="00072314" w14:paraId="5957B929" w14:textId="77777777" w:rsidTr="001D18E6">
        <w:tc>
          <w:tcPr>
            <w:tcW w:w="1838" w:type="dxa"/>
          </w:tcPr>
          <w:p w14:paraId="18CC9351" w14:textId="77777777" w:rsidR="00072314" w:rsidRDefault="00072314" w:rsidP="001D18E6">
            <w:r>
              <w:t>…</w:t>
            </w:r>
          </w:p>
        </w:tc>
        <w:tc>
          <w:tcPr>
            <w:tcW w:w="4253" w:type="dxa"/>
          </w:tcPr>
          <w:p w14:paraId="7B3C51D4" w14:textId="77777777" w:rsidR="00072314" w:rsidRDefault="00072314" w:rsidP="001D18E6"/>
        </w:tc>
        <w:tc>
          <w:tcPr>
            <w:tcW w:w="4110" w:type="dxa"/>
          </w:tcPr>
          <w:p w14:paraId="541C3630" w14:textId="77777777" w:rsidR="00072314" w:rsidRDefault="00072314" w:rsidP="001D18E6"/>
        </w:tc>
      </w:tr>
    </w:tbl>
    <w:p w14:paraId="15673F0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4EA9171" w14:textId="77777777" w:rsidR="00072314" w:rsidRDefault="00072314" w:rsidP="00072314"/>
    <w:p w14:paraId="25DA6CF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936CE4" w14:textId="77777777" w:rsidR="001C5864" w:rsidRPr="0017445F" w:rsidRDefault="001C5864" w:rsidP="001C5864">
      <w:pPr>
        <w:pStyle w:val="RERequirement"/>
        <w:shd w:val="clear" w:color="auto" w:fill="F2F2F2" w:themeFill="background1" w:themeFillShade="F2"/>
      </w:pPr>
      <w:bookmarkStart w:id="123" w:name="_bd75126f5e0da338d20d442801ccda87"/>
      <w:bookmarkEnd w:id="123"/>
      <w:r>
        <w:t xml:space="preserve"> Check Cooling Conditions</w:t>
      </w:r>
    </w:p>
    <w:p w14:paraId="7DC537E6" w14:textId="77777777" w:rsidR="001C5864" w:rsidRDefault="001C5864" w:rsidP="001C5864">
      <w:pPr>
        <w:rPr>
          <w:rFonts w:cs="Arial"/>
        </w:rPr>
      </w:pPr>
      <w:r>
        <w:rPr>
          <w:rFonts w:cs="Arial"/>
        </w:rPr>
        <w:t xml:space="preserve">When the HPCM module is awakened, it shall check signals "Cabn_Amb_Te_Actl", "AirAmb_Te_Actl", and "HV_Amb_Te_Actl" and if cooling is needed retrieve  signals "FANON", "FANONAC", "NONE" or "FANOFF"  </w:t>
      </w:r>
    </w:p>
    <w:p w14:paraId="11FE60ED" w14:textId="77777777" w:rsidR="001C5864" w:rsidRDefault="001C5864" w:rsidP="001C5864"/>
    <w:p w14:paraId="66D92D00" w14:textId="77777777" w:rsidR="001C5864" w:rsidRPr="00287D2F" w:rsidRDefault="001C5864" w:rsidP="001C5864">
      <w:pPr>
        <w:rPr>
          <w:rFonts w:cs="Arial"/>
        </w:rPr>
      </w:pPr>
      <w:r>
        <w:rPr>
          <w:rFonts w:cs="Arial"/>
        </w:rPr>
        <w:t>Satisfied by</w:t>
      </w:r>
      <w:r w:rsidRPr="00287D2F">
        <w:rPr>
          <w:rFonts w:cs="Arial"/>
        </w:rPr>
        <w:t>:</w:t>
      </w:r>
    </w:p>
    <w:p w14:paraId="34A04F1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506E30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Cabin and Battery Temperatures</w:t>
      </w:r>
    </w:p>
    <w:p w14:paraId="7440237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5B9D4E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BE51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F7B6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E146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4F135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6AA56" w14:textId="77777777" w:rsidR="0009168A" w:rsidRDefault="0009168A"/>
        </w:tc>
      </w:tr>
      <w:tr w:rsidR="007A24FC" w:rsidRPr="00B3499B" w14:paraId="1626AE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09BB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174B3" w14:textId="77777777" w:rsidR="0009168A" w:rsidRDefault="0009168A"/>
        </w:tc>
      </w:tr>
      <w:tr w:rsidR="007A24FC" w:rsidRPr="00B3499B" w14:paraId="43DB93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601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16926" w14:textId="77777777" w:rsidR="0009168A" w:rsidRDefault="0009168A"/>
        </w:tc>
      </w:tr>
      <w:tr w:rsidR="007A24FC" w:rsidRPr="00B3499B" w14:paraId="1E0736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DAE4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4EA4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CC75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81F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CCB96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01BD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7CC1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9115DA" wp14:editId="0C0028CF">
                  <wp:extent cx="152400" cy="152400"/>
                  <wp:effectExtent l="0" t="0" r="0" b="0"/>
                  <wp:docPr id="110"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0E5D337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2A5427" wp14:editId="5BEB5CE5">
                  <wp:extent cx="152400" cy="152400"/>
                  <wp:effectExtent l="0" t="0" r="0" b="0"/>
                  <wp:docPr id="11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and AC Operation Conditions</w:t>
            </w:r>
          </w:p>
          <w:p w14:paraId="288B72E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57996D" wp14:editId="0EA5DB71">
                  <wp:extent cx="152400" cy="152400"/>
                  <wp:effectExtent l="0" t="0" r="0" b="0"/>
                  <wp:docPr id="11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p w14:paraId="08C3131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E046CF" wp14:editId="360934FD">
                  <wp:extent cx="152400" cy="152400"/>
                  <wp:effectExtent l="0" t="0" r="0" b="0"/>
                  <wp:docPr id="11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3EC0C5D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4293D2" wp14:editId="072DA4D4">
                  <wp:extent cx="152400" cy="152400"/>
                  <wp:effectExtent l="0" t="0" r="0" b="0"/>
                  <wp:docPr id="11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47239C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18FBB4" wp14:editId="427D2C6A">
                  <wp:extent cx="152400" cy="152400"/>
                  <wp:effectExtent l="0" t="0" r="0" b="0"/>
                  <wp:docPr id="120"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and AC Cooling Request</w:t>
            </w:r>
          </w:p>
          <w:p w14:paraId="2D1E252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1DBA72" wp14:editId="2A867C62">
                  <wp:extent cx="152400" cy="152400"/>
                  <wp:effectExtent l="0" t="0" r="0" b="0"/>
                  <wp:docPr id="12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7884686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5E94B2" wp14:editId="3B7B2304">
                  <wp:extent cx="152400" cy="152400"/>
                  <wp:effectExtent l="0" t="0" r="0" b="0"/>
                  <wp:docPr id="12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A59DA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D8A34" w14:textId="77777777" w:rsidR="0009168A" w:rsidRDefault="0009168A"/>
        </w:tc>
      </w:tr>
      <w:tr w:rsidR="007A24FC" w:rsidRPr="00B3499B" w14:paraId="3AFC805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5B90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A7D93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5227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8295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7B1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03C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2099BB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D48C6F" w14:textId="77777777" w:rsidR="007A24FC" w:rsidRPr="00B3499B" w:rsidRDefault="00DC7E29"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C375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840D9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A88B9C" w14:textId="77777777" w:rsidR="007A24FC" w:rsidRDefault="007A24FC" w:rsidP="001C5864">
      <w:pPr>
        <w:rPr>
          <w:rFonts w:cs="Arial"/>
        </w:rPr>
      </w:pPr>
    </w:p>
    <w:p w14:paraId="1E00B35F" w14:textId="77777777" w:rsidR="0047267C" w:rsidRDefault="0047267C" w:rsidP="001C5864">
      <w:pPr>
        <w:rPr>
          <w:rFonts w:cs="Arial"/>
        </w:rPr>
      </w:pPr>
    </w:p>
    <w:p w14:paraId="1BEDF2D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DFB2CB0" wp14:editId="27EE4CC8">
            <wp:extent cx="152400" cy="152400"/>
            <wp:effectExtent l="0" t="0" r="0" b="0"/>
            <wp:docPr id="12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128B00B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9A68287" w14:textId="77777777" w:rsidR="00072314" w:rsidRPr="003B799F" w:rsidRDefault="00072314" w:rsidP="00072314"/>
    <w:p w14:paraId="03EA7B65" w14:textId="77777777" w:rsidR="00072314" w:rsidRDefault="00072314" w:rsidP="00072314">
      <w:pPr>
        <w:pStyle w:val="Heading6"/>
        <w:keepNext w:val="0"/>
        <w:tabs>
          <w:tab w:val="clear" w:pos="900"/>
          <w:tab w:val="left" w:pos="709"/>
        </w:tabs>
        <w:spacing w:before="240"/>
        <w:rPr>
          <w:lang w:val="en-GB"/>
        </w:rPr>
      </w:pPr>
      <w:r>
        <w:rPr>
          <w:lang w:val="en-GB"/>
        </w:rPr>
        <w:t>Inputs</w:t>
      </w:r>
    </w:p>
    <w:p w14:paraId="558C790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8FFD85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BE93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46F550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BAC9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90A0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27B0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7404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A5B4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53CB16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E13C6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1DAA6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31E5E52"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6F155F21" w14:textId="77777777" w:rsidR="0046438F" w:rsidRPr="00740CDD" w:rsidRDefault="0046438F" w:rsidP="00927ADC">
            <w:pPr>
              <w:pStyle w:val="VelocityScript"/>
              <w:rPr>
                <w:color w:val="00B0F0"/>
              </w:rPr>
            </w:pPr>
          </w:p>
          <w:p w14:paraId="21EF7232" w14:textId="77777777" w:rsidR="004C0655" w:rsidRPr="007215C5" w:rsidRDefault="004C0655" w:rsidP="004F0393">
            <w:pPr>
              <w:pStyle w:val="VelocityScript"/>
            </w:pPr>
          </w:p>
          <w:p w14:paraId="79FCAFB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EE1197"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25AF7C" w14:textId="77777777" w:rsidR="00C84B54" w:rsidRDefault="00C84B54" w:rsidP="00090710">
            <w:pPr>
              <w:pStyle w:val="VelocityScript"/>
            </w:pPr>
          </w:p>
          <w:p w14:paraId="7DCA1BF5" w14:textId="77777777" w:rsidR="00C84B54" w:rsidRDefault="00C84B54" w:rsidP="00090710">
            <w:pPr>
              <w:pStyle w:val="VelocityScript"/>
            </w:pPr>
          </w:p>
          <w:p w14:paraId="4D9F862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E9913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746356" w14:textId="77777777" w:rsidR="0009168A" w:rsidRDefault="0009168A"/>
        </w:tc>
      </w:tr>
      <w:tr w:rsidR="00EB31D7" w:rsidRPr="00B3499B" w14:paraId="56D8CF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ADBBC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F085FD6"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6F515939" w14:textId="77777777" w:rsidR="0046438F" w:rsidRPr="00740CDD" w:rsidRDefault="0046438F" w:rsidP="00927ADC">
            <w:pPr>
              <w:pStyle w:val="VelocityScript"/>
              <w:rPr>
                <w:color w:val="00B0F0"/>
              </w:rPr>
            </w:pPr>
          </w:p>
          <w:p w14:paraId="1ED8E0A9" w14:textId="77777777" w:rsidR="004C0655" w:rsidRPr="007215C5" w:rsidRDefault="004C0655" w:rsidP="004F0393">
            <w:pPr>
              <w:pStyle w:val="VelocityScript"/>
            </w:pPr>
          </w:p>
          <w:p w14:paraId="012F7E1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056298"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A42F11" w14:textId="77777777" w:rsidR="00C84B54" w:rsidRDefault="00C84B54" w:rsidP="00090710">
            <w:pPr>
              <w:pStyle w:val="VelocityScript"/>
            </w:pPr>
          </w:p>
          <w:p w14:paraId="20AEA051" w14:textId="77777777" w:rsidR="00C84B54" w:rsidRDefault="00C84B54" w:rsidP="00090710">
            <w:pPr>
              <w:pStyle w:val="VelocityScript"/>
            </w:pPr>
          </w:p>
          <w:p w14:paraId="66490C4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6808B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23D617" w14:textId="77777777" w:rsidR="0009168A" w:rsidRDefault="0009168A"/>
        </w:tc>
      </w:tr>
      <w:tr w:rsidR="00EB31D7" w:rsidRPr="00B3499B" w14:paraId="3277245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AC967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614B4A9"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53638D09" w14:textId="77777777" w:rsidR="0046438F" w:rsidRPr="00740CDD" w:rsidRDefault="0046438F" w:rsidP="00927ADC">
            <w:pPr>
              <w:pStyle w:val="VelocityScript"/>
              <w:rPr>
                <w:color w:val="00B0F0"/>
              </w:rPr>
            </w:pPr>
          </w:p>
          <w:p w14:paraId="2D2683B6" w14:textId="77777777" w:rsidR="004C0655" w:rsidRPr="007215C5" w:rsidRDefault="004C0655" w:rsidP="004F0393">
            <w:pPr>
              <w:pStyle w:val="VelocityScript"/>
            </w:pPr>
          </w:p>
          <w:p w14:paraId="3997B71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58666C"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5DE805" w14:textId="77777777" w:rsidR="00C84B54" w:rsidRDefault="00C84B54" w:rsidP="00090710">
            <w:pPr>
              <w:pStyle w:val="VelocityScript"/>
            </w:pPr>
          </w:p>
          <w:p w14:paraId="4B9AD6CA" w14:textId="77777777" w:rsidR="00C84B54" w:rsidRDefault="00C84B54" w:rsidP="00090710">
            <w:pPr>
              <w:pStyle w:val="VelocityScript"/>
            </w:pPr>
          </w:p>
          <w:p w14:paraId="0E2EEE7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7EC7A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BD767B" w14:textId="77777777" w:rsidR="0009168A" w:rsidRDefault="0009168A"/>
        </w:tc>
      </w:tr>
      <w:tr w:rsidR="00EB31D7" w:rsidRPr="00B3499B" w14:paraId="379CD0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BA581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AD2BB41"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11669657" w14:textId="77777777" w:rsidR="0046438F" w:rsidRPr="00740CDD" w:rsidRDefault="0046438F" w:rsidP="00927ADC">
            <w:pPr>
              <w:pStyle w:val="VelocityScript"/>
              <w:rPr>
                <w:color w:val="00B0F0"/>
              </w:rPr>
            </w:pPr>
          </w:p>
          <w:p w14:paraId="27A24666" w14:textId="77777777" w:rsidR="004C0655" w:rsidRPr="007215C5" w:rsidRDefault="004C0655" w:rsidP="004F0393">
            <w:pPr>
              <w:pStyle w:val="VelocityScript"/>
            </w:pPr>
          </w:p>
          <w:p w14:paraId="177372C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6E6DA"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D319A0" w14:textId="77777777" w:rsidR="00C84B54" w:rsidRDefault="00C84B54" w:rsidP="00090710">
            <w:pPr>
              <w:pStyle w:val="VelocityScript"/>
            </w:pPr>
          </w:p>
          <w:p w14:paraId="0F8B0690" w14:textId="77777777" w:rsidR="00C84B54" w:rsidRDefault="00C84B54" w:rsidP="00090710">
            <w:pPr>
              <w:pStyle w:val="VelocityScript"/>
            </w:pPr>
          </w:p>
          <w:p w14:paraId="63878A7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D7F45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C6544D" w14:textId="77777777" w:rsidR="0009168A" w:rsidRDefault="0009168A"/>
        </w:tc>
      </w:tr>
      <w:tr w:rsidR="00EB31D7" w:rsidRPr="00B3499B" w14:paraId="7D4C9BC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F7F075" w14:textId="77777777" w:rsidR="00EB31D7" w:rsidRPr="00B3499B" w:rsidRDefault="00DC7E29" w:rsidP="00236BAE">
            <w:pPr>
              <w:rPr>
                <w:rFonts w:cs="Arial"/>
                <w:bCs/>
                <w:color w:val="808080" w:themeColor="background1" w:themeShade="80"/>
                <w:sz w:val="16"/>
                <w:szCs w:val="14"/>
              </w:rPr>
            </w:pPr>
            <w:hyperlink r:id="rId8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D07B3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2D39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0008A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and Battery Cooling</w:t>
      </w:r>
    </w:p>
    <w:p w14:paraId="3F593B99" w14:textId="77777777" w:rsidR="008C50D1" w:rsidRPr="00E23282" w:rsidRDefault="008C50D1" w:rsidP="00072314"/>
    <w:p w14:paraId="5D502E5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80E2CD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A14D5C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C577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9EBA8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B550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9841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D807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6E0E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8DC45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7B15A8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CAC51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9D590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F6CF1A7"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017F6F89" w14:textId="77777777" w:rsidR="0046438F" w:rsidRPr="00740CDD" w:rsidRDefault="0046438F" w:rsidP="00D60C45">
            <w:pPr>
              <w:pStyle w:val="VelocityScript"/>
              <w:rPr>
                <w:color w:val="00B0F0"/>
              </w:rPr>
            </w:pPr>
          </w:p>
          <w:p w14:paraId="10E68DE9" w14:textId="77777777" w:rsidR="007215C5" w:rsidRPr="00D60C45" w:rsidRDefault="007215C5" w:rsidP="00CA24CE">
            <w:pPr>
              <w:rPr>
                <w:rFonts w:cs="Arial"/>
                <w:color w:val="000000" w:themeColor="text1"/>
                <w:sz w:val="16"/>
                <w:szCs w:val="14"/>
                <w:lang w:val="en-GB"/>
              </w:rPr>
            </w:pPr>
          </w:p>
          <w:p w14:paraId="77DEE92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A2EE55" w14:textId="77777777" w:rsidR="00DD49BA" w:rsidRPr="003C5D56" w:rsidRDefault="00DD49BA" w:rsidP="00DD49BA">
            <w:pPr>
              <w:rPr>
                <w:rFonts w:cs="Arial"/>
                <w:color w:val="000000" w:themeColor="text1"/>
                <w:sz w:val="16"/>
                <w:szCs w:val="14"/>
              </w:rPr>
            </w:pPr>
            <w:r>
              <w:rPr>
                <w:rFonts w:cs="Arial"/>
                <w:color w:val="000000" w:themeColor="text1"/>
                <w:sz w:val="16"/>
                <w:szCs w:val="14"/>
              </w:rPr>
              <w:t>AC Req</w:t>
            </w:r>
          </w:p>
          <w:p w14:paraId="2E9E0E3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943DEF" w14:textId="77777777" w:rsidR="0038251F" w:rsidRPr="0038251F" w:rsidRDefault="00143E70" w:rsidP="0038251F">
            <w:pPr>
              <w:pStyle w:val="VelocityScript"/>
              <w:rPr>
                <w:color w:val="00B0F0"/>
                <w:sz w:val="16"/>
              </w:rPr>
            </w:pPr>
            <w:r w:rsidRPr="0038251F">
              <w:rPr>
                <w:color w:val="00B0F0"/>
                <w:sz w:val="16"/>
              </w:rPr>
              <w:t xml:space="preserve"> </w:t>
            </w:r>
          </w:p>
          <w:p w14:paraId="5218A728" w14:textId="77777777" w:rsidR="00C84B54" w:rsidRDefault="00C84B54" w:rsidP="00B31A0E">
            <w:pPr>
              <w:pStyle w:val="VelocityScript"/>
            </w:pPr>
          </w:p>
          <w:p w14:paraId="16D17F41" w14:textId="77777777" w:rsidR="00C84B54" w:rsidRDefault="00C84B54" w:rsidP="00B31A0E">
            <w:pPr>
              <w:pStyle w:val="VelocityScript"/>
            </w:pPr>
          </w:p>
          <w:p w14:paraId="7E0B97C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C9E1B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E412A6" w14:textId="77777777" w:rsidR="0009168A" w:rsidRDefault="0009168A"/>
        </w:tc>
      </w:tr>
      <w:tr w:rsidR="00CA24CE" w:rsidRPr="00B3499B" w14:paraId="51440E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CD197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C5610EA"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3CD3CD6E" w14:textId="77777777" w:rsidR="0046438F" w:rsidRPr="00740CDD" w:rsidRDefault="0046438F" w:rsidP="00D60C45">
            <w:pPr>
              <w:pStyle w:val="VelocityScript"/>
              <w:rPr>
                <w:color w:val="00B0F0"/>
              </w:rPr>
            </w:pPr>
          </w:p>
          <w:p w14:paraId="247CC882" w14:textId="77777777" w:rsidR="007215C5" w:rsidRPr="00D60C45" w:rsidRDefault="007215C5" w:rsidP="00CA24CE">
            <w:pPr>
              <w:rPr>
                <w:rFonts w:cs="Arial"/>
                <w:color w:val="000000" w:themeColor="text1"/>
                <w:sz w:val="16"/>
                <w:szCs w:val="14"/>
                <w:lang w:val="en-GB"/>
              </w:rPr>
            </w:pPr>
          </w:p>
          <w:p w14:paraId="6224EB0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88604" w14:textId="77777777" w:rsidR="00DD49BA" w:rsidRPr="003C5D56" w:rsidRDefault="00DD49BA" w:rsidP="00DD49BA">
            <w:pPr>
              <w:rPr>
                <w:rFonts w:cs="Arial"/>
                <w:color w:val="000000" w:themeColor="text1"/>
                <w:sz w:val="16"/>
                <w:szCs w:val="14"/>
              </w:rPr>
            </w:pPr>
            <w:r>
              <w:rPr>
                <w:rFonts w:cs="Arial"/>
                <w:color w:val="000000" w:themeColor="text1"/>
                <w:sz w:val="16"/>
                <w:szCs w:val="14"/>
              </w:rPr>
              <w:t>Blower On</w:t>
            </w:r>
          </w:p>
          <w:p w14:paraId="081A1C9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6F410" w14:textId="77777777" w:rsidR="0038251F" w:rsidRPr="0038251F" w:rsidRDefault="00143E70" w:rsidP="0038251F">
            <w:pPr>
              <w:pStyle w:val="VelocityScript"/>
              <w:rPr>
                <w:color w:val="00B0F0"/>
                <w:sz w:val="16"/>
              </w:rPr>
            </w:pPr>
            <w:r w:rsidRPr="0038251F">
              <w:rPr>
                <w:color w:val="00B0F0"/>
                <w:sz w:val="16"/>
              </w:rPr>
              <w:t xml:space="preserve"> </w:t>
            </w:r>
          </w:p>
          <w:p w14:paraId="278E00A7" w14:textId="77777777" w:rsidR="00C84B54" w:rsidRDefault="00C84B54" w:rsidP="00B31A0E">
            <w:pPr>
              <w:pStyle w:val="VelocityScript"/>
            </w:pPr>
          </w:p>
          <w:p w14:paraId="0DBBBD72" w14:textId="77777777" w:rsidR="00C84B54" w:rsidRDefault="00C84B54" w:rsidP="00B31A0E">
            <w:pPr>
              <w:pStyle w:val="VelocityScript"/>
            </w:pPr>
          </w:p>
          <w:p w14:paraId="765F696B"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5C381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E18F51" w14:textId="77777777" w:rsidR="0009168A" w:rsidRDefault="0009168A"/>
        </w:tc>
      </w:tr>
      <w:tr w:rsidR="00CA24CE" w:rsidRPr="00B3499B" w14:paraId="43C92A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A5F0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67C9CDB"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559A6D6D" w14:textId="77777777" w:rsidR="0046438F" w:rsidRPr="00740CDD" w:rsidRDefault="0046438F" w:rsidP="00D60C45">
            <w:pPr>
              <w:pStyle w:val="VelocityScript"/>
              <w:rPr>
                <w:color w:val="00B0F0"/>
              </w:rPr>
            </w:pPr>
          </w:p>
          <w:p w14:paraId="2064CFB5" w14:textId="77777777" w:rsidR="007215C5" w:rsidRPr="00D60C45" w:rsidRDefault="007215C5" w:rsidP="00CA24CE">
            <w:pPr>
              <w:rPr>
                <w:rFonts w:cs="Arial"/>
                <w:color w:val="000000" w:themeColor="text1"/>
                <w:sz w:val="16"/>
                <w:szCs w:val="14"/>
                <w:lang w:val="en-GB"/>
              </w:rPr>
            </w:pPr>
          </w:p>
          <w:p w14:paraId="568115D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EBC35"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Duration</w:t>
            </w:r>
          </w:p>
          <w:p w14:paraId="68F7097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29CED" w14:textId="77777777" w:rsidR="0038251F" w:rsidRPr="0038251F" w:rsidRDefault="00143E70" w:rsidP="0038251F">
            <w:pPr>
              <w:pStyle w:val="VelocityScript"/>
              <w:rPr>
                <w:color w:val="00B0F0"/>
                <w:sz w:val="16"/>
              </w:rPr>
            </w:pPr>
            <w:r w:rsidRPr="0038251F">
              <w:rPr>
                <w:color w:val="00B0F0"/>
                <w:sz w:val="16"/>
              </w:rPr>
              <w:t xml:space="preserve"> </w:t>
            </w:r>
          </w:p>
          <w:p w14:paraId="78BB1E9D" w14:textId="77777777" w:rsidR="00C84B54" w:rsidRDefault="00C84B54" w:rsidP="00B31A0E">
            <w:pPr>
              <w:pStyle w:val="VelocityScript"/>
            </w:pPr>
          </w:p>
          <w:p w14:paraId="3D926A2A" w14:textId="77777777" w:rsidR="00C84B54" w:rsidRDefault="00C84B54" w:rsidP="00B31A0E">
            <w:pPr>
              <w:pStyle w:val="VelocityScript"/>
            </w:pPr>
          </w:p>
          <w:p w14:paraId="34FFB44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B424F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FC0143" w14:textId="77777777" w:rsidR="0009168A" w:rsidRDefault="0009168A"/>
        </w:tc>
      </w:tr>
      <w:tr w:rsidR="00CA24CE" w:rsidRPr="00B3499B" w14:paraId="023B756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7ADA0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F0C02AE"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p w14:paraId="6ACFC4DE" w14:textId="77777777" w:rsidR="0046438F" w:rsidRPr="00740CDD" w:rsidRDefault="0046438F" w:rsidP="00D60C45">
            <w:pPr>
              <w:pStyle w:val="VelocityScript"/>
              <w:rPr>
                <w:color w:val="00B0F0"/>
              </w:rPr>
            </w:pPr>
          </w:p>
          <w:p w14:paraId="3FC07BEC" w14:textId="77777777" w:rsidR="007215C5" w:rsidRPr="00D60C45" w:rsidRDefault="007215C5" w:rsidP="00CA24CE">
            <w:pPr>
              <w:rPr>
                <w:rFonts w:cs="Arial"/>
                <w:color w:val="000000" w:themeColor="text1"/>
                <w:sz w:val="16"/>
                <w:szCs w:val="14"/>
                <w:lang w:val="en-GB"/>
              </w:rPr>
            </w:pPr>
          </w:p>
          <w:p w14:paraId="565EEF9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19578F"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4E40C02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192CCE" w14:textId="77777777" w:rsidR="0038251F" w:rsidRPr="0038251F" w:rsidRDefault="00143E70" w:rsidP="0038251F">
            <w:pPr>
              <w:pStyle w:val="VelocityScript"/>
              <w:rPr>
                <w:color w:val="00B0F0"/>
                <w:sz w:val="16"/>
              </w:rPr>
            </w:pPr>
            <w:r w:rsidRPr="0038251F">
              <w:rPr>
                <w:color w:val="00B0F0"/>
                <w:sz w:val="16"/>
              </w:rPr>
              <w:t xml:space="preserve"> </w:t>
            </w:r>
          </w:p>
          <w:p w14:paraId="51D8A5FD" w14:textId="77777777" w:rsidR="00C84B54" w:rsidRDefault="00C84B54" w:rsidP="00B31A0E">
            <w:pPr>
              <w:pStyle w:val="VelocityScript"/>
            </w:pPr>
          </w:p>
          <w:p w14:paraId="7F64BBDD" w14:textId="77777777" w:rsidR="00C84B54" w:rsidRDefault="00C84B54" w:rsidP="00B31A0E">
            <w:pPr>
              <w:pStyle w:val="VelocityScript"/>
            </w:pPr>
          </w:p>
          <w:p w14:paraId="56880F2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B9835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EF667C" w14:textId="77777777" w:rsidR="0009168A" w:rsidRDefault="0009168A"/>
        </w:tc>
      </w:tr>
      <w:tr w:rsidR="00CA24CE" w:rsidRPr="00B3499B" w14:paraId="24A2F0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136F12" w14:textId="77777777" w:rsidR="00CA24CE" w:rsidRPr="00B3499B" w:rsidRDefault="00DC7E29" w:rsidP="00CA24CE">
            <w:pPr>
              <w:rPr>
                <w:rFonts w:cs="Arial"/>
                <w:bCs/>
                <w:color w:val="808080" w:themeColor="background1" w:themeShade="80"/>
                <w:sz w:val="16"/>
                <w:szCs w:val="14"/>
              </w:rPr>
            </w:pPr>
            <w:hyperlink r:id="rId8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8D50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31C6C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EE20F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5F72C937" w14:textId="77777777" w:rsidR="00072314" w:rsidRPr="00612064" w:rsidRDefault="00072314" w:rsidP="00072314">
      <w:pPr>
        <w:spacing w:before="20"/>
        <w:rPr>
          <w:vanish/>
        </w:rPr>
      </w:pPr>
    </w:p>
    <w:p w14:paraId="519E32FF" w14:textId="77777777" w:rsidR="00072314" w:rsidRDefault="00072314" w:rsidP="00072314">
      <w:pPr>
        <w:pStyle w:val="Heading6"/>
        <w:keepNext w:val="0"/>
        <w:tabs>
          <w:tab w:val="clear" w:pos="900"/>
          <w:tab w:val="left" w:pos="709"/>
        </w:tabs>
        <w:spacing w:before="240"/>
      </w:pPr>
      <w:r>
        <w:t>Parameters</w:t>
      </w:r>
    </w:p>
    <w:p w14:paraId="3D174FA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ED49DF" w14:textId="77777777" w:rsidTr="001D18E6">
        <w:trPr>
          <w:trHeight w:val="161"/>
        </w:trPr>
        <w:tc>
          <w:tcPr>
            <w:tcW w:w="1838" w:type="dxa"/>
            <w:shd w:val="clear" w:color="auto" w:fill="D9D9D9" w:themeFill="background1" w:themeFillShade="D9"/>
            <w:noWrap/>
            <w:hideMark/>
          </w:tcPr>
          <w:p w14:paraId="4258A76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E1A97B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3B595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E037B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C6A67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2C05B17" w14:textId="77777777" w:rsidTr="001D18E6">
        <w:trPr>
          <w:trHeight w:val="70"/>
        </w:trPr>
        <w:tc>
          <w:tcPr>
            <w:tcW w:w="1838" w:type="dxa"/>
            <w:noWrap/>
          </w:tcPr>
          <w:p w14:paraId="4937C8A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7C1983EF"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79E75CC9" w14:textId="77777777"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4485186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BDF79B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CCF962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0B7711" w14:textId="77777777" w:rsidTr="001D18E6">
        <w:trPr>
          <w:trHeight w:val="71"/>
        </w:trPr>
        <w:tc>
          <w:tcPr>
            <w:tcW w:w="1838" w:type="dxa"/>
            <w:noWrap/>
          </w:tcPr>
          <w:p w14:paraId="6873642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DD74F51" w14:textId="77777777" w:rsidR="00072314" w:rsidRPr="00D14691" w:rsidRDefault="00072314" w:rsidP="001D18E6">
            <w:pPr>
              <w:rPr>
                <w:color w:val="000000" w:themeColor="text1"/>
              </w:rPr>
            </w:pPr>
          </w:p>
        </w:tc>
        <w:tc>
          <w:tcPr>
            <w:tcW w:w="1701" w:type="dxa"/>
          </w:tcPr>
          <w:p w14:paraId="380AB403" w14:textId="77777777" w:rsidR="00072314" w:rsidRPr="00D14691" w:rsidRDefault="00072314" w:rsidP="001D18E6">
            <w:pPr>
              <w:rPr>
                <w:color w:val="000000" w:themeColor="text1"/>
              </w:rPr>
            </w:pPr>
          </w:p>
        </w:tc>
        <w:tc>
          <w:tcPr>
            <w:tcW w:w="1417" w:type="dxa"/>
            <w:noWrap/>
          </w:tcPr>
          <w:p w14:paraId="0DA8ABE9" w14:textId="77777777" w:rsidR="00072314" w:rsidRPr="00D14691" w:rsidRDefault="00072314" w:rsidP="001D18E6">
            <w:pPr>
              <w:rPr>
                <w:color w:val="000000" w:themeColor="text1"/>
              </w:rPr>
            </w:pPr>
          </w:p>
        </w:tc>
        <w:tc>
          <w:tcPr>
            <w:tcW w:w="3402" w:type="dxa"/>
          </w:tcPr>
          <w:p w14:paraId="1AD7D4CD" w14:textId="77777777" w:rsidR="00072314" w:rsidRPr="00D14691" w:rsidRDefault="00072314" w:rsidP="001D18E6">
            <w:pPr>
              <w:rPr>
                <w:color w:val="000000" w:themeColor="text1"/>
              </w:rPr>
            </w:pPr>
          </w:p>
        </w:tc>
      </w:tr>
    </w:tbl>
    <w:p w14:paraId="03E3A2A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E42547" w14:textId="77777777" w:rsidR="003678EC" w:rsidRPr="003678EC" w:rsidRDefault="003678EC" w:rsidP="003678EC">
      <w:pPr>
        <w:rPr>
          <w:lang w:val="en-GB"/>
        </w:rPr>
      </w:pPr>
    </w:p>
    <w:p w14:paraId="2177069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E456523" w14:textId="77777777" w:rsidR="00072314" w:rsidRPr="003225C9" w:rsidRDefault="00072314" w:rsidP="00072314">
      <w:pPr>
        <w:tabs>
          <w:tab w:val="left" w:pos="284"/>
          <w:tab w:val="left" w:pos="851"/>
        </w:tabs>
      </w:pPr>
    </w:p>
    <w:p w14:paraId="7745E11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ED8B5B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B100A0" w14:textId="77777777" w:rsidTr="001D18E6">
        <w:tc>
          <w:tcPr>
            <w:tcW w:w="1934" w:type="dxa"/>
            <w:shd w:val="clear" w:color="auto" w:fill="D9D9D9" w:themeFill="background1" w:themeFillShade="D9"/>
          </w:tcPr>
          <w:p w14:paraId="6AC064FA" w14:textId="77777777" w:rsidR="00072314" w:rsidRDefault="00072314" w:rsidP="001D18E6">
            <w:pPr>
              <w:rPr>
                <w:b/>
              </w:rPr>
            </w:pPr>
            <w:r w:rsidRPr="00AF169D">
              <w:rPr>
                <w:b/>
              </w:rPr>
              <w:t>Requirement ID</w:t>
            </w:r>
          </w:p>
          <w:p w14:paraId="71EEC4C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000E19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CDB0DBB" w14:textId="77777777" w:rsidR="00072314" w:rsidRDefault="00072314" w:rsidP="001D18E6">
            <w:pPr>
              <w:rPr>
                <w:b/>
              </w:rPr>
            </w:pPr>
            <w:r>
              <w:rPr>
                <w:b/>
              </w:rPr>
              <w:t>Modification</w:t>
            </w:r>
          </w:p>
        </w:tc>
        <w:tc>
          <w:tcPr>
            <w:tcW w:w="1712" w:type="dxa"/>
            <w:shd w:val="clear" w:color="auto" w:fill="D9D9D9" w:themeFill="background1" w:themeFillShade="D9"/>
          </w:tcPr>
          <w:p w14:paraId="2AAAC1D6" w14:textId="77777777" w:rsidR="00072314" w:rsidRDefault="00072314" w:rsidP="001D18E6">
            <w:pPr>
              <w:rPr>
                <w:b/>
              </w:rPr>
            </w:pPr>
            <w:r w:rsidRPr="00AF169D">
              <w:rPr>
                <w:b/>
              </w:rPr>
              <w:t xml:space="preserve">Requirement </w:t>
            </w:r>
            <w:r>
              <w:rPr>
                <w:b/>
              </w:rPr>
              <w:t>ID</w:t>
            </w:r>
          </w:p>
          <w:p w14:paraId="73DAEEC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083A4A" w14:textId="77777777" w:rsidR="00072314" w:rsidRPr="00AF169D" w:rsidRDefault="00072314" w:rsidP="001D18E6">
            <w:pPr>
              <w:rPr>
                <w:b/>
              </w:rPr>
            </w:pPr>
            <w:r>
              <w:rPr>
                <w:b/>
              </w:rPr>
              <w:t>Comment</w:t>
            </w:r>
          </w:p>
        </w:tc>
      </w:tr>
      <w:tr w:rsidR="00072314" w14:paraId="69D1706E" w14:textId="77777777" w:rsidTr="001D18E6">
        <w:tc>
          <w:tcPr>
            <w:tcW w:w="1934" w:type="dxa"/>
          </w:tcPr>
          <w:p w14:paraId="5871C880" w14:textId="77777777" w:rsidR="00072314" w:rsidRPr="000F4E8B" w:rsidRDefault="00072314" w:rsidP="001D18E6">
            <w:r w:rsidRPr="000F4E8B">
              <w:t>REQ_abc</w:t>
            </w:r>
          </w:p>
        </w:tc>
        <w:tc>
          <w:tcPr>
            <w:tcW w:w="2177" w:type="dxa"/>
          </w:tcPr>
          <w:p w14:paraId="2025B031" w14:textId="77777777" w:rsidR="00072314" w:rsidRPr="000F4E8B" w:rsidRDefault="00072314" w:rsidP="001D18E6"/>
        </w:tc>
        <w:sdt>
          <w:sdtPr>
            <w:alias w:val="Modification"/>
            <w:tag w:val="Modification"/>
            <w:id w:val="-167873034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0E50B89" w14:textId="77777777" w:rsidR="00072314" w:rsidRPr="000F4E8B" w:rsidRDefault="00072314" w:rsidP="001D18E6">
                <w:r w:rsidRPr="000F4E8B">
                  <w:t>Removed</w:t>
                </w:r>
              </w:p>
            </w:tc>
          </w:sdtContent>
        </w:sdt>
        <w:tc>
          <w:tcPr>
            <w:tcW w:w="1712" w:type="dxa"/>
          </w:tcPr>
          <w:p w14:paraId="5A2A97FC" w14:textId="77777777" w:rsidR="00072314" w:rsidRPr="000F4E8B" w:rsidRDefault="00072314" w:rsidP="001D18E6">
            <w:r w:rsidRPr="000F4E8B">
              <w:t>--</w:t>
            </w:r>
          </w:p>
        </w:tc>
        <w:tc>
          <w:tcPr>
            <w:tcW w:w="2958" w:type="dxa"/>
          </w:tcPr>
          <w:p w14:paraId="2F1593BC" w14:textId="77777777" w:rsidR="00072314" w:rsidRPr="000F4E8B" w:rsidRDefault="00072314" w:rsidP="001D18E6"/>
        </w:tc>
      </w:tr>
      <w:tr w:rsidR="00072314" w14:paraId="0CF86E8B" w14:textId="77777777" w:rsidTr="001D18E6">
        <w:tc>
          <w:tcPr>
            <w:tcW w:w="1934" w:type="dxa"/>
          </w:tcPr>
          <w:p w14:paraId="22D323B3" w14:textId="77777777" w:rsidR="00072314" w:rsidRPr="000F4E8B" w:rsidRDefault="00072314" w:rsidP="001D18E6">
            <w:r w:rsidRPr="000F4E8B">
              <w:t>REQ_def</w:t>
            </w:r>
          </w:p>
        </w:tc>
        <w:tc>
          <w:tcPr>
            <w:tcW w:w="2177" w:type="dxa"/>
          </w:tcPr>
          <w:p w14:paraId="190D478C" w14:textId="77777777" w:rsidR="00072314" w:rsidRPr="000F4E8B" w:rsidRDefault="00072314" w:rsidP="001D18E6"/>
        </w:tc>
        <w:sdt>
          <w:sdtPr>
            <w:alias w:val="Modification"/>
            <w:tag w:val="Modification"/>
            <w:id w:val="-7806470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D7E7E35" w14:textId="77777777" w:rsidR="00072314" w:rsidRPr="000F4E8B" w:rsidRDefault="00072314" w:rsidP="001D18E6">
                <w:r w:rsidRPr="000F4E8B">
                  <w:t>Replaced</w:t>
                </w:r>
              </w:p>
            </w:tc>
          </w:sdtContent>
        </w:sdt>
        <w:tc>
          <w:tcPr>
            <w:tcW w:w="1712" w:type="dxa"/>
          </w:tcPr>
          <w:p w14:paraId="68B32775" w14:textId="77777777" w:rsidR="00072314" w:rsidRPr="000F4E8B" w:rsidRDefault="00072314" w:rsidP="001D18E6">
            <w:r w:rsidRPr="000F4E8B">
              <w:t>REQ_xyz</w:t>
            </w:r>
          </w:p>
        </w:tc>
        <w:tc>
          <w:tcPr>
            <w:tcW w:w="2958" w:type="dxa"/>
          </w:tcPr>
          <w:p w14:paraId="3BFDA6E5" w14:textId="77777777" w:rsidR="00072314" w:rsidRPr="000F4E8B" w:rsidRDefault="00072314" w:rsidP="001D18E6"/>
        </w:tc>
      </w:tr>
      <w:tr w:rsidR="00072314" w14:paraId="51F4CA8A" w14:textId="77777777" w:rsidTr="001D18E6">
        <w:tc>
          <w:tcPr>
            <w:tcW w:w="1934" w:type="dxa"/>
          </w:tcPr>
          <w:p w14:paraId="31B58BAF" w14:textId="77777777" w:rsidR="00072314" w:rsidRPr="000F4E8B" w:rsidRDefault="00072314" w:rsidP="001D18E6">
            <w:r w:rsidRPr="000F4E8B">
              <w:t>--</w:t>
            </w:r>
          </w:p>
        </w:tc>
        <w:tc>
          <w:tcPr>
            <w:tcW w:w="2177" w:type="dxa"/>
          </w:tcPr>
          <w:p w14:paraId="1CBC9377" w14:textId="77777777" w:rsidR="00072314" w:rsidRPr="000F4E8B" w:rsidRDefault="00072314" w:rsidP="001D18E6"/>
        </w:tc>
        <w:sdt>
          <w:sdtPr>
            <w:alias w:val="Modification"/>
            <w:tag w:val="Modification"/>
            <w:id w:val="-37184523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971FC5F" w14:textId="77777777" w:rsidR="00072314" w:rsidRPr="000F4E8B" w:rsidRDefault="00072314" w:rsidP="001D18E6">
                <w:r w:rsidRPr="000F4E8B">
                  <w:t>Added</w:t>
                </w:r>
              </w:p>
            </w:tc>
          </w:sdtContent>
        </w:sdt>
        <w:tc>
          <w:tcPr>
            <w:tcW w:w="1712" w:type="dxa"/>
          </w:tcPr>
          <w:p w14:paraId="443C448E" w14:textId="77777777" w:rsidR="00072314" w:rsidRPr="000F4E8B" w:rsidRDefault="00072314" w:rsidP="001D18E6">
            <w:r w:rsidRPr="000F4E8B">
              <w:t>REQ_123</w:t>
            </w:r>
          </w:p>
        </w:tc>
        <w:tc>
          <w:tcPr>
            <w:tcW w:w="2958" w:type="dxa"/>
          </w:tcPr>
          <w:p w14:paraId="571EC191" w14:textId="77777777" w:rsidR="00072314" w:rsidRPr="000F4E8B" w:rsidRDefault="00072314" w:rsidP="001D18E6"/>
        </w:tc>
      </w:tr>
    </w:tbl>
    <w:p w14:paraId="370AFB6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B5C88F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A3E158C" w14:textId="77777777" w:rsidTr="001D18E6">
        <w:tc>
          <w:tcPr>
            <w:tcW w:w="1838" w:type="dxa"/>
            <w:shd w:val="clear" w:color="auto" w:fill="D9D9D9" w:themeFill="background1" w:themeFillShade="D9"/>
          </w:tcPr>
          <w:p w14:paraId="680076E6" w14:textId="77777777" w:rsidR="00072314" w:rsidRDefault="00072314" w:rsidP="001D18E6">
            <w:pPr>
              <w:rPr>
                <w:b/>
              </w:rPr>
            </w:pPr>
            <w:r w:rsidRPr="00AF169D">
              <w:rPr>
                <w:b/>
              </w:rPr>
              <w:t>Requirement ID</w:t>
            </w:r>
          </w:p>
          <w:p w14:paraId="74DE54B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06486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B9A51B9" w14:textId="77777777" w:rsidR="00072314" w:rsidRPr="00AF169D" w:rsidRDefault="00072314" w:rsidP="001D18E6">
            <w:pPr>
              <w:rPr>
                <w:b/>
              </w:rPr>
            </w:pPr>
            <w:r>
              <w:rPr>
                <w:b/>
              </w:rPr>
              <w:t>Comment</w:t>
            </w:r>
          </w:p>
        </w:tc>
      </w:tr>
      <w:tr w:rsidR="00072314" w14:paraId="6B66FF9E" w14:textId="77777777" w:rsidTr="001D18E6">
        <w:tc>
          <w:tcPr>
            <w:tcW w:w="1838" w:type="dxa"/>
          </w:tcPr>
          <w:p w14:paraId="6ACD9910" w14:textId="77777777" w:rsidR="00072314" w:rsidRDefault="00072314" w:rsidP="001D18E6"/>
        </w:tc>
        <w:tc>
          <w:tcPr>
            <w:tcW w:w="4253" w:type="dxa"/>
          </w:tcPr>
          <w:p w14:paraId="6C75E8A8" w14:textId="77777777" w:rsidR="00072314" w:rsidRDefault="00072314" w:rsidP="001D18E6"/>
        </w:tc>
        <w:tc>
          <w:tcPr>
            <w:tcW w:w="4110" w:type="dxa"/>
          </w:tcPr>
          <w:p w14:paraId="026B59F7" w14:textId="77777777" w:rsidR="00072314" w:rsidRDefault="00072314" w:rsidP="001D18E6"/>
        </w:tc>
      </w:tr>
      <w:tr w:rsidR="00072314" w14:paraId="31A8A94D" w14:textId="77777777" w:rsidTr="001D18E6">
        <w:tc>
          <w:tcPr>
            <w:tcW w:w="1838" w:type="dxa"/>
          </w:tcPr>
          <w:p w14:paraId="696934A7" w14:textId="77777777" w:rsidR="00072314" w:rsidRDefault="00072314" w:rsidP="001D18E6"/>
        </w:tc>
        <w:tc>
          <w:tcPr>
            <w:tcW w:w="4253" w:type="dxa"/>
          </w:tcPr>
          <w:p w14:paraId="0415DCF0" w14:textId="77777777" w:rsidR="00072314" w:rsidRDefault="00072314" w:rsidP="001D18E6"/>
        </w:tc>
        <w:tc>
          <w:tcPr>
            <w:tcW w:w="4110" w:type="dxa"/>
          </w:tcPr>
          <w:p w14:paraId="55C996BD" w14:textId="77777777" w:rsidR="00072314" w:rsidRDefault="00072314" w:rsidP="001D18E6"/>
        </w:tc>
      </w:tr>
      <w:tr w:rsidR="00072314" w14:paraId="2D938B4C" w14:textId="77777777" w:rsidTr="001D18E6">
        <w:tc>
          <w:tcPr>
            <w:tcW w:w="1838" w:type="dxa"/>
          </w:tcPr>
          <w:p w14:paraId="2E73C43E" w14:textId="77777777" w:rsidR="00072314" w:rsidRDefault="00072314" w:rsidP="001D18E6">
            <w:r>
              <w:t>…</w:t>
            </w:r>
          </w:p>
        </w:tc>
        <w:tc>
          <w:tcPr>
            <w:tcW w:w="4253" w:type="dxa"/>
          </w:tcPr>
          <w:p w14:paraId="2A3C4D20" w14:textId="77777777" w:rsidR="00072314" w:rsidRDefault="00072314" w:rsidP="001D18E6"/>
        </w:tc>
        <w:tc>
          <w:tcPr>
            <w:tcW w:w="4110" w:type="dxa"/>
          </w:tcPr>
          <w:p w14:paraId="66678CDB" w14:textId="77777777" w:rsidR="00072314" w:rsidRDefault="00072314" w:rsidP="001D18E6"/>
        </w:tc>
      </w:tr>
    </w:tbl>
    <w:p w14:paraId="10539F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307AC45" w14:textId="77777777" w:rsidR="00072314" w:rsidRDefault="00072314" w:rsidP="00072314"/>
    <w:p w14:paraId="0868DB2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9ABA229" w14:textId="77777777" w:rsidR="001C5864" w:rsidRPr="0017445F" w:rsidRDefault="001C5864" w:rsidP="001C5864">
      <w:pPr>
        <w:pStyle w:val="RERequirement"/>
        <w:shd w:val="clear" w:color="auto" w:fill="F2F2F2" w:themeFill="background1" w:themeFillShade="F2"/>
      </w:pPr>
      <w:bookmarkStart w:id="124" w:name="_4a9a843b6eb8c948f4098e4feae4017c"/>
      <w:bookmarkEnd w:id="124"/>
      <w:r>
        <w:t xml:space="preserve"> TMOS Run Condition 2</w:t>
      </w:r>
    </w:p>
    <w:p w14:paraId="0878CD93"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1D73293E" w14:textId="77777777" w:rsidR="001C5864" w:rsidRDefault="001C5864" w:rsidP="001C5864"/>
    <w:p w14:paraId="6601E2C6" w14:textId="77777777" w:rsidR="001C5864" w:rsidRPr="00287D2F" w:rsidRDefault="001C5864" w:rsidP="001C5864">
      <w:pPr>
        <w:rPr>
          <w:rFonts w:cs="Arial"/>
        </w:rPr>
      </w:pPr>
      <w:r>
        <w:rPr>
          <w:rFonts w:cs="Arial"/>
        </w:rPr>
        <w:t>Satisfied by</w:t>
      </w:r>
      <w:r w:rsidRPr="00287D2F">
        <w:rPr>
          <w:rFonts w:cs="Arial"/>
        </w:rPr>
        <w:t>:</w:t>
      </w:r>
    </w:p>
    <w:p w14:paraId="7165A90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138A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5CA9BA2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656DB5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D2927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ECC934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C1A59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A545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291D4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B00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4DC3C" w14:textId="77777777" w:rsidR="0009168A" w:rsidRDefault="0009168A"/>
        </w:tc>
      </w:tr>
      <w:tr w:rsidR="007A24FC" w:rsidRPr="00B3499B" w14:paraId="71AA73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9394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63274" w14:textId="77777777" w:rsidR="0009168A" w:rsidRDefault="0009168A"/>
        </w:tc>
      </w:tr>
      <w:tr w:rsidR="007A24FC" w:rsidRPr="00B3499B" w14:paraId="5B9E86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528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3A004" w14:textId="77777777" w:rsidR="0009168A" w:rsidRDefault="0009168A"/>
        </w:tc>
      </w:tr>
      <w:tr w:rsidR="007A24FC" w:rsidRPr="00B3499B" w14:paraId="4B8D88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9EC0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0D676"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0218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39F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E0298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FA09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F947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045D69" wp14:editId="4E806D4B">
                  <wp:extent cx="152400" cy="152400"/>
                  <wp:effectExtent l="0" t="0" r="0" b="0"/>
                  <wp:docPr id="12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DDEB4F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FEDC2AB" wp14:editId="4F51ED97">
                  <wp:extent cx="152400" cy="152400"/>
                  <wp:effectExtent l="0" t="0" r="0" b="0"/>
                  <wp:docPr id="13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1B35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8CB77" w14:textId="77777777" w:rsidR="0009168A" w:rsidRDefault="0009168A"/>
        </w:tc>
      </w:tr>
      <w:tr w:rsidR="007A24FC" w:rsidRPr="00B3499B" w14:paraId="57FFB8A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D912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D5F73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A748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BC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619DA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EAE9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1B4572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5B30E4" w14:textId="77777777" w:rsidR="007A24FC" w:rsidRPr="00B3499B" w:rsidRDefault="00DC7E29"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F4EF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35B6D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7F84F2" w14:textId="77777777" w:rsidR="007A24FC" w:rsidRDefault="007A24FC" w:rsidP="001C5864">
      <w:pPr>
        <w:rPr>
          <w:rFonts w:cs="Arial"/>
        </w:rPr>
      </w:pPr>
    </w:p>
    <w:p w14:paraId="7D1C30B3" w14:textId="77777777" w:rsidR="0047267C" w:rsidRDefault="0047267C" w:rsidP="001C5864">
      <w:pPr>
        <w:rPr>
          <w:rFonts w:cs="Arial"/>
        </w:rPr>
      </w:pPr>
    </w:p>
    <w:p w14:paraId="3D852C74" w14:textId="77777777" w:rsidR="001C5864" w:rsidRPr="0017445F" w:rsidRDefault="001C5864" w:rsidP="001C5864">
      <w:pPr>
        <w:pStyle w:val="RERequirement"/>
        <w:shd w:val="clear" w:color="auto" w:fill="F2F2F2" w:themeFill="background1" w:themeFillShade="F2"/>
      </w:pPr>
      <w:bookmarkStart w:id="125" w:name="_ec41268e07efe55ffe337471a205b1bd"/>
      <w:bookmarkEnd w:id="125"/>
      <w:r>
        <w:lastRenderedPageBreak/>
        <w:t xml:space="preserve"> TMOS Run Feedback</w:t>
      </w:r>
    </w:p>
    <w:p w14:paraId="3907277F"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6283064E" w14:textId="77777777" w:rsidR="001C5864" w:rsidRDefault="001C5864" w:rsidP="001C5864"/>
    <w:p w14:paraId="5795D000" w14:textId="77777777" w:rsidR="001C5864" w:rsidRPr="00287D2F" w:rsidRDefault="001C5864" w:rsidP="001C5864">
      <w:pPr>
        <w:rPr>
          <w:rFonts w:cs="Arial"/>
        </w:rPr>
      </w:pPr>
      <w:r>
        <w:rPr>
          <w:rFonts w:cs="Arial"/>
        </w:rPr>
        <w:t>Satisfied by</w:t>
      </w:r>
      <w:r w:rsidRPr="00287D2F">
        <w:rPr>
          <w:rFonts w:cs="Arial"/>
        </w:rPr>
        <w:t>:</w:t>
      </w:r>
    </w:p>
    <w:p w14:paraId="29597EE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965EA6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05DF9C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E954DC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0D59E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4E3E45C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A6E4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6F9B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6C53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163B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B6C74" w14:textId="77777777" w:rsidR="0009168A" w:rsidRDefault="0009168A"/>
        </w:tc>
      </w:tr>
      <w:tr w:rsidR="007A24FC" w:rsidRPr="00B3499B" w14:paraId="4F3E87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D697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48DBE" w14:textId="77777777" w:rsidR="0009168A" w:rsidRDefault="0009168A"/>
        </w:tc>
      </w:tr>
      <w:tr w:rsidR="007A24FC" w:rsidRPr="00B3499B" w14:paraId="30B8B3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D35F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B304D" w14:textId="77777777" w:rsidR="0009168A" w:rsidRDefault="0009168A"/>
        </w:tc>
      </w:tr>
      <w:tr w:rsidR="007A24FC" w:rsidRPr="00B3499B" w14:paraId="499FB9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CFB3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D9FA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2B87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C5FB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B9960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5B5E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0A92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14A109" wp14:editId="53728E51">
                  <wp:extent cx="152400" cy="152400"/>
                  <wp:effectExtent l="0" t="0" r="0" b="0"/>
                  <wp:docPr id="13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6615FA2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CA8E2B" wp14:editId="31BCF22C">
                  <wp:extent cx="152400" cy="152400"/>
                  <wp:effectExtent l="0" t="0" r="0" b="0"/>
                  <wp:docPr id="13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742ACB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8A340DA" wp14:editId="69FBADE1">
                  <wp:extent cx="152400" cy="152400"/>
                  <wp:effectExtent l="0" t="0" r="0" b="0"/>
                  <wp:docPr id="13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C7974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37482" w14:textId="77777777" w:rsidR="0009168A" w:rsidRDefault="0009168A"/>
        </w:tc>
      </w:tr>
      <w:tr w:rsidR="007A24FC" w:rsidRPr="00B3499B" w14:paraId="5AEDAB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49D6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7124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4AE1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79E1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7D9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B6F6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B7D93F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366E0" w14:textId="77777777" w:rsidR="007A24FC" w:rsidRPr="00B3499B" w:rsidRDefault="00DC7E29"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E961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FB2D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A22FBE" w14:textId="77777777" w:rsidR="007A24FC" w:rsidRDefault="007A24FC" w:rsidP="001C5864">
      <w:pPr>
        <w:rPr>
          <w:rFonts w:cs="Arial"/>
        </w:rPr>
      </w:pPr>
    </w:p>
    <w:p w14:paraId="680E4AA9" w14:textId="77777777" w:rsidR="0047267C" w:rsidRDefault="0047267C" w:rsidP="001C5864">
      <w:pPr>
        <w:rPr>
          <w:rFonts w:cs="Arial"/>
        </w:rPr>
      </w:pPr>
    </w:p>
    <w:p w14:paraId="07532FE8" w14:textId="77777777" w:rsidR="001C5864" w:rsidRPr="0017445F" w:rsidRDefault="001C5864" w:rsidP="001C5864">
      <w:pPr>
        <w:pStyle w:val="RERequirement"/>
        <w:shd w:val="clear" w:color="auto" w:fill="F2F2F2" w:themeFill="background1" w:themeFillShade="F2"/>
      </w:pPr>
      <w:bookmarkStart w:id="126" w:name="_72d6bc312e551f001a1aab2a219fad20"/>
      <w:bookmarkEnd w:id="126"/>
      <w:r>
        <w:t xml:space="preserve"> TMOS Run Condition 1</w:t>
      </w:r>
    </w:p>
    <w:p w14:paraId="1D618A16"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41FB2750" w14:textId="77777777" w:rsidR="001C5864" w:rsidRDefault="001C5864" w:rsidP="001C5864"/>
    <w:p w14:paraId="5B20002D" w14:textId="77777777" w:rsidR="001C5864" w:rsidRPr="00287D2F" w:rsidRDefault="001C5864" w:rsidP="001C5864">
      <w:pPr>
        <w:rPr>
          <w:rFonts w:cs="Arial"/>
        </w:rPr>
      </w:pPr>
      <w:r>
        <w:rPr>
          <w:rFonts w:cs="Arial"/>
        </w:rPr>
        <w:t>Satisfied by</w:t>
      </w:r>
      <w:r w:rsidRPr="00287D2F">
        <w:rPr>
          <w:rFonts w:cs="Arial"/>
        </w:rPr>
        <w:t>:</w:t>
      </w:r>
    </w:p>
    <w:p w14:paraId="75B3AF9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96312C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8D3889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62C33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08C22CC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C3D44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89BF2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FC3D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D1D5F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78BF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27207" w14:textId="77777777" w:rsidR="0009168A" w:rsidRDefault="0009168A"/>
        </w:tc>
      </w:tr>
      <w:tr w:rsidR="007A24FC" w:rsidRPr="00B3499B" w14:paraId="3D0151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1B6B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B192A" w14:textId="77777777" w:rsidR="0009168A" w:rsidRDefault="0009168A"/>
        </w:tc>
      </w:tr>
      <w:tr w:rsidR="007A24FC" w:rsidRPr="00B3499B" w14:paraId="7148CE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3FAF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0E5B3" w14:textId="77777777" w:rsidR="0009168A" w:rsidRDefault="0009168A"/>
        </w:tc>
      </w:tr>
      <w:tr w:rsidR="007A24FC" w:rsidRPr="00B3499B" w14:paraId="40BFB3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9F9B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D44A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ED75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6F77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9204A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3A22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09C1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4A83E6" wp14:editId="00B315BB">
                  <wp:extent cx="152400" cy="152400"/>
                  <wp:effectExtent l="0" t="0" r="0" b="0"/>
                  <wp:docPr id="13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861FE9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554E1E" wp14:editId="70A2D506">
                  <wp:extent cx="152400" cy="152400"/>
                  <wp:effectExtent l="0" t="0" r="0" b="0"/>
                  <wp:docPr id="14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70E2F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BEE33B" w14:textId="77777777" w:rsidR="0009168A" w:rsidRDefault="0009168A"/>
        </w:tc>
      </w:tr>
      <w:tr w:rsidR="007A24FC" w:rsidRPr="00B3499B" w14:paraId="40A8F4A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D3B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9B5A7"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A820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B803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29C0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81DB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DB2846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BDCE0F" w14:textId="77777777" w:rsidR="007A24FC" w:rsidRPr="00B3499B" w:rsidRDefault="00DC7E29"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6DBD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7B5D2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8E4354" w14:textId="77777777" w:rsidR="007A24FC" w:rsidRDefault="007A24FC" w:rsidP="001C5864">
      <w:pPr>
        <w:rPr>
          <w:rFonts w:cs="Arial"/>
        </w:rPr>
      </w:pPr>
    </w:p>
    <w:p w14:paraId="20B9B42D" w14:textId="77777777" w:rsidR="0047267C" w:rsidRDefault="0047267C" w:rsidP="001C5864">
      <w:pPr>
        <w:rPr>
          <w:rFonts w:cs="Arial"/>
        </w:rPr>
      </w:pPr>
    </w:p>
    <w:p w14:paraId="0F41E0D7" w14:textId="77777777" w:rsidR="001C5864" w:rsidRPr="0017445F" w:rsidRDefault="001C5864" w:rsidP="001C5864">
      <w:pPr>
        <w:pStyle w:val="RERequirement"/>
        <w:shd w:val="clear" w:color="auto" w:fill="F2F2F2" w:themeFill="background1" w:themeFillShade="F2"/>
      </w:pPr>
      <w:bookmarkStart w:id="127" w:name="_aee10feaf10c65bac6b4bacd37764ca1"/>
      <w:bookmarkEnd w:id="127"/>
      <w:r>
        <w:t xml:space="preserve"> TMOS Run Condition 4</w:t>
      </w:r>
    </w:p>
    <w:p w14:paraId="6D5B5E50"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653E0478" w14:textId="77777777" w:rsidR="001C5864" w:rsidRDefault="001C5864" w:rsidP="001C5864"/>
    <w:p w14:paraId="173E4E88" w14:textId="77777777" w:rsidR="001C5864" w:rsidRPr="00287D2F" w:rsidRDefault="001C5864" w:rsidP="001C5864">
      <w:pPr>
        <w:rPr>
          <w:rFonts w:cs="Arial"/>
        </w:rPr>
      </w:pPr>
      <w:r>
        <w:rPr>
          <w:rFonts w:cs="Arial"/>
        </w:rPr>
        <w:t>Satisfied by</w:t>
      </w:r>
      <w:r w:rsidRPr="00287D2F">
        <w:rPr>
          <w:rFonts w:cs="Arial"/>
        </w:rPr>
        <w:t>:</w:t>
      </w:r>
    </w:p>
    <w:p w14:paraId="4C5770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17848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Charge Battery Request</w:t>
      </w:r>
    </w:p>
    <w:p w14:paraId="0E85B0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9D320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38F3A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8C06E9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73855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F635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1012E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FD21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BBAFB" w14:textId="77777777" w:rsidR="0009168A" w:rsidRDefault="0009168A"/>
        </w:tc>
      </w:tr>
      <w:tr w:rsidR="007A24FC" w:rsidRPr="00B3499B" w14:paraId="1CA51D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B7C7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20E22" w14:textId="77777777" w:rsidR="0009168A" w:rsidRDefault="0009168A"/>
        </w:tc>
      </w:tr>
      <w:tr w:rsidR="007A24FC" w:rsidRPr="00B3499B" w14:paraId="1609E6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3EC3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A48DB" w14:textId="77777777" w:rsidR="0009168A" w:rsidRDefault="0009168A"/>
        </w:tc>
      </w:tr>
      <w:tr w:rsidR="007A24FC" w:rsidRPr="00B3499B" w14:paraId="6149C9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DFFF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1CB6D"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5D1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2382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B31BA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1758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64BB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D343C9" wp14:editId="10DC528F">
                  <wp:extent cx="152400" cy="152400"/>
                  <wp:effectExtent l="0" t="0" r="0" b="0"/>
                  <wp:docPr id="14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43C310C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57F7EF" wp14:editId="1CCF90AD">
                  <wp:extent cx="152400" cy="152400"/>
                  <wp:effectExtent l="0" t="0" r="0" b="0"/>
                  <wp:docPr id="14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68959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3E9047" w14:textId="77777777" w:rsidR="0009168A" w:rsidRDefault="0009168A"/>
        </w:tc>
      </w:tr>
      <w:tr w:rsidR="007A24FC" w:rsidRPr="00B3499B" w14:paraId="692C2AE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DBF1D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DA3267"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C7D1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70BB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B8F5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A16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95A887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775DD9" w14:textId="77777777" w:rsidR="007A24FC" w:rsidRPr="00B3499B" w:rsidRDefault="00DC7E29" w:rsidP="009737DA">
            <w:pPr>
              <w:rPr>
                <w:rFonts w:cs="Arial"/>
                <w:bCs/>
                <w:color w:val="808080" w:themeColor="background1" w:themeShade="80"/>
                <w:sz w:val="16"/>
                <w:szCs w:val="14"/>
              </w:rPr>
            </w:pPr>
            <w:hyperlink r:id="rId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83DE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4C7C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316E2F" w14:textId="77777777" w:rsidR="007A24FC" w:rsidRDefault="007A24FC" w:rsidP="001C5864">
      <w:pPr>
        <w:rPr>
          <w:rFonts w:cs="Arial"/>
        </w:rPr>
      </w:pPr>
    </w:p>
    <w:p w14:paraId="605CC2B6" w14:textId="77777777" w:rsidR="0047267C" w:rsidRDefault="0047267C" w:rsidP="001C5864">
      <w:pPr>
        <w:rPr>
          <w:rFonts w:cs="Arial"/>
        </w:rPr>
      </w:pPr>
    </w:p>
    <w:p w14:paraId="61A69E74" w14:textId="77777777" w:rsidR="001C5864" w:rsidRPr="0017445F" w:rsidRDefault="001C5864" w:rsidP="001C5864">
      <w:pPr>
        <w:pStyle w:val="RERequirement"/>
        <w:shd w:val="clear" w:color="auto" w:fill="F2F2F2" w:themeFill="background1" w:themeFillShade="F2"/>
      </w:pPr>
      <w:bookmarkStart w:id="128" w:name="_a6666c0ce1b9734a023b9742536898bb"/>
      <w:bookmarkEnd w:id="128"/>
      <w:r>
        <w:t xml:space="preserve"> TMOS Run Condition 3</w:t>
      </w:r>
    </w:p>
    <w:p w14:paraId="5019A161"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0250ECE5" w14:textId="77777777" w:rsidR="001C5864" w:rsidRDefault="001C5864" w:rsidP="001C5864"/>
    <w:p w14:paraId="759CBAD2" w14:textId="77777777" w:rsidR="001C5864" w:rsidRPr="00287D2F" w:rsidRDefault="001C5864" w:rsidP="001C5864">
      <w:pPr>
        <w:rPr>
          <w:rFonts w:cs="Arial"/>
        </w:rPr>
      </w:pPr>
      <w:r>
        <w:rPr>
          <w:rFonts w:cs="Arial"/>
        </w:rPr>
        <w:t>Satisfied by</w:t>
      </w:r>
      <w:r w:rsidRPr="00287D2F">
        <w:rPr>
          <w:rFonts w:cs="Arial"/>
        </w:rPr>
        <w:t>:</w:t>
      </w:r>
    </w:p>
    <w:p w14:paraId="18B7FBE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546E5B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6BE87F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51682E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4DA032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AB73A6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98B3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8F98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24F28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B86C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E4022" w14:textId="77777777" w:rsidR="0009168A" w:rsidRDefault="0009168A"/>
        </w:tc>
      </w:tr>
      <w:tr w:rsidR="007A24FC" w:rsidRPr="00B3499B" w14:paraId="125BA5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0E38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4D7E7" w14:textId="77777777" w:rsidR="0009168A" w:rsidRDefault="0009168A"/>
        </w:tc>
      </w:tr>
      <w:tr w:rsidR="007A24FC" w:rsidRPr="00B3499B" w14:paraId="030AFC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88D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569DC" w14:textId="77777777" w:rsidR="0009168A" w:rsidRDefault="0009168A"/>
        </w:tc>
      </w:tr>
      <w:tr w:rsidR="007A24FC" w:rsidRPr="00B3499B" w14:paraId="4A1126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57F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2A13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FBAC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E6C6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F65A7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80A8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7D43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EDF245" wp14:editId="00742E77">
                  <wp:extent cx="152400" cy="152400"/>
                  <wp:effectExtent l="0" t="0" r="0" b="0"/>
                  <wp:docPr id="14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35574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274634" wp14:editId="71BCEA7E">
                  <wp:extent cx="152400" cy="152400"/>
                  <wp:effectExtent l="0" t="0" r="0" b="0"/>
                  <wp:docPr id="14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5BF1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2FA8A5" w14:textId="77777777" w:rsidR="0009168A" w:rsidRDefault="0009168A"/>
        </w:tc>
      </w:tr>
      <w:tr w:rsidR="007A24FC" w:rsidRPr="00B3499B" w14:paraId="6F53C74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AA4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BF11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C978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F162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0A6E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017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8B0E9A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10CE40" w14:textId="77777777" w:rsidR="007A24FC" w:rsidRPr="00B3499B" w:rsidRDefault="00DC7E29"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556F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673A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FF6BEE" w14:textId="77777777" w:rsidR="007A24FC" w:rsidRDefault="007A24FC" w:rsidP="001C5864">
      <w:pPr>
        <w:rPr>
          <w:rFonts w:cs="Arial"/>
        </w:rPr>
      </w:pPr>
    </w:p>
    <w:p w14:paraId="52DC43E7" w14:textId="77777777" w:rsidR="0047267C" w:rsidRDefault="0047267C" w:rsidP="001C5864">
      <w:pPr>
        <w:rPr>
          <w:rFonts w:cs="Arial"/>
        </w:rPr>
      </w:pPr>
    </w:p>
    <w:p w14:paraId="6725E8D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Offboard Controller</w:t>
      </w:r>
    </w:p>
    <w:p w14:paraId="34620D25" w14:textId="77777777" w:rsidR="00210E01" w:rsidRDefault="00210E01" w:rsidP="00210E01">
      <w:r>
        <w:t>Offboard Controller</w:t>
      </w:r>
    </w:p>
    <w:p w14:paraId="309F0F25" w14:textId="77777777" w:rsidR="00072314" w:rsidRDefault="00072314" w:rsidP="00072314"/>
    <w:p w14:paraId="6114DBF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77CD28C" wp14:editId="0AA63FAC">
            <wp:extent cx="152400" cy="152400"/>
            <wp:effectExtent l="0" t="0" r="0" b="0"/>
            <wp:docPr id="15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Off_Board Request</w:t>
      </w:r>
    </w:p>
    <w:p w14:paraId="7846ED7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411CA0C" w14:textId="77777777" w:rsidR="00072314" w:rsidRPr="003B799F" w:rsidRDefault="00072314" w:rsidP="00072314"/>
    <w:p w14:paraId="49810F17" w14:textId="77777777" w:rsidR="00072314" w:rsidRDefault="00072314" w:rsidP="00072314">
      <w:pPr>
        <w:pStyle w:val="Heading6"/>
        <w:keepNext w:val="0"/>
        <w:tabs>
          <w:tab w:val="clear" w:pos="900"/>
          <w:tab w:val="left" w:pos="709"/>
        </w:tabs>
        <w:spacing w:before="240"/>
        <w:rPr>
          <w:lang w:val="en-GB"/>
        </w:rPr>
      </w:pPr>
      <w:r>
        <w:rPr>
          <w:lang w:val="en-GB"/>
        </w:rPr>
        <w:t>Inputs</w:t>
      </w:r>
    </w:p>
    <w:p w14:paraId="772CD24C"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79FCCCF" w14:textId="77777777" w:rsidTr="001D18E6">
        <w:trPr>
          <w:trHeight w:val="173"/>
        </w:trPr>
        <w:tc>
          <w:tcPr>
            <w:tcW w:w="1696" w:type="dxa"/>
            <w:shd w:val="clear" w:color="auto" w:fill="D9D9D9" w:themeFill="background1" w:themeFillShade="D9"/>
            <w:noWrap/>
            <w:hideMark/>
          </w:tcPr>
          <w:p w14:paraId="0D8CB1D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9900F5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6A8CB2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486758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556A3A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7D092E1"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A2B474F" w14:textId="77777777" w:rsidTr="001D18E6">
        <w:trPr>
          <w:trHeight w:val="143"/>
        </w:trPr>
        <w:tc>
          <w:tcPr>
            <w:tcW w:w="1696" w:type="dxa"/>
            <w:noWrap/>
          </w:tcPr>
          <w:p w14:paraId="6880D978"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223BA3E" w14:textId="77777777" w:rsidR="00072314" w:rsidRPr="00DE6816" w:rsidRDefault="00072314" w:rsidP="001D18E6">
            <w:pPr>
              <w:rPr>
                <w:rFonts w:cs="Arial"/>
                <w:sz w:val="18"/>
              </w:rPr>
            </w:pPr>
            <w:r w:rsidRPr="00DE6816">
              <w:rPr>
                <w:rFonts w:cs="Arial"/>
                <w:sz w:val="18"/>
              </w:rPr>
              <w:t>Name of aTechnical Signal, e.g.:</w:t>
            </w:r>
          </w:p>
          <w:p w14:paraId="1FACBAB6"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08397F5"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369628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9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CF69F2D"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C456707"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D8E3DAC"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4E0F049"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46F03A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41EBDD0F" w14:textId="77777777" w:rsidR="00072314" w:rsidRPr="00DE6816" w:rsidRDefault="00072314" w:rsidP="001D18E6">
            <w:pPr>
              <w:ind w:left="360"/>
              <w:rPr>
                <w:rFonts w:cs="Arial"/>
                <w:sz w:val="18"/>
              </w:rPr>
            </w:pPr>
          </w:p>
          <w:p w14:paraId="108C558E" w14:textId="77777777" w:rsidR="00072314" w:rsidRPr="00DE6816" w:rsidRDefault="00072314" w:rsidP="001D18E6">
            <w:pPr>
              <w:rPr>
                <w:rFonts w:cs="Arial"/>
                <w:sz w:val="16"/>
              </w:rPr>
            </w:pPr>
            <w:r w:rsidRPr="00DE6816">
              <w:rPr>
                <w:rFonts w:cs="Arial"/>
                <w:sz w:val="14"/>
              </w:rPr>
              <w:t>The message name should be linked, e.g.</w:t>
            </w:r>
          </w:p>
          <w:p w14:paraId="72BAD88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9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96" w:history="1">
              <w:r w:rsidRPr="00DE6816">
                <w:rPr>
                  <w:rStyle w:val="Hyperlink"/>
                  <w:rFonts w:ascii="Arial" w:hAnsi="Arial" w:cs="Arial"/>
                  <w:i/>
                  <w:sz w:val="14"/>
                </w:rPr>
                <w:t>FNV2</w:t>
              </w:r>
            </w:hyperlink>
            <w:r w:rsidRPr="00DE6816">
              <w:rPr>
                <w:rFonts w:ascii="Arial" w:hAnsi="Arial" w:cs="Arial"/>
                <w:sz w:val="14"/>
              </w:rPr>
              <w:t xml:space="preserve">). </w:t>
            </w:r>
          </w:p>
          <w:p w14:paraId="0512099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005B4A7" w14:textId="77777777" w:rsidR="00072314" w:rsidRDefault="00072314" w:rsidP="001D18E6">
            <w:pPr>
              <w:rPr>
                <w:rFonts w:cs="Arial"/>
                <w:sz w:val="14"/>
              </w:rPr>
            </w:pPr>
          </w:p>
          <w:p w14:paraId="15F02E42"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99A4BE8" w14:textId="77777777" w:rsidTr="001D18E6">
        <w:trPr>
          <w:trHeight w:val="70"/>
        </w:trPr>
        <w:tc>
          <w:tcPr>
            <w:tcW w:w="1696" w:type="dxa"/>
            <w:noWrap/>
          </w:tcPr>
          <w:p w14:paraId="295B776B"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50115EB" w14:textId="77777777" w:rsidR="00072314" w:rsidRPr="00DE6816" w:rsidRDefault="00072314" w:rsidP="001D18E6">
            <w:pPr>
              <w:rPr>
                <w:rFonts w:cs="Arial"/>
                <w:color w:val="000000" w:themeColor="text1"/>
                <w:sz w:val="18"/>
              </w:rPr>
            </w:pPr>
          </w:p>
        </w:tc>
        <w:tc>
          <w:tcPr>
            <w:tcW w:w="1843" w:type="dxa"/>
          </w:tcPr>
          <w:p w14:paraId="05B2AE3E" w14:textId="77777777" w:rsidR="00072314" w:rsidRPr="00DE6816" w:rsidRDefault="00072314" w:rsidP="001D18E6">
            <w:pPr>
              <w:rPr>
                <w:rFonts w:cs="Arial"/>
                <w:color w:val="000000" w:themeColor="text1"/>
                <w:sz w:val="18"/>
              </w:rPr>
            </w:pPr>
          </w:p>
        </w:tc>
        <w:tc>
          <w:tcPr>
            <w:tcW w:w="1984" w:type="dxa"/>
          </w:tcPr>
          <w:p w14:paraId="32D33A25" w14:textId="77777777" w:rsidR="00072314" w:rsidRPr="00DE6816" w:rsidRDefault="00072314" w:rsidP="001D18E6">
            <w:pPr>
              <w:rPr>
                <w:rFonts w:cs="Arial"/>
                <w:color w:val="000000" w:themeColor="text1"/>
                <w:sz w:val="18"/>
              </w:rPr>
            </w:pPr>
          </w:p>
        </w:tc>
        <w:tc>
          <w:tcPr>
            <w:tcW w:w="2693" w:type="dxa"/>
          </w:tcPr>
          <w:p w14:paraId="6C6A6B11" w14:textId="77777777" w:rsidR="00072314" w:rsidRPr="00DE6816" w:rsidRDefault="00072314" w:rsidP="001D18E6">
            <w:pPr>
              <w:rPr>
                <w:rFonts w:cs="Arial"/>
                <w:color w:val="000000" w:themeColor="text1"/>
                <w:sz w:val="18"/>
              </w:rPr>
            </w:pPr>
          </w:p>
        </w:tc>
      </w:tr>
    </w:tbl>
    <w:p w14:paraId="3F5EF04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8359ED4" w14:textId="77777777" w:rsidR="008C50D1" w:rsidRPr="00E23282" w:rsidRDefault="008C50D1" w:rsidP="00072314"/>
    <w:p w14:paraId="7C1AF13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A4F91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2E656C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F5AC7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9CF12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AF7D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1CE4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2C92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C2E8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16B2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BE7770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D3730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45EE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4E8B5A1" w14:textId="77777777" w:rsidR="0046438F" w:rsidRDefault="0046438F" w:rsidP="0046438F">
            <w:pPr>
              <w:rPr>
                <w:rFonts w:cs="Arial"/>
                <w:color w:val="000000" w:themeColor="text1"/>
                <w:sz w:val="16"/>
                <w:szCs w:val="14"/>
              </w:rPr>
            </w:pPr>
            <w:r>
              <w:rPr>
                <w:rFonts w:cs="Arial"/>
                <w:color w:val="000000" w:themeColor="text1"/>
                <w:sz w:val="16"/>
                <w:szCs w:val="14"/>
              </w:rPr>
              <w:t>Phone Rq</w:t>
            </w:r>
          </w:p>
          <w:p w14:paraId="7E8CBDCC" w14:textId="77777777" w:rsidR="0046438F" w:rsidRPr="00740CDD" w:rsidRDefault="0046438F" w:rsidP="00D60C45">
            <w:pPr>
              <w:pStyle w:val="VelocityScript"/>
              <w:rPr>
                <w:color w:val="00B0F0"/>
              </w:rPr>
            </w:pPr>
          </w:p>
          <w:p w14:paraId="785A32EB" w14:textId="77777777" w:rsidR="007215C5" w:rsidRPr="00D60C45" w:rsidRDefault="007215C5" w:rsidP="00CA24CE">
            <w:pPr>
              <w:rPr>
                <w:rFonts w:cs="Arial"/>
                <w:color w:val="000000" w:themeColor="text1"/>
                <w:sz w:val="16"/>
                <w:szCs w:val="14"/>
                <w:lang w:val="en-GB"/>
              </w:rPr>
            </w:pPr>
          </w:p>
          <w:p w14:paraId="37604C4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5BBAE2" w14:textId="77777777" w:rsidR="00DD49BA" w:rsidRPr="003C5D56" w:rsidRDefault="00DD49BA" w:rsidP="00DD49BA">
            <w:pPr>
              <w:rPr>
                <w:rFonts w:cs="Arial"/>
                <w:color w:val="000000" w:themeColor="text1"/>
                <w:sz w:val="16"/>
                <w:szCs w:val="14"/>
              </w:rPr>
            </w:pPr>
            <w:r>
              <w:rPr>
                <w:rFonts w:cs="Arial"/>
                <w:color w:val="000000" w:themeColor="text1"/>
                <w:sz w:val="16"/>
                <w:szCs w:val="14"/>
              </w:rPr>
              <w:t>Phone Rq</w:t>
            </w:r>
          </w:p>
          <w:p w14:paraId="4E1D173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106BC7" w14:textId="77777777" w:rsidR="0038251F" w:rsidRPr="0038251F" w:rsidRDefault="00143E70" w:rsidP="0038251F">
            <w:pPr>
              <w:pStyle w:val="VelocityScript"/>
              <w:rPr>
                <w:color w:val="00B0F0"/>
                <w:sz w:val="16"/>
              </w:rPr>
            </w:pPr>
            <w:r w:rsidRPr="0038251F">
              <w:rPr>
                <w:color w:val="00B0F0"/>
                <w:sz w:val="16"/>
              </w:rPr>
              <w:t xml:space="preserve"> </w:t>
            </w:r>
          </w:p>
          <w:p w14:paraId="0A03801F" w14:textId="77777777" w:rsidR="00C84B54" w:rsidRDefault="00C84B54" w:rsidP="00B31A0E">
            <w:pPr>
              <w:pStyle w:val="VelocityScript"/>
            </w:pPr>
          </w:p>
          <w:p w14:paraId="4356DC09" w14:textId="77777777" w:rsidR="00C84B54" w:rsidRDefault="00C84B54" w:rsidP="00B31A0E">
            <w:pPr>
              <w:pStyle w:val="VelocityScript"/>
            </w:pPr>
          </w:p>
          <w:p w14:paraId="764416A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5757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17E84B" w14:textId="77777777" w:rsidR="0009168A" w:rsidRDefault="0009168A"/>
        </w:tc>
      </w:tr>
      <w:tr w:rsidR="00CA24CE" w:rsidRPr="00B3499B" w14:paraId="439B4D4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3D51C1" w14:textId="77777777" w:rsidR="00CA24CE" w:rsidRPr="00B3499B" w:rsidRDefault="00DC7E29" w:rsidP="00CA24CE">
            <w:pPr>
              <w:rPr>
                <w:rFonts w:cs="Arial"/>
                <w:bCs/>
                <w:color w:val="808080" w:themeColor="background1" w:themeShade="80"/>
                <w:sz w:val="16"/>
                <w:szCs w:val="14"/>
              </w:rPr>
            </w:pPr>
            <w:hyperlink r:id="rId9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7619B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C4D7E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F1460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Off_Board Request</w:t>
      </w:r>
    </w:p>
    <w:p w14:paraId="3E18908D" w14:textId="77777777" w:rsidR="00072314" w:rsidRPr="00612064" w:rsidRDefault="00072314" w:rsidP="00072314">
      <w:pPr>
        <w:spacing w:before="20"/>
        <w:rPr>
          <w:vanish/>
        </w:rPr>
      </w:pPr>
    </w:p>
    <w:p w14:paraId="4F6E3D6D" w14:textId="77777777" w:rsidR="00072314" w:rsidRDefault="00072314" w:rsidP="00072314">
      <w:pPr>
        <w:pStyle w:val="Heading6"/>
        <w:keepNext w:val="0"/>
        <w:tabs>
          <w:tab w:val="clear" w:pos="900"/>
          <w:tab w:val="left" w:pos="709"/>
        </w:tabs>
        <w:spacing w:before="240"/>
      </w:pPr>
      <w:r>
        <w:t>Parameters</w:t>
      </w:r>
    </w:p>
    <w:p w14:paraId="53374E0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20155B8" w14:textId="77777777" w:rsidTr="001D18E6">
        <w:trPr>
          <w:trHeight w:val="161"/>
        </w:trPr>
        <w:tc>
          <w:tcPr>
            <w:tcW w:w="1838" w:type="dxa"/>
            <w:shd w:val="clear" w:color="auto" w:fill="D9D9D9" w:themeFill="background1" w:themeFillShade="D9"/>
            <w:noWrap/>
            <w:hideMark/>
          </w:tcPr>
          <w:p w14:paraId="0BB9045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3E82E0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39E99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C3A1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24C0B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BA48BE7" w14:textId="77777777" w:rsidTr="001D18E6">
        <w:trPr>
          <w:trHeight w:val="70"/>
        </w:trPr>
        <w:tc>
          <w:tcPr>
            <w:tcW w:w="1838" w:type="dxa"/>
            <w:noWrap/>
          </w:tcPr>
          <w:p w14:paraId="2842314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E69954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38FF9B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7812309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56BBB2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19D53C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0EE2354" w14:textId="77777777" w:rsidTr="001D18E6">
        <w:trPr>
          <w:trHeight w:val="71"/>
        </w:trPr>
        <w:tc>
          <w:tcPr>
            <w:tcW w:w="1838" w:type="dxa"/>
            <w:noWrap/>
          </w:tcPr>
          <w:p w14:paraId="5298121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FB72F2" w14:textId="77777777" w:rsidR="00072314" w:rsidRPr="00D14691" w:rsidRDefault="00072314" w:rsidP="001D18E6">
            <w:pPr>
              <w:rPr>
                <w:color w:val="000000" w:themeColor="text1"/>
              </w:rPr>
            </w:pPr>
          </w:p>
        </w:tc>
        <w:tc>
          <w:tcPr>
            <w:tcW w:w="1701" w:type="dxa"/>
          </w:tcPr>
          <w:p w14:paraId="7F757F48" w14:textId="77777777" w:rsidR="00072314" w:rsidRPr="00D14691" w:rsidRDefault="00072314" w:rsidP="001D18E6">
            <w:pPr>
              <w:rPr>
                <w:color w:val="000000" w:themeColor="text1"/>
              </w:rPr>
            </w:pPr>
          </w:p>
        </w:tc>
        <w:tc>
          <w:tcPr>
            <w:tcW w:w="1417" w:type="dxa"/>
            <w:noWrap/>
          </w:tcPr>
          <w:p w14:paraId="59A0F766" w14:textId="77777777" w:rsidR="00072314" w:rsidRPr="00D14691" w:rsidRDefault="00072314" w:rsidP="001D18E6">
            <w:pPr>
              <w:rPr>
                <w:color w:val="000000" w:themeColor="text1"/>
              </w:rPr>
            </w:pPr>
          </w:p>
        </w:tc>
        <w:tc>
          <w:tcPr>
            <w:tcW w:w="3402" w:type="dxa"/>
          </w:tcPr>
          <w:p w14:paraId="0F3FE2D8" w14:textId="77777777" w:rsidR="00072314" w:rsidRPr="00D14691" w:rsidRDefault="00072314" w:rsidP="001D18E6">
            <w:pPr>
              <w:rPr>
                <w:color w:val="000000" w:themeColor="text1"/>
              </w:rPr>
            </w:pPr>
          </w:p>
        </w:tc>
      </w:tr>
    </w:tbl>
    <w:p w14:paraId="6ACE237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332676" w14:textId="77777777" w:rsidR="003678EC" w:rsidRPr="003678EC" w:rsidRDefault="003678EC" w:rsidP="003678EC">
      <w:pPr>
        <w:rPr>
          <w:lang w:val="en-GB"/>
        </w:rPr>
      </w:pPr>
    </w:p>
    <w:p w14:paraId="22572029"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03798D95" w14:textId="77777777" w:rsidR="00072314" w:rsidRPr="003225C9" w:rsidRDefault="00072314" w:rsidP="00072314">
      <w:pPr>
        <w:tabs>
          <w:tab w:val="left" w:pos="284"/>
          <w:tab w:val="left" w:pos="851"/>
        </w:tabs>
      </w:pPr>
    </w:p>
    <w:p w14:paraId="69392D1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1837DA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8A6800E" w14:textId="77777777" w:rsidTr="001D18E6">
        <w:tc>
          <w:tcPr>
            <w:tcW w:w="1934" w:type="dxa"/>
            <w:shd w:val="clear" w:color="auto" w:fill="D9D9D9" w:themeFill="background1" w:themeFillShade="D9"/>
          </w:tcPr>
          <w:p w14:paraId="3C78F505" w14:textId="77777777" w:rsidR="00072314" w:rsidRDefault="00072314" w:rsidP="001D18E6">
            <w:pPr>
              <w:rPr>
                <w:b/>
              </w:rPr>
            </w:pPr>
            <w:r w:rsidRPr="00AF169D">
              <w:rPr>
                <w:b/>
              </w:rPr>
              <w:t>Requirement ID</w:t>
            </w:r>
          </w:p>
          <w:p w14:paraId="075C89E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4220DA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9735B46" w14:textId="77777777" w:rsidR="00072314" w:rsidRDefault="00072314" w:rsidP="001D18E6">
            <w:pPr>
              <w:rPr>
                <w:b/>
              </w:rPr>
            </w:pPr>
            <w:r>
              <w:rPr>
                <w:b/>
              </w:rPr>
              <w:t>Modification</w:t>
            </w:r>
          </w:p>
        </w:tc>
        <w:tc>
          <w:tcPr>
            <w:tcW w:w="1712" w:type="dxa"/>
            <w:shd w:val="clear" w:color="auto" w:fill="D9D9D9" w:themeFill="background1" w:themeFillShade="D9"/>
          </w:tcPr>
          <w:p w14:paraId="49815376" w14:textId="77777777" w:rsidR="00072314" w:rsidRDefault="00072314" w:rsidP="001D18E6">
            <w:pPr>
              <w:rPr>
                <w:b/>
              </w:rPr>
            </w:pPr>
            <w:r w:rsidRPr="00AF169D">
              <w:rPr>
                <w:b/>
              </w:rPr>
              <w:t xml:space="preserve">Requirement </w:t>
            </w:r>
            <w:r>
              <w:rPr>
                <w:b/>
              </w:rPr>
              <w:t>ID</w:t>
            </w:r>
          </w:p>
          <w:p w14:paraId="016BB73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C5FF77F" w14:textId="77777777" w:rsidR="00072314" w:rsidRPr="00AF169D" w:rsidRDefault="00072314" w:rsidP="001D18E6">
            <w:pPr>
              <w:rPr>
                <w:b/>
              </w:rPr>
            </w:pPr>
            <w:r>
              <w:rPr>
                <w:b/>
              </w:rPr>
              <w:t>Comment</w:t>
            </w:r>
          </w:p>
        </w:tc>
      </w:tr>
      <w:tr w:rsidR="00072314" w14:paraId="75548B11" w14:textId="77777777" w:rsidTr="001D18E6">
        <w:tc>
          <w:tcPr>
            <w:tcW w:w="1934" w:type="dxa"/>
          </w:tcPr>
          <w:p w14:paraId="168B71EB" w14:textId="77777777" w:rsidR="00072314" w:rsidRPr="000F4E8B" w:rsidRDefault="00072314" w:rsidP="001D18E6">
            <w:r w:rsidRPr="000F4E8B">
              <w:t>REQ_abc</w:t>
            </w:r>
          </w:p>
        </w:tc>
        <w:tc>
          <w:tcPr>
            <w:tcW w:w="2177" w:type="dxa"/>
          </w:tcPr>
          <w:p w14:paraId="7E9DF183" w14:textId="77777777" w:rsidR="00072314" w:rsidRPr="000F4E8B" w:rsidRDefault="00072314" w:rsidP="001D18E6"/>
        </w:tc>
        <w:sdt>
          <w:sdtPr>
            <w:alias w:val="Modification"/>
            <w:tag w:val="Modification"/>
            <w:id w:val="11241175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C472C6F" w14:textId="77777777" w:rsidR="00072314" w:rsidRPr="000F4E8B" w:rsidRDefault="00072314" w:rsidP="001D18E6">
                <w:r w:rsidRPr="000F4E8B">
                  <w:t>Removed</w:t>
                </w:r>
              </w:p>
            </w:tc>
          </w:sdtContent>
        </w:sdt>
        <w:tc>
          <w:tcPr>
            <w:tcW w:w="1712" w:type="dxa"/>
          </w:tcPr>
          <w:p w14:paraId="54B0141F" w14:textId="77777777" w:rsidR="00072314" w:rsidRPr="000F4E8B" w:rsidRDefault="00072314" w:rsidP="001D18E6">
            <w:r w:rsidRPr="000F4E8B">
              <w:t>--</w:t>
            </w:r>
          </w:p>
        </w:tc>
        <w:tc>
          <w:tcPr>
            <w:tcW w:w="2958" w:type="dxa"/>
          </w:tcPr>
          <w:p w14:paraId="0200D769" w14:textId="77777777" w:rsidR="00072314" w:rsidRPr="000F4E8B" w:rsidRDefault="00072314" w:rsidP="001D18E6"/>
        </w:tc>
      </w:tr>
      <w:tr w:rsidR="00072314" w14:paraId="3725ABB9" w14:textId="77777777" w:rsidTr="001D18E6">
        <w:tc>
          <w:tcPr>
            <w:tcW w:w="1934" w:type="dxa"/>
          </w:tcPr>
          <w:p w14:paraId="476806A9" w14:textId="77777777" w:rsidR="00072314" w:rsidRPr="000F4E8B" w:rsidRDefault="00072314" w:rsidP="001D18E6">
            <w:r w:rsidRPr="000F4E8B">
              <w:t>REQ_def</w:t>
            </w:r>
          </w:p>
        </w:tc>
        <w:tc>
          <w:tcPr>
            <w:tcW w:w="2177" w:type="dxa"/>
          </w:tcPr>
          <w:p w14:paraId="7CD45922" w14:textId="77777777" w:rsidR="00072314" w:rsidRPr="000F4E8B" w:rsidRDefault="00072314" w:rsidP="001D18E6"/>
        </w:tc>
        <w:sdt>
          <w:sdtPr>
            <w:alias w:val="Modification"/>
            <w:tag w:val="Modification"/>
            <w:id w:val="-167826855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96C6216" w14:textId="77777777" w:rsidR="00072314" w:rsidRPr="000F4E8B" w:rsidRDefault="00072314" w:rsidP="001D18E6">
                <w:r w:rsidRPr="000F4E8B">
                  <w:t>Replaced</w:t>
                </w:r>
              </w:p>
            </w:tc>
          </w:sdtContent>
        </w:sdt>
        <w:tc>
          <w:tcPr>
            <w:tcW w:w="1712" w:type="dxa"/>
          </w:tcPr>
          <w:p w14:paraId="42E01401" w14:textId="77777777" w:rsidR="00072314" w:rsidRPr="000F4E8B" w:rsidRDefault="00072314" w:rsidP="001D18E6">
            <w:r w:rsidRPr="000F4E8B">
              <w:t>REQ_xyz</w:t>
            </w:r>
          </w:p>
        </w:tc>
        <w:tc>
          <w:tcPr>
            <w:tcW w:w="2958" w:type="dxa"/>
          </w:tcPr>
          <w:p w14:paraId="296C3478" w14:textId="77777777" w:rsidR="00072314" w:rsidRPr="000F4E8B" w:rsidRDefault="00072314" w:rsidP="001D18E6"/>
        </w:tc>
      </w:tr>
      <w:tr w:rsidR="00072314" w14:paraId="6F68C63A" w14:textId="77777777" w:rsidTr="001D18E6">
        <w:tc>
          <w:tcPr>
            <w:tcW w:w="1934" w:type="dxa"/>
          </w:tcPr>
          <w:p w14:paraId="3B39A0AA" w14:textId="77777777" w:rsidR="00072314" w:rsidRPr="000F4E8B" w:rsidRDefault="00072314" w:rsidP="001D18E6">
            <w:r w:rsidRPr="000F4E8B">
              <w:t>--</w:t>
            </w:r>
          </w:p>
        </w:tc>
        <w:tc>
          <w:tcPr>
            <w:tcW w:w="2177" w:type="dxa"/>
          </w:tcPr>
          <w:p w14:paraId="2CD56609" w14:textId="77777777" w:rsidR="00072314" w:rsidRPr="000F4E8B" w:rsidRDefault="00072314" w:rsidP="001D18E6"/>
        </w:tc>
        <w:sdt>
          <w:sdtPr>
            <w:alias w:val="Modification"/>
            <w:tag w:val="Modification"/>
            <w:id w:val="-9350559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1B83DAA" w14:textId="77777777" w:rsidR="00072314" w:rsidRPr="000F4E8B" w:rsidRDefault="00072314" w:rsidP="001D18E6">
                <w:r w:rsidRPr="000F4E8B">
                  <w:t>Added</w:t>
                </w:r>
              </w:p>
            </w:tc>
          </w:sdtContent>
        </w:sdt>
        <w:tc>
          <w:tcPr>
            <w:tcW w:w="1712" w:type="dxa"/>
          </w:tcPr>
          <w:p w14:paraId="0401F7D3" w14:textId="77777777" w:rsidR="00072314" w:rsidRPr="000F4E8B" w:rsidRDefault="00072314" w:rsidP="001D18E6">
            <w:r w:rsidRPr="000F4E8B">
              <w:t>REQ_123</w:t>
            </w:r>
          </w:p>
        </w:tc>
        <w:tc>
          <w:tcPr>
            <w:tcW w:w="2958" w:type="dxa"/>
          </w:tcPr>
          <w:p w14:paraId="5A8D0795" w14:textId="77777777" w:rsidR="00072314" w:rsidRPr="000F4E8B" w:rsidRDefault="00072314" w:rsidP="001D18E6"/>
        </w:tc>
      </w:tr>
    </w:tbl>
    <w:p w14:paraId="21899CE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754165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0D8B40C" w14:textId="77777777" w:rsidTr="001D18E6">
        <w:tc>
          <w:tcPr>
            <w:tcW w:w="1838" w:type="dxa"/>
            <w:shd w:val="clear" w:color="auto" w:fill="D9D9D9" w:themeFill="background1" w:themeFillShade="D9"/>
          </w:tcPr>
          <w:p w14:paraId="2FE8EC35" w14:textId="77777777" w:rsidR="00072314" w:rsidRDefault="00072314" w:rsidP="001D18E6">
            <w:pPr>
              <w:rPr>
                <w:b/>
              </w:rPr>
            </w:pPr>
            <w:r w:rsidRPr="00AF169D">
              <w:rPr>
                <w:b/>
              </w:rPr>
              <w:t>Requirement ID</w:t>
            </w:r>
          </w:p>
          <w:p w14:paraId="15BA6B5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BB5E53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284B2B" w14:textId="77777777" w:rsidR="00072314" w:rsidRPr="00AF169D" w:rsidRDefault="00072314" w:rsidP="001D18E6">
            <w:pPr>
              <w:rPr>
                <w:b/>
              </w:rPr>
            </w:pPr>
            <w:r>
              <w:rPr>
                <w:b/>
              </w:rPr>
              <w:t>Comment</w:t>
            </w:r>
          </w:p>
        </w:tc>
      </w:tr>
      <w:tr w:rsidR="00072314" w14:paraId="1FDE5D3C" w14:textId="77777777" w:rsidTr="001D18E6">
        <w:tc>
          <w:tcPr>
            <w:tcW w:w="1838" w:type="dxa"/>
          </w:tcPr>
          <w:p w14:paraId="047FFAEB" w14:textId="77777777" w:rsidR="00072314" w:rsidRDefault="00072314" w:rsidP="001D18E6"/>
        </w:tc>
        <w:tc>
          <w:tcPr>
            <w:tcW w:w="4253" w:type="dxa"/>
          </w:tcPr>
          <w:p w14:paraId="3CC9B295" w14:textId="77777777" w:rsidR="00072314" w:rsidRDefault="00072314" w:rsidP="001D18E6"/>
        </w:tc>
        <w:tc>
          <w:tcPr>
            <w:tcW w:w="4110" w:type="dxa"/>
          </w:tcPr>
          <w:p w14:paraId="20D4D439" w14:textId="77777777" w:rsidR="00072314" w:rsidRDefault="00072314" w:rsidP="001D18E6"/>
        </w:tc>
      </w:tr>
      <w:tr w:rsidR="00072314" w14:paraId="2F98F447" w14:textId="77777777" w:rsidTr="001D18E6">
        <w:tc>
          <w:tcPr>
            <w:tcW w:w="1838" w:type="dxa"/>
          </w:tcPr>
          <w:p w14:paraId="30AB8810" w14:textId="77777777" w:rsidR="00072314" w:rsidRDefault="00072314" w:rsidP="001D18E6"/>
        </w:tc>
        <w:tc>
          <w:tcPr>
            <w:tcW w:w="4253" w:type="dxa"/>
          </w:tcPr>
          <w:p w14:paraId="3F8F894E" w14:textId="77777777" w:rsidR="00072314" w:rsidRDefault="00072314" w:rsidP="001D18E6"/>
        </w:tc>
        <w:tc>
          <w:tcPr>
            <w:tcW w:w="4110" w:type="dxa"/>
          </w:tcPr>
          <w:p w14:paraId="009357B9" w14:textId="77777777" w:rsidR="00072314" w:rsidRDefault="00072314" w:rsidP="001D18E6"/>
        </w:tc>
      </w:tr>
      <w:tr w:rsidR="00072314" w14:paraId="2E399741" w14:textId="77777777" w:rsidTr="001D18E6">
        <w:tc>
          <w:tcPr>
            <w:tcW w:w="1838" w:type="dxa"/>
          </w:tcPr>
          <w:p w14:paraId="19E017BF" w14:textId="77777777" w:rsidR="00072314" w:rsidRDefault="00072314" w:rsidP="001D18E6">
            <w:r>
              <w:t>…</w:t>
            </w:r>
          </w:p>
        </w:tc>
        <w:tc>
          <w:tcPr>
            <w:tcW w:w="4253" w:type="dxa"/>
          </w:tcPr>
          <w:p w14:paraId="44FBB219" w14:textId="77777777" w:rsidR="00072314" w:rsidRDefault="00072314" w:rsidP="001D18E6"/>
        </w:tc>
        <w:tc>
          <w:tcPr>
            <w:tcW w:w="4110" w:type="dxa"/>
          </w:tcPr>
          <w:p w14:paraId="06EC31A7" w14:textId="77777777" w:rsidR="00072314" w:rsidRDefault="00072314" w:rsidP="001D18E6"/>
        </w:tc>
      </w:tr>
    </w:tbl>
    <w:p w14:paraId="726C6C4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483E86B" w14:textId="77777777" w:rsidR="00072314" w:rsidRDefault="00072314" w:rsidP="00072314"/>
    <w:p w14:paraId="137822E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2E0673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14:paraId="75E56F24" w14:textId="77777777" w:rsidR="00210E01" w:rsidRDefault="00210E01" w:rsidP="00210E01">
      <w:r>
        <w:t>Vehicle</w:t>
      </w:r>
    </w:p>
    <w:p w14:paraId="7DE5AC11" w14:textId="77777777" w:rsidR="00072314" w:rsidRDefault="00072314" w:rsidP="00072314"/>
    <w:p w14:paraId="6F06FFF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HS0 CAN</w:t>
      </w:r>
    </w:p>
    <w:p w14:paraId="7A975177" w14:textId="77777777" w:rsidR="00210E01" w:rsidRDefault="00210E01" w:rsidP="00210E01">
      <w:r>
        <w:t>HS0 CAN</w:t>
      </w:r>
    </w:p>
    <w:p w14:paraId="1A1D4A3A" w14:textId="77777777" w:rsidR="00072314" w:rsidRDefault="00072314" w:rsidP="00072314"/>
    <w:p w14:paraId="70B5609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BLOWER Signal</w:t>
      </w:r>
    </w:p>
    <w:p w14:paraId="79488D86" w14:textId="77777777" w:rsidR="00210E01" w:rsidRDefault="00210E01" w:rsidP="00210E01">
      <w:r>
        <w:t>BLOWER Signal</w:t>
      </w:r>
    </w:p>
    <w:p w14:paraId="6F6A3EE5" w14:textId="77777777" w:rsidR="00072314" w:rsidRDefault="00072314" w:rsidP="00072314"/>
    <w:p w14:paraId="59FBC2B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6E551DF" wp14:editId="4682AE2E">
            <wp:extent cx="152400" cy="152400"/>
            <wp:effectExtent l="0" t="0" r="0" b="0"/>
            <wp:docPr id="15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Actuate_Blower</w:t>
      </w:r>
    </w:p>
    <w:p w14:paraId="2A69B32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409F239" w14:textId="77777777" w:rsidR="00072314" w:rsidRPr="003B799F" w:rsidRDefault="00072314" w:rsidP="00072314"/>
    <w:p w14:paraId="7C9E4A7F" w14:textId="77777777" w:rsidR="00072314" w:rsidRDefault="00072314" w:rsidP="00072314">
      <w:pPr>
        <w:pStyle w:val="Heading6"/>
        <w:keepNext w:val="0"/>
        <w:tabs>
          <w:tab w:val="clear" w:pos="900"/>
          <w:tab w:val="left" w:pos="709"/>
        </w:tabs>
        <w:spacing w:before="240"/>
        <w:rPr>
          <w:lang w:val="en-GB"/>
        </w:rPr>
      </w:pPr>
      <w:r>
        <w:rPr>
          <w:lang w:val="en-GB"/>
        </w:rPr>
        <w:t>Inputs</w:t>
      </w:r>
    </w:p>
    <w:p w14:paraId="5F9CE98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DED396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73EB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06B9F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F551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F5FA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75EB9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B590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3D16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AB4AD5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48C2A4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E32A7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4E0786F"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7279216C" w14:textId="77777777" w:rsidR="0046438F" w:rsidRPr="00740CDD" w:rsidRDefault="0046438F" w:rsidP="00927ADC">
            <w:pPr>
              <w:pStyle w:val="VelocityScript"/>
              <w:rPr>
                <w:color w:val="00B0F0"/>
              </w:rPr>
            </w:pPr>
          </w:p>
          <w:p w14:paraId="2C042A0A" w14:textId="77777777" w:rsidR="004C0655" w:rsidRPr="007215C5" w:rsidRDefault="004C0655" w:rsidP="004F0393">
            <w:pPr>
              <w:pStyle w:val="VelocityScript"/>
            </w:pPr>
          </w:p>
          <w:p w14:paraId="36CD9A9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AFC42F" w14:textId="77777777" w:rsidR="008A674A" w:rsidRPr="003C5D56" w:rsidRDefault="008A674A" w:rsidP="008A674A">
            <w:pPr>
              <w:rPr>
                <w:rFonts w:cs="Arial"/>
                <w:color w:val="000000" w:themeColor="text1"/>
                <w:sz w:val="16"/>
                <w:szCs w:val="14"/>
              </w:rPr>
            </w:pPr>
            <w:r>
              <w:rPr>
                <w:rFonts w:cs="Arial"/>
                <w:color w:val="000000" w:themeColor="text1"/>
                <w:sz w:val="16"/>
                <w:szCs w:val="14"/>
              </w:rPr>
              <w:t>Fan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05FD30" w14:textId="77777777" w:rsidR="00C84B54" w:rsidRDefault="00C84B54" w:rsidP="00090710">
            <w:pPr>
              <w:pStyle w:val="VelocityScript"/>
            </w:pPr>
          </w:p>
          <w:p w14:paraId="32CF0A88" w14:textId="77777777" w:rsidR="00C84B54" w:rsidRDefault="00C84B54" w:rsidP="00090710">
            <w:pPr>
              <w:pStyle w:val="VelocityScript"/>
            </w:pPr>
          </w:p>
          <w:p w14:paraId="4BD3D30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549D2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1D8536" w14:textId="77777777" w:rsidR="0009168A" w:rsidRDefault="0009168A"/>
        </w:tc>
      </w:tr>
      <w:tr w:rsidR="00EB31D7" w:rsidRPr="00B3499B" w14:paraId="483EC42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3DDDF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0788C85"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BlwrPwr</w:t>
            </w:r>
          </w:p>
          <w:p w14:paraId="7BB38AAD" w14:textId="77777777" w:rsidR="0046438F" w:rsidRPr="00740CDD" w:rsidRDefault="0046438F" w:rsidP="00927ADC">
            <w:pPr>
              <w:pStyle w:val="VelocityScript"/>
              <w:rPr>
                <w:color w:val="00B0F0"/>
              </w:rPr>
            </w:pPr>
          </w:p>
          <w:p w14:paraId="31DC102D" w14:textId="77777777" w:rsidR="004C0655" w:rsidRPr="007215C5" w:rsidRDefault="004C0655" w:rsidP="004F0393">
            <w:pPr>
              <w:pStyle w:val="VelocityScript"/>
            </w:pPr>
          </w:p>
          <w:p w14:paraId="6265559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91EB2E"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BlwrPwr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F835AD" w14:textId="77777777" w:rsidR="00C84B54" w:rsidRDefault="00C84B54" w:rsidP="00090710">
            <w:pPr>
              <w:pStyle w:val="VelocityScript"/>
            </w:pPr>
          </w:p>
          <w:p w14:paraId="69301240" w14:textId="77777777" w:rsidR="00C84B54" w:rsidRDefault="00C84B54" w:rsidP="00090710">
            <w:pPr>
              <w:pStyle w:val="VelocityScript"/>
            </w:pPr>
          </w:p>
          <w:p w14:paraId="74390A5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4FD8A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370EC7" w14:textId="77777777" w:rsidR="0009168A" w:rsidRDefault="0009168A"/>
        </w:tc>
      </w:tr>
      <w:tr w:rsidR="00EB31D7" w:rsidRPr="00B3499B" w14:paraId="13E331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F80089" w14:textId="77777777" w:rsidR="00EB31D7" w:rsidRPr="00B3499B" w:rsidRDefault="00DC7E29" w:rsidP="00236BAE">
            <w:pPr>
              <w:rPr>
                <w:rFonts w:cs="Arial"/>
                <w:bCs/>
                <w:color w:val="808080" w:themeColor="background1" w:themeShade="80"/>
                <w:sz w:val="16"/>
                <w:szCs w:val="14"/>
              </w:rPr>
            </w:pPr>
            <w:hyperlink r:id="rId9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393E9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40BB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EBB4F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Actuate_Blower</w:t>
      </w:r>
    </w:p>
    <w:p w14:paraId="2689E1BD" w14:textId="77777777" w:rsidR="008C50D1" w:rsidRPr="00E23282" w:rsidRDefault="008C50D1" w:rsidP="00072314"/>
    <w:p w14:paraId="12A5D51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EEDC858"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F4BBDB5" w14:textId="77777777" w:rsidTr="001D18E6">
        <w:trPr>
          <w:trHeight w:val="173"/>
        </w:trPr>
        <w:tc>
          <w:tcPr>
            <w:tcW w:w="1696" w:type="dxa"/>
            <w:shd w:val="clear" w:color="auto" w:fill="D9D9D9" w:themeFill="background1" w:themeFillShade="D9"/>
            <w:noWrap/>
            <w:hideMark/>
          </w:tcPr>
          <w:p w14:paraId="032BE01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541940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FD87BB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F0E8AD9"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BF1746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90AAD5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9A9B9DB"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BAACB8C" w14:textId="77777777" w:rsidTr="001D18E6">
        <w:trPr>
          <w:trHeight w:val="143"/>
        </w:trPr>
        <w:tc>
          <w:tcPr>
            <w:tcW w:w="1696" w:type="dxa"/>
            <w:noWrap/>
          </w:tcPr>
          <w:p w14:paraId="27B9969B"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15D38796" w14:textId="77777777" w:rsidR="00072314" w:rsidRDefault="00072314" w:rsidP="001D18E6">
            <w:pPr>
              <w:rPr>
                <w:sz w:val="18"/>
              </w:rPr>
            </w:pPr>
            <w:r w:rsidRPr="00D20BE7">
              <w:rPr>
                <w:sz w:val="18"/>
              </w:rPr>
              <w:t xml:space="preserve">Name </w:t>
            </w:r>
            <w:r>
              <w:rPr>
                <w:sz w:val="18"/>
              </w:rPr>
              <w:t>of aTechnical Signal, e.g.:</w:t>
            </w:r>
          </w:p>
          <w:p w14:paraId="6F053FB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99"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76A0821"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9C699C0"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00"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3054AB1" w14:textId="77777777" w:rsidR="00072314" w:rsidRDefault="00072314" w:rsidP="001D18E6">
            <w:pPr>
              <w:rPr>
                <w:rFonts w:cs="Arial"/>
                <w:sz w:val="14"/>
              </w:rPr>
            </w:pPr>
          </w:p>
          <w:p w14:paraId="0D0F5088"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F9117E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C4F7A26"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00DCD3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C8750F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E38CE5F" w14:textId="77777777" w:rsidR="00072314" w:rsidRDefault="00072314" w:rsidP="001D18E6">
            <w:pPr>
              <w:ind w:left="360"/>
              <w:rPr>
                <w:rFonts w:cs="Arial"/>
                <w:sz w:val="18"/>
              </w:rPr>
            </w:pPr>
          </w:p>
          <w:p w14:paraId="3451DB6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35B679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01"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02" w:history="1">
              <w:r w:rsidRPr="008D2226">
                <w:rPr>
                  <w:rStyle w:val="Hyperlink"/>
                  <w:rFonts w:ascii="Arial" w:hAnsi="Arial" w:cs="Arial"/>
                  <w:i/>
                  <w:sz w:val="14"/>
                </w:rPr>
                <w:t>FNV2</w:t>
              </w:r>
            </w:hyperlink>
            <w:r w:rsidRPr="008D2226">
              <w:rPr>
                <w:rFonts w:ascii="Arial" w:hAnsi="Arial" w:cs="Arial"/>
                <w:sz w:val="14"/>
              </w:rPr>
              <w:t xml:space="preserve">). </w:t>
            </w:r>
          </w:p>
          <w:p w14:paraId="24A2164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793C5B88" w14:textId="77777777" w:rsidR="00072314" w:rsidRDefault="00072314" w:rsidP="001D18E6">
            <w:pPr>
              <w:rPr>
                <w:rFonts w:cs="Arial"/>
                <w:sz w:val="14"/>
              </w:rPr>
            </w:pPr>
          </w:p>
          <w:p w14:paraId="1B9058C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72580D0" w14:textId="77777777" w:rsidTr="001D18E6">
        <w:trPr>
          <w:trHeight w:val="70"/>
        </w:trPr>
        <w:tc>
          <w:tcPr>
            <w:tcW w:w="1696" w:type="dxa"/>
            <w:noWrap/>
          </w:tcPr>
          <w:p w14:paraId="324F7A00"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E08180F" w14:textId="77777777" w:rsidR="00072314" w:rsidRPr="00D20BE7" w:rsidRDefault="00072314" w:rsidP="001D18E6">
            <w:pPr>
              <w:rPr>
                <w:color w:val="000000" w:themeColor="text1"/>
                <w:sz w:val="18"/>
              </w:rPr>
            </w:pPr>
          </w:p>
        </w:tc>
        <w:tc>
          <w:tcPr>
            <w:tcW w:w="1843" w:type="dxa"/>
          </w:tcPr>
          <w:p w14:paraId="078FCAEC" w14:textId="77777777" w:rsidR="00072314" w:rsidRPr="00D20BE7" w:rsidRDefault="00072314" w:rsidP="001D18E6">
            <w:pPr>
              <w:rPr>
                <w:color w:val="000000" w:themeColor="text1"/>
                <w:sz w:val="18"/>
              </w:rPr>
            </w:pPr>
          </w:p>
        </w:tc>
        <w:tc>
          <w:tcPr>
            <w:tcW w:w="1984" w:type="dxa"/>
          </w:tcPr>
          <w:p w14:paraId="3268808C" w14:textId="77777777" w:rsidR="00072314" w:rsidRPr="00D20BE7" w:rsidRDefault="00072314" w:rsidP="001D18E6">
            <w:pPr>
              <w:rPr>
                <w:color w:val="000000" w:themeColor="text1"/>
                <w:sz w:val="18"/>
              </w:rPr>
            </w:pPr>
          </w:p>
        </w:tc>
        <w:tc>
          <w:tcPr>
            <w:tcW w:w="2693" w:type="dxa"/>
          </w:tcPr>
          <w:p w14:paraId="6E185944" w14:textId="77777777" w:rsidR="00072314" w:rsidRPr="00D20BE7" w:rsidRDefault="00072314" w:rsidP="001D18E6">
            <w:pPr>
              <w:rPr>
                <w:color w:val="000000" w:themeColor="text1"/>
                <w:sz w:val="18"/>
              </w:rPr>
            </w:pPr>
          </w:p>
        </w:tc>
      </w:tr>
    </w:tbl>
    <w:p w14:paraId="34CB6FD3" w14:textId="77777777" w:rsidR="00072314" w:rsidRDefault="00072314" w:rsidP="00072314"/>
    <w:p w14:paraId="7B8DB75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06BF353D" w14:textId="77777777" w:rsidR="00072314" w:rsidRPr="00612064" w:rsidRDefault="00072314" w:rsidP="00072314">
      <w:pPr>
        <w:spacing w:before="20"/>
        <w:rPr>
          <w:vanish/>
        </w:rPr>
      </w:pPr>
    </w:p>
    <w:p w14:paraId="706A144A" w14:textId="77777777" w:rsidR="00072314" w:rsidRDefault="00072314" w:rsidP="00072314">
      <w:pPr>
        <w:pStyle w:val="Heading6"/>
        <w:keepNext w:val="0"/>
        <w:tabs>
          <w:tab w:val="clear" w:pos="900"/>
          <w:tab w:val="left" w:pos="709"/>
        </w:tabs>
        <w:spacing w:before="240"/>
      </w:pPr>
      <w:r>
        <w:t>Parameters</w:t>
      </w:r>
    </w:p>
    <w:p w14:paraId="30993E6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A24EAB" w14:textId="77777777" w:rsidTr="001D18E6">
        <w:trPr>
          <w:trHeight w:val="161"/>
        </w:trPr>
        <w:tc>
          <w:tcPr>
            <w:tcW w:w="1838" w:type="dxa"/>
            <w:shd w:val="clear" w:color="auto" w:fill="D9D9D9" w:themeFill="background1" w:themeFillShade="D9"/>
            <w:noWrap/>
            <w:hideMark/>
          </w:tcPr>
          <w:p w14:paraId="01FB3E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8DE30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4B355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44B665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A1CF8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04F5DA" w14:textId="77777777" w:rsidTr="001D18E6">
        <w:trPr>
          <w:trHeight w:val="70"/>
        </w:trPr>
        <w:tc>
          <w:tcPr>
            <w:tcW w:w="1838" w:type="dxa"/>
            <w:noWrap/>
          </w:tcPr>
          <w:p w14:paraId="62B0E8E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7E416F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452309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8638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01FCEE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DB2AC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CD397A" w14:textId="77777777" w:rsidTr="001D18E6">
        <w:trPr>
          <w:trHeight w:val="71"/>
        </w:trPr>
        <w:tc>
          <w:tcPr>
            <w:tcW w:w="1838" w:type="dxa"/>
            <w:noWrap/>
          </w:tcPr>
          <w:p w14:paraId="645872B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0353A4F" w14:textId="77777777" w:rsidR="00072314" w:rsidRPr="00D14691" w:rsidRDefault="00072314" w:rsidP="001D18E6">
            <w:pPr>
              <w:rPr>
                <w:color w:val="000000" w:themeColor="text1"/>
              </w:rPr>
            </w:pPr>
          </w:p>
        </w:tc>
        <w:tc>
          <w:tcPr>
            <w:tcW w:w="1701" w:type="dxa"/>
          </w:tcPr>
          <w:p w14:paraId="050AB727" w14:textId="77777777" w:rsidR="00072314" w:rsidRPr="00D14691" w:rsidRDefault="00072314" w:rsidP="001D18E6">
            <w:pPr>
              <w:rPr>
                <w:color w:val="000000" w:themeColor="text1"/>
              </w:rPr>
            </w:pPr>
          </w:p>
        </w:tc>
        <w:tc>
          <w:tcPr>
            <w:tcW w:w="1417" w:type="dxa"/>
            <w:noWrap/>
          </w:tcPr>
          <w:p w14:paraId="07210D77" w14:textId="77777777" w:rsidR="00072314" w:rsidRPr="00D14691" w:rsidRDefault="00072314" w:rsidP="001D18E6">
            <w:pPr>
              <w:rPr>
                <w:color w:val="000000" w:themeColor="text1"/>
              </w:rPr>
            </w:pPr>
          </w:p>
        </w:tc>
        <w:tc>
          <w:tcPr>
            <w:tcW w:w="3402" w:type="dxa"/>
          </w:tcPr>
          <w:p w14:paraId="1A0E4DD9" w14:textId="77777777" w:rsidR="00072314" w:rsidRPr="00D14691" w:rsidRDefault="00072314" w:rsidP="001D18E6">
            <w:pPr>
              <w:rPr>
                <w:color w:val="000000" w:themeColor="text1"/>
              </w:rPr>
            </w:pPr>
          </w:p>
        </w:tc>
      </w:tr>
    </w:tbl>
    <w:p w14:paraId="2922C74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643ACFC" w14:textId="77777777" w:rsidR="003678EC" w:rsidRPr="003678EC" w:rsidRDefault="003678EC" w:rsidP="003678EC">
      <w:pPr>
        <w:rPr>
          <w:lang w:val="en-GB"/>
        </w:rPr>
      </w:pPr>
    </w:p>
    <w:p w14:paraId="5D50103E"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638C0C6A" w14:textId="77777777" w:rsidR="00072314" w:rsidRPr="003225C9" w:rsidRDefault="00072314" w:rsidP="00072314">
      <w:pPr>
        <w:tabs>
          <w:tab w:val="left" w:pos="284"/>
          <w:tab w:val="left" w:pos="851"/>
        </w:tabs>
      </w:pPr>
    </w:p>
    <w:p w14:paraId="0EC51BF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ACDD9C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C62257E" w14:textId="77777777" w:rsidTr="001D18E6">
        <w:tc>
          <w:tcPr>
            <w:tcW w:w="1934" w:type="dxa"/>
            <w:shd w:val="clear" w:color="auto" w:fill="D9D9D9" w:themeFill="background1" w:themeFillShade="D9"/>
          </w:tcPr>
          <w:p w14:paraId="06293A82" w14:textId="77777777" w:rsidR="00072314" w:rsidRDefault="00072314" w:rsidP="001D18E6">
            <w:pPr>
              <w:rPr>
                <w:b/>
              </w:rPr>
            </w:pPr>
            <w:r w:rsidRPr="00AF169D">
              <w:rPr>
                <w:b/>
              </w:rPr>
              <w:t>Requirement ID</w:t>
            </w:r>
          </w:p>
          <w:p w14:paraId="76B6471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9D1601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05F66FD" w14:textId="77777777" w:rsidR="00072314" w:rsidRDefault="00072314" w:rsidP="001D18E6">
            <w:pPr>
              <w:rPr>
                <w:b/>
              </w:rPr>
            </w:pPr>
            <w:r>
              <w:rPr>
                <w:b/>
              </w:rPr>
              <w:t>Modification</w:t>
            </w:r>
          </w:p>
        </w:tc>
        <w:tc>
          <w:tcPr>
            <w:tcW w:w="1712" w:type="dxa"/>
            <w:shd w:val="clear" w:color="auto" w:fill="D9D9D9" w:themeFill="background1" w:themeFillShade="D9"/>
          </w:tcPr>
          <w:p w14:paraId="66FEA038" w14:textId="77777777" w:rsidR="00072314" w:rsidRDefault="00072314" w:rsidP="001D18E6">
            <w:pPr>
              <w:rPr>
                <w:b/>
              </w:rPr>
            </w:pPr>
            <w:r w:rsidRPr="00AF169D">
              <w:rPr>
                <w:b/>
              </w:rPr>
              <w:t xml:space="preserve">Requirement </w:t>
            </w:r>
            <w:r>
              <w:rPr>
                <w:b/>
              </w:rPr>
              <w:t>ID</w:t>
            </w:r>
          </w:p>
          <w:p w14:paraId="515579E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732A148" w14:textId="77777777" w:rsidR="00072314" w:rsidRPr="00AF169D" w:rsidRDefault="00072314" w:rsidP="001D18E6">
            <w:pPr>
              <w:rPr>
                <w:b/>
              </w:rPr>
            </w:pPr>
            <w:r>
              <w:rPr>
                <w:b/>
              </w:rPr>
              <w:t>Comment</w:t>
            </w:r>
          </w:p>
        </w:tc>
      </w:tr>
      <w:tr w:rsidR="00072314" w14:paraId="1B6BCB93" w14:textId="77777777" w:rsidTr="001D18E6">
        <w:tc>
          <w:tcPr>
            <w:tcW w:w="1934" w:type="dxa"/>
          </w:tcPr>
          <w:p w14:paraId="6C45208C" w14:textId="77777777" w:rsidR="00072314" w:rsidRPr="000F4E8B" w:rsidRDefault="00072314" w:rsidP="001D18E6">
            <w:r w:rsidRPr="000F4E8B">
              <w:t>REQ_abc</w:t>
            </w:r>
          </w:p>
        </w:tc>
        <w:tc>
          <w:tcPr>
            <w:tcW w:w="2177" w:type="dxa"/>
          </w:tcPr>
          <w:p w14:paraId="32FE8988" w14:textId="77777777" w:rsidR="00072314" w:rsidRPr="000F4E8B" w:rsidRDefault="00072314" w:rsidP="001D18E6"/>
        </w:tc>
        <w:sdt>
          <w:sdtPr>
            <w:alias w:val="Modification"/>
            <w:tag w:val="Modification"/>
            <w:id w:val="42955110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9EEE4D2" w14:textId="77777777" w:rsidR="00072314" w:rsidRPr="000F4E8B" w:rsidRDefault="00072314" w:rsidP="001D18E6">
                <w:r w:rsidRPr="000F4E8B">
                  <w:t>Removed</w:t>
                </w:r>
              </w:p>
            </w:tc>
          </w:sdtContent>
        </w:sdt>
        <w:tc>
          <w:tcPr>
            <w:tcW w:w="1712" w:type="dxa"/>
          </w:tcPr>
          <w:p w14:paraId="10DBCA9F" w14:textId="77777777" w:rsidR="00072314" w:rsidRPr="000F4E8B" w:rsidRDefault="00072314" w:rsidP="001D18E6">
            <w:r w:rsidRPr="000F4E8B">
              <w:t>--</w:t>
            </w:r>
          </w:p>
        </w:tc>
        <w:tc>
          <w:tcPr>
            <w:tcW w:w="2958" w:type="dxa"/>
          </w:tcPr>
          <w:p w14:paraId="5AF8F214" w14:textId="77777777" w:rsidR="00072314" w:rsidRPr="000F4E8B" w:rsidRDefault="00072314" w:rsidP="001D18E6"/>
        </w:tc>
      </w:tr>
      <w:tr w:rsidR="00072314" w14:paraId="73D3AF8E" w14:textId="77777777" w:rsidTr="001D18E6">
        <w:tc>
          <w:tcPr>
            <w:tcW w:w="1934" w:type="dxa"/>
          </w:tcPr>
          <w:p w14:paraId="116D85DF" w14:textId="77777777" w:rsidR="00072314" w:rsidRPr="000F4E8B" w:rsidRDefault="00072314" w:rsidP="001D18E6">
            <w:r w:rsidRPr="000F4E8B">
              <w:t>REQ_def</w:t>
            </w:r>
          </w:p>
        </w:tc>
        <w:tc>
          <w:tcPr>
            <w:tcW w:w="2177" w:type="dxa"/>
          </w:tcPr>
          <w:p w14:paraId="31B569B8" w14:textId="77777777" w:rsidR="00072314" w:rsidRPr="000F4E8B" w:rsidRDefault="00072314" w:rsidP="001D18E6"/>
        </w:tc>
        <w:sdt>
          <w:sdtPr>
            <w:alias w:val="Modification"/>
            <w:tag w:val="Modification"/>
            <w:id w:val="-199054955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7A58A0B" w14:textId="77777777" w:rsidR="00072314" w:rsidRPr="000F4E8B" w:rsidRDefault="00072314" w:rsidP="001D18E6">
                <w:r w:rsidRPr="000F4E8B">
                  <w:t>Replaced</w:t>
                </w:r>
              </w:p>
            </w:tc>
          </w:sdtContent>
        </w:sdt>
        <w:tc>
          <w:tcPr>
            <w:tcW w:w="1712" w:type="dxa"/>
          </w:tcPr>
          <w:p w14:paraId="1D0ED757" w14:textId="77777777" w:rsidR="00072314" w:rsidRPr="000F4E8B" w:rsidRDefault="00072314" w:rsidP="001D18E6">
            <w:r w:rsidRPr="000F4E8B">
              <w:t>REQ_xyz</w:t>
            </w:r>
          </w:p>
        </w:tc>
        <w:tc>
          <w:tcPr>
            <w:tcW w:w="2958" w:type="dxa"/>
          </w:tcPr>
          <w:p w14:paraId="5D67D7EE" w14:textId="77777777" w:rsidR="00072314" w:rsidRPr="000F4E8B" w:rsidRDefault="00072314" w:rsidP="001D18E6"/>
        </w:tc>
      </w:tr>
      <w:tr w:rsidR="00072314" w14:paraId="2B237623" w14:textId="77777777" w:rsidTr="001D18E6">
        <w:tc>
          <w:tcPr>
            <w:tcW w:w="1934" w:type="dxa"/>
          </w:tcPr>
          <w:p w14:paraId="1B02E295" w14:textId="77777777" w:rsidR="00072314" w:rsidRPr="000F4E8B" w:rsidRDefault="00072314" w:rsidP="001D18E6">
            <w:r w:rsidRPr="000F4E8B">
              <w:t>--</w:t>
            </w:r>
          </w:p>
        </w:tc>
        <w:tc>
          <w:tcPr>
            <w:tcW w:w="2177" w:type="dxa"/>
          </w:tcPr>
          <w:p w14:paraId="58BB3BAE" w14:textId="77777777" w:rsidR="00072314" w:rsidRPr="000F4E8B" w:rsidRDefault="00072314" w:rsidP="001D18E6"/>
        </w:tc>
        <w:sdt>
          <w:sdtPr>
            <w:alias w:val="Modification"/>
            <w:tag w:val="Modification"/>
            <w:id w:val="14069547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1ED5BFA" w14:textId="77777777" w:rsidR="00072314" w:rsidRPr="000F4E8B" w:rsidRDefault="00072314" w:rsidP="001D18E6">
                <w:r w:rsidRPr="000F4E8B">
                  <w:t>Added</w:t>
                </w:r>
              </w:p>
            </w:tc>
          </w:sdtContent>
        </w:sdt>
        <w:tc>
          <w:tcPr>
            <w:tcW w:w="1712" w:type="dxa"/>
          </w:tcPr>
          <w:p w14:paraId="6724DFA6" w14:textId="77777777" w:rsidR="00072314" w:rsidRPr="000F4E8B" w:rsidRDefault="00072314" w:rsidP="001D18E6">
            <w:r w:rsidRPr="000F4E8B">
              <w:t>REQ_123</w:t>
            </w:r>
          </w:p>
        </w:tc>
        <w:tc>
          <w:tcPr>
            <w:tcW w:w="2958" w:type="dxa"/>
          </w:tcPr>
          <w:p w14:paraId="0CA4D8F2" w14:textId="77777777" w:rsidR="00072314" w:rsidRPr="000F4E8B" w:rsidRDefault="00072314" w:rsidP="001D18E6"/>
        </w:tc>
      </w:tr>
    </w:tbl>
    <w:p w14:paraId="0A77D55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241108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CBAF7B0" w14:textId="77777777" w:rsidTr="001D18E6">
        <w:tc>
          <w:tcPr>
            <w:tcW w:w="1838" w:type="dxa"/>
            <w:shd w:val="clear" w:color="auto" w:fill="D9D9D9" w:themeFill="background1" w:themeFillShade="D9"/>
          </w:tcPr>
          <w:p w14:paraId="0524BACE" w14:textId="77777777" w:rsidR="00072314" w:rsidRDefault="00072314" w:rsidP="001D18E6">
            <w:pPr>
              <w:rPr>
                <w:b/>
              </w:rPr>
            </w:pPr>
            <w:r w:rsidRPr="00AF169D">
              <w:rPr>
                <w:b/>
              </w:rPr>
              <w:t>Requirement ID</w:t>
            </w:r>
          </w:p>
          <w:p w14:paraId="6D1F328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0E30A2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109B6EB" w14:textId="77777777" w:rsidR="00072314" w:rsidRPr="00AF169D" w:rsidRDefault="00072314" w:rsidP="001D18E6">
            <w:pPr>
              <w:rPr>
                <w:b/>
              </w:rPr>
            </w:pPr>
            <w:r>
              <w:rPr>
                <w:b/>
              </w:rPr>
              <w:t>Comment</w:t>
            </w:r>
          </w:p>
        </w:tc>
      </w:tr>
      <w:tr w:rsidR="00072314" w14:paraId="5BF74C8F" w14:textId="77777777" w:rsidTr="001D18E6">
        <w:tc>
          <w:tcPr>
            <w:tcW w:w="1838" w:type="dxa"/>
          </w:tcPr>
          <w:p w14:paraId="5BBCFC1F" w14:textId="77777777" w:rsidR="00072314" w:rsidRDefault="00072314" w:rsidP="001D18E6"/>
        </w:tc>
        <w:tc>
          <w:tcPr>
            <w:tcW w:w="4253" w:type="dxa"/>
          </w:tcPr>
          <w:p w14:paraId="7C2106E7" w14:textId="77777777" w:rsidR="00072314" w:rsidRDefault="00072314" w:rsidP="001D18E6"/>
        </w:tc>
        <w:tc>
          <w:tcPr>
            <w:tcW w:w="4110" w:type="dxa"/>
          </w:tcPr>
          <w:p w14:paraId="1A12BD5D" w14:textId="77777777" w:rsidR="00072314" w:rsidRDefault="00072314" w:rsidP="001D18E6"/>
        </w:tc>
      </w:tr>
      <w:tr w:rsidR="00072314" w14:paraId="414BE3E0" w14:textId="77777777" w:rsidTr="001D18E6">
        <w:tc>
          <w:tcPr>
            <w:tcW w:w="1838" w:type="dxa"/>
          </w:tcPr>
          <w:p w14:paraId="3940F77F" w14:textId="77777777" w:rsidR="00072314" w:rsidRDefault="00072314" w:rsidP="001D18E6"/>
        </w:tc>
        <w:tc>
          <w:tcPr>
            <w:tcW w:w="4253" w:type="dxa"/>
          </w:tcPr>
          <w:p w14:paraId="0C638C0C" w14:textId="77777777" w:rsidR="00072314" w:rsidRDefault="00072314" w:rsidP="001D18E6"/>
        </w:tc>
        <w:tc>
          <w:tcPr>
            <w:tcW w:w="4110" w:type="dxa"/>
          </w:tcPr>
          <w:p w14:paraId="620051B8" w14:textId="77777777" w:rsidR="00072314" w:rsidRDefault="00072314" w:rsidP="001D18E6"/>
        </w:tc>
      </w:tr>
      <w:tr w:rsidR="00072314" w14:paraId="6EA8D9C0" w14:textId="77777777" w:rsidTr="001D18E6">
        <w:tc>
          <w:tcPr>
            <w:tcW w:w="1838" w:type="dxa"/>
          </w:tcPr>
          <w:p w14:paraId="1771CEA9" w14:textId="77777777" w:rsidR="00072314" w:rsidRDefault="00072314" w:rsidP="001D18E6">
            <w:r>
              <w:t>…</w:t>
            </w:r>
          </w:p>
        </w:tc>
        <w:tc>
          <w:tcPr>
            <w:tcW w:w="4253" w:type="dxa"/>
          </w:tcPr>
          <w:p w14:paraId="0411EB69" w14:textId="77777777" w:rsidR="00072314" w:rsidRDefault="00072314" w:rsidP="001D18E6"/>
        </w:tc>
        <w:tc>
          <w:tcPr>
            <w:tcW w:w="4110" w:type="dxa"/>
          </w:tcPr>
          <w:p w14:paraId="3E80CF98" w14:textId="77777777" w:rsidR="00072314" w:rsidRDefault="00072314" w:rsidP="001D18E6"/>
        </w:tc>
      </w:tr>
    </w:tbl>
    <w:p w14:paraId="5EB68B4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C0A8F7E" w14:textId="77777777" w:rsidR="00072314" w:rsidRDefault="00072314" w:rsidP="00072314"/>
    <w:p w14:paraId="5C2FA70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283BC5" w14:textId="77777777" w:rsidR="001C5864" w:rsidRPr="0017445F" w:rsidRDefault="001C5864" w:rsidP="001C5864">
      <w:pPr>
        <w:pStyle w:val="RERequirement"/>
        <w:shd w:val="clear" w:color="auto" w:fill="F2F2F2" w:themeFill="background1" w:themeFillShade="F2"/>
      </w:pPr>
      <w:bookmarkStart w:id="129" w:name="_49ece78f9761b2a3d6ff94b95b973f1c"/>
      <w:bookmarkEnd w:id="129"/>
      <w:r>
        <w:t xml:space="preserve"> HPCM before Sleep Condition</w:t>
      </w:r>
    </w:p>
    <w:p w14:paraId="4189C830" w14:textId="77777777" w:rsidR="001C5864" w:rsidRDefault="001C5864" w:rsidP="001C5864">
      <w:pPr>
        <w:rPr>
          <w:rFonts w:cs="Arial"/>
        </w:rPr>
      </w:pPr>
      <w:r>
        <w:rPr>
          <w:rFonts w:cs="Arial"/>
        </w:rPr>
        <w:t>When the HPCM module reeives the signal "AirAmb_Te_Actl" from module ECM_HEV, the ECM_HEV will receive the signal "go to sleep"</w:t>
      </w:r>
    </w:p>
    <w:p w14:paraId="5DD1A830" w14:textId="77777777" w:rsidR="001C5864" w:rsidRDefault="001C5864" w:rsidP="001C5864"/>
    <w:p w14:paraId="4F2E0F9B" w14:textId="77777777" w:rsidR="001C5864" w:rsidRPr="00287D2F" w:rsidRDefault="001C5864" w:rsidP="001C5864">
      <w:pPr>
        <w:rPr>
          <w:rFonts w:cs="Arial"/>
        </w:rPr>
      </w:pPr>
      <w:r>
        <w:rPr>
          <w:rFonts w:cs="Arial"/>
        </w:rPr>
        <w:t>Satisfied by</w:t>
      </w:r>
      <w:r w:rsidRPr="00287D2F">
        <w:rPr>
          <w:rFonts w:cs="Arial"/>
        </w:rPr>
        <w:t>:</w:t>
      </w:r>
    </w:p>
    <w:p w14:paraId="351982C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BBD5F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770CBA0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DB237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A63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3C870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EC925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765C8" w14:textId="77777777" w:rsidR="0009168A" w:rsidRDefault="0009168A"/>
        </w:tc>
      </w:tr>
      <w:tr w:rsidR="007A24FC" w:rsidRPr="00B3499B" w14:paraId="5C7C21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C71C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61478" w14:textId="77777777" w:rsidR="0009168A" w:rsidRDefault="0009168A"/>
        </w:tc>
      </w:tr>
      <w:tr w:rsidR="007A24FC" w:rsidRPr="00B3499B" w14:paraId="272748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EFB0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12438" w14:textId="77777777" w:rsidR="0009168A" w:rsidRDefault="0009168A"/>
        </w:tc>
      </w:tr>
      <w:tr w:rsidR="007A24FC" w:rsidRPr="00B3499B" w14:paraId="5D545D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B97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33EA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7C4C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4783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7CF1F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FEB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FA30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60F035" wp14:editId="07EBDE66">
                  <wp:extent cx="152400" cy="152400"/>
                  <wp:effectExtent l="0" t="0" r="0" b="0"/>
                  <wp:docPr id="15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685E1BA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BFAAEB" wp14:editId="1A0CFE99">
                  <wp:extent cx="152400" cy="152400"/>
                  <wp:effectExtent l="0" t="0" r="0" b="0"/>
                  <wp:docPr id="15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7D57ED3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8FE58E" wp14:editId="4E667EB5">
                  <wp:extent cx="152400" cy="152400"/>
                  <wp:effectExtent l="0" t="0" r="0" b="0"/>
                  <wp:docPr id="15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5755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32A00" w14:textId="77777777" w:rsidR="0009168A" w:rsidRDefault="0009168A"/>
        </w:tc>
      </w:tr>
      <w:tr w:rsidR="007A24FC" w:rsidRPr="00B3499B" w14:paraId="7BFEEE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9F1D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EA36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FCDB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46FE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6ADA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0558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E823C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1043AB" w14:textId="77777777" w:rsidR="007A24FC" w:rsidRPr="00B3499B" w:rsidRDefault="00DC7E29" w:rsidP="009737DA">
            <w:pPr>
              <w:rPr>
                <w:rFonts w:cs="Arial"/>
                <w:bCs/>
                <w:color w:val="808080" w:themeColor="background1" w:themeShade="80"/>
                <w:sz w:val="16"/>
                <w:szCs w:val="14"/>
              </w:rPr>
            </w:pPr>
            <w:hyperlink r:id="rId1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00E6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9919D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5424B0" w14:textId="77777777" w:rsidR="007A24FC" w:rsidRDefault="007A24FC" w:rsidP="001C5864">
      <w:pPr>
        <w:rPr>
          <w:rFonts w:cs="Arial"/>
        </w:rPr>
      </w:pPr>
    </w:p>
    <w:p w14:paraId="38107C02" w14:textId="77777777" w:rsidR="0047267C" w:rsidRDefault="0047267C" w:rsidP="001C5864">
      <w:pPr>
        <w:rPr>
          <w:rFonts w:cs="Arial"/>
        </w:rPr>
      </w:pPr>
    </w:p>
    <w:p w14:paraId="6B722D2B" w14:textId="77777777" w:rsidR="001C5864" w:rsidRPr="0017445F" w:rsidRDefault="001C5864" w:rsidP="001C5864">
      <w:pPr>
        <w:pStyle w:val="RERequirement"/>
        <w:shd w:val="clear" w:color="auto" w:fill="F2F2F2" w:themeFill="background1" w:themeFillShade="F2"/>
      </w:pPr>
      <w:bookmarkStart w:id="130" w:name="_afa5a354da0a365d659a60718939d678"/>
      <w:bookmarkEnd w:id="130"/>
      <w:r>
        <w:t xml:space="preserve"> Compressor Duration</w:t>
      </w:r>
    </w:p>
    <w:p w14:paraId="163BBFA9" w14:textId="77777777" w:rsidR="001C5864" w:rsidRDefault="001C5864" w:rsidP="001C5864">
      <w:pPr>
        <w:rPr>
          <w:rFonts w:cs="Arial"/>
        </w:rPr>
      </w:pPr>
      <w:r>
        <w:rPr>
          <w:rFonts w:cs="Arial"/>
        </w:rPr>
        <w:t>When HPCM receives the signal "Cabn_Amb_Te_Actl" &gt;50C after 7 to 8 minutes with TMOS setting signal "FAN_AND_AC_ON" it shall provide the ACCM with the signal "Compressor Off"  the the RCCM with the signal "Blower Off"</w:t>
      </w:r>
    </w:p>
    <w:p w14:paraId="0D3485BF" w14:textId="77777777" w:rsidR="001C5864" w:rsidRDefault="001C5864" w:rsidP="001C5864"/>
    <w:p w14:paraId="32FBB193" w14:textId="77777777" w:rsidR="001C5864" w:rsidRPr="00287D2F" w:rsidRDefault="001C5864" w:rsidP="001C5864">
      <w:pPr>
        <w:rPr>
          <w:rFonts w:cs="Arial"/>
        </w:rPr>
      </w:pPr>
      <w:r>
        <w:rPr>
          <w:rFonts w:cs="Arial"/>
        </w:rPr>
        <w:t>Satisfied by</w:t>
      </w:r>
      <w:r w:rsidRPr="00287D2F">
        <w:rPr>
          <w:rFonts w:cs="Arial"/>
        </w:rPr>
        <w:t>:</w:t>
      </w:r>
    </w:p>
    <w:p w14:paraId="7CD82F4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9B106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33D06C0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Actuate_Blower</w:t>
      </w:r>
    </w:p>
    <w:p w14:paraId="5DCCF5A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1AF8C8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Fan</w:t>
      </w:r>
    </w:p>
    <w:p w14:paraId="552FF5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5CC8F6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A6E7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D4DA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6BA9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0E7AD" w14:textId="77777777" w:rsidR="0009168A" w:rsidRDefault="0009168A"/>
        </w:tc>
      </w:tr>
      <w:tr w:rsidR="007A24FC" w:rsidRPr="00B3499B" w14:paraId="217BB1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498A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0C6E9" w14:textId="77777777" w:rsidR="0009168A" w:rsidRDefault="0009168A"/>
        </w:tc>
      </w:tr>
      <w:tr w:rsidR="007A24FC" w:rsidRPr="00B3499B" w14:paraId="72DA16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411C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9ED1C" w14:textId="77777777" w:rsidR="0009168A" w:rsidRDefault="0009168A"/>
        </w:tc>
      </w:tr>
      <w:tr w:rsidR="007A24FC" w:rsidRPr="00B3499B" w14:paraId="2CEFC6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A2E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92AA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514F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3181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C9D51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48EC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6AE8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D17C4FD" wp14:editId="23ECF295">
                  <wp:extent cx="152400" cy="152400"/>
                  <wp:effectExtent l="0" t="0" r="0" b="0"/>
                  <wp:docPr id="16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5FD348E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22FB58" wp14:editId="5D11482B">
                  <wp:extent cx="152400" cy="152400"/>
                  <wp:effectExtent l="0" t="0" r="0" b="0"/>
                  <wp:docPr id="16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01B5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466BAA" w14:textId="77777777" w:rsidR="0009168A" w:rsidRDefault="0009168A"/>
        </w:tc>
      </w:tr>
      <w:tr w:rsidR="007A24FC" w:rsidRPr="00B3499B" w14:paraId="2D836D4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8541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CF3D2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963C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65B2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3E36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7A0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9C1085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035DB6" w14:textId="77777777" w:rsidR="007A24FC" w:rsidRPr="00B3499B" w:rsidRDefault="00DC7E29"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ED5B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911E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69AC46" w14:textId="77777777" w:rsidR="007A24FC" w:rsidRDefault="007A24FC" w:rsidP="001C5864">
      <w:pPr>
        <w:rPr>
          <w:rFonts w:cs="Arial"/>
        </w:rPr>
      </w:pPr>
    </w:p>
    <w:p w14:paraId="1A02DBE3" w14:textId="77777777" w:rsidR="0047267C" w:rsidRDefault="0047267C" w:rsidP="001C5864">
      <w:pPr>
        <w:rPr>
          <w:rFonts w:cs="Arial"/>
        </w:rPr>
      </w:pPr>
    </w:p>
    <w:p w14:paraId="7ABA60DD" w14:textId="77777777" w:rsidR="001C5864" w:rsidRPr="0017445F" w:rsidRDefault="001C5864" w:rsidP="001C5864">
      <w:pPr>
        <w:pStyle w:val="RERequirement"/>
        <w:shd w:val="clear" w:color="auto" w:fill="F2F2F2" w:themeFill="background1" w:themeFillShade="F2"/>
      </w:pPr>
      <w:bookmarkStart w:id="131" w:name="_da3c86a4e4a62ff4231d31fd62b4c8cb"/>
      <w:bookmarkEnd w:id="131"/>
      <w:r>
        <w:t xml:space="preserve"> Blower Request Off</w:t>
      </w:r>
    </w:p>
    <w:p w14:paraId="5B22F079" w14:textId="77777777" w:rsidR="001C5864" w:rsidRDefault="001C5864" w:rsidP="001C5864">
      <w:pPr>
        <w:rPr>
          <w:rFonts w:cs="Arial"/>
        </w:rPr>
      </w:pPr>
      <w:r>
        <w:rPr>
          <w:rFonts w:cs="Arial"/>
        </w:rPr>
        <w:t>The RCCM module shall provide signal "BlwrOff" to the Blower Motor to deactivate the fan</w:t>
      </w:r>
    </w:p>
    <w:p w14:paraId="66704B44" w14:textId="77777777" w:rsidR="001C5864" w:rsidRDefault="001C5864" w:rsidP="001C5864"/>
    <w:p w14:paraId="7D044C76" w14:textId="77777777" w:rsidR="001C5864" w:rsidRPr="00287D2F" w:rsidRDefault="001C5864" w:rsidP="001C5864">
      <w:pPr>
        <w:rPr>
          <w:rFonts w:cs="Arial"/>
        </w:rPr>
      </w:pPr>
      <w:r>
        <w:rPr>
          <w:rFonts w:cs="Arial"/>
        </w:rPr>
        <w:t>Satisfied by</w:t>
      </w:r>
      <w:r w:rsidRPr="00287D2F">
        <w:rPr>
          <w:rFonts w:cs="Arial"/>
        </w:rPr>
        <w:t>:</w:t>
      </w:r>
    </w:p>
    <w:p w14:paraId="28F6462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AED0B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42EB5B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B0A03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27F7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3590F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0443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5B5B8" w14:textId="77777777" w:rsidR="0009168A" w:rsidRDefault="0009168A"/>
        </w:tc>
      </w:tr>
      <w:tr w:rsidR="007A24FC" w:rsidRPr="00B3499B" w14:paraId="6C3905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5990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BDAE3" w14:textId="77777777" w:rsidR="0009168A" w:rsidRDefault="0009168A"/>
        </w:tc>
      </w:tr>
      <w:tr w:rsidR="007A24FC" w:rsidRPr="00B3499B" w14:paraId="3B824F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CC50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F2243" w14:textId="77777777" w:rsidR="0009168A" w:rsidRDefault="0009168A"/>
        </w:tc>
      </w:tr>
      <w:tr w:rsidR="007A24FC" w:rsidRPr="00B3499B" w14:paraId="3E8AA1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4BF0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13A2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1808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C8D04" w14:textId="77777777" w:rsidR="0009168A" w:rsidRDefault="0009168A"/>
        </w:tc>
      </w:tr>
      <w:tr w:rsidR="007A24FC" w:rsidRPr="00B3499B" w14:paraId="650908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CDDC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5CEB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0A745B" wp14:editId="5B1EC5FC">
                  <wp:extent cx="152400" cy="152400"/>
                  <wp:effectExtent l="0" t="0" r="0" b="0"/>
                  <wp:docPr id="16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09C8737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9E495C" wp14:editId="41712F14">
                  <wp:extent cx="152400" cy="152400"/>
                  <wp:effectExtent l="0" t="0" r="0" b="0"/>
                  <wp:docPr id="16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251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221D6" w14:textId="77777777" w:rsidR="0009168A" w:rsidRDefault="0009168A"/>
        </w:tc>
      </w:tr>
      <w:tr w:rsidR="007A24FC" w:rsidRPr="00B3499B" w14:paraId="76E745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3764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FCE7B7"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24F9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4343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3EC3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A93D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D6DA22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67CC45" w14:textId="77777777" w:rsidR="007A24FC" w:rsidRPr="00B3499B" w:rsidRDefault="00DC7E29"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43A5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E520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F249ED" w14:textId="77777777" w:rsidR="007A24FC" w:rsidRDefault="007A24FC" w:rsidP="001C5864">
      <w:pPr>
        <w:rPr>
          <w:rFonts w:cs="Arial"/>
        </w:rPr>
      </w:pPr>
    </w:p>
    <w:p w14:paraId="470AAC77" w14:textId="77777777" w:rsidR="0047267C" w:rsidRDefault="0047267C" w:rsidP="001C5864">
      <w:pPr>
        <w:rPr>
          <w:rFonts w:cs="Arial"/>
        </w:rPr>
      </w:pPr>
    </w:p>
    <w:p w14:paraId="7F8720E1" w14:textId="77777777" w:rsidR="001C5864" w:rsidRPr="0017445F" w:rsidRDefault="001C5864" w:rsidP="001C5864">
      <w:pPr>
        <w:pStyle w:val="RERequirement"/>
        <w:shd w:val="clear" w:color="auto" w:fill="F2F2F2" w:themeFill="background1" w:themeFillShade="F2"/>
      </w:pPr>
      <w:bookmarkStart w:id="132" w:name="_ef814a6201c3d143cb373064235278e1"/>
      <w:bookmarkEnd w:id="132"/>
      <w:r>
        <w:t xml:space="preserve"> Blower Request On</w:t>
      </w:r>
    </w:p>
    <w:p w14:paraId="7E054BCC" w14:textId="77777777" w:rsidR="001C5864" w:rsidRDefault="001C5864" w:rsidP="001C5864">
      <w:pPr>
        <w:rPr>
          <w:rFonts w:cs="Arial"/>
        </w:rPr>
      </w:pPr>
      <w:r>
        <w:rPr>
          <w:rFonts w:cs="Arial"/>
        </w:rPr>
        <w:t xml:space="preserve">When the signal "FAN_ON" or FAN_AND_AC_ON is requested from HPCM, </w:t>
      </w:r>
      <w:proofErr w:type="gramStart"/>
      <w:r>
        <w:rPr>
          <w:rFonts w:cs="Arial"/>
        </w:rPr>
        <w:t>The  RCCM</w:t>
      </w:r>
      <w:proofErr w:type="gramEnd"/>
      <w:r>
        <w:rPr>
          <w:rFonts w:cs="Arial"/>
        </w:rPr>
        <w:t xml:space="preserve"> module shall provide signal "BlwrOn" to the Blower Motor to activate the fan  </w:t>
      </w:r>
    </w:p>
    <w:p w14:paraId="2C39DF40" w14:textId="77777777" w:rsidR="001C5864" w:rsidRDefault="001C5864" w:rsidP="001C5864"/>
    <w:p w14:paraId="433663C1" w14:textId="77777777" w:rsidR="001C5864" w:rsidRPr="00287D2F" w:rsidRDefault="001C5864" w:rsidP="001C5864">
      <w:pPr>
        <w:rPr>
          <w:rFonts w:cs="Arial"/>
        </w:rPr>
      </w:pPr>
      <w:r>
        <w:rPr>
          <w:rFonts w:cs="Arial"/>
        </w:rPr>
        <w:t>Satisfied by</w:t>
      </w:r>
      <w:r w:rsidRPr="00287D2F">
        <w:rPr>
          <w:rFonts w:cs="Arial"/>
        </w:rPr>
        <w:t>:</w:t>
      </w:r>
    </w:p>
    <w:p w14:paraId="189DC43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77D81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24E82BD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79E6F02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4B40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9187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18B2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FEB3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F017B" w14:textId="77777777" w:rsidR="0009168A" w:rsidRDefault="0009168A"/>
        </w:tc>
      </w:tr>
      <w:tr w:rsidR="007A24FC" w:rsidRPr="00B3499B" w14:paraId="2E590D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842C8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CAC4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45E02C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6252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C5FB3" w14:textId="77777777" w:rsidR="0009168A" w:rsidRDefault="0009168A"/>
        </w:tc>
      </w:tr>
      <w:tr w:rsidR="007A24FC" w:rsidRPr="00B3499B" w14:paraId="6EC610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D8EE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F3EE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C223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9881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B4AAF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5CE5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A70D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27F83F" wp14:editId="4E6B4487">
                  <wp:extent cx="152400" cy="152400"/>
                  <wp:effectExtent l="0" t="0" r="0" b="0"/>
                  <wp:docPr id="168"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t>
            </w:r>
            <w:proofErr w:type="gramStart"/>
            <w:r w:rsidRPr="00B3499B">
              <w:rPr>
                <w:rFonts w:ascii="Arial" w:hAnsi="Arial" w:cs="Arial"/>
                <w:color w:val="000000" w:themeColor="text1"/>
                <w:sz w:val="16"/>
                <w:szCs w:val="16"/>
              </w:rPr>
              <w:t>With</w:t>
            </w:r>
            <w:proofErr w:type="gramEnd"/>
            <w:r w:rsidRPr="00B3499B">
              <w:rPr>
                <w:rFonts w:ascii="Arial" w:hAnsi="Arial" w:cs="Arial"/>
                <w:color w:val="000000" w:themeColor="text1"/>
                <w:sz w:val="16"/>
                <w:szCs w:val="16"/>
              </w:rPr>
              <w:t xml:space="preserve"> Fan On</w:t>
            </w:r>
          </w:p>
          <w:p w14:paraId="6548DF7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30DF5D" wp14:editId="61F5B0F9">
                  <wp:extent cx="152400" cy="152400"/>
                  <wp:effectExtent l="0" t="0" r="0" b="0"/>
                  <wp:docPr id="170"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Cooling Request</w:t>
            </w:r>
          </w:p>
          <w:p w14:paraId="37B2E5B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933785" wp14:editId="0FC5B4D9">
                  <wp:extent cx="152400" cy="152400"/>
                  <wp:effectExtent l="0" t="0" r="0" b="0"/>
                  <wp:docPr id="17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6523DB3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B79FE8" wp14:editId="557E4E2A">
                  <wp:extent cx="152400" cy="152400"/>
                  <wp:effectExtent l="0" t="0" r="0" b="0"/>
                  <wp:docPr id="17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2B9D0A1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8974A7" wp14:editId="594D0AE0">
                  <wp:extent cx="152400" cy="152400"/>
                  <wp:effectExtent l="0" t="0" r="0" b="0"/>
                  <wp:docPr id="17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4298268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7BA715E7" wp14:editId="540039A6">
                  <wp:extent cx="152400" cy="152400"/>
                  <wp:effectExtent l="0" t="0" r="0" b="0"/>
                  <wp:docPr id="17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620A3E7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B08387" wp14:editId="39B28CF0">
                  <wp:extent cx="152400" cy="152400"/>
                  <wp:effectExtent l="0" t="0" r="0" b="0"/>
                  <wp:docPr id="18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3E0C258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D5A430" wp14:editId="4C08867A">
                  <wp:extent cx="152400" cy="152400"/>
                  <wp:effectExtent l="0" t="0" r="0" b="0"/>
                  <wp:docPr id="18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80634"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2DD26" w14:textId="77777777" w:rsidR="0009168A" w:rsidRDefault="0009168A"/>
        </w:tc>
      </w:tr>
      <w:tr w:rsidR="007A24FC" w:rsidRPr="00B3499B" w14:paraId="4C1233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64F3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AD13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9271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C62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967C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F905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753ED6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5BF388" w14:textId="77777777" w:rsidR="007A24FC" w:rsidRPr="00B3499B" w:rsidRDefault="00DC7E29" w:rsidP="009737DA">
            <w:pPr>
              <w:rPr>
                <w:rFonts w:cs="Arial"/>
                <w:bCs/>
                <w:color w:val="808080" w:themeColor="background1" w:themeShade="80"/>
                <w:sz w:val="16"/>
                <w:szCs w:val="14"/>
              </w:rPr>
            </w:pPr>
            <w:hyperlink r:id="rId1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A913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262C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C7F126" w14:textId="77777777" w:rsidR="007A24FC" w:rsidRDefault="007A24FC" w:rsidP="001C5864">
      <w:pPr>
        <w:rPr>
          <w:rFonts w:cs="Arial"/>
        </w:rPr>
      </w:pPr>
    </w:p>
    <w:p w14:paraId="567AF906" w14:textId="77777777" w:rsidR="0047267C" w:rsidRDefault="0047267C" w:rsidP="001C5864">
      <w:pPr>
        <w:rPr>
          <w:rFonts w:cs="Arial"/>
        </w:rPr>
      </w:pPr>
    </w:p>
    <w:p w14:paraId="46B03A3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HS2 CAN</w:t>
      </w:r>
    </w:p>
    <w:p w14:paraId="71B52990" w14:textId="77777777" w:rsidR="00210E01" w:rsidRDefault="00210E01" w:rsidP="00210E01">
      <w:r>
        <w:t>HS2 CAN</w:t>
      </w:r>
    </w:p>
    <w:p w14:paraId="4E086941" w14:textId="77777777" w:rsidR="00072314" w:rsidRDefault="00072314" w:rsidP="00072314"/>
    <w:p w14:paraId="33BACAD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GSM ECU</w:t>
      </w:r>
    </w:p>
    <w:p w14:paraId="200466FC" w14:textId="77777777" w:rsidR="00210E01" w:rsidRDefault="00210E01" w:rsidP="00210E01">
      <w:r>
        <w:t>GSM ECU</w:t>
      </w:r>
    </w:p>
    <w:p w14:paraId="63EF92F5" w14:textId="77777777" w:rsidR="00072314" w:rsidRDefault="00072314" w:rsidP="00072314"/>
    <w:p w14:paraId="78E5B0C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E1BC345" wp14:editId="0A1F1CD0">
            <wp:extent cx="152400" cy="152400"/>
            <wp:effectExtent l="0" t="0" r="0" b="0"/>
            <wp:docPr id="18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1EBC5C4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2BCA82" w14:textId="77777777" w:rsidR="00072314" w:rsidRPr="003B799F" w:rsidRDefault="00072314" w:rsidP="00072314"/>
    <w:p w14:paraId="1A04AD1A" w14:textId="77777777" w:rsidR="00072314" w:rsidRDefault="00072314" w:rsidP="00072314">
      <w:pPr>
        <w:pStyle w:val="Heading6"/>
        <w:keepNext w:val="0"/>
        <w:tabs>
          <w:tab w:val="clear" w:pos="900"/>
          <w:tab w:val="left" w:pos="709"/>
        </w:tabs>
        <w:spacing w:before="240"/>
        <w:rPr>
          <w:lang w:val="en-GB"/>
        </w:rPr>
      </w:pPr>
      <w:r>
        <w:rPr>
          <w:lang w:val="en-GB"/>
        </w:rPr>
        <w:t>Inputs</w:t>
      </w:r>
    </w:p>
    <w:p w14:paraId="40718A0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FA76BF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C9D2C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E8ECB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5B68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7295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9A41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96DD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67B6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EA9437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ED44C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2D7CE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71E3077"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6C36310D" w14:textId="77777777" w:rsidR="0046438F" w:rsidRPr="00740CDD" w:rsidRDefault="0046438F" w:rsidP="00927ADC">
            <w:pPr>
              <w:pStyle w:val="VelocityScript"/>
              <w:rPr>
                <w:color w:val="00B0F0"/>
              </w:rPr>
            </w:pPr>
          </w:p>
          <w:p w14:paraId="7604A82B" w14:textId="77777777" w:rsidR="004C0655" w:rsidRPr="007215C5" w:rsidRDefault="004C0655" w:rsidP="004F0393">
            <w:pPr>
              <w:pStyle w:val="VelocityScript"/>
            </w:pPr>
          </w:p>
          <w:p w14:paraId="2BB481E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E8D76F"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9D869A" w14:textId="77777777" w:rsidR="00C84B54" w:rsidRDefault="00C84B54" w:rsidP="00090710">
            <w:pPr>
              <w:pStyle w:val="VelocityScript"/>
            </w:pPr>
          </w:p>
          <w:p w14:paraId="4F41B483" w14:textId="77777777" w:rsidR="00C84B54" w:rsidRDefault="00C84B54" w:rsidP="00090710">
            <w:pPr>
              <w:pStyle w:val="VelocityScript"/>
            </w:pPr>
          </w:p>
          <w:p w14:paraId="26B6D51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19A27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7B1B55" w14:textId="77777777" w:rsidR="0009168A" w:rsidRDefault="0009168A"/>
        </w:tc>
      </w:tr>
      <w:tr w:rsidR="00EB31D7" w:rsidRPr="00B3499B" w14:paraId="430CB58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91E09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46184D4"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6C31848A" w14:textId="77777777" w:rsidR="0046438F" w:rsidRPr="00740CDD" w:rsidRDefault="0046438F" w:rsidP="00927ADC">
            <w:pPr>
              <w:pStyle w:val="VelocityScript"/>
              <w:rPr>
                <w:color w:val="00B0F0"/>
              </w:rPr>
            </w:pPr>
          </w:p>
          <w:p w14:paraId="42B6A5EF" w14:textId="77777777" w:rsidR="004C0655" w:rsidRPr="007215C5" w:rsidRDefault="004C0655" w:rsidP="004F0393">
            <w:pPr>
              <w:pStyle w:val="VelocityScript"/>
            </w:pPr>
          </w:p>
          <w:p w14:paraId="740888C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743B06"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090B0E" w14:textId="77777777" w:rsidR="00C84B54" w:rsidRDefault="00C84B54" w:rsidP="00090710">
            <w:pPr>
              <w:pStyle w:val="VelocityScript"/>
            </w:pPr>
          </w:p>
          <w:p w14:paraId="59F9E290" w14:textId="77777777" w:rsidR="00C84B54" w:rsidRDefault="00C84B54" w:rsidP="00090710">
            <w:pPr>
              <w:pStyle w:val="VelocityScript"/>
            </w:pPr>
          </w:p>
          <w:p w14:paraId="62759D4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1FAD5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4AE3AA" w14:textId="77777777" w:rsidR="0009168A" w:rsidRDefault="0009168A"/>
        </w:tc>
      </w:tr>
      <w:tr w:rsidR="00EB31D7" w:rsidRPr="00B3499B" w14:paraId="50D2218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D659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64F58BB"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2D0BAF9D" w14:textId="77777777" w:rsidR="0046438F" w:rsidRPr="00740CDD" w:rsidRDefault="0046438F" w:rsidP="00927ADC">
            <w:pPr>
              <w:pStyle w:val="VelocityScript"/>
              <w:rPr>
                <w:color w:val="00B0F0"/>
              </w:rPr>
            </w:pPr>
          </w:p>
          <w:p w14:paraId="345CDDEC" w14:textId="77777777" w:rsidR="004C0655" w:rsidRPr="007215C5" w:rsidRDefault="004C0655" w:rsidP="004F0393">
            <w:pPr>
              <w:pStyle w:val="VelocityScript"/>
            </w:pPr>
          </w:p>
          <w:p w14:paraId="69BA6FF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6535C9"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CD3391" w14:textId="77777777" w:rsidR="00C84B54" w:rsidRDefault="00C84B54" w:rsidP="00090710">
            <w:pPr>
              <w:pStyle w:val="VelocityScript"/>
            </w:pPr>
          </w:p>
          <w:p w14:paraId="1C400976" w14:textId="77777777" w:rsidR="00C84B54" w:rsidRDefault="00C84B54" w:rsidP="00090710">
            <w:pPr>
              <w:pStyle w:val="VelocityScript"/>
            </w:pPr>
          </w:p>
          <w:p w14:paraId="5FB7A7C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ACEBD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E16450" w14:textId="77777777" w:rsidR="0009168A" w:rsidRDefault="0009168A"/>
        </w:tc>
      </w:tr>
      <w:tr w:rsidR="00EB31D7" w:rsidRPr="00B3499B" w14:paraId="19E72B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5D61C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7C12EA"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2FEE60C4" w14:textId="77777777" w:rsidR="0046438F" w:rsidRPr="00740CDD" w:rsidRDefault="0046438F" w:rsidP="00927ADC">
            <w:pPr>
              <w:pStyle w:val="VelocityScript"/>
              <w:rPr>
                <w:color w:val="00B0F0"/>
              </w:rPr>
            </w:pPr>
          </w:p>
          <w:p w14:paraId="67031D29" w14:textId="77777777" w:rsidR="004C0655" w:rsidRPr="007215C5" w:rsidRDefault="004C0655" w:rsidP="004F0393">
            <w:pPr>
              <w:pStyle w:val="VelocityScript"/>
            </w:pPr>
          </w:p>
          <w:p w14:paraId="7D82A58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161580"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438BF8" w14:textId="77777777" w:rsidR="00C84B54" w:rsidRDefault="00C84B54" w:rsidP="00090710">
            <w:pPr>
              <w:pStyle w:val="VelocityScript"/>
            </w:pPr>
          </w:p>
          <w:p w14:paraId="145D72FA" w14:textId="77777777" w:rsidR="00C84B54" w:rsidRDefault="00C84B54" w:rsidP="00090710">
            <w:pPr>
              <w:pStyle w:val="VelocityScript"/>
            </w:pPr>
          </w:p>
          <w:p w14:paraId="6010980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A5B2D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C9C715" w14:textId="77777777" w:rsidR="0009168A" w:rsidRDefault="0009168A"/>
        </w:tc>
      </w:tr>
      <w:tr w:rsidR="00EB31D7" w:rsidRPr="00B3499B" w14:paraId="5AC0692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4E510" w14:textId="77777777" w:rsidR="00EB31D7" w:rsidRPr="00B3499B" w:rsidRDefault="00DC7E29" w:rsidP="00236BAE">
            <w:pPr>
              <w:rPr>
                <w:rFonts w:cs="Arial"/>
                <w:bCs/>
                <w:color w:val="808080" w:themeColor="background1" w:themeShade="80"/>
                <w:sz w:val="16"/>
                <w:szCs w:val="14"/>
              </w:rPr>
            </w:pPr>
            <w:hyperlink r:id="rId1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848A9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51B9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8F4D0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and Battery Cooling</w:t>
      </w:r>
    </w:p>
    <w:p w14:paraId="6E8A8DB5" w14:textId="77777777" w:rsidR="008C50D1" w:rsidRPr="00E23282" w:rsidRDefault="008C50D1" w:rsidP="00072314"/>
    <w:p w14:paraId="546B513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186DF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4001B8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0AB8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0EA86B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BDAB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2507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5784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3816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8F95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D31F75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76E91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3E1616"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38E1FF0B"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5102138D" w14:textId="77777777" w:rsidR="0046438F" w:rsidRPr="00740CDD" w:rsidRDefault="0046438F" w:rsidP="00D60C45">
            <w:pPr>
              <w:pStyle w:val="VelocityScript"/>
              <w:rPr>
                <w:color w:val="00B0F0"/>
              </w:rPr>
            </w:pPr>
          </w:p>
          <w:p w14:paraId="57B4D7CC" w14:textId="77777777" w:rsidR="007215C5" w:rsidRPr="00D60C45" w:rsidRDefault="007215C5" w:rsidP="00CA24CE">
            <w:pPr>
              <w:rPr>
                <w:rFonts w:cs="Arial"/>
                <w:color w:val="000000" w:themeColor="text1"/>
                <w:sz w:val="16"/>
                <w:szCs w:val="14"/>
                <w:lang w:val="en-GB"/>
              </w:rPr>
            </w:pPr>
          </w:p>
          <w:p w14:paraId="4FC7833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01306B" w14:textId="77777777" w:rsidR="00DD49BA" w:rsidRPr="003C5D56" w:rsidRDefault="00DD49BA" w:rsidP="00DD49BA">
            <w:pPr>
              <w:rPr>
                <w:rFonts w:cs="Arial"/>
                <w:color w:val="000000" w:themeColor="text1"/>
                <w:sz w:val="16"/>
                <w:szCs w:val="14"/>
              </w:rPr>
            </w:pPr>
            <w:r>
              <w:rPr>
                <w:rFonts w:cs="Arial"/>
                <w:color w:val="000000" w:themeColor="text1"/>
                <w:sz w:val="16"/>
                <w:szCs w:val="14"/>
              </w:rPr>
              <w:t>AC Req</w:t>
            </w:r>
          </w:p>
          <w:p w14:paraId="2CAB3A2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E20C35" w14:textId="77777777" w:rsidR="0038251F" w:rsidRPr="0038251F" w:rsidRDefault="00143E70" w:rsidP="0038251F">
            <w:pPr>
              <w:pStyle w:val="VelocityScript"/>
              <w:rPr>
                <w:color w:val="00B0F0"/>
                <w:sz w:val="16"/>
              </w:rPr>
            </w:pPr>
            <w:r w:rsidRPr="0038251F">
              <w:rPr>
                <w:color w:val="00B0F0"/>
                <w:sz w:val="16"/>
              </w:rPr>
              <w:t xml:space="preserve"> </w:t>
            </w:r>
          </w:p>
          <w:p w14:paraId="5DFB2FA2" w14:textId="77777777" w:rsidR="00C84B54" w:rsidRDefault="00C84B54" w:rsidP="00B31A0E">
            <w:pPr>
              <w:pStyle w:val="VelocityScript"/>
            </w:pPr>
          </w:p>
          <w:p w14:paraId="085F46A7" w14:textId="77777777" w:rsidR="00C84B54" w:rsidRDefault="00C84B54" w:rsidP="00B31A0E">
            <w:pPr>
              <w:pStyle w:val="VelocityScript"/>
            </w:pPr>
          </w:p>
          <w:p w14:paraId="4A261E4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63762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B9C95C" w14:textId="77777777" w:rsidR="0009168A" w:rsidRDefault="0009168A"/>
        </w:tc>
      </w:tr>
      <w:tr w:rsidR="00CA24CE" w:rsidRPr="00B3499B" w14:paraId="403B1EB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D2EB3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195CB9B"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4AB0EF78" w14:textId="77777777" w:rsidR="0046438F" w:rsidRPr="00740CDD" w:rsidRDefault="0046438F" w:rsidP="00D60C45">
            <w:pPr>
              <w:pStyle w:val="VelocityScript"/>
              <w:rPr>
                <w:color w:val="00B0F0"/>
              </w:rPr>
            </w:pPr>
          </w:p>
          <w:p w14:paraId="00DFB998" w14:textId="77777777" w:rsidR="007215C5" w:rsidRPr="00D60C45" w:rsidRDefault="007215C5" w:rsidP="00CA24CE">
            <w:pPr>
              <w:rPr>
                <w:rFonts w:cs="Arial"/>
                <w:color w:val="000000" w:themeColor="text1"/>
                <w:sz w:val="16"/>
                <w:szCs w:val="14"/>
                <w:lang w:val="en-GB"/>
              </w:rPr>
            </w:pPr>
          </w:p>
          <w:p w14:paraId="21DFBE6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777FE" w14:textId="77777777" w:rsidR="00DD49BA" w:rsidRPr="003C5D56" w:rsidRDefault="00DD49BA" w:rsidP="00DD49BA">
            <w:pPr>
              <w:rPr>
                <w:rFonts w:cs="Arial"/>
                <w:color w:val="000000" w:themeColor="text1"/>
                <w:sz w:val="16"/>
                <w:szCs w:val="14"/>
              </w:rPr>
            </w:pPr>
            <w:r>
              <w:rPr>
                <w:rFonts w:cs="Arial"/>
                <w:color w:val="000000" w:themeColor="text1"/>
                <w:sz w:val="16"/>
                <w:szCs w:val="14"/>
              </w:rPr>
              <w:t>Blower On</w:t>
            </w:r>
          </w:p>
          <w:p w14:paraId="10E307B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AB5DF7" w14:textId="77777777" w:rsidR="0038251F" w:rsidRPr="0038251F" w:rsidRDefault="00143E70" w:rsidP="0038251F">
            <w:pPr>
              <w:pStyle w:val="VelocityScript"/>
              <w:rPr>
                <w:color w:val="00B0F0"/>
                <w:sz w:val="16"/>
              </w:rPr>
            </w:pPr>
            <w:r w:rsidRPr="0038251F">
              <w:rPr>
                <w:color w:val="00B0F0"/>
                <w:sz w:val="16"/>
              </w:rPr>
              <w:t xml:space="preserve"> </w:t>
            </w:r>
          </w:p>
          <w:p w14:paraId="7940BF8E" w14:textId="77777777" w:rsidR="00C84B54" w:rsidRDefault="00C84B54" w:rsidP="00B31A0E">
            <w:pPr>
              <w:pStyle w:val="VelocityScript"/>
            </w:pPr>
          </w:p>
          <w:p w14:paraId="4401A5B1" w14:textId="77777777" w:rsidR="00C84B54" w:rsidRDefault="00C84B54" w:rsidP="00B31A0E">
            <w:pPr>
              <w:pStyle w:val="VelocityScript"/>
            </w:pPr>
          </w:p>
          <w:p w14:paraId="0E3E61E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3F86C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227DA6" w14:textId="77777777" w:rsidR="0009168A" w:rsidRDefault="0009168A"/>
        </w:tc>
      </w:tr>
      <w:tr w:rsidR="00CA24CE" w:rsidRPr="00B3499B" w14:paraId="4953777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167BB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4960E5F"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3BB2575C" w14:textId="77777777" w:rsidR="0046438F" w:rsidRPr="00740CDD" w:rsidRDefault="0046438F" w:rsidP="00D60C45">
            <w:pPr>
              <w:pStyle w:val="VelocityScript"/>
              <w:rPr>
                <w:color w:val="00B0F0"/>
              </w:rPr>
            </w:pPr>
          </w:p>
          <w:p w14:paraId="43CE4036" w14:textId="77777777" w:rsidR="007215C5" w:rsidRPr="00D60C45" w:rsidRDefault="007215C5" w:rsidP="00CA24CE">
            <w:pPr>
              <w:rPr>
                <w:rFonts w:cs="Arial"/>
                <w:color w:val="000000" w:themeColor="text1"/>
                <w:sz w:val="16"/>
                <w:szCs w:val="14"/>
                <w:lang w:val="en-GB"/>
              </w:rPr>
            </w:pPr>
          </w:p>
          <w:p w14:paraId="5A821EA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DEA7A3"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Duration</w:t>
            </w:r>
          </w:p>
          <w:p w14:paraId="14D1F02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F7F7FD" w14:textId="77777777" w:rsidR="0038251F" w:rsidRPr="0038251F" w:rsidRDefault="00143E70" w:rsidP="0038251F">
            <w:pPr>
              <w:pStyle w:val="VelocityScript"/>
              <w:rPr>
                <w:color w:val="00B0F0"/>
                <w:sz w:val="16"/>
              </w:rPr>
            </w:pPr>
            <w:r w:rsidRPr="0038251F">
              <w:rPr>
                <w:color w:val="00B0F0"/>
                <w:sz w:val="16"/>
              </w:rPr>
              <w:t xml:space="preserve"> </w:t>
            </w:r>
          </w:p>
          <w:p w14:paraId="47F19899" w14:textId="77777777" w:rsidR="00C84B54" w:rsidRDefault="00C84B54" w:rsidP="00B31A0E">
            <w:pPr>
              <w:pStyle w:val="VelocityScript"/>
            </w:pPr>
          </w:p>
          <w:p w14:paraId="1A7810CF" w14:textId="77777777" w:rsidR="00C84B54" w:rsidRDefault="00C84B54" w:rsidP="00B31A0E">
            <w:pPr>
              <w:pStyle w:val="VelocityScript"/>
            </w:pPr>
          </w:p>
          <w:p w14:paraId="0B2985E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02CB4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3E47C1" w14:textId="77777777" w:rsidR="0009168A" w:rsidRDefault="0009168A"/>
        </w:tc>
      </w:tr>
      <w:tr w:rsidR="00CA24CE" w:rsidRPr="00B3499B" w14:paraId="3125E6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B5E4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EFCDDA1"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p w14:paraId="15CF2B6E" w14:textId="77777777" w:rsidR="0046438F" w:rsidRPr="00740CDD" w:rsidRDefault="0046438F" w:rsidP="00D60C45">
            <w:pPr>
              <w:pStyle w:val="VelocityScript"/>
              <w:rPr>
                <w:color w:val="00B0F0"/>
              </w:rPr>
            </w:pPr>
          </w:p>
          <w:p w14:paraId="47C1C871" w14:textId="77777777" w:rsidR="007215C5" w:rsidRPr="00D60C45" w:rsidRDefault="007215C5" w:rsidP="00CA24CE">
            <w:pPr>
              <w:rPr>
                <w:rFonts w:cs="Arial"/>
                <w:color w:val="000000" w:themeColor="text1"/>
                <w:sz w:val="16"/>
                <w:szCs w:val="14"/>
                <w:lang w:val="en-GB"/>
              </w:rPr>
            </w:pPr>
          </w:p>
          <w:p w14:paraId="70337AB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F73B90"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04B4B3A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5C7A7E" w14:textId="77777777" w:rsidR="0038251F" w:rsidRPr="0038251F" w:rsidRDefault="00143E70" w:rsidP="0038251F">
            <w:pPr>
              <w:pStyle w:val="VelocityScript"/>
              <w:rPr>
                <w:color w:val="00B0F0"/>
                <w:sz w:val="16"/>
              </w:rPr>
            </w:pPr>
            <w:r w:rsidRPr="0038251F">
              <w:rPr>
                <w:color w:val="00B0F0"/>
                <w:sz w:val="16"/>
              </w:rPr>
              <w:t xml:space="preserve"> </w:t>
            </w:r>
          </w:p>
          <w:p w14:paraId="2DD3EB10" w14:textId="77777777" w:rsidR="00C84B54" w:rsidRDefault="00C84B54" w:rsidP="00B31A0E">
            <w:pPr>
              <w:pStyle w:val="VelocityScript"/>
            </w:pPr>
          </w:p>
          <w:p w14:paraId="35ED915A" w14:textId="77777777" w:rsidR="00C84B54" w:rsidRDefault="00C84B54" w:rsidP="00B31A0E">
            <w:pPr>
              <w:pStyle w:val="VelocityScript"/>
            </w:pPr>
          </w:p>
          <w:p w14:paraId="75EE054B"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4DFD7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600A0CF" w14:textId="77777777" w:rsidR="0009168A" w:rsidRDefault="0009168A"/>
        </w:tc>
      </w:tr>
      <w:tr w:rsidR="00CA24CE" w:rsidRPr="00B3499B" w14:paraId="10887E6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1B3DD2" w14:textId="77777777" w:rsidR="00CA24CE" w:rsidRPr="00B3499B" w:rsidRDefault="00DC7E29" w:rsidP="00CA24CE">
            <w:pPr>
              <w:rPr>
                <w:rFonts w:cs="Arial"/>
                <w:bCs/>
                <w:color w:val="808080" w:themeColor="background1" w:themeShade="80"/>
                <w:sz w:val="16"/>
                <w:szCs w:val="14"/>
              </w:rPr>
            </w:pPr>
            <w:hyperlink r:id="rId1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1F66D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875B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66844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7AEE1EA3" w14:textId="77777777" w:rsidR="00072314" w:rsidRPr="00612064" w:rsidRDefault="00072314" w:rsidP="00072314">
      <w:pPr>
        <w:spacing w:before="20"/>
        <w:rPr>
          <w:vanish/>
        </w:rPr>
      </w:pPr>
    </w:p>
    <w:p w14:paraId="1C1A5AEA" w14:textId="77777777" w:rsidR="00072314" w:rsidRDefault="00072314" w:rsidP="00072314">
      <w:pPr>
        <w:pStyle w:val="Heading6"/>
        <w:keepNext w:val="0"/>
        <w:tabs>
          <w:tab w:val="clear" w:pos="900"/>
          <w:tab w:val="left" w:pos="709"/>
        </w:tabs>
        <w:spacing w:before="240"/>
      </w:pPr>
      <w:r>
        <w:t>Parameters</w:t>
      </w:r>
    </w:p>
    <w:p w14:paraId="3A1E74B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D8E3684" w14:textId="77777777" w:rsidTr="001D18E6">
        <w:trPr>
          <w:trHeight w:val="161"/>
        </w:trPr>
        <w:tc>
          <w:tcPr>
            <w:tcW w:w="1838" w:type="dxa"/>
            <w:shd w:val="clear" w:color="auto" w:fill="D9D9D9" w:themeFill="background1" w:themeFillShade="D9"/>
            <w:noWrap/>
            <w:hideMark/>
          </w:tcPr>
          <w:p w14:paraId="3D6F47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2332D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E62E72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34ABD1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544701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93FF1EB" w14:textId="77777777" w:rsidTr="001D18E6">
        <w:trPr>
          <w:trHeight w:val="70"/>
        </w:trPr>
        <w:tc>
          <w:tcPr>
            <w:tcW w:w="1838" w:type="dxa"/>
            <w:noWrap/>
          </w:tcPr>
          <w:p w14:paraId="03CE5D5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EDEAD8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FB45B0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3960210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515EC5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D9932D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C71EA46" w14:textId="77777777" w:rsidTr="001D18E6">
        <w:trPr>
          <w:trHeight w:val="71"/>
        </w:trPr>
        <w:tc>
          <w:tcPr>
            <w:tcW w:w="1838" w:type="dxa"/>
            <w:noWrap/>
          </w:tcPr>
          <w:p w14:paraId="6530845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1529BE9" w14:textId="77777777" w:rsidR="00072314" w:rsidRPr="00D14691" w:rsidRDefault="00072314" w:rsidP="001D18E6">
            <w:pPr>
              <w:rPr>
                <w:color w:val="000000" w:themeColor="text1"/>
              </w:rPr>
            </w:pPr>
          </w:p>
        </w:tc>
        <w:tc>
          <w:tcPr>
            <w:tcW w:w="1701" w:type="dxa"/>
          </w:tcPr>
          <w:p w14:paraId="2933EEFF" w14:textId="77777777" w:rsidR="00072314" w:rsidRPr="00D14691" w:rsidRDefault="00072314" w:rsidP="001D18E6">
            <w:pPr>
              <w:rPr>
                <w:color w:val="000000" w:themeColor="text1"/>
              </w:rPr>
            </w:pPr>
          </w:p>
        </w:tc>
        <w:tc>
          <w:tcPr>
            <w:tcW w:w="1417" w:type="dxa"/>
            <w:noWrap/>
          </w:tcPr>
          <w:p w14:paraId="48646CB3" w14:textId="77777777" w:rsidR="00072314" w:rsidRPr="00D14691" w:rsidRDefault="00072314" w:rsidP="001D18E6">
            <w:pPr>
              <w:rPr>
                <w:color w:val="000000" w:themeColor="text1"/>
              </w:rPr>
            </w:pPr>
          </w:p>
        </w:tc>
        <w:tc>
          <w:tcPr>
            <w:tcW w:w="3402" w:type="dxa"/>
          </w:tcPr>
          <w:p w14:paraId="4FAAF47B" w14:textId="77777777" w:rsidR="00072314" w:rsidRPr="00D14691" w:rsidRDefault="00072314" w:rsidP="001D18E6">
            <w:pPr>
              <w:rPr>
                <w:color w:val="000000" w:themeColor="text1"/>
              </w:rPr>
            </w:pPr>
          </w:p>
        </w:tc>
      </w:tr>
    </w:tbl>
    <w:p w14:paraId="6935663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9FC75D" w14:textId="77777777" w:rsidR="003678EC" w:rsidRPr="003678EC" w:rsidRDefault="003678EC" w:rsidP="003678EC">
      <w:pPr>
        <w:rPr>
          <w:lang w:val="en-GB"/>
        </w:rPr>
      </w:pPr>
    </w:p>
    <w:p w14:paraId="4CB0242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C671507" w14:textId="77777777" w:rsidR="00072314" w:rsidRPr="003225C9" w:rsidRDefault="00072314" w:rsidP="00072314">
      <w:pPr>
        <w:tabs>
          <w:tab w:val="left" w:pos="284"/>
          <w:tab w:val="left" w:pos="851"/>
        </w:tabs>
      </w:pPr>
    </w:p>
    <w:p w14:paraId="399E7DD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04F7CB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6E63F18" w14:textId="77777777" w:rsidTr="001D18E6">
        <w:tc>
          <w:tcPr>
            <w:tcW w:w="1934" w:type="dxa"/>
            <w:shd w:val="clear" w:color="auto" w:fill="D9D9D9" w:themeFill="background1" w:themeFillShade="D9"/>
          </w:tcPr>
          <w:p w14:paraId="546FAAB4" w14:textId="77777777" w:rsidR="00072314" w:rsidRDefault="00072314" w:rsidP="001D18E6">
            <w:pPr>
              <w:rPr>
                <w:b/>
              </w:rPr>
            </w:pPr>
            <w:r w:rsidRPr="00AF169D">
              <w:rPr>
                <w:b/>
              </w:rPr>
              <w:t>Requirement ID</w:t>
            </w:r>
          </w:p>
          <w:p w14:paraId="5AF4A6C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6AE6BD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C6C119E" w14:textId="77777777" w:rsidR="00072314" w:rsidRDefault="00072314" w:rsidP="001D18E6">
            <w:pPr>
              <w:rPr>
                <w:b/>
              </w:rPr>
            </w:pPr>
            <w:r>
              <w:rPr>
                <w:b/>
              </w:rPr>
              <w:t>Modification</w:t>
            </w:r>
          </w:p>
        </w:tc>
        <w:tc>
          <w:tcPr>
            <w:tcW w:w="1712" w:type="dxa"/>
            <w:shd w:val="clear" w:color="auto" w:fill="D9D9D9" w:themeFill="background1" w:themeFillShade="D9"/>
          </w:tcPr>
          <w:p w14:paraId="78EC8D46" w14:textId="77777777" w:rsidR="00072314" w:rsidRDefault="00072314" w:rsidP="001D18E6">
            <w:pPr>
              <w:rPr>
                <w:b/>
              </w:rPr>
            </w:pPr>
            <w:r w:rsidRPr="00AF169D">
              <w:rPr>
                <w:b/>
              </w:rPr>
              <w:t xml:space="preserve">Requirement </w:t>
            </w:r>
            <w:r>
              <w:rPr>
                <w:b/>
              </w:rPr>
              <w:t>ID</w:t>
            </w:r>
          </w:p>
          <w:p w14:paraId="25F49D1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43B02C6" w14:textId="77777777" w:rsidR="00072314" w:rsidRPr="00AF169D" w:rsidRDefault="00072314" w:rsidP="001D18E6">
            <w:pPr>
              <w:rPr>
                <w:b/>
              </w:rPr>
            </w:pPr>
            <w:r>
              <w:rPr>
                <w:b/>
              </w:rPr>
              <w:t>Comment</w:t>
            </w:r>
          </w:p>
        </w:tc>
      </w:tr>
      <w:tr w:rsidR="00072314" w14:paraId="05E00324" w14:textId="77777777" w:rsidTr="001D18E6">
        <w:tc>
          <w:tcPr>
            <w:tcW w:w="1934" w:type="dxa"/>
          </w:tcPr>
          <w:p w14:paraId="5A0F5B67" w14:textId="77777777" w:rsidR="00072314" w:rsidRPr="000F4E8B" w:rsidRDefault="00072314" w:rsidP="001D18E6">
            <w:r w:rsidRPr="000F4E8B">
              <w:t>REQ_abc</w:t>
            </w:r>
          </w:p>
        </w:tc>
        <w:tc>
          <w:tcPr>
            <w:tcW w:w="2177" w:type="dxa"/>
          </w:tcPr>
          <w:p w14:paraId="1A325689" w14:textId="77777777" w:rsidR="00072314" w:rsidRPr="000F4E8B" w:rsidRDefault="00072314" w:rsidP="001D18E6"/>
        </w:tc>
        <w:sdt>
          <w:sdtPr>
            <w:alias w:val="Modification"/>
            <w:tag w:val="Modification"/>
            <w:id w:val="-169676357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82E90A0" w14:textId="77777777" w:rsidR="00072314" w:rsidRPr="000F4E8B" w:rsidRDefault="00072314" w:rsidP="001D18E6">
                <w:r w:rsidRPr="000F4E8B">
                  <w:t>Removed</w:t>
                </w:r>
              </w:p>
            </w:tc>
          </w:sdtContent>
        </w:sdt>
        <w:tc>
          <w:tcPr>
            <w:tcW w:w="1712" w:type="dxa"/>
          </w:tcPr>
          <w:p w14:paraId="05BD9119" w14:textId="77777777" w:rsidR="00072314" w:rsidRPr="000F4E8B" w:rsidRDefault="00072314" w:rsidP="001D18E6">
            <w:r w:rsidRPr="000F4E8B">
              <w:t>--</w:t>
            </w:r>
          </w:p>
        </w:tc>
        <w:tc>
          <w:tcPr>
            <w:tcW w:w="2958" w:type="dxa"/>
          </w:tcPr>
          <w:p w14:paraId="54741F42" w14:textId="77777777" w:rsidR="00072314" w:rsidRPr="000F4E8B" w:rsidRDefault="00072314" w:rsidP="001D18E6"/>
        </w:tc>
      </w:tr>
      <w:tr w:rsidR="00072314" w14:paraId="19CADD7E" w14:textId="77777777" w:rsidTr="001D18E6">
        <w:tc>
          <w:tcPr>
            <w:tcW w:w="1934" w:type="dxa"/>
          </w:tcPr>
          <w:p w14:paraId="7DE53F96" w14:textId="77777777" w:rsidR="00072314" w:rsidRPr="000F4E8B" w:rsidRDefault="00072314" w:rsidP="001D18E6">
            <w:r w:rsidRPr="000F4E8B">
              <w:t>REQ_def</w:t>
            </w:r>
          </w:p>
        </w:tc>
        <w:tc>
          <w:tcPr>
            <w:tcW w:w="2177" w:type="dxa"/>
          </w:tcPr>
          <w:p w14:paraId="5EC55095" w14:textId="77777777" w:rsidR="00072314" w:rsidRPr="000F4E8B" w:rsidRDefault="00072314" w:rsidP="001D18E6"/>
        </w:tc>
        <w:sdt>
          <w:sdtPr>
            <w:alias w:val="Modification"/>
            <w:tag w:val="Modification"/>
            <w:id w:val="-3813285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2B13DF8" w14:textId="77777777" w:rsidR="00072314" w:rsidRPr="000F4E8B" w:rsidRDefault="00072314" w:rsidP="001D18E6">
                <w:r w:rsidRPr="000F4E8B">
                  <w:t>Replaced</w:t>
                </w:r>
              </w:p>
            </w:tc>
          </w:sdtContent>
        </w:sdt>
        <w:tc>
          <w:tcPr>
            <w:tcW w:w="1712" w:type="dxa"/>
          </w:tcPr>
          <w:p w14:paraId="1F753185" w14:textId="77777777" w:rsidR="00072314" w:rsidRPr="000F4E8B" w:rsidRDefault="00072314" w:rsidP="001D18E6">
            <w:r w:rsidRPr="000F4E8B">
              <w:t>REQ_xyz</w:t>
            </w:r>
          </w:p>
        </w:tc>
        <w:tc>
          <w:tcPr>
            <w:tcW w:w="2958" w:type="dxa"/>
          </w:tcPr>
          <w:p w14:paraId="6DF98E09" w14:textId="77777777" w:rsidR="00072314" w:rsidRPr="000F4E8B" w:rsidRDefault="00072314" w:rsidP="001D18E6"/>
        </w:tc>
      </w:tr>
      <w:tr w:rsidR="00072314" w14:paraId="3CC2B4F7" w14:textId="77777777" w:rsidTr="001D18E6">
        <w:tc>
          <w:tcPr>
            <w:tcW w:w="1934" w:type="dxa"/>
          </w:tcPr>
          <w:p w14:paraId="169FE5BF" w14:textId="77777777" w:rsidR="00072314" w:rsidRPr="000F4E8B" w:rsidRDefault="00072314" w:rsidP="001D18E6">
            <w:r w:rsidRPr="000F4E8B">
              <w:t>--</w:t>
            </w:r>
          </w:p>
        </w:tc>
        <w:tc>
          <w:tcPr>
            <w:tcW w:w="2177" w:type="dxa"/>
          </w:tcPr>
          <w:p w14:paraId="0F3D81FE" w14:textId="77777777" w:rsidR="00072314" w:rsidRPr="000F4E8B" w:rsidRDefault="00072314" w:rsidP="001D18E6"/>
        </w:tc>
        <w:sdt>
          <w:sdtPr>
            <w:alias w:val="Modification"/>
            <w:tag w:val="Modification"/>
            <w:id w:val="125801784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5B0AA31" w14:textId="77777777" w:rsidR="00072314" w:rsidRPr="000F4E8B" w:rsidRDefault="00072314" w:rsidP="001D18E6">
                <w:r w:rsidRPr="000F4E8B">
                  <w:t>Added</w:t>
                </w:r>
              </w:p>
            </w:tc>
          </w:sdtContent>
        </w:sdt>
        <w:tc>
          <w:tcPr>
            <w:tcW w:w="1712" w:type="dxa"/>
          </w:tcPr>
          <w:p w14:paraId="4E05D8E6" w14:textId="77777777" w:rsidR="00072314" w:rsidRPr="000F4E8B" w:rsidRDefault="00072314" w:rsidP="001D18E6">
            <w:r w:rsidRPr="000F4E8B">
              <w:t>REQ_123</w:t>
            </w:r>
          </w:p>
        </w:tc>
        <w:tc>
          <w:tcPr>
            <w:tcW w:w="2958" w:type="dxa"/>
          </w:tcPr>
          <w:p w14:paraId="515ECBF1" w14:textId="77777777" w:rsidR="00072314" w:rsidRPr="000F4E8B" w:rsidRDefault="00072314" w:rsidP="001D18E6"/>
        </w:tc>
      </w:tr>
    </w:tbl>
    <w:p w14:paraId="14A54E7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4BFB97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00B09F2" w14:textId="77777777" w:rsidTr="001D18E6">
        <w:tc>
          <w:tcPr>
            <w:tcW w:w="1838" w:type="dxa"/>
            <w:shd w:val="clear" w:color="auto" w:fill="D9D9D9" w:themeFill="background1" w:themeFillShade="D9"/>
          </w:tcPr>
          <w:p w14:paraId="6A3AF7B3" w14:textId="77777777" w:rsidR="00072314" w:rsidRDefault="00072314" w:rsidP="001D18E6">
            <w:pPr>
              <w:rPr>
                <w:b/>
              </w:rPr>
            </w:pPr>
            <w:r w:rsidRPr="00AF169D">
              <w:rPr>
                <w:b/>
              </w:rPr>
              <w:t>Requirement ID</w:t>
            </w:r>
          </w:p>
          <w:p w14:paraId="733D765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7F1485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E71D527" w14:textId="77777777" w:rsidR="00072314" w:rsidRPr="00AF169D" w:rsidRDefault="00072314" w:rsidP="001D18E6">
            <w:pPr>
              <w:rPr>
                <w:b/>
              </w:rPr>
            </w:pPr>
            <w:r>
              <w:rPr>
                <w:b/>
              </w:rPr>
              <w:t>Comment</w:t>
            </w:r>
          </w:p>
        </w:tc>
      </w:tr>
      <w:tr w:rsidR="00072314" w14:paraId="1D3ED5AF" w14:textId="77777777" w:rsidTr="001D18E6">
        <w:tc>
          <w:tcPr>
            <w:tcW w:w="1838" w:type="dxa"/>
          </w:tcPr>
          <w:p w14:paraId="1289350D" w14:textId="77777777" w:rsidR="00072314" w:rsidRDefault="00072314" w:rsidP="001D18E6"/>
        </w:tc>
        <w:tc>
          <w:tcPr>
            <w:tcW w:w="4253" w:type="dxa"/>
          </w:tcPr>
          <w:p w14:paraId="34C4E6AD" w14:textId="77777777" w:rsidR="00072314" w:rsidRDefault="00072314" w:rsidP="001D18E6"/>
        </w:tc>
        <w:tc>
          <w:tcPr>
            <w:tcW w:w="4110" w:type="dxa"/>
          </w:tcPr>
          <w:p w14:paraId="00D2421C" w14:textId="77777777" w:rsidR="00072314" w:rsidRDefault="00072314" w:rsidP="001D18E6"/>
        </w:tc>
      </w:tr>
      <w:tr w:rsidR="00072314" w14:paraId="520D495C" w14:textId="77777777" w:rsidTr="001D18E6">
        <w:tc>
          <w:tcPr>
            <w:tcW w:w="1838" w:type="dxa"/>
          </w:tcPr>
          <w:p w14:paraId="0E98662E" w14:textId="77777777" w:rsidR="00072314" w:rsidRDefault="00072314" w:rsidP="001D18E6"/>
        </w:tc>
        <w:tc>
          <w:tcPr>
            <w:tcW w:w="4253" w:type="dxa"/>
          </w:tcPr>
          <w:p w14:paraId="0794BC42" w14:textId="77777777" w:rsidR="00072314" w:rsidRDefault="00072314" w:rsidP="001D18E6"/>
        </w:tc>
        <w:tc>
          <w:tcPr>
            <w:tcW w:w="4110" w:type="dxa"/>
          </w:tcPr>
          <w:p w14:paraId="7006DB05" w14:textId="77777777" w:rsidR="00072314" w:rsidRDefault="00072314" w:rsidP="001D18E6"/>
        </w:tc>
      </w:tr>
      <w:tr w:rsidR="00072314" w14:paraId="20537886" w14:textId="77777777" w:rsidTr="001D18E6">
        <w:tc>
          <w:tcPr>
            <w:tcW w:w="1838" w:type="dxa"/>
          </w:tcPr>
          <w:p w14:paraId="62C43E4A" w14:textId="77777777" w:rsidR="00072314" w:rsidRDefault="00072314" w:rsidP="001D18E6">
            <w:r>
              <w:lastRenderedPageBreak/>
              <w:t>…</w:t>
            </w:r>
          </w:p>
        </w:tc>
        <w:tc>
          <w:tcPr>
            <w:tcW w:w="4253" w:type="dxa"/>
          </w:tcPr>
          <w:p w14:paraId="1D967DFE" w14:textId="77777777" w:rsidR="00072314" w:rsidRDefault="00072314" w:rsidP="001D18E6"/>
        </w:tc>
        <w:tc>
          <w:tcPr>
            <w:tcW w:w="4110" w:type="dxa"/>
          </w:tcPr>
          <w:p w14:paraId="316C3C56" w14:textId="77777777" w:rsidR="00072314" w:rsidRDefault="00072314" w:rsidP="001D18E6"/>
        </w:tc>
      </w:tr>
    </w:tbl>
    <w:p w14:paraId="3D4378E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0814586" w14:textId="77777777" w:rsidR="00072314" w:rsidRDefault="00072314" w:rsidP="00072314"/>
    <w:p w14:paraId="5A55143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CF4BF4C" w14:textId="77777777" w:rsidR="001C5864" w:rsidRPr="0017445F" w:rsidRDefault="001C5864" w:rsidP="001C5864">
      <w:pPr>
        <w:pStyle w:val="RERequirement"/>
        <w:shd w:val="clear" w:color="auto" w:fill="F2F2F2" w:themeFill="background1" w:themeFillShade="F2"/>
      </w:pPr>
      <w:r>
        <w:t xml:space="preserve"> TMOS Run Condition 2</w:t>
      </w:r>
    </w:p>
    <w:p w14:paraId="245B8720"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665B9929" w14:textId="77777777" w:rsidR="001C5864" w:rsidRDefault="001C5864" w:rsidP="001C5864"/>
    <w:p w14:paraId="630F9F1F" w14:textId="77777777" w:rsidR="001C5864" w:rsidRPr="00287D2F" w:rsidRDefault="001C5864" w:rsidP="001C5864">
      <w:pPr>
        <w:rPr>
          <w:rFonts w:cs="Arial"/>
        </w:rPr>
      </w:pPr>
      <w:r>
        <w:rPr>
          <w:rFonts w:cs="Arial"/>
        </w:rPr>
        <w:t>Satisfied by</w:t>
      </w:r>
      <w:r w:rsidRPr="00287D2F">
        <w:rPr>
          <w:rFonts w:cs="Arial"/>
        </w:rPr>
        <w:t>:</w:t>
      </w:r>
    </w:p>
    <w:p w14:paraId="6958514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C3436D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7A299D1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97C6F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5C583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5622CF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A4E0F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3660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ED449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7571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572DC" w14:textId="77777777" w:rsidR="0009168A" w:rsidRDefault="0009168A"/>
        </w:tc>
      </w:tr>
      <w:tr w:rsidR="007A24FC" w:rsidRPr="00B3499B" w14:paraId="0A07284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F017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88946" w14:textId="77777777" w:rsidR="0009168A" w:rsidRDefault="0009168A"/>
        </w:tc>
      </w:tr>
      <w:tr w:rsidR="007A24FC" w:rsidRPr="00B3499B" w14:paraId="2EF7D1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0400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5DE8E" w14:textId="77777777" w:rsidR="0009168A" w:rsidRDefault="0009168A"/>
        </w:tc>
      </w:tr>
      <w:tr w:rsidR="007A24FC" w:rsidRPr="00B3499B" w14:paraId="01F737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8C11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39DE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DF3D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09D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B67B7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F86E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791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A11D05" wp14:editId="4DE33144">
                  <wp:extent cx="152400" cy="152400"/>
                  <wp:effectExtent l="0" t="0" r="0" b="0"/>
                  <wp:docPr id="18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75E91C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E5DF7D" wp14:editId="50BB7375">
                  <wp:extent cx="152400" cy="152400"/>
                  <wp:effectExtent l="0" t="0" r="0" b="0"/>
                  <wp:docPr id="18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0B94E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D17D2" w14:textId="77777777" w:rsidR="0009168A" w:rsidRDefault="0009168A"/>
        </w:tc>
      </w:tr>
      <w:tr w:rsidR="007A24FC" w:rsidRPr="00B3499B" w14:paraId="427EF37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08B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141A1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8C0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02B9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5A43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A843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DD083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4F12FF" w14:textId="77777777" w:rsidR="007A24FC" w:rsidRPr="00B3499B" w:rsidRDefault="00DC7E29"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98704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8B4C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912DD4" w14:textId="77777777" w:rsidR="007A24FC" w:rsidRDefault="007A24FC" w:rsidP="001C5864">
      <w:pPr>
        <w:rPr>
          <w:rFonts w:cs="Arial"/>
        </w:rPr>
      </w:pPr>
    </w:p>
    <w:p w14:paraId="1E97DD8F" w14:textId="77777777" w:rsidR="0047267C" w:rsidRDefault="0047267C" w:rsidP="001C5864">
      <w:pPr>
        <w:rPr>
          <w:rFonts w:cs="Arial"/>
        </w:rPr>
      </w:pPr>
    </w:p>
    <w:p w14:paraId="431B6BA0" w14:textId="77777777" w:rsidR="001C5864" w:rsidRPr="0017445F" w:rsidRDefault="001C5864" w:rsidP="001C5864">
      <w:pPr>
        <w:pStyle w:val="RERequirement"/>
        <w:shd w:val="clear" w:color="auto" w:fill="F2F2F2" w:themeFill="background1" w:themeFillShade="F2"/>
      </w:pPr>
      <w:r>
        <w:t xml:space="preserve"> TMOS Run Feedback</w:t>
      </w:r>
    </w:p>
    <w:p w14:paraId="0DFCA734"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30A733B5" w14:textId="77777777" w:rsidR="001C5864" w:rsidRDefault="001C5864" w:rsidP="001C5864"/>
    <w:p w14:paraId="19777AFA" w14:textId="77777777" w:rsidR="001C5864" w:rsidRPr="00287D2F" w:rsidRDefault="001C5864" w:rsidP="001C5864">
      <w:pPr>
        <w:rPr>
          <w:rFonts w:cs="Arial"/>
        </w:rPr>
      </w:pPr>
      <w:r>
        <w:rPr>
          <w:rFonts w:cs="Arial"/>
        </w:rPr>
        <w:t>Satisfied by</w:t>
      </w:r>
      <w:r w:rsidRPr="00287D2F">
        <w:rPr>
          <w:rFonts w:cs="Arial"/>
        </w:rPr>
        <w:t>:</w:t>
      </w:r>
    </w:p>
    <w:p w14:paraId="17B5829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95FB6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57E5FF5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D825A1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CC807B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20DDCB8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5950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4F8C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2D721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24B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9DDE" w14:textId="77777777" w:rsidR="0009168A" w:rsidRDefault="0009168A"/>
        </w:tc>
      </w:tr>
      <w:tr w:rsidR="007A24FC" w:rsidRPr="00B3499B" w14:paraId="079EB7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B833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5446D" w14:textId="77777777" w:rsidR="0009168A" w:rsidRDefault="0009168A"/>
        </w:tc>
      </w:tr>
      <w:tr w:rsidR="007A24FC" w:rsidRPr="00B3499B" w14:paraId="49E3E6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67D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6D5C7" w14:textId="77777777" w:rsidR="0009168A" w:rsidRDefault="0009168A"/>
        </w:tc>
      </w:tr>
      <w:tr w:rsidR="007A24FC" w:rsidRPr="00B3499B" w14:paraId="37211D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1E64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BEAE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EF00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6B86D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607E6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6857B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97BD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49406C" wp14:editId="0F393ED0">
                  <wp:extent cx="152400" cy="152400"/>
                  <wp:effectExtent l="0" t="0" r="0" b="0"/>
                  <wp:docPr id="19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1311C79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2B614B" wp14:editId="754048C5">
                  <wp:extent cx="152400" cy="152400"/>
                  <wp:effectExtent l="0" t="0" r="0" b="0"/>
                  <wp:docPr id="192"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2C21F04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349531" wp14:editId="024C5ABC">
                  <wp:extent cx="152400" cy="152400"/>
                  <wp:effectExtent l="0" t="0" r="0" b="0"/>
                  <wp:docPr id="19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C7FA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8A2706" w14:textId="77777777" w:rsidR="0009168A" w:rsidRDefault="0009168A"/>
        </w:tc>
      </w:tr>
      <w:tr w:rsidR="007A24FC" w:rsidRPr="00B3499B" w14:paraId="48DBC0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6581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0F5D5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C1E9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EF7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9195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FEB11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AEA81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71FAFA" w14:textId="77777777" w:rsidR="007A24FC" w:rsidRPr="00B3499B" w:rsidRDefault="00DC7E29" w:rsidP="009737DA">
            <w:pPr>
              <w:rPr>
                <w:rFonts w:cs="Arial"/>
                <w:bCs/>
                <w:color w:val="808080" w:themeColor="background1" w:themeShade="80"/>
                <w:sz w:val="16"/>
                <w:szCs w:val="14"/>
              </w:rPr>
            </w:pPr>
            <w:hyperlink r:id="rId1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B6197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FAEEF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7347E7" w14:textId="77777777" w:rsidR="007A24FC" w:rsidRDefault="007A24FC" w:rsidP="001C5864">
      <w:pPr>
        <w:rPr>
          <w:rFonts w:cs="Arial"/>
        </w:rPr>
      </w:pPr>
    </w:p>
    <w:p w14:paraId="799A690B" w14:textId="77777777" w:rsidR="0047267C" w:rsidRDefault="0047267C" w:rsidP="001C5864">
      <w:pPr>
        <w:rPr>
          <w:rFonts w:cs="Arial"/>
        </w:rPr>
      </w:pPr>
    </w:p>
    <w:p w14:paraId="33BCBC37" w14:textId="77777777" w:rsidR="001C5864" w:rsidRPr="0017445F" w:rsidRDefault="001C5864" w:rsidP="001C5864">
      <w:pPr>
        <w:pStyle w:val="RERequirement"/>
        <w:shd w:val="clear" w:color="auto" w:fill="F2F2F2" w:themeFill="background1" w:themeFillShade="F2"/>
      </w:pPr>
      <w:r>
        <w:t xml:space="preserve"> TMOS Run Condition 1</w:t>
      </w:r>
    </w:p>
    <w:p w14:paraId="6A8D4F23" w14:textId="77777777" w:rsidR="001C5864" w:rsidRDefault="001C5864" w:rsidP="001C5864">
      <w:pPr>
        <w:rPr>
          <w:rFonts w:cs="Arial"/>
        </w:rPr>
      </w:pPr>
      <w:r>
        <w:rPr>
          <w:rFonts w:cs="Arial"/>
        </w:rPr>
        <w:lastRenderedPageBreak/>
        <w:t>When HPCM receives the signals "CabnAmb_Te_Actl" &gt; 45-50C and "HVBat_Te_Actl"&gt;38-40C, and vehicle is in park, it shall activate TMOS feature</w:t>
      </w:r>
    </w:p>
    <w:p w14:paraId="4A21E4A8" w14:textId="77777777" w:rsidR="001C5864" w:rsidRDefault="001C5864" w:rsidP="001C5864"/>
    <w:p w14:paraId="114DCCF0" w14:textId="77777777" w:rsidR="001C5864" w:rsidRPr="00287D2F" w:rsidRDefault="001C5864" w:rsidP="001C5864">
      <w:pPr>
        <w:rPr>
          <w:rFonts w:cs="Arial"/>
        </w:rPr>
      </w:pPr>
      <w:r>
        <w:rPr>
          <w:rFonts w:cs="Arial"/>
        </w:rPr>
        <w:t>Satisfied by</w:t>
      </w:r>
      <w:r w:rsidRPr="00287D2F">
        <w:rPr>
          <w:rFonts w:cs="Arial"/>
        </w:rPr>
        <w:t>:</w:t>
      </w:r>
    </w:p>
    <w:p w14:paraId="70BBC6B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EC4194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740B745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67A1D1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45BA06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0C9F955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4F70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0C05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04613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135C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89983" w14:textId="77777777" w:rsidR="0009168A" w:rsidRDefault="0009168A"/>
        </w:tc>
      </w:tr>
      <w:tr w:rsidR="007A24FC" w:rsidRPr="00B3499B" w14:paraId="67ABB5A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1389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4CAFB" w14:textId="77777777" w:rsidR="0009168A" w:rsidRDefault="0009168A"/>
        </w:tc>
      </w:tr>
      <w:tr w:rsidR="007A24FC" w:rsidRPr="00B3499B" w14:paraId="315349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4C9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22431" w14:textId="77777777" w:rsidR="0009168A" w:rsidRDefault="0009168A"/>
        </w:tc>
      </w:tr>
      <w:tr w:rsidR="007A24FC" w:rsidRPr="00B3499B" w14:paraId="6209A0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4D0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CEBB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BD0E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B01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9B59E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3DC4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6C54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41A148" wp14:editId="5ED52FD5">
                  <wp:extent cx="152400" cy="152400"/>
                  <wp:effectExtent l="0" t="0" r="0" b="0"/>
                  <wp:docPr id="19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7ECABF5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98E5B5" wp14:editId="0BB116BE">
                  <wp:extent cx="152400" cy="152400"/>
                  <wp:effectExtent l="0" t="0" r="0" b="0"/>
                  <wp:docPr id="19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1BF75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D03C0" w14:textId="77777777" w:rsidR="0009168A" w:rsidRDefault="0009168A"/>
        </w:tc>
      </w:tr>
      <w:tr w:rsidR="007A24FC" w:rsidRPr="00B3499B" w14:paraId="61307BB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45A8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2F60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F5D28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A1F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8426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872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5724C8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60540" w14:textId="77777777" w:rsidR="007A24FC" w:rsidRPr="00B3499B" w:rsidRDefault="00DC7E29"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43AD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516A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EF1A61" w14:textId="77777777" w:rsidR="007A24FC" w:rsidRDefault="007A24FC" w:rsidP="001C5864">
      <w:pPr>
        <w:rPr>
          <w:rFonts w:cs="Arial"/>
        </w:rPr>
      </w:pPr>
    </w:p>
    <w:p w14:paraId="5BD3E9AE" w14:textId="77777777" w:rsidR="0047267C" w:rsidRDefault="0047267C" w:rsidP="001C5864">
      <w:pPr>
        <w:rPr>
          <w:rFonts w:cs="Arial"/>
        </w:rPr>
      </w:pPr>
    </w:p>
    <w:p w14:paraId="6BB8AE5F" w14:textId="77777777" w:rsidR="001C5864" w:rsidRPr="0017445F" w:rsidRDefault="001C5864" w:rsidP="001C5864">
      <w:pPr>
        <w:pStyle w:val="RERequirement"/>
        <w:shd w:val="clear" w:color="auto" w:fill="F2F2F2" w:themeFill="background1" w:themeFillShade="F2"/>
      </w:pPr>
      <w:r>
        <w:t xml:space="preserve"> TMOS Run Condition 4</w:t>
      </w:r>
    </w:p>
    <w:p w14:paraId="27065D83"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3A3E2CC1" w14:textId="77777777" w:rsidR="001C5864" w:rsidRDefault="001C5864" w:rsidP="001C5864"/>
    <w:p w14:paraId="7E47AA7F" w14:textId="77777777" w:rsidR="001C5864" w:rsidRPr="00287D2F" w:rsidRDefault="001C5864" w:rsidP="001C5864">
      <w:pPr>
        <w:rPr>
          <w:rFonts w:cs="Arial"/>
        </w:rPr>
      </w:pPr>
      <w:r>
        <w:rPr>
          <w:rFonts w:cs="Arial"/>
        </w:rPr>
        <w:t>Satisfied by</w:t>
      </w:r>
      <w:r w:rsidRPr="00287D2F">
        <w:rPr>
          <w:rFonts w:cs="Arial"/>
        </w:rPr>
        <w:t>:</w:t>
      </w:r>
    </w:p>
    <w:p w14:paraId="1E64C7C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B5181C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20EB75C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0411EA4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3E56366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0C71201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2568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E9386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20341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F950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466AA" w14:textId="77777777" w:rsidR="0009168A" w:rsidRDefault="0009168A"/>
        </w:tc>
      </w:tr>
      <w:tr w:rsidR="007A24FC" w:rsidRPr="00B3499B" w14:paraId="149B35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B735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4ED94" w14:textId="77777777" w:rsidR="0009168A" w:rsidRDefault="0009168A"/>
        </w:tc>
      </w:tr>
      <w:tr w:rsidR="007A24FC" w:rsidRPr="00B3499B" w14:paraId="1D691E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528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C5581" w14:textId="77777777" w:rsidR="0009168A" w:rsidRDefault="0009168A"/>
        </w:tc>
      </w:tr>
      <w:tr w:rsidR="007A24FC" w:rsidRPr="00B3499B" w14:paraId="0DCAE8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FA4B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ED7C6"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891D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070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7AA36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EEF1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7681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C21D2A" wp14:editId="68E59931">
                  <wp:extent cx="152400" cy="152400"/>
                  <wp:effectExtent l="0" t="0" r="0" b="0"/>
                  <wp:docPr id="20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7B11750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B32CAD6" wp14:editId="769C4C01">
                  <wp:extent cx="152400" cy="152400"/>
                  <wp:effectExtent l="0" t="0" r="0" b="0"/>
                  <wp:docPr id="20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26CB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2BD05" w14:textId="77777777" w:rsidR="0009168A" w:rsidRDefault="0009168A"/>
        </w:tc>
      </w:tr>
      <w:tr w:rsidR="007A24FC" w:rsidRPr="00B3499B" w14:paraId="505F08E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1AE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AEAAD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C176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B81F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5EAF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4312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7DFC44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E45370" w14:textId="77777777" w:rsidR="007A24FC" w:rsidRPr="00B3499B" w:rsidRDefault="00DC7E29"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61D64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5BB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79E5B5" w14:textId="77777777" w:rsidR="007A24FC" w:rsidRDefault="007A24FC" w:rsidP="001C5864">
      <w:pPr>
        <w:rPr>
          <w:rFonts w:cs="Arial"/>
        </w:rPr>
      </w:pPr>
    </w:p>
    <w:p w14:paraId="056E2BCC" w14:textId="77777777" w:rsidR="0047267C" w:rsidRDefault="0047267C" w:rsidP="001C5864">
      <w:pPr>
        <w:rPr>
          <w:rFonts w:cs="Arial"/>
        </w:rPr>
      </w:pPr>
    </w:p>
    <w:p w14:paraId="6E92D8D2" w14:textId="77777777" w:rsidR="001C5864" w:rsidRPr="0017445F" w:rsidRDefault="001C5864" w:rsidP="001C5864">
      <w:pPr>
        <w:pStyle w:val="RERequirement"/>
        <w:shd w:val="clear" w:color="auto" w:fill="F2F2F2" w:themeFill="background1" w:themeFillShade="F2"/>
      </w:pPr>
      <w:r>
        <w:t xml:space="preserve"> TMOS Run Condition 3</w:t>
      </w:r>
    </w:p>
    <w:p w14:paraId="1294D479"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72A7D3E3" w14:textId="77777777" w:rsidR="001C5864" w:rsidRDefault="001C5864" w:rsidP="001C5864"/>
    <w:p w14:paraId="2B789291" w14:textId="77777777" w:rsidR="001C5864" w:rsidRPr="00287D2F" w:rsidRDefault="001C5864" w:rsidP="001C5864">
      <w:pPr>
        <w:rPr>
          <w:rFonts w:cs="Arial"/>
        </w:rPr>
      </w:pPr>
      <w:r>
        <w:rPr>
          <w:rFonts w:cs="Arial"/>
        </w:rPr>
        <w:t>Satisfied by</w:t>
      </w:r>
      <w:r w:rsidRPr="00287D2F">
        <w:rPr>
          <w:rFonts w:cs="Arial"/>
        </w:rPr>
        <w:t>:</w:t>
      </w:r>
    </w:p>
    <w:p w14:paraId="4B9B9C1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C103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26BA3A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51506D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58CE8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9C648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A94CB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CBE3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E37A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01BE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B8BEB" w14:textId="77777777" w:rsidR="0009168A" w:rsidRDefault="0009168A"/>
        </w:tc>
      </w:tr>
      <w:tr w:rsidR="007A24FC" w:rsidRPr="00B3499B" w14:paraId="2A89A2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EA1E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8588A" w14:textId="77777777" w:rsidR="0009168A" w:rsidRDefault="0009168A"/>
        </w:tc>
      </w:tr>
      <w:tr w:rsidR="007A24FC" w:rsidRPr="00B3499B" w14:paraId="25AA0B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09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EA983" w14:textId="77777777" w:rsidR="0009168A" w:rsidRDefault="0009168A"/>
        </w:tc>
      </w:tr>
      <w:tr w:rsidR="007A24FC" w:rsidRPr="00B3499B" w14:paraId="61ECE4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B633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A1A2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96C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41AF3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8DFDD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FEED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B5C4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51CC184" wp14:editId="1B38C83C">
                  <wp:extent cx="152400" cy="152400"/>
                  <wp:effectExtent l="0" t="0" r="0" b="0"/>
                  <wp:docPr id="20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790721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66731F" wp14:editId="315B577C">
                  <wp:extent cx="152400" cy="152400"/>
                  <wp:effectExtent l="0" t="0" r="0" b="0"/>
                  <wp:docPr id="20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5320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CD1F7" w14:textId="77777777" w:rsidR="0009168A" w:rsidRDefault="0009168A"/>
        </w:tc>
      </w:tr>
      <w:tr w:rsidR="007A24FC" w:rsidRPr="00B3499B" w14:paraId="5682BBB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E34E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0249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9526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B42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46B0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B66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A695CF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67D94E" w14:textId="77777777" w:rsidR="007A24FC" w:rsidRPr="00B3499B" w:rsidRDefault="00DC7E29" w:rsidP="009737DA">
            <w:pPr>
              <w:rPr>
                <w:rFonts w:cs="Arial"/>
                <w:bCs/>
                <w:color w:val="808080" w:themeColor="background1" w:themeShade="80"/>
                <w:sz w:val="16"/>
                <w:szCs w:val="14"/>
              </w:rPr>
            </w:pPr>
            <w:hyperlink r:id="rId11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087B4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6E02A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1F8F72" w14:textId="77777777" w:rsidR="007A24FC" w:rsidRDefault="007A24FC" w:rsidP="001C5864">
      <w:pPr>
        <w:rPr>
          <w:rFonts w:cs="Arial"/>
        </w:rPr>
      </w:pPr>
    </w:p>
    <w:p w14:paraId="40CEF8F5" w14:textId="77777777" w:rsidR="0047267C" w:rsidRDefault="0047267C" w:rsidP="001C5864">
      <w:pPr>
        <w:rPr>
          <w:rFonts w:cs="Arial"/>
        </w:rPr>
      </w:pPr>
    </w:p>
    <w:p w14:paraId="5F31A21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HS3 CAN</w:t>
      </w:r>
    </w:p>
    <w:p w14:paraId="0E2483C9" w14:textId="77777777" w:rsidR="00210E01" w:rsidRDefault="00210E01" w:rsidP="00210E01">
      <w:r>
        <w:t>HS3 CAN</w:t>
      </w:r>
    </w:p>
    <w:p w14:paraId="29E05C4F" w14:textId="77777777" w:rsidR="00072314" w:rsidRDefault="00072314" w:rsidP="00072314"/>
    <w:p w14:paraId="1F421592"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SOBDMC_HPCM ECU</w:t>
      </w:r>
    </w:p>
    <w:p w14:paraId="454257D5" w14:textId="77777777" w:rsidR="00210E01" w:rsidRDefault="00210E01" w:rsidP="00210E01">
      <w:r>
        <w:t>SOBDMC_HPCM ECU</w:t>
      </w:r>
    </w:p>
    <w:p w14:paraId="1D305F65" w14:textId="77777777" w:rsidR="00072314" w:rsidRDefault="00072314" w:rsidP="00072314"/>
    <w:p w14:paraId="63C8777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8380731" wp14:editId="38789FCB">
            <wp:extent cx="152400" cy="152400"/>
            <wp:effectExtent l="0" t="0" r="0" b="0"/>
            <wp:docPr id="20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Settings</w:t>
      </w:r>
    </w:p>
    <w:p w14:paraId="1C9AE40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D2B6A76" w14:textId="77777777" w:rsidR="00072314" w:rsidRPr="003B799F" w:rsidRDefault="00072314" w:rsidP="00072314"/>
    <w:p w14:paraId="05A0235D" w14:textId="77777777" w:rsidR="00072314" w:rsidRDefault="00072314" w:rsidP="00072314">
      <w:pPr>
        <w:pStyle w:val="Heading6"/>
        <w:keepNext w:val="0"/>
        <w:tabs>
          <w:tab w:val="clear" w:pos="900"/>
          <w:tab w:val="left" w:pos="709"/>
        </w:tabs>
        <w:spacing w:before="240"/>
        <w:rPr>
          <w:lang w:val="en-GB"/>
        </w:rPr>
      </w:pPr>
      <w:r>
        <w:rPr>
          <w:lang w:val="en-GB"/>
        </w:rPr>
        <w:t>Inputs</w:t>
      </w:r>
    </w:p>
    <w:p w14:paraId="6B7948E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6ECEC0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DAC0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B063A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26679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19A9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3B72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5D3B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D7118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C94FC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D4FF7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100B7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7958F62"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0FAA5555" w14:textId="77777777" w:rsidR="0046438F" w:rsidRPr="00740CDD" w:rsidRDefault="0046438F" w:rsidP="00927ADC">
            <w:pPr>
              <w:pStyle w:val="VelocityScript"/>
              <w:rPr>
                <w:color w:val="00B0F0"/>
              </w:rPr>
            </w:pPr>
          </w:p>
          <w:p w14:paraId="1498503C" w14:textId="77777777" w:rsidR="004C0655" w:rsidRPr="007215C5" w:rsidRDefault="004C0655" w:rsidP="004F0393">
            <w:pPr>
              <w:pStyle w:val="VelocityScript"/>
            </w:pPr>
          </w:p>
          <w:p w14:paraId="324AC3A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4167F6"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E3756" w14:textId="77777777" w:rsidR="00C84B54" w:rsidRDefault="00C84B54" w:rsidP="00090710">
            <w:pPr>
              <w:pStyle w:val="VelocityScript"/>
            </w:pPr>
          </w:p>
          <w:p w14:paraId="36DDB888" w14:textId="77777777" w:rsidR="00C84B54" w:rsidRDefault="00C84B54" w:rsidP="00090710">
            <w:pPr>
              <w:pStyle w:val="VelocityScript"/>
            </w:pPr>
          </w:p>
          <w:p w14:paraId="72FD0E8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311B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6B1D4D" w14:textId="77777777" w:rsidR="0009168A" w:rsidRDefault="0009168A"/>
        </w:tc>
      </w:tr>
      <w:tr w:rsidR="00EB31D7" w:rsidRPr="00B3499B" w14:paraId="6E4EBEB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C3A7A6" w14:textId="77777777" w:rsidR="00EB31D7" w:rsidRPr="00B3499B" w:rsidRDefault="00DC7E29" w:rsidP="00236BAE">
            <w:pPr>
              <w:rPr>
                <w:rFonts w:cs="Arial"/>
                <w:bCs/>
                <w:color w:val="808080" w:themeColor="background1" w:themeShade="80"/>
                <w:sz w:val="16"/>
                <w:szCs w:val="14"/>
              </w:rPr>
            </w:pPr>
            <w:hyperlink r:id="rId11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034D5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B9F73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F67CE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Settings</w:t>
      </w:r>
    </w:p>
    <w:p w14:paraId="54231D82" w14:textId="77777777" w:rsidR="008C50D1" w:rsidRPr="00E23282" w:rsidRDefault="008C50D1" w:rsidP="00072314"/>
    <w:p w14:paraId="622FF1C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5B01D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033F4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23E7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8E7F36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EB3A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DC32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3F08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F4A9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CD9F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2A1EC0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F0FF7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72694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13C8F1F"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2B4B6E0E" w14:textId="77777777" w:rsidR="0046438F" w:rsidRPr="00740CDD" w:rsidRDefault="0046438F" w:rsidP="00D60C45">
            <w:pPr>
              <w:pStyle w:val="VelocityScript"/>
              <w:rPr>
                <w:color w:val="00B0F0"/>
              </w:rPr>
            </w:pPr>
          </w:p>
          <w:p w14:paraId="07C9E81B" w14:textId="77777777" w:rsidR="007215C5" w:rsidRPr="00D60C45" w:rsidRDefault="007215C5" w:rsidP="00CA24CE">
            <w:pPr>
              <w:rPr>
                <w:rFonts w:cs="Arial"/>
                <w:color w:val="000000" w:themeColor="text1"/>
                <w:sz w:val="16"/>
                <w:szCs w:val="14"/>
                <w:lang w:val="en-GB"/>
              </w:rPr>
            </w:pPr>
          </w:p>
          <w:p w14:paraId="67D9FF3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1FDB29" w14:textId="77777777" w:rsidR="00DD49BA" w:rsidRPr="003C5D56" w:rsidRDefault="00DD49BA" w:rsidP="00DD49BA">
            <w:pPr>
              <w:rPr>
                <w:rFonts w:cs="Arial"/>
                <w:color w:val="000000" w:themeColor="text1"/>
                <w:sz w:val="16"/>
                <w:szCs w:val="14"/>
              </w:rPr>
            </w:pPr>
            <w:r>
              <w:rPr>
                <w:rFonts w:cs="Arial"/>
                <w:color w:val="000000" w:themeColor="text1"/>
                <w:sz w:val="16"/>
                <w:szCs w:val="14"/>
              </w:rPr>
              <w:t>Retrieve Settings</w:t>
            </w:r>
          </w:p>
          <w:p w14:paraId="2E277E0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199221" w14:textId="77777777" w:rsidR="0038251F" w:rsidRPr="0038251F" w:rsidRDefault="00143E70" w:rsidP="0038251F">
            <w:pPr>
              <w:pStyle w:val="VelocityScript"/>
              <w:rPr>
                <w:color w:val="00B0F0"/>
                <w:sz w:val="16"/>
              </w:rPr>
            </w:pPr>
            <w:r w:rsidRPr="0038251F">
              <w:rPr>
                <w:color w:val="00B0F0"/>
                <w:sz w:val="16"/>
              </w:rPr>
              <w:t xml:space="preserve"> </w:t>
            </w:r>
          </w:p>
          <w:p w14:paraId="3C07C472" w14:textId="77777777" w:rsidR="00C84B54" w:rsidRDefault="00C84B54" w:rsidP="00B31A0E">
            <w:pPr>
              <w:pStyle w:val="VelocityScript"/>
            </w:pPr>
          </w:p>
          <w:p w14:paraId="110815B2" w14:textId="77777777" w:rsidR="00C84B54" w:rsidRDefault="00C84B54" w:rsidP="00B31A0E">
            <w:pPr>
              <w:pStyle w:val="VelocityScript"/>
            </w:pPr>
          </w:p>
          <w:p w14:paraId="7E34FDB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F559B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7EFF2B" w14:textId="77777777" w:rsidR="0009168A" w:rsidRDefault="0009168A"/>
        </w:tc>
      </w:tr>
      <w:tr w:rsidR="00CA24CE" w:rsidRPr="00B3499B" w14:paraId="68D24EE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A9061D" w14:textId="77777777" w:rsidR="00CA24CE" w:rsidRPr="00B3499B" w:rsidRDefault="00DC7E29" w:rsidP="00CA24CE">
            <w:pPr>
              <w:rPr>
                <w:rFonts w:cs="Arial"/>
                <w:bCs/>
                <w:color w:val="808080" w:themeColor="background1" w:themeShade="80"/>
                <w:sz w:val="16"/>
                <w:szCs w:val="14"/>
              </w:rPr>
            </w:pPr>
            <w:hyperlink r:id="rId11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5C6DA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6DDA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29915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Settings</w:t>
      </w:r>
    </w:p>
    <w:p w14:paraId="40BA8563" w14:textId="77777777" w:rsidR="00072314" w:rsidRPr="00612064" w:rsidRDefault="00072314" w:rsidP="00072314">
      <w:pPr>
        <w:spacing w:before="20"/>
        <w:rPr>
          <w:vanish/>
        </w:rPr>
      </w:pPr>
    </w:p>
    <w:p w14:paraId="4E9BF052" w14:textId="77777777" w:rsidR="00072314" w:rsidRDefault="00072314" w:rsidP="00072314">
      <w:pPr>
        <w:pStyle w:val="Heading6"/>
        <w:keepNext w:val="0"/>
        <w:tabs>
          <w:tab w:val="clear" w:pos="900"/>
          <w:tab w:val="left" w:pos="709"/>
        </w:tabs>
        <w:spacing w:before="240"/>
      </w:pPr>
      <w:r>
        <w:t>Parameters</w:t>
      </w:r>
    </w:p>
    <w:p w14:paraId="4F5F4CF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4833538" w14:textId="77777777" w:rsidTr="001D18E6">
        <w:trPr>
          <w:trHeight w:val="161"/>
        </w:trPr>
        <w:tc>
          <w:tcPr>
            <w:tcW w:w="1838" w:type="dxa"/>
            <w:shd w:val="clear" w:color="auto" w:fill="D9D9D9" w:themeFill="background1" w:themeFillShade="D9"/>
            <w:noWrap/>
            <w:hideMark/>
          </w:tcPr>
          <w:p w14:paraId="161844A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C0F430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08AC3B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6827C4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6E75A6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1E4FD45" w14:textId="77777777" w:rsidTr="001D18E6">
        <w:trPr>
          <w:trHeight w:val="70"/>
        </w:trPr>
        <w:tc>
          <w:tcPr>
            <w:tcW w:w="1838" w:type="dxa"/>
            <w:noWrap/>
          </w:tcPr>
          <w:p w14:paraId="489D9A7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13B50A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92ABF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4398229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4DC795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376DC0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38BA5B4" w14:textId="77777777" w:rsidTr="001D18E6">
        <w:trPr>
          <w:trHeight w:val="71"/>
        </w:trPr>
        <w:tc>
          <w:tcPr>
            <w:tcW w:w="1838" w:type="dxa"/>
            <w:noWrap/>
          </w:tcPr>
          <w:p w14:paraId="08D5276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5513AC" w14:textId="77777777" w:rsidR="00072314" w:rsidRPr="00D14691" w:rsidRDefault="00072314" w:rsidP="001D18E6">
            <w:pPr>
              <w:rPr>
                <w:color w:val="000000" w:themeColor="text1"/>
              </w:rPr>
            </w:pPr>
          </w:p>
        </w:tc>
        <w:tc>
          <w:tcPr>
            <w:tcW w:w="1701" w:type="dxa"/>
          </w:tcPr>
          <w:p w14:paraId="7EE0A059" w14:textId="77777777" w:rsidR="00072314" w:rsidRPr="00D14691" w:rsidRDefault="00072314" w:rsidP="001D18E6">
            <w:pPr>
              <w:rPr>
                <w:color w:val="000000" w:themeColor="text1"/>
              </w:rPr>
            </w:pPr>
          </w:p>
        </w:tc>
        <w:tc>
          <w:tcPr>
            <w:tcW w:w="1417" w:type="dxa"/>
            <w:noWrap/>
          </w:tcPr>
          <w:p w14:paraId="0A7461B5" w14:textId="77777777" w:rsidR="00072314" w:rsidRPr="00D14691" w:rsidRDefault="00072314" w:rsidP="001D18E6">
            <w:pPr>
              <w:rPr>
                <w:color w:val="000000" w:themeColor="text1"/>
              </w:rPr>
            </w:pPr>
          </w:p>
        </w:tc>
        <w:tc>
          <w:tcPr>
            <w:tcW w:w="3402" w:type="dxa"/>
          </w:tcPr>
          <w:p w14:paraId="2DD51B78" w14:textId="77777777" w:rsidR="00072314" w:rsidRPr="00D14691" w:rsidRDefault="00072314" w:rsidP="001D18E6">
            <w:pPr>
              <w:rPr>
                <w:color w:val="000000" w:themeColor="text1"/>
              </w:rPr>
            </w:pPr>
          </w:p>
        </w:tc>
      </w:tr>
    </w:tbl>
    <w:p w14:paraId="7F60E5C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35CA32B" w14:textId="77777777" w:rsidR="003678EC" w:rsidRPr="003678EC" w:rsidRDefault="003678EC" w:rsidP="003678EC">
      <w:pPr>
        <w:rPr>
          <w:lang w:val="en-GB"/>
        </w:rPr>
      </w:pPr>
    </w:p>
    <w:p w14:paraId="53EC7D5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924356" w14:textId="77777777" w:rsidR="00072314" w:rsidRPr="003225C9" w:rsidRDefault="00072314" w:rsidP="00072314">
      <w:pPr>
        <w:tabs>
          <w:tab w:val="left" w:pos="284"/>
          <w:tab w:val="left" w:pos="851"/>
        </w:tabs>
      </w:pPr>
    </w:p>
    <w:p w14:paraId="302DF8F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B4AA1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07A16DB" w14:textId="77777777" w:rsidTr="001D18E6">
        <w:tc>
          <w:tcPr>
            <w:tcW w:w="1934" w:type="dxa"/>
            <w:shd w:val="clear" w:color="auto" w:fill="D9D9D9" w:themeFill="background1" w:themeFillShade="D9"/>
          </w:tcPr>
          <w:p w14:paraId="23EF15F2" w14:textId="77777777" w:rsidR="00072314" w:rsidRDefault="00072314" w:rsidP="001D18E6">
            <w:pPr>
              <w:rPr>
                <w:b/>
              </w:rPr>
            </w:pPr>
            <w:r w:rsidRPr="00AF169D">
              <w:rPr>
                <w:b/>
              </w:rPr>
              <w:t>Requirement ID</w:t>
            </w:r>
          </w:p>
          <w:p w14:paraId="26299EB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5B97B2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B5C634" w14:textId="77777777" w:rsidR="00072314" w:rsidRDefault="00072314" w:rsidP="001D18E6">
            <w:pPr>
              <w:rPr>
                <w:b/>
              </w:rPr>
            </w:pPr>
            <w:r>
              <w:rPr>
                <w:b/>
              </w:rPr>
              <w:t>Modification</w:t>
            </w:r>
          </w:p>
        </w:tc>
        <w:tc>
          <w:tcPr>
            <w:tcW w:w="1712" w:type="dxa"/>
            <w:shd w:val="clear" w:color="auto" w:fill="D9D9D9" w:themeFill="background1" w:themeFillShade="D9"/>
          </w:tcPr>
          <w:p w14:paraId="7381A695" w14:textId="77777777" w:rsidR="00072314" w:rsidRDefault="00072314" w:rsidP="001D18E6">
            <w:pPr>
              <w:rPr>
                <w:b/>
              </w:rPr>
            </w:pPr>
            <w:r w:rsidRPr="00AF169D">
              <w:rPr>
                <w:b/>
              </w:rPr>
              <w:t xml:space="preserve">Requirement </w:t>
            </w:r>
            <w:r>
              <w:rPr>
                <w:b/>
              </w:rPr>
              <w:t>ID</w:t>
            </w:r>
          </w:p>
          <w:p w14:paraId="4FE09F5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4D6DCC" w14:textId="77777777" w:rsidR="00072314" w:rsidRPr="00AF169D" w:rsidRDefault="00072314" w:rsidP="001D18E6">
            <w:pPr>
              <w:rPr>
                <w:b/>
              </w:rPr>
            </w:pPr>
            <w:r>
              <w:rPr>
                <w:b/>
              </w:rPr>
              <w:t>Comment</w:t>
            </w:r>
          </w:p>
        </w:tc>
      </w:tr>
      <w:tr w:rsidR="00072314" w14:paraId="145E8CF0" w14:textId="77777777" w:rsidTr="001D18E6">
        <w:tc>
          <w:tcPr>
            <w:tcW w:w="1934" w:type="dxa"/>
          </w:tcPr>
          <w:p w14:paraId="16CBB131" w14:textId="77777777" w:rsidR="00072314" w:rsidRPr="000F4E8B" w:rsidRDefault="00072314" w:rsidP="001D18E6">
            <w:r w:rsidRPr="000F4E8B">
              <w:t>REQ_abc</w:t>
            </w:r>
          </w:p>
        </w:tc>
        <w:tc>
          <w:tcPr>
            <w:tcW w:w="2177" w:type="dxa"/>
          </w:tcPr>
          <w:p w14:paraId="1F59725B" w14:textId="77777777" w:rsidR="00072314" w:rsidRPr="000F4E8B" w:rsidRDefault="00072314" w:rsidP="001D18E6"/>
        </w:tc>
        <w:sdt>
          <w:sdtPr>
            <w:alias w:val="Modification"/>
            <w:tag w:val="Modification"/>
            <w:id w:val="5652245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584C076" w14:textId="77777777" w:rsidR="00072314" w:rsidRPr="000F4E8B" w:rsidRDefault="00072314" w:rsidP="001D18E6">
                <w:r w:rsidRPr="000F4E8B">
                  <w:t>Removed</w:t>
                </w:r>
              </w:p>
            </w:tc>
          </w:sdtContent>
        </w:sdt>
        <w:tc>
          <w:tcPr>
            <w:tcW w:w="1712" w:type="dxa"/>
          </w:tcPr>
          <w:p w14:paraId="01CEB614" w14:textId="77777777" w:rsidR="00072314" w:rsidRPr="000F4E8B" w:rsidRDefault="00072314" w:rsidP="001D18E6">
            <w:r w:rsidRPr="000F4E8B">
              <w:t>--</w:t>
            </w:r>
          </w:p>
        </w:tc>
        <w:tc>
          <w:tcPr>
            <w:tcW w:w="2958" w:type="dxa"/>
          </w:tcPr>
          <w:p w14:paraId="722BC62C" w14:textId="77777777" w:rsidR="00072314" w:rsidRPr="000F4E8B" w:rsidRDefault="00072314" w:rsidP="001D18E6"/>
        </w:tc>
      </w:tr>
      <w:tr w:rsidR="00072314" w14:paraId="107E8920" w14:textId="77777777" w:rsidTr="001D18E6">
        <w:tc>
          <w:tcPr>
            <w:tcW w:w="1934" w:type="dxa"/>
          </w:tcPr>
          <w:p w14:paraId="0A517C7A" w14:textId="77777777" w:rsidR="00072314" w:rsidRPr="000F4E8B" w:rsidRDefault="00072314" w:rsidP="001D18E6">
            <w:r w:rsidRPr="000F4E8B">
              <w:t>REQ_def</w:t>
            </w:r>
          </w:p>
        </w:tc>
        <w:tc>
          <w:tcPr>
            <w:tcW w:w="2177" w:type="dxa"/>
          </w:tcPr>
          <w:p w14:paraId="73210B04" w14:textId="77777777" w:rsidR="00072314" w:rsidRPr="000F4E8B" w:rsidRDefault="00072314" w:rsidP="001D18E6"/>
        </w:tc>
        <w:sdt>
          <w:sdtPr>
            <w:alias w:val="Modification"/>
            <w:tag w:val="Modification"/>
            <w:id w:val="-51839852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5B08938" w14:textId="77777777" w:rsidR="00072314" w:rsidRPr="000F4E8B" w:rsidRDefault="00072314" w:rsidP="001D18E6">
                <w:r w:rsidRPr="000F4E8B">
                  <w:t>Replaced</w:t>
                </w:r>
              </w:p>
            </w:tc>
          </w:sdtContent>
        </w:sdt>
        <w:tc>
          <w:tcPr>
            <w:tcW w:w="1712" w:type="dxa"/>
          </w:tcPr>
          <w:p w14:paraId="73395700" w14:textId="77777777" w:rsidR="00072314" w:rsidRPr="000F4E8B" w:rsidRDefault="00072314" w:rsidP="001D18E6">
            <w:r w:rsidRPr="000F4E8B">
              <w:t>REQ_xyz</w:t>
            </w:r>
          </w:p>
        </w:tc>
        <w:tc>
          <w:tcPr>
            <w:tcW w:w="2958" w:type="dxa"/>
          </w:tcPr>
          <w:p w14:paraId="79CB8A1E" w14:textId="77777777" w:rsidR="00072314" w:rsidRPr="000F4E8B" w:rsidRDefault="00072314" w:rsidP="001D18E6"/>
        </w:tc>
      </w:tr>
      <w:tr w:rsidR="00072314" w14:paraId="24967365" w14:textId="77777777" w:rsidTr="001D18E6">
        <w:tc>
          <w:tcPr>
            <w:tcW w:w="1934" w:type="dxa"/>
          </w:tcPr>
          <w:p w14:paraId="615F5D93" w14:textId="77777777" w:rsidR="00072314" w:rsidRPr="000F4E8B" w:rsidRDefault="00072314" w:rsidP="001D18E6">
            <w:r w:rsidRPr="000F4E8B">
              <w:t>--</w:t>
            </w:r>
          </w:p>
        </w:tc>
        <w:tc>
          <w:tcPr>
            <w:tcW w:w="2177" w:type="dxa"/>
          </w:tcPr>
          <w:p w14:paraId="2295BF26" w14:textId="77777777" w:rsidR="00072314" w:rsidRPr="000F4E8B" w:rsidRDefault="00072314" w:rsidP="001D18E6"/>
        </w:tc>
        <w:sdt>
          <w:sdtPr>
            <w:alias w:val="Modification"/>
            <w:tag w:val="Modification"/>
            <w:id w:val="-9051497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5D2DA1D" w14:textId="77777777" w:rsidR="00072314" w:rsidRPr="000F4E8B" w:rsidRDefault="00072314" w:rsidP="001D18E6">
                <w:r w:rsidRPr="000F4E8B">
                  <w:t>Added</w:t>
                </w:r>
              </w:p>
            </w:tc>
          </w:sdtContent>
        </w:sdt>
        <w:tc>
          <w:tcPr>
            <w:tcW w:w="1712" w:type="dxa"/>
          </w:tcPr>
          <w:p w14:paraId="040DF545" w14:textId="77777777" w:rsidR="00072314" w:rsidRPr="000F4E8B" w:rsidRDefault="00072314" w:rsidP="001D18E6">
            <w:r w:rsidRPr="000F4E8B">
              <w:t>REQ_123</w:t>
            </w:r>
          </w:p>
        </w:tc>
        <w:tc>
          <w:tcPr>
            <w:tcW w:w="2958" w:type="dxa"/>
          </w:tcPr>
          <w:p w14:paraId="2687034D" w14:textId="77777777" w:rsidR="00072314" w:rsidRPr="000F4E8B" w:rsidRDefault="00072314" w:rsidP="001D18E6"/>
        </w:tc>
      </w:tr>
    </w:tbl>
    <w:p w14:paraId="3AD5BC0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49B970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B1E9114" w14:textId="77777777" w:rsidTr="001D18E6">
        <w:tc>
          <w:tcPr>
            <w:tcW w:w="1838" w:type="dxa"/>
            <w:shd w:val="clear" w:color="auto" w:fill="D9D9D9" w:themeFill="background1" w:themeFillShade="D9"/>
          </w:tcPr>
          <w:p w14:paraId="4FFD1D97" w14:textId="77777777" w:rsidR="00072314" w:rsidRDefault="00072314" w:rsidP="001D18E6">
            <w:pPr>
              <w:rPr>
                <w:b/>
              </w:rPr>
            </w:pPr>
            <w:r w:rsidRPr="00AF169D">
              <w:rPr>
                <w:b/>
              </w:rPr>
              <w:t>Requirement ID</w:t>
            </w:r>
          </w:p>
          <w:p w14:paraId="3C64F8F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8B087D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757B744" w14:textId="77777777" w:rsidR="00072314" w:rsidRPr="00AF169D" w:rsidRDefault="00072314" w:rsidP="001D18E6">
            <w:pPr>
              <w:rPr>
                <w:b/>
              </w:rPr>
            </w:pPr>
            <w:r>
              <w:rPr>
                <w:b/>
              </w:rPr>
              <w:t>Comment</w:t>
            </w:r>
          </w:p>
        </w:tc>
      </w:tr>
      <w:tr w:rsidR="00072314" w14:paraId="592E8B19" w14:textId="77777777" w:rsidTr="001D18E6">
        <w:tc>
          <w:tcPr>
            <w:tcW w:w="1838" w:type="dxa"/>
          </w:tcPr>
          <w:p w14:paraId="5EB0A353" w14:textId="77777777" w:rsidR="00072314" w:rsidRDefault="00072314" w:rsidP="001D18E6"/>
        </w:tc>
        <w:tc>
          <w:tcPr>
            <w:tcW w:w="4253" w:type="dxa"/>
          </w:tcPr>
          <w:p w14:paraId="3976991E" w14:textId="77777777" w:rsidR="00072314" w:rsidRDefault="00072314" w:rsidP="001D18E6"/>
        </w:tc>
        <w:tc>
          <w:tcPr>
            <w:tcW w:w="4110" w:type="dxa"/>
          </w:tcPr>
          <w:p w14:paraId="15DCF84E" w14:textId="77777777" w:rsidR="00072314" w:rsidRDefault="00072314" w:rsidP="001D18E6"/>
        </w:tc>
      </w:tr>
      <w:tr w:rsidR="00072314" w14:paraId="4D43B2C9" w14:textId="77777777" w:rsidTr="001D18E6">
        <w:tc>
          <w:tcPr>
            <w:tcW w:w="1838" w:type="dxa"/>
          </w:tcPr>
          <w:p w14:paraId="699B11DA" w14:textId="77777777" w:rsidR="00072314" w:rsidRDefault="00072314" w:rsidP="001D18E6"/>
        </w:tc>
        <w:tc>
          <w:tcPr>
            <w:tcW w:w="4253" w:type="dxa"/>
          </w:tcPr>
          <w:p w14:paraId="7D08B4E1" w14:textId="77777777" w:rsidR="00072314" w:rsidRDefault="00072314" w:rsidP="001D18E6"/>
        </w:tc>
        <w:tc>
          <w:tcPr>
            <w:tcW w:w="4110" w:type="dxa"/>
          </w:tcPr>
          <w:p w14:paraId="52101007" w14:textId="77777777" w:rsidR="00072314" w:rsidRDefault="00072314" w:rsidP="001D18E6"/>
        </w:tc>
      </w:tr>
      <w:tr w:rsidR="00072314" w14:paraId="621540FE" w14:textId="77777777" w:rsidTr="001D18E6">
        <w:tc>
          <w:tcPr>
            <w:tcW w:w="1838" w:type="dxa"/>
          </w:tcPr>
          <w:p w14:paraId="392EA57B" w14:textId="77777777" w:rsidR="00072314" w:rsidRDefault="00072314" w:rsidP="001D18E6">
            <w:r>
              <w:t>…</w:t>
            </w:r>
          </w:p>
        </w:tc>
        <w:tc>
          <w:tcPr>
            <w:tcW w:w="4253" w:type="dxa"/>
          </w:tcPr>
          <w:p w14:paraId="4D8F3F11" w14:textId="77777777" w:rsidR="00072314" w:rsidRDefault="00072314" w:rsidP="001D18E6"/>
        </w:tc>
        <w:tc>
          <w:tcPr>
            <w:tcW w:w="4110" w:type="dxa"/>
          </w:tcPr>
          <w:p w14:paraId="0B7351C9" w14:textId="77777777" w:rsidR="00072314" w:rsidRDefault="00072314" w:rsidP="001D18E6"/>
        </w:tc>
      </w:tr>
    </w:tbl>
    <w:p w14:paraId="646B3A3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0A57068" w14:textId="77777777" w:rsidR="00072314" w:rsidRDefault="00072314" w:rsidP="00072314"/>
    <w:p w14:paraId="65D5F5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2A11C3" w14:textId="77777777" w:rsidR="001C5864" w:rsidRPr="0017445F" w:rsidRDefault="001C5864" w:rsidP="001C5864">
      <w:pPr>
        <w:pStyle w:val="RERequirement"/>
        <w:shd w:val="clear" w:color="auto" w:fill="F2F2F2" w:themeFill="background1" w:themeFillShade="F2"/>
      </w:pPr>
      <w:r>
        <w:t xml:space="preserve"> Store Settings</w:t>
      </w:r>
    </w:p>
    <w:p w14:paraId="54F8472C" w14:textId="77777777" w:rsidR="001C5864" w:rsidRDefault="001C5864" w:rsidP="001C5864">
      <w:pPr>
        <w:rPr>
          <w:rFonts w:cs="Arial"/>
        </w:rPr>
      </w:pPr>
      <w:r>
        <w:rPr>
          <w:rFonts w:cs="Arial"/>
        </w:rPr>
        <w:t>The HPCM module shall provide a means to store TMOS user settings</w:t>
      </w:r>
    </w:p>
    <w:p w14:paraId="53CF3AF3" w14:textId="77777777" w:rsidR="001C5864" w:rsidRDefault="001C5864" w:rsidP="001C5864"/>
    <w:p w14:paraId="50155F8F" w14:textId="77777777" w:rsidR="001C5864" w:rsidRPr="00287D2F" w:rsidRDefault="001C5864" w:rsidP="001C5864">
      <w:pPr>
        <w:rPr>
          <w:rFonts w:cs="Arial"/>
        </w:rPr>
      </w:pPr>
      <w:r>
        <w:rPr>
          <w:rFonts w:cs="Arial"/>
        </w:rPr>
        <w:t>Satisfied by</w:t>
      </w:r>
      <w:r w:rsidRPr="00287D2F">
        <w:rPr>
          <w:rFonts w:cs="Arial"/>
        </w:rPr>
        <w:t>:</w:t>
      </w:r>
    </w:p>
    <w:p w14:paraId="5EFFBE4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4336EA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1428D3B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513A4F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FAFA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4937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D64A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A9C41" w14:textId="77777777" w:rsidR="0009168A" w:rsidRDefault="0009168A"/>
        </w:tc>
      </w:tr>
      <w:tr w:rsidR="007A24FC" w:rsidRPr="00B3499B" w14:paraId="631CFD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A3F1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436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Feedback message sent to HMI showing TMOS run summary</w:t>
            </w:r>
          </w:p>
        </w:tc>
      </w:tr>
      <w:tr w:rsidR="007A24FC" w:rsidRPr="00B3499B" w14:paraId="355306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3F77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98F17" w14:textId="77777777" w:rsidR="0009168A" w:rsidRDefault="0009168A"/>
        </w:tc>
      </w:tr>
      <w:tr w:rsidR="007A24FC" w:rsidRPr="00B3499B" w14:paraId="5FC0B2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674F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32D9E"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9F9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089B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E77C5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C19E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BCC5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97030B" wp14:editId="6A5C7DBB">
                  <wp:extent cx="152400" cy="152400"/>
                  <wp:effectExtent l="0" t="0" r="0" b="0"/>
                  <wp:docPr id="210"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286A789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9506CBC" wp14:editId="1D686787">
                  <wp:extent cx="152400" cy="152400"/>
                  <wp:effectExtent l="0" t="0" r="0" b="0"/>
                  <wp:docPr id="212"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Cycle Data Storage</w:t>
            </w:r>
          </w:p>
          <w:p w14:paraId="17A072E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49586A01" wp14:editId="5FE77889">
                  <wp:extent cx="152400" cy="152400"/>
                  <wp:effectExtent l="0" t="0" r="0" b="0"/>
                  <wp:docPr id="21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Store Configuration Settings</w:t>
            </w:r>
          </w:p>
          <w:p w14:paraId="0163BC3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08073F" wp14:editId="250ACFCF">
                  <wp:extent cx="152400" cy="152400"/>
                  <wp:effectExtent l="0" t="0" r="0" b="0"/>
                  <wp:docPr id="21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75BD8"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B6893" w14:textId="77777777" w:rsidR="0009168A" w:rsidRDefault="0009168A"/>
        </w:tc>
      </w:tr>
      <w:tr w:rsidR="007A24FC" w:rsidRPr="00B3499B" w14:paraId="53012C9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D509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68BB7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BC6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9BF0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C370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529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45132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180866" w14:textId="77777777" w:rsidR="007A24FC" w:rsidRPr="00B3499B" w:rsidRDefault="00DC7E29" w:rsidP="009737DA">
            <w:pPr>
              <w:rPr>
                <w:rFonts w:cs="Arial"/>
                <w:bCs/>
                <w:color w:val="808080" w:themeColor="background1" w:themeShade="80"/>
                <w:sz w:val="16"/>
                <w:szCs w:val="14"/>
              </w:rPr>
            </w:pPr>
            <w:hyperlink r:id="rId1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71AB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9849B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0548A3" w14:textId="77777777" w:rsidR="007A24FC" w:rsidRDefault="007A24FC" w:rsidP="001C5864">
      <w:pPr>
        <w:rPr>
          <w:rFonts w:cs="Arial"/>
        </w:rPr>
      </w:pPr>
    </w:p>
    <w:p w14:paraId="47C079EB" w14:textId="77777777" w:rsidR="0047267C" w:rsidRDefault="0047267C" w:rsidP="001C5864">
      <w:pPr>
        <w:rPr>
          <w:rFonts w:cs="Arial"/>
        </w:rPr>
      </w:pPr>
    </w:p>
    <w:p w14:paraId="3E120B02" w14:textId="77777777" w:rsidR="001C5864" w:rsidRPr="0017445F" w:rsidRDefault="001C5864" w:rsidP="001C5864">
      <w:pPr>
        <w:pStyle w:val="RERequirement"/>
        <w:shd w:val="clear" w:color="auto" w:fill="F2F2F2" w:themeFill="background1" w:themeFillShade="F2"/>
      </w:pPr>
      <w:r>
        <w:t xml:space="preserve"> HPCM Settings Storage and Sleep Conditions</w:t>
      </w:r>
    </w:p>
    <w:p w14:paraId="553D0F03" w14:textId="77777777" w:rsidR="001C5864" w:rsidRDefault="001C5864" w:rsidP="001C5864">
      <w:pPr>
        <w:rPr>
          <w:rFonts w:cs="Arial"/>
        </w:rPr>
      </w:pPr>
      <w:r>
        <w:rPr>
          <w:rFonts w:cs="Arial"/>
        </w:rPr>
        <w:t xml:space="preserve">When HPCM module has stored TMOS options "FAN_ON", "FAN_OFF"," FAN_AND_AC_ON", or "NONE" from </w:t>
      </w:r>
      <w:proofErr w:type="gramStart"/>
      <w:r>
        <w:rPr>
          <w:rFonts w:cs="Arial"/>
        </w:rPr>
        <w:t>APIM,  Modules</w:t>
      </w:r>
      <w:proofErr w:type="gramEnd"/>
      <w:r>
        <w:rPr>
          <w:rFonts w:cs="Arial"/>
        </w:rPr>
        <w:t xml:space="preserve"> HPCM, and BCM shall go to sleep</w:t>
      </w:r>
    </w:p>
    <w:p w14:paraId="2275C447" w14:textId="77777777" w:rsidR="001C5864" w:rsidRDefault="001C5864" w:rsidP="001C5864"/>
    <w:p w14:paraId="1AF797A2" w14:textId="77777777" w:rsidR="001C5864" w:rsidRPr="00287D2F" w:rsidRDefault="001C5864" w:rsidP="001C5864">
      <w:pPr>
        <w:rPr>
          <w:rFonts w:cs="Arial"/>
        </w:rPr>
      </w:pPr>
      <w:r>
        <w:rPr>
          <w:rFonts w:cs="Arial"/>
        </w:rPr>
        <w:t>Satisfied by</w:t>
      </w:r>
      <w:r w:rsidRPr="00287D2F">
        <w:rPr>
          <w:rFonts w:cs="Arial"/>
        </w:rPr>
        <w:t>:</w:t>
      </w:r>
    </w:p>
    <w:p w14:paraId="2780F26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8E017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67DF8D6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9DAF7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4094E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B1E6F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08B7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35988" w14:textId="77777777" w:rsidR="0009168A" w:rsidRDefault="0009168A"/>
        </w:tc>
      </w:tr>
      <w:tr w:rsidR="007A24FC" w:rsidRPr="00B3499B" w14:paraId="07EE1B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CEB9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6E78F" w14:textId="77777777" w:rsidR="0009168A" w:rsidRDefault="0009168A"/>
        </w:tc>
      </w:tr>
      <w:tr w:rsidR="007A24FC" w:rsidRPr="00B3499B" w14:paraId="64FE4A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E696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E8196" w14:textId="77777777" w:rsidR="0009168A" w:rsidRDefault="0009168A"/>
        </w:tc>
      </w:tr>
      <w:tr w:rsidR="007A24FC" w:rsidRPr="00B3499B" w14:paraId="52B514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4907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7C73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1ED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BEDF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A1BFA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1DCF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763C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D2FC76" wp14:editId="7B2C008C">
                  <wp:extent cx="152400" cy="152400"/>
                  <wp:effectExtent l="0" t="0" r="0" b="0"/>
                  <wp:docPr id="21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0DEB6D9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21DF836" wp14:editId="32C82B7A">
                  <wp:extent cx="152400" cy="152400"/>
                  <wp:effectExtent l="0" t="0" r="0" b="0"/>
                  <wp:docPr id="220"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6DD7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FBFCBF" w14:textId="77777777" w:rsidR="0009168A" w:rsidRDefault="0009168A"/>
        </w:tc>
      </w:tr>
      <w:tr w:rsidR="007A24FC" w:rsidRPr="00B3499B" w14:paraId="7289B9C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DA69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CE156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6E83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6F50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3A54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7649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6781BF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A83253" w14:textId="77777777" w:rsidR="007A24FC" w:rsidRPr="00B3499B" w:rsidRDefault="00DC7E29" w:rsidP="009737DA">
            <w:pPr>
              <w:rPr>
                <w:rFonts w:cs="Arial"/>
                <w:bCs/>
                <w:color w:val="808080" w:themeColor="background1" w:themeShade="80"/>
                <w:sz w:val="16"/>
                <w:szCs w:val="14"/>
              </w:rPr>
            </w:pPr>
            <w:hyperlink r:id="rId1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9F74E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54276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D6B1FE" w14:textId="77777777" w:rsidR="007A24FC" w:rsidRDefault="007A24FC" w:rsidP="001C5864">
      <w:pPr>
        <w:rPr>
          <w:rFonts w:cs="Arial"/>
        </w:rPr>
      </w:pPr>
    </w:p>
    <w:p w14:paraId="6F774B7E" w14:textId="77777777" w:rsidR="0047267C" w:rsidRDefault="0047267C" w:rsidP="001C5864">
      <w:pPr>
        <w:rPr>
          <w:rFonts w:cs="Arial"/>
        </w:rPr>
      </w:pPr>
    </w:p>
    <w:p w14:paraId="4E98020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38A476" wp14:editId="4C0A2519">
            <wp:extent cx="152400" cy="152400"/>
            <wp:effectExtent l="0" t="0" r="0" b="0"/>
            <wp:docPr id="22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Retreive Stored Settings</w:t>
      </w:r>
    </w:p>
    <w:p w14:paraId="3892BE0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091EE0F" w14:textId="77777777" w:rsidR="00072314" w:rsidRPr="003B799F" w:rsidRDefault="00072314" w:rsidP="00072314"/>
    <w:p w14:paraId="2966A086" w14:textId="77777777" w:rsidR="00072314" w:rsidRDefault="00072314" w:rsidP="00072314">
      <w:pPr>
        <w:pStyle w:val="Heading6"/>
        <w:keepNext w:val="0"/>
        <w:tabs>
          <w:tab w:val="clear" w:pos="900"/>
          <w:tab w:val="left" w:pos="709"/>
        </w:tabs>
        <w:spacing w:before="240"/>
        <w:rPr>
          <w:lang w:val="en-GB"/>
        </w:rPr>
      </w:pPr>
      <w:r>
        <w:rPr>
          <w:lang w:val="en-GB"/>
        </w:rPr>
        <w:t>Inputs</w:t>
      </w:r>
    </w:p>
    <w:p w14:paraId="6128FDE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BF4509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0B2B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2B9D2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3DF4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8C83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676C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8312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24BC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C3119D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1A48B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C8BBC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8D81098"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64015F26" w14:textId="77777777" w:rsidR="0046438F" w:rsidRPr="00740CDD" w:rsidRDefault="0046438F" w:rsidP="00927ADC">
            <w:pPr>
              <w:pStyle w:val="VelocityScript"/>
              <w:rPr>
                <w:color w:val="00B0F0"/>
              </w:rPr>
            </w:pPr>
          </w:p>
          <w:p w14:paraId="23AC1D08" w14:textId="77777777" w:rsidR="004C0655" w:rsidRPr="007215C5" w:rsidRDefault="004C0655" w:rsidP="004F0393">
            <w:pPr>
              <w:pStyle w:val="VelocityScript"/>
            </w:pPr>
          </w:p>
          <w:p w14:paraId="1CE288C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A6486F" w14:textId="77777777" w:rsidR="008A674A" w:rsidRPr="003C5D56" w:rsidRDefault="008A674A" w:rsidP="008A674A">
            <w:pPr>
              <w:rPr>
                <w:rFonts w:cs="Arial"/>
                <w:color w:val="000000" w:themeColor="text1"/>
                <w:sz w:val="16"/>
                <w:szCs w:val="14"/>
              </w:rPr>
            </w:pPr>
            <w:r>
              <w:rPr>
                <w:rFonts w:cs="Arial"/>
                <w:color w:val="000000" w:themeColor="text1"/>
                <w:sz w:val="16"/>
                <w:szCs w:val="14"/>
              </w:rPr>
              <w:t>Retrieve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3593C1" w14:textId="77777777" w:rsidR="00C84B54" w:rsidRDefault="00C84B54" w:rsidP="00090710">
            <w:pPr>
              <w:pStyle w:val="VelocityScript"/>
            </w:pPr>
          </w:p>
          <w:p w14:paraId="11722D41" w14:textId="77777777" w:rsidR="00C84B54" w:rsidRDefault="00C84B54" w:rsidP="00090710">
            <w:pPr>
              <w:pStyle w:val="VelocityScript"/>
            </w:pPr>
          </w:p>
          <w:p w14:paraId="643EDDC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FA40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AD3FD2D" w14:textId="77777777" w:rsidR="0009168A" w:rsidRDefault="0009168A"/>
        </w:tc>
      </w:tr>
      <w:tr w:rsidR="00EB31D7" w:rsidRPr="00B3499B" w14:paraId="4E5ADCB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83CE9A" w14:textId="77777777" w:rsidR="00EB31D7" w:rsidRPr="00B3499B" w:rsidRDefault="00DC7E29" w:rsidP="00236BAE">
            <w:pPr>
              <w:rPr>
                <w:rFonts w:cs="Arial"/>
                <w:bCs/>
                <w:color w:val="808080" w:themeColor="background1" w:themeShade="80"/>
                <w:sz w:val="16"/>
                <w:szCs w:val="14"/>
              </w:rPr>
            </w:pPr>
            <w:hyperlink r:id="rId11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98C9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2470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D2FD4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Retreive Stored Settings</w:t>
      </w:r>
    </w:p>
    <w:p w14:paraId="4F4C471E" w14:textId="77777777" w:rsidR="008C50D1" w:rsidRPr="00E23282" w:rsidRDefault="008C50D1" w:rsidP="00072314"/>
    <w:p w14:paraId="3C51231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FBAFC8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AC6C47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56C4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14139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BF4A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67CD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F545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25A9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AA21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819CFA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1EC641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018D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C04B53C"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6BA9982F" w14:textId="77777777" w:rsidR="0046438F" w:rsidRPr="00740CDD" w:rsidRDefault="0046438F" w:rsidP="00D60C45">
            <w:pPr>
              <w:pStyle w:val="VelocityScript"/>
              <w:rPr>
                <w:color w:val="00B0F0"/>
              </w:rPr>
            </w:pPr>
          </w:p>
          <w:p w14:paraId="644037A9" w14:textId="77777777" w:rsidR="007215C5" w:rsidRPr="00D60C45" w:rsidRDefault="007215C5" w:rsidP="00CA24CE">
            <w:pPr>
              <w:rPr>
                <w:rFonts w:cs="Arial"/>
                <w:color w:val="000000" w:themeColor="text1"/>
                <w:sz w:val="16"/>
                <w:szCs w:val="14"/>
                <w:lang w:val="en-GB"/>
              </w:rPr>
            </w:pPr>
          </w:p>
          <w:p w14:paraId="0EA4408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4BAD91"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Send Settings</w:t>
            </w:r>
          </w:p>
          <w:p w14:paraId="484E748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DA6679" w14:textId="77777777" w:rsidR="0038251F" w:rsidRPr="0038251F" w:rsidRDefault="00143E70" w:rsidP="0038251F">
            <w:pPr>
              <w:pStyle w:val="VelocityScript"/>
              <w:rPr>
                <w:color w:val="00B0F0"/>
                <w:sz w:val="16"/>
              </w:rPr>
            </w:pPr>
            <w:r w:rsidRPr="0038251F">
              <w:rPr>
                <w:color w:val="00B0F0"/>
                <w:sz w:val="16"/>
              </w:rPr>
              <w:t xml:space="preserve"> </w:t>
            </w:r>
          </w:p>
          <w:p w14:paraId="4999DF3D" w14:textId="77777777" w:rsidR="00C84B54" w:rsidRDefault="00C84B54" w:rsidP="00B31A0E">
            <w:pPr>
              <w:pStyle w:val="VelocityScript"/>
            </w:pPr>
          </w:p>
          <w:p w14:paraId="2F15F23D" w14:textId="77777777" w:rsidR="00C84B54" w:rsidRDefault="00C84B54" w:rsidP="00B31A0E">
            <w:pPr>
              <w:pStyle w:val="VelocityScript"/>
            </w:pPr>
          </w:p>
          <w:p w14:paraId="77FAE82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A8D96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A988A8" w14:textId="77777777" w:rsidR="0009168A" w:rsidRDefault="0009168A"/>
        </w:tc>
      </w:tr>
      <w:tr w:rsidR="00CA24CE" w:rsidRPr="00B3499B" w14:paraId="186A3A6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C8454F" w14:textId="77777777" w:rsidR="00CA24CE" w:rsidRPr="00B3499B" w:rsidRDefault="00DC7E29" w:rsidP="00CA24CE">
            <w:pPr>
              <w:rPr>
                <w:rFonts w:cs="Arial"/>
                <w:bCs/>
                <w:color w:val="808080" w:themeColor="background1" w:themeShade="80"/>
                <w:sz w:val="16"/>
                <w:szCs w:val="14"/>
              </w:rPr>
            </w:pPr>
            <w:hyperlink r:id="rId1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17ACD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F408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4F5B5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Retreive Stored Settings</w:t>
      </w:r>
    </w:p>
    <w:p w14:paraId="056FA486" w14:textId="77777777" w:rsidR="00072314" w:rsidRPr="00612064" w:rsidRDefault="00072314" w:rsidP="00072314">
      <w:pPr>
        <w:spacing w:before="20"/>
        <w:rPr>
          <w:vanish/>
        </w:rPr>
      </w:pPr>
    </w:p>
    <w:p w14:paraId="27075796" w14:textId="77777777" w:rsidR="00072314" w:rsidRDefault="00072314" w:rsidP="00072314">
      <w:pPr>
        <w:pStyle w:val="Heading6"/>
        <w:keepNext w:val="0"/>
        <w:tabs>
          <w:tab w:val="clear" w:pos="900"/>
          <w:tab w:val="left" w:pos="709"/>
        </w:tabs>
        <w:spacing w:before="240"/>
      </w:pPr>
      <w:r>
        <w:t>Parameters</w:t>
      </w:r>
    </w:p>
    <w:p w14:paraId="5FB7E41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C3EE060" w14:textId="77777777" w:rsidTr="001D18E6">
        <w:trPr>
          <w:trHeight w:val="161"/>
        </w:trPr>
        <w:tc>
          <w:tcPr>
            <w:tcW w:w="1838" w:type="dxa"/>
            <w:shd w:val="clear" w:color="auto" w:fill="D9D9D9" w:themeFill="background1" w:themeFillShade="D9"/>
            <w:noWrap/>
            <w:hideMark/>
          </w:tcPr>
          <w:p w14:paraId="2CB634F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1A2C0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81751D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ABB4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41BEB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B5734F7" w14:textId="77777777" w:rsidTr="001D18E6">
        <w:trPr>
          <w:trHeight w:val="70"/>
        </w:trPr>
        <w:tc>
          <w:tcPr>
            <w:tcW w:w="1838" w:type="dxa"/>
            <w:noWrap/>
          </w:tcPr>
          <w:p w14:paraId="4332B7E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BC65B5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AB999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88463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7930D08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165040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C621EF6" w14:textId="77777777" w:rsidTr="001D18E6">
        <w:trPr>
          <w:trHeight w:val="71"/>
        </w:trPr>
        <w:tc>
          <w:tcPr>
            <w:tcW w:w="1838" w:type="dxa"/>
            <w:noWrap/>
          </w:tcPr>
          <w:p w14:paraId="2B97ADB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4F011FB" w14:textId="77777777" w:rsidR="00072314" w:rsidRPr="00D14691" w:rsidRDefault="00072314" w:rsidP="001D18E6">
            <w:pPr>
              <w:rPr>
                <w:color w:val="000000" w:themeColor="text1"/>
              </w:rPr>
            </w:pPr>
          </w:p>
        </w:tc>
        <w:tc>
          <w:tcPr>
            <w:tcW w:w="1701" w:type="dxa"/>
          </w:tcPr>
          <w:p w14:paraId="38EEB57B" w14:textId="77777777" w:rsidR="00072314" w:rsidRPr="00D14691" w:rsidRDefault="00072314" w:rsidP="001D18E6">
            <w:pPr>
              <w:rPr>
                <w:color w:val="000000" w:themeColor="text1"/>
              </w:rPr>
            </w:pPr>
          </w:p>
        </w:tc>
        <w:tc>
          <w:tcPr>
            <w:tcW w:w="1417" w:type="dxa"/>
            <w:noWrap/>
          </w:tcPr>
          <w:p w14:paraId="38B50DB8" w14:textId="77777777" w:rsidR="00072314" w:rsidRPr="00D14691" w:rsidRDefault="00072314" w:rsidP="001D18E6">
            <w:pPr>
              <w:rPr>
                <w:color w:val="000000" w:themeColor="text1"/>
              </w:rPr>
            </w:pPr>
          </w:p>
        </w:tc>
        <w:tc>
          <w:tcPr>
            <w:tcW w:w="3402" w:type="dxa"/>
          </w:tcPr>
          <w:p w14:paraId="14DC241D" w14:textId="77777777" w:rsidR="00072314" w:rsidRPr="00D14691" w:rsidRDefault="00072314" w:rsidP="001D18E6">
            <w:pPr>
              <w:rPr>
                <w:color w:val="000000" w:themeColor="text1"/>
              </w:rPr>
            </w:pPr>
          </w:p>
        </w:tc>
      </w:tr>
    </w:tbl>
    <w:p w14:paraId="3B4AA69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9E51BC3" w14:textId="77777777" w:rsidR="003678EC" w:rsidRPr="003678EC" w:rsidRDefault="003678EC" w:rsidP="003678EC">
      <w:pPr>
        <w:rPr>
          <w:lang w:val="en-GB"/>
        </w:rPr>
      </w:pPr>
    </w:p>
    <w:p w14:paraId="2566D0D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465DEFA" w14:textId="77777777" w:rsidR="00072314" w:rsidRPr="003225C9" w:rsidRDefault="00072314" w:rsidP="00072314">
      <w:pPr>
        <w:tabs>
          <w:tab w:val="left" w:pos="284"/>
          <w:tab w:val="left" w:pos="851"/>
        </w:tabs>
      </w:pPr>
    </w:p>
    <w:p w14:paraId="0328231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D7166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CC109E6" w14:textId="77777777" w:rsidTr="001D18E6">
        <w:tc>
          <w:tcPr>
            <w:tcW w:w="1934" w:type="dxa"/>
            <w:shd w:val="clear" w:color="auto" w:fill="D9D9D9" w:themeFill="background1" w:themeFillShade="D9"/>
          </w:tcPr>
          <w:p w14:paraId="178245BC" w14:textId="77777777" w:rsidR="00072314" w:rsidRDefault="00072314" w:rsidP="001D18E6">
            <w:pPr>
              <w:rPr>
                <w:b/>
              </w:rPr>
            </w:pPr>
            <w:r w:rsidRPr="00AF169D">
              <w:rPr>
                <w:b/>
              </w:rPr>
              <w:t>Requirement ID</w:t>
            </w:r>
          </w:p>
          <w:p w14:paraId="7BB9F42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7D807C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5AF637E" w14:textId="77777777" w:rsidR="00072314" w:rsidRDefault="00072314" w:rsidP="001D18E6">
            <w:pPr>
              <w:rPr>
                <w:b/>
              </w:rPr>
            </w:pPr>
            <w:r>
              <w:rPr>
                <w:b/>
              </w:rPr>
              <w:t>Modification</w:t>
            </w:r>
          </w:p>
        </w:tc>
        <w:tc>
          <w:tcPr>
            <w:tcW w:w="1712" w:type="dxa"/>
            <w:shd w:val="clear" w:color="auto" w:fill="D9D9D9" w:themeFill="background1" w:themeFillShade="D9"/>
          </w:tcPr>
          <w:p w14:paraId="54889876" w14:textId="77777777" w:rsidR="00072314" w:rsidRDefault="00072314" w:rsidP="001D18E6">
            <w:pPr>
              <w:rPr>
                <w:b/>
              </w:rPr>
            </w:pPr>
            <w:r w:rsidRPr="00AF169D">
              <w:rPr>
                <w:b/>
              </w:rPr>
              <w:t xml:space="preserve">Requirement </w:t>
            </w:r>
            <w:r>
              <w:rPr>
                <w:b/>
              </w:rPr>
              <w:t>ID</w:t>
            </w:r>
          </w:p>
          <w:p w14:paraId="174DCFD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F2B574E" w14:textId="77777777" w:rsidR="00072314" w:rsidRPr="00AF169D" w:rsidRDefault="00072314" w:rsidP="001D18E6">
            <w:pPr>
              <w:rPr>
                <w:b/>
              </w:rPr>
            </w:pPr>
            <w:r>
              <w:rPr>
                <w:b/>
              </w:rPr>
              <w:t>Comment</w:t>
            </w:r>
          </w:p>
        </w:tc>
      </w:tr>
      <w:tr w:rsidR="00072314" w14:paraId="3ED5A239" w14:textId="77777777" w:rsidTr="001D18E6">
        <w:tc>
          <w:tcPr>
            <w:tcW w:w="1934" w:type="dxa"/>
          </w:tcPr>
          <w:p w14:paraId="74A5B017" w14:textId="77777777" w:rsidR="00072314" w:rsidRPr="000F4E8B" w:rsidRDefault="00072314" w:rsidP="001D18E6">
            <w:r w:rsidRPr="000F4E8B">
              <w:t>REQ_abc</w:t>
            </w:r>
          </w:p>
        </w:tc>
        <w:tc>
          <w:tcPr>
            <w:tcW w:w="2177" w:type="dxa"/>
          </w:tcPr>
          <w:p w14:paraId="13616602" w14:textId="77777777" w:rsidR="00072314" w:rsidRPr="000F4E8B" w:rsidRDefault="00072314" w:rsidP="001D18E6"/>
        </w:tc>
        <w:sdt>
          <w:sdtPr>
            <w:alias w:val="Modification"/>
            <w:tag w:val="Modification"/>
            <w:id w:val="78554825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A9313C0" w14:textId="77777777" w:rsidR="00072314" w:rsidRPr="000F4E8B" w:rsidRDefault="00072314" w:rsidP="001D18E6">
                <w:r w:rsidRPr="000F4E8B">
                  <w:t>Removed</w:t>
                </w:r>
              </w:p>
            </w:tc>
          </w:sdtContent>
        </w:sdt>
        <w:tc>
          <w:tcPr>
            <w:tcW w:w="1712" w:type="dxa"/>
          </w:tcPr>
          <w:p w14:paraId="5710519F" w14:textId="77777777" w:rsidR="00072314" w:rsidRPr="000F4E8B" w:rsidRDefault="00072314" w:rsidP="001D18E6">
            <w:r w:rsidRPr="000F4E8B">
              <w:t>--</w:t>
            </w:r>
          </w:p>
        </w:tc>
        <w:tc>
          <w:tcPr>
            <w:tcW w:w="2958" w:type="dxa"/>
          </w:tcPr>
          <w:p w14:paraId="28181475" w14:textId="77777777" w:rsidR="00072314" w:rsidRPr="000F4E8B" w:rsidRDefault="00072314" w:rsidP="001D18E6"/>
        </w:tc>
      </w:tr>
      <w:tr w:rsidR="00072314" w14:paraId="776542E3" w14:textId="77777777" w:rsidTr="001D18E6">
        <w:tc>
          <w:tcPr>
            <w:tcW w:w="1934" w:type="dxa"/>
          </w:tcPr>
          <w:p w14:paraId="24BD36C1" w14:textId="77777777" w:rsidR="00072314" w:rsidRPr="000F4E8B" w:rsidRDefault="00072314" w:rsidP="001D18E6">
            <w:r w:rsidRPr="000F4E8B">
              <w:t>REQ_def</w:t>
            </w:r>
          </w:p>
        </w:tc>
        <w:tc>
          <w:tcPr>
            <w:tcW w:w="2177" w:type="dxa"/>
          </w:tcPr>
          <w:p w14:paraId="09EA5FFC" w14:textId="77777777" w:rsidR="00072314" w:rsidRPr="000F4E8B" w:rsidRDefault="00072314" w:rsidP="001D18E6"/>
        </w:tc>
        <w:sdt>
          <w:sdtPr>
            <w:alias w:val="Modification"/>
            <w:tag w:val="Modification"/>
            <w:id w:val="151418119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F71002A" w14:textId="77777777" w:rsidR="00072314" w:rsidRPr="000F4E8B" w:rsidRDefault="00072314" w:rsidP="001D18E6">
                <w:r w:rsidRPr="000F4E8B">
                  <w:t>Replaced</w:t>
                </w:r>
              </w:p>
            </w:tc>
          </w:sdtContent>
        </w:sdt>
        <w:tc>
          <w:tcPr>
            <w:tcW w:w="1712" w:type="dxa"/>
          </w:tcPr>
          <w:p w14:paraId="001A7E59" w14:textId="77777777" w:rsidR="00072314" w:rsidRPr="000F4E8B" w:rsidRDefault="00072314" w:rsidP="001D18E6">
            <w:r w:rsidRPr="000F4E8B">
              <w:t>REQ_xyz</w:t>
            </w:r>
          </w:p>
        </w:tc>
        <w:tc>
          <w:tcPr>
            <w:tcW w:w="2958" w:type="dxa"/>
          </w:tcPr>
          <w:p w14:paraId="136DD3DB" w14:textId="77777777" w:rsidR="00072314" w:rsidRPr="000F4E8B" w:rsidRDefault="00072314" w:rsidP="001D18E6"/>
        </w:tc>
      </w:tr>
      <w:tr w:rsidR="00072314" w14:paraId="394712C0" w14:textId="77777777" w:rsidTr="001D18E6">
        <w:tc>
          <w:tcPr>
            <w:tcW w:w="1934" w:type="dxa"/>
          </w:tcPr>
          <w:p w14:paraId="02C3EDDE" w14:textId="77777777" w:rsidR="00072314" w:rsidRPr="000F4E8B" w:rsidRDefault="00072314" w:rsidP="001D18E6">
            <w:r w:rsidRPr="000F4E8B">
              <w:t>--</w:t>
            </w:r>
          </w:p>
        </w:tc>
        <w:tc>
          <w:tcPr>
            <w:tcW w:w="2177" w:type="dxa"/>
          </w:tcPr>
          <w:p w14:paraId="31891CD0" w14:textId="77777777" w:rsidR="00072314" w:rsidRPr="000F4E8B" w:rsidRDefault="00072314" w:rsidP="001D18E6"/>
        </w:tc>
        <w:sdt>
          <w:sdtPr>
            <w:alias w:val="Modification"/>
            <w:tag w:val="Modification"/>
            <w:id w:val="19713564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423361F" w14:textId="77777777" w:rsidR="00072314" w:rsidRPr="000F4E8B" w:rsidRDefault="00072314" w:rsidP="001D18E6">
                <w:r w:rsidRPr="000F4E8B">
                  <w:t>Added</w:t>
                </w:r>
              </w:p>
            </w:tc>
          </w:sdtContent>
        </w:sdt>
        <w:tc>
          <w:tcPr>
            <w:tcW w:w="1712" w:type="dxa"/>
          </w:tcPr>
          <w:p w14:paraId="339363D2" w14:textId="77777777" w:rsidR="00072314" w:rsidRPr="000F4E8B" w:rsidRDefault="00072314" w:rsidP="001D18E6">
            <w:r w:rsidRPr="000F4E8B">
              <w:t>REQ_123</w:t>
            </w:r>
          </w:p>
        </w:tc>
        <w:tc>
          <w:tcPr>
            <w:tcW w:w="2958" w:type="dxa"/>
          </w:tcPr>
          <w:p w14:paraId="38694349" w14:textId="77777777" w:rsidR="00072314" w:rsidRPr="000F4E8B" w:rsidRDefault="00072314" w:rsidP="001D18E6"/>
        </w:tc>
      </w:tr>
    </w:tbl>
    <w:p w14:paraId="76A7114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250016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8D3411F" w14:textId="77777777" w:rsidTr="001D18E6">
        <w:tc>
          <w:tcPr>
            <w:tcW w:w="1838" w:type="dxa"/>
            <w:shd w:val="clear" w:color="auto" w:fill="D9D9D9" w:themeFill="background1" w:themeFillShade="D9"/>
          </w:tcPr>
          <w:p w14:paraId="5253AB02" w14:textId="77777777" w:rsidR="00072314" w:rsidRDefault="00072314" w:rsidP="001D18E6">
            <w:pPr>
              <w:rPr>
                <w:b/>
              </w:rPr>
            </w:pPr>
            <w:r w:rsidRPr="00AF169D">
              <w:rPr>
                <w:b/>
              </w:rPr>
              <w:t>Requirement ID</w:t>
            </w:r>
          </w:p>
          <w:p w14:paraId="6ED4419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FE55B3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E8C4CF" w14:textId="77777777" w:rsidR="00072314" w:rsidRPr="00AF169D" w:rsidRDefault="00072314" w:rsidP="001D18E6">
            <w:pPr>
              <w:rPr>
                <w:b/>
              </w:rPr>
            </w:pPr>
            <w:r>
              <w:rPr>
                <w:b/>
              </w:rPr>
              <w:t>Comment</w:t>
            </w:r>
          </w:p>
        </w:tc>
      </w:tr>
      <w:tr w:rsidR="00072314" w14:paraId="0A8DE434" w14:textId="77777777" w:rsidTr="001D18E6">
        <w:tc>
          <w:tcPr>
            <w:tcW w:w="1838" w:type="dxa"/>
          </w:tcPr>
          <w:p w14:paraId="2B7608EC" w14:textId="77777777" w:rsidR="00072314" w:rsidRDefault="00072314" w:rsidP="001D18E6"/>
        </w:tc>
        <w:tc>
          <w:tcPr>
            <w:tcW w:w="4253" w:type="dxa"/>
          </w:tcPr>
          <w:p w14:paraId="6A410439" w14:textId="77777777" w:rsidR="00072314" w:rsidRDefault="00072314" w:rsidP="001D18E6"/>
        </w:tc>
        <w:tc>
          <w:tcPr>
            <w:tcW w:w="4110" w:type="dxa"/>
          </w:tcPr>
          <w:p w14:paraId="5B4BEB47" w14:textId="77777777" w:rsidR="00072314" w:rsidRDefault="00072314" w:rsidP="001D18E6"/>
        </w:tc>
      </w:tr>
      <w:tr w:rsidR="00072314" w14:paraId="049FA0BB" w14:textId="77777777" w:rsidTr="001D18E6">
        <w:tc>
          <w:tcPr>
            <w:tcW w:w="1838" w:type="dxa"/>
          </w:tcPr>
          <w:p w14:paraId="00785777" w14:textId="77777777" w:rsidR="00072314" w:rsidRDefault="00072314" w:rsidP="001D18E6"/>
        </w:tc>
        <w:tc>
          <w:tcPr>
            <w:tcW w:w="4253" w:type="dxa"/>
          </w:tcPr>
          <w:p w14:paraId="23C02907" w14:textId="77777777" w:rsidR="00072314" w:rsidRDefault="00072314" w:rsidP="001D18E6"/>
        </w:tc>
        <w:tc>
          <w:tcPr>
            <w:tcW w:w="4110" w:type="dxa"/>
          </w:tcPr>
          <w:p w14:paraId="1DF2BF3F" w14:textId="77777777" w:rsidR="00072314" w:rsidRDefault="00072314" w:rsidP="001D18E6"/>
        </w:tc>
      </w:tr>
      <w:tr w:rsidR="00072314" w14:paraId="2BD672F7" w14:textId="77777777" w:rsidTr="001D18E6">
        <w:tc>
          <w:tcPr>
            <w:tcW w:w="1838" w:type="dxa"/>
          </w:tcPr>
          <w:p w14:paraId="7AE5D0AD" w14:textId="77777777" w:rsidR="00072314" w:rsidRDefault="00072314" w:rsidP="001D18E6">
            <w:r>
              <w:t>…</w:t>
            </w:r>
          </w:p>
        </w:tc>
        <w:tc>
          <w:tcPr>
            <w:tcW w:w="4253" w:type="dxa"/>
          </w:tcPr>
          <w:p w14:paraId="5D8381E2" w14:textId="77777777" w:rsidR="00072314" w:rsidRDefault="00072314" w:rsidP="001D18E6"/>
        </w:tc>
        <w:tc>
          <w:tcPr>
            <w:tcW w:w="4110" w:type="dxa"/>
          </w:tcPr>
          <w:p w14:paraId="191A9518" w14:textId="77777777" w:rsidR="00072314" w:rsidRDefault="00072314" w:rsidP="001D18E6"/>
        </w:tc>
      </w:tr>
    </w:tbl>
    <w:p w14:paraId="5D053EE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D4A0CB7" w14:textId="77777777" w:rsidR="00072314" w:rsidRDefault="00072314" w:rsidP="00072314"/>
    <w:p w14:paraId="0CD68D3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DF359EF" w14:textId="77777777" w:rsidR="001C5864" w:rsidRPr="0017445F" w:rsidRDefault="001C5864" w:rsidP="001C5864">
      <w:pPr>
        <w:pStyle w:val="RERequirement"/>
        <w:shd w:val="clear" w:color="auto" w:fill="F2F2F2" w:themeFill="background1" w:themeFillShade="F2"/>
      </w:pPr>
      <w:bookmarkStart w:id="133" w:name="_5008bd1fcdf28089fda75723fe48efb1"/>
      <w:bookmarkEnd w:id="133"/>
      <w:r>
        <w:t xml:space="preserve"> HPCM Settings Retrieval</w:t>
      </w:r>
    </w:p>
    <w:p w14:paraId="1BCDE418" w14:textId="77777777" w:rsidR="001C5864" w:rsidRDefault="001C5864" w:rsidP="001C5864">
      <w:pPr>
        <w:rPr>
          <w:rFonts w:cs="Arial"/>
        </w:rPr>
      </w:pPr>
      <w:r>
        <w:rPr>
          <w:rFonts w:cs="Arial"/>
        </w:rPr>
        <w:t xml:space="preserve">When HPCM module receives the signal "WakeUp" from the BCM module, it shall provide a request signal "get user settings" to retrieve user settings from storage </w:t>
      </w:r>
    </w:p>
    <w:p w14:paraId="44B41E06" w14:textId="77777777" w:rsidR="001C5864" w:rsidRDefault="001C5864" w:rsidP="001C5864"/>
    <w:p w14:paraId="4CF09396" w14:textId="77777777" w:rsidR="001C5864" w:rsidRPr="00287D2F" w:rsidRDefault="001C5864" w:rsidP="001C5864">
      <w:pPr>
        <w:rPr>
          <w:rFonts w:cs="Arial"/>
        </w:rPr>
      </w:pPr>
      <w:r>
        <w:rPr>
          <w:rFonts w:cs="Arial"/>
        </w:rPr>
        <w:t>Satisfied by</w:t>
      </w:r>
      <w:r w:rsidRPr="00287D2F">
        <w:rPr>
          <w:rFonts w:cs="Arial"/>
        </w:rPr>
        <w:t>:</w:t>
      </w:r>
    </w:p>
    <w:p w14:paraId="445ABF4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69D6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Retreive Stored Settings</w:t>
      </w:r>
    </w:p>
    <w:p w14:paraId="3F5E4FD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3308A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8E70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EF93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FA8BD"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92BBC" w14:textId="77777777" w:rsidR="0009168A" w:rsidRDefault="0009168A"/>
        </w:tc>
      </w:tr>
      <w:tr w:rsidR="007A24FC" w:rsidRPr="00B3499B" w14:paraId="20C53D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2E0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E9A6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user settings running with feature</w:t>
            </w:r>
          </w:p>
        </w:tc>
      </w:tr>
      <w:tr w:rsidR="007A24FC" w:rsidRPr="00B3499B" w14:paraId="149744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5DB5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BC091" w14:textId="77777777" w:rsidR="0009168A" w:rsidRDefault="0009168A"/>
        </w:tc>
      </w:tr>
      <w:tr w:rsidR="007A24FC" w:rsidRPr="00B3499B" w14:paraId="15C2E6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C99F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AC67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C65C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92CA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23967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9274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5EA1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3E0EF1" wp14:editId="33D00BBE">
                  <wp:extent cx="152400" cy="152400"/>
                  <wp:effectExtent l="0" t="0" r="0" b="0"/>
                  <wp:docPr id="224" name="Picture 1535786636.jpg" descr="1535786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35786636.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SIS Controller Storage</w:t>
            </w:r>
          </w:p>
          <w:p w14:paraId="16F1B5C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5F49D8" wp14:editId="15A0CACC">
                  <wp:extent cx="152400" cy="152400"/>
                  <wp:effectExtent l="0" t="0" r="0" b="0"/>
                  <wp:docPr id="226" name="Picture 1535786636.jpg" descr="1535786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35786636.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Retrieve TMOS Run Request</w:t>
            </w:r>
          </w:p>
          <w:p w14:paraId="51D7ECF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90BA17" wp14:editId="4F3FF738">
                  <wp:extent cx="152400" cy="152400"/>
                  <wp:effectExtent l="0" t="0" r="0" b="0"/>
                  <wp:docPr id="22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A666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7000B" w14:textId="77777777" w:rsidR="0009168A" w:rsidRDefault="0009168A"/>
        </w:tc>
      </w:tr>
      <w:tr w:rsidR="007A24FC" w:rsidRPr="00B3499B" w14:paraId="40F5784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850F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6D3D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AD81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FFE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079E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1715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C560DE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136687" w14:textId="77777777" w:rsidR="007A24FC" w:rsidRPr="00B3499B" w:rsidRDefault="00DC7E29" w:rsidP="009737DA">
            <w:pPr>
              <w:rPr>
                <w:rFonts w:cs="Arial"/>
                <w:bCs/>
                <w:color w:val="808080" w:themeColor="background1" w:themeShade="80"/>
                <w:sz w:val="16"/>
                <w:szCs w:val="14"/>
              </w:rPr>
            </w:pPr>
            <w:hyperlink r:id="rId1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107C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A3789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60109D" w14:textId="77777777" w:rsidR="007A24FC" w:rsidRDefault="007A24FC" w:rsidP="001C5864">
      <w:pPr>
        <w:rPr>
          <w:rFonts w:cs="Arial"/>
        </w:rPr>
      </w:pPr>
    </w:p>
    <w:p w14:paraId="6C6A2BA0" w14:textId="77777777" w:rsidR="0047267C" w:rsidRDefault="0047267C" w:rsidP="001C5864">
      <w:pPr>
        <w:rPr>
          <w:rFonts w:cs="Arial"/>
        </w:rPr>
      </w:pPr>
    </w:p>
    <w:p w14:paraId="40189C1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3FC0AA4" wp14:editId="5731139D">
            <wp:extent cx="152400" cy="152400"/>
            <wp:effectExtent l="0" t="0" r="0" b="0"/>
            <wp:docPr id="23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Cabin Cooling Conditions</w:t>
      </w:r>
    </w:p>
    <w:p w14:paraId="0B29586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C3141C8" w14:textId="77777777" w:rsidR="00072314" w:rsidRPr="003B799F" w:rsidRDefault="00072314" w:rsidP="00072314"/>
    <w:p w14:paraId="18B571BF" w14:textId="77777777" w:rsidR="00072314" w:rsidRDefault="00072314" w:rsidP="00072314">
      <w:pPr>
        <w:pStyle w:val="Heading6"/>
        <w:keepNext w:val="0"/>
        <w:tabs>
          <w:tab w:val="clear" w:pos="900"/>
          <w:tab w:val="left" w:pos="709"/>
        </w:tabs>
        <w:spacing w:before="240"/>
        <w:rPr>
          <w:lang w:val="en-GB"/>
        </w:rPr>
      </w:pPr>
      <w:r>
        <w:rPr>
          <w:lang w:val="en-GB"/>
        </w:rPr>
        <w:t>Inputs</w:t>
      </w:r>
    </w:p>
    <w:p w14:paraId="03D968E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D72072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B434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F9C515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9AB7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348C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BA04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0C79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5D91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BA68DD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DBD459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E84C9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CCF3796"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34946390" w14:textId="77777777" w:rsidR="0046438F" w:rsidRPr="00740CDD" w:rsidRDefault="0046438F" w:rsidP="00927ADC">
            <w:pPr>
              <w:pStyle w:val="VelocityScript"/>
              <w:rPr>
                <w:color w:val="00B0F0"/>
              </w:rPr>
            </w:pPr>
          </w:p>
          <w:p w14:paraId="3BBC5EB5" w14:textId="77777777" w:rsidR="004C0655" w:rsidRPr="007215C5" w:rsidRDefault="004C0655" w:rsidP="004F0393">
            <w:pPr>
              <w:pStyle w:val="VelocityScript"/>
            </w:pPr>
          </w:p>
          <w:p w14:paraId="448A25F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DF30E7"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63BBEC" w14:textId="77777777" w:rsidR="00C84B54" w:rsidRDefault="00C84B54" w:rsidP="00090710">
            <w:pPr>
              <w:pStyle w:val="VelocityScript"/>
            </w:pPr>
          </w:p>
          <w:p w14:paraId="582D3ACE" w14:textId="77777777" w:rsidR="00C84B54" w:rsidRDefault="00C84B54" w:rsidP="00090710">
            <w:pPr>
              <w:pStyle w:val="VelocityScript"/>
            </w:pPr>
          </w:p>
          <w:p w14:paraId="5A35DB2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25841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867A7" w14:textId="77777777" w:rsidR="0009168A" w:rsidRDefault="0009168A"/>
        </w:tc>
      </w:tr>
      <w:tr w:rsidR="00EB31D7" w:rsidRPr="00B3499B" w14:paraId="3846F5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2376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8772295"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1D768520" w14:textId="77777777" w:rsidR="0046438F" w:rsidRPr="00740CDD" w:rsidRDefault="0046438F" w:rsidP="00927ADC">
            <w:pPr>
              <w:pStyle w:val="VelocityScript"/>
              <w:rPr>
                <w:color w:val="00B0F0"/>
              </w:rPr>
            </w:pPr>
          </w:p>
          <w:p w14:paraId="66DDD724" w14:textId="77777777" w:rsidR="004C0655" w:rsidRPr="007215C5" w:rsidRDefault="004C0655" w:rsidP="004F0393">
            <w:pPr>
              <w:pStyle w:val="VelocityScript"/>
            </w:pPr>
          </w:p>
          <w:p w14:paraId="67937AF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E10503"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CDDD3" w14:textId="77777777" w:rsidR="00A86D9F" w:rsidRDefault="00A86D9F" w:rsidP="00A86D9F">
            <w:pPr>
              <w:rPr>
                <w:rFonts w:cs="Arial"/>
                <w:color w:val="000000" w:themeColor="text1"/>
                <w:sz w:val="16"/>
                <w:szCs w:val="14"/>
              </w:rPr>
            </w:pPr>
            <w:r>
              <w:rPr>
                <w:rFonts w:cs="Arial"/>
                <w:color w:val="000000" w:themeColor="text1"/>
                <w:sz w:val="16"/>
                <w:szCs w:val="14"/>
              </w:rPr>
              <w:t>CabnAmb_Te_Actl</w:t>
            </w:r>
          </w:p>
          <w:p w14:paraId="168A0F2C" w14:textId="77777777" w:rsidR="00C84B54" w:rsidRDefault="00C84B54" w:rsidP="00090710">
            <w:pPr>
              <w:pStyle w:val="VelocityScript"/>
            </w:pPr>
          </w:p>
          <w:p w14:paraId="4974BE9C" w14:textId="77777777" w:rsidR="00C84B54" w:rsidRDefault="00C84B54" w:rsidP="00090710">
            <w:pPr>
              <w:pStyle w:val="VelocityScript"/>
            </w:pPr>
          </w:p>
          <w:p w14:paraId="1EC1464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B2094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1BC450" w14:textId="77777777" w:rsidR="0009168A" w:rsidRDefault="0009168A"/>
        </w:tc>
      </w:tr>
      <w:tr w:rsidR="00EB31D7" w:rsidRPr="00B3499B" w14:paraId="35D5F5A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5535C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0FDD5DD" w14:textId="77777777" w:rsidR="0046438F" w:rsidRDefault="0046438F" w:rsidP="0046438F">
            <w:pPr>
              <w:rPr>
                <w:rFonts w:cs="Arial"/>
                <w:color w:val="000000" w:themeColor="text1"/>
                <w:sz w:val="16"/>
                <w:szCs w:val="14"/>
              </w:rPr>
            </w:pPr>
            <w:r>
              <w:rPr>
                <w:rFonts w:cs="Arial"/>
                <w:color w:val="000000" w:themeColor="text1"/>
                <w:sz w:val="16"/>
                <w:szCs w:val="14"/>
              </w:rPr>
              <w:t>HV Batt Temp</w:t>
            </w:r>
          </w:p>
          <w:p w14:paraId="25023157" w14:textId="77777777" w:rsidR="0046438F" w:rsidRPr="00740CDD" w:rsidRDefault="0046438F" w:rsidP="00927ADC">
            <w:pPr>
              <w:pStyle w:val="VelocityScript"/>
              <w:rPr>
                <w:color w:val="00B0F0"/>
              </w:rPr>
            </w:pPr>
          </w:p>
          <w:p w14:paraId="602B96F8" w14:textId="77777777" w:rsidR="004C0655" w:rsidRPr="007215C5" w:rsidRDefault="004C0655" w:rsidP="004F0393">
            <w:pPr>
              <w:pStyle w:val="VelocityScript"/>
            </w:pPr>
          </w:p>
          <w:p w14:paraId="034B8E9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8D9AC" w14:textId="77777777" w:rsidR="008A674A" w:rsidRPr="003C5D56" w:rsidRDefault="008A674A" w:rsidP="008A674A">
            <w:pPr>
              <w:rPr>
                <w:rFonts w:cs="Arial"/>
                <w:color w:val="000000" w:themeColor="text1"/>
                <w:sz w:val="16"/>
                <w:szCs w:val="14"/>
              </w:rPr>
            </w:pPr>
            <w:r>
              <w:rPr>
                <w:rFonts w:cs="Arial"/>
                <w:color w:val="000000" w:themeColor="text1"/>
                <w:sz w:val="16"/>
                <w:szCs w:val="14"/>
              </w:rPr>
              <w:t>HV Batt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B3472B" w14:textId="77777777" w:rsidR="00C84B54" w:rsidRDefault="00C84B54" w:rsidP="00090710">
            <w:pPr>
              <w:pStyle w:val="VelocityScript"/>
            </w:pPr>
          </w:p>
          <w:p w14:paraId="64BE297B" w14:textId="77777777" w:rsidR="00C84B54" w:rsidRDefault="00C84B54" w:rsidP="00090710">
            <w:pPr>
              <w:pStyle w:val="VelocityScript"/>
            </w:pPr>
          </w:p>
          <w:p w14:paraId="6E4A41A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C67C9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A57DC0" w14:textId="77777777" w:rsidR="0009168A" w:rsidRDefault="0009168A"/>
        </w:tc>
      </w:tr>
      <w:tr w:rsidR="00EB31D7" w:rsidRPr="00B3499B" w14:paraId="0445F7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3D1B3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F4B2017" w14:textId="77777777" w:rsidR="0046438F" w:rsidRDefault="0046438F" w:rsidP="0046438F">
            <w:pPr>
              <w:rPr>
                <w:rFonts w:cs="Arial"/>
                <w:color w:val="000000" w:themeColor="text1"/>
                <w:sz w:val="16"/>
                <w:szCs w:val="14"/>
              </w:rPr>
            </w:pPr>
            <w:r>
              <w:rPr>
                <w:rFonts w:cs="Arial"/>
                <w:color w:val="000000" w:themeColor="text1"/>
                <w:sz w:val="16"/>
                <w:szCs w:val="14"/>
              </w:rPr>
              <w:t>Settings</w:t>
            </w:r>
          </w:p>
          <w:p w14:paraId="001B1B41" w14:textId="77777777" w:rsidR="0046438F" w:rsidRPr="00740CDD" w:rsidRDefault="0046438F" w:rsidP="00927ADC">
            <w:pPr>
              <w:pStyle w:val="VelocityScript"/>
              <w:rPr>
                <w:color w:val="00B0F0"/>
              </w:rPr>
            </w:pPr>
          </w:p>
          <w:p w14:paraId="2AF13AB2" w14:textId="77777777" w:rsidR="004C0655" w:rsidRPr="007215C5" w:rsidRDefault="004C0655" w:rsidP="004F0393">
            <w:pPr>
              <w:pStyle w:val="VelocityScript"/>
            </w:pPr>
          </w:p>
          <w:p w14:paraId="03658D5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EC2030" w14:textId="77777777" w:rsidR="008A674A" w:rsidRPr="003C5D56" w:rsidRDefault="008A674A" w:rsidP="008A674A">
            <w:pPr>
              <w:rPr>
                <w:rFonts w:cs="Arial"/>
                <w:color w:val="000000" w:themeColor="text1"/>
                <w:sz w:val="16"/>
                <w:szCs w:val="14"/>
              </w:rPr>
            </w:pPr>
            <w:r>
              <w:rPr>
                <w:rFonts w:cs="Arial"/>
                <w:color w:val="000000" w:themeColor="text1"/>
                <w:sz w:val="16"/>
                <w:szCs w:val="14"/>
              </w:rPr>
              <w:t>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BCC9F" w14:textId="77777777" w:rsidR="00C84B54" w:rsidRDefault="00C84B54" w:rsidP="00090710">
            <w:pPr>
              <w:pStyle w:val="VelocityScript"/>
            </w:pPr>
          </w:p>
          <w:p w14:paraId="4E05BAEA" w14:textId="77777777" w:rsidR="00C84B54" w:rsidRDefault="00C84B54" w:rsidP="00090710">
            <w:pPr>
              <w:pStyle w:val="VelocityScript"/>
            </w:pPr>
          </w:p>
          <w:p w14:paraId="4CE083F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33763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B13DE" w14:textId="77777777" w:rsidR="0009168A" w:rsidRDefault="0009168A"/>
        </w:tc>
      </w:tr>
      <w:tr w:rsidR="00EB31D7" w:rsidRPr="00B3499B" w14:paraId="4C4D4F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2576E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74FBA03" w14:textId="77777777" w:rsidR="0046438F" w:rsidRDefault="0046438F" w:rsidP="0046438F">
            <w:pPr>
              <w:rPr>
                <w:rFonts w:cs="Arial"/>
                <w:color w:val="000000" w:themeColor="text1"/>
                <w:sz w:val="16"/>
                <w:szCs w:val="14"/>
              </w:rPr>
            </w:pPr>
            <w:r>
              <w:rPr>
                <w:rFonts w:cs="Arial"/>
                <w:color w:val="000000" w:themeColor="text1"/>
                <w:sz w:val="16"/>
                <w:szCs w:val="14"/>
              </w:rPr>
              <w:t>OAT</w:t>
            </w:r>
          </w:p>
          <w:p w14:paraId="089FD81D" w14:textId="77777777" w:rsidR="0046438F" w:rsidRPr="00740CDD" w:rsidRDefault="0046438F" w:rsidP="00927ADC">
            <w:pPr>
              <w:pStyle w:val="VelocityScript"/>
              <w:rPr>
                <w:color w:val="00B0F0"/>
              </w:rPr>
            </w:pPr>
          </w:p>
          <w:p w14:paraId="77328DE6" w14:textId="77777777" w:rsidR="004C0655" w:rsidRPr="007215C5" w:rsidRDefault="004C0655" w:rsidP="004F0393">
            <w:pPr>
              <w:pStyle w:val="VelocityScript"/>
            </w:pPr>
          </w:p>
          <w:p w14:paraId="697AA7B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8003F3" w14:textId="77777777" w:rsidR="008A674A" w:rsidRPr="003C5D56" w:rsidRDefault="008A674A" w:rsidP="008A674A">
            <w:pPr>
              <w:rPr>
                <w:rFonts w:cs="Arial"/>
                <w:color w:val="000000" w:themeColor="text1"/>
                <w:sz w:val="16"/>
                <w:szCs w:val="14"/>
              </w:rPr>
            </w:pPr>
            <w:r>
              <w:rPr>
                <w:rFonts w:cs="Arial"/>
                <w:color w:val="000000" w:themeColor="text1"/>
                <w:sz w:val="16"/>
                <w:szCs w:val="14"/>
              </w:rPr>
              <w:t>OAT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4422A" w14:textId="77777777" w:rsidR="00C84B54" w:rsidRDefault="00C84B54" w:rsidP="00090710">
            <w:pPr>
              <w:pStyle w:val="VelocityScript"/>
            </w:pPr>
          </w:p>
          <w:p w14:paraId="550B2AA3" w14:textId="77777777" w:rsidR="00C84B54" w:rsidRDefault="00C84B54" w:rsidP="00090710">
            <w:pPr>
              <w:pStyle w:val="VelocityScript"/>
            </w:pPr>
          </w:p>
          <w:p w14:paraId="286F7FD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881FA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339E50" w14:textId="77777777" w:rsidR="0009168A" w:rsidRDefault="0009168A"/>
        </w:tc>
      </w:tr>
      <w:tr w:rsidR="00EB31D7" w:rsidRPr="00B3499B" w14:paraId="3B92A0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005AD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A8D959"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65A6E181" w14:textId="77777777" w:rsidR="0046438F" w:rsidRPr="00740CDD" w:rsidRDefault="0046438F" w:rsidP="00927ADC">
            <w:pPr>
              <w:pStyle w:val="VelocityScript"/>
              <w:rPr>
                <w:color w:val="00B0F0"/>
              </w:rPr>
            </w:pPr>
          </w:p>
          <w:p w14:paraId="4E25F837" w14:textId="77777777" w:rsidR="004C0655" w:rsidRPr="007215C5" w:rsidRDefault="004C0655" w:rsidP="004F0393">
            <w:pPr>
              <w:pStyle w:val="VelocityScript"/>
            </w:pPr>
          </w:p>
          <w:p w14:paraId="21B0347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D994F0" w14:textId="77777777" w:rsidR="008A674A" w:rsidRPr="003C5D56" w:rsidRDefault="008A674A" w:rsidP="008A674A">
            <w:pPr>
              <w:rPr>
                <w:rFonts w:cs="Arial"/>
                <w:color w:val="000000" w:themeColor="text1"/>
                <w:sz w:val="16"/>
                <w:szCs w:val="14"/>
              </w:rPr>
            </w:pPr>
            <w:r>
              <w:rPr>
                <w:rFonts w:cs="Arial"/>
                <w:color w:val="000000" w:themeColor="text1"/>
                <w:sz w:val="16"/>
                <w:szCs w:val="14"/>
              </w:rPr>
              <w:t>Vehicle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33C7FA" w14:textId="77777777" w:rsidR="00C84B54" w:rsidRDefault="00C84B54" w:rsidP="00090710">
            <w:pPr>
              <w:pStyle w:val="VelocityScript"/>
            </w:pPr>
          </w:p>
          <w:p w14:paraId="328BA759" w14:textId="77777777" w:rsidR="00C84B54" w:rsidRDefault="00C84B54" w:rsidP="00090710">
            <w:pPr>
              <w:pStyle w:val="VelocityScript"/>
            </w:pPr>
          </w:p>
          <w:p w14:paraId="329FDFE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5D108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4F2D89" w14:textId="77777777" w:rsidR="0009168A" w:rsidRDefault="0009168A"/>
        </w:tc>
      </w:tr>
      <w:tr w:rsidR="00EB31D7" w:rsidRPr="00B3499B" w14:paraId="255025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9F1D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560A3D9"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77A7947" w14:textId="77777777" w:rsidR="0046438F" w:rsidRPr="00740CDD" w:rsidRDefault="0046438F" w:rsidP="00927ADC">
            <w:pPr>
              <w:pStyle w:val="VelocityScript"/>
              <w:rPr>
                <w:color w:val="00B0F0"/>
              </w:rPr>
            </w:pPr>
          </w:p>
          <w:p w14:paraId="708B612C" w14:textId="77777777" w:rsidR="004C0655" w:rsidRPr="007215C5" w:rsidRDefault="004C0655" w:rsidP="004F0393">
            <w:pPr>
              <w:pStyle w:val="VelocityScript"/>
            </w:pPr>
          </w:p>
          <w:p w14:paraId="2E1BC0A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BAC79E"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8E965" w14:textId="77777777" w:rsidR="00C84B54" w:rsidRDefault="00C84B54" w:rsidP="00090710">
            <w:pPr>
              <w:pStyle w:val="VelocityScript"/>
            </w:pPr>
          </w:p>
          <w:p w14:paraId="586E77DE" w14:textId="77777777" w:rsidR="00C84B54" w:rsidRDefault="00C84B54" w:rsidP="00090710">
            <w:pPr>
              <w:pStyle w:val="VelocityScript"/>
            </w:pPr>
          </w:p>
          <w:p w14:paraId="20F977F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7CCD7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E27284" w14:textId="77777777" w:rsidR="0009168A" w:rsidRDefault="0009168A"/>
        </w:tc>
      </w:tr>
      <w:tr w:rsidR="00EB31D7" w:rsidRPr="00B3499B" w14:paraId="3518128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BE0FE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C75F8A6"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Plug Status</w:t>
            </w:r>
          </w:p>
          <w:p w14:paraId="44D0D451" w14:textId="77777777" w:rsidR="0046438F" w:rsidRPr="00740CDD" w:rsidRDefault="0046438F" w:rsidP="00927ADC">
            <w:pPr>
              <w:pStyle w:val="VelocityScript"/>
              <w:rPr>
                <w:color w:val="00B0F0"/>
              </w:rPr>
            </w:pPr>
          </w:p>
          <w:p w14:paraId="1A6E035E" w14:textId="77777777" w:rsidR="004C0655" w:rsidRPr="007215C5" w:rsidRDefault="004C0655" w:rsidP="004F0393">
            <w:pPr>
              <w:pStyle w:val="VelocityScript"/>
            </w:pPr>
          </w:p>
          <w:p w14:paraId="0983DBC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925435"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Plug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B5279B" w14:textId="77777777" w:rsidR="00C84B54" w:rsidRDefault="00C84B54" w:rsidP="00090710">
            <w:pPr>
              <w:pStyle w:val="VelocityScript"/>
            </w:pPr>
          </w:p>
          <w:p w14:paraId="5ABD418B" w14:textId="77777777" w:rsidR="00C84B54" w:rsidRDefault="00C84B54" w:rsidP="00090710">
            <w:pPr>
              <w:pStyle w:val="VelocityScript"/>
            </w:pPr>
          </w:p>
          <w:p w14:paraId="2988625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316C3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112DD5" w14:textId="77777777" w:rsidR="0009168A" w:rsidRDefault="0009168A"/>
        </w:tc>
      </w:tr>
      <w:tr w:rsidR="00EB31D7" w:rsidRPr="00B3499B" w14:paraId="462D24B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8BB030" w14:textId="77777777" w:rsidR="00EB31D7" w:rsidRPr="00B3499B" w:rsidRDefault="00DC7E29"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F317E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8B32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E6B35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Determine Cabin Cooling Conditions</w:t>
      </w:r>
    </w:p>
    <w:p w14:paraId="497AB3D2" w14:textId="77777777" w:rsidR="008C50D1" w:rsidRPr="00E23282" w:rsidRDefault="008C50D1" w:rsidP="00072314"/>
    <w:p w14:paraId="0351675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F7401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93C5EC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27C0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6BD2E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CAA1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7391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5C1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E99F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64B9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F5DA62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27DD9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BD3A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B3F280" w14:textId="77777777" w:rsidR="0046438F" w:rsidRDefault="0046438F" w:rsidP="0046438F">
            <w:pPr>
              <w:rPr>
                <w:rFonts w:cs="Arial"/>
                <w:color w:val="000000" w:themeColor="text1"/>
                <w:sz w:val="16"/>
                <w:szCs w:val="14"/>
              </w:rPr>
            </w:pPr>
            <w:r>
              <w:rPr>
                <w:rFonts w:cs="Arial"/>
                <w:color w:val="000000" w:themeColor="text1"/>
                <w:sz w:val="16"/>
                <w:szCs w:val="14"/>
              </w:rPr>
              <w:t>Cooling Req</w:t>
            </w:r>
          </w:p>
          <w:p w14:paraId="646B1F39" w14:textId="77777777" w:rsidR="0046438F" w:rsidRPr="00740CDD" w:rsidRDefault="0046438F" w:rsidP="00D60C45">
            <w:pPr>
              <w:pStyle w:val="VelocityScript"/>
              <w:rPr>
                <w:color w:val="00B0F0"/>
              </w:rPr>
            </w:pPr>
          </w:p>
          <w:p w14:paraId="7C99AEE3" w14:textId="77777777" w:rsidR="007215C5" w:rsidRPr="00D60C45" w:rsidRDefault="007215C5" w:rsidP="00CA24CE">
            <w:pPr>
              <w:rPr>
                <w:rFonts w:cs="Arial"/>
                <w:color w:val="000000" w:themeColor="text1"/>
                <w:sz w:val="16"/>
                <w:szCs w:val="14"/>
                <w:lang w:val="en-GB"/>
              </w:rPr>
            </w:pPr>
          </w:p>
          <w:p w14:paraId="2ED72AD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93FF15"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Req</w:t>
            </w:r>
          </w:p>
          <w:p w14:paraId="3BAD953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41DE29" w14:textId="77777777" w:rsidR="0038251F" w:rsidRPr="0038251F" w:rsidRDefault="00143E70" w:rsidP="0038251F">
            <w:pPr>
              <w:pStyle w:val="VelocityScript"/>
              <w:rPr>
                <w:color w:val="00B0F0"/>
                <w:sz w:val="16"/>
              </w:rPr>
            </w:pPr>
            <w:r w:rsidRPr="0038251F">
              <w:rPr>
                <w:color w:val="00B0F0"/>
                <w:sz w:val="16"/>
              </w:rPr>
              <w:t xml:space="preserve"> </w:t>
            </w:r>
          </w:p>
          <w:p w14:paraId="32F47E72" w14:textId="77777777" w:rsidR="00C84B54" w:rsidRDefault="00C84B54" w:rsidP="00B31A0E">
            <w:pPr>
              <w:pStyle w:val="VelocityScript"/>
            </w:pPr>
          </w:p>
          <w:p w14:paraId="68A3B40D" w14:textId="77777777" w:rsidR="00C84B54" w:rsidRDefault="00C84B54" w:rsidP="00B31A0E">
            <w:pPr>
              <w:pStyle w:val="VelocityScript"/>
            </w:pPr>
          </w:p>
          <w:p w14:paraId="6B3F525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73BA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2C88AB4" w14:textId="77777777" w:rsidR="0009168A" w:rsidRDefault="0009168A"/>
        </w:tc>
      </w:tr>
      <w:tr w:rsidR="00CA24CE" w:rsidRPr="00B3499B" w14:paraId="4EFE2A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19997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E205A39"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5A31EBD6" w14:textId="77777777" w:rsidR="0046438F" w:rsidRPr="00740CDD" w:rsidRDefault="0046438F" w:rsidP="00D60C45">
            <w:pPr>
              <w:pStyle w:val="VelocityScript"/>
              <w:rPr>
                <w:color w:val="00B0F0"/>
              </w:rPr>
            </w:pPr>
          </w:p>
          <w:p w14:paraId="4831543F" w14:textId="77777777" w:rsidR="007215C5" w:rsidRPr="00D60C45" w:rsidRDefault="007215C5" w:rsidP="00CA24CE">
            <w:pPr>
              <w:rPr>
                <w:rFonts w:cs="Arial"/>
                <w:color w:val="000000" w:themeColor="text1"/>
                <w:sz w:val="16"/>
                <w:szCs w:val="14"/>
                <w:lang w:val="en-GB"/>
              </w:rPr>
            </w:pPr>
          </w:p>
          <w:p w14:paraId="2779D71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E78C3" w14:textId="77777777" w:rsidR="00DD49BA" w:rsidRPr="003C5D56" w:rsidRDefault="00DD49BA" w:rsidP="00DD49BA">
            <w:pPr>
              <w:rPr>
                <w:rFonts w:cs="Arial"/>
                <w:color w:val="000000" w:themeColor="text1"/>
                <w:sz w:val="16"/>
                <w:szCs w:val="14"/>
              </w:rPr>
            </w:pPr>
            <w:r>
              <w:rPr>
                <w:rFonts w:cs="Arial"/>
                <w:color w:val="000000" w:themeColor="text1"/>
                <w:sz w:val="16"/>
                <w:szCs w:val="14"/>
              </w:rPr>
              <w:t>sleep</w:t>
            </w:r>
          </w:p>
          <w:p w14:paraId="5FAB82A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C0ABF1" w14:textId="77777777" w:rsidR="0038251F" w:rsidRPr="0038251F" w:rsidRDefault="00143E70" w:rsidP="0038251F">
            <w:pPr>
              <w:pStyle w:val="VelocityScript"/>
              <w:rPr>
                <w:color w:val="00B0F0"/>
                <w:sz w:val="16"/>
              </w:rPr>
            </w:pPr>
            <w:r w:rsidRPr="0038251F">
              <w:rPr>
                <w:color w:val="00B0F0"/>
                <w:sz w:val="16"/>
              </w:rPr>
              <w:t xml:space="preserve"> </w:t>
            </w:r>
          </w:p>
          <w:p w14:paraId="679123E0" w14:textId="77777777" w:rsidR="00C84B54" w:rsidRDefault="00C84B54" w:rsidP="00B31A0E">
            <w:pPr>
              <w:pStyle w:val="VelocityScript"/>
            </w:pPr>
          </w:p>
          <w:p w14:paraId="461A34B9" w14:textId="77777777" w:rsidR="00C84B54" w:rsidRDefault="00C84B54" w:rsidP="00B31A0E">
            <w:pPr>
              <w:pStyle w:val="VelocityScript"/>
            </w:pPr>
          </w:p>
          <w:p w14:paraId="766569B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5300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6140C3" w14:textId="77777777" w:rsidR="0009168A" w:rsidRDefault="0009168A"/>
        </w:tc>
      </w:tr>
      <w:tr w:rsidR="00CA24CE" w:rsidRPr="00B3499B" w14:paraId="2119691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BA93D1" w14:textId="77777777" w:rsidR="00CA24CE" w:rsidRPr="00B3499B" w:rsidRDefault="00DC7E29" w:rsidP="00CA24CE">
            <w:pPr>
              <w:rPr>
                <w:rFonts w:cs="Arial"/>
                <w:bCs/>
                <w:color w:val="808080" w:themeColor="background1" w:themeShade="80"/>
                <w:sz w:val="16"/>
                <w:szCs w:val="14"/>
              </w:rPr>
            </w:pPr>
            <w:hyperlink r:id="rId1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575C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43CCE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E0FAF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Cabin Cooling Conditions</w:t>
      </w:r>
    </w:p>
    <w:p w14:paraId="60087469" w14:textId="77777777" w:rsidR="00072314" w:rsidRPr="00612064" w:rsidRDefault="00072314" w:rsidP="00072314">
      <w:pPr>
        <w:spacing w:before="20"/>
        <w:rPr>
          <w:vanish/>
        </w:rPr>
      </w:pPr>
    </w:p>
    <w:p w14:paraId="3F66DBC7" w14:textId="77777777" w:rsidR="00072314" w:rsidRDefault="00072314" w:rsidP="00072314">
      <w:pPr>
        <w:pStyle w:val="Heading6"/>
        <w:keepNext w:val="0"/>
        <w:tabs>
          <w:tab w:val="clear" w:pos="900"/>
          <w:tab w:val="left" w:pos="709"/>
        </w:tabs>
        <w:spacing w:before="240"/>
      </w:pPr>
      <w:r>
        <w:t>Parameters</w:t>
      </w:r>
    </w:p>
    <w:p w14:paraId="680A2FE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75FD765" w14:textId="77777777" w:rsidTr="001D18E6">
        <w:trPr>
          <w:trHeight w:val="161"/>
        </w:trPr>
        <w:tc>
          <w:tcPr>
            <w:tcW w:w="1838" w:type="dxa"/>
            <w:shd w:val="clear" w:color="auto" w:fill="D9D9D9" w:themeFill="background1" w:themeFillShade="D9"/>
            <w:noWrap/>
            <w:hideMark/>
          </w:tcPr>
          <w:p w14:paraId="69DC2C6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EA108F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2E1F4D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7B121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972778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04C34CD" w14:textId="77777777" w:rsidTr="001D18E6">
        <w:trPr>
          <w:trHeight w:val="70"/>
        </w:trPr>
        <w:tc>
          <w:tcPr>
            <w:tcW w:w="1838" w:type="dxa"/>
            <w:noWrap/>
          </w:tcPr>
          <w:p w14:paraId="12D732B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4C1FF2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16594F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32042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110AAD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7C088C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0A0C2C8" w14:textId="77777777" w:rsidTr="001D18E6">
        <w:trPr>
          <w:trHeight w:val="71"/>
        </w:trPr>
        <w:tc>
          <w:tcPr>
            <w:tcW w:w="1838" w:type="dxa"/>
            <w:noWrap/>
          </w:tcPr>
          <w:p w14:paraId="669275A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BB7CDE7" w14:textId="77777777" w:rsidR="00072314" w:rsidRPr="00D14691" w:rsidRDefault="00072314" w:rsidP="001D18E6">
            <w:pPr>
              <w:rPr>
                <w:color w:val="000000" w:themeColor="text1"/>
              </w:rPr>
            </w:pPr>
          </w:p>
        </w:tc>
        <w:tc>
          <w:tcPr>
            <w:tcW w:w="1701" w:type="dxa"/>
          </w:tcPr>
          <w:p w14:paraId="7562C8AB" w14:textId="77777777" w:rsidR="00072314" w:rsidRPr="00D14691" w:rsidRDefault="00072314" w:rsidP="001D18E6">
            <w:pPr>
              <w:rPr>
                <w:color w:val="000000" w:themeColor="text1"/>
              </w:rPr>
            </w:pPr>
          </w:p>
        </w:tc>
        <w:tc>
          <w:tcPr>
            <w:tcW w:w="1417" w:type="dxa"/>
            <w:noWrap/>
          </w:tcPr>
          <w:p w14:paraId="69B93956" w14:textId="77777777" w:rsidR="00072314" w:rsidRPr="00D14691" w:rsidRDefault="00072314" w:rsidP="001D18E6">
            <w:pPr>
              <w:rPr>
                <w:color w:val="000000" w:themeColor="text1"/>
              </w:rPr>
            </w:pPr>
          </w:p>
        </w:tc>
        <w:tc>
          <w:tcPr>
            <w:tcW w:w="3402" w:type="dxa"/>
          </w:tcPr>
          <w:p w14:paraId="01D983C5" w14:textId="77777777" w:rsidR="00072314" w:rsidRPr="00D14691" w:rsidRDefault="00072314" w:rsidP="001D18E6">
            <w:pPr>
              <w:rPr>
                <w:color w:val="000000" w:themeColor="text1"/>
              </w:rPr>
            </w:pPr>
          </w:p>
        </w:tc>
      </w:tr>
    </w:tbl>
    <w:p w14:paraId="025D3E9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35E4DE" w14:textId="77777777" w:rsidR="003678EC" w:rsidRPr="003678EC" w:rsidRDefault="003678EC" w:rsidP="003678EC">
      <w:pPr>
        <w:rPr>
          <w:lang w:val="en-GB"/>
        </w:rPr>
      </w:pPr>
    </w:p>
    <w:p w14:paraId="0499E83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F6EBFCE" w14:textId="77777777" w:rsidR="00072314" w:rsidRPr="003225C9" w:rsidRDefault="00072314" w:rsidP="00072314">
      <w:pPr>
        <w:tabs>
          <w:tab w:val="left" w:pos="284"/>
          <w:tab w:val="left" w:pos="851"/>
        </w:tabs>
      </w:pPr>
    </w:p>
    <w:p w14:paraId="76C1074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641B0B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68BE2A9" w14:textId="77777777" w:rsidTr="001D18E6">
        <w:tc>
          <w:tcPr>
            <w:tcW w:w="1934" w:type="dxa"/>
            <w:shd w:val="clear" w:color="auto" w:fill="D9D9D9" w:themeFill="background1" w:themeFillShade="D9"/>
          </w:tcPr>
          <w:p w14:paraId="01247E99" w14:textId="77777777" w:rsidR="00072314" w:rsidRDefault="00072314" w:rsidP="001D18E6">
            <w:pPr>
              <w:rPr>
                <w:b/>
              </w:rPr>
            </w:pPr>
            <w:r w:rsidRPr="00AF169D">
              <w:rPr>
                <w:b/>
              </w:rPr>
              <w:t>Requirement ID</w:t>
            </w:r>
          </w:p>
          <w:p w14:paraId="7019769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BE6815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4FD35A1" w14:textId="77777777" w:rsidR="00072314" w:rsidRDefault="00072314" w:rsidP="001D18E6">
            <w:pPr>
              <w:rPr>
                <w:b/>
              </w:rPr>
            </w:pPr>
            <w:r>
              <w:rPr>
                <w:b/>
              </w:rPr>
              <w:t>Modification</w:t>
            </w:r>
          </w:p>
        </w:tc>
        <w:tc>
          <w:tcPr>
            <w:tcW w:w="1712" w:type="dxa"/>
            <w:shd w:val="clear" w:color="auto" w:fill="D9D9D9" w:themeFill="background1" w:themeFillShade="D9"/>
          </w:tcPr>
          <w:p w14:paraId="30FF5CD2" w14:textId="77777777" w:rsidR="00072314" w:rsidRDefault="00072314" w:rsidP="001D18E6">
            <w:pPr>
              <w:rPr>
                <w:b/>
              </w:rPr>
            </w:pPr>
            <w:r w:rsidRPr="00AF169D">
              <w:rPr>
                <w:b/>
              </w:rPr>
              <w:t xml:space="preserve">Requirement </w:t>
            </w:r>
            <w:r>
              <w:rPr>
                <w:b/>
              </w:rPr>
              <w:t>ID</w:t>
            </w:r>
          </w:p>
          <w:p w14:paraId="4F98BD8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ABCAB2" w14:textId="77777777" w:rsidR="00072314" w:rsidRPr="00AF169D" w:rsidRDefault="00072314" w:rsidP="001D18E6">
            <w:pPr>
              <w:rPr>
                <w:b/>
              </w:rPr>
            </w:pPr>
            <w:r>
              <w:rPr>
                <w:b/>
              </w:rPr>
              <w:t>Comment</w:t>
            </w:r>
          </w:p>
        </w:tc>
      </w:tr>
      <w:tr w:rsidR="00072314" w14:paraId="3FBFD153" w14:textId="77777777" w:rsidTr="001D18E6">
        <w:tc>
          <w:tcPr>
            <w:tcW w:w="1934" w:type="dxa"/>
          </w:tcPr>
          <w:p w14:paraId="5F83389F" w14:textId="77777777" w:rsidR="00072314" w:rsidRPr="000F4E8B" w:rsidRDefault="00072314" w:rsidP="001D18E6">
            <w:r w:rsidRPr="000F4E8B">
              <w:t>REQ_abc</w:t>
            </w:r>
          </w:p>
        </w:tc>
        <w:tc>
          <w:tcPr>
            <w:tcW w:w="2177" w:type="dxa"/>
          </w:tcPr>
          <w:p w14:paraId="482013B0" w14:textId="77777777" w:rsidR="00072314" w:rsidRPr="000F4E8B" w:rsidRDefault="00072314" w:rsidP="001D18E6"/>
        </w:tc>
        <w:sdt>
          <w:sdtPr>
            <w:alias w:val="Modification"/>
            <w:tag w:val="Modification"/>
            <w:id w:val="-192216824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1A01E4F" w14:textId="77777777" w:rsidR="00072314" w:rsidRPr="000F4E8B" w:rsidRDefault="00072314" w:rsidP="001D18E6">
                <w:r w:rsidRPr="000F4E8B">
                  <w:t>Removed</w:t>
                </w:r>
              </w:p>
            </w:tc>
          </w:sdtContent>
        </w:sdt>
        <w:tc>
          <w:tcPr>
            <w:tcW w:w="1712" w:type="dxa"/>
          </w:tcPr>
          <w:p w14:paraId="331800CC" w14:textId="77777777" w:rsidR="00072314" w:rsidRPr="000F4E8B" w:rsidRDefault="00072314" w:rsidP="001D18E6">
            <w:r w:rsidRPr="000F4E8B">
              <w:t>--</w:t>
            </w:r>
          </w:p>
        </w:tc>
        <w:tc>
          <w:tcPr>
            <w:tcW w:w="2958" w:type="dxa"/>
          </w:tcPr>
          <w:p w14:paraId="3AE35EFD" w14:textId="77777777" w:rsidR="00072314" w:rsidRPr="000F4E8B" w:rsidRDefault="00072314" w:rsidP="001D18E6"/>
        </w:tc>
      </w:tr>
      <w:tr w:rsidR="00072314" w14:paraId="73B67448" w14:textId="77777777" w:rsidTr="001D18E6">
        <w:tc>
          <w:tcPr>
            <w:tcW w:w="1934" w:type="dxa"/>
          </w:tcPr>
          <w:p w14:paraId="3CCE2695" w14:textId="77777777" w:rsidR="00072314" w:rsidRPr="000F4E8B" w:rsidRDefault="00072314" w:rsidP="001D18E6">
            <w:r w:rsidRPr="000F4E8B">
              <w:t>REQ_def</w:t>
            </w:r>
          </w:p>
        </w:tc>
        <w:tc>
          <w:tcPr>
            <w:tcW w:w="2177" w:type="dxa"/>
          </w:tcPr>
          <w:p w14:paraId="4BAAFC44" w14:textId="77777777" w:rsidR="00072314" w:rsidRPr="000F4E8B" w:rsidRDefault="00072314" w:rsidP="001D18E6"/>
        </w:tc>
        <w:sdt>
          <w:sdtPr>
            <w:alias w:val="Modification"/>
            <w:tag w:val="Modification"/>
            <w:id w:val="3434413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99CAA3F" w14:textId="77777777" w:rsidR="00072314" w:rsidRPr="000F4E8B" w:rsidRDefault="00072314" w:rsidP="001D18E6">
                <w:r w:rsidRPr="000F4E8B">
                  <w:t>Replaced</w:t>
                </w:r>
              </w:p>
            </w:tc>
          </w:sdtContent>
        </w:sdt>
        <w:tc>
          <w:tcPr>
            <w:tcW w:w="1712" w:type="dxa"/>
          </w:tcPr>
          <w:p w14:paraId="07D30984" w14:textId="77777777" w:rsidR="00072314" w:rsidRPr="000F4E8B" w:rsidRDefault="00072314" w:rsidP="001D18E6">
            <w:r w:rsidRPr="000F4E8B">
              <w:t>REQ_xyz</w:t>
            </w:r>
          </w:p>
        </w:tc>
        <w:tc>
          <w:tcPr>
            <w:tcW w:w="2958" w:type="dxa"/>
          </w:tcPr>
          <w:p w14:paraId="4620CF1D" w14:textId="77777777" w:rsidR="00072314" w:rsidRPr="000F4E8B" w:rsidRDefault="00072314" w:rsidP="001D18E6"/>
        </w:tc>
      </w:tr>
      <w:tr w:rsidR="00072314" w14:paraId="3F81D27F" w14:textId="77777777" w:rsidTr="001D18E6">
        <w:tc>
          <w:tcPr>
            <w:tcW w:w="1934" w:type="dxa"/>
          </w:tcPr>
          <w:p w14:paraId="3997EBD0" w14:textId="77777777" w:rsidR="00072314" w:rsidRPr="000F4E8B" w:rsidRDefault="00072314" w:rsidP="001D18E6">
            <w:r w:rsidRPr="000F4E8B">
              <w:t>--</w:t>
            </w:r>
          </w:p>
        </w:tc>
        <w:tc>
          <w:tcPr>
            <w:tcW w:w="2177" w:type="dxa"/>
          </w:tcPr>
          <w:p w14:paraId="143E5592" w14:textId="77777777" w:rsidR="00072314" w:rsidRPr="000F4E8B" w:rsidRDefault="00072314" w:rsidP="001D18E6"/>
        </w:tc>
        <w:sdt>
          <w:sdtPr>
            <w:alias w:val="Modification"/>
            <w:tag w:val="Modification"/>
            <w:id w:val="-66007771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6656EB2" w14:textId="77777777" w:rsidR="00072314" w:rsidRPr="000F4E8B" w:rsidRDefault="00072314" w:rsidP="001D18E6">
                <w:r w:rsidRPr="000F4E8B">
                  <w:t>Added</w:t>
                </w:r>
              </w:p>
            </w:tc>
          </w:sdtContent>
        </w:sdt>
        <w:tc>
          <w:tcPr>
            <w:tcW w:w="1712" w:type="dxa"/>
          </w:tcPr>
          <w:p w14:paraId="09A324E1" w14:textId="77777777" w:rsidR="00072314" w:rsidRPr="000F4E8B" w:rsidRDefault="00072314" w:rsidP="001D18E6">
            <w:r w:rsidRPr="000F4E8B">
              <w:t>REQ_123</w:t>
            </w:r>
          </w:p>
        </w:tc>
        <w:tc>
          <w:tcPr>
            <w:tcW w:w="2958" w:type="dxa"/>
          </w:tcPr>
          <w:p w14:paraId="52CA8CA1" w14:textId="77777777" w:rsidR="00072314" w:rsidRPr="000F4E8B" w:rsidRDefault="00072314" w:rsidP="001D18E6"/>
        </w:tc>
      </w:tr>
    </w:tbl>
    <w:p w14:paraId="727530C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4DCDF3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CE00010" w14:textId="77777777" w:rsidTr="001D18E6">
        <w:tc>
          <w:tcPr>
            <w:tcW w:w="1838" w:type="dxa"/>
            <w:shd w:val="clear" w:color="auto" w:fill="D9D9D9" w:themeFill="background1" w:themeFillShade="D9"/>
          </w:tcPr>
          <w:p w14:paraId="786C1F50" w14:textId="77777777" w:rsidR="00072314" w:rsidRDefault="00072314" w:rsidP="001D18E6">
            <w:pPr>
              <w:rPr>
                <w:b/>
              </w:rPr>
            </w:pPr>
            <w:r w:rsidRPr="00AF169D">
              <w:rPr>
                <w:b/>
              </w:rPr>
              <w:t>Requirement ID</w:t>
            </w:r>
          </w:p>
          <w:p w14:paraId="66FA3433"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27B17759"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5E3C5D9C" w14:textId="77777777" w:rsidR="00072314" w:rsidRPr="00AF169D" w:rsidRDefault="00072314" w:rsidP="001D18E6">
            <w:pPr>
              <w:rPr>
                <w:b/>
              </w:rPr>
            </w:pPr>
            <w:r>
              <w:rPr>
                <w:b/>
              </w:rPr>
              <w:t>Comment</w:t>
            </w:r>
          </w:p>
        </w:tc>
      </w:tr>
      <w:tr w:rsidR="00072314" w14:paraId="4D9A2ED3" w14:textId="77777777" w:rsidTr="001D18E6">
        <w:tc>
          <w:tcPr>
            <w:tcW w:w="1838" w:type="dxa"/>
          </w:tcPr>
          <w:p w14:paraId="486F5036" w14:textId="77777777" w:rsidR="00072314" w:rsidRDefault="00072314" w:rsidP="001D18E6"/>
        </w:tc>
        <w:tc>
          <w:tcPr>
            <w:tcW w:w="4253" w:type="dxa"/>
          </w:tcPr>
          <w:p w14:paraId="7164FEC2" w14:textId="77777777" w:rsidR="00072314" w:rsidRDefault="00072314" w:rsidP="001D18E6"/>
        </w:tc>
        <w:tc>
          <w:tcPr>
            <w:tcW w:w="4110" w:type="dxa"/>
          </w:tcPr>
          <w:p w14:paraId="4A8E3BD5" w14:textId="77777777" w:rsidR="00072314" w:rsidRDefault="00072314" w:rsidP="001D18E6"/>
        </w:tc>
      </w:tr>
      <w:tr w:rsidR="00072314" w14:paraId="0BFEE5DA" w14:textId="77777777" w:rsidTr="001D18E6">
        <w:tc>
          <w:tcPr>
            <w:tcW w:w="1838" w:type="dxa"/>
          </w:tcPr>
          <w:p w14:paraId="2F032354" w14:textId="77777777" w:rsidR="00072314" w:rsidRDefault="00072314" w:rsidP="001D18E6"/>
        </w:tc>
        <w:tc>
          <w:tcPr>
            <w:tcW w:w="4253" w:type="dxa"/>
          </w:tcPr>
          <w:p w14:paraId="266F1CB7" w14:textId="77777777" w:rsidR="00072314" w:rsidRDefault="00072314" w:rsidP="001D18E6"/>
        </w:tc>
        <w:tc>
          <w:tcPr>
            <w:tcW w:w="4110" w:type="dxa"/>
          </w:tcPr>
          <w:p w14:paraId="0FAD7219" w14:textId="77777777" w:rsidR="00072314" w:rsidRDefault="00072314" w:rsidP="001D18E6"/>
        </w:tc>
      </w:tr>
      <w:tr w:rsidR="00072314" w14:paraId="6D6C3A32" w14:textId="77777777" w:rsidTr="001D18E6">
        <w:tc>
          <w:tcPr>
            <w:tcW w:w="1838" w:type="dxa"/>
          </w:tcPr>
          <w:p w14:paraId="4CC49B96" w14:textId="77777777" w:rsidR="00072314" w:rsidRDefault="00072314" w:rsidP="001D18E6">
            <w:r>
              <w:t>…</w:t>
            </w:r>
          </w:p>
        </w:tc>
        <w:tc>
          <w:tcPr>
            <w:tcW w:w="4253" w:type="dxa"/>
          </w:tcPr>
          <w:p w14:paraId="2D919698" w14:textId="77777777" w:rsidR="00072314" w:rsidRDefault="00072314" w:rsidP="001D18E6"/>
        </w:tc>
        <w:tc>
          <w:tcPr>
            <w:tcW w:w="4110" w:type="dxa"/>
          </w:tcPr>
          <w:p w14:paraId="454B1B89" w14:textId="77777777" w:rsidR="00072314" w:rsidRDefault="00072314" w:rsidP="001D18E6"/>
        </w:tc>
      </w:tr>
    </w:tbl>
    <w:p w14:paraId="6C0191C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42D584" w14:textId="77777777" w:rsidR="00072314" w:rsidRDefault="00072314" w:rsidP="00072314"/>
    <w:p w14:paraId="0605E86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B224F1" w14:textId="77777777" w:rsidR="001C5864" w:rsidRPr="0017445F" w:rsidRDefault="001C5864" w:rsidP="001C5864">
      <w:pPr>
        <w:pStyle w:val="RERequirement"/>
        <w:shd w:val="clear" w:color="auto" w:fill="F2F2F2" w:themeFill="background1" w:themeFillShade="F2"/>
      </w:pPr>
      <w:r>
        <w:t xml:space="preserve"> Check Cooling Conditions</w:t>
      </w:r>
    </w:p>
    <w:p w14:paraId="6C4003BF" w14:textId="77777777" w:rsidR="001C5864" w:rsidRDefault="001C5864" w:rsidP="001C5864">
      <w:pPr>
        <w:rPr>
          <w:rFonts w:cs="Arial"/>
        </w:rPr>
      </w:pPr>
      <w:r>
        <w:rPr>
          <w:rFonts w:cs="Arial"/>
        </w:rPr>
        <w:t xml:space="preserve">When the HPCM module is awakened, it shall check signals "Cabn_Amb_Te_Actl", "AirAmb_Te_Actl", and "HV_Amb_Te_Actl" and if cooling is needed retrieve  signals "FANON", "FANONAC", "NONE" or "FANOFF"  </w:t>
      </w:r>
    </w:p>
    <w:p w14:paraId="6EDC9A30" w14:textId="77777777" w:rsidR="001C5864" w:rsidRDefault="001C5864" w:rsidP="001C5864"/>
    <w:p w14:paraId="2014218B" w14:textId="77777777" w:rsidR="001C5864" w:rsidRPr="00287D2F" w:rsidRDefault="001C5864" w:rsidP="001C5864">
      <w:pPr>
        <w:rPr>
          <w:rFonts w:cs="Arial"/>
        </w:rPr>
      </w:pPr>
      <w:r>
        <w:rPr>
          <w:rFonts w:cs="Arial"/>
        </w:rPr>
        <w:t>Satisfied by</w:t>
      </w:r>
      <w:r w:rsidRPr="00287D2F">
        <w:rPr>
          <w:rFonts w:cs="Arial"/>
        </w:rPr>
        <w:t>:</w:t>
      </w:r>
    </w:p>
    <w:p w14:paraId="3F579FF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F9FE79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Cabin and Battery Temperatures</w:t>
      </w:r>
    </w:p>
    <w:p w14:paraId="5483B2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5B51257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11501D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6E9D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07BA4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48C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21925" w14:textId="77777777" w:rsidR="0009168A" w:rsidRDefault="0009168A"/>
        </w:tc>
      </w:tr>
      <w:tr w:rsidR="007A24FC" w:rsidRPr="00B3499B" w14:paraId="5EACBA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8A57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13A0B" w14:textId="77777777" w:rsidR="0009168A" w:rsidRDefault="0009168A"/>
        </w:tc>
      </w:tr>
      <w:tr w:rsidR="007A24FC" w:rsidRPr="00B3499B" w14:paraId="26B57C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798A6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F1C83" w14:textId="77777777" w:rsidR="0009168A" w:rsidRDefault="0009168A"/>
        </w:tc>
      </w:tr>
      <w:tr w:rsidR="007A24FC" w:rsidRPr="00B3499B" w14:paraId="10C356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8C2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E9EC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E3C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E0A7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0E400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4E20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F57B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CA464E" wp14:editId="3AF7D0C3">
                  <wp:extent cx="152400" cy="152400"/>
                  <wp:effectExtent l="0" t="0" r="0" b="0"/>
                  <wp:docPr id="23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0605046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010AC0B" wp14:editId="2AA50EB8">
                  <wp:extent cx="152400" cy="152400"/>
                  <wp:effectExtent l="0" t="0" r="0" b="0"/>
                  <wp:docPr id="23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and AC Operation Conditions</w:t>
            </w:r>
          </w:p>
          <w:p w14:paraId="09861C0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3271D4" wp14:editId="3F458258">
                  <wp:extent cx="152400" cy="152400"/>
                  <wp:effectExtent l="0" t="0" r="0" b="0"/>
                  <wp:docPr id="23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p w14:paraId="78ED74F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A649E0" wp14:editId="4E6D0365">
                  <wp:extent cx="152400" cy="152400"/>
                  <wp:effectExtent l="0" t="0" r="0" b="0"/>
                  <wp:docPr id="23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48ACBA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281E8B" wp14:editId="6928A711">
                  <wp:extent cx="152400" cy="152400"/>
                  <wp:effectExtent l="0" t="0" r="0" b="0"/>
                  <wp:docPr id="24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258E499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9E1895" wp14:editId="6721EB10">
                  <wp:extent cx="152400" cy="152400"/>
                  <wp:effectExtent l="0" t="0" r="0" b="0"/>
                  <wp:docPr id="24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and AC Cooling Request</w:t>
            </w:r>
          </w:p>
          <w:p w14:paraId="5EAACD5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B43A3F9" wp14:editId="0CF65529">
                  <wp:extent cx="152400" cy="152400"/>
                  <wp:effectExtent l="0" t="0" r="0" b="0"/>
                  <wp:docPr id="24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59959E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2DC73B" wp14:editId="34410B42">
                  <wp:extent cx="152400" cy="152400"/>
                  <wp:effectExtent l="0" t="0" r="0" b="0"/>
                  <wp:docPr id="24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E8278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4046AB" w14:textId="77777777" w:rsidR="0009168A" w:rsidRDefault="0009168A"/>
        </w:tc>
      </w:tr>
      <w:tr w:rsidR="007A24FC" w:rsidRPr="00B3499B" w14:paraId="28E75E2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3CE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28089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F46E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0CE7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E437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EEC9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074EF8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14F82E" w14:textId="77777777" w:rsidR="007A24FC" w:rsidRPr="00B3499B" w:rsidRDefault="00DC7E29" w:rsidP="009737DA">
            <w:pPr>
              <w:rPr>
                <w:rFonts w:cs="Arial"/>
                <w:bCs/>
                <w:color w:val="808080" w:themeColor="background1" w:themeShade="80"/>
                <w:sz w:val="16"/>
                <w:szCs w:val="14"/>
              </w:rPr>
            </w:pPr>
            <w:hyperlink r:id="rId1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81E50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B77E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16EB6E" w14:textId="77777777" w:rsidR="007A24FC" w:rsidRDefault="007A24FC" w:rsidP="001C5864">
      <w:pPr>
        <w:rPr>
          <w:rFonts w:cs="Arial"/>
        </w:rPr>
      </w:pPr>
    </w:p>
    <w:p w14:paraId="1752DACB" w14:textId="77777777" w:rsidR="0047267C" w:rsidRDefault="0047267C" w:rsidP="001C5864">
      <w:pPr>
        <w:rPr>
          <w:rFonts w:cs="Arial"/>
        </w:rPr>
      </w:pPr>
    </w:p>
    <w:p w14:paraId="60A04CB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E59C13D" wp14:editId="145707F8">
            <wp:extent cx="152400" cy="152400"/>
            <wp:effectExtent l="0" t="0" r="0" b="0"/>
            <wp:docPr id="24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Cooling Request</w:t>
      </w:r>
    </w:p>
    <w:p w14:paraId="00AC512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DB1962F" w14:textId="77777777" w:rsidR="00072314" w:rsidRPr="003B799F" w:rsidRDefault="00072314" w:rsidP="00072314"/>
    <w:p w14:paraId="50DB8D8C" w14:textId="77777777" w:rsidR="00072314" w:rsidRDefault="00072314" w:rsidP="00072314">
      <w:pPr>
        <w:pStyle w:val="Heading6"/>
        <w:keepNext w:val="0"/>
        <w:tabs>
          <w:tab w:val="clear" w:pos="900"/>
          <w:tab w:val="left" w:pos="709"/>
        </w:tabs>
        <w:spacing w:before="240"/>
        <w:rPr>
          <w:lang w:val="en-GB"/>
        </w:rPr>
      </w:pPr>
      <w:r>
        <w:rPr>
          <w:lang w:val="en-GB"/>
        </w:rPr>
        <w:t>Inputs</w:t>
      </w:r>
    </w:p>
    <w:p w14:paraId="11D21EA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994F0B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E007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A9956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325E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2A46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8E85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5456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4D31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E33F70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41D21D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94C5D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75F4A9"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537DC67" w14:textId="77777777" w:rsidR="0046438F" w:rsidRPr="00740CDD" w:rsidRDefault="0046438F" w:rsidP="00927ADC">
            <w:pPr>
              <w:pStyle w:val="VelocityScript"/>
              <w:rPr>
                <w:color w:val="00B0F0"/>
              </w:rPr>
            </w:pPr>
          </w:p>
          <w:p w14:paraId="4B0F0933" w14:textId="77777777" w:rsidR="004C0655" w:rsidRPr="007215C5" w:rsidRDefault="004C0655" w:rsidP="004F0393">
            <w:pPr>
              <w:pStyle w:val="VelocityScript"/>
            </w:pPr>
          </w:p>
          <w:p w14:paraId="1AE0C2B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99DFFC"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29EAA" w14:textId="77777777" w:rsidR="00C84B54" w:rsidRDefault="00C84B54" w:rsidP="00090710">
            <w:pPr>
              <w:pStyle w:val="VelocityScript"/>
            </w:pPr>
          </w:p>
          <w:p w14:paraId="45FDAA9C" w14:textId="77777777" w:rsidR="00C84B54" w:rsidRDefault="00C84B54" w:rsidP="00090710">
            <w:pPr>
              <w:pStyle w:val="VelocityScript"/>
            </w:pPr>
          </w:p>
          <w:p w14:paraId="2F870E1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3580D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9DBB08" w14:textId="77777777" w:rsidR="0009168A" w:rsidRDefault="0009168A"/>
        </w:tc>
      </w:tr>
      <w:tr w:rsidR="00EB31D7" w:rsidRPr="00B3499B" w14:paraId="0F251E0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A6DE6F" w14:textId="77777777" w:rsidR="00EB31D7" w:rsidRPr="00B3499B" w:rsidRDefault="00DC7E29" w:rsidP="00236BAE">
            <w:pPr>
              <w:rPr>
                <w:rFonts w:cs="Arial"/>
                <w:bCs/>
                <w:color w:val="808080" w:themeColor="background1" w:themeShade="80"/>
                <w:sz w:val="16"/>
                <w:szCs w:val="14"/>
              </w:rPr>
            </w:pPr>
            <w:hyperlink r:id="rId12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0392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DEF6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FDB89A"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Cooling Request</w:t>
      </w:r>
    </w:p>
    <w:p w14:paraId="299FBF6B" w14:textId="77777777" w:rsidR="008C50D1" w:rsidRPr="00E23282" w:rsidRDefault="008C50D1" w:rsidP="00072314"/>
    <w:p w14:paraId="707F2CA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9E213F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691246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57F4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91764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F750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9DBC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0036E"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0730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95B6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234A7D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59A517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6FDA9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B213C3A"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05105C76" w14:textId="77777777" w:rsidR="0046438F" w:rsidRPr="00740CDD" w:rsidRDefault="0046438F" w:rsidP="00D60C45">
            <w:pPr>
              <w:pStyle w:val="VelocityScript"/>
              <w:rPr>
                <w:color w:val="00B0F0"/>
              </w:rPr>
            </w:pPr>
          </w:p>
          <w:p w14:paraId="5FB7BC35" w14:textId="77777777" w:rsidR="007215C5" w:rsidRPr="00D60C45" w:rsidRDefault="007215C5" w:rsidP="00CA24CE">
            <w:pPr>
              <w:rPr>
                <w:rFonts w:cs="Arial"/>
                <w:color w:val="000000" w:themeColor="text1"/>
                <w:sz w:val="16"/>
                <w:szCs w:val="14"/>
                <w:lang w:val="en-GB"/>
              </w:rPr>
            </w:pPr>
          </w:p>
          <w:p w14:paraId="26BC36F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46E6E"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625D323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D953F" w14:textId="77777777" w:rsidR="0038251F" w:rsidRPr="0038251F" w:rsidRDefault="00143E70" w:rsidP="0038251F">
            <w:pPr>
              <w:pStyle w:val="VelocityScript"/>
              <w:rPr>
                <w:color w:val="00B0F0"/>
                <w:sz w:val="16"/>
              </w:rPr>
            </w:pPr>
            <w:r w:rsidRPr="0038251F">
              <w:rPr>
                <w:color w:val="00B0F0"/>
                <w:sz w:val="16"/>
              </w:rPr>
              <w:t xml:space="preserve"> </w:t>
            </w:r>
          </w:p>
          <w:p w14:paraId="1D335D1E" w14:textId="77777777" w:rsidR="00C84B54" w:rsidRDefault="00C84B54" w:rsidP="00B31A0E">
            <w:pPr>
              <w:pStyle w:val="VelocityScript"/>
            </w:pPr>
          </w:p>
          <w:p w14:paraId="56880976" w14:textId="77777777" w:rsidR="00C84B54" w:rsidRDefault="00C84B54" w:rsidP="00B31A0E">
            <w:pPr>
              <w:pStyle w:val="VelocityScript"/>
            </w:pPr>
          </w:p>
          <w:p w14:paraId="3BDFCB3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848EB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630A98" w14:textId="77777777" w:rsidR="0009168A" w:rsidRDefault="0009168A"/>
        </w:tc>
      </w:tr>
      <w:tr w:rsidR="00CA24CE" w:rsidRPr="00B3499B" w14:paraId="5ACE719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34F4B" w14:textId="77777777" w:rsidR="00CA24CE" w:rsidRPr="00B3499B" w:rsidRDefault="00DC7E29" w:rsidP="00CA24CE">
            <w:pPr>
              <w:rPr>
                <w:rFonts w:cs="Arial"/>
                <w:bCs/>
                <w:color w:val="808080" w:themeColor="background1" w:themeShade="80"/>
                <w:sz w:val="16"/>
                <w:szCs w:val="14"/>
              </w:rPr>
            </w:pPr>
            <w:hyperlink r:id="rId12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75B1D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3299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E7DC5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Cooling Request</w:t>
      </w:r>
    </w:p>
    <w:p w14:paraId="25FC911B" w14:textId="77777777" w:rsidR="00072314" w:rsidRPr="00612064" w:rsidRDefault="00072314" w:rsidP="00072314">
      <w:pPr>
        <w:spacing w:before="20"/>
        <w:rPr>
          <w:vanish/>
        </w:rPr>
      </w:pPr>
    </w:p>
    <w:p w14:paraId="655785AF" w14:textId="77777777" w:rsidR="00072314" w:rsidRDefault="00072314" w:rsidP="00072314">
      <w:pPr>
        <w:pStyle w:val="Heading6"/>
        <w:keepNext w:val="0"/>
        <w:tabs>
          <w:tab w:val="clear" w:pos="900"/>
          <w:tab w:val="left" w:pos="709"/>
        </w:tabs>
        <w:spacing w:before="240"/>
      </w:pPr>
      <w:r>
        <w:t>Parameters</w:t>
      </w:r>
    </w:p>
    <w:p w14:paraId="69B0725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FC89353" w14:textId="77777777" w:rsidTr="001D18E6">
        <w:trPr>
          <w:trHeight w:val="161"/>
        </w:trPr>
        <w:tc>
          <w:tcPr>
            <w:tcW w:w="1838" w:type="dxa"/>
            <w:shd w:val="clear" w:color="auto" w:fill="D9D9D9" w:themeFill="background1" w:themeFillShade="D9"/>
            <w:noWrap/>
            <w:hideMark/>
          </w:tcPr>
          <w:p w14:paraId="311FB02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B495C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E2476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D969D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3BF5FB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A639FF1" w14:textId="77777777" w:rsidTr="001D18E6">
        <w:trPr>
          <w:trHeight w:val="70"/>
        </w:trPr>
        <w:tc>
          <w:tcPr>
            <w:tcW w:w="1838" w:type="dxa"/>
            <w:noWrap/>
          </w:tcPr>
          <w:p w14:paraId="2CC8C3C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0C517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9EDCD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463577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58BC37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8917D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C1AA548" w14:textId="77777777" w:rsidTr="001D18E6">
        <w:trPr>
          <w:trHeight w:val="71"/>
        </w:trPr>
        <w:tc>
          <w:tcPr>
            <w:tcW w:w="1838" w:type="dxa"/>
            <w:noWrap/>
          </w:tcPr>
          <w:p w14:paraId="1AFBB36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51F0C07" w14:textId="77777777" w:rsidR="00072314" w:rsidRPr="00D14691" w:rsidRDefault="00072314" w:rsidP="001D18E6">
            <w:pPr>
              <w:rPr>
                <w:color w:val="000000" w:themeColor="text1"/>
              </w:rPr>
            </w:pPr>
          </w:p>
        </w:tc>
        <w:tc>
          <w:tcPr>
            <w:tcW w:w="1701" w:type="dxa"/>
          </w:tcPr>
          <w:p w14:paraId="531D418F" w14:textId="77777777" w:rsidR="00072314" w:rsidRPr="00D14691" w:rsidRDefault="00072314" w:rsidP="001D18E6">
            <w:pPr>
              <w:rPr>
                <w:color w:val="000000" w:themeColor="text1"/>
              </w:rPr>
            </w:pPr>
          </w:p>
        </w:tc>
        <w:tc>
          <w:tcPr>
            <w:tcW w:w="1417" w:type="dxa"/>
            <w:noWrap/>
          </w:tcPr>
          <w:p w14:paraId="2468DCB3" w14:textId="77777777" w:rsidR="00072314" w:rsidRPr="00D14691" w:rsidRDefault="00072314" w:rsidP="001D18E6">
            <w:pPr>
              <w:rPr>
                <w:color w:val="000000" w:themeColor="text1"/>
              </w:rPr>
            </w:pPr>
          </w:p>
        </w:tc>
        <w:tc>
          <w:tcPr>
            <w:tcW w:w="3402" w:type="dxa"/>
          </w:tcPr>
          <w:p w14:paraId="65E77905" w14:textId="77777777" w:rsidR="00072314" w:rsidRPr="00D14691" w:rsidRDefault="00072314" w:rsidP="001D18E6">
            <w:pPr>
              <w:rPr>
                <w:color w:val="000000" w:themeColor="text1"/>
              </w:rPr>
            </w:pPr>
          </w:p>
        </w:tc>
      </w:tr>
    </w:tbl>
    <w:p w14:paraId="2543ADA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06981C3" w14:textId="77777777" w:rsidR="003678EC" w:rsidRPr="003678EC" w:rsidRDefault="003678EC" w:rsidP="003678EC">
      <w:pPr>
        <w:rPr>
          <w:lang w:val="en-GB"/>
        </w:rPr>
      </w:pPr>
    </w:p>
    <w:p w14:paraId="5AA3E21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266F4A" w14:textId="77777777" w:rsidR="00072314" w:rsidRPr="003225C9" w:rsidRDefault="00072314" w:rsidP="00072314">
      <w:pPr>
        <w:tabs>
          <w:tab w:val="left" w:pos="284"/>
          <w:tab w:val="left" w:pos="851"/>
        </w:tabs>
      </w:pPr>
    </w:p>
    <w:p w14:paraId="4988544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E16254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DA76199" w14:textId="77777777" w:rsidTr="001D18E6">
        <w:tc>
          <w:tcPr>
            <w:tcW w:w="1934" w:type="dxa"/>
            <w:shd w:val="clear" w:color="auto" w:fill="D9D9D9" w:themeFill="background1" w:themeFillShade="D9"/>
          </w:tcPr>
          <w:p w14:paraId="02A1B7F8" w14:textId="77777777" w:rsidR="00072314" w:rsidRDefault="00072314" w:rsidP="001D18E6">
            <w:pPr>
              <w:rPr>
                <w:b/>
              </w:rPr>
            </w:pPr>
            <w:r w:rsidRPr="00AF169D">
              <w:rPr>
                <w:b/>
              </w:rPr>
              <w:t>Requirement ID</w:t>
            </w:r>
          </w:p>
          <w:p w14:paraId="111B530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04CF44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3445C9B" w14:textId="77777777" w:rsidR="00072314" w:rsidRDefault="00072314" w:rsidP="001D18E6">
            <w:pPr>
              <w:rPr>
                <w:b/>
              </w:rPr>
            </w:pPr>
            <w:r>
              <w:rPr>
                <w:b/>
              </w:rPr>
              <w:t>Modification</w:t>
            </w:r>
          </w:p>
        </w:tc>
        <w:tc>
          <w:tcPr>
            <w:tcW w:w="1712" w:type="dxa"/>
            <w:shd w:val="clear" w:color="auto" w:fill="D9D9D9" w:themeFill="background1" w:themeFillShade="D9"/>
          </w:tcPr>
          <w:p w14:paraId="70A14FBE" w14:textId="77777777" w:rsidR="00072314" w:rsidRDefault="00072314" w:rsidP="001D18E6">
            <w:pPr>
              <w:rPr>
                <w:b/>
              </w:rPr>
            </w:pPr>
            <w:r w:rsidRPr="00AF169D">
              <w:rPr>
                <w:b/>
              </w:rPr>
              <w:t xml:space="preserve">Requirement </w:t>
            </w:r>
            <w:r>
              <w:rPr>
                <w:b/>
              </w:rPr>
              <w:t>ID</w:t>
            </w:r>
          </w:p>
          <w:p w14:paraId="777D170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4E91A6C" w14:textId="77777777" w:rsidR="00072314" w:rsidRPr="00AF169D" w:rsidRDefault="00072314" w:rsidP="001D18E6">
            <w:pPr>
              <w:rPr>
                <w:b/>
              </w:rPr>
            </w:pPr>
            <w:r>
              <w:rPr>
                <w:b/>
              </w:rPr>
              <w:t>Comment</w:t>
            </w:r>
          </w:p>
        </w:tc>
      </w:tr>
      <w:tr w:rsidR="00072314" w14:paraId="4F71001C" w14:textId="77777777" w:rsidTr="001D18E6">
        <w:tc>
          <w:tcPr>
            <w:tcW w:w="1934" w:type="dxa"/>
          </w:tcPr>
          <w:p w14:paraId="2958058C" w14:textId="77777777" w:rsidR="00072314" w:rsidRPr="000F4E8B" w:rsidRDefault="00072314" w:rsidP="001D18E6">
            <w:r w:rsidRPr="000F4E8B">
              <w:t>REQ_abc</w:t>
            </w:r>
          </w:p>
        </w:tc>
        <w:tc>
          <w:tcPr>
            <w:tcW w:w="2177" w:type="dxa"/>
          </w:tcPr>
          <w:p w14:paraId="30D992F8" w14:textId="77777777" w:rsidR="00072314" w:rsidRPr="000F4E8B" w:rsidRDefault="00072314" w:rsidP="001D18E6"/>
        </w:tc>
        <w:sdt>
          <w:sdtPr>
            <w:alias w:val="Modification"/>
            <w:tag w:val="Modification"/>
            <w:id w:val="-16496630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5E7F608" w14:textId="77777777" w:rsidR="00072314" w:rsidRPr="000F4E8B" w:rsidRDefault="00072314" w:rsidP="001D18E6">
                <w:r w:rsidRPr="000F4E8B">
                  <w:t>Removed</w:t>
                </w:r>
              </w:p>
            </w:tc>
          </w:sdtContent>
        </w:sdt>
        <w:tc>
          <w:tcPr>
            <w:tcW w:w="1712" w:type="dxa"/>
          </w:tcPr>
          <w:p w14:paraId="727D4895" w14:textId="77777777" w:rsidR="00072314" w:rsidRPr="000F4E8B" w:rsidRDefault="00072314" w:rsidP="001D18E6">
            <w:r w:rsidRPr="000F4E8B">
              <w:t>--</w:t>
            </w:r>
          </w:p>
        </w:tc>
        <w:tc>
          <w:tcPr>
            <w:tcW w:w="2958" w:type="dxa"/>
          </w:tcPr>
          <w:p w14:paraId="4B56791C" w14:textId="77777777" w:rsidR="00072314" w:rsidRPr="000F4E8B" w:rsidRDefault="00072314" w:rsidP="001D18E6"/>
        </w:tc>
      </w:tr>
      <w:tr w:rsidR="00072314" w14:paraId="52F939AE" w14:textId="77777777" w:rsidTr="001D18E6">
        <w:tc>
          <w:tcPr>
            <w:tcW w:w="1934" w:type="dxa"/>
          </w:tcPr>
          <w:p w14:paraId="3D1E2350" w14:textId="77777777" w:rsidR="00072314" w:rsidRPr="000F4E8B" w:rsidRDefault="00072314" w:rsidP="001D18E6">
            <w:r w:rsidRPr="000F4E8B">
              <w:t>REQ_def</w:t>
            </w:r>
          </w:p>
        </w:tc>
        <w:tc>
          <w:tcPr>
            <w:tcW w:w="2177" w:type="dxa"/>
          </w:tcPr>
          <w:p w14:paraId="483D988B" w14:textId="77777777" w:rsidR="00072314" w:rsidRPr="000F4E8B" w:rsidRDefault="00072314" w:rsidP="001D18E6"/>
        </w:tc>
        <w:sdt>
          <w:sdtPr>
            <w:alias w:val="Modification"/>
            <w:tag w:val="Modification"/>
            <w:id w:val="44727703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E11D639" w14:textId="77777777" w:rsidR="00072314" w:rsidRPr="000F4E8B" w:rsidRDefault="00072314" w:rsidP="001D18E6">
                <w:r w:rsidRPr="000F4E8B">
                  <w:t>Replaced</w:t>
                </w:r>
              </w:p>
            </w:tc>
          </w:sdtContent>
        </w:sdt>
        <w:tc>
          <w:tcPr>
            <w:tcW w:w="1712" w:type="dxa"/>
          </w:tcPr>
          <w:p w14:paraId="64476F8E" w14:textId="77777777" w:rsidR="00072314" w:rsidRPr="000F4E8B" w:rsidRDefault="00072314" w:rsidP="001D18E6">
            <w:r w:rsidRPr="000F4E8B">
              <w:t>REQ_xyz</w:t>
            </w:r>
          </w:p>
        </w:tc>
        <w:tc>
          <w:tcPr>
            <w:tcW w:w="2958" w:type="dxa"/>
          </w:tcPr>
          <w:p w14:paraId="238F7E9E" w14:textId="77777777" w:rsidR="00072314" w:rsidRPr="000F4E8B" w:rsidRDefault="00072314" w:rsidP="001D18E6"/>
        </w:tc>
      </w:tr>
      <w:tr w:rsidR="00072314" w14:paraId="63223DCB" w14:textId="77777777" w:rsidTr="001D18E6">
        <w:tc>
          <w:tcPr>
            <w:tcW w:w="1934" w:type="dxa"/>
          </w:tcPr>
          <w:p w14:paraId="3E26B096" w14:textId="77777777" w:rsidR="00072314" w:rsidRPr="000F4E8B" w:rsidRDefault="00072314" w:rsidP="001D18E6">
            <w:r w:rsidRPr="000F4E8B">
              <w:t>--</w:t>
            </w:r>
          </w:p>
        </w:tc>
        <w:tc>
          <w:tcPr>
            <w:tcW w:w="2177" w:type="dxa"/>
          </w:tcPr>
          <w:p w14:paraId="6D51454E" w14:textId="77777777" w:rsidR="00072314" w:rsidRPr="000F4E8B" w:rsidRDefault="00072314" w:rsidP="001D18E6"/>
        </w:tc>
        <w:sdt>
          <w:sdtPr>
            <w:alias w:val="Modification"/>
            <w:tag w:val="Modification"/>
            <w:id w:val="-80269358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1DCA0DE" w14:textId="77777777" w:rsidR="00072314" w:rsidRPr="000F4E8B" w:rsidRDefault="00072314" w:rsidP="001D18E6">
                <w:r w:rsidRPr="000F4E8B">
                  <w:t>Added</w:t>
                </w:r>
              </w:p>
            </w:tc>
          </w:sdtContent>
        </w:sdt>
        <w:tc>
          <w:tcPr>
            <w:tcW w:w="1712" w:type="dxa"/>
          </w:tcPr>
          <w:p w14:paraId="03BCA4C9" w14:textId="77777777" w:rsidR="00072314" w:rsidRPr="000F4E8B" w:rsidRDefault="00072314" w:rsidP="001D18E6">
            <w:r w:rsidRPr="000F4E8B">
              <w:t>REQ_123</w:t>
            </w:r>
          </w:p>
        </w:tc>
        <w:tc>
          <w:tcPr>
            <w:tcW w:w="2958" w:type="dxa"/>
          </w:tcPr>
          <w:p w14:paraId="770A59C1" w14:textId="77777777" w:rsidR="00072314" w:rsidRPr="000F4E8B" w:rsidRDefault="00072314" w:rsidP="001D18E6"/>
        </w:tc>
      </w:tr>
    </w:tbl>
    <w:p w14:paraId="33A9782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74319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786C8D0" w14:textId="77777777" w:rsidTr="001D18E6">
        <w:tc>
          <w:tcPr>
            <w:tcW w:w="1838" w:type="dxa"/>
            <w:shd w:val="clear" w:color="auto" w:fill="D9D9D9" w:themeFill="background1" w:themeFillShade="D9"/>
          </w:tcPr>
          <w:p w14:paraId="0FA010A8" w14:textId="77777777" w:rsidR="00072314" w:rsidRDefault="00072314" w:rsidP="001D18E6">
            <w:pPr>
              <w:rPr>
                <w:b/>
              </w:rPr>
            </w:pPr>
            <w:r w:rsidRPr="00AF169D">
              <w:rPr>
                <w:b/>
              </w:rPr>
              <w:t>Requirement ID</w:t>
            </w:r>
          </w:p>
          <w:p w14:paraId="0AABAE7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751A06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82F1E6" w14:textId="77777777" w:rsidR="00072314" w:rsidRPr="00AF169D" w:rsidRDefault="00072314" w:rsidP="001D18E6">
            <w:pPr>
              <w:rPr>
                <w:b/>
              </w:rPr>
            </w:pPr>
            <w:r>
              <w:rPr>
                <w:b/>
              </w:rPr>
              <w:t>Comment</w:t>
            </w:r>
          </w:p>
        </w:tc>
      </w:tr>
      <w:tr w:rsidR="00072314" w14:paraId="6B1837E2" w14:textId="77777777" w:rsidTr="001D18E6">
        <w:tc>
          <w:tcPr>
            <w:tcW w:w="1838" w:type="dxa"/>
          </w:tcPr>
          <w:p w14:paraId="38D2BF9C" w14:textId="77777777" w:rsidR="00072314" w:rsidRDefault="00072314" w:rsidP="001D18E6"/>
        </w:tc>
        <w:tc>
          <w:tcPr>
            <w:tcW w:w="4253" w:type="dxa"/>
          </w:tcPr>
          <w:p w14:paraId="080D9AAB" w14:textId="77777777" w:rsidR="00072314" w:rsidRDefault="00072314" w:rsidP="001D18E6"/>
        </w:tc>
        <w:tc>
          <w:tcPr>
            <w:tcW w:w="4110" w:type="dxa"/>
          </w:tcPr>
          <w:p w14:paraId="0CF3412E" w14:textId="77777777" w:rsidR="00072314" w:rsidRDefault="00072314" w:rsidP="001D18E6"/>
        </w:tc>
      </w:tr>
      <w:tr w:rsidR="00072314" w14:paraId="55A92819" w14:textId="77777777" w:rsidTr="001D18E6">
        <w:tc>
          <w:tcPr>
            <w:tcW w:w="1838" w:type="dxa"/>
          </w:tcPr>
          <w:p w14:paraId="1B24BF75" w14:textId="77777777" w:rsidR="00072314" w:rsidRDefault="00072314" w:rsidP="001D18E6"/>
        </w:tc>
        <w:tc>
          <w:tcPr>
            <w:tcW w:w="4253" w:type="dxa"/>
          </w:tcPr>
          <w:p w14:paraId="6BD1A3C6" w14:textId="77777777" w:rsidR="00072314" w:rsidRDefault="00072314" w:rsidP="001D18E6"/>
        </w:tc>
        <w:tc>
          <w:tcPr>
            <w:tcW w:w="4110" w:type="dxa"/>
          </w:tcPr>
          <w:p w14:paraId="6484CC94" w14:textId="77777777" w:rsidR="00072314" w:rsidRDefault="00072314" w:rsidP="001D18E6"/>
        </w:tc>
      </w:tr>
      <w:tr w:rsidR="00072314" w14:paraId="73503761" w14:textId="77777777" w:rsidTr="001D18E6">
        <w:tc>
          <w:tcPr>
            <w:tcW w:w="1838" w:type="dxa"/>
          </w:tcPr>
          <w:p w14:paraId="55743B38" w14:textId="77777777" w:rsidR="00072314" w:rsidRDefault="00072314" w:rsidP="001D18E6">
            <w:r>
              <w:t>…</w:t>
            </w:r>
          </w:p>
        </w:tc>
        <w:tc>
          <w:tcPr>
            <w:tcW w:w="4253" w:type="dxa"/>
          </w:tcPr>
          <w:p w14:paraId="6710C203" w14:textId="77777777" w:rsidR="00072314" w:rsidRDefault="00072314" w:rsidP="001D18E6"/>
        </w:tc>
        <w:tc>
          <w:tcPr>
            <w:tcW w:w="4110" w:type="dxa"/>
          </w:tcPr>
          <w:p w14:paraId="08EFD1CC" w14:textId="77777777" w:rsidR="00072314" w:rsidRDefault="00072314" w:rsidP="001D18E6"/>
        </w:tc>
      </w:tr>
    </w:tbl>
    <w:p w14:paraId="67696DE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2A97BCC" w14:textId="77777777" w:rsidR="00072314" w:rsidRDefault="00072314" w:rsidP="00072314"/>
    <w:p w14:paraId="4AFF353F"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3BAAA08E" w14:textId="77777777" w:rsidR="001C5864" w:rsidRPr="0017445F" w:rsidRDefault="001C5864" w:rsidP="001C5864">
      <w:pPr>
        <w:pStyle w:val="RERequirement"/>
        <w:shd w:val="clear" w:color="auto" w:fill="F2F2F2" w:themeFill="background1" w:themeFillShade="F2"/>
      </w:pPr>
      <w:r>
        <w:t xml:space="preserve"> TMOS Run Condition 2</w:t>
      </w:r>
    </w:p>
    <w:p w14:paraId="1BDE4C4B"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3A219185" w14:textId="77777777" w:rsidR="001C5864" w:rsidRDefault="001C5864" w:rsidP="001C5864"/>
    <w:p w14:paraId="34D85E9A" w14:textId="77777777" w:rsidR="001C5864" w:rsidRPr="00287D2F" w:rsidRDefault="001C5864" w:rsidP="001C5864">
      <w:pPr>
        <w:rPr>
          <w:rFonts w:cs="Arial"/>
        </w:rPr>
      </w:pPr>
      <w:r>
        <w:rPr>
          <w:rFonts w:cs="Arial"/>
        </w:rPr>
        <w:t>Satisfied by</w:t>
      </w:r>
      <w:r w:rsidRPr="00287D2F">
        <w:rPr>
          <w:rFonts w:cs="Arial"/>
        </w:rPr>
        <w:t>:</w:t>
      </w:r>
    </w:p>
    <w:p w14:paraId="6BB2182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54903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092C785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0A11D2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68BD20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3A890A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AB4016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6ACFD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6F5D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A7DE1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0A966" w14:textId="77777777" w:rsidR="0009168A" w:rsidRDefault="0009168A"/>
        </w:tc>
      </w:tr>
      <w:tr w:rsidR="007A24FC" w:rsidRPr="00B3499B" w14:paraId="592418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7F6C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40658" w14:textId="77777777" w:rsidR="0009168A" w:rsidRDefault="0009168A"/>
        </w:tc>
      </w:tr>
      <w:tr w:rsidR="007A24FC" w:rsidRPr="00B3499B" w14:paraId="3A6306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4E78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388C6" w14:textId="77777777" w:rsidR="0009168A" w:rsidRDefault="0009168A"/>
        </w:tc>
      </w:tr>
      <w:tr w:rsidR="007A24FC" w:rsidRPr="00B3499B" w14:paraId="0CE7D6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D05A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E0D5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2954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49F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65B2B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B465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7225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D98185" wp14:editId="584AAFA5">
                  <wp:extent cx="152400" cy="152400"/>
                  <wp:effectExtent l="0" t="0" r="0" b="0"/>
                  <wp:docPr id="25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62D6B8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412F19" wp14:editId="13B8A9FA">
                  <wp:extent cx="152400" cy="152400"/>
                  <wp:effectExtent l="0" t="0" r="0" b="0"/>
                  <wp:docPr id="25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2E0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ED5823" w14:textId="77777777" w:rsidR="0009168A" w:rsidRDefault="0009168A"/>
        </w:tc>
      </w:tr>
      <w:tr w:rsidR="007A24FC" w:rsidRPr="00B3499B" w14:paraId="34A4D0C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1BAB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844B0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E475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4D17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4B23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D70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6CEC27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AD3B7" w14:textId="77777777" w:rsidR="007A24FC" w:rsidRPr="00B3499B" w:rsidRDefault="00DC7E29" w:rsidP="009737DA">
            <w:pPr>
              <w:rPr>
                <w:rFonts w:cs="Arial"/>
                <w:bCs/>
                <w:color w:val="808080" w:themeColor="background1" w:themeShade="80"/>
                <w:sz w:val="16"/>
                <w:szCs w:val="14"/>
              </w:rPr>
            </w:pPr>
            <w:hyperlink r:id="rId1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8D06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EFA66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070002" w14:textId="77777777" w:rsidR="007A24FC" w:rsidRDefault="007A24FC" w:rsidP="001C5864">
      <w:pPr>
        <w:rPr>
          <w:rFonts w:cs="Arial"/>
        </w:rPr>
      </w:pPr>
    </w:p>
    <w:p w14:paraId="38983015" w14:textId="77777777" w:rsidR="0047267C" w:rsidRDefault="0047267C" w:rsidP="001C5864">
      <w:pPr>
        <w:rPr>
          <w:rFonts w:cs="Arial"/>
        </w:rPr>
      </w:pPr>
    </w:p>
    <w:p w14:paraId="417969EC" w14:textId="77777777" w:rsidR="001C5864" w:rsidRPr="0017445F" w:rsidRDefault="001C5864" w:rsidP="001C5864">
      <w:pPr>
        <w:pStyle w:val="RERequirement"/>
        <w:shd w:val="clear" w:color="auto" w:fill="F2F2F2" w:themeFill="background1" w:themeFillShade="F2"/>
      </w:pPr>
      <w:r>
        <w:t xml:space="preserve"> TMOS Run Feedback</w:t>
      </w:r>
    </w:p>
    <w:p w14:paraId="69E169D5"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07A60E30" w14:textId="77777777" w:rsidR="001C5864" w:rsidRDefault="001C5864" w:rsidP="001C5864"/>
    <w:p w14:paraId="087AF9F1" w14:textId="77777777" w:rsidR="001C5864" w:rsidRPr="00287D2F" w:rsidRDefault="001C5864" w:rsidP="001C5864">
      <w:pPr>
        <w:rPr>
          <w:rFonts w:cs="Arial"/>
        </w:rPr>
      </w:pPr>
      <w:r>
        <w:rPr>
          <w:rFonts w:cs="Arial"/>
        </w:rPr>
        <w:t>Satisfied by</w:t>
      </w:r>
      <w:r w:rsidRPr="00287D2F">
        <w:rPr>
          <w:rFonts w:cs="Arial"/>
        </w:rPr>
        <w:t>:</w:t>
      </w:r>
    </w:p>
    <w:p w14:paraId="70D3565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6A4F00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098DF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3C45E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4F5791B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6D7E512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EE801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B408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81A47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F09C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1068" w14:textId="77777777" w:rsidR="0009168A" w:rsidRDefault="0009168A"/>
        </w:tc>
      </w:tr>
      <w:tr w:rsidR="007A24FC" w:rsidRPr="00B3499B" w14:paraId="318D56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9DB5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1AAAC" w14:textId="77777777" w:rsidR="0009168A" w:rsidRDefault="0009168A"/>
        </w:tc>
      </w:tr>
      <w:tr w:rsidR="007A24FC" w:rsidRPr="00B3499B" w14:paraId="2177DE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5F08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8D889" w14:textId="77777777" w:rsidR="0009168A" w:rsidRDefault="0009168A"/>
        </w:tc>
      </w:tr>
      <w:tr w:rsidR="007A24FC" w:rsidRPr="00B3499B" w14:paraId="64B702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A5E6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51ED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BF9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4C78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2A430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9D32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5C6E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5D91C5" wp14:editId="56AE0403">
                  <wp:extent cx="152400" cy="152400"/>
                  <wp:effectExtent l="0" t="0" r="0" b="0"/>
                  <wp:docPr id="25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364C2F9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DCD1EF" wp14:editId="6E6EBEC6">
                  <wp:extent cx="152400" cy="152400"/>
                  <wp:effectExtent l="0" t="0" r="0" b="0"/>
                  <wp:docPr id="25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23CA52A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99A300" wp14:editId="060EEE3A">
                  <wp:extent cx="152400" cy="152400"/>
                  <wp:effectExtent l="0" t="0" r="0" b="0"/>
                  <wp:docPr id="25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D19D3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A45CA" w14:textId="77777777" w:rsidR="0009168A" w:rsidRDefault="0009168A"/>
        </w:tc>
      </w:tr>
      <w:tr w:rsidR="007A24FC" w:rsidRPr="00B3499B" w14:paraId="04D9660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DAC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25E88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604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7739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AB8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BBCDF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84607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B1612" w14:textId="77777777" w:rsidR="007A24FC" w:rsidRPr="00B3499B" w:rsidRDefault="00DC7E29" w:rsidP="009737DA">
            <w:pPr>
              <w:rPr>
                <w:rFonts w:cs="Arial"/>
                <w:bCs/>
                <w:color w:val="808080" w:themeColor="background1" w:themeShade="80"/>
                <w:sz w:val="16"/>
                <w:szCs w:val="14"/>
              </w:rPr>
            </w:pPr>
            <w:hyperlink r:id="rId1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A84F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C863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AA28E6" w14:textId="77777777" w:rsidR="007A24FC" w:rsidRDefault="007A24FC" w:rsidP="001C5864">
      <w:pPr>
        <w:rPr>
          <w:rFonts w:cs="Arial"/>
        </w:rPr>
      </w:pPr>
    </w:p>
    <w:p w14:paraId="17EFBC53" w14:textId="77777777" w:rsidR="0047267C" w:rsidRDefault="0047267C" w:rsidP="001C5864">
      <w:pPr>
        <w:rPr>
          <w:rFonts w:cs="Arial"/>
        </w:rPr>
      </w:pPr>
    </w:p>
    <w:p w14:paraId="63187B8A" w14:textId="77777777" w:rsidR="001C5864" w:rsidRPr="0017445F" w:rsidRDefault="001C5864" w:rsidP="001C5864">
      <w:pPr>
        <w:pStyle w:val="RERequirement"/>
        <w:shd w:val="clear" w:color="auto" w:fill="F2F2F2" w:themeFill="background1" w:themeFillShade="F2"/>
      </w:pPr>
      <w:r>
        <w:t xml:space="preserve"> TMOS Run Condition 1</w:t>
      </w:r>
    </w:p>
    <w:p w14:paraId="3D485099"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1A48D3E7" w14:textId="77777777" w:rsidR="001C5864" w:rsidRDefault="001C5864" w:rsidP="001C5864"/>
    <w:p w14:paraId="76F601FB" w14:textId="77777777" w:rsidR="001C5864" w:rsidRPr="00287D2F" w:rsidRDefault="001C5864" w:rsidP="001C5864">
      <w:pPr>
        <w:rPr>
          <w:rFonts w:cs="Arial"/>
        </w:rPr>
      </w:pPr>
      <w:r>
        <w:rPr>
          <w:rFonts w:cs="Arial"/>
        </w:rPr>
        <w:t>Satisfied by</w:t>
      </w:r>
      <w:r w:rsidRPr="00287D2F">
        <w:rPr>
          <w:rFonts w:cs="Arial"/>
        </w:rPr>
        <w:t>:</w:t>
      </w:r>
    </w:p>
    <w:p w14:paraId="56B6FBCF"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44E7175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7076D74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A2D3F2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54DD2B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3C7FC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56EA9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E1E8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BFEA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2040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29A8C" w14:textId="77777777" w:rsidR="0009168A" w:rsidRDefault="0009168A"/>
        </w:tc>
      </w:tr>
      <w:tr w:rsidR="007A24FC" w:rsidRPr="00B3499B" w14:paraId="1DC756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A54A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D41EF" w14:textId="77777777" w:rsidR="0009168A" w:rsidRDefault="0009168A"/>
        </w:tc>
      </w:tr>
      <w:tr w:rsidR="007A24FC" w:rsidRPr="00B3499B" w14:paraId="2DE629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B5CF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9CFCF" w14:textId="77777777" w:rsidR="0009168A" w:rsidRDefault="0009168A"/>
        </w:tc>
      </w:tr>
      <w:tr w:rsidR="007A24FC" w:rsidRPr="00B3499B" w14:paraId="5BDC36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1092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A1A4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E02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0843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96D98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6790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DA9E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D5D588" wp14:editId="776D6731">
                  <wp:extent cx="152400" cy="152400"/>
                  <wp:effectExtent l="0" t="0" r="0" b="0"/>
                  <wp:docPr id="26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E6CE5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1CCA1F" wp14:editId="5A82E2E6">
                  <wp:extent cx="152400" cy="152400"/>
                  <wp:effectExtent l="0" t="0" r="0" b="0"/>
                  <wp:docPr id="26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226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E4EB0" w14:textId="77777777" w:rsidR="0009168A" w:rsidRDefault="0009168A"/>
        </w:tc>
      </w:tr>
      <w:tr w:rsidR="007A24FC" w:rsidRPr="00B3499B" w14:paraId="68A7091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3887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47AED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C993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DFA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F79C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ED3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85343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15A1EE" w14:textId="77777777" w:rsidR="007A24FC" w:rsidRPr="00B3499B" w:rsidRDefault="00DC7E29" w:rsidP="009737DA">
            <w:pPr>
              <w:rPr>
                <w:rFonts w:cs="Arial"/>
                <w:bCs/>
                <w:color w:val="808080" w:themeColor="background1" w:themeShade="80"/>
                <w:sz w:val="16"/>
                <w:szCs w:val="14"/>
              </w:rPr>
            </w:pPr>
            <w:hyperlink r:id="rId1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2261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C194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4D1171" w14:textId="77777777" w:rsidR="007A24FC" w:rsidRDefault="007A24FC" w:rsidP="001C5864">
      <w:pPr>
        <w:rPr>
          <w:rFonts w:cs="Arial"/>
        </w:rPr>
      </w:pPr>
    </w:p>
    <w:p w14:paraId="70A30C24" w14:textId="77777777" w:rsidR="0047267C" w:rsidRDefault="0047267C" w:rsidP="001C5864">
      <w:pPr>
        <w:rPr>
          <w:rFonts w:cs="Arial"/>
        </w:rPr>
      </w:pPr>
    </w:p>
    <w:p w14:paraId="3A15B717" w14:textId="77777777" w:rsidR="001C5864" w:rsidRPr="0017445F" w:rsidRDefault="001C5864" w:rsidP="001C5864">
      <w:pPr>
        <w:pStyle w:val="RERequirement"/>
        <w:shd w:val="clear" w:color="auto" w:fill="F2F2F2" w:themeFill="background1" w:themeFillShade="F2"/>
      </w:pPr>
      <w:r>
        <w:t xml:space="preserve"> TMOS Run Condition 4</w:t>
      </w:r>
    </w:p>
    <w:p w14:paraId="6E1DCA7D"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07EE1526" w14:textId="77777777" w:rsidR="001C5864" w:rsidRDefault="001C5864" w:rsidP="001C5864"/>
    <w:p w14:paraId="53AE1078" w14:textId="77777777" w:rsidR="001C5864" w:rsidRPr="00287D2F" w:rsidRDefault="001C5864" w:rsidP="001C5864">
      <w:pPr>
        <w:rPr>
          <w:rFonts w:cs="Arial"/>
        </w:rPr>
      </w:pPr>
      <w:r>
        <w:rPr>
          <w:rFonts w:cs="Arial"/>
        </w:rPr>
        <w:t>Satisfied by</w:t>
      </w:r>
      <w:r w:rsidRPr="00287D2F">
        <w:rPr>
          <w:rFonts w:cs="Arial"/>
        </w:rPr>
        <w:t>:</w:t>
      </w:r>
    </w:p>
    <w:p w14:paraId="57BAB83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13AE4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B5E369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860D1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55830F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35A3A4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2B8C3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AC6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C030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EC68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45F12" w14:textId="77777777" w:rsidR="0009168A" w:rsidRDefault="0009168A"/>
        </w:tc>
      </w:tr>
      <w:tr w:rsidR="007A24FC" w:rsidRPr="00B3499B" w14:paraId="23766B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293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38C33" w14:textId="77777777" w:rsidR="0009168A" w:rsidRDefault="0009168A"/>
        </w:tc>
      </w:tr>
      <w:tr w:rsidR="007A24FC" w:rsidRPr="00B3499B" w14:paraId="410A4C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69CF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1244B" w14:textId="77777777" w:rsidR="0009168A" w:rsidRDefault="0009168A"/>
        </w:tc>
      </w:tr>
      <w:tr w:rsidR="007A24FC" w:rsidRPr="00B3499B" w14:paraId="1D5316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B82B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2EE2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B79DD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03A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17E9D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1629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01DC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477103" wp14:editId="51C769AA">
                  <wp:extent cx="152400" cy="152400"/>
                  <wp:effectExtent l="0" t="0" r="0" b="0"/>
                  <wp:docPr id="26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10292B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2D75F9" wp14:editId="6D13BBC7">
                  <wp:extent cx="152400" cy="152400"/>
                  <wp:effectExtent l="0" t="0" r="0" b="0"/>
                  <wp:docPr id="26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2436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A09B9D" w14:textId="77777777" w:rsidR="0009168A" w:rsidRDefault="0009168A"/>
        </w:tc>
      </w:tr>
      <w:tr w:rsidR="007A24FC" w:rsidRPr="00B3499B" w14:paraId="61B9967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3757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6E805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D89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895E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FBC51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5CF9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48EEA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CE3F6E" w14:textId="77777777" w:rsidR="007A24FC" w:rsidRPr="00B3499B" w:rsidRDefault="00DC7E29" w:rsidP="009737DA">
            <w:pPr>
              <w:rPr>
                <w:rFonts w:cs="Arial"/>
                <w:bCs/>
                <w:color w:val="808080" w:themeColor="background1" w:themeShade="80"/>
                <w:sz w:val="16"/>
                <w:szCs w:val="14"/>
              </w:rPr>
            </w:pPr>
            <w:hyperlink r:id="rId1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41D8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CD913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F775CC" w14:textId="77777777" w:rsidR="007A24FC" w:rsidRDefault="007A24FC" w:rsidP="001C5864">
      <w:pPr>
        <w:rPr>
          <w:rFonts w:cs="Arial"/>
        </w:rPr>
      </w:pPr>
    </w:p>
    <w:p w14:paraId="1E6EEEC0" w14:textId="77777777" w:rsidR="0047267C" w:rsidRDefault="0047267C" w:rsidP="001C5864">
      <w:pPr>
        <w:rPr>
          <w:rFonts w:cs="Arial"/>
        </w:rPr>
      </w:pPr>
    </w:p>
    <w:p w14:paraId="20C9F4D9" w14:textId="77777777" w:rsidR="001C5864" w:rsidRPr="0017445F" w:rsidRDefault="001C5864" w:rsidP="001C5864">
      <w:pPr>
        <w:pStyle w:val="RERequirement"/>
        <w:shd w:val="clear" w:color="auto" w:fill="F2F2F2" w:themeFill="background1" w:themeFillShade="F2"/>
      </w:pPr>
      <w:r>
        <w:t xml:space="preserve"> TMOS Run Condition 3</w:t>
      </w:r>
    </w:p>
    <w:p w14:paraId="7EC2EC0A"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16E63937" w14:textId="77777777" w:rsidR="001C5864" w:rsidRDefault="001C5864" w:rsidP="001C5864"/>
    <w:p w14:paraId="192DB6F1" w14:textId="77777777" w:rsidR="001C5864" w:rsidRPr="00287D2F" w:rsidRDefault="001C5864" w:rsidP="001C5864">
      <w:pPr>
        <w:rPr>
          <w:rFonts w:cs="Arial"/>
        </w:rPr>
      </w:pPr>
      <w:r>
        <w:rPr>
          <w:rFonts w:cs="Arial"/>
        </w:rPr>
        <w:t>Satisfied by</w:t>
      </w:r>
      <w:r w:rsidRPr="00287D2F">
        <w:rPr>
          <w:rFonts w:cs="Arial"/>
        </w:rPr>
        <w:t>:</w:t>
      </w:r>
    </w:p>
    <w:p w14:paraId="09D00BB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D5E9F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0220D0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FEB5C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43447A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352592A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026A3F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8036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4F941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CFAC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E2334" w14:textId="77777777" w:rsidR="0009168A" w:rsidRDefault="0009168A"/>
        </w:tc>
      </w:tr>
      <w:tr w:rsidR="007A24FC" w:rsidRPr="00B3499B" w14:paraId="1B8177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2D3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6DBF8" w14:textId="77777777" w:rsidR="0009168A" w:rsidRDefault="0009168A"/>
        </w:tc>
      </w:tr>
      <w:tr w:rsidR="007A24FC" w:rsidRPr="00B3499B" w14:paraId="287D37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9FC37"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DBBDE" w14:textId="77777777" w:rsidR="0009168A" w:rsidRDefault="0009168A"/>
        </w:tc>
      </w:tr>
      <w:tr w:rsidR="007A24FC" w:rsidRPr="00B3499B" w14:paraId="7D5270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4FDB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6EFA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5027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D0B9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8C326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A82D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AE0E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17B7D5" wp14:editId="0DF427A5">
                  <wp:extent cx="152400" cy="152400"/>
                  <wp:effectExtent l="0" t="0" r="0" b="0"/>
                  <wp:docPr id="26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1D2D37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A1A06F" wp14:editId="5594A4B4">
                  <wp:extent cx="152400" cy="152400"/>
                  <wp:effectExtent l="0" t="0" r="0" b="0"/>
                  <wp:docPr id="27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8268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A9A6C" w14:textId="77777777" w:rsidR="0009168A" w:rsidRDefault="0009168A"/>
        </w:tc>
      </w:tr>
      <w:tr w:rsidR="007A24FC" w:rsidRPr="00B3499B" w14:paraId="18C0DE3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B58E1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1A25C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95B4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F8D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13D25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789A3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277306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199A3B" w14:textId="77777777" w:rsidR="007A24FC" w:rsidRPr="00B3499B" w:rsidRDefault="00DC7E29" w:rsidP="009737DA">
            <w:pPr>
              <w:rPr>
                <w:rFonts w:cs="Arial"/>
                <w:bCs/>
                <w:color w:val="808080" w:themeColor="background1" w:themeShade="80"/>
                <w:sz w:val="16"/>
                <w:szCs w:val="14"/>
              </w:rPr>
            </w:pPr>
            <w:hyperlink r:id="rId1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3E906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626B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883FDF" w14:textId="77777777" w:rsidR="007A24FC" w:rsidRDefault="007A24FC" w:rsidP="001C5864">
      <w:pPr>
        <w:rPr>
          <w:rFonts w:cs="Arial"/>
        </w:rPr>
      </w:pPr>
    </w:p>
    <w:p w14:paraId="13073C29" w14:textId="77777777" w:rsidR="0047267C" w:rsidRDefault="0047267C" w:rsidP="001C5864">
      <w:pPr>
        <w:rPr>
          <w:rFonts w:cs="Arial"/>
        </w:rPr>
      </w:pPr>
    </w:p>
    <w:p w14:paraId="179BA4F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27F7A30" wp14:editId="2F7F5363">
            <wp:extent cx="152400" cy="152400"/>
            <wp:effectExtent l="0" t="0" r="0" b="0"/>
            <wp:docPr id="27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Cooling Feedback</w:t>
      </w:r>
    </w:p>
    <w:p w14:paraId="4914A12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7770D97" w14:textId="77777777" w:rsidR="00072314" w:rsidRPr="003B799F" w:rsidRDefault="00072314" w:rsidP="00072314"/>
    <w:p w14:paraId="6D512B13" w14:textId="77777777" w:rsidR="00072314" w:rsidRDefault="00072314" w:rsidP="00072314">
      <w:pPr>
        <w:pStyle w:val="Heading6"/>
        <w:keepNext w:val="0"/>
        <w:tabs>
          <w:tab w:val="clear" w:pos="900"/>
          <w:tab w:val="left" w:pos="709"/>
        </w:tabs>
        <w:spacing w:before="240"/>
        <w:rPr>
          <w:lang w:val="en-GB"/>
        </w:rPr>
      </w:pPr>
      <w:r>
        <w:rPr>
          <w:lang w:val="en-GB"/>
        </w:rPr>
        <w:t>Inputs</w:t>
      </w:r>
    </w:p>
    <w:p w14:paraId="5DEE743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19726A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CFC4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2FF5E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1CB79"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7CAC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A3A3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8EDC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5FCC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4EF14D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9D870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E9E71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D5254C2"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0A8A91AA" w14:textId="77777777" w:rsidR="0046438F" w:rsidRPr="00740CDD" w:rsidRDefault="0046438F" w:rsidP="00927ADC">
            <w:pPr>
              <w:pStyle w:val="VelocityScript"/>
              <w:rPr>
                <w:color w:val="00B0F0"/>
              </w:rPr>
            </w:pPr>
          </w:p>
          <w:p w14:paraId="0102CB8D" w14:textId="77777777" w:rsidR="004C0655" w:rsidRPr="007215C5" w:rsidRDefault="004C0655" w:rsidP="004F0393">
            <w:pPr>
              <w:pStyle w:val="VelocityScript"/>
            </w:pPr>
          </w:p>
          <w:p w14:paraId="63479AD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0B1F6A"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Duration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C1027F" w14:textId="77777777" w:rsidR="00C84B54" w:rsidRDefault="00C84B54" w:rsidP="00090710">
            <w:pPr>
              <w:pStyle w:val="VelocityScript"/>
            </w:pPr>
          </w:p>
          <w:p w14:paraId="0D898593" w14:textId="77777777" w:rsidR="00C84B54" w:rsidRDefault="00C84B54" w:rsidP="00090710">
            <w:pPr>
              <w:pStyle w:val="VelocityScript"/>
            </w:pPr>
          </w:p>
          <w:p w14:paraId="6FD61E2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4FE8D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A4EB02" w14:textId="77777777" w:rsidR="0009168A" w:rsidRDefault="0009168A"/>
        </w:tc>
      </w:tr>
      <w:tr w:rsidR="00EB31D7" w:rsidRPr="00B3499B" w14:paraId="29C135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55A23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3C95E2" w14:textId="77777777" w:rsidR="0046438F" w:rsidRDefault="0046438F" w:rsidP="0046438F">
            <w:pPr>
              <w:rPr>
                <w:rFonts w:cs="Arial"/>
                <w:color w:val="000000" w:themeColor="text1"/>
                <w:sz w:val="16"/>
                <w:szCs w:val="14"/>
              </w:rPr>
            </w:pPr>
            <w:r>
              <w:rPr>
                <w:rFonts w:cs="Arial"/>
                <w:color w:val="000000" w:themeColor="text1"/>
                <w:sz w:val="16"/>
                <w:szCs w:val="14"/>
              </w:rPr>
              <w:t>CoolingStatus</w:t>
            </w:r>
          </w:p>
          <w:p w14:paraId="564ED5A5" w14:textId="77777777" w:rsidR="0046438F" w:rsidRPr="00740CDD" w:rsidRDefault="0046438F" w:rsidP="00927ADC">
            <w:pPr>
              <w:pStyle w:val="VelocityScript"/>
              <w:rPr>
                <w:color w:val="00B0F0"/>
              </w:rPr>
            </w:pPr>
          </w:p>
          <w:p w14:paraId="2966ECEA" w14:textId="77777777" w:rsidR="004C0655" w:rsidRPr="007215C5" w:rsidRDefault="004C0655" w:rsidP="004F0393">
            <w:pPr>
              <w:pStyle w:val="VelocityScript"/>
            </w:pPr>
          </w:p>
          <w:p w14:paraId="6C9B9BE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B8F763"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F75E37" w14:textId="77777777" w:rsidR="00C84B54" w:rsidRDefault="00C84B54" w:rsidP="00090710">
            <w:pPr>
              <w:pStyle w:val="VelocityScript"/>
            </w:pPr>
          </w:p>
          <w:p w14:paraId="5EE6483C" w14:textId="77777777" w:rsidR="00C84B54" w:rsidRDefault="00C84B54" w:rsidP="00090710">
            <w:pPr>
              <w:pStyle w:val="VelocityScript"/>
            </w:pPr>
          </w:p>
          <w:p w14:paraId="436E00F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289F8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7E0CE3" w14:textId="77777777" w:rsidR="0009168A" w:rsidRDefault="0009168A"/>
        </w:tc>
      </w:tr>
      <w:tr w:rsidR="00EB31D7" w:rsidRPr="00B3499B" w14:paraId="0E1752A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2E9C48" w14:textId="77777777" w:rsidR="00EB31D7" w:rsidRPr="00B3499B" w:rsidRDefault="00DC7E29" w:rsidP="00236BAE">
            <w:pPr>
              <w:rPr>
                <w:rFonts w:cs="Arial"/>
                <w:bCs/>
                <w:color w:val="808080" w:themeColor="background1" w:themeShade="80"/>
                <w:sz w:val="16"/>
                <w:szCs w:val="14"/>
              </w:rPr>
            </w:pPr>
            <w:hyperlink r:id="rId13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2E711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6423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C9E71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Cooling Feedback</w:t>
      </w:r>
    </w:p>
    <w:p w14:paraId="6FB3602D" w14:textId="77777777" w:rsidR="008C50D1" w:rsidRPr="00E23282" w:rsidRDefault="008C50D1" w:rsidP="00072314"/>
    <w:p w14:paraId="4F7DA41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0D0F6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40C154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49E5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C14B0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80C5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D77F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0E25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86E7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C18D0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94D788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FE920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CA9F1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845D859"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0A89A182" w14:textId="77777777" w:rsidR="0046438F" w:rsidRPr="00740CDD" w:rsidRDefault="0046438F" w:rsidP="00D60C45">
            <w:pPr>
              <w:pStyle w:val="VelocityScript"/>
              <w:rPr>
                <w:color w:val="00B0F0"/>
              </w:rPr>
            </w:pPr>
          </w:p>
          <w:p w14:paraId="5D059D2A" w14:textId="77777777" w:rsidR="007215C5" w:rsidRPr="00D60C45" w:rsidRDefault="007215C5" w:rsidP="00CA24CE">
            <w:pPr>
              <w:rPr>
                <w:rFonts w:cs="Arial"/>
                <w:color w:val="000000" w:themeColor="text1"/>
                <w:sz w:val="16"/>
                <w:szCs w:val="14"/>
                <w:lang w:val="en-GB"/>
              </w:rPr>
            </w:pPr>
          </w:p>
          <w:p w14:paraId="3B6B432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FC026A" w14:textId="77777777" w:rsidR="00DD49BA" w:rsidRPr="003C5D56" w:rsidRDefault="00DD49BA" w:rsidP="00DD49BA">
            <w:pPr>
              <w:rPr>
                <w:rFonts w:cs="Arial"/>
                <w:color w:val="000000" w:themeColor="text1"/>
                <w:sz w:val="16"/>
                <w:szCs w:val="14"/>
              </w:rPr>
            </w:pPr>
            <w:r>
              <w:rPr>
                <w:rFonts w:cs="Arial"/>
                <w:color w:val="000000" w:themeColor="text1"/>
                <w:sz w:val="16"/>
                <w:szCs w:val="14"/>
              </w:rPr>
              <w:t>feedback</w:t>
            </w:r>
          </w:p>
          <w:p w14:paraId="0AF56EC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7B312" w14:textId="77777777" w:rsidR="0038251F" w:rsidRPr="0038251F" w:rsidRDefault="00143E70" w:rsidP="0038251F">
            <w:pPr>
              <w:pStyle w:val="VelocityScript"/>
              <w:rPr>
                <w:color w:val="00B0F0"/>
                <w:sz w:val="16"/>
              </w:rPr>
            </w:pPr>
            <w:r w:rsidRPr="0038251F">
              <w:rPr>
                <w:color w:val="00B0F0"/>
                <w:sz w:val="16"/>
              </w:rPr>
              <w:t xml:space="preserve"> </w:t>
            </w:r>
          </w:p>
          <w:p w14:paraId="308D66CC" w14:textId="77777777" w:rsidR="00C84B54" w:rsidRDefault="00C84B54" w:rsidP="00B31A0E">
            <w:pPr>
              <w:pStyle w:val="VelocityScript"/>
            </w:pPr>
          </w:p>
          <w:p w14:paraId="3BAD6EDC" w14:textId="77777777" w:rsidR="00C84B54" w:rsidRDefault="00C84B54" w:rsidP="00B31A0E">
            <w:pPr>
              <w:pStyle w:val="VelocityScript"/>
            </w:pPr>
          </w:p>
          <w:p w14:paraId="0782C41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A97BD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011757" w14:textId="77777777" w:rsidR="0009168A" w:rsidRDefault="0009168A"/>
        </w:tc>
      </w:tr>
      <w:tr w:rsidR="00CA24CE" w:rsidRPr="00B3499B" w14:paraId="651479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8FA0D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A194A1E"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473D32B8" w14:textId="77777777" w:rsidR="0046438F" w:rsidRPr="00740CDD" w:rsidRDefault="0046438F" w:rsidP="00D60C45">
            <w:pPr>
              <w:pStyle w:val="VelocityScript"/>
              <w:rPr>
                <w:color w:val="00B0F0"/>
              </w:rPr>
            </w:pPr>
          </w:p>
          <w:p w14:paraId="11CFA42C" w14:textId="77777777" w:rsidR="007215C5" w:rsidRPr="00D60C45" w:rsidRDefault="007215C5" w:rsidP="00CA24CE">
            <w:pPr>
              <w:rPr>
                <w:rFonts w:cs="Arial"/>
                <w:color w:val="000000" w:themeColor="text1"/>
                <w:sz w:val="16"/>
                <w:szCs w:val="14"/>
                <w:lang w:val="en-GB"/>
              </w:rPr>
            </w:pPr>
          </w:p>
          <w:p w14:paraId="65D9F1F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48398"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14D9498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62AFC" w14:textId="77777777" w:rsidR="0038251F" w:rsidRPr="0038251F" w:rsidRDefault="00143E70" w:rsidP="0038251F">
            <w:pPr>
              <w:pStyle w:val="VelocityScript"/>
              <w:rPr>
                <w:color w:val="00B0F0"/>
                <w:sz w:val="16"/>
              </w:rPr>
            </w:pPr>
            <w:r w:rsidRPr="0038251F">
              <w:rPr>
                <w:color w:val="00B0F0"/>
                <w:sz w:val="16"/>
              </w:rPr>
              <w:t xml:space="preserve"> </w:t>
            </w:r>
          </w:p>
          <w:p w14:paraId="0F0C042E" w14:textId="77777777" w:rsidR="00C84B54" w:rsidRDefault="00C84B54" w:rsidP="00B31A0E">
            <w:pPr>
              <w:pStyle w:val="VelocityScript"/>
            </w:pPr>
          </w:p>
          <w:p w14:paraId="5B090B49" w14:textId="77777777" w:rsidR="00C84B54" w:rsidRDefault="00C84B54" w:rsidP="00B31A0E">
            <w:pPr>
              <w:pStyle w:val="VelocityScript"/>
            </w:pPr>
          </w:p>
          <w:p w14:paraId="0502E0A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7197D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DC361B" w14:textId="77777777" w:rsidR="0009168A" w:rsidRDefault="0009168A"/>
        </w:tc>
      </w:tr>
      <w:tr w:rsidR="00CA24CE" w:rsidRPr="00B3499B" w14:paraId="3959290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845A90" w14:textId="77777777" w:rsidR="00CA24CE" w:rsidRPr="00B3499B" w:rsidRDefault="00DC7E29" w:rsidP="00CA24CE">
            <w:pPr>
              <w:rPr>
                <w:rFonts w:cs="Arial"/>
                <w:bCs/>
                <w:color w:val="808080" w:themeColor="background1" w:themeShade="80"/>
                <w:sz w:val="16"/>
                <w:szCs w:val="14"/>
              </w:rPr>
            </w:pPr>
            <w:hyperlink r:id="rId13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3371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4E24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88326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Cooling Feedback</w:t>
      </w:r>
    </w:p>
    <w:p w14:paraId="0002AE74" w14:textId="77777777" w:rsidR="00072314" w:rsidRPr="00612064" w:rsidRDefault="00072314" w:rsidP="00072314">
      <w:pPr>
        <w:spacing w:before="20"/>
        <w:rPr>
          <w:vanish/>
        </w:rPr>
      </w:pPr>
    </w:p>
    <w:p w14:paraId="01EB567C" w14:textId="77777777" w:rsidR="00072314" w:rsidRDefault="00072314" w:rsidP="00072314">
      <w:pPr>
        <w:pStyle w:val="Heading6"/>
        <w:keepNext w:val="0"/>
        <w:tabs>
          <w:tab w:val="clear" w:pos="900"/>
          <w:tab w:val="left" w:pos="709"/>
        </w:tabs>
        <w:spacing w:before="240"/>
      </w:pPr>
      <w:r>
        <w:t>Parameters</w:t>
      </w:r>
    </w:p>
    <w:p w14:paraId="3C618B5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842412E" w14:textId="77777777" w:rsidTr="001D18E6">
        <w:trPr>
          <w:trHeight w:val="161"/>
        </w:trPr>
        <w:tc>
          <w:tcPr>
            <w:tcW w:w="1838" w:type="dxa"/>
            <w:shd w:val="clear" w:color="auto" w:fill="D9D9D9" w:themeFill="background1" w:themeFillShade="D9"/>
            <w:noWrap/>
            <w:hideMark/>
          </w:tcPr>
          <w:p w14:paraId="052A99E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E5F5E3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BADD39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9A6A5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EE97C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F204CE3" w14:textId="77777777" w:rsidTr="001D18E6">
        <w:trPr>
          <w:trHeight w:val="70"/>
        </w:trPr>
        <w:tc>
          <w:tcPr>
            <w:tcW w:w="1838" w:type="dxa"/>
            <w:noWrap/>
          </w:tcPr>
          <w:p w14:paraId="10CB53E9"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35ECF1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3B56B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950597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A7B38A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C0DF94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1131EAF" w14:textId="77777777" w:rsidTr="001D18E6">
        <w:trPr>
          <w:trHeight w:val="71"/>
        </w:trPr>
        <w:tc>
          <w:tcPr>
            <w:tcW w:w="1838" w:type="dxa"/>
            <w:noWrap/>
          </w:tcPr>
          <w:p w14:paraId="4532A0A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4A91DE" w14:textId="77777777" w:rsidR="00072314" w:rsidRPr="00D14691" w:rsidRDefault="00072314" w:rsidP="001D18E6">
            <w:pPr>
              <w:rPr>
                <w:color w:val="000000" w:themeColor="text1"/>
              </w:rPr>
            </w:pPr>
          </w:p>
        </w:tc>
        <w:tc>
          <w:tcPr>
            <w:tcW w:w="1701" w:type="dxa"/>
          </w:tcPr>
          <w:p w14:paraId="41CAD202" w14:textId="77777777" w:rsidR="00072314" w:rsidRPr="00D14691" w:rsidRDefault="00072314" w:rsidP="001D18E6">
            <w:pPr>
              <w:rPr>
                <w:color w:val="000000" w:themeColor="text1"/>
              </w:rPr>
            </w:pPr>
          </w:p>
        </w:tc>
        <w:tc>
          <w:tcPr>
            <w:tcW w:w="1417" w:type="dxa"/>
            <w:noWrap/>
          </w:tcPr>
          <w:p w14:paraId="1CE760D5" w14:textId="77777777" w:rsidR="00072314" w:rsidRPr="00D14691" w:rsidRDefault="00072314" w:rsidP="001D18E6">
            <w:pPr>
              <w:rPr>
                <w:color w:val="000000" w:themeColor="text1"/>
              </w:rPr>
            </w:pPr>
          </w:p>
        </w:tc>
        <w:tc>
          <w:tcPr>
            <w:tcW w:w="3402" w:type="dxa"/>
          </w:tcPr>
          <w:p w14:paraId="737A9781" w14:textId="77777777" w:rsidR="00072314" w:rsidRPr="00D14691" w:rsidRDefault="00072314" w:rsidP="001D18E6">
            <w:pPr>
              <w:rPr>
                <w:color w:val="000000" w:themeColor="text1"/>
              </w:rPr>
            </w:pPr>
          </w:p>
        </w:tc>
      </w:tr>
    </w:tbl>
    <w:p w14:paraId="158CEBE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A43C075" w14:textId="77777777" w:rsidR="003678EC" w:rsidRPr="003678EC" w:rsidRDefault="003678EC" w:rsidP="003678EC">
      <w:pPr>
        <w:rPr>
          <w:lang w:val="en-GB"/>
        </w:rPr>
      </w:pPr>
    </w:p>
    <w:p w14:paraId="743B2EC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D7E862D" w14:textId="77777777" w:rsidR="00072314" w:rsidRPr="003225C9" w:rsidRDefault="00072314" w:rsidP="00072314">
      <w:pPr>
        <w:tabs>
          <w:tab w:val="left" w:pos="284"/>
          <w:tab w:val="left" w:pos="851"/>
        </w:tabs>
      </w:pPr>
    </w:p>
    <w:p w14:paraId="19EE25D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2DA8F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64A0CBD" w14:textId="77777777" w:rsidTr="001D18E6">
        <w:tc>
          <w:tcPr>
            <w:tcW w:w="1934" w:type="dxa"/>
            <w:shd w:val="clear" w:color="auto" w:fill="D9D9D9" w:themeFill="background1" w:themeFillShade="D9"/>
          </w:tcPr>
          <w:p w14:paraId="52B867CB" w14:textId="77777777" w:rsidR="00072314" w:rsidRDefault="00072314" w:rsidP="001D18E6">
            <w:pPr>
              <w:rPr>
                <w:b/>
              </w:rPr>
            </w:pPr>
            <w:r w:rsidRPr="00AF169D">
              <w:rPr>
                <w:b/>
              </w:rPr>
              <w:t>Requirement ID</w:t>
            </w:r>
          </w:p>
          <w:p w14:paraId="0772C2F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8AD7C7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28D47DD" w14:textId="77777777" w:rsidR="00072314" w:rsidRDefault="00072314" w:rsidP="001D18E6">
            <w:pPr>
              <w:rPr>
                <w:b/>
              </w:rPr>
            </w:pPr>
            <w:r>
              <w:rPr>
                <w:b/>
              </w:rPr>
              <w:t>Modification</w:t>
            </w:r>
          </w:p>
        </w:tc>
        <w:tc>
          <w:tcPr>
            <w:tcW w:w="1712" w:type="dxa"/>
            <w:shd w:val="clear" w:color="auto" w:fill="D9D9D9" w:themeFill="background1" w:themeFillShade="D9"/>
          </w:tcPr>
          <w:p w14:paraId="510AA035" w14:textId="77777777" w:rsidR="00072314" w:rsidRDefault="00072314" w:rsidP="001D18E6">
            <w:pPr>
              <w:rPr>
                <w:b/>
              </w:rPr>
            </w:pPr>
            <w:r w:rsidRPr="00AF169D">
              <w:rPr>
                <w:b/>
              </w:rPr>
              <w:t xml:space="preserve">Requirement </w:t>
            </w:r>
            <w:r>
              <w:rPr>
                <w:b/>
              </w:rPr>
              <w:t>ID</w:t>
            </w:r>
          </w:p>
          <w:p w14:paraId="1FB0F09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2099FF3" w14:textId="77777777" w:rsidR="00072314" w:rsidRPr="00AF169D" w:rsidRDefault="00072314" w:rsidP="001D18E6">
            <w:pPr>
              <w:rPr>
                <w:b/>
              </w:rPr>
            </w:pPr>
            <w:r>
              <w:rPr>
                <w:b/>
              </w:rPr>
              <w:t>Comment</w:t>
            </w:r>
          </w:p>
        </w:tc>
      </w:tr>
      <w:tr w:rsidR="00072314" w14:paraId="2A222790" w14:textId="77777777" w:rsidTr="001D18E6">
        <w:tc>
          <w:tcPr>
            <w:tcW w:w="1934" w:type="dxa"/>
          </w:tcPr>
          <w:p w14:paraId="01D771E0" w14:textId="77777777" w:rsidR="00072314" w:rsidRPr="000F4E8B" w:rsidRDefault="00072314" w:rsidP="001D18E6">
            <w:r w:rsidRPr="000F4E8B">
              <w:t>REQ_abc</w:t>
            </w:r>
          </w:p>
        </w:tc>
        <w:tc>
          <w:tcPr>
            <w:tcW w:w="2177" w:type="dxa"/>
          </w:tcPr>
          <w:p w14:paraId="41384F3A" w14:textId="77777777" w:rsidR="00072314" w:rsidRPr="000F4E8B" w:rsidRDefault="00072314" w:rsidP="001D18E6"/>
        </w:tc>
        <w:sdt>
          <w:sdtPr>
            <w:alias w:val="Modification"/>
            <w:tag w:val="Modification"/>
            <w:id w:val="-109047249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8444E66" w14:textId="77777777" w:rsidR="00072314" w:rsidRPr="000F4E8B" w:rsidRDefault="00072314" w:rsidP="001D18E6">
                <w:r w:rsidRPr="000F4E8B">
                  <w:t>Removed</w:t>
                </w:r>
              </w:p>
            </w:tc>
          </w:sdtContent>
        </w:sdt>
        <w:tc>
          <w:tcPr>
            <w:tcW w:w="1712" w:type="dxa"/>
          </w:tcPr>
          <w:p w14:paraId="76F16231" w14:textId="77777777" w:rsidR="00072314" w:rsidRPr="000F4E8B" w:rsidRDefault="00072314" w:rsidP="001D18E6">
            <w:r w:rsidRPr="000F4E8B">
              <w:t>--</w:t>
            </w:r>
          </w:p>
        </w:tc>
        <w:tc>
          <w:tcPr>
            <w:tcW w:w="2958" w:type="dxa"/>
          </w:tcPr>
          <w:p w14:paraId="2550DC5A" w14:textId="77777777" w:rsidR="00072314" w:rsidRPr="000F4E8B" w:rsidRDefault="00072314" w:rsidP="001D18E6"/>
        </w:tc>
      </w:tr>
      <w:tr w:rsidR="00072314" w14:paraId="1ABF27A5" w14:textId="77777777" w:rsidTr="001D18E6">
        <w:tc>
          <w:tcPr>
            <w:tcW w:w="1934" w:type="dxa"/>
          </w:tcPr>
          <w:p w14:paraId="7B5481FF" w14:textId="77777777" w:rsidR="00072314" w:rsidRPr="000F4E8B" w:rsidRDefault="00072314" w:rsidP="001D18E6">
            <w:r w:rsidRPr="000F4E8B">
              <w:t>REQ_def</w:t>
            </w:r>
          </w:p>
        </w:tc>
        <w:tc>
          <w:tcPr>
            <w:tcW w:w="2177" w:type="dxa"/>
          </w:tcPr>
          <w:p w14:paraId="740C06CC" w14:textId="77777777" w:rsidR="00072314" w:rsidRPr="000F4E8B" w:rsidRDefault="00072314" w:rsidP="001D18E6"/>
        </w:tc>
        <w:sdt>
          <w:sdtPr>
            <w:alias w:val="Modification"/>
            <w:tag w:val="Modification"/>
            <w:id w:val="-72074417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C6DC75C" w14:textId="77777777" w:rsidR="00072314" w:rsidRPr="000F4E8B" w:rsidRDefault="00072314" w:rsidP="001D18E6">
                <w:r w:rsidRPr="000F4E8B">
                  <w:t>Replaced</w:t>
                </w:r>
              </w:p>
            </w:tc>
          </w:sdtContent>
        </w:sdt>
        <w:tc>
          <w:tcPr>
            <w:tcW w:w="1712" w:type="dxa"/>
          </w:tcPr>
          <w:p w14:paraId="38CC5A1D" w14:textId="77777777" w:rsidR="00072314" w:rsidRPr="000F4E8B" w:rsidRDefault="00072314" w:rsidP="001D18E6">
            <w:r w:rsidRPr="000F4E8B">
              <w:t>REQ_xyz</w:t>
            </w:r>
          </w:p>
        </w:tc>
        <w:tc>
          <w:tcPr>
            <w:tcW w:w="2958" w:type="dxa"/>
          </w:tcPr>
          <w:p w14:paraId="12A9E4E7" w14:textId="77777777" w:rsidR="00072314" w:rsidRPr="000F4E8B" w:rsidRDefault="00072314" w:rsidP="001D18E6"/>
        </w:tc>
      </w:tr>
      <w:tr w:rsidR="00072314" w14:paraId="1DCE6F08" w14:textId="77777777" w:rsidTr="001D18E6">
        <w:tc>
          <w:tcPr>
            <w:tcW w:w="1934" w:type="dxa"/>
          </w:tcPr>
          <w:p w14:paraId="3260A17C" w14:textId="77777777" w:rsidR="00072314" w:rsidRPr="000F4E8B" w:rsidRDefault="00072314" w:rsidP="001D18E6">
            <w:r w:rsidRPr="000F4E8B">
              <w:t>--</w:t>
            </w:r>
          </w:p>
        </w:tc>
        <w:tc>
          <w:tcPr>
            <w:tcW w:w="2177" w:type="dxa"/>
          </w:tcPr>
          <w:p w14:paraId="401FE2E5" w14:textId="77777777" w:rsidR="00072314" w:rsidRPr="000F4E8B" w:rsidRDefault="00072314" w:rsidP="001D18E6"/>
        </w:tc>
        <w:sdt>
          <w:sdtPr>
            <w:alias w:val="Modification"/>
            <w:tag w:val="Modification"/>
            <w:id w:val="-1208425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25044A8" w14:textId="77777777" w:rsidR="00072314" w:rsidRPr="000F4E8B" w:rsidRDefault="00072314" w:rsidP="001D18E6">
                <w:r w:rsidRPr="000F4E8B">
                  <w:t>Added</w:t>
                </w:r>
              </w:p>
            </w:tc>
          </w:sdtContent>
        </w:sdt>
        <w:tc>
          <w:tcPr>
            <w:tcW w:w="1712" w:type="dxa"/>
          </w:tcPr>
          <w:p w14:paraId="6CC743BD" w14:textId="77777777" w:rsidR="00072314" w:rsidRPr="000F4E8B" w:rsidRDefault="00072314" w:rsidP="001D18E6">
            <w:r w:rsidRPr="000F4E8B">
              <w:t>REQ_123</w:t>
            </w:r>
          </w:p>
        </w:tc>
        <w:tc>
          <w:tcPr>
            <w:tcW w:w="2958" w:type="dxa"/>
          </w:tcPr>
          <w:p w14:paraId="337EAD63" w14:textId="77777777" w:rsidR="00072314" w:rsidRPr="000F4E8B" w:rsidRDefault="00072314" w:rsidP="001D18E6"/>
        </w:tc>
      </w:tr>
    </w:tbl>
    <w:p w14:paraId="1386450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111C23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00E5A80" w14:textId="77777777" w:rsidTr="001D18E6">
        <w:tc>
          <w:tcPr>
            <w:tcW w:w="1838" w:type="dxa"/>
            <w:shd w:val="clear" w:color="auto" w:fill="D9D9D9" w:themeFill="background1" w:themeFillShade="D9"/>
          </w:tcPr>
          <w:p w14:paraId="415511DF" w14:textId="77777777" w:rsidR="00072314" w:rsidRDefault="00072314" w:rsidP="001D18E6">
            <w:pPr>
              <w:rPr>
                <w:b/>
              </w:rPr>
            </w:pPr>
            <w:r w:rsidRPr="00AF169D">
              <w:rPr>
                <w:b/>
              </w:rPr>
              <w:t>Requirement ID</w:t>
            </w:r>
          </w:p>
          <w:p w14:paraId="779B79F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2A1FBE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498F61" w14:textId="77777777" w:rsidR="00072314" w:rsidRPr="00AF169D" w:rsidRDefault="00072314" w:rsidP="001D18E6">
            <w:pPr>
              <w:rPr>
                <w:b/>
              </w:rPr>
            </w:pPr>
            <w:r>
              <w:rPr>
                <w:b/>
              </w:rPr>
              <w:t>Comment</w:t>
            </w:r>
          </w:p>
        </w:tc>
      </w:tr>
      <w:tr w:rsidR="00072314" w14:paraId="343C43CC" w14:textId="77777777" w:rsidTr="001D18E6">
        <w:tc>
          <w:tcPr>
            <w:tcW w:w="1838" w:type="dxa"/>
          </w:tcPr>
          <w:p w14:paraId="11B2A74F" w14:textId="77777777" w:rsidR="00072314" w:rsidRDefault="00072314" w:rsidP="001D18E6"/>
        </w:tc>
        <w:tc>
          <w:tcPr>
            <w:tcW w:w="4253" w:type="dxa"/>
          </w:tcPr>
          <w:p w14:paraId="0DC94E21" w14:textId="77777777" w:rsidR="00072314" w:rsidRDefault="00072314" w:rsidP="001D18E6"/>
        </w:tc>
        <w:tc>
          <w:tcPr>
            <w:tcW w:w="4110" w:type="dxa"/>
          </w:tcPr>
          <w:p w14:paraId="7EC705F3" w14:textId="77777777" w:rsidR="00072314" w:rsidRDefault="00072314" w:rsidP="001D18E6"/>
        </w:tc>
      </w:tr>
      <w:tr w:rsidR="00072314" w14:paraId="1CA55D7B" w14:textId="77777777" w:rsidTr="001D18E6">
        <w:tc>
          <w:tcPr>
            <w:tcW w:w="1838" w:type="dxa"/>
          </w:tcPr>
          <w:p w14:paraId="0701C127" w14:textId="77777777" w:rsidR="00072314" w:rsidRDefault="00072314" w:rsidP="001D18E6"/>
        </w:tc>
        <w:tc>
          <w:tcPr>
            <w:tcW w:w="4253" w:type="dxa"/>
          </w:tcPr>
          <w:p w14:paraId="695BB90D" w14:textId="77777777" w:rsidR="00072314" w:rsidRDefault="00072314" w:rsidP="001D18E6"/>
        </w:tc>
        <w:tc>
          <w:tcPr>
            <w:tcW w:w="4110" w:type="dxa"/>
          </w:tcPr>
          <w:p w14:paraId="7ED7174A" w14:textId="77777777" w:rsidR="00072314" w:rsidRDefault="00072314" w:rsidP="001D18E6"/>
        </w:tc>
      </w:tr>
      <w:tr w:rsidR="00072314" w14:paraId="5345F22F" w14:textId="77777777" w:rsidTr="001D18E6">
        <w:tc>
          <w:tcPr>
            <w:tcW w:w="1838" w:type="dxa"/>
          </w:tcPr>
          <w:p w14:paraId="0F000B3B" w14:textId="77777777" w:rsidR="00072314" w:rsidRDefault="00072314" w:rsidP="001D18E6">
            <w:r>
              <w:t>…</w:t>
            </w:r>
          </w:p>
        </w:tc>
        <w:tc>
          <w:tcPr>
            <w:tcW w:w="4253" w:type="dxa"/>
          </w:tcPr>
          <w:p w14:paraId="0FBB9E38" w14:textId="77777777" w:rsidR="00072314" w:rsidRDefault="00072314" w:rsidP="001D18E6"/>
        </w:tc>
        <w:tc>
          <w:tcPr>
            <w:tcW w:w="4110" w:type="dxa"/>
          </w:tcPr>
          <w:p w14:paraId="2BB17E45" w14:textId="77777777" w:rsidR="00072314" w:rsidRDefault="00072314" w:rsidP="001D18E6"/>
        </w:tc>
      </w:tr>
    </w:tbl>
    <w:p w14:paraId="3D68DC1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AD0A1EA" w14:textId="77777777" w:rsidR="00072314" w:rsidRDefault="00072314" w:rsidP="00072314"/>
    <w:p w14:paraId="30E0915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23539EF" w14:textId="77777777" w:rsidR="001C5864" w:rsidRPr="0017445F" w:rsidRDefault="001C5864" w:rsidP="001C5864">
      <w:pPr>
        <w:pStyle w:val="RERequirement"/>
        <w:shd w:val="clear" w:color="auto" w:fill="F2F2F2" w:themeFill="background1" w:themeFillShade="F2"/>
      </w:pPr>
      <w:bookmarkStart w:id="134" w:name="_69567a7c5a90661333e8e60eb3e57edb"/>
      <w:bookmarkEnd w:id="134"/>
      <w:r>
        <w:t xml:space="preserve"> APIM feedback to User</w:t>
      </w:r>
    </w:p>
    <w:p w14:paraId="3EFC528D" w14:textId="77777777" w:rsidR="001C5864" w:rsidRDefault="001C5864" w:rsidP="001C5864">
      <w:pPr>
        <w:rPr>
          <w:rFonts w:cs="Arial"/>
        </w:rPr>
      </w:pPr>
      <w:r>
        <w:rPr>
          <w:rFonts w:cs="Arial"/>
        </w:rPr>
        <w:t>When APIM module receives the signals "Cooling Status" and "Cooling Duration" from the HPCM module it shall display the status and duration of the cooling cycle</w:t>
      </w:r>
    </w:p>
    <w:p w14:paraId="70F7C50F" w14:textId="77777777" w:rsidR="001C5864" w:rsidRDefault="001C5864" w:rsidP="001C5864"/>
    <w:p w14:paraId="6C4FC87B" w14:textId="77777777" w:rsidR="001C5864" w:rsidRPr="00287D2F" w:rsidRDefault="001C5864" w:rsidP="001C5864">
      <w:pPr>
        <w:rPr>
          <w:rFonts w:cs="Arial"/>
        </w:rPr>
      </w:pPr>
      <w:r>
        <w:rPr>
          <w:rFonts w:cs="Arial"/>
        </w:rPr>
        <w:t>Satisfied by</w:t>
      </w:r>
      <w:r w:rsidRPr="00287D2F">
        <w:rPr>
          <w:rFonts w:cs="Arial"/>
        </w:rPr>
        <w:t>:</w:t>
      </w:r>
    </w:p>
    <w:p w14:paraId="4BCB169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92E54B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1175546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0045C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42F1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8FF27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0A4E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2F6B4" w14:textId="77777777" w:rsidR="0009168A" w:rsidRDefault="0009168A"/>
        </w:tc>
      </w:tr>
      <w:tr w:rsidR="007A24FC" w:rsidRPr="00B3499B" w14:paraId="1C7F8F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AC6E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DFD69" w14:textId="77777777" w:rsidR="0009168A" w:rsidRDefault="0009168A"/>
        </w:tc>
      </w:tr>
      <w:tr w:rsidR="007A24FC" w:rsidRPr="00B3499B" w14:paraId="286906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CDF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5A287" w14:textId="77777777" w:rsidR="0009168A" w:rsidRDefault="0009168A"/>
        </w:tc>
      </w:tr>
      <w:tr w:rsidR="007A24FC" w:rsidRPr="00B3499B" w14:paraId="049230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33CA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A7F8D"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C167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27CA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6D40F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AAD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C517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AECF89" wp14:editId="475C9B0D">
                  <wp:extent cx="152400" cy="152400"/>
                  <wp:effectExtent l="0" t="0" r="0" b="0"/>
                  <wp:docPr id="27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Feedback </w:t>
            </w:r>
          </w:p>
          <w:p w14:paraId="0F8F246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B52B39" wp14:editId="2F47F9F5">
                  <wp:extent cx="152400" cy="152400"/>
                  <wp:effectExtent l="0" t="0" r="0" b="0"/>
                  <wp:docPr id="27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Send HMI TMOS Message</w:t>
            </w:r>
          </w:p>
          <w:p w14:paraId="0174E80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4CF415" wp14:editId="5E3CBFCA">
                  <wp:extent cx="152400" cy="152400"/>
                  <wp:effectExtent l="0" t="0" r="0" b="0"/>
                  <wp:docPr id="27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7CF60F2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969374" wp14:editId="3AA3B8A2">
                  <wp:extent cx="152400" cy="152400"/>
                  <wp:effectExtent l="0" t="0" r="0" b="0"/>
                  <wp:docPr id="28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Successful Status</w:t>
            </w:r>
          </w:p>
          <w:p w14:paraId="06AF8D3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35EF037B" wp14:editId="2D655D5A">
                  <wp:extent cx="152400" cy="152400"/>
                  <wp:effectExtent l="0" t="0" r="0" b="0"/>
                  <wp:docPr id="28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17C8E10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BB0D1B" wp14:editId="36F27C42">
                  <wp:extent cx="152400" cy="152400"/>
                  <wp:effectExtent l="0" t="0" r="0" b="0"/>
                  <wp:docPr id="28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106D9AE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95B357" wp14:editId="7D0DCF64">
                  <wp:extent cx="152400" cy="152400"/>
                  <wp:effectExtent l="0" t="0" r="0" b="0"/>
                  <wp:docPr id="28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Run Summary Display</w:t>
            </w:r>
          </w:p>
          <w:p w14:paraId="57DCE6E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DA37C7" wp14:editId="6F9A77ED">
                  <wp:extent cx="152400" cy="152400"/>
                  <wp:effectExtent l="0" t="0" r="0" b="0"/>
                  <wp:docPr id="28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2712C"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C959B" w14:textId="77777777" w:rsidR="0009168A" w:rsidRDefault="0009168A"/>
        </w:tc>
      </w:tr>
      <w:tr w:rsidR="007A24FC" w:rsidRPr="00B3499B" w14:paraId="38A9BA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0A6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8CB5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E7E2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9C5E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5A154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ED68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C0EDCF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754940" w14:textId="77777777" w:rsidR="007A24FC" w:rsidRPr="00B3499B" w:rsidRDefault="00DC7E29" w:rsidP="009737DA">
            <w:pPr>
              <w:rPr>
                <w:rFonts w:cs="Arial"/>
                <w:bCs/>
                <w:color w:val="808080" w:themeColor="background1" w:themeShade="80"/>
                <w:sz w:val="16"/>
                <w:szCs w:val="14"/>
              </w:rPr>
            </w:pPr>
            <w:hyperlink r:id="rId1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8801B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B62DF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40917A" w14:textId="77777777" w:rsidR="007A24FC" w:rsidRDefault="007A24FC" w:rsidP="001C5864">
      <w:pPr>
        <w:rPr>
          <w:rFonts w:cs="Arial"/>
        </w:rPr>
      </w:pPr>
    </w:p>
    <w:p w14:paraId="0519DEC0" w14:textId="77777777" w:rsidR="0047267C" w:rsidRDefault="0047267C" w:rsidP="001C5864">
      <w:pPr>
        <w:rPr>
          <w:rFonts w:cs="Arial"/>
        </w:rPr>
      </w:pPr>
    </w:p>
    <w:p w14:paraId="4C830EAB" w14:textId="77777777" w:rsidR="001C5864" w:rsidRPr="0017445F" w:rsidRDefault="001C5864" w:rsidP="001C5864">
      <w:pPr>
        <w:pStyle w:val="RERequirement"/>
        <w:shd w:val="clear" w:color="auto" w:fill="F2F2F2" w:themeFill="background1" w:themeFillShade="F2"/>
      </w:pPr>
      <w:bookmarkStart w:id="135" w:name="_ae6630ad1c727cfde0fcb97d60a3150a"/>
      <w:bookmarkEnd w:id="135"/>
      <w:r>
        <w:t xml:space="preserve"> Blower Run Time</w:t>
      </w:r>
    </w:p>
    <w:p w14:paraId="5AD68252" w14:textId="77777777" w:rsidR="001C5864" w:rsidRDefault="001C5864" w:rsidP="001C5864">
      <w:pPr>
        <w:rPr>
          <w:rFonts w:cs="Arial"/>
        </w:rPr>
      </w:pPr>
      <w:r>
        <w:rPr>
          <w:rFonts w:cs="Arial"/>
        </w:rPr>
        <w:t>When HPCM module receives the signal "Cabn_Amb_Te_Aclt" &gt; than 50C for 5 minutes, it shall send the signal "blower off" to the RCCM module when TMOS setting is set to "FAN_ON"</w:t>
      </w:r>
    </w:p>
    <w:p w14:paraId="72527993" w14:textId="77777777" w:rsidR="001C5864" w:rsidRDefault="001C5864" w:rsidP="001C5864"/>
    <w:p w14:paraId="610EEAEB" w14:textId="77777777" w:rsidR="001C5864" w:rsidRPr="00287D2F" w:rsidRDefault="001C5864" w:rsidP="001C5864">
      <w:pPr>
        <w:rPr>
          <w:rFonts w:cs="Arial"/>
        </w:rPr>
      </w:pPr>
      <w:r>
        <w:rPr>
          <w:rFonts w:cs="Arial"/>
        </w:rPr>
        <w:t>Satisfied by</w:t>
      </w:r>
      <w:r w:rsidRPr="00287D2F">
        <w:rPr>
          <w:rFonts w:cs="Arial"/>
        </w:rPr>
        <w:t>:</w:t>
      </w:r>
    </w:p>
    <w:p w14:paraId="1457369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0D5933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4C7EBC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518AB7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9A2BB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5ADD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775C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C61A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A15EA" w14:textId="77777777" w:rsidR="0009168A" w:rsidRDefault="0009168A"/>
        </w:tc>
      </w:tr>
      <w:tr w:rsidR="007A24FC" w:rsidRPr="00B3499B" w14:paraId="25B70F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2869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235CE" w14:textId="77777777" w:rsidR="0009168A" w:rsidRDefault="0009168A"/>
        </w:tc>
      </w:tr>
      <w:tr w:rsidR="007A24FC" w:rsidRPr="00B3499B" w14:paraId="2350C9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24D9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6CA6E" w14:textId="77777777" w:rsidR="0009168A" w:rsidRDefault="0009168A"/>
        </w:tc>
      </w:tr>
      <w:tr w:rsidR="007A24FC" w:rsidRPr="00B3499B" w14:paraId="7CF5A1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E66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3D406"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9EA8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7431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3146F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069C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815B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F7A680" wp14:editId="1EBB4974">
                  <wp:extent cx="152400" cy="152400"/>
                  <wp:effectExtent l="0" t="0" r="0" b="0"/>
                  <wp:docPr id="290"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3CD626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FDAF86" wp14:editId="4C436CFD">
                  <wp:extent cx="152400" cy="152400"/>
                  <wp:effectExtent l="0" t="0" r="0" b="0"/>
                  <wp:docPr id="29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7E9D98C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B9006C" wp14:editId="41521942">
                  <wp:extent cx="152400" cy="152400"/>
                  <wp:effectExtent l="0" t="0" r="0" b="0"/>
                  <wp:docPr id="29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B79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727C3A" w14:textId="77777777" w:rsidR="0009168A" w:rsidRDefault="0009168A"/>
        </w:tc>
      </w:tr>
      <w:tr w:rsidR="007A24FC" w:rsidRPr="00B3499B" w14:paraId="507D27F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63E5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27C5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86B7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0BDD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F4D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D43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A99294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731B73" w14:textId="77777777" w:rsidR="007A24FC" w:rsidRPr="00B3499B" w:rsidRDefault="00DC7E29" w:rsidP="009737DA">
            <w:pPr>
              <w:rPr>
                <w:rFonts w:cs="Arial"/>
                <w:bCs/>
                <w:color w:val="808080" w:themeColor="background1" w:themeShade="80"/>
                <w:sz w:val="16"/>
                <w:szCs w:val="14"/>
              </w:rPr>
            </w:pPr>
            <w:hyperlink r:id="rId1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F0FA2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84E1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D1E0A9" w14:textId="77777777" w:rsidR="007A24FC" w:rsidRDefault="007A24FC" w:rsidP="001C5864">
      <w:pPr>
        <w:rPr>
          <w:rFonts w:cs="Arial"/>
        </w:rPr>
      </w:pPr>
    </w:p>
    <w:p w14:paraId="6EA49912" w14:textId="77777777" w:rsidR="0047267C" w:rsidRDefault="0047267C" w:rsidP="001C5864">
      <w:pPr>
        <w:rPr>
          <w:rFonts w:cs="Arial"/>
        </w:rPr>
      </w:pPr>
    </w:p>
    <w:p w14:paraId="3B913409" w14:textId="77777777" w:rsidR="001C5864" w:rsidRPr="0017445F" w:rsidRDefault="001C5864" w:rsidP="001C5864">
      <w:pPr>
        <w:pStyle w:val="RERequirement"/>
        <w:shd w:val="clear" w:color="auto" w:fill="F2F2F2" w:themeFill="background1" w:themeFillShade="F2"/>
      </w:pPr>
      <w:bookmarkStart w:id="136" w:name="_9d52fcd9d03de6a74444de718ace283d"/>
      <w:bookmarkEnd w:id="136"/>
      <w:r>
        <w:t xml:space="preserve"> Cooling Status Feedback</w:t>
      </w:r>
    </w:p>
    <w:p w14:paraId="4C8617B5" w14:textId="77777777" w:rsidR="001C5864" w:rsidRDefault="001C5864" w:rsidP="001C5864">
      <w:pPr>
        <w:rPr>
          <w:rFonts w:cs="Arial"/>
        </w:rPr>
      </w:pPr>
      <w:r>
        <w:rPr>
          <w:rFonts w:cs="Arial"/>
        </w:rPr>
        <w:t xml:space="preserve">When HPCM module completes TMOS cooling, it shall provide the APIM with the Cooling Status signal of "FAILED_TO_COOL" or "COOLING_SUCCESSFUL" </w:t>
      </w:r>
    </w:p>
    <w:p w14:paraId="4F485DCF" w14:textId="77777777" w:rsidR="001C5864" w:rsidRDefault="001C5864" w:rsidP="001C5864"/>
    <w:p w14:paraId="2643ACFC" w14:textId="77777777" w:rsidR="001C5864" w:rsidRPr="00287D2F" w:rsidRDefault="001C5864" w:rsidP="001C5864">
      <w:pPr>
        <w:rPr>
          <w:rFonts w:cs="Arial"/>
        </w:rPr>
      </w:pPr>
      <w:r>
        <w:rPr>
          <w:rFonts w:cs="Arial"/>
        </w:rPr>
        <w:t>Satisfied by</w:t>
      </w:r>
      <w:r w:rsidRPr="00287D2F">
        <w:rPr>
          <w:rFonts w:cs="Arial"/>
        </w:rPr>
        <w:t>:</w:t>
      </w:r>
    </w:p>
    <w:p w14:paraId="0D5010C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3A02B8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42B2012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41E40B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821B6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F1E1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18608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2A12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D215E" w14:textId="77777777" w:rsidR="0009168A" w:rsidRDefault="0009168A"/>
        </w:tc>
      </w:tr>
      <w:tr w:rsidR="007A24FC" w:rsidRPr="00B3499B" w14:paraId="3DA860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11A75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DB1BD" w14:textId="77777777" w:rsidR="0009168A" w:rsidRDefault="0009168A"/>
        </w:tc>
      </w:tr>
      <w:tr w:rsidR="007A24FC" w:rsidRPr="00B3499B" w14:paraId="7321B6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7E60E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A355" w14:textId="77777777" w:rsidR="0009168A" w:rsidRDefault="0009168A"/>
        </w:tc>
      </w:tr>
      <w:tr w:rsidR="007A24FC" w:rsidRPr="00B3499B" w14:paraId="2BA113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8855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0842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B418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EDF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981A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46EA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6063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9FD3A5" wp14:editId="5F870C2C">
                  <wp:extent cx="152400" cy="152400"/>
                  <wp:effectExtent l="0" t="0" r="0" b="0"/>
                  <wp:docPr id="29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05EA188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EAECC4" wp14:editId="018A13EB">
                  <wp:extent cx="152400" cy="152400"/>
                  <wp:effectExtent l="0" t="0" r="0" b="0"/>
                  <wp:docPr id="29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00BB6F4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2AC363" wp14:editId="68967C76">
                  <wp:extent cx="152400" cy="152400"/>
                  <wp:effectExtent l="0" t="0" r="0" b="0"/>
                  <wp:docPr id="30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31A98D4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31BBDB" wp14:editId="3F00A1D1">
                  <wp:extent cx="152400" cy="152400"/>
                  <wp:effectExtent l="0" t="0" r="0" b="0"/>
                  <wp:docPr id="30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509EA2E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64CA013" wp14:editId="14A5C7E1">
                  <wp:extent cx="152400" cy="152400"/>
                  <wp:effectExtent l="0" t="0" r="0" b="0"/>
                  <wp:docPr id="30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B8A4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53F984" w14:textId="77777777" w:rsidR="0009168A" w:rsidRDefault="0009168A"/>
        </w:tc>
      </w:tr>
      <w:tr w:rsidR="007A24FC" w:rsidRPr="00B3499B" w14:paraId="22AFA34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9353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B2C2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A0F0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FCCE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54ED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CEE83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1C42F3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16D891" w14:textId="77777777" w:rsidR="007A24FC" w:rsidRPr="00B3499B" w:rsidRDefault="00DC7E29" w:rsidP="009737DA">
            <w:pPr>
              <w:rPr>
                <w:rFonts w:cs="Arial"/>
                <w:bCs/>
                <w:color w:val="808080" w:themeColor="background1" w:themeShade="80"/>
                <w:sz w:val="16"/>
                <w:szCs w:val="14"/>
              </w:rPr>
            </w:pPr>
            <w:hyperlink r:id="rId1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F185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D621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551A4A" w14:textId="77777777" w:rsidR="007A24FC" w:rsidRDefault="007A24FC" w:rsidP="001C5864">
      <w:pPr>
        <w:rPr>
          <w:rFonts w:cs="Arial"/>
        </w:rPr>
      </w:pPr>
    </w:p>
    <w:p w14:paraId="61DE6EA2" w14:textId="77777777" w:rsidR="0047267C" w:rsidRDefault="0047267C" w:rsidP="001C5864">
      <w:pPr>
        <w:rPr>
          <w:rFonts w:cs="Arial"/>
        </w:rPr>
      </w:pPr>
    </w:p>
    <w:p w14:paraId="2D473051"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36F1C773" wp14:editId="747D4FE8">
            <wp:extent cx="152400" cy="152400"/>
            <wp:effectExtent l="0" t="0" r="0" b="0"/>
            <wp:docPr id="30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Alarm Request</w:t>
      </w:r>
    </w:p>
    <w:p w14:paraId="1F1569B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3868175" w14:textId="77777777" w:rsidR="00072314" w:rsidRPr="003B799F" w:rsidRDefault="00072314" w:rsidP="00072314"/>
    <w:p w14:paraId="2A211A68" w14:textId="77777777" w:rsidR="00072314" w:rsidRDefault="00072314" w:rsidP="00072314">
      <w:pPr>
        <w:pStyle w:val="Heading6"/>
        <w:keepNext w:val="0"/>
        <w:tabs>
          <w:tab w:val="clear" w:pos="900"/>
          <w:tab w:val="left" w:pos="709"/>
        </w:tabs>
        <w:spacing w:before="240"/>
        <w:rPr>
          <w:lang w:val="en-GB"/>
        </w:rPr>
      </w:pPr>
      <w:r>
        <w:rPr>
          <w:lang w:val="en-GB"/>
        </w:rPr>
        <w:t>Inputs</w:t>
      </w:r>
    </w:p>
    <w:p w14:paraId="52FEC466"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B5DBA55" w14:textId="77777777" w:rsidTr="001D18E6">
        <w:trPr>
          <w:trHeight w:val="173"/>
        </w:trPr>
        <w:tc>
          <w:tcPr>
            <w:tcW w:w="1696" w:type="dxa"/>
            <w:shd w:val="clear" w:color="auto" w:fill="D9D9D9" w:themeFill="background1" w:themeFillShade="D9"/>
            <w:noWrap/>
            <w:hideMark/>
          </w:tcPr>
          <w:p w14:paraId="12C154E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DE1C45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936ACA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189609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E4BABC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809646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13ECC4B" w14:textId="77777777" w:rsidTr="001D18E6">
        <w:trPr>
          <w:trHeight w:val="143"/>
        </w:trPr>
        <w:tc>
          <w:tcPr>
            <w:tcW w:w="1696" w:type="dxa"/>
            <w:noWrap/>
          </w:tcPr>
          <w:p w14:paraId="45C20C78"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0653D46" w14:textId="77777777" w:rsidR="00072314" w:rsidRPr="00DE6816" w:rsidRDefault="00072314" w:rsidP="001D18E6">
            <w:pPr>
              <w:rPr>
                <w:rFonts w:cs="Arial"/>
                <w:sz w:val="18"/>
              </w:rPr>
            </w:pPr>
            <w:r w:rsidRPr="00DE6816">
              <w:rPr>
                <w:rFonts w:cs="Arial"/>
                <w:sz w:val="18"/>
              </w:rPr>
              <w:t>Name of aTechnical Signal, e.g.:</w:t>
            </w:r>
          </w:p>
          <w:p w14:paraId="06EC6C9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3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70DAAC0"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225C6ACF"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3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7A3F9F"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2E787F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758A47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EAB365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951574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408E92FD" w14:textId="77777777" w:rsidR="00072314" w:rsidRPr="00DE6816" w:rsidRDefault="00072314" w:rsidP="001D18E6">
            <w:pPr>
              <w:ind w:left="360"/>
              <w:rPr>
                <w:rFonts w:cs="Arial"/>
                <w:sz w:val="18"/>
              </w:rPr>
            </w:pPr>
          </w:p>
          <w:p w14:paraId="38A9DD56" w14:textId="77777777" w:rsidR="00072314" w:rsidRPr="00DE6816" w:rsidRDefault="00072314" w:rsidP="001D18E6">
            <w:pPr>
              <w:rPr>
                <w:rFonts w:cs="Arial"/>
                <w:sz w:val="16"/>
              </w:rPr>
            </w:pPr>
            <w:r w:rsidRPr="00DE6816">
              <w:rPr>
                <w:rFonts w:cs="Arial"/>
                <w:sz w:val="14"/>
              </w:rPr>
              <w:t>The message name should be linked, e.g.</w:t>
            </w:r>
          </w:p>
          <w:p w14:paraId="679CF58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3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39" w:history="1">
              <w:r w:rsidRPr="00DE6816">
                <w:rPr>
                  <w:rStyle w:val="Hyperlink"/>
                  <w:rFonts w:ascii="Arial" w:hAnsi="Arial" w:cs="Arial"/>
                  <w:i/>
                  <w:sz w:val="14"/>
                </w:rPr>
                <w:t>FNV2</w:t>
              </w:r>
            </w:hyperlink>
            <w:r w:rsidRPr="00DE6816">
              <w:rPr>
                <w:rFonts w:ascii="Arial" w:hAnsi="Arial" w:cs="Arial"/>
                <w:sz w:val="14"/>
              </w:rPr>
              <w:t xml:space="preserve">). </w:t>
            </w:r>
          </w:p>
          <w:p w14:paraId="0B83E1E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D7D6A86" w14:textId="77777777" w:rsidR="00072314" w:rsidRDefault="00072314" w:rsidP="001D18E6">
            <w:pPr>
              <w:rPr>
                <w:rFonts w:cs="Arial"/>
                <w:sz w:val="14"/>
              </w:rPr>
            </w:pPr>
          </w:p>
          <w:p w14:paraId="2F6C8533"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B0831C2" w14:textId="77777777" w:rsidTr="001D18E6">
        <w:trPr>
          <w:trHeight w:val="70"/>
        </w:trPr>
        <w:tc>
          <w:tcPr>
            <w:tcW w:w="1696" w:type="dxa"/>
            <w:noWrap/>
          </w:tcPr>
          <w:p w14:paraId="1130402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0318CE3E" w14:textId="77777777" w:rsidR="00072314" w:rsidRPr="00DE6816" w:rsidRDefault="00072314" w:rsidP="001D18E6">
            <w:pPr>
              <w:rPr>
                <w:rFonts w:cs="Arial"/>
                <w:color w:val="000000" w:themeColor="text1"/>
                <w:sz w:val="18"/>
              </w:rPr>
            </w:pPr>
          </w:p>
        </w:tc>
        <w:tc>
          <w:tcPr>
            <w:tcW w:w="1843" w:type="dxa"/>
          </w:tcPr>
          <w:p w14:paraId="69ACBFFE" w14:textId="77777777" w:rsidR="00072314" w:rsidRPr="00DE6816" w:rsidRDefault="00072314" w:rsidP="001D18E6">
            <w:pPr>
              <w:rPr>
                <w:rFonts w:cs="Arial"/>
                <w:color w:val="000000" w:themeColor="text1"/>
                <w:sz w:val="18"/>
              </w:rPr>
            </w:pPr>
          </w:p>
        </w:tc>
        <w:tc>
          <w:tcPr>
            <w:tcW w:w="1984" w:type="dxa"/>
          </w:tcPr>
          <w:p w14:paraId="234E5835" w14:textId="77777777" w:rsidR="00072314" w:rsidRPr="00DE6816" w:rsidRDefault="00072314" w:rsidP="001D18E6">
            <w:pPr>
              <w:rPr>
                <w:rFonts w:cs="Arial"/>
                <w:color w:val="000000" w:themeColor="text1"/>
                <w:sz w:val="18"/>
              </w:rPr>
            </w:pPr>
          </w:p>
        </w:tc>
        <w:tc>
          <w:tcPr>
            <w:tcW w:w="2693" w:type="dxa"/>
          </w:tcPr>
          <w:p w14:paraId="0F9AA713" w14:textId="77777777" w:rsidR="00072314" w:rsidRPr="00DE6816" w:rsidRDefault="00072314" w:rsidP="001D18E6">
            <w:pPr>
              <w:rPr>
                <w:rFonts w:cs="Arial"/>
                <w:color w:val="000000" w:themeColor="text1"/>
                <w:sz w:val="18"/>
              </w:rPr>
            </w:pPr>
          </w:p>
        </w:tc>
      </w:tr>
    </w:tbl>
    <w:p w14:paraId="4469BF9C"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27E89F3C" w14:textId="77777777" w:rsidR="008C50D1" w:rsidRPr="00E23282" w:rsidRDefault="008C50D1" w:rsidP="00072314"/>
    <w:p w14:paraId="2231994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3D2733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EEFF52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ADBD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CF02E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BFE2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11D9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90F6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0012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9649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8F43DB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272F6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7DE3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B541CB8" w14:textId="77777777" w:rsidR="0046438F" w:rsidRDefault="0046438F" w:rsidP="0046438F">
            <w:pPr>
              <w:rPr>
                <w:rFonts w:cs="Arial"/>
                <w:color w:val="000000" w:themeColor="text1"/>
                <w:sz w:val="16"/>
                <w:szCs w:val="14"/>
              </w:rPr>
            </w:pPr>
            <w:r>
              <w:rPr>
                <w:rFonts w:cs="Arial"/>
                <w:color w:val="000000" w:themeColor="text1"/>
                <w:sz w:val="16"/>
                <w:szCs w:val="14"/>
              </w:rPr>
              <w:t>Wake Alarm</w:t>
            </w:r>
          </w:p>
          <w:p w14:paraId="64DEC916" w14:textId="77777777" w:rsidR="0046438F" w:rsidRPr="00740CDD" w:rsidRDefault="0046438F" w:rsidP="00D60C45">
            <w:pPr>
              <w:pStyle w:val="VelocityScript"/>
              <w:rPr>
                <w:color w:val="00B0F0"/>
              </w:rPr>
            </w:pPr>
          </w:p>
          <w:p w14:paraId="51D52FC7" w14:textId="77777777" w:rsidR="007215C5" w:rsidRPr="00D60C45" w:rsidRDefault="007215C5" w:rsidP="00CA24CE">
            <w:pPr>
              <w:rPr>
                <w:rFonts w:cs="Arial"/>
                <w:color w:val="000000" w:themeColor="text1"/>
                <w:sz w:val="16"/>
                <w:szCs w:val="14"/>
                <w:lang w:val="en-GB"/>
              </w:rPr>
            </w:pPr>
          </w:p>
          <w:p w14:paraId="7A96B68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4BBE6" w14:textId="77777777" w:rsidR="00DD49BA" w:rsidRPr="003C5D56" w:rsidRDefault="00DD49BA" w:rsidP="00DD49BA">
            <w:pPr>
              <w:rPr>
                <w:rFonts w:cs="Arial"/>
                <w:color w:val="000000" w:themeColor="text1"/>
                <w:sz w:val="16"/>
                <w:szCs w:val="14"/>
              </w:rPr>
            </w:pPr>
            <w:r>
              <w:rPr>
                <w:rFonts w:cs="Arial"/>
                <w:color w:val="000000" w:themeColor="text1"/>
                <w:sz w:val="16"/>
                <w:szCs w:val="14"/>
              </w:rPr>
              <w:t>Wake Alarm</w:t>
            </w:r>
          </w:p>
          <w:p w14:paraId="1C09273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25FD2" w14:textId="77777777" w:rsidR="0038251F" w:rsidRPr="0038251F" w:rsidRDefault="00143E70" w:rsidP="0038251F">
            <w:pPr>
              <w:pStyle w:val="VelocityScript"/>
              <w:rPr>
                <w:color w:val="00B0F0"/>
                <w:sz w:val="16"/>
              </w:rPr>
            </w:pPr>
            <w:r w:rsidRPr="0038251F">
              <w:rPr>
                <w:color w:val="00B0F0"/>
                <w:sz w:val="16"/>
              </w:rPr>
              <w:t xml:space="preserve"> </w:t>
            </w:r>
          </w:p>
          <w:p w14:paraId="7592C8E9" w14:textId="77777777" w:rsidR="00C84B54" w:rsidRDefault="00C84B54" w:rsidP="00B31A0E">
            <w:pPr>
              <w:pStyle w:val="VelocityScript"/>
            </w:pPr>
          </w:p>
          <w:p w14:paraId="1B3299BE" w14:textId="77777777" w:rsidR="00C84B54" w:rsidRDefault="00C84B54" w:rsidP="00B31A0E">
            <w:pPr>
              <w:pStyle w:val="VelocityScript"/>
            </w:pPr>
          </w:p>
          <w:p w14:paraId="7F40D4A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BFC1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71DE89" w14:textId="77777777" w:rsidR="0009168A" w:rsidRDefault="0009168A"/>
        </w:tc>
      </w:tr>
      <w:tr w:rsidR="00CA24CE" w:rsidRPr="00B3499B" w14:paraId="2D13B64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73DA4F" w14:textId="77777777" w:rsidR="00CA24CE" w:rsidRPr="00B3499B" w:rsidRDefault="00DC7E29" w:rsidP="00CA24CE">
            <w:pPr>
              <w:rPr>
                <w:rFonts w:cs="Arial"/>
                <w:bCs/>
                <w:color w:val="808080" w:themeColor="background1" w:themeShade="80"/>
                <w:sz w:val="16"/>
                <w:szCs w:val="14"/>
              </w:rPr>
            </w:pPr>
            <w:hyperlink r:id="rId1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8B0AD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2C144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446F4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Alarm Request</w:t>
      </w:r>
    </w:p>
    <w:p w14:paraId="246DB416" w14:textId="77777777" w:rsidR="00072314" w:rsidRPr="00612064" w:rsidRDefault="00072314" w:rsidP="00072314">
      <w:pPr>
        <w:spacing w:before="20"/>
        <w:rPr>
          <w:vanish/>
        </w:rPr>
      </w:pPr>
    </w:p>
    <w:p w14:paraId="1FA279CD" w14:textId="77777777" w:rsidR="00072314" w:rsidRDefault="00072314" w:rsidP="00072314">
      <w:pPr>
        <w:pStyle w:val="Heading6"/>
        <w:keepNext w:val="0"/>
        <w:tabs>
          <w:tab w:val="clear" w:pos="900"/>
          <w:tab w:val="left" w:pos="709"/>
        </w:tabs>
        <w:spacing w:before="240"/>
      </w:pPr>
      <w:r>
        <w:t>Parameters</w:t>
      </w:r>
    </w:p>
    <w:p w14:paraId="37275DB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9D2097B" w14:textId="77777777" w:rsidTr="001D18E6">
        <w:trPr>
          <w:trHeight w:val="161"/>
        </w:trPr>
        <w:tc>
          <w:tcPr>
            <w:tcW w:w="1838" w:type="dxa"/>
            <w:shd w:val="clear" w:color="auto" w:fill="D9D9D9" w:themeFill="background1" w:themeFillShade="D9"/>
            <w:noWrap/>
            <w:hideMark/>
          </w:tcPr>
          <w:p w14:paraId="7C4381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CC495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277FC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5DCCF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38CC0E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BBE3120" w14:textId="77777777" w:rsidTr="001D18E6">
        <w:trPr>
          <w:trHeight w:val="70"/>
        </w:trPr>
        <w:tc>
          <w:tcPr>
            <w:tcW w:w="1838" w:type="dxa"/>
            <w:noWrap/>
          </w:tcPr>
          <w:p w14:paraId="39C2952A"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E1522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19C9E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438167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364A3F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D45042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AA49D40" w14:textId="77777777" w:rsidTr="001D18E6">
        <w:trPr>
          <w:trHeight w:val="71"/>
        </w:trPr>
        <w:tc>
          <w:tcPr>
            <w:tcW w:w="1838" w:type="dxa"/>
            <w:noWrap/>
          </w:tcPr>
          <w:p w14:paraId="5A6F7F5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2757AAA" w14:textId="77777777" w:rsidR="00072314" w:rsidRPr="00D14691" w:rsidRDefault="00072314" w:rsidP="001D18E6">
            <w:pPr>
              <w:rPr>
                <w:color w:val="000000" w:themeColor="text1"/>
              </w:rPr>
            </w:pPr>
          </w:p>
        </w:tc>
        <w:tc>
          <w:tcPr>
            <w:tcW w:w="1701" w:type="dxa"/>
          </w:tcPr>
          <w:p w14:paraId="6FEF6C80" w14:textId="77777777" w:rsidR="00072314" w:rsidRPr="00D14691" w:rsidRDefault="00072314" w:rsidP="001D18E6">
            <w:pPr>
              <w:rPr>
                <w:color w:val="000000" w:themeColor="text1"/>
              </w:rPr>
            </w:pPr>
          </w:p>
        </w:tc>
        <w:tc>
          <w:tcPr>
            <w:tcW w:w="1417" w:type="dxa"/>
            <w:noWrap/>
          </w:tcPr>
          <w:p w14:paraId="4F2252CD" w14:textId="77777777" w:rsidR="00072314" w:rsidRPr="00D14691" w:rsidRDefault="00072314" w:rsidP="001D18E6">
            <w:pPr>
              <w:rPr>
                <w:color w:val="000000" w:themeColor="text1"/>
              </w:rPr>
            </w:pPr>
          </w:p>
        </w:tc>
        <w:tc>
          <w:tcPr>
            <w:tcW w:w="3402" w:type="dxa"/>
          </w:tcPr>
          <w:p w14:paraId="72CF6D64" w14:textId="77777777" w:rsidR="00072314" w:rsidRPr="00D14691" w:rsidRDefault="00072314" w:rsidP="001D18E6">
            <w:pPr>
              <w:rPr>
                <w:color w:val="000000" w:themeColor="text1"/>
              </w:rPr>
            </w:pPr>
          </w:p>
        </w:tc>
      </w:tr>
    </w:tbl>
    <w:p w14:paraId="383166E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A45B722" w14:textId="77777777" w:rsidR="003678EC" w:rsidRPr="003678EC" w:rsidRDefault="003678EC" w:rsidP="003678EC">
      <w:pPr>
        <w:rPr>
          <w:lang w:val="en-GB"/>
        </w:rPr>
      </w:pPr>
    </w:p>
    <w:p w14:paraId="3F8F7FE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F2B6223" w14:textId="77777777" w:rsidR="00072314" w:rsidRPr="003225C9" w:rsidRDefault="00072314" w:rsidP="00072314">
      <w:pPr>
        <w:tabs>
          <w:tab w:val="left" w:pos="284"/>
          <w:tab w:val="left" w:pos="851"/>
        </w:tabs>
      </w:pPr>
    </w:p>
    <w:p w14:paraId="3E60DE0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31F85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84BFD8D" w14:textId="77777777" w:rsidTr="001D18E6">
        <w:tc>
          <w:tcPr>
            <w:tcW w:w="1934" w:type="dxa"/>
            <w:shd w:val="clear" w:color="auto" w:fill="D9D9D9" w:themeFill="background1" w:themeFillShade="D9"/>
          </w:tcPr>
          <w:p w14:paraId="09105CD3" w14:textId="77777777" w:rsidR="00072314" w:rsidRDefault="00072314" w:rsidP="001D18E6">
            <w:pPr>
              <w:rPr>
                <w:b/>
              </w:rPr>
            </w:pPr>
            <w:r w:rsidRPr="00AF169D">
              <w:rPr>
                <w:b/>
              </w:rPr>
              <w:t>Requirement ID</w:t>
            </w:r>
          </w:p>
          <w:p w14:paraId="53C5C7D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59178D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8D5F793" w14:textId="77777777" w:rsidR="00072314" w:rsidRDefault="00072314" w:rsidP="001D18E6">
            <w:pPr>
              <w:rPr>
                <w:b/>
              </w:rPr>
            </w:pPr>
            <w:r>
              <w:rPr>
                <w:b/>
              </w:rPr>
              <w:t>Modification</w:t>
            </w:r>
          </w:p>
        </w:tc>
        <w:tc>
          <w:tcPr>
            <w:tcW w:w="1712" w:type="dxa"/>
            <w:shd w:val="clear" w:color="auto" w:fill="D9D9D9" w:themeFill="background1" w:themeFillShade="D9"/>
          </w:tcPr>
          <w:p w14:paraId="6387749A" w14:textId="77777777" w:rsidR="00072314" w:rsidRDefault="00072314" w:rsidP="001D18E6">
            <w:pPr>
              <w:rPr>
                <w:b/>
              </w:rPr>
            </w:pPr>
            <w:r w:rsidRPr="00AF169D">
              <w:rPr>
                <w:b/>
              </w:rPr>
              <w:t xml:space="preserve">Requirement </w:t>
            </w:r>
            <w:r>
              <w:rPr>
                <w:b/>
              </w:rPr>
              <w:t>ID</w:t>
            </w:r>
          </w:p>
          <w:p w14:paraId="5E912C9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692F66" w14:textId="77777777" w:rsidR="00072314" w:rsidRPr="00AF169D" w:rsidRDefault="00072314" w:rsidP="001D18E6">
            <w:pPr>
              <w:rPr>
                <w:b/>
              </w:rPr>
            </w:pPr>
            <w:r>
              <w:rPr>
                <w:b/>
              </w:rPr>
              <w:t>Comment</w:t>
            </w:r>
          </w:p>
        </w:tc>
      </w:tr>
      <w:tr w:rsidR="00072314" w14:paraId="0AAF2044" w14:textId="77777777" w:rsidTr="001D18E6">
        <w:tc>
          <w:tcPr>
            <w:tcW w:w="1934" w:type="dxa"/>
          </w:tcPr>
          <w:p w14:paraId="364AC51F" w14:textId="77777777" w:rsidR="00072314" w:rsidRPr="000F4E8B" w:rsidRDefault="00072314" w:rsidP="001D18E6">
            <w:r w:rsidRPr="000F4E8B">
              <w:t>REQ_abc</w:t>
            </w:r>
          </w:p>
        </w:tc>
        <w:tc>
          <w:tcPr>
            <w:tcW w:w="2177" w:type="dxa"/>
          </w:tcPr>
          <w:p w14:paraId="6D78F7E5" w14:textId="77777777" w:rsidR="00072314" w:rsidRPr="000F4E8B" w:rsidRDefault="00072314" w:rsidP="001D18E6"/>
        </w:tc>
        <w:sdt>
          <w:sdtPr>
            <w:alias w:val="Modification"/>
            <w:tag w:val="Modification"/>
            <w:id w:val="44720244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4CB10E3" w14:textId="77777777" w:rsidR="00072314" w:rsidRPr="000F4E8B" w:rsidRDefault="00072314" w:rsidP="001D18E6">
                <w:r w:rsidRPr="000F4E8B">
                  <w:t>Removed</w:t>
                </w:r>
              </w:p>
            </w:tc>
          </w:sdtContent>
        </w:sdt>
        <w:tc>
          <w:tcPr>
            <w:tcW w:w="1712" w:type="dxa"/>
          </w:tcPr>
          <w:p w14:paraId="473B97A1" w14:textId="77777777" w:rsidR="00072314" w:rsidRPr="000F4E8B" w:rsidRDefault="00072314" w:rsidP="001D18E6">
            <w:r w:rsidRPr="000F4E8B">
              <w:t>--</w:t>
            </w:r>
          </w:p>
        </w:tc>
        <w:tc>
          <w:tcPr>
            <w:tcW w:w="2958" w:type="dxa"/>
          </w:tcPr>
          <w:p w14:paraId="5434DA7F" w14:textId="77777777" w:rsidR="00072314" w:rsidRPr="000F4E8B" w:rsidRDefault="00072314" w:rsidP="001D18E6"/>
        </w:tc>
      </w:tr>
      <w:tr w:rsidR="00072314" w14:paraId="691B2871" w14:textId="77777777" w:rsidTr="001D18E6">
        <w:tc>
          <w:tcPr>
            <w:tcW w:w="1934" w:type="dxa"/>
          </w:tcPr>
          <w:p w14:paraId="7B759A48" w14:textId="77777777" w:rsidR="00072314" w:rsidRPr="000F4E8B" w:rsidRDefault="00072314" w:rsidP="001D18E6">
            <w:r w:rsidRPr="000F4E8B">
              <w:t>REQ_def</w:t>
            </w:r>
          </w:p>
        </w:tc>
        <w:tc>
          <w:tcPr>
            <w:tcW w:w="2177" w:type="dxa"/>
          </w:tcPr>
          <w:p w14:paraId="69ACA43B" w14:textId="77777777" w:rsidR="00072314" w:rsidRPr="000F4E8B" w:rsidRDefault="00072314" w:rsidP="001D18E6"/>
        </w:tc>
        <w:sdt>
          <w:sdtPr>
            <w:alias w:val="Modification"/>
            <w:tag w:val="Modification"/>
            <w:id w:val="-34895369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F2550D0" w14:textId="77777777" w:rsidR="00072314" w:rsidRPr="000F4E8B" w:rsidRDefault="00072314" w:rsidP="001D18E6">
                <w:r w:rsidRPr="000F4E8B">
                  <w:t>Replaced</w:t>
                </w:r>
              </w:p>
            </w:tc>
          </w:sdtContent>
        </w:sdt>
        <w:tc>
          <w:tcPr>
            <w:tcW w:w="1712" w:type="dxa"/>
          </w:tcPr>
          <w:p w14:paraId="6CA08544" w14:textId="77777777" w:rsidR="00072314" w:rsidRPr="000F4E8B" w:rsidRDefault="00072314" w:rsidP="001D18E6">
            <w:r w:rsidRPr="000F4E8B">
              <w:t>REQ_xyz</w:t>
            </w:r>
          </w:p>
        </w:tc>
        <w:tc>
          <w:tcPr>
            <w:tcW w:w="2958" w:type="dxa"/>
          </w:tcPr>
          <w:p w14:paraId="6525758A" w14:textId="77777777" w:rsidR="00072314" w:rsidRPr="000F4E8B" w:rsidRDefault="00072314" w:rsidP="001D18E6"/>
        </w:tc>
      </w:tr>
      <w:tr w:rsidR="00072314" w14:paraId="18E3D451" w14:textId="77777777" w:rsidTr="001D18E6">
        <w:tc>
          <w:tcPr>
            <w:tcW w:w="1934" w:type="dxa"/>
          </w:tcPr>
          <w:p w14:paraId="51EB53D0" w14:textId="77777777" w:rsidR="00072314" w:rsidRPr="000F4E8B" w:rsidRDefault="00072314" w:rsidP="001D18E6">
            <w:r w:rsidRPr="000F4E8B">
              <w:t>--</w:t>
            </w:r>
          </w:p>
        </w:tc>
        <w:tc>
          <w:tcPr>
            <w:tcW w:w="2177" w:type="dxa"/>
          </w:tcPr>
          <w:p w14:paraId="4BFB2775" w14:textId="77777777" w:rsidR="00072314" w:rsidRPr="000F4E8B" w:rsidRDefault="00072314" w:rsidP="001D18E6"/>
        </w:tc>
        <w:sdt>
          <w:sdtPr>
            <w:alias w:val="Modification"/>
            <w:tag w:val="Modification"/>
            <w:id w:val="119172300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D25859F" w14:textId="77777777" w:rsidR="00072314" w:rsidRPr="000F4E8B" w:rsidRDefault="00072314" w:rsidP="001D18E6">
                <w:r w:rsidRPr="000F4E8B">
                  <w:t>Added</w:t>
                </w:r>
              </w:p>
            </w:tc>
          </w:sdtContent>
        </w:sdt>
        <w:tc>
          <w:tcPr>
            <w:tcW w:w="1712" w:type="dxa"/>
          </w:tcPr>
          <w:p w14:paraId="6A2C594D" w14:textId="77777777" w:rsidR="00072314" w:rsidRPr="000F4E8B" w:rsidRDefault="00072314" w:rsidP="001D18E6">
            <w:r w:rsidRPr="000F4E8B">
              <w:t>REQ_123</w:t>
            </w:r>
          </w:p>
        </w:tc>
        <w:tc>
          <w:tcPr>
            <w:tcW w:w="2958" w:type="dxa"/>
          </w:tcPr>
          <w:p w14:paraId="426ADE6D" w14:textId="77777777" w:rsidR="00072314" w:rsidRPr="000F4E8B" w:rsidRDefault="00072314" w:rsidP="001D18E6"/>
        </w:tc>
      </w:tr>
    </w:tbl>
    <w:p w14:paraId="7754DD4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DBA9D7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2D4CC7D" w14:textId="77777777" w:rsidTr="001D18E6">
        <w:tc>
          <w:tcPr>
            <w:tcW w:w="1838" w:type="dxa"/>
            <w:shd w:val="clear" w:color="auto" w:fill="D9D9D9" w:themeFill="background1" w:themeFillShade="D9"/>
          </w:tcPr>
          <w:p w14:paraId="4B3733E5" w14:textId="77777777" w:rsidR="00072314" w:rsidRDefault="00072314" w:rsidP="001D18E6">
            <w:pPr>
              <w:rPr>
                <w:b/>
              </w:rPr>
            </w:pPr>
            <w:r w:rsidRPr="00AF169D">
              <w:rPr>
                <w:b/>
              </w:rPr>
              <w:t>Requirement ID</w:t>
            </w:r>
          </w:p>
          <w:p w14:paraId="1FCEC05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9B5B5E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B0F3E46" w14:textId="77777777" w:rsidR="00072314" w:rsidRPr="00AF169D" w:rsidRDefault="00072314" w:rsidP="001D18E6">
            <w:pPr>
              <w:rPr>
                <w:b/>
              </w:rPr>
            </w:pPr>
            <w:r>
              <w:rPr>
                <w:b/>
              </w:rPr>
              <w:t>Comment</w:t>
            </w:r>
          </w:p>
        </w:tc>
      </w:tr>
      <w:tr w:rsidR="00072314" w14:paraId="0EF9BCAD" w14:textId="77777777" w:rsidTr="001D18E6">
        <w:tc>
          <w:tcPr>
            <w:tcW w:w="1838" w:type="dxa"/>
          </w:tcPr>
          <w:p w14:paraId="38B58EB5" w14:textId="77777777" w:rsidR="00072314" w:rsidRDefault="00072314" w:rsidP="001D18E6"/>
        </w:tc>
        <w:tc>
          <w:tcPr>
            <w:tcW w:w="4253" w:type="dxa"/>
          </w:tcPr>
          <w:p w14:paraId="2830918C" w14:textId="77777777" w:rsidR="00072314" w:rsidRDefault="00072314" w:rsidP="001D18E6"/>
        </w:tc>
        <w:tc>
          <w:tcPr>
            <w:tcW w:w="4110" w:type="dxa"/>
          </w:tcPr>
          <w:p w14:paraId="6A4C5F87" w14:textId="77777777" w:rsidR="00072314" w:rsidRDefault="00072314" w:rsidP="001D18E6"/>
        </w:tc>
      </w:tr>
      <w:tr w:rsidR="00072314" w14:paraId="19F24E63" w14:textId="77777777" w:rsidTr="001D18E6">
        <w:tc>
          <w:tcPr>
            <w:tcW w:w="1838" w:type="dxa"/>
          </w:tcPr>
          <w:p w14:paraId="1DC7EB47" w14:textId="77777777" w:rsidR="00072314" w:rsidRDefault="00072314" w:rsidP="001D18E6"/>
        </w:tc>
        <w:tc>
          <w:tcPr>
            <w:tcW w:w="4253" w:type="dxa"/>
          </w:tcPr>
          <w:p w14:paraId="1999BFA3" w14:textId="77777777" w:rsidR="00072314" w:rsidRDefault="00072314" w:rsidP="001D18E6"/>
        </w:tc>
        <w:tc>
          <w:tcPr>
            <w:tcW w:w="4110" w:type="dxa"/>
          </w:tcPr>
          <w:p w14:paraId="3A599693" w14:textId="77777777" w:rsidR="00072314" w:rsidRDefault="00072314" w:rsidP="001D18E6"/>
        </w:tc>
      </w:tr>
      <w:tr w:rsidR="00072314" w14:paraId="56E8B85D" w14:textId="77777777" w:rsidTr="001D18E6">
        <w:tc>
          <w:tcPr>
            <w:tcW w:w="1838" w:type="dxa"/>
          </w:tcPr>
          <w:p w14:paraId="7FB5DC4A" w14:textId="77777777" w:rsidR="00072314" w:rsidRDefault="00072314" w:rsidP="001D18E6">
            <w:r>
              <w:t>…</w:t>
            </w:r>
          </w:p>
        </w:tc>
        <w:tc>
          <w:tcPr>
            <w:tcW w:w="4253" w:type="dxa"/>
          </w:tcPr>
          <w:p w14:paraId="7ED10927" w14:textId="77777777" w:rsidR="00072314" w:rsidRDefault="00072314" w:rsidP="001D18E6"/>
        </w:tc>
        <w:tc>
          <w:tcPr>
            <w:tcW w:w="4110" w:type="dxa"/>
          </w:tcPr>
          <w:p w14:paraId="34590A31" w14:textId="77777777" w:rsidR="00072314" w:rsidRDefault="00072314" w:rsidP="001D18E6"/>
        </w:tc>
      </w:tr>
    </w:tbl>
    <w:p w14:paraId="38F5BB5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6203C70" w14:textId="77777777" w:rsidR="00072314" w:rsidRDefault="00072314" w:rsidP="00072314"/>
    <w:p w14:paraId="5DBB73F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B5DD945" w14:textId="77777777" w:rsidR="001C5864" w:rsidRPr="0017445F" w:rsidRDefault="001C5864" w:rsidP="001C5864">
      <w:pPr>
        <w:pStyle w:val="RERequirement"/>
        <w:shd w:val="clear" w:color="auto" w:fill="F2F2F2" w:themeFill="background1" w:themeFillShade="F2"/>
      </w:pPr>
      <w:bookmarkStart w:id="137" w:name="_bb427cff1d417b907009fc2916044480"/>
      <w:bookmarkEnd w:id="137"/>
      <w:r>
        <w:t xml:space="preserve"> WakeUp Step 1</w:t>
      </w:r>
    </w:p>
    <w:p w14:paraId="5A6531E3" w14:textId="77777777" w:rsidR="001C5864" w:rsidRDefault="001C5864" w:rsidP="001C5864">
      <w:pPr>
        <w:rPr>
          <w:rFonts w:cs="Arial"/>
        </w:rPr>
      </w:pPr>
      <w:r>
        <w:rPr>
          <w:rFonts w:cs="Arial"/>
        </w:rPr>
        <w:t>When BCM module receives the alarm signal "wake up</w:t>
      </w:r>
      <w:proofErr w:type="gramStart"/>
      <w:r>
        <w:rPr>
          <w:rFonts w:cs="Arial"/>
        </w:rPr>
        <w:t>"  it</w:t>
      </w:r>
      <w:proofErr w:type="gramEnd"/>
      <w:r>
        <w:rPr>
          <w:rFonts w:cs="Arial"/>
        </w:rPr>
        <w:t xml:space="preserve"> shall provide AWD_DLCM module with a wakeup signal "WakeUp"</w:t>
      </w:r>
    </w:p>
    <w:p w14:paraId="7737BB30" w14:textId="77777777" w:rsidR="001C5864" w:rsidRDefault="001C5864" w:rsidP="001C5864"/>
    <w:p w14:paraId="30150598" w14:textId="77777777" w:rsidR="001C5864" w:rsidRPr="00287D2F" w:rsidRDefault="001C5864" w:rsidP="001C5864">
      <w:pPr>
        <w:rPr>
          <w:rFonts w:cs="Arial"/>
        </w:rPr>
      </w:pPr>
      <w:r>
        <w:rPr>
          <w:rFonts w:cs="Arial"/>
        </w:rPr>
        <w:t>Satisfied by</w:t>
      </w:r>
      <w:r w:rsidRPr="00287D2F">
        <w:rPr>
          <w:rFonts w:cs="Arial"/>
        </w:rPr>
        <w:t>:</w:t>
      </w:r>
    </w:p>
    <w:p w14:paraId="3184541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C9AAED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Alarm Request</w:t>
      </w:r>
    </w:p>
    <w:p w14:paraId="1532B96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68F25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EDCC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01F8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6065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D1DEE" w14:textId="77777777" w:rsidR="0009168A" w:rsidRDefault="0009168A"/>
        </w:tc>
      </w:tr>
      <w:tr w:rsidR="007A24FC" w:rsidRPr="00B3499B" w14:paraId="15EA1D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318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86FE9" w14:textId="77777777" w:rsidR="0009168A" w:rsidRDefault="0009168A"/>
        </w:tc>
      </w:tr>
      <w:tr w:rsidR="007A24FC" w:rsidRPr="00B3499B" w14:paraId="55D951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6D78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63698" w14:textId="77777777" w:rsidR="0009168A" w:rsidRDefault="0009168A"/>
        </w:tc>
      </w:tr>
      <w:tr w:rsidR="007A24FC" w:rsidRPr="00B3499B" w14:paraId="6CDB13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6D51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9686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75F9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9BB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20871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591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3547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6F5BEA" wp14:editId="7925D162">
                  <wp:extent cx="152400" cy="152400"/>
                  <wp:effectExtent l="0" t="0" r="0" b="0"/>
                  <wp:docPr id="308"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6B525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36F0F" w14:textId="77777777" w:rsidR="0009168A" w:rsidRDefault="0009168A"/>
        </w:tc>
      </w:tr>
      <w:tr w:rsidR="007A24FC" w:rsidRPr="00B3499B" w14:paraId="592E3EB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99AC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4849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0423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9274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391F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3E17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841A1A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7F4AD" w14:textId="77777777" w:rsidR="007A24FC" w:rsidRPr="00B3499B" w:rsidRDefault="00DC7E29" w:rsidP="009737DA">
            <w:pPr>
              <w:rPr>
                <w:rFonts w:cs="Arial"/>
                <w:bCs/>
                <w:color w:val="808080" w:themeColor="background1" w:themeShade="80"/>
                <w:sz w:val="16"/>
                <w:szCs w:val="14"/>
              </w:rPr>
            </w:pPr>
            <w:hyperlink r:id="rId1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26BA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911E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E2E3AC" w14:textId="77777777" w:rsidR="007A24FC" w:rsidRDefault="007A24FC" w:rsidP="001C5864">
      <w:pPr>
        <w:rPr>
          <w:rFonts w:cs="Arial"/>
        </w:rPr>
      </w:pPr>
    </w:p>
    <w:p w14:paraId="4345282F" w14:textId="77777777" w:rsidR="0047267C" w:rsidRDefault="0047267C" w:rsidP="001C5864">
      <w:pPr>
        <w:rPr>
          <w:rFonts w:cs="Arial"/>
        </w:rPr>
      </w:pPr>
    </w:p>
    <w:p w14:paraId="4F235FBA"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3ADE9157" wp14:editId="077A9073">
            <wp:extent cx="152400" cy="152400"/>
            <wp:effectExtent l="0" t="0" r="0" b="0"/>
            <wp:docPr id="31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Requested TMOS Settings</w:t>
      </w:r>
    </w:p>
    <w:p w14:paraId="1B1C357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3B05D8" w14:textId="77777777" w:rsidR="00072314" w:rsidRPr="003B799F" w:rsidRDefault="00072314" w:rsidP="00072314"/>
    <w:p w14:paraId="075C087D" w14:textId="77777777" w:rsidR="00072314" w:rsidRDefault="00072314" w:rsidP="00072314">
      <w:pPr>
        <w:pStyle w:val="Heading6"/>
        <w:keepNext w:val="0"/>
        <w:tabs>
          <w:tab w:val="clear" w:pos="900"/>
          <w:tab w:val="left" w:pos="709"/>
        </w:tabs>
        <w:spacing w:before="240"/>
        <w:rPr>
          <w:lang w:val="en-GB"/>
        </w:rPr>
      </w:pPr>
      <w:r>
        <w:rPr>
          <w:lang w:val="en-GB"/>
        </w:rPr>
        <w:t>Inputs</w:t>
      </w:r>
    </w:p>
    <w:p w14:paraId="70BE4EC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14B01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1A21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5115F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32FE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08AF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F7FA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1927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CED2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FF27F7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9CA69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9379A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2AEF641"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0D29D563" w14:textId="77777777" w:rsidR="0046438F" w:rsidRPr="00740CDD" w:rsidRDefault="0046438F" w:rsidP="00927ADC">
            <w:pPr>
              <w:pStyle w:val="VelocityScript"/>
              <w:rPr>
                <w:color w:val="00B0F0"/>
              </w:rPr>
            </w:pPr>
          </w:p>
          <w:p w14:paraId="18EBEC2B" w14:textId="77777777" w:rsidR="004C0655" w:rsidRPr="007215C5" w:rsidRDefault="004C0655" w:rsidP="004F0393">
            <w:pPr>
              <w:pStyle w:val="VelocityScript"/>
            </w:pPr>
          </w:p>
          <w:p w14:paraId="2DCFF6B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39AC68"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97D7A7" w14:textId="77777777" w:rsidR="00C84B54" w:rsidRDefault="00C84B54" w:rsidP="00090710">
            <w:pPr>
              <w:pStyle w:val="VelocityScript"/>
            </w:pPr>
          </w:p>
          <w:p w14:paraId="4D38F6E6" w14:textId="77777777" w:rsidR="00C84B54" w:rsidRDefault="00C84B54" w:rsidP="00090710">
            <w:pPr>
              <w:pStyle w:val="VelocityScript"/>
            </w:pPr>
          </w:p>
          <w:p w14:paraId="1D64B3D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548FB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19E09B" w14:textId="77777777" w:rsidR="0009168A" w:rsidRDefault="0009168A"/>
        </w:tc>
      </w:tr>
      <w:tr w:rsidR="00EB31D7" w:rsidRPr="00B3499B" w14:paraId="2481CCB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159B7" w14:textId="77777777" w:rsidR="00EB31D7" w:rsidRPr="00B3499B" w:rsidRDefault="00DC7E29" w:rsidP="00236BAE">
            <w:pPr>
              <w:rPr>
                <w:rFonts w:cs="Arial"/>
                <w:bCs/>
                <w:color w:val="808080" w:themeColor="background1" w:themeShade="80"/>
                <w:sz w:val="16"/>
                <w:szCs w:val="14"/>
              </w:rPr>
            </w:pPr>
            <w:hyperlink r:id="rId1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1B7A2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2903C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968A6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Requested TMOS Settings</w:t>
      </w:r>
    </w:p>
    <w:p w14:paraId="04476A2F" w14:textId="77777777" w:rsidR="008C50D1" w:rsidRPr="00E23282" w:rsidRDefault="008C50D1" w:rsidP="00072314"/>
    <w:p w14:paraId="42C1305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694ED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634FA8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1FC3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99462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D051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9CFC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3C4A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C149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E70C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8290AE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23DB40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B7BF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E1F665B"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75A690AA" w14:textId="77777777" w:rsidR="0046438F" w:rsidRPr="00740CDD" w:rsidRDefault="0046438F" w:rsidP="00D60C45">
            <w:pPr>
              <w:pStyle w:val="VelocityScript"/>
              <w:rPr>
                <w:color w:val="00B0F0"/>
              </w:rPr>
            </w:pPr>
          </w:p>
          <w:p w14:paraId="1208C146" w14:textId="77777777" w:rsidR="007215C5" w:rsidRPr="00D60C45" w:rsidRDefault="007215C5" w:rsidP="00CA24CE">
            <w:pPr>
              <w:rPr>
                <w:rFonts w:cs="Arial"/>
                <w:color w:val="000000" w:themeColor="text1"/>
                <w:sz w:val="16"/>
                <w:szCs w:val="14"/>
                <w:lang w:val="en-GB"/>
              </w:rPr>
            </w:pPr>
          </w:p>
          <w:p w14:paraId="74EB431D"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7AA195"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7B956FE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F3A3AD" w14:textId="77777777" w:rsidR="0038251F" w:rsidRPr="0038251F" w:rsidRDefault="00143E70" w:rsidP="0038251F">
            <w:pPr>
              <w:pStyle w:val="VelocityScript"/>
              <w:rPr>
                <w:color w:val="00B0F0"/>
                <w:sz w:val="16"/>
              </w:rPr>
            </w:pPr>
            <w:r w:rsidRPr="0038251F">
              <w:rPr>
                <w:color w:val="00B0F0"/>
                <w:sz w:val="16"/>
              </w:rPr>
              <w:t xml:space="preserve"> </w:t>
            </w:r>
          </w:p>
          <w:p w14:paraId="53DAFB4A" w14:textId="77777777" w:rsidR="00C84B54" w:rsidRDefault="00C84B54" w:rsidP="00B31A0E">
            <w:pPr>
              <w:pStyle w:val="VelocityScript"/>
            </w:pPr>
          </w:p>
          <w:p w14:paraId="12E71EC0" w14:textId="77777777" w:rsidR="00C84B54" w:rsidRDefault="00C84B54" w:rsidP="00B31A0E">
            <w:pPr>
              <w:pStyle w:val="VelocityScript"/>
            </w:pPr>
          </w:p>
          <w:p w14:paraId="47936F8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2BA98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144F93" w14:textId="77777777" w:rsidR="0009168A" w:rsidRDefault="0009168A"/>
        </w:tc>
      </w:tr>
      <w:tr w:rsidR="00CA24CE" w:rsidRPr="00B3499B" w14:paraId="516D2B2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2FA96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383F910" w14:textId="77777777" w:rsidR="0046438F" w:rsidRDefault="0046438F" w:rsidP="0046438F">
            <w:pPr>
              <w:rPr>
                <w:rFonts w:cs="Arial"/>
                <w:color w:val="000000" w:themeColor="text1"/>
                <w:sz w:val="16"/>
                <w:szCs w:val="14"/>
              </w:rPr>
            </w:pPr>
            <w:r>
              <w:rPr>
                <w:rFonts w:cs="Arial"/>
                <w:color w:val="000000" w:themeColor="text1"/>
                <w:sz w:val="16"/>
                <w:szCs w:val="14"/>
              </w:rPr>
              <w:t>Notify User</w:t>
            </w:r>
          </w:p>
          <w:p w14:paraId="58F6D0D3" w14:textId="77777777" w:rsidR="0046438F" w:rsidRPr="00740CDD" w:rsidRDefault="0046438F" w:rsidP="00D60C45">
            <w:pPr>
              <w:pStyle w:val="VelocityScript"/>
              <w:rPr>
                <w:color w:val="00B0F0"/>
              </w:rPr>
            </w:pPr>
          </w:p>
          <w:p w14:paraId="0FB60BB7" w14:textId="77777777" w:rsidR="007215C5" w:rsidRPr="00D60C45" w:rsidRDefault="007215C5" w:rsidP="00CA24CE">
            <w:pPr>
              <w:rPr>
                <w:rFonts w:cs="Arial"/>
                <w:color w:val="000000" w:themeColor="text1"/>
                <w:sz w:val="16"/>
                <w:szCs w:val="14"/>
                <w:lang w:val="en-GB"/>
              </w:rPr>
            </w:pPr>
          </w:p>
          <w:p w14:paraId="55EC35E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DC071A" w14:textId="77777777" w:rsidR="00DD49BA" w:rsidRPr="003C5D56" w:rsidRDefault="00DD49BA" w:rsidP="00DD49BA">
            <w:pPr>
              <w:rPr>
                <w:rFonts w:cs="Arial"/>
                <w:color w:val="000000" w:themeColor="text1"/>
                <w:sz w:val="16"/>
                <w:szCs w:val="14"/>
              </w:rPr>
            </w:pPr>
            <w:r>
              <w:rPr>
                <w:rFonts w:cs="Arial"/>
                <w:color w:val="000000" w:themeColor="text1"/>
                <w:sz w:val="16"/>
                <w:szCs w:val="14"/>
              </w:rPr>
              <w:t>Notify User</w:t>
            </w:r>
          </w:p>
          <w:p w14:paraId="51094EC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201C6E" w14:textId="77777777" w:rsidR="0038251F" w:rsidRPr="0038251F" w:rsidRDefault="00143E70" w:rsidP="0038251F">
            <w:pPr>
              <w:pStyle w:val="VelocityScript"/>
              <w:rPr>
                <w:color w:val="00B0F0"/>
                <w:sz w:val="16"/>
              </w:rPr>
            </w:pPr>
            <w:r w:rsidRPr="0038251F">
              <w:rPr>
                <w:color w:val="00B0F0"/>
                <w:sz w:val="16"/>
              </w:rPr>
              <w:t xml:space="preserve"> </w:t>
            </w:r>
          </w:p>
          <w:p w14:paraId="03EF96A2" w14:textId="77777777" w:rsidR="00C84B54" w:rsidRDefault="00C84B54" w:rsidP="00B31A0E">
            <w:pPr>
              <w:pStyle w:val="VelocityScript"/>
            </w:pPr>
          </w:p>
          <w:p w14:paraId="19728345" w14:textId="77777777" w:rsidR="00C84B54" w:rsidRDefault="00C84B54" w:rsidP="00B31A0E">
            <w:pPr>
              <w:pStyle w:val="VelocityScript"/>
            </w:pPr>
          </w:p>
          <w:p w14:paraId="5922AD4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5F6ED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2CF2D8" w14:textId="77777777" w:rsidR="0009168A" w:rsidRDefault="0009168A"/>
        </w:tc>
      </w:tr>
      <w:tr w:rsidR="00CA24CE" w:rsidRPr="00B3499B" w14:paraId="6ABE5FB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1D331C" w14:textId="77777777" w:rsidR="00CA24CE" w:rsidRPr="00B3499B" w:rsidRDefault="00DC7E29" w:rsidP="00CA24CE">
            <w:pPr>
              <w:rPr>
                <w:rFonts w:cs="Arial"/>
                <w:bCs/>
                <w:color w:val="808080" w:themeColor="background1" w:themeShade="80"/>
                <w:sz w:val="16"/>
                <w:szCs w:val="14"/>
              </w:rPr>
            </w:pPr>
            <w:hyperlink r:id="rId1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3E9F0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6971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6B931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Requested TMOS Settings</w:t>
      </w:r>
    </w:p>
    <w:p w14:paraId="4DF72430" w14:textId="77777777" w:rsidR="00072314" w:rsidRPr="00612064" w:rsidRDefault="00072314" w:rsidP="00072314">
      <w:pPr>
        <w:spacing w:before="20"/>
        <w:rPr>
          <w:vanish/>
        </w:rPr>
      </w:pPr>
    </w:p>
    <w:p w14:paraId="1D3413D1" w14:textId="77777777" w:rsidR="00072314" w:rsidRDefault="00072314" w:rsidP="00072314">
      <w:pPr>
        <w:pStyle w:val="Heading6"/>
        <w:keepNext w:val="0"/>
        <w:tabs>
          <w:tab w:val="clear" w:pos="900"/>
          <w:tab w:val="left" w:pos="709"/>
        </w:tabs>
        <w:spacing w:before="240"/>
      </w:pPr>
      <w:r>
        <w:t>Parameters</w:t>
      </w:r>
    </w:p>
    <w:p w14:paraId="71E8EC4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AFF4DFE" w14:textId="77777777" w:rsidTr="001D18E6">
        <w:trPr>
          <w:trHeight w:val="161"/>
        </w:trPr>
        <w:tc>
          <w:tcPr>
            <w:tcW w:w="1838" w:type="dxa"/>
            <w:shd w:val="clear" w:color="auto" w:fill="D9D9D9" w:themeFill="background1" w:themeFillShade="D9"/>
            <w:noWrap/>
            <w:hideMark/>
          </w:tcPr>
          <w:p w14:paraId="0FBC3D5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38A60F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EB6B13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B9110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3CFEE8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FBC669" w14:textId="77777777" w:rsidTr="001D18E6">
        <w:trPr>
          <w:trHeight w:val="70"/>
        </w:trPr>
        <w:tc>
          <w:tcPr>
            <w:tcW w:w="1838" w:type="dxa"/>
            <w:noWrap/>
          </w:tcPr>
          <w:p w14:paraId="2F60010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1138DC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63211C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55880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9E027D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4ECC98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597033F" w14:textId="77777777" w:rsidTr="001D18E6">
        <w:trPr>
          <w:trHeight w:val="71"/>
        </w:trPr>
        <w:tc>
          <w:tcPr>
            <w:tcW w:w="1838" w:type="dxa"/>
            <w:noWrap/>
          </w:tcPr>
          <w:p w14:paraId="27F794D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015EF1E" w14:textId="77777777" w:rsidR="00072314" w:rsidRPr="00D14691" w:rsidRDefault="00072314" w:rsidP="001D18E6">
            <w:pPr>
              <w:rPr>
                <w:color w:val="000000" w:themeColor="text1"/>
              </w:rPr>
            </w:pPr>
          </w:p>
        </w:tc>
        <w:tc>
          <w:tcPr>
            <w:tcW w:w="1701" w:type="dxa"/>
          </w:tcPr>
          <w:p w14:paraId="44834B22" w14:textId="77777777" w:rsidR="00072314" w:rsidRPr="00D14691" w:rsidRDefault="00072314" w:rsidP="001D18E6">
            <w:pPr>
              <w:rPr>
                <w:color w:val="000000" w:themeColor="text1"/>
              </w:rPr>
            </w:pPr>
          </w:p>
        </w:tc>
        <w:tc>
          <w:tcPr>
            <w:tcW w:w="1417" w:type="dxa"/>
            <w:noWrap/>
          </w:tcPr>
          <w:p w14:paraId="7BE62D24" w14:textId="77777777" w:rsidR="00072314" w:rsidRPr="00D14691" w:rsidRDefault="00072314" w:rsidP="001D18E6">
            <w:pPr>
              <w:rPr>
                <w:color w:val="000000" w:themeColor="text1"/>
              </w:rPr>
            </w:pPr>
          </w:p>
        </w:tc>
        <w:tc>
          <w:tcPr>
            <w:tcW w:w="3402" w:type="dxa"/>
          </w:tcPr>
          <w:p w14:paraId="485EBD75" w14:textId="77777777" w:rsidR="00072314" w:rsidRPr="00D14691" w:rsidRDefault="00072314" w:rsidP="001D18E6">
            <w:pPr>
              <w:rPr>
                <w:color w:val="000000" w:themeColor="text1"/>
              </w:rPr>
            </w:pPr>
          </w:p>
        </w:tc>
      </w:tr>
    </w:tbl>
    <w:p w14:paraId="3D648E9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BFC0ED" w14:textId="77777777" w:rsidR="003678EC" w:rsidRPr="003678EC" w:rsidRDefault="003678EC" w:rsidP="003678EC">
      <w:pPr>
        <w:rPr>
          <w:lang w:val="en-GB"/>
        </w:rPr>
      </w:pPr>
    </w:p>
    <w:p w14:paraId="38591E2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DE6F179" w14:textId="77777777" w:rsidR="00072314" w:rsidRPr="003225C9" w:rsidRDefault="00072314" w:rsidP="00072314">
      <w:pPr>
        <w:tabs>
          <w:tab w:val="left" w:pos="284"/>
          <w:tab w:val="left" w:pos="851"/>
        </w:tabs>
      </w:pPr>
    </w:p>
    <w:p w14:paraId="2FCA7BFC"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60341E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2EAAFE" w14:textId="77777777" w:rsidTr="001D18E6">
        <w:tc>
          <w:tcPr>
            <w:tcW w:w="1934" w:type="dxa"/>
            <w:shd w:val="clear" w:color="auto" w:fill="D9D9D9" w:themeFill="background1" w:themeFillShade="D9"/>
          </w:tcPr>
          <w:p w14:paraId="4603D5BE" w14:textId="77777777" w:rsidR="00072314" w:rsidRDefault="00072314" w:rsidP="001D18E6">
            <w:pPr>
              <w:rPr>
                <w:b/>
              </w:rPr>
            </w:pPr>
            <w:r w:rsidRPr="00AF169D">
              <w:rPr>
                <w:b/>
              </w:rPr>
              <w:t>Requirement ID</w:t>
            </w:r>
          </w:p>
          <w:p w14:paraId="1C2BB4E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3C8352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2ABB8DD" w14:textId="77777777" w:rsidR="00072314" w:rsidRDefault="00072314" w:rsidP="001D18E6">
            <w:pPr>
              <w:rPr>
                <w:b/>
              </w:rPr>
            </w:pPr>
            <w:r>
              <w:rPr>
                <w:b/>
              </w:rPr>
              <w:t>Modification</w:t>
            </w:r>
          </w:p>
        </w:tc>
        <w:tc>
          <w:tcPr>
            <w:tcW w:w="1712" w:type="dxa"/>
            <w:shd w:val="clear" w:color="auto" w:fill="D9D9D9" w:themeFill="background1" w:themeFillShade="D9"/>
          </w:tcPr>
          <w:p w14:paraId="50DFC9C1" w14:textId="77777777" w:rsidR="00072314" w:rsidRDefault="00072314" w:rsidP="001D18E6">
            <w:pPr>
              <w:rPr>
                <w:b/>
              </w:rPr>
            </w:pPr>
            <w:r w:rsidRPr="00AF169D">
              <w:rPr>
                <w:b/>
              </w:rPr>
              <w:t xml:space="preserve">Requirement </w:t>
            </w:r>
            <w:r>
              <w:rPr>
                <w:b/>
              </w:rPr>
              <w:t>ID</w:t>
            </w:r>
          </w:p>
          <w:p w14:paraId="344BD84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CB56D4B" w14:textId="77777777" w:rsidR="00072314" w:rsidRPr="00AF169D" w:rsidRDefault="00072314" w:rsidP="001D18E6">
            <w:pPr>
              <w:rPr>
                <w:b/>
              </w:rPr>
            </w:pPr>
            <w:r>
              <w:rPr>
                <w:b/>
              </w:rPr>
              <w:t>Comment</w:t>
            </w:r>
          </w:p>
        </w:tc>
      </w:tr>
      <w:tr w:rsidR="00072314" w14:paraId="6FF30801" w14:textId="77777777" w:rsidTr="001D18E6">
        <w:tc>
          <w:tcPr>
            <w:tcW w:w="1934" w:type="dxa"/>
          </w:tcPr>
          <w:p w14:paraId="14629676" w14:textId="77777777" w:rsidR="00072314" w:rsidRPr="000F4E8B" w:rsidRDefault="00072314" w:rsidP="001D18E6">
            <w:r w:rsidRPr="000F4E8B">
              <w:t>REQ_abc</w:t>
            </w:r>
          </w:p>
        </w:tc>
        <w:tc>
          <w:tcPr>
            <w:tcW w:w="2177" w:type="dxa"/>
          </w:tcPr>
          <w:p w14:paraId="2532EB96" w14:textId="77777777" w:rsidR="00072314" w:rsidRPr="000F4E8B" w:rsidRDefault="00072314" w:rsidP="001D18E6"/>
        </w:tc>
        <w:sdt>
          <w:sdtPr>
            <w:alias w:val="Modification"/>
            <w:tag w:val="Modification"/>
            <w:id w:val="-15664052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D848E3E" w14:textId="77777777" w:rsidR="00072314" w:rsidRPr="000F4E8B" w:rsidRDefault="00072314" w:rsidP="001D18E6">
                <w:r w:rsidRPr="000F4E8B">
                  <w:t>Removed</w:t>
                </w:r>
              </w:p>
            </w:tc>
          </w:sdtContent>
        </w:sdt>
        <w:tc>
          <w:tcPr>
            <w:tcW w:w="1712" w:type="dxa"/>
          </w:tcPr>
          <w:p w14:paraId="505F0FE4" w14:textId="77777777" w:rsidR="00072314" w:rsidRPr="000F4E8B" w:rsidRDefault="00072314" w:rsidP="001D18E6">
            <w:r w:rsidRPr="000F4E8B">
              <w:t>--</w:t>
            </w:r>
          </w:p>
        </w:tc>
        <w:tc>
          <w:tcPr>
            <w:tcW w:w="2958" w:type="dxa"/>
          </w:tcPr>
          <w:p w14:paraId="69F17A70" w14:textId="77777777" w:rsidR="00072314" w:rsidRPr="000F4E8B" w:rsidRDefault="00072314" w:rsidP="001D18E6"/>
        </w:tc>
      </w:tr>
      <w:tr w:rsidR="00072314" w14:paraId="649D38F1" w14:textId="77777777" w:rsidTr="001D18E6">
        <w:tc>
          <w:tcPr>
            <w:tcW w:w="1934" w:type="dxa"/>
          </w:tcPr>
          <w:p w14:paraId="59870F17" w14:textId="77777777" w:rsidR="00072314" w:rsidRPr="000F4E8B" w:rsidRDefault="00072314" w:rsidP="001D18E6">
            <w:r w:rsidRPr="000F4E8B">
              <w:t>REQ_def</w:t>
            </w:r>
          </w:p>
        </w:tc>
        <w:tc>
          <w:tcPr>
            <w:tcW w:w="2177" w:type="dxa"/>
          </w:tcPr>
          <w:p w14:paraId="2D5AC198" w14:textId="77777777" w:rsidR="00072314" w:rsidRPr="000F4E8B" w:rsidRDefault="00072314" w:rsidP="001D18E6"/>
        </w:tc>
        <w:sdt>
          <w:sdtPr>
            <w:alias w:val="Modification"/>
            <w:tag w:val="Modification"/>
            <w:id w:val="-126360470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DC1AEB3" w14:textId="77777777" w:rsidR="00072314" w:rsidRPr="000F4E8B" w:rsidRDefault="00072314" w:rsidP="001D18E6">
                <w:r w:rsidRPr="000F4E8B">
                  <w:t>Replaced</w:t>
                </w:r>
              </w:p>
            </w:tc>
          </w:sdtContent>
        </w:sdt>
        <w:tc>
          <w:tcPr>
            <w:tcW w:w="1712" w:type="dxa"/>
          </w:tcPr>
          <w:p w14:paraId="2DB27054" w14:textId="77777777" w:rsidR="00072314" w:rsidRPr="000F4E8B" w:rsidRDefault="00072314" w:rsidP="001D18E6">
            <w:r w:rsidRPr="000F4E8B">
              <w:t>REQ_xyz</w:t>
            </w:r>
          </w:p>
        </w:tc>
        <w:tc>
          <w:tcPr>
            <w:tcW w:w="2958" w:type="dxa"/>
          </w:tcPr>
          <w:p w14:paraId="318C0B60" w14:textId="77777777" w:rsidR="00072314" w:rsidRPr="000F4E8B" w:rsidRDefault="00072314" w:rsidP="001D18E6"/>
        </w:tc>
      </w:tr>
      <w:tr w:rsidR="00072314" w14:paraId="4C1A2466" w14:textId="77777777" w:rsidTr="001D18E6">
        <w:tc>
          <w:tcPr>
            <w:tcW w:w="1934" w:type="dxa"/>
          </w:tcPr>
          <w:p w14:paraId="7E9E51EF" w14:textId="77777777" w:rsidR="00072314" w:rsidRPr="000F4E8B" w:rsidRDefault="00072314" w:rsidP="001D18E6">
            <w:r w:rsidRPr="000F4E8B">
              <w:t>--</w:t>
            </w:r>
          </w:p>
        </w:tc>
        <w:tc>
          <w:tcPr>
            <w:tcW w:w="2177" w:type="dxa"/>
          </w:tcPr>
          <w:p w14:paraId="1ABA3C9B" w14:textId="77777777" w:rsidR="00072314" w:rsidRPr="000F4E8B" w:rsidRDefault="00072314" w:rsidP="001D18E6"/>
        </w:tc>
        <w:sdt>
          <w:sdtPr>
            <w:alias w:val="Modification"/>
            <w:tag w:val="Modification"/>
            <w:id w:val="4311702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5B3C6AB" w14:textId="77777777" w:rsidR="00072314" w:rsidRPr="000F4E8B" w:rsidRDefault="00072314" w:rsidP="001D18E6">
                <w:r w:rsidRPr="000F4E8B">
                  <w:t>Added</w:t>
                </w:r>
              </w:p>
            </w:tc>
          </w:sdtContent>
        </w:sdt>
        <w:tc>
          <w:tcPr>
            <w:tcW w:w="1712" w:type="dxa"/>
          </w:tcPr>
          <w:p w14:paraId="4FCB8724" w14:textId="77777777" w:rsidR="00072314" w:rsidRPr="000F4E8B" w:rsidRDefault="00072314" w:rsidP="001D18E6">
            <w:r w:rsidRPr="000F4E8B">
              <w:t>REQ_123</w:t>
            </w:r>
          </w:p>
        </w:tc>
        <w:tc>
          <w:tcPr>
            <w:tcW w:w="2958" w:type="dxa"/>
          </w:tcPr>
          <w:p w14:paraId="4E0C620B" w14:textId="77777777" w:rsidR="00072314" w:rsidRPr="000F4E8B" w:rsidRDefault="00072314" w:rsidP="001D18E6"/>
        </w:tc>
      </w:tr>
    </w:tbl>
    <w:p w14:paraId="21F3462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CD8267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EAF941F" w14:textId="77777777" w:rsidTr="001D18E6">
        <w:tc>
          <w:tcPr>
            <w:tcW w:w="1838" w:type="dxa"/>
            <w:shd w:val="clear" w:color="auto" w:fill="D9D9D9" w:themeFill="background1" w:themeFillShade="D9"/>
          </w:tcPr>
          <w:p w14:paraId="5B49195E" w14:textId="77777777" w:rsidR="00072314" w:rsidRDefault="00072314" w:rsidP="001D18E6">
            <w:pPr>
              <w:rPr>
                <w:b/>
              </w:rPr>
            </w:pPr>
            <w:r w:rsidRPr="00AF169D">
              <w:rPr>
                <w:b/>
              </w:rPr>
              <w:t>Requirement ID</w:t>
            </w:r>
          </w:p>
          <w:p w14:paraId="1E5F1F7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245E1E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DF943ED" w14:textId="77777777" w:rsidR="00072314" w:rsidRPr="00AF169D" w:rsidRDefault="00072314" w:rsidP="001D18E6">
            <w:pPr>
              <w:rPr>
                <w:b/>
              </w:rPr>
            </w:pPr>
            <w:r>
              <w:rPr>
                <w:b/>
              </w:rPr>
              <w:t>Comment</w:t>
            </w:r>
          </w:p>
        </w:tc>
      </w:tr>
      <w:tr w:rsidR="00072314" w14:paraId="2E631B04" w14:textId="77777777" w:rsidTr="001D18E6">
        <w:tc>
          <w:tcPr>
            <w:tcW w:w="1838" w:type="dxa"/>
          </w:tcPr>
          <w:p w14:paraId="20D22582" w14:textId="77777777" w:rsidR="00072314" w:rsidRDefault="00072314" w:rsidP="001D18E6"/>
        </w:tc>
        <w:tc>
          <w:tcPr>
            <w:tcW w:w="4253" w:type="dxa"/>
          </w:tcPr>
          <w:p w14:paraId="38F5A134" w14:textId="77777777" w:rsidR="00072314" w:rsidRDefault="00072314" w:rsidP="001D18E6"/>
        </w:tc>
        <w:tc>
          <w:tcPr>
            <w:tcW w:w="4110" w:type="dxa"/>
          </w:tcPr>
          <w:p w14:paraId="42360B7A" w14:textId="77777777" w:rsidR="00072314" w:rsidRDefault="00072314" w:rsidP="001D18E6"/>
        </w:tc>
      </w:tr>
      <w:tr w:rsidR="00072314" w14:paraId="53B4E3E9" w14:textId="77777777" w:rsidTr="001D18E6">
        <w:tc>
          <w:tcPr>
            <w:tcW w:w="1838" w:type="dxa"/>
          </w:tcPr>
          <w:p w14:paraId="2B103E2C" w14:textId="77777777" w:rsidR="00072314" w:rsidRDefault="00072314" w:rsidP="001D18E6"/>
        </w:tc>
        <w:tc>
          <w:tcPr>
            <w:tcW w:w="4253" w:type="dxa"/>
          </w:tcPr>
          <w:p w14:paraId="292DF008" w14:textId="77777777" w:rsidR="00072314" w:rsidRDefault="00072314" w:rsidP="001D18E6"/>
        </w:tc>
        <w:tc>
          <w:tcPr>
            <w:tcW w:w="4110" w:type="dxa"/>
          </w:tcPr>
          <w:p w14:paraId="625E38C6" w14:textId="77777777" w:rsidR="00072314" w:rsidRDefault="00072314" w:rsidP="001D18E6"/>
        </w:tc>
      </w:tr>
      <w:tr w:rsidR="00072314" w14:paraId="6EDC9BC9" w14:textId="77777777" w:rsidTr="001D18E6">
        <w:tc>
          <w:tcPr>
            <w:tcW w:w="1838" w:type="dxa"/>
          </w:tcPr>
          <w:p w14:paraId="5D9855A2" w14:textId="77777777" w:rsidR="00072314" w:rsidRDefault="00072314" w:rsidP="001D18E6">
            <w:r>
              <w:t>…</w:t>
            </w:r>
          </w:p>
        </w:tc>
        <w:tc>
          <w:tcPr>
            <w:tcW w:w="4253" w:type="dxa"/>
          </w:tcPr>
          <w:p w14:paraId="381A0896" w14:textId="77777777" w:rsidR="00072314" w:rsidRDefault="00072314" w:rsidP="001D18E6"/>
        </w:tc>
        <w:tc>
          <w:tcPr>
            <w:tcW w:w="4110" w:type="dxa"/>
          </w:tcPr>
          <w:p w14:paraId="59C82913" w14:textId="77777777" w:rsidR="00072314" w:rsidRDefault="00072314" w:rsidP="001D18E6"/>
        </w:tc>
      </w:tr>
    </w:tbl>
    <w:p w14:paraId="20515EB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CAB4D26" w14:textId="77777777" w:rsidR="00072314" w:rsidRDefault="00072314" w:rsidP="00072314"/>
    <w:p w14:paraId="02BB8D4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2710E3" w14:textId="77777777" w:rsidR="001C5864" w:rsidRPr="0017445F" w:rsidRDefault="001C5864" w:rsidP="001C5864">
      <w:pPr>
        <w:pStyle w:val="RERequirement"/>
        <w:shd w:val="clear" w:color="auto" w:fill="F2F2F2" w:themeFill="background1" w:themeFillShade="F2"/>
      </w:pPr>
      <w:r>
        <w:t xml:space="preserve"> TMOS Run Condition 2</w:t>
      </w:r>
    </w:p>
    <w:p w14:paraId="25BFD499"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4B4BAD00" w14:textId="77777777" w:rsidR="001C5864" w:rsidRDefault="001C5864" w:rsidP="001C5864"/>
    <w:p w14:paraId="3138B46A" w14:textId="77777777" w:rsidR="001C5864" w:rsidRPr="00287D2F" w:rsidRDefault="001C5864" w:rsidP="001C5864">
      <w:pPr>
        <w:rPr>
          <w:rFonts w:cs="Arial"/>
        </w:rPr>
      </w:pPr>
      <w:r>
        <w:rPr>
          <w:rFonts w:cs="Arial"/>
        </w:rPr>
        <w:t>Satisfied by</w:t>
      </w:r>
      <w:r w:rsidRPr="00287D2F">
        <w:rPr>
          <w:rFonts w:cs="Arial"/>
        </w:rPr>
        <w:t>:</w:t>
      </w:r>
    </w:p>
    <w:p w14:paraId="676E110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491626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587846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9247B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7B4E7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6211F2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F67F6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0616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872FC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215A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50739" w14:textId="77777777" w:rsidR="0009168A" w:rsidRDefault="0009168A"/>
        </w:tc>
      </w:tr>
      <w:tr w:rsidR="007A24FC" w:rsidRPr="00B3499B" w14:paraId="50AD10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F33E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7B44F" w14:textId="77777777" w:rsidR="0009168A" w:rsidRDefault="0009168A"/>
        </w:tc>
      </w:tr>
      <w:tr w:rsidR="007A24FC" w:rsidRPr="00B3499B" w14:paraId="6270C8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A0A4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8E0B1" w14:textId="77777777" w:rsidR="0009168A" w:rsidRDefault="0009168A"/>
        </w:tc>
      </w:tr>
      <w:tr w:rsidR="007A24FC" w:rsidRPr="00B3499B" w14:paraId="594FEC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B891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5FF3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B75C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24C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C1173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FE21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1D37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043717" wp14:editId="30C22062">
                  <wp:extent cx="152400" cy="152400"/>
                  <wp:effectExtent l="0" t="0" r="0" b="0"/>
                  <wp:docPr id="31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689614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611DD4" wp14:editId="02C219C6">
                  <wp:extent cx="152400" cy="152400"/>
                  <wp:effectExtent l="0" t="0" r="0" b="0"/>
                  <wp:docPr id="31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5C8B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D21236" w14:textId="77777777" w:rsidR="0009168A" w:rsidRDefault="0009168A"/>
        </w:tc>
      </w:tr>
      <w:tr w:rsidR="007A24FC" w:rsidRPr="00B3499B" w14:paraId="5DC418E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956E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D7045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DD76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CFF1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63785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0B76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78AE1B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FCB488" w14:textId="77777777" w:rsidR="007A24FC" w:rsidRPr="00B3499B" w:rsidRDefault="00DC7E29" w:rsidP="009737DA">
            <w:pPr>
              <w:rPr>
                <w:rFonts w:cs="Arial"/>
                <w:bCs/>
                <w:color w:val="808080" w:themeColor="background1" w:themeShade="80"/>
                <w:sz w:val="16"/>
                <w:szCs w:val="14"/>
              </w:rPr>
            </w:pPr>
            <w:hyperlink r:id="rId1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A691F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B3C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011BF0" w14:textId="77777777" w:rsidR="007A24FC" w:rsidRDefault="007A24FC" w:rsidP="001C5864">
      <w:pPr>
        <w:rPr>
          <w:rFonts w:cs="Arial"/>
        </w:rPr>
      </w:pPr>
    </w:p>
    <w:p w14:paraId="2399C1D2" w14:textId="77777777" w:rsidR="0047267C" w:rsidRDefault="0047267C" w:rsidP="001C5864">
      <w:pPr>
        <w:rPr>
          <w:rFonts w:cs="Arial"/>
        </w:rPr>
      </w:pPr>
    </w:p>
    <w:p w14:paraId="5CAD640A" w14:textId="77777777" w:rsidR="001C5864" w:rsidRPr="0017445F" w:rsidRDefault="001C5864" w:rsidP="001C5864">
      <w:pPr>
        <w:pStyle w:val="RERequirement"/>
        <w:shd w:val="clear" w:color="auto" w:fill="F2F2F2" w:themeFill="background1" w:themeFillShade="F2"/>
      </w:pPr>
      <w:r>
        <w:t xml:space="preserve"> TMOS Run Condition 1</w:t>
      </w:r>
    </w:p>
    <w:p w14:paraId="02E3A9CE"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72F5F2F7" w14:textId="77777777" w:rsidR="001C5864" w:rsidRDefault="001C5864" w:rsidP="001C5864"/>
    <w:p w14:paraId="6076D13C" w14:textId="77777777" w:rsidR="001C5864" w:rsidRPr="00287D2F" w:rsidRDefault="001C5864" w:rsidP="001C5864">
      <w:pPr>
        <w:rPr>
          <w:rFonts w:cs="Arial"/>
        </w:rPr>
      </w:pPr>
      <w:r>
        <w:rPr>
          <w:rFonts w:cs="Arial"/>
        </w:rPr>
        <w:t>Satisfied by</w:t>
      </w:r>
      <w:r w:rsidRPr="00287D2F">
        <w:rPr>
          <w:rFonts w:cs="Arial"/>
        </w:rPr>
        <w:t>:</w:t>
      </w:r>
    </w:p>
    <w:p w14:paraId="4945E41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4CBC9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2FEB01E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5B5FFF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228C3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Send Requested TMOS Settings</w:t>
      </w:r>
    </w:p>
    <w:p w14:paraId="40EA789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8F4F7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21ED0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F091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8FA0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C9803" w14:textId="77777777" w:rsidR="0009168A" w:rsidRDefault="0009168A"/>
        </w:tc>
      </w:tr>
      <w:tr w:rsidR="007A24FC" w:rsidRPr="00B3499B" w14:paraId="230D8F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FDAF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157AE" w14:textId="77777777" w:rsidR="0009168A" w:rsidRDefault="0009168A"/>
        </w:tc>
      </w:tr>
      <w:tr w:rsidR="007A24FC" w:rsidRPr="00B3499B" w14:paraId="19A8BF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2DFB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D815D" w14:textId="77777777" w:rsidR="0009168A" w:rsidRDefault="0009168A"/>
        </w:tc>
      </w:tr>
      <w:tr w:rsidR="007A24FC" w:rsidRPr="00B3499B" w14:paraId="176D44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00E7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811D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270A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888B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FFFF1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4C19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481C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63668B" wp14:editId="5F61C361">
                  <wp:extent cx="152400" cy="152400"/>
                  <wp:effectExtent l="0" t="0" r="0" b="0"/>
                  <wp:docPr id="31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CE3455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914BC3" wp14:editId="1514446B">
                  <wp:extent cx="152400" cy="152400"/>
                  <wp:effectExtent l="0" t="0" r="0" b="0"/>
                  <wp:docPr id="31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744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AFB86" w14:textId="77777777" w:rsidR="0009168A" w:rsidRDefault="0009168A"/>
        </w:tc>
      </w:tr>
      <w:tr w:rsidR="007A24FC" w:rsidRPr="00B3499B" w14:paraId="46CC29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A94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05B27"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5C0C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19BC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253C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4A0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ADE254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65324" w14:textId="77777777" w:rsidR="007A24FC" w:rsidRPr="00B3499B" w:rsidRDefault="00DC7E29"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C040F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8999C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495D39" w14:textId="77777777" w:rsidR="007A24FC" w:rsidRDefault="007A24FC" w:rsidP="001C5864">
      <w:pPr>
        <w:rPr>
          <w:rFonts w:cs="Arial"/>
        </w:rPr>
      </w:pPr>
    </w:p>
    <w:p w14:paraId="548A4FA3" w14:textId="77777777" w:rsidR="0047267C" w:rsidRDefault="0047267C" w:rsidP="001C5864">
      <w:pPr>
        <w:rPr>
          <w:rFonts w:cs="Arial"/>
        </w:rPr>
      </w:pPr>
    </w:p>
    <w:p w14:paraId="591E0AD6" w14:textId="77777777" w:rsidR="001C5864" w:rsidRPr="0017445F" w:rsidRDefault="001C5864" w:rsidP="001C5864">
      <w:pPr>
        <w:pStyle w:val="RERequirement"/>
        <w:shd w:val="clear" w:color="auto" w:fill="F2F2F2" w:themeFill="background1" w:themeFillShade="F2"/>
      </w:pPr>
      <w:r>
        <w:t xml:space="preserve"> TMOS Run Condition 4</w:t>
      </w:r>
    </w:p>
    <w:p w14:paraId="70929FC9"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4408DF60" w14:textId="77777777" w:rsidR="001C5864" w:rsidRDefault="001C5864" w:rsidP="001C5864"/>
    <w:p w14:paraId="236E3B5F" w14:textId="77777777" w:rsidR="001C5864" w:rsidRPr="00287D2F" w:rsidRDefault="001C5864" w:rsidP="001C5864">
      <w:pPr>
        <w:rPr>
          <w:rFonts w:cs="Arial"/>
        </w:rPr>
      </w:pPr>
      <w:r>
        <w:rPr>
          <w:rFonts w:cs="Arial"/>
        </w:rPr>
        <w:t>Satisfied by</w:t>
      </w:r>
      <w:r w:rsidRPr="00287D2F">
        <w:rPr>
          <w:rFonts w:cs="Arial"/>
        </w:rPr>
        <w:t>:</w:t>
      </w:r>
    </w:p>
    <w:p w14:paraId="56E868A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D03B0E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01A646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2E828B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F6E2CD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0BB739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CB778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F7F1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7E1F1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4B4A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26ED0" w14:textId="77777777" w:rsidR="0009168A" w:rsidRDefault="0009168A"/>
        </w:tc>
      </w:tr>
      <w:tr w:rsidR="007A24FC" w:rsidRPr="00B3499B" w14:paraId="5A7032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3A0C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B9FDA" w14:textId="77777777" w:rsidR="0009168A" w:rsidRDefault="0009168A"/>
        </w:tc>
      </w:tr>
      <w:tr w:rsidR="007A24FC" w:rsidRPr="00B3499B" w14:paraId="68367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C78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BA06F" w14:textId="77777777" w:rsidR="0009168A" w:rsidRDefault="0009168A"/>
        </w:tc>
      </w:tr>
      <w:tr w:rsidR="007A24FC" w:rsidRPr="00B3499B" w14:paraId="450E24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872C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7FC4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634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E534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A9B06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3D03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81FA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9188C6" wp14:editId="7B38EDD7">
                  <wp:extent cx="152400" cy="152400"/>
                  <wp:effectExtent l="0" t="0" r="0" b="0"/>
                  <wp:docPr id="32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3D2462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09501C" wp14:editId="4A531784">
                  <wp:extent cx="152400" cy="152400"/>
                  <wp:effectExtent l="0" t="0" r="0" b="0"/>
                  <wp:docPr id="32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DAC1E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E86ED" w14:textId="77777777" w:rsidR="0009168A" w:rsidRDefault="0009168A"/>
        </w:tc>
      </w:tr>
      <w:tr w:rsidR="007A24FC" w:rsidRPr="00B3499B" w14:paraId="05A0350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871D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4342B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3D7A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5D63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822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C66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745877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1EA7ED" w14:textId="77777777" w:rsidR="007A24FC" w:rsidRPr="00B3499B" w:rsidRDefault="00DC7E29" w:rsidP="009737DA">
            <w:pPr>
              <w:rPr>
                <w:rFonts w:cs="Arial"/>
                <w:bCs/>
                <w:color w:val="808080" w:themeColor="background1" w:themeShade="80"/>
                <w:sz w:val="16"/>
                <w:szCs w:val="14"/>
              </w:rPr>
            </w:pPr>
            <w:hyperlink r:id="rId1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D284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E3AE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6B46EF" w14:textId="77777777" w:rsidR="007A24FC" w:rsidRDefault="007A24FC" w:rsidP="001C5864">
      <w:pPr>
        <w:rPr>
          <w:rFonts w:cs="Arial"/>
        </w:rPr>
      </w:pPr>
    </w:p>
    <w:p w14:paraId="4B8D2327" w14:textId="77777777" w:rsidR="0047267C" w:rsidRDefault="0047267C" w:rsidP="001C5864">
      <w:pPr>
        <w:rPr>
          <w:rFonts w:cs="Arial"/>
        </w:rPr>
      </w:pPr>
    </w:p>
    <w:p w14:paraId="008A7154" w14:textId="77777777" w:rsidR="001C5864" w:rsidRPr="0017445F" w:rsidRDefault="001C5864" w:rsidP="001C5864">
      <w:pPr>
        <w:pStyle w:val="RERequirement"/>
        <w:shd w:val="clear" w:color="auto" w:fill="F2F2F2" w:themeFill="background1" w:themeFillShade="F2"/>
      </w:pPr>
      <w:r>
        <w:t xml:space="preserve"> TMOS Run Condition 3</w:t>
      </w:r>
    </w:p>
    <w:p w14:paraId="5A2A550B"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250D6350" w14:textId="77777777" w:rsidR="001C5864" w:rsidRDefault="001C5864" w:rsidP="001C5864"/>
    <w:p w14:paraId="0DA7AA9D" w14:textId="77777777" w:rsidR="001C5864" w:rsidRPr="00287D2F" w:rsidRDefault="001C5864" w:rsidP="001C5864">
      <w:pPr>
        <w:rPr>
          <w:rFonts w:cs="Arial"/>
        </w:rPr>
      </w:pPr>
      <w:r>
        <w:rPr>
          <w:rFonts w:cs="Arial"/>
        </w:rPr>
        <w:t>Satisfied by</w:t>
      </w:r>
      <w:r w:rsidRPr="00287D2F">
        <w:rPr>
          <w:rFonts w:cs="Arial"/>
        </w:rPr>
        <w:t>:</w:t>
      </w:r>
    </w:p>
    <w:p w14:paraId="7449058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064EF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2B4E29C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0A4DA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F54F2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78EFEB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C82F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BC24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C2A24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5ECD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B2D00" w14:textId="77777777" w:rsidR="0009168A" w:rsidRDefault="0009168A"/>
        </w:tc>
      </w:tr>
      <w:tr w:rsidR="007A24FC" w:rsidRPr="00B3499B" w14:paraId="4964BA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26CB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25DC9" w14:textId="77777777" w:rsidR="0009168A" w:rsidRDefault="0009168A"/>
        </w:tc>
      </w:tr>
      <w:tr w:rsidR="007A24FC" w:rsidRPr="00B3499B" w14:paraId="584ED1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9F30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C791A" w14:textId="77777777" w:rsidR="0009168A" w:rsidRDefault="0009168A"/>
        </w:tc>
      </w:tr>
      <w:tr w:rsidR="007A24FC" w:rsidRPr="00B3499B" w14:paraId="00A023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553E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FE6A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0A7E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61F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6331C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2EF8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C215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B9F885" wp14:editId="297FF0CB">
                  <wp:extent cx="152400" cy="152400"/>
                  <wp:effectExtent l="0" t="0" r="0" b="0"/>
                  <wp:docPr id="32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778631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2C455392" wp14:editId="7AA3C7E0">
                  <wp:extent cx="152400" cy="152400"/>
                  <wp:effectExtent l="0" t="0" r="0" b="0"/>
                  <wp:docPr id="32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DF5A5"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458CB0" w14:textId="77777777" w:rsidR="0009168A" w:rsidRDefault="0009168A"/>
        </w:tc>
      </w:tr>
      <w:tr w:rsidR="007A24FC" w:rsidRPr="00B3499B" w14:paraId="4B59D0D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159B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6B8DA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741F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BC22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44F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5DD5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E058D8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AD876B" w14:textId="77777777" w:rsidR="007A24FC" w:rsidRPr="00B3499B" w:rsidRDefault="00DC7E29" w:rsidP="009737DA">
            <w:pPr>
              <w:rPr>
                <w:rFonts w:cs="Arial"/>
                <w:bCs/>
                <w:color w:val="808080" w:themeColor="background1" w:themeShade="80"/>
                <w:sz w:val="16"/>
                <w:szCs w:val="14"/>
              </w:rPr>
            </w:pPr>
            <w:hyperlink r:id="rId1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31005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E7F0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1412A5" w14:textId="77777777" w:rsidR="007A24FC" w:rsidRDefault="007A24FC" w:rsidP="001C5864">
      <w:pPr>
        <w:rPr>
          <w:rFonts w:cs="Arial"/>
        </w:rPr>
      </w:pPr>
    </w:p>
    <w:p w14:paraId="0B1C152B" w14:textId="77777777" w:rsidR="0047267C" w:rsidRDefault="0047267C" w:rsidP="001C5864">
      <w:pPr>
        <w:rPr>
          <w:rFonts w:cs="Arial"/>
        </w:rPr>
      </w:pPr>
    </w:p>
    <w:p w14:paraId="4F64C23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837D348" wp14:editId="10B17B8D">
            <wp:extent cx="152400" cy="152400"/>
            <wp:effectExtent l="0" t="0" r="0" b="0"/>
            <wp:docPr id="32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677B057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8E092F" w14:textId="77777777" w:rsidR="00072314" w:rsidRPr="003B799F" w:rsidRDefault="00072314" w:rsidP="00072314"/>
    <w:p w14:paraId="6503578B" w14:textId="77777777" w:rsidR="00072314" w:rsidRDefault="00072314" w:rsidP="00072314">
      <w:pPr>
        <w:pStyle w:val="Heading6"/>
        <w:keepNext w:val="0"/>
        <w:tabs>
          <w:tab w:val="clear" w:pos="900"/>
          <w:tab w:val="left" w:pos="709"/>
        </w:tabs>
        <w:spacing w:before="240"/>
        <w:rPr>
          <w:lang w:val="en-GB"/>
        </w:rPr>
      </w:pPr>
      <w:r>
        <w:rPr>
          <w:lang w:val="en-GB"/>
        </w:rPr>
        <w:t>Inputs</w:t>
      </w:r>
    </w:p>
    <w:p w14:paraId="4C4258E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464A8A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5A1F0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5CF56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7047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2C4A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F5E2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C31C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E3B7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5FC297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C38AB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3B324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003EAA9"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614E49C2" w14:textId="77777777" w:rsidR="0046438F" w:rsidRPr="00740CDD" w:rsidRDefault="0046438F" w:rsidP="00927ADC">
            <w:pPr>
              <w:pStyle w:val="VelocityScript"/>
              <w:rPr>
                <w:color w:val="00B0F0"/>
              </w:rPr>
            </w:pPr>
          </w:p>
          <w:p w14:paraId="137074C4" w14:textId="77777777" w:rsidR="004C0655" w:rsidRPr="007215C5" w:rsidRDefault="004C0655" w:rsidP="004F0393">
            <w:pPr>
              <w:pStyle w:val="VelocityScript"/>
            </w:pPr>
          </w:p>
          <w:p w14:paraId="5C3C3C2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DC5972"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02382" w14:textId="77777777" w:rsidR="00C84B54" w:rsidRDefault="00C84B54" w:rsidP="00090710">
            <w:pPr>
              <w:pStyle w:val="VelocityScript"/>
            </w:pPr>
          </w:p>
          <w:p w14:paraId="583F1BCD" w14:textId="77777777" w:rsidR="00C84B54" w:rsidRDefault="00C84B54" w:rsidP="00090710">
            <w:pPr>
              <w:pStyle w:val="VelocityScript"/>
            </w:pPr>
          </w:p>
          <w:p w14:paraId="081A5EB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F704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728A83" w14:textId="77777777" w:rsidR="0009168A" w:rsidRDefault="0009168A"/>
        </w:tc>
      </w:tr>
      <w:tr w:rsidR="00EB31D7" w:rsidRPr="00B3499B" w14:paraId="4366BB2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0D3ED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8307A20"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66C9E40E" w14:textId="77777777" w:rsidR="0046438F" w:rsidRPr="00740CDD" w:rsidRDefault="0046438F" w:rsidP="00927ADC">
            <w:pPr>
              <w:pStyle w:val="VelocityScript"/>
              <w:rPr>
                <w:color w:val="00B0F0"/>
              </w:rPr>
            </w:pPr>
          </w:p>
          <w:p w14:paraId="6A3EE365" w14:textId="77777777" w:rsidR="004C0655" w:rsidRPr="007215C5" w:rsidRDefault="004C0655" w:rsidP="004F0393">
            <w:pPr>
              <w:pStyle w:val="VelocityScript"/>
            </w:pPr>
          </w:p>
          <w:p w14:paraId="09A692A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3E468"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6E5347" w14:textId="77777777" w:rsidR="00C84B54" w:rsidRDefault="00C84B54" w:rsidP="00090710">
            <w:pPr>
              <w:pStyle w:val="VelocityScript"/>
            </w:pPr>
          </w:p>
          <w:p w14:paraId="027DC169" w14:textId="77777777" w:rsidR="00C84B54" w:rsidRDefault="00C84B54" w:rsidP="00090710">
            <w:pPr>
              <w:pStyle w:val="VelocityScript"/>
            </w:pPr>
          </w:p>
          <w:p w14:paraId="2D717AF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861FF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84D185" w14:textId="77777777" w:rsidR="0009168A" w:rsidRDefault="0009168A"/>
        </w:tc>
      </w:tr>
      <w:tr w:rsidR="00EB31D7" w:rsidRPr="00B3499B" w14:paraId="314802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686D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C106888"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1C87159B" w14:textId="77777777" w:rsidR="0046438F" w:rsidRPr="00740CDD" w:rsidRDefault="0046438F" w:rsidP="00927ADC">
            <w:pPr>
              <w:pStyle w:val="VelocityScript"/>
              <w:rPr>
                <w:color w:val="00B0F0"/>
              </w:rPr>
            </w:pPr>
          </w:p>
          <w:p w14:paraId="055499E1" w14:textId="77777777" w:rsidR="004C0655" w:rsidRPr="007215C5" w:rsidRDefault="004C0655" w:rsidP="004F0393">
            <w:pPr>
              <w:pStyle w:val="VelocityScript"/>
            </w:pPr>
          </w:p>
          <w:p w14:paraId="199FF38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F4583"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2A6B8A" w14:textId="77777777" w:rsidR="00C84B54" w:rsidRDefault="00C84B54" w:rsidP="00090710">
            <w:pPr>
              <w:pStyle w:val="VelocityScript"/>
            </w:pPr>
          </w:p>
          <w:p w14:paraId="6A6C4268" w14:textId="77777777" w:rsidR="00C84B54" w:rsidRDefault="00C84B54" w:rsidP="00090710">
            <w:pPr>
              <w:pStyle w:val="VelocityScript"/>
            </w:pPr>
          </w:p>
          <w:p w14:paraId="563C6F3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8460B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7FE383" w14:textId="77777777" w:rsidR="0009168A" w:rsidRDefault="0009168A"/>
        </w:tc>
      </w:tr>
      <w:tr w:rsidR="00EB31D7" w:rsidRPr="00B3499B" w14:paraId="0BBD5EF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A49B2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FE21B2F"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5039D45B" w14:textId="77777777" w:rsidR="0046438F" w:rsidRPr="00740CDD" w:rsidRDefault="0046438F" w:rsidP="00927ADC">
            <w:pPr>
              <w:pStyle w:val="VelocityScript"/>
              <w:rPr>
                <w:color w:val="00B0F0"/>
              </w:rPr>
            </w:pPr>
          </w:p>
          <w:p w14:paraId="559491AE" w14:textId="77777777" w:rsidR="004C0655" w:rsidRPr="007215C5" w:rsidRDefault="004C0655" w:rsidP="004F0393">
            <w:pPr>
              <w:pStyle w:val="VelocityScript"/>
            </w:pPr>
          </w:p>
          <w:p w14:paraId="3FA5AC4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CE36F8"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1F9D82" w14:textId="77777777" w:rsidR="00C84B54" w:rsidRDefault="00C84B54" w:rsidP="00090710">
            <w:pPr>
              <w:pStyle w:val="VelocityScript"/>
            </w:pPr>
          </w:p>
          <w:p w14:paraId="2AEA8721" w14:textId="77777777" w:rsidR="00C84B54" w:rsidRDefault="00C84B54" w:rsidP="00090710">
            <w:pPr>
              <w:pStyle w:val="VelocityScript"/>
            </w:pPr>
          </w:p>
          <w:p w14:paraId="024EBD0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7812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E372F2" w14:textId="77777777" w:rsidR="0009168A" w:rsidRDefault="0009168A"/>
        </w:tc>
      </w:tr>
      <w:tr w:rsidR="00EB31D7" w:rsidRPr="00B3499B" w14:paraId="5288016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F20F23" w14:textId="77777777" w:rsidR="00EB31D7" w:rsidRPr="00B3499B" w:rsidRDefault="00DC7E29" w:rsidP="00236BAE">
            <w:pPr>
              <w:rPr>
                <w:rFonts w:cs="Arial"/>
                <w:bCs/>
                <w:color w:val="808080" w:themeColor="background1" w:themeShade="80"/>
                <w:sz w:val="16"/>
                <w:szCs w:val="14"/>
              </w:rPr>
            </w:pPr>
            <w:hyperlink r:id="rId14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3B9BE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83C2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AA9B7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and Battery Cooling</w:t>
      </w:r>
    </w:p>
    <w:p w14:paraId="1A1B1646" w14:textId="77777777" w:rsidR="008C50D1" w:rsidRPr="00E23282" w:rsidRDefault="008C50D1" w:rsidP="00072314"/>
    <w:p w14:paraId="1C32407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DEEDB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4C6B59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1737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2FAEF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0CE7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E9E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5C10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BAE7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0112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F5FA2F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D1AA8F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B7C78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86E68DF"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6EBA2340" w14:textId="77777777" w:rsidR="0046438F" w:rsidRPr="00740CDD" w:rsidRDefault="0046438F" w:rsidP="00D60C45">
            <w:pPr>
              <w:pStyle w:val="VelocityScript"/>
              <w:rPr>
                <w:color w:val="00B0F0"/>
              </w:rPr>
            </w:pPr>
          </w:p>
          <w:p w14:paraId="75E75232" w14:textId="77777777" w:rsidR="007215C5" w:rsidRPr="00D60C45" w:rsidRDefault="007215C5" w:rsidP="00CA24CE">
            <w:pPr>
              <w:rPr>
                <w:rFonts w:cs="Arial"/>
                <w:color w:val="000000" w:themeColor="text1"/>
                <w:sz w:val="16"/>
                <w:szCs w:val="14"/>
                <w:lang w:val="en-GB"/>
              </w:rPr>
            </w:pPr>
          </w:p>
          <w:p w14:paraId="4649436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C586F" w14:textId="77777777" w:rsidR="00DD49BA" w:rsidRPr="003C5D56" w:rsidRDefault="00DD49BA" w:rsidP="00DD49BA">
            <w:pPr>
              <w:rPr>
                <w:rFonts w:cs="Arial"/>
                <w:color w:val="000000" w:themeColor="text1"/>
                <w:sz w:val="16"/>
                <w:szCs w:val="14"/>
              </w:rPr>
            </w:pPr>
            <w:r>
              <w:rPr>
                <w:rFonts w:cs="Arial"/>
                <w:color w:val="000000" w:themeColor="text1"/>
                <w:sz w:val="16"/>
                <w:szCs w:val="14"/>
              </w:rPr>
              <w:t>AC Req</w:t>
            </w:r>
          </w:p>
          <w:p w14:paraId="05C957C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38D1F2" w14:textId="77777777" w:rsidR="0038251F" w:rsidRPr="0038251F" w:rsidRDefault="00143E70" w:rsidP="0038251F">
            <w:pPr>
              <w:pStyle w:val="VelocityScript"/>
              <w:rPr>
                <w:color w:val="00B0F0"/>
                <w:sz w:val="16"/>
              </w:rPr>
            </w:pPr>
            <w:r w:rsidRPr="0038251F">
              <w:rPr>
                <w:color w:val="00B0F0"/>
                <w:sz w:val="16"/>
              </w:rPr>
              <w:t xml:space="preserve"> </w:t>
            </w:r>
          </w:p>
          <w:p w14:paraId="56DAFF4A" w14:textId="77777777" w:rsidR="00C84B54" w:rsidRDefault="00C84B54" w:rsidP="00B31A0E">
            <w:pPr>
              <w:pStyle w:val="VelocityScript"/>
            </w:pPr>
          </w:p>
          <w:p w14:paraId="2A809393" w14:textId="77777777" w:rsidR="00C84B54" w:rsidRDefault="00C84B54" w:rsidP="00B31A0E">
            <w:pPr>
              <w:pStyle w:val="VelocityScript"/>
            </w:pPr>
          </w:p>
          <w:p w14:paraId="21AA322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524A5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4FB05D0" w14:textId="77777777" w:rsidR="0009168A" w:rsidRDefault="0009168A"/>
        </w:tc>
      </w:tr>
      <w:tr w:rsidR="00CA24CE" w:rsidRPr="00B3499B" w14:paraId="2541D7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D20D7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F5B4500"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6B7308CF" w14:textId="77777777" w:rsidR="0046438F" w:rsidRPr="00740CDD" w:rsidRDefault="0046438F" w:rsidP="00D60C45">
            <w:pPr>
              <w:pStyle w:val="VelocityScript"/>
              <w:rPr>
                <w:color w:val="00B0F0"/>
              </w:rPr>
            </w:pPr>
          </w:p>
          <w:p w14:paraId="3725D81F" w14:textId="77777777" w:rsidR="007215C5" w:rsidRPr="00D60C45" w:rsidRDefault="007215C5" w:rsidP="00CA24CE">
            <w:pPr>
              <w:rPr>
                <w:rFonts w:cs="Arial"/>
                <w:color w:val="000000" w:themeColor="text1"/>
                <w:sz w:val="16"/>
                <w:szCs w:val="14"/>
                <w:lang w:val="en-GB"/>
              </w:rPr>
            </w:pPr>
          </w:p>
          <w:p w14:paraId="41E0FEE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9F64AA" w14:textId="77777777" w:rsidR="00DD49BA" w:rsidRPr="003C5D56" w:rsidRDefault="00DD49BA" w:rsidP="00DD49BA">
            <w:pPr>
              <w:rPr>
                <w:rFonts w:cs="Arial"/>
                <w:color w:val="000000" w:themeColor="text1"/>
                <w:sz w:val="16"/>
                <w:szCs w:val="14"/>
              </w:rPr>
            </w:pPr>
            <w:r>
              <w:rPr>
                <w:rFonts w:cs="Arial"/>
                <w:color w:val="000000" w:themeColor="text1"/>
                <w:sz w:val="16"/>
                <w:szCs w:val="14"/>
              </w:rPr>
              <w:t>Blower On</w:t>
            </w:r>
          </w:p>
          <w:p w14:paraId="50E5C6E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0CF446" w14:textId="77777777" w:rsidR="0038251F" w:rsidRPr="0038251F" w:rsidRDefault="00143E70" w:rsidP="0038251F">
            <w:pPr>
              <w:pStyle w:val="VelocityScript"/>
              <w:rPr>
                <w:color w:val="00B0F0"/>
                <w:sz w:val="16"/>
              </w:rPr>
            </w:pPr>
            <w:r w:rsidRPr="0038251F">
              <w:rPr>
                <w:color w:val="00B0F0"/>
                <w:sz w:val="16"/>
              </w:rPr>
              <w:t xml:space="preserve"> </w:t>
            </w:r>
          </w:p>
          <w:p w14:paraId="7E03DF2B" w14:textId="77777777" w:rsidR="00C84B54" w:rsidRDefault="00C84B54" w:rsidP="00B31A0E">
            <w:pPr>
              <w:pStyle w:val="VelocityScript"/>
            </w:pPr>
          </w:p>
          <w:p w14:paraId="7595683C" w14:textId="77777777" w:rsidR="00C84B54" w:rsidRDefault="00C84B54" w:rsidP="00B31A0E">
            <w:pPr>
              <w:pStyle w:val="VelocityScript"/>
            </w:pPr>
          </w:p>
          <w:p w14:paraId="7FCCAA1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A76FD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7B037E" w14:textId="77777777" w:rsidR="0009168A" w:rsidRDefault="0009168A"/>
        </w:tc>
      </w:tr>
      <w:tr w:rsidR="00CA24CE" w:rsidRPr="00B3499B" w14:paraId="5D819A2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05B98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8AB3161"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5A923F10" w14:textId="77777777" w:rsidR="0046438F" w:rsidRPr="00740CDD" w:rsidRDefault="0046438F" w:rsidP="00D60C45">
            <w:pPr>
              <w:pStyle w:val="VelocityScript"/>
              <w:rPr>
                <w:color w:val="00B0F0"/>
              </w:rPr>
            </w:pPr>
          </w:p>
          <w:p w14:paraId="378A2726" w14:textId="77777777" w:rsidR="007215C5" w:rsidRPr="00D60C45" w:rsidRDefault="007215C5" w:rsidP="00CA24CE">
            <w:pPr>
              <w:rPr>
                <w:rFonts w:cs="Arial"/>
                <w:color w:val="000000" w:themeColor="text1"/>
                <w:sz w:val="16"/>
                <w:szCs w:val="14"/>
                <w:lang w:val="en-GB"/>
              </w:rPr>
            </w:pPr>
          </w:p>
          <w:p w14:paraId="4A0CAA9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F8DE6F"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Cooling Duration</w:t>
            </w:r>
          </w:p>
          <w:p w14:paraId="007A2D0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E442D" w14:textId="77777777" w:rsidR="0038251F" w:rsidRPr="0038251F" w:rsidRDefault="00143E70" w:rsidP="0038251F">
            <w:pPr>
              <w:pStyle w:val="VelocityScript"/>
              <w:rPr>
                <w:color w:val="00B0F0"/>
                <w:sz w:val="16"/>
              </w:rPr>
            </w:pPr>
            <w:r w:rsidRPr="0038251F">
              <w:rPr>
                <w:color w:val="00B0F0"/>
                <w:sz w:val="16"/>
              </w:rPr>
              <w:t xml:space="preserve"> </w:t>
            </w:r>
          </w:p>
          <w:p w14:paraId="262A5C00" w14:textId="77777777" w:rsidR="00C84B54" w:rsidRDefault="00C84B54" w:rsidP="00B31A0E">
            <w:pPr>
              <w:pStyle w:val="VelocityScript"/>
            </w:pPr>
          </w:p>
          <w:p w14:paraId="42182F49" w14:textId="77777777" w:rsidR="00C84B54" w:rsidRDefault="00C84B54" w:rsidP="00B31A0E">
            <w:pPr>
              <w:pStyle w:val="VelocityScript"/>
            </w:pPr>
          </w:p>
          <w:p w14:paraId="34DAE1B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119C9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B143C4" w14:textId="77777777" w:rsidR="0009168A" w:rsidRDefault="0009168A"/>
        </w:tc>
      </w:tr>
      <w:tr w:rsidR="00CA24CE" w:rsidRPr="00B3499B" w14:paraId="7C8F9E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03D63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E3D9BC0"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p w14:paraId="5C8CEF30" w14:textId="77777777" w:rsidR="0046438F" w:rsidRPr="00740CDD" w:rsidRDefault="0046438F" w:rsidP="00D60C45">
            <w:pPr>
              <w:pStyle w:val="VelocityScript"/>
              <w:rPr>
                <w:color w:val="00B0F0"/>
              </w:rPr>
            </w:pPr>
          </w:p>
          <w:p w14:paraId="25C0E77F" w14:textId="77777777" w:rsidR="007215C5" w:rsidRPr="00D60C45" w:rsidRDefault="007215C5" w:rsidP="00CA24CE">
            <w:pPr>
              <w:rPr>
                <w:rFonts w:cs="Arial"/>
                <w:color w:val="000000" w:themeColor="text1"/>
                <w:sz w:val="16"/>
                <w:szCs w:val="14"/>
                <w:lang w:val="en-GB"/>
              </w:rPr>
            </w:pPr>
          </w:p>
          <w:p w14:paraId="747DAB8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2B5E2D"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5EC893E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DFD20C" w14:textId="77777777" w:rsidR="0038251F" w:rsidRPr="0038251F" w:rsidRDefault="00143E70" w:rsidP="0038251F">
            <w:pPr>
              <w:pStyle w:val="VelocityScript"/>
              <w:rPr>
                <w:color w:val="00B0F0"/>
                <w:sz w:val="16"/>
              </w:rPr>
            </w:pPr>
            <w:r w:rsidRPr="0038251F">
              <w:rPr>
                <w:color w:val="00B0F0"/>
                <w:sz w:val="16"/>
              </w:rPr>
              <w:t xml:space="preserve"> </w:t>
            </w:r>
          </w:p>
          <w:p w14:paraId="588A063A" w14:textId="77777777" w:rsidR="00C84B54" w:rsidRDefault="00C84B54" w:rsidP="00B31A0E">
            <w:pPr>
              <w:pStyle w:val="VelocityScript"/>
            </w:pPr>
          </w:p>
          <w:p w14:paraId="421DC02D" w14:textId="77777777" w:rsidR="00C84B54" w:rsidRDefault="00C84B54" w:rsidP="00B31A0E">
            <w:pPr>
              <w:pStyle w:val="VelocityScript"/>
            </w:pPr>
          </w:p>
          <w:p w14:paraId="0A6267C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33E03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2D43D1" w14:textId="77777777" w:rsidR="0009168A" w:rsidRDefault="0009168A"/>
        </w:tc>
      </w:tr>
      <w:tr w:rsidR="00CA24CE" w:rsidRPr="00B3499B" w14:paraId="4A284AD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CB7A95" w14:textId="77777777" w:rsidR="00CA24CE" w:rsidRPr="00B3499B" w:rsidRDefault="00DC7E29" w:rsidP="00CA24CE">
            <w:pPr>
              <w:rPr>
                <w:rFonts w:cs="Arial"/>
                <w:bCs/>
                <w:color w:val="808080" w:themeColor="background1" w:themeShade="80"/>
                <w:sz w:val="16"/>
                <w:szCs w:val="14"/>
              </w:rPr>
            </w:pPr>
            <w:hyperlink r:id="rId14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A7FD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765F0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CADB0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2F41E16E" w14:textId="77777777" w:rsidR="00072314" w:rsidRPr="00612064" w:rsidRDefault="00072314" w:rsidP="00072314">
      <w:pPr>
        <w:spacing w:before="20"/>
        <w:rPr>
          <w:vanish/>
        </w:rPr>
      </w:pPr>
    </w:p>
    <w:p w14:paraId="0D7207CA" w14:textId="77777777" w:rsidR="00072314" w:rsidRDefault="00072314" w:rsidP="00072314">
      <w:pPr>
        <w:pStyle w:val="Heading6"/>
        <w:keepNext w:val="0"/>
        <w:tabs>
          <w:tab w:val="clear" w:pos="900"/>
          <w:tab w:val="left" w:pos="709"/>
        </w:tabs>
        <w:spacing w:before="240"/>
      </w:pPr>
      <w:r>
        <w:t>Parameters</w:t>
      </w:r>
    </w:p>
    <w:p w14:paraId="6AA1872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998AF87" w14:textId="77777777" w:rsidTr="001D18E6">
        <w:trPr>
          <w:trHeight w:val="161"/>
        </w:trPr>
        <w:tc>
          <w:tcPr>
            <w:tcW w:w="1838" w:type="dxa"/>
            <w:shd w:val="clear" w:color="auto" w:fill="D9D9D9" w:themeFill="background1" w:themeFillShade="D9"/>
            <w:noWrap/>
            <w:hideMark/>
          </w:tcPr>
          <w:p w14:paraId="51CADAE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E3CB3C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9CA77D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637D8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D4179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90FBDEC" w14:textId="77777777" w:rsidTr="001D18E6">
        <w:trPr>
          <w:trHeight w:val="70"/>
        </w:trPr>
        <w:tc>
          <w:tcPr>
            <w:tcW w:w="1838" w:type="dxa"/>
            <w:noWrap/>
          </w:tcPr>
          <w:p w14:paraId="01929B1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053D0E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A817C0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445688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47F8BE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102F22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5FFFA80" w14:textId="77777777" w:rsidTr="001D18E6">
        <w:trPr>
          <w:trHeight w:val="71"/>
        </w:trPr>
        <w:tc>
          <w:tcPr>
            <w:tcW w:w="1838" w:type="dxa"/>
            <w:noWrap/>
          </w:tcPr>
          <w:p w14:paraId="2BF5C9B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F488086" w14:textId="77777777" w:rsidR="00072314" w:rsidRPr="00D14691" w:rsidRDefault="00072314" w:rsidP="001D18E6">
            <w:pPr>
              <w:rPr>
                <w:color w:val="000000" w:themeColor="text1"/>
              </w:rPr>
            </w:pPr>
          </w:p>
        </w:tc>
        <w:tc>
          <w:tcPr>
            <w:tcW w:w="1701" w:type="dxa"/>
          </w:tcPr>
          <w:p w14:paraId="6B773EA3" w14:textId="77777777" w:rsidR="00072314" w:rsidRPr="00D14691" w:rsidRDefault="00072314" w:rsidP="001D18E6">
            <w:pPr>
              <w:rPr>
                <w:color w:val="000000" w:themeColor="text1"/>
              </w:rPr>
            </w:pPr>
          </w:p>
        </w:tc>
        <w:tc>
          <w:tcPr>
            <w:tcW w:w="1417" w:type="dxa"/>
            <w:noWrap/>
          </w:tcPr>
          <w:p w14:paraId="58AAE8A0" w14:textId="77777777" w:rsidR="00072314" w:rsidRPr="00D14691" w:rsidRDefault="00072314" w:rsidP="001D18E6">
            <w:pPr>
              <w:rPr>
                <w:color w:val="000000" w:themeColor="text1"/>
              </w:rPr>
            </w:pPr>
          </w:p>
        </w:tc>
        <w:tc>
          <w:tcPr>
            <w:tcW w:w="3402" w:type="dxa"/>
          </w:tcPr>
          <w:p w14:paraId="2FAB343E" w14:textId="77777777" w:rsidR="00072314" w:rsidRPr="00D14691" w:rsidRDefault="00072314" w:rsidP="001D18E6">
            <w:pPr>
              <w:rPr>
                <w:color w:val="000000" w:themeColor="text1"/>
              </w:rPr>
            </w:pPr>
          </w:p>
        </w:tc>
      </w:tr>
    </w:tbl>
    <w:p w14:paraId="5839E16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88411F" w14:textId="77777777" w:rsidR="003678EC" w:rsidRPr="003678EC" w:rsidRDefault="003678EC" w:rsidP="003678EC">
      <w:pPr>
        <w:rPr>
          <w:lang w:val="en-GB"/>
        </w:rPr>
      </w:pPr>
    </w:p>
    <w:p w14:paraId="693717E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19CEA5D" w14:textId="77777777" w:rsidR="00072314" w:rsidRPr="003225C9" w:rsidRDefault="00072314" w:rsidP="00072314">
      <w:pPr>
        <w:tabs>
          <w:tab w:val="left" w:pos="284"/>
          <w:tab w:val="left" w:pos="851"/>
        </w:tabs>
      </w:pPr>
    </w:p>
    <w:p w14:paraId="7BD7A56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F18CC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D690DE8" w14:textId="77777777" w:rsidTr="001D18E6">
        <w:tc>
          <w:tcPr>
            <w:tcW w:w="1934" w:type="dxa"/>
            <w:shd w:val="clear" w:color="auto" w:fill="D9D9D9" w:themeFill="background1" w:themeFillShade="D9"/>
          </w:tcPr>
          <w:p w14:paraId="3FB1A4CD" w14:textId="77777777" w:rsidR="00072314" w:rsidRDefault="00072314" w:rsidP="001D18E6">
            <w:pPr>
              <w:rPr>
                <w:b/>
              </w:rPr>
            </w:pPr>
            <w:r w:rsidRPr="00AF169D">
              <w:rPr>
                <w:b/>
              </w:rPr>
              <w:t>Requirement ID</w:t>
            </w:r>
          </w:p>
          <w:p w14:paraId="1D0C1A6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45D914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49BED12" w14:textId="77777777" w:rsidR="00072314" w:rsidRDefault="00072314" w:rsidP="001D18E6">
            <w:pPr>
              <w:rPr>
                <w:b/>
              </w:rPr>
            </w:pPr>
            <w:r>
              <w:rPr>
                <w:b/>
              </w:rPr>
              <w:t>Modification</w:t>
            </w:r>
          </w:p>
        </w:tc>
        <w:tc>
          <w:tcPr>
            <w:tcW w:w="1712" w:type="dxa"/>
            <w:shd w:val="clear" w:color="auto" w:fill="D9D9D9" w:themeFill="background1" w:themeFillShade="D9"/>
          </w:tcPr>
          <w:p w14:paraId="2CE2AB13" w14:textId="77777777" w:rsidR="00072314" w:rsidRDefault="00072314" w:rsidP="001D18E6">
            <w:pPr>
              <w:rPr>
                <w:b/>
              </w:rPr>
            </w:pPr>
            <w:r w:rsidRPr="00AF169D">
              <w:rPr>
                <w:b/>
              </w:rPr>
              <w:t xml:space="preserve">Requirement </w:t>
            </w:r>
            <w:r>
              <w:rPr>
                <w:b/>
              </w:rPr>
              <w:t>ID</w:t>
            </w:r>
          </w:p>
          <w:p w14:paraId="0EC9C21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2772B9" w14:textId="77777777" w:rsidR="00072314" w:rsidRPr="00AF169D" w:rsidRDefault="00072314" w:rsidP="001D18E6">
            <w:pPr>
              <w:rPr>
                <w:b/>
              </w:rPr>
            </w:pPr>
            <w:r>
              <w:rPr>
                <w:b/>
              </w:rPr>
              <w:t>Comment</w:t>
            </w:r>
          </w:p>
        </w:tc>
      </w:tr>
      <w:tr w:rsidR="00072314" w14:paraId="47AC6B60" w14:textId="77777777" w:rsidTr="001D18E6">
        <w:tc>
          <w:tcPr>
            <w:tcW w:w="1934" w:type="dxa"/>
          </w:tcPr>
          <w:p w14:paraId="624749EE" w14:textId="77777777" w:rsidR="00072314" w:rsidRPr="000F4E8B" w:rsidRDefault="00072314" w:rsidP="001D18E6">
            <w:r w:rsidRPr="000F4E8B">
              <w:t>REQ_abc</w:t>
            </w:r>
          </w:p>
        </w:tc>
        <w:tc>
          <w:tcPr>
            <w:tcW w:w="2177" w:type="dxa"/>
          </w:tcPr>
          <w:p w14:paraId="63EC28B1" w14:textId="77777777" w:rsidR="00072314" w:rsidRPr="000F4E8B" w:rsidRDefault="00072314" w:rsidP="001D18E6"/>
        </w:tc>
        <w:sdt>
          <w:sdtPr>
            <w:alias w:val="Modification"/>
            <w:tag w:val="Modification"/>
            <w:id w:val="-14367261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5E20A74" w14:textId="77777777" w:rsidR="00072314" w:rsidRPr="000F4E8B" w:rsidRDefault="00072314" w:rsidP="001D18E6">
                <w:r w:rsidRPr="000F4E8B">
                  <w:t>Removed</w:t>
                </w:r>
              </w:p>
            </w:tc>
          </w:sdtContent>
        </w:sdt>
        <w:tc>
          <w:tcPr>
            <w:tcW w:w="1712" w:type="dxa"/>
          </w:tcPr>
          <w:p w14:paraId="0D266140" w14:textId="77777777" w:rsidR="00072314" w:rsidRPr="000F4E8B" w:rsidRDefault="00072314" w:rsidP="001D18E6">
            <w:r w:rsidRPr="000F4E8B">
              <w:t>--</w:t>
            </w:r>
          </w:p>
        </w:tc>
        <w:tc>
          <w:tcPr>
            <w:tcW w:w="2958" w:type="dxa"/>
          </w:tcPr>
          <w:p w14:paraId="146D7EF6" w14:textId="77777777" w:rsidR="00072314" w:rsidRPr="000F4E8B" w:rsidRDefault="00072314" w:rsidP="001D18E6"/>
        </w:tc>
      </w:tr>
      <w:tr w:rsidR="00072314" w14:paraId="573996DF" w14:textId="77777777" w:rsidTr="001D18E6">
        <w:tc>
          <w:tcPr>
            <w:tcW w:w="1934" w:type="dxa"/>
          </w:tcPr>
          <w:p w14:paraId="3CA00AB5" w14:textId="77777777" w:rsidR="00072314" w:rsidRPr="000F4E8B" w:rsidRDefault="00072314" w:rsidP="001D18E6">
            <w:r w:rsidRPr="000F4E8B">
              <w:t>REQ_def</w:t>
            </w:r>
          </w:p>
        </w:tc>
        <w:tc>
          <w:tcPr>
            <w:tcW w:w="2177" w:type="dxa"/>
          </w:tcPr>
          <w:p w14:paraId="62C78A82" w14:textId="77777777" w:rsidR="00072314" w:rsidRPr="000F4E8B" w:rsidRDefault="00072314" w:rsidP="001D18E6"/>
        </w:tc>
        <w:sdt>
          <w:sdtPr>
            <w:alias w:val="Modification"/>
            <w:tag w:val="Modification"/>
            <w:id w:val="8764313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C198561" w14:textId="77777777" w:rsidR="00072314" w:rsidRPr="000F4E8B" w:rsidRDefault="00072314" w:rsidP="001D18E6">
                <w:r w:rsidRPr="000F4E8B">
                  <w:t>Replaced</w:t>
                </w:r>
              </w:p>
            </w:tc>
          </w:sdtContent>
        </w:sdt>
        <w:tc>
          <w:tcPr>
            <w:tcW w:w="1712" w:type="dxa"/>
          </w:tcPr>
          <w:p w14:paraId="2CA4ADA9" w14:textId="77777777" w:rsidR="00072314" w:rsidRPr="000F4E8B" w:rsidRDefault="00072314" w:rsidP="001D18E6">
            <w:r w:rsidRPr="000F4E8B">
              <w:t>REQ_xyz</w:t>
            </w:r>
          </w:p>
        </w:tc>
        <w:tc>
          <w:tcPr>
            <w:tcW w:w="2958" w:type="dxa"/>
          </w:tcPr>
          <w:p w14:paraId="44A70A0E" w14:textId="77777777" w:rsidR="00072314" w:rsidRPr="000F4E8B" w:rsidRDefault="00072314" w:rsidP="001D18E6"/>
        </w:tc>
      </w:tr>
      <w:tr w:rsidR="00072314" w14:paraId="51BDBC38" w14:textId="77777777" w:rsidTr="001D18E6">
        <w:tc>
          <w:tcPr>
            <w:tcW w:w="1934" w:type="dxa"/>
          </w:tcPr>
          <w:p w14:paraId="575DD668" w14:textId="77777777" w:rsidR="00072314" w:rsidRPr="000F4E8B" w:rsidRDefault="00072314" w:rsidP="001D18E6">
            <w:r w:rsidRPr="000F4E8B">
              <w:t>--</w:t>
            </w:r>
          </w:p>
        </w:tc>
        <w:tc>
          <w:tcPr>
            <w:tcW w:w="2177" w:type="dxa"/>
          </w:tcPr>
          <w:p w14:paraId="45F7351D" w14:textId="77777777" w:rsidR="00072314" w:rsidRPr="000F4E8B" w:rsidRDefault="00072314" w:rsidP="001D18E6"/>
        </w:tc>
        <w:sdt>
          <w:sdtPr>
            <w:alias w:val="Modification"/>
            <w:tag w:val="Modification"/>
            <w:id w:val="-21080908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7BD7180" w14:textId="77777777" w:rsidR="00072314" w:rsidRPr="000F4E8B" w:rsidRDefault="00072314" w:rsidP="001D18E6">
                <w:r w:rsidRPr="000F4E8B">
                  <w:t>Added</w:t>
                </w:r>
              </w:p>
            </w:tc>
          </w:sdtContent>
        </w:sdt>
        <w:tc>
          <w:tcPr>
            <w:tcW w:w="1712" w:type="dxa"/>
          </w:tcPr>
          <w:p w14:paraId="34AFA768" w14:textId="77777777" w:rsidR="00072314" w:rsidRPr="000F4E8B" w:rsidRDefault="00072314" w:rsidP="001D18E6">
            <w:r w:rsidRPr="000F4E8B">
              <w:t>REQ_123</w:t>
            </w:r>
          </w:p>
        </w:tc>
        <w:tc>
          <w:tcPr>
            <w:tcW w:w="2958" w:type="dxa"/>
          </w:tcPr>
          <w:p w14:paraId="51B617D9" w14:textId="77777777" w:rsidR="00072314" w:rsidRPr="000F4E8B" w:rsidRDefault="00072314" w:rsidP="001D18E6"/>
        </w:tc>
      </w:tr>
    </w:tbl>
    <w:p w14:paraId="76EA88C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E8D613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B824B44" w14:textId="77777777" w:rsidTr="001D18E6">
        <w:tc>
          <w:tcPr>
            <w:tcW w:w="1838" w:type="dxa"/>
            <w:shd w:val="clear" w:color="auto" w:fill="D9D9D9" w:themeFill="background1" w:themeFillShade="D9"/>
          </w:tcPr>
          <w:p w14:paraId="30D6E2EE" w14:textId="77777777" w:rsidR="00072314" w:rsidRDefault="00072314" w:rsidP="001D18E6">
            <w:pPr>
              <w:rPr>
                <w:b/>
              </w:rPr>
            </w:pPr>
            <w:r w:rsidRPr="00AF169D">
              <w:rPr>
                <w:b/>
              </w:rPr>
              <w:t>Requirement ID</w:t>
            </w:r>
          </w:p>
          <w:p w14:paraId="3ECC928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91E75F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09FBF7F" w14:textId="77777777" w:rsidR="00072314" w:rsidRPr="00AF169D" w:rsidRDefault="00072314" w:rsidP="001D18E6">
            <w:pPr>
              <w:rPr>
                <w:b/>
              </w:rPr>
            </w:pPr>
            <w:r>
              <w:rPr>
                <w:b/>
              </w:rPr>
              <w:t>Comment</w:t>
            </w:r>
          </w:p>
        </w:tc>
      </w:tr>
      <w:tr w:rsidR="00072314" w14:paraId="7502B393" w14:textId="77777777" w:rsidTr="001D18E6">
        <w:tc>
          <w:tcPr>
            <w:tcW w:w="1838" w:type="dxa"/>
          </w:tcPr>
          <w:p w14:paraId="508E71A1" w14:textId="77777777" w:rsidR="00072314" w:rsidRDefault="00072314" w:rsidP="001D18E6"/>
        </w:tc>
        <w:tc>
          <w:tcPr>
            <w:tcW w:w="4253" w:type="dxa"/>
          </w:tcPr>
          <w:p w14:paraId="03AA0622" w14:textId="77777777" w:rsidR="00072314" w:rsidRDefault="00072314" w:rsidP="001D18E6"/>
        </w:tc>
        <w:tc>
          <w:tcPr>
            <w:tcW w:w="4110" w:type="dxa"/>
          </w:tcPr>
          <w:p w14:paraId="2CB9F542" w14:textId="77777777" w:rsidR="00072314" w:rsidRDefault="00072314" w:rsidP="001D18E6"/>
        </w:tc>
      </w:tr>
      <w:tr w:rsidR="00072314" w14:paraId="3AB9FCFA" w14:textId="77777777" w:rsidTr="001D18E6">
        <w:tc>
          <w:tcPr>
            <w:tcW w:w="1838" w:type="dxa"/>
          </w:tcPr>
          <w:p w14:paraId="03AFFD00" w14:textId="77777777" w:rsidR="00072314" w:rsidRDefault="00072314" w:rsidP="001D18E6"/>
        </w:tc>
        <w:tc>
          <w:tcPr>
            <w:tcW w:w="4253" w:type="dxa"/>
          </w:tcPr>
          <w:p w14:paraId="1189A060" w14:textId="77777777" w:rsidR="00072314" w:rsidRDefault="00072314" w:rsidP="001D18E6"/>
        </w:tc>
        <w:tc>
          <w:tcPr>
            <w:tcW w:w="4110" w:type="dxa"/>
          </w:tcPr>
          <w:p w14:paraId="67DA3F44" w14:textId="77777777" w:rsidR="00072314" w:rsidRDefault="00072314" w:rsidP="001D18E6"/>
        </w:tc>
      </w:tr>
      <w:tr w:rsidR="00072314" w14:paraId="34FF7831" w14:textId="77777777" w:rsidTr="001D18E6">
        <w:tc>
          <w:tcPr>
            <w:tcW w:w="1838" w:type="dxa"/>
          </w:tcPr>
          <w:p w14:paraId="0C2AE488" w14:textId="77777777" w:rsidR="00072314" w:rsidRDefault="00072314" w:rsidP="001D18E6">
            <w:r>
              <w:t>…</w:t>
            </w:r>
          </w:p>
        </w:tc>
        <w:tc>
          <w:tcPr>
            <w:tcW w:w="4253" w:type="dxa"/>
          </w:tcPr>
          <w:p w14:paraId="648DE37C" w14:textId="77777777" w:rsidR="00072314" w:rsidRDefault="00072314" w:rsidP="001D18E6"/>
        </w:tc>
        <w:tc>
          <w:tcPr>
            <w:tcW w:w="4110" w:type="dxa"/>
          </w:tcPr>
          <w:p w14:paraId="325D0116" w14:textId="77777777" w:rsidR="00072314" w:rsidRDefault="00072314" w:rsidP="001D18E6"/>
        </w:tc>
      </w:tr>
    </w:tbl>
    <w:p w14:paraId="47B2C96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0E5CAA4" w14:textId="77777777" w:rsidR="00072314" w:rsidRDefault="00072314" w:rsidP="00072314"/>
    <w:p w14:paraId="7A9BB4F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27A5B32" w14:textId="77777777" w:rsidR="001C5864" w:rsidRPr="0017445F" w:rsidRDefault="001C5864" w:rsidP="001C5864">
      <w:pPr>
        <w:pStyle w:val="RERequirement"/>
        <w:shd w:val="clear" w:color="auto" w:fill="F2F2F2" w:themeFill="background1" w:themeFillShade="F2"/>
      </w:pPr>
      <w:r>
        <w:t xml:space="preserve"> TMOS Run Condition 2</w:t>
      </w:r>
    </w:p>
    <w:p w14:paraId="6B09638E"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623D28FB" w14:textId="77777777" w:rsidR="001C5864" w:rsidRDefault="001C5864" w:rsidP="001C5864"/>
    <w:p w14:paraId="5F5A22B0" w14:textId="77777777" w:rsidR="001C5864" w:rsidRPr="00287D2F" w:rsidRDefault="001C5864" w:rsidP="001C5864">
      <w:pPr>
        <w:rPr>
          <w:rFonts w:cs="Arial"/>
        </w:rPr>
      </w:pPr>
      <w:r>
        <w:rPr>
          <w:rFonts w:cs="Arial"/>
        </w:rPr>
        <w:lastRenderedPageBreak/>
        <w:t>Satisfied by</w:t>
      </w:r>
      <w:r w:rsidRPr="00287D2F">
        <w:rPr>
          <w:rFonts w:cs="Arial"/>
        </w:rPr>
        <w:t>:</w:t>
      </w:r>
    </w:p>
    <w:p w14:paraId="1FF19D4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2C1A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1E03073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539603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352DDD0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3B85198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12F52B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03A0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B2E3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63D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DA3D5" w14:textId="77777777" w:rsidR="0009168A" w:rsidRDefault="0009168A"/>
        </w:tc>
      </w:tr>
      <w:tr w:rsidR="007A24FC" w:rsidRPr="00B3499B" w14:paraId="124A67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F6BE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BE845" w14:textId="77777777" w:rsidR="0009168A" w:rsidRDefault="0009168A"/>
        </w:tc>
      </w:tr>
      <w:tr w:rsidR="007A24FC" w:rsidRPr="00B3499B" w14:paraId="530FF7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E2C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BE729" w14:textId="77777777" w:rsidR="0009168A" w:rsidRDefault="0009168A"/>
        </w:tc>
      </w:tr>
      <w:tr w:rsidR="007A24FC" w:rsidRPr="00B3499B" w14:paraId="2D75BB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D4AF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2AD0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45BE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5901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87B6A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5E5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411E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DD9696" wp14:editId="66E69B1B">
                  <wp:extent cx="152400" cy="152400"/>
                  <wp:effectExtent l="0" t="0" r="0" b="0"/>
                  <wp:docPr id="33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23CEDE5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D957DD" wp14:editId="280C9932">
                  <wp:extent cx="152400" cy="152400"/>
                  <wp:effectExtent l="0" t="0" r="0" b="0"/>
                  <wp:docPr id="33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4CE9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E6D4B8" w14:textId="77777777" w:rsidR="0009168A" w:rsidRDefault="0009168A"/>
        </w:tc>
      </w:tr>
      <w:tr w:rsidR="007A24FC" w:rsidRPr="00B3499B" w14:paraId="0F0BF4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025F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DE45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E263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BF9F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0922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13C8D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F9EDA9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AD1F7D" w14:textId="77777777" w:rsidR="007A24FC" w:rsidRPr="00B3499B" w:rsidRDefault="00DC7E29"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9DDE1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E16D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34E4AA" w14:textId="77777777" w:rsidR="007A24FC" w:rsidRDefault="007A24FC" w:rsidP="001C5864">
      <w:pPr>
        <w:rPr>
          <w:rFonts w:cs="Arial"/>
        </w:rPr>
      </w:pPr>
    </w:p>
    <w:p w14:paraId="143539BC" w14:textId="77777777" w:rsidR="0047267C" w:rsidRDefault="0047267C" w:rsidP="001C5864">
      <w:pPr>
        <w:rPr>
          <w:rFonts w:cs="Arial"/>
        </w:rPr>
      </w:pPr>
    </w:p>
    <w:p w14:paraId="58F48B08" w14:textId="77777777" w:rsidR="001C5864" w:rsidRPr="0017445F" w:rsidRDefault="001C5864" w:rsidP="001C5864">
      <w:pPr>
        <w:pStyle w:val="RERequirement"/>
        <w:shd w:val="clear" w:color="auto" w:fill="F2F2F2" w:themeFill="background1" w:themeFillShade="F2"/>
      </w:pPr>
      <w:r>
        <w:t xml:space="preserve"> TMOS Run Feedback</w:t>
      </w:r>
    </w:p>
    <w:p w14:paraId="3886926A"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1DABC48D" w14:textId="77777777" w:rsidR="001C5864" w:rsidRDefault="001C5864" w:rsidP="001C5864"/>
    <w:p w14:paraId="61A0191B" w14:textId="77777777" w:rsidR="001C5864" w:rsidRPr="00287D2F" w:rsidRDefault="001C5864" w:rsidP="001C5864">
      <w:pPr>
        <w:rPr>
          <w:rFonts w:cs="Arial"/>
        </w:rPr>
      </w:pPr>
      <w:r>
        <w:rPr>
          <w:rFonts w:cs="Arial"/>
        </w:rPr>
        <w:t>Satisfied by</w:t>
      </w:r>
      <w:r w:rsidRPr="00287D2F">
        <w:rPr>
          <w:rFonts w:cs="Arial"/>
        </w:rPr>
        <w:t>:</w:t>
      </w:r>
    </w:p>
    <w:p w14:paraId="55F0106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B11E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26EADB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AF3ABB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10F931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1D8B1D7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5BB21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55F7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1075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C0B2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589B2" w14:textId="77777777" w:rsidR="0009168A" w:rsidRDefault="0009168A"/>
        </w:tc>
      </w:tr>
      <w:tr w:rsidR="007A24FC" w:rsidRPr="00B3499B" w14:paraId="01FE72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43D6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40AC7" w14:textId="77777777" w:rsidR="0009168A" w:rsidRDefault="0009168A"/>
        </w:tc>
      </w:tr>
      <w:tr w:rsidR="007A24FC" w:rsidRPr="00B3499B" w14:paraId="2F2AD4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1C1C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33EBE" w14:textId="77777777" w:rsidR="0009168A" w:rsidRDefault="0009168A"/>
        </w:tc>
      </w:tr>
      <w:tr w:rsidR="007A24FC" w:rsidRPr="00B3499B" w14:paraId="05532B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60E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30F3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A852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63AF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E42A1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AFD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15D9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5DD9D3" wp14:editId="597A3224">
                  <wp:extent cx="152400" cy="152400"/>
                  <wp:effectExtent l="0" t="0" r="0" b="0"/>
                  <wp:docPr id="33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5B910C2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E27BA6" wp14:editId="6EAE70B5">
                  <wp:extent cx="152400" cy="152400"/>
                  <wp:effectExtent l="0" t="0" r="0" b="0"/>
                  <wp:docPr id="33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668B1B6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26D50D" wp14:editId="2DC832F5">
                  <wp:extent cx="152400" cy="152400"/>
                  <wp:effectExtent l="0" t="0" r="0" b="0"/>
                  <wp:docPr id="33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6972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1AC79" w14:textId="77777777" w:rsidR="0009168A" w:rsidRDefault="0009168A"/>
        </w:tc>
      </w:tr>
      <w:tr w:rsidR="007A24FC" w:rsidRPr="00B3499B" w14:paraId="56E10DC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A831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2CDE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1457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2FB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51D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6B9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B2C858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D9B3DB" w14:textId="77777777" w:rsidR="007A24FC" w:rsidRPr="00B3499B" w:rsidRDefault="00DC7E29"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58D0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F654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0B126A" w14:textId="77777777" w:rsidR="007A24FC" w:rsidRDefault="007A24FC" w:rsidP="001C5864">
      <w:pPr>
        <w:rPr>
          <w:rFonts w:cs="Arial"/>
        </w:rPr>
      </w:pPr>
    </w:p>
    <w:p w14:paraId="71CE30D7" w14:textId="77777777" w:rsidR="0047267C" w:rsidRDefault="0047267C" w:rsidP="001C5864">
      <w:pPr>
        <w:rPr>
          <w:rFonts w:cs="Arial"/>
        </w:rPr>
      </w:pPr>
    </w:p>
    <w:p w14:paraId="0E349B20" w14:textId="77777777" w:rsidR="001C5864" w:rsidRPr="0017445F" w:rsidRDefault="001C5864" w:rsidP="001C5864">
      <w:pPr>
        <w:pStyle w:val="RERequirement"/>
        <w:shd w:val="clear" w:color="auto" w:fill="F2F2F2" w:themeFill="background1" w:themeFillShade="F2"/>
      </w:pPr>
      <w:r>
        <w:t xml:space="preserve"> TMOS Run Condition 1</w:t>
      </w:r>
    </w:p>
    <w:p w14:paraId="132FC736"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2AFA1904" w14:textId="77777777" w:rsidR="001C5864" w:rsidRDefault="001C5864" w:rsidP="001C5864"/>
    <w:p w14:paraId="579E8359" w14:textId="77777777" w:rsidR="001C5864" w:rsidRPr="00287D2F" w:rsidRDefault="001C5864" w:rsidP="001C5864">
      <w:pPr>
        <w:rPr>
          <w:rFonts w:cs="Arial"/>
        </w:rPr>
      </w:pPr>
      <w:r>
        <w:rPr>
          <w:rFonts w:cs="Arial"/>
        </w:rPr>
        <w:t>Satisfied by</w:t>
      </w:r>
      <w:r w:rsidRPr="00287D2F">
        <w:rPr>
          <w:rFonts w:cs="Arial"/>
        </w:rPr>
        <w:t>:</w:t>
      </w:r>
    </w:p>
    <w:p w14:paraId="7721BF7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BAA1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66E4CF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3031A7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591A60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63F50DA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18A31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9A2D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C718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2C248"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3F47D" w14:textId="77777777" w:rsidR="0009168A" w:rsidRDefault="0009168A"/>
        </w:tc>
      </w:tr>
      <w:tr w:rsidR="007A24FC" w:rsidRPr="00B3499B" w14:paraId="231052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535A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87940" w14:textId="77777777" w:rsidR="0009168A" w:rsidRDefault="0009168A"/>
        </w:tc>
      </w:tr>
      <w:tr w:rsidR="007A24FC" w:rsidRPr="00B3499B" w14:paraId="2E1C1C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833E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C5094" w14:textId="77777777" w:rsidR="0009168A" w:rsidRDefault="0009168A"/>
        </w:tc>
      </w:tr>
      <w:tr w:rsidR="007A24FC" w:rsidRPr="00B3499B" w14:paraId="296A3D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E7DC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CE2D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6080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3EAC7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A7132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F5D8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530E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57B5AC" wp14:editId="63E16B10">
                  <wp:extent cx="152400" cy="152400"/>
                  <wp:effectExtent l="0" t="0" r="0" b="0"/>
                  <wp:docPr id="34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5E30F9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D52E16" wp14:editId="6255E3B2">
                  <wp:extent cx="152400" cy="152400"/>
                  <wp:effectExtent l="0" t="0" r="0" b="0"/>
                  <wp:docPr id="34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D950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4C688" w14:textId="77777777" w:rsidR="0009168A" w:rsidRDefault="0009168A"/>
        </w:tc>
      </w:tr>
      <w:tr w:rsidR="007A24FC" w:rsidRPr="00B3499B" w14:paraId="735162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B0DE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046A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4682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CDCC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E060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9DE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D2832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4242C3" w14:textId="77777777" w:rsidR="007A24FC" w:rsidRPr="00B3499B" w:rsidRDefault="00DC7E29" w:rsidP="009737DA">
            <w:pPr>
              <w:rPr>
                <w:rFonts w:cs="Arial"/>
                <w:bCs/>
                <w:color w:val="808080" w:themeColor="background1" w:themeShade="80"/>
                <w:sz w:val="16"/>
                <w:szCs w:val="14"/>
              </w:rPr>
            </w:pPr>
            <w:hyperlink r:id="rId1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07FF3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5D82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FF0680" w14:textId="77777777" w:rsidR="007A24FC" w:rsidRDefault="007A24FC" w:rsidP="001C5864">
      <w:pPr>
        <w:rPr>
          <w:rFonts w:cs="Arial"/>
        </w:rPr>
      </w:pPr>
    </w:p>
    <w:p w14:paraId="54A93C55" w14:textId="77777777" w:rsidR="0047267C" w:rsidRDefault="0047267C" w:rsidP="001C5864">
      <w:pPr>
        <w:rPr>
          <w:rFonts w:cs="Arial"/>
        </w:rPr>
      </w:pPr>
    </w:p>
    <w:p w14:paraId="7B7C6F01" w14:textId="77777777" w:rsidR="001C5864" w:rsidRPr="0017445F" w:rsidRDefault="001C5864" w:rsidP="001C5864">
      <w:pPr>
        <w:pStyle w:val="RERequirement"/>
        <w:shd w:val="clear" w:color="auto" w:fill="F2F2F2" w:themeFill="background1" w:themeFillShade="F2"/>
      </w:pPr>
      <w:r>
        <w:t xml:space="preserve"> TMOS Run Condition 4</w:t>
      </w:r>
    </w:p>
    <w:p w14:paraId="6FBB694E"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03C3BD91" w14:textId="77777777" w:rsidR="001C5864" w:rsidRDefault="001C5864" w:rsidP="001C5864"/>
    <w:p w14:paraId="074C0A45" w14:textId="77777777" w:rsidR="001C5864" w:rsidRPr="00287D2F" w:rsidRDefault="001C5864" w:rsidP="001C5864">
      <w:pPr>
        <w:rPr>
          <w:rFonts w:cs="Arial"/>
        </w:rPr>
      </w:pPr>
      <w:r>
        <w:rPr>
          <w:rFonts w:cs="Arial"/>
        </w:rPr>
        <w:t>Satisfied by</w:t>
      </w:r>
      <w:r w:rsidRPr="00287D2F">
        <w:rPr>
          <w:rFonts w:cs="Arial"/>
        </w:rPr>
        <w:t>:</w:t>
      </w:r>
    </w:p>
    <w:p w14:paraId="0B329B1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F74604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1E9F447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5F1333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E9B14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E62E0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95B69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AEDE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A0D5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AD2D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751FA" w14:textId="77777777" w:rsidR="0009168A" w:rsidRDefault="0009168A"/>
        </w:tc>
      </w:tr>
      <w:tr w:rsidR="007A24FC" w:rsidRPr="00B3499B" w14:paraId="5FC4D9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3664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76C5B" w14:textId="77777777" w:rsidR="0009168A" w:rsidRDefault="0009168A"/>
        </w:tc>
      </w:tr>
      <w:tr w:rsidR="007A24FC" w:rsidRPr="00B3499B" w14:paraId="20858F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D097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1CE56" w14:textId="77777777" w:rsidR="0009168A" w:rsidRDefault="0009168A"/>
        </w:tc>
      </w:tr>
      <w:tr w:rsidR="007A24FC" w:rsidRPr="00B3499B" w14:paraId="4B2200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E648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2AE9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179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674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1A0C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74DC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EB6B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0D1E79" wp14:editId="5656D6A1">
                  <wp:extent cx="152400" cy="152400"/>
                  <wp:effectExtent l="0" t="0" r="0" b="0"/>
                  <wp:docPr id="34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554369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74D40D" wp14:editId="08F7D057">
                  <wp:extent cx="152400" cy="152400"/>
                  <wp:effectExtent l="0" t="0" r="0" b="0"/>
                  <wp:docPr id="34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FFE5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8D9857" w14:textId="77777777" w:rsidR="0009168A" w:rsidRDefault="0009168A"/>
        </w:tc>
      </w:tr>
      <w:tr w:rsidR="007A24FC" w:rsidRPr="00B3499B" w14:paraId="45F9940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84F6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BC30F7"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F2C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A641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EE62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137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A485D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B009F7" w14:textId="77777777" w:rsidR="007A24FC" w:rsidRPr="00B3499B" w:rsidRDefault="00DC7E29"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AF82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8F15E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33A5B0" w14:textId="77777777" w:rsidR="007A24FC" w:rsidRDefault="007A24FC" w:rsidP="001C5864">
      <w:pPr>
        <w:rPr>
          <w:rFonts w:cs="Arial"/>
        </w:rPr>
      </w:pPr>
    </w:p>
    <w:p w14:paraId="19681B0B" w14:textId="77777777" w:rsidR="0047267C" w:rsidRDefault="0047267C" w:rsidP="001C5864">
      <w:pPr>
        <w:rPr>
          <w:rFonts w:cs="Arial"/>
        </w:rPr>
      </w:pPr>
    </w:p>
    <w:p w14:paraId="49E2411F" w14:textId="77777777" w:rsidR="001C5864" w:rsidRPr="0017445F" w:rsidRDefault="001C5864" w:rsidP="001C5864">
      <w:pPr>
        <w:pStyle w:val="RERequirement"/>
        <w:shd w:val="clear" w:color="auto" w:fill="F2F2F2" w:themeFill="background1" w:themeFillShade="F2"/>
      </w:pPr>
      <w:r>
        <w:t xml:space="preserve"> TMOS Run Condition 3</w:t>
      </w:r>
    </w:p>
    <w:p w14:paraId="07E93116"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180CBEE9" w14:textId="77777777" w:rsidR="001C5864" w:rsidRDefault="001C5864" w:rsidP="001C5864"/>
    <w:p w14:paraId="3C04A0AD" w14:textId="77777777" w:rsidR="001C5864" w:rsidRPr="00287D2F" w:rsidRDefault="001C5864" w:rsidP="001C5864">
      <w:pPr>
        <w:rPr>
          <w:rFonts w:cs="Arial"/>
        </w:rPr>
      </w:pPr>
      <w:r>
        <w:rPr>
          <w:rFonts w:cs="Arial"/>
        </w:rPr>
        <w:t>Satisfied by</w:t>
      </w:r>
      <w:r w:rsidRPr="00287D2F">
        <w:rPr>
          <w:rFonts w:cs="Arial"/>
        </w:rPr>
        <w:t>:</w:t>
      </w:r>
    </w:p>
    <w:p w14:paraId="1894D0E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1E453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44533E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48A0120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3FE0A40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800B82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685D93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6227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D0CC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B21F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20A44" w14:textId="77777777" w:rsidR="0009168A" w:rsidRDefault="0009168A"/>
        </w:tc>
      </w:tr>
      <w:tr w:rsidR="007A24FC" w:rsidRPr="00B3499B" w14:paraId="7043A2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80B9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25C80" w14:textId="77777777" w:rsidR="0009168A" w:rsidRDefault="0009168A"/>
        </w:tc>
      </w:tr>
      <w:tr w:rsidR="007A24FC" w:rsidRPr="00B3499B" w14:paraId="3238E7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C0EF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6FE5C" w14:textId="77777777" w:rsidR="0009168A" w:rsidRDefault="0009168A"/>
        </w:tc>
      </w:tr>
      <w:tr w:rsidR="007A24FC" w:rsidRPr="00B3499B" w14:paraId="4AB3CA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904A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3948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65C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D251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6CA6E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23B7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0130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005660" wp14:editId="75FE6043">
                  <wp:extent cx="152400" cy="152400"/>
                  <wp:effectExtent l="0" t="0" r="0" b="0"/>
                  <wp:docPr id="34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3C7DD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BFDDCE" wp14:editId="6DACFE3A">
                  <wp:extent cx="152400" cy="152400"/>
                  <wp:effectExtent l="0" t="0" r="0" b="0"/>
                  <wp:docPr id="35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EA51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FD426" w14:textId="77777777" w:rsidR="0009168A" w:rsidRDefault="0009168A"/>
        </w:tc>
      </w:tr>
      <w:tr w:rsidR="007A24FC" w:rsidRPr="00B3499B" w14:paraId="05129D5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3784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5AAB3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6376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7C0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D8C7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35A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5C8311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29D93C" w14:textId="77777777" w:rsidR="007A24FC" w:rsidRPr="00B3499B" w:rsidRDefault="00DC7E29"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7F9E1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113F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0F2B72" w14:textId="77777777" w:rsidR="007A24FC" w:rsidRDefault="007A24FC" w:rsidP="001C5864">
      <w:pPr>
        <w:rPr>
          <w:rFonts w:cs="Arial"/>
        </w:rPr>
      </w:pPr>
    </w:p>
    <w:p w14:paraId="6D02AAA6" w14:textId="77777777" w:rsidR="0047267C" w:rsidRDefault="0047267C" w:rsidP="001C5864">
      <w:pPr>
        <w:rPr>
          <w:rFonts w:cs="Arial"/>
        </w:rPr>
      </w:pPr>
    </w:p>
    <w:p w14:paraId="1A59946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ACCM ECU</w:t>
      </w:r>
    </w:p>
    <w:p w14:paraId="799FBF49" w14:textId="77777777" w:rsidR="00210E01" w:rsidRDefault="00210E01" w:rsidP="00210E01">
      <w:r>
        <w:t>ACCM ECU</w:t>
      </w:r>
    </w:p>
    <w:p w14:paraId="007A3B60" w14:textId="77777777" w:rsidR="00072314" w:rsidRDefault="00072314" w:rsidP="00072314"/>
    <w:p w14:paraId="6C447C0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0A1E179" wp14:editId="7D538FBB">
            <wp:extent cx="152400" cy="152400"/>
            <wp:effectExtent l="0" t="0" r="0" b="0"/>
            <wp:docPr id="35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AC_Compressor_Actuator</w:t>
      </w:r>
    </w:p>
    <w:p w14:paraId="1A582F6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41F73A2" w14:textId="77777777" w:rsidR="00072314" w:rsidRPr="003B799F" w:rsidRDefault="00072314" w:rsidP="00072314"/>
    <w:p w14:paraId="05A3F94D" w14:textId="77777777" w:rsidR="00072314" w:rsidRDefault="00072314" w:rsidP="00072314">
      <w:pPr>
        <w:pStyle w:val="Heading6"/>
        <w:keepNext w:val="0"/>
        <w:tabs>
          <w:tab w:val="clear" w:pos="900"/>
          <w:tab w:val="left" w:pos="709"/>
        </w:tabs>
        <w:spacing w:before="240"/>
        <w:rPr>
          <w:lang w:val="en-GB"/>
        </w:rPr>
      </w:pPr>
      <w:r>
        <w:rPr>
          <w:lang w:val="en-GB"/>
        </w:rPr>
        <w:t>Inputs</w:t>
      </w:r>
    </w:p>
    <w:p w14:paraId="7E9FC49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953A9B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5582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60AC9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260E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CDAE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5DCD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58AD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CC53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DD741F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0EE49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E59C4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A8F628"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29F8365F" w14:textId="77777777" w:rsidR="0046438F" w:rsidRPr="00740CDD" w:rsidRDefault="0046438F" w:rsidP="00927ADC">
            <w:pPr>
              <w:pStyle w:val="VelocityScript"/>
              <w:rPr>
                <w:color w:val="00B0F0"/>
              </w:rPr>
            </w:pPr>
          </w:p>
          <w:p w14:paraId="324AAC2F" w14:textId="77777777" w:rsidR="004C0655" w:rsidRPr="007215C5" w:rsidRDefault="004C0655" w:rsidP="004F0393">
            <w:pPr>
              <w:pStyle w:val="VelocityScript"/>
            </w:pPr>
          </w:p>
          <w:p w14:paraId="75BC607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D8374" w14:textId="77777777" w:rsidR="008A674A" w:rsidRPr="003C5D56" w:rsidRDefault="008A674A" w:rsidP="008A674A">
            <w:pPr>
              <w:rPr>
                <w:rFonts w:cs="Arial"/>
                <w:color w:val="000000" w:themeColor="text1"/>
                <w:sz w:val="16"/>
                <w:szCs w:val="14"/>
              </w:rPr>
            </w:pPr>
            <w:r>
              <w:rPr>
                <w:rFonts w:cs="Arial"/>
                <w:color w:val="000000" w:themeColor="text1"/>
                <w:sz w:val="16"/>
                <w:szCs w:val="14"/>
              </w:rPr>
              <w:t>AC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38EB42" w14:textId="77777777" w:rsidR="00C84B54" w:rsidRDefault="00C84B54" w:rsidP="00090710">
            <w:pPr>
              <w:pStyle w:val="VelocityScript"/>
            </w:pPr>
          </w:p>
          <w:p w14:paraId="13A60EF5" w14:textId="77777777" w:rsidR="00C84B54" w:rsidRDefault="00C84B54" w:rsidP="00090710">
            <w:pPr>
              <w:pStyle w:val="VelocityScript"/>
            </w:pPr>
          </w:p>
          <w:p w14:paraId="6498878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93F43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0C1E2C" w14:textId="77777777" w:rsidR="0009168A" w:rsidRDefault="0009168A"/>
        </w:tc>
      </w:tr>
      <w:tr w:rsidR="00EB31D7" w:rsidRPr="00B3499B" w14:paraId="583FF78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5C4C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0BCC15"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p w14:paraId="5CA112C6" w14:textId="77777777" w:rsidR="0046438F" w:rsidRPr="00740CDD" w:rsidRDefault="0046438F" w:rsidP="00927ADC">
            <w:pPr>
              <w:pStyle w:val="VelocityScript"/>
              <w:rPr>
                <w:color w:val="00B0F0"/>
              </w:rPr>
            </w:pPr>
          </w:p>
          <w:p w14:paraId="2A5A2B45" w14:textId="77777777" w:rsidR="004C0655" w:rsidRPr="007215C5" w:rsidRDefault="004C0655" w:rsidP="004F0393">
            <w:pPr>
              <w:pStyle w:val="VelocityScript"/>
            </w:pPr>
          </w:p>
          <w:p w14:paraId="603ABAC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1C2D6C" w14:textId="77777777" w:rsidR="008A674A" w:rsidRPr="003C5D56" w:rsidRDefault="008A674A" w:rsidP="008A674A">
            <w:pPr>
              <w:rPr>
                <w:rFonts w:cs="Arial"/>
                <w:color w:val="000000" w:themeColor="text1"/>
                <w:sz w:val="16"/>
                <w:szCs w:val="14"/>
              </w:rPr>
            </w:pPr>
            <w:r>
              <w:rPr>
                <w:rFonts w:cs="Arial"/>
                <w:color w:val="000000" w:themeColor="text1"/>
                <w:sz w:val="16"/>
                <w:szCs w:val="14"/>
              </w:rPr>
              <w:t>Off Plug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076CDC" w14:textId="77777777" w:rsidR="00C84B54" w:rsidRDefault="00C84B54" w:rsidP="00090710">
            <w:pPr>
              <w:pStyle w:val="VelocityScript"/>
            </w:pPr>
          </w:p>
          <w:p w14:paraId="43E831F4" w14:textId="77777777" w:rsidR="00C84B54" w:rsidRDefault="00C84B54" w:rsidP="00090710">
            <w:pPr>
              <w:pStyle w:val="VelocityScript"/>
            </w:pPr>
          </w:p>
          <w:p w14:paraId="3DD1253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8CDAE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B6FE21" w14:textId="77777777" w:rsidR="0009168A" w:rsidRDefault="0009168A"/>
        </w:tc>
      </w:tr>
      <w:tr w:rsidR="00EB31D7" w:rsidRPr="00B3499B" w14:paraId="5851E3D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07D11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BECE0B5" w14:textId="77777777" w:rsidR="0046438F" w:rsidRDefault="0046438F" w:rsidP="0046438F">
            <w:pPr>
              <w:rPr>
                <w:rFonts w:cs="Arial"/>
                <w:color w:val="000000" w:themeColor="text1"/>
                <w:sz w:val="16"/>
                <w:szCs w:val="14"/>
              </w:rPr>
            </w:pPr>
            <w:r>
              <w:rPr>
                <w:rFonts w:cs="Arial"/>
                <w:color w:val="000000" w:themeColor="text1"/>
                <w:sz w:val="16"/>
                <w:szCs w:val="14"/>
              </w:rPr>
              <w:t>AC Pwr</w:t>
            </w:r>
          </w:p>
          <w:p w14:paraId="39753D92" w14:textId="77777777" w:rsidR="0046438F" w:rsidRPr="00740CDD" w:rsidRDefault="0046438F" w:rsidP="00927ADC">
            <w:pPr>
              <w:pStyle w:val="VelocityScript"/>
              <w:rPr>
                <w:color w:val="00B0F0"/>
              </w:rPr>
            </w:pPr>
          </w:p>
          <w:p w14:paraId="61C7DE42" w14:textId="77777777" w:rsidR="004C0655" w:rsidRPr="007215C5" w:rsidRDefault="004C0655" w:rsidP="004F0393">
            <w:pPr>
              <w:pStyle w:val="VelocityScript"/>
            </w:pPr>
          </w:p>
          <w:p w14:paraId="4BA66A1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418FBC" w14:textId="77777777" w:rsidR="008A674A" w:rsidRPr="003C5D56" w:rsidRDefault="008A674A" w:rsidP="008A674A">
            <w:pPr>
              <w:rPr>
                <w:rFonts w:cs="Arial"/>
                <w:color w:val="000000" w:themeColor="text1"/>
                <w:sz w:val="16"/>
                <w:szCs w:val="14"/>
              </w:rPr>
            </w:pPr>
            <w:r>
              <w:rPr>
                <w:rFonts w:cs="Arial"/>
                <w:color w:val="000000" w:themeColor="text1"/>
                <w:sz w:val="16"/>
                <w:szCs w:val="14"/>
              </w:rPr>
              <w:t>AC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33F7C9" w14:textId="77777777" w:rsidR="00C84B54" w:rsidRDefault="00C84B54" w:rsidP="00090710">
            <w:pPr>
              <w:pStyle w:val="VelocityScript"/>
            </w:pPr>
          </w:p>
          <w:p w14:paraId="74B5C7B6" w14:textId="77777777" w:rsidR="00C84B54" w:rsidRDefault="00C84B54" w:rsidP="00090710">
            <w:pPr>
              <w:pStyle w:val="VelocityScript"/>
            </w:pPr>
          </w:p>
          <w:p w14:paraId="7CBB8E5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FCDB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938494" w14:textId="77777777" w:rsidR="0009168A" w:rsidRDefault="0009168A"/>
        </w:tc>
      </w:tr>
      <w:tr w:rsidR="00EB31D7" w:rsidRPr="00B3499B" w14:paraId="4B33654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9F03FA" w14:textId="77777777" w:rsidR="00EB31D7" w:rsidRPr="00B3499B" w:rsidRDefault="00DC7E29" w:rsidP="00236BAE">
            <w:pPr>
              <w:rPr>
                <w:rFonts w:cs="Arial"/>
                <w:bCs/>
                <w:color w:val="808080" w:themeColor="background1" w:themeShade="80"/>
                <w:sz w:val="16"/>
                <w:szCs w:val="14"/>
              </w:rPr>
            </w:pPr>
            <w:hyperlink r:id="rId1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68693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9ED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C0DE2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AC_Compressor_Actuator</w:t>
      </w:r>
    </w:p>
    <w:p w14:paraId="3B17996C" w14:textId="77777777" w:rsidR="008C50D1" w:rsidRPr="00E23282" w:rsidRDefault="008C50D1" w:rsidP="00072314"/>
    <w:p w14:paraId="1365858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8BF3AF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E8A677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704A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D691E8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0102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9874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7B59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E330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77C5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3E9DA5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CB74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C6123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DB59FA6" w14:textId="77777777" w:rsidR="0046438F" w:rsidRDefault="0046438F" w:rsidP="0046438F">
            <w:pPr>
              <w:rPr>
                <w:rFonts w:cs="Arial"/>
                <w:color w:val="000000" w:themeColor="text1"/>
                <w:sz w:val="16"/>
                <w:szCs w:val="14"/>
              </w:rPr>
            </w:pPr>
            <w:r>
              <w:rPr>
                <w:rFonts w:cs="Arial"/>
                <w:color w:val="000000" w:themeColor="text1"/>
                <w:sz w:val="16"/>
                <w:szCs w:val="14"/>
              </w:rPr>
              <w:t>AC on</w:t>
            </w:r>
          </w:p>
          <w:p w14:paraId="0BBA6AB7" w14:textId="77777777" w:rsidR="0046438F" w:rsidRPr="00740CDD" w:rsidRDefault="0046438F" w:rsidP="00D60C45">
            <w:pPr>
              <w:pStyle w:val="VelocityScript"/>
              <w:rPr>
                <w:color w:val="00B0F0"/>
              </w:rPr>
            </w:pPr>
          </w:p>
          <w:p w14:paraId="099CA5EE" w14:textId="77777777" w:rsidR="007215C5" w:rsidRPr="00D60C45" w:rsidRDefault="007215C5" w:rsidP="00CA24CE">
            <w:pPr>
              <w:rPr>
                <w:rFonts w:cs="Arial"/>
                <w:color w:val="000000" w:themeColor="text1"/>
                <w:sz w:val="16"/>
                <w:szCs w:val="14"/>
                <w:lang w:val="en-GB"/>
              </w:rPr>
            </w:pPr>
          </w:p>
          <w:p w14:paraId="59965ED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C08370" w14:textId="77777777" w:rsidR="00DD49BA" w:rsidRPr="003C5D56" w:rsidRDefault="00DD49BA" w:rsidP="00DD49BA">
            <w:pPr>
              <w:rPr>
                <w:rFonts w:cs="Arial"/>
                <w:color w:val="000000" w:themeColor="text1"/>
                <w:sz w:val="16"/>
                <w:szCs w:val="14"/>
              </w:rPr>
            </w:pPr>
            <w:r>
              <w:rPr>
                <w:rFonts w:cs="Arial"/>
                <w:color w:val="000000" w:themeColor="text1"/>
                <w:sz w:val="16"/>
                <w:szCs w:val="14"/>
              </w:rPr>
              <w:t>AC on</w:t>
            </w:r>
          </w:p>
          <w:p w14:paraId="0C7F682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CAB15A" w14:textId="77777777" w:rsidR="0038251F" w:rsidRPr="0038251F" w:rsidRDefault="00143E70" w:rsidP="0038251F">
            <w:pPr>
              <w:pStyle w:val="VelocityScript"/>
              <w:rPr>
                <w:color w:val="00B0F0"/>
                <w:sz w:val="16"/>
              </w:rPr>
            </w:pPr>
            <w:r w:rsidRPr="0038251F">
              <w:rPr>
                <w:color w:val="00B0F0"/>
                <w:sz w:val="16"/>
              </w:rPr>
              <w:t xml:space="preserve"> </w:t>
            </w:r>
          </w:p>
          <w:p w14:paraId="11028ABC" w14:textId="77777777" w:rsidR="00C84B54" w:rsidRDefault="00C84B54" w:rsidP="00B31A0E">
            <w:pPr>
              <w:pStyle w:val="VelocityScript"/>
            </w:pPr>
          </w:p>
          <w:p w14:paraId="29911B40" w14:textId="77777777" w:rsidR="00C84B54" w:rsidRDefault="00C84B54" w:rsidP="00B31A0E">
            <w:pPr>
              <w:pStyle w:val="VelocityScript"/>
            </w:pPr>
          </w:p>
          <w:p w14:paraId="3ECF2EA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3CC22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F17969" w14:textId="77777777" w:rsidR="0009168A" w:rsidRDefault="0009168A"/>
        </w:tc>
      </w:tr>
      <w:tr w:rsidR="00CA24CE" w:rsidRPr="00B3499B" w14:paraId="5EF6051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4CDD7F" w14:textId="77777777" w:rsidR="00CA24CE" w:rsidRPr="00B3499B" w:rsidRDefault="00DC7E29" w:rsidP="00CA24CE">
            <w:pPr>
              <w:rPr>
                <w:rFonts w:cs="Arial"/>
                <w:bCs/>
                <w:color w:val="808080" w:themeColor="background1" w:themeShade="80"/>
                <w:sz w:val="16"/>
                <w:szCs w:val="14"/>
              </w:rPr>
            </w:pPr>
            <w:hyperlink r:id="rId1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A491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33169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2DBDE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AC_Compressor_Actuator</w:t>
      </w:r>
    </w:p>
    <w:p w14:paraId="38DA7D57" w14:textId="77777777" w:rsidR="00072314" w:rsidRPr="00612064" w:rsidRDefault="00072314" w:rsidP="00072314">
      <w:pPr>
        <w:spacing w:before="20"/>
        <w:rPr>
          <w:vanish/>
        </w:rPr>
      </w:pPr>
    </w:p>
    <w:p w14:paraId="31073E36" w14:textId="77777777" w:rsidR="00072314" w:rsidRDefault="00072314" w:rsidP="00072314">
      <w:pPr>
        <w:pStyle w:val="Heading6"/>
        <w:keepNext w:val="0"/>
        <w:tabs>
          <w:tab w:val="clear" w:pos="900"/>
          <w:tab w:val="left" w:pos="709"/>
        </w:tabs>
        <w:spacing w:before="240"/>
      </w:pPr>
      <w:r>
        <w:t>Parameters</w:t>
      </w:r>
    </w:p>
    <w:p w14:paraId="7DEA5BA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C1F20BC" w14:textId="77777777" w:rsidTr="001D18E6">
        <w:trPr>
          <w:trHeight w:val="161"/>
        </w:trPr>
        <w:tc>
          <w:tcPr>
            <w:tcW w:w="1838" w:type="dxa"/>
            <w:shd w:val="clear" w:color="auto" w:fill="D9D9D9" w:themeFill="background1" w:themeFillShade="D9"/>
            <w:noWrap/>
            <w:hideMark/>
          </w:tcPr>
          <w:p w14:paraId="22CB252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65D436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2EE9D8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71E343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CC5D23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F338688" w14:textId="77777777" w:rsidTr="001D18E6">
        <w:trPr>
          <w:trHeight w:val="70"/>
        </w:trPr>
        <w:tc>
          <w:tcPr>
            <w:tcW w:w="1838" w:type="dxa"/>
            <w:noWrap/>
          </w:tcPr>
          <w:p w14:paraId="0137BD7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526B5651"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7ADB3917" w14:textId="77777777"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1830669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72A209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1986A52"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57135C3D" w14:textId="77777777" w:rsidTr="001D18E6">
        <w:trPr>
          <w:trHeight w:val="71"/>
        </w:trPr>
        <w:tc>
          <w:tcPr>
            <w:tcW w:w="1838" w:type="dxa"/>
            <w:noWrap/>
          </w:tcPr>
          <w:p w14:paraId="26BCF8D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AA2CCBC" w14:textId="77777777" w:rsidR="00072314" w:rsidRPr="00D14691" w:rsidRDefault="00072314" w:rsidP="001D18E6">
            <w:pPr>
              <w:rPr>
                <w:color w:val="000000" w:themeColor="text1"/>
              </w:rPr>
            </w:pPr>
          </w:p>
        </w:tc>
        <w:tc>
          <w:tcPr>
            <w:tcW w:w="1701" w:type="dxa"/>
          </w:tcPr>
          <w:p w14:paraId="12951B78" w14:textId="77777777" w:rsidR="00072314" w:rsidRPr="00D14691" w:rsidRDefault="00072314" w:rsidP="001D18E6">
            <w:pPr>
              <w:rPr>
                <w:color w:val="000000" w:themeColor="text1"/>
              </w:rPr>
            </w:pPr>
          </w:p>
        </w:tc>
        <w:tc>
          <w:tcPr>
            <w:tcW w:w="1417" w:type="dxa"/>
            <w:noWrap/>
          </w:tcPr>
          <w:p w14:paraId="7D4B95E5" w14:textId="77777777" w:rsidR="00072314" w:rsidRPr="00D14691" w:rsidRDefault="00072314" w:rsidP="001D18E6">
            <w:pPr>
              <w:rPr>
                <w:color w:val="000000" w:themeColor="text1"/>
              </w:rPr>
            </w:pPr>
          </w:p>
        </w:tc>
        <w:tc>
          <w:tcPr>
            <w:tcW w:w="3402" w:type="dxa"/>
          </w:tcPr>
          <w:p w14:paraId="57C26116" w14:textId="77777777" w:rsidR="00072314" w:rsidRPr="00D14691" w:rsidRDefault="00072314" w:rsidP="001D18E6">
            <w:pPr>
              <w:rPr>
                <w:color w:val="000000" w:themeColor="text1"/>
              </w:rPr>
            </w:pPr>
          </w:p>
        </w:tc>
      </w:tr>
    </w:tbl>
    <w:p w14:paraId="1CC6626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BB00BD" w14:textId="77777777" w:rsidR="003678EC" w:rsidRPr="003678EC" w:rsidRDefault="003678EC" w:rsidP="003678EC">
      <w:pPr>
        <w:rPr>
          <w:lang w:val="en-GB"/>
        </w:rPr>
      </w:pPr>
    </w:p>
    <w:p w14:paraId="7E17FFE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9C1A91F" w14:textId="77777777" w:rsidR="00072314" w:rsidRPr="003225C9" w:rsidRDefault="00072314" w:rsidP="00072314">
      <w:pPr>
        <w:tabs>
          <w:tab w:val="left" w:pos="284"/>
          <w:tab w:val="left" w:pos="851"/>
        </w:tabs>
      </w:pPr>
    </w:p>
    <w:p w14:paraId="1581F76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5FE29D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CDF60BA" w14:textId="77777777" w:rsidTr="001D18E6">
        <w:tc>
          <w:tcPr>
            <w:tcW w:w="1934" w:type="dxa"/>
            <w:shd w:val="clear" w:color="auto" w:fill="D9D9D9" w:themeFill="background1" w:themeFillShade="D9"/>
          </w:tcPr>
          <w:p w14:paraId="72976EF2" w14:textId="77777777" w:rsidR="00072314" w:rsidRDefault="00072314" w:rsidP="001D18E6">
            <w:pPr>
              <w:rPr>
                <w:b/>
              </w:rPr>
            </w:pPr>
            <w:r w:rsidRPr="00AF169D">
              <w:rPr>
                <w:b/>
              </w:rPr>
              <w:t>Requirement ID</w:t>
            </w:r>
          </w:p>
          <w:p w14:paraId="36883E5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3CB5B6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B7E5E2D" w14:textId="77777777" w:rsidR="00072314" w:rsidRDefault="00072314" w:rsidP="001D18E6">
            <w:pPr>
              <w:rPr>
                <w:b/>
              </w:rPr>
            </w:pPr>
            <w:r>
              <w:rPr>
                <w:b/>
              </w:rPr>
              <w:t>Modification</w:t>
            </w:r>
          </w:p>
        </w:tc>
        <w:tc>
          <w:tcPr>
            <w:tcW w:w="1712" w:type="dxa"/>
            <w:shd w:val="clear" w:color="auto" w:fill="D9D9D9" w:themeFill="background1" w:themeFillShade="D9"/>
          </w:tcPr>
          <w:p w14:paraId="49EFC36E" w14:textId="77777777" w:rsidR="00072314" w:rsidRDefault="00072314" w:rsidP="001D18E6">
            <w:pPr>
              <w:rPr>
                <w:b/>
              </w:rPr>
            </w:pPr>
            <w:r w:rsidRPr="00AF169D">
              <w:rPr>
                <w:b/>
              </w:rPr>
              <w:t xml:space="preserve">Requirement </w:t>
            </w:r>
            <w:r>
              <w:rPr>
                <w:b/>
              </w:rPr>
              <w:t>ID</w:t>
            </w:r>
          </w:p>
          <w:p w14:paraId="0E29400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8B44E8" w14:textId="77777777" w:rsidR="00072314" w:rsidRPr="00AF169D" w:rsidRDefault="00072314" w:rsidP="001D18E6">
            <w:pPr>
              <w:rPr>
                <w:b/>
              </w:rPr>
            </w:pPr>
            <w:r>
              <w:rPr>
                <w:b/>
              </w:rPr>
              <w:t>Comment</w:t>
            </w:r>
          </w:p>
        </w:tc>
      </w:tr>
      <w:tr w:rsidR="00072314" w14:paraId="3B665CA7" w14:textId="77777777" w:rsidTr="001D18E6">
        <w:tc>
          <w:tcPr>
            <w:tcW w:w="1934" w:type="dxa"/>
          </w:tcPr>
          <w:p w14:paraId="208EC7B8" w14:textId="77777777" w:rsidR="00072314" w:rsidRPr="000F4E8B" w:rsidRDefault="00072314" w:rsidP="001D18E6">
            <w:r w:rsidRPr="000F4E8B">
              <w:t>REQ_abc</w:t>
            </w:r>
          </w:p>
        </w:tc>
        <w:tc>
          <w:tcPr>
            <w:tcW w:w="2177" w:type="dxa"/>
          </w:tcPr>
          <w:p w14:paraId="209092F8" w14:textId="77777777" w:rsidR="00072314" w:rsidRPr="000F4E8B" w:rsidRDefault="00072314" w:rsidP="001D18E6"/>
        </w:tc>
        <w:sdt>
          <w:sdtPr>
            <w:alias w:val="Modification"/>
            <w:tag w:val="Modification"/>
            <w:id w:val="116959727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563059D" w14:textId="77777777" w:rsidR="00072314" w:rsidRPr="000F4E8B" w:rsidRDefault="00072314" w:rsidP="001D18E6">
                <w:r w:rsidRPr="000F4E8B">
                  <w:t>Removed</w:t>
                </w:r>
              </w:p>
            </w:tc>
          </w:sdtContent>
        </w:sdt>
        <w:tc>
          <w:tcPr>
            <w:tcW w:w="1712" w:type="dxa"/>
          </w:tcPr>
          <w:p w14:paraId="75E572C2" w14:textId="77777777" w:rsidR="00072314" w:rsidRPr="000F4E8B" w:rsidRDefault="00072314" w:rsidP="001D18E6">
            <w:r w:rsidRPr="000F4E8B">
              <w:t>--</w:t>
            </w:r>
          </w:p>
        </w:tc>
        <w:tc>
          <w:tcPr>
            <w:tcW w:w="2958" w:type="dxa"/>
          </w:tcPr>
          <w:p w14:paraId="7E7075DB" w14:textId="77777777" w:rsidR="00072314" w:rsidRPr="000F4E8B" w:rsidRDefault="00072314" w:rsidP="001D18E6"/>
        </w:tc>
      </w:tr>
      <w:tr w:rsidR="00072314" w14:paraId="66E7AADE" w14:textId="77777777" w:rsidTr="001D18E6">
        <w:tc>
          <w:tcPr>
            <w:tcW w:w="1934" w:type="dxa"/>
          </w:tcPr>
          <w:p w14:paraId="60FD4384" w14:textId="77777777" w:rsidR="00072314" w:rsidRPr="000F4E8B" w:rsidRDefault="00072314" w:rsidP="001D18E6">
            <w:r w:rsidRPr="000F4E8B">
              <w:t>REQ_def</w:t>
            </w:r>
          </w:p>
        </w:tc>
        <w:tc>
          <w:tcPr>
            <w:tcW w:w="2177" w:type="dxa"/>
          </w:tcPr>
          <w:p w14:paraId="6F13F86A" w14:textId="77777777" w:rsidR="00072314" w:rsidRPr="000F4E8B" w:rsidRDefault="00072314" w:rsidP="001D18E6"/>
        </w:tc>
        <w:sdt>
          <w:sdtPr>
            <w:alias w:val="Modification"/>
            <w:tag w:val="Modification"/>
            <w:id w:val="195521677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C2DF610" w14:textId="77777777" w:rsidR="00072314" w:rsidRPr="000F4E8B" w:rsidRDefault="00072314" w:rsidP="001D18E6">
                <w:r w:rsidRPr="000F4E8B">
                  <w:t>Replaced</w:t>
                </w:r>
              </w:p>
            </w:tc>
          </w:sdtContent>
        </w:sdt>
        <w:tc>
          <w:tcPr>
            <w:tcW w:w="1712" w:type="dxa"/>
          </w:tcPr>
          <w:p w14:paraId="2CC12E59" w14:textId="77777777" w:rsidR="00072314" w:rsidRPr="000F4E8B" w:rsidRDefault="00072314" w:rsidP="001D18E6">
            <w:r w:rsidRPr="000F4E8B">
              <w:t>REQ_xyz</w:t>
            </w:r>
          </w:p>
        </w:tc>
        <w:tc>
          <w:tcPr>
            <w:tcW w:w="2958" w:type="dxa"/>
          </w:tcPr>
          <w:p w14:paraId="0A1BC881" w14:textId="77777777" w:rsidR="00072314" w:rsidRPr="000F4E8B" w:rsidRDefault="00072314" w:rsidP="001D18E6"/>
        </w:tc>
      </w:tr>
      <w:tr w:rsidR="00072314" w14:paraId="7FE77AEB" w14:textId="77777777" w:rsidTr="001D18E6">
        <w:tc>
          <w:tcPr>
            <w:tcW w:w="1934" w:type="dxa"/>
          </w:tcPr>
          <w:p w14:paraId="6092F4B7" w14:textId="77777777" w:rsidR="00072314" w:rsidRPr="000F4E8B" w:rsidRDefault="00072314" w:rsidP="001D18E6">
            <w:r w:rsidRPr="000F4E8B">
              <w:t>--</w:t>
            </w:r>
          </w:p>
        </w:tc>
        <w:tc>
          <w:tcPr>
            <w:tcW w:w="2177" w:type="dxa"/>
          </w:tcPr>
          <w:p w14:paraId="00C30A2B" w14:textId="77777777" w:rsidR="00072314" w:rsidRPr="000F4E8B" w:rsidRDefault="00072314" w:rsidP="001D18E6"/>
        </w:tc>
        <w:sdt>
          <w:sdtPr>
            <w:alias w:val="Modification"/>
            <w:tag w:val="Modification"/>
            <w:id w:val="-141130735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569C67F" w14:textId="77777777" w:rsidR="00072314" w:rsidRPr="000F4E8B" w:rsidRDefault="00072314" w:rsidP="001D18E6">
                <w:r w:rsidRPr="000F4E8B">
                  <w:t>Added</w:t>
                </w:r>
              </w:p>
            </w:tc>
          </w:sdtContent>
        </w:sdt>
        <w:tc>
          <w:tcPr>
            <w:tcW w:w="1712" w:type="dxa"/>
          </w:tcPr>
          <w:p w14:paraId="51B9F1AE" w14:textId="77777777" w:rsidR="00072314" w:rsidRPr="000F4E8B" w:rsidRDefault="00072314" w:rsidP="001D18E6">
            <w:r w:rsidRPr="000F4E8B">
              <w:t>REQ_123</w:t>
            </w:r>
          </w:p>
        </w:tc>
        <w:tc>
          <w:tcPr>
            <w:tcW w:w="2958" w:type="dxa"/>
          </w:tcPr>
          <w:p w14:paraId="6579776D" w14:textId="77777777" w:rsidR="00072314" w:rsidRPr="000F4E8B" w:rsidRDefault="00072314" w:rsidP="001D18E6"/>
        </w:tc>
      </w:tr>
    </w:tbl>
    <w:p w14:paraId="6E637FE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2ECEE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43D2AF3" w14:textId="77777777" w:rsidTr="001D18E6">
        <w:tc>
          <w:tcPr>
            <w:tcW w:w="1838" w:type="dxa"/>
            <w:shd w:val="clear" w:color="auto" w:fill="D9D9D9" w:themeFill="background1" w:themeFillShade="D9"/>
          </w:tcPr>
          <w:p w14:paraId="70C47C36" w14:textId="77777777" w:rsidR="00072314" w:rsidRDefault="00072314" w:rsidP="001D18E6">
            <w:pPr>
              <w:rPr>
                <w:b/>
              </w:rPr>
            </w:pPr>
            <w:r w:rsidRPr="00AF169D">
              <w:rPr>
                <w:b/>
              </w:rPr>
              <w:t>Requirement ID</w:t>
            </w:r>
          </w:p>
          <w:p w14:paraId="3CDE0D0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DA7285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0C3D7DF" w14:textId="77777777" w:rsidR="00072314" w:rsidRPr="00AF169D" w:rsidRDefault="00072314" w:rsidP="001D18E6">
            <w:pPr>
              <w:rPr>
                <w:b/>
              </w:rPr>
            </w:pPr>
            <w:r>
              <w:rPr>
                <w:b/>
              </w:rPr>
              <w:t>Comment</w:t>
            </w:r>
          </w:p>
        </w:tc>
      </w:tr>
      <w:tr w:rsidR="00072314" w14:paraId="1F0A0654" w14:textId="77777777" w:rsidTr="001D18E6">
        <w:tc>
          <w:tcPr>
            <w:tcW w:w="1838" w:type="dxa"/>
          </w:tcPr>
          <w:p w14:paraId="69A59B2C" w14:textId="77777777" w:rsidR="00072314" w:rsidRDefault="00072314" w:rsidP="001D18E6"/>
        </w:tc>
        <w:tc>
          <w:tcPr>
            <w:tcW w:w="4253" w:type="dxa"/>
          </w:tcPr>
          <w:p w14:paraId="113EC5C6" w14:textId="77777777" w:rsidR="00072314" w:rsidRDefault="00072314" w:rsidP="001D18E6"/>
        </w:tc>
        <w:tc>
          <w:tcPr>
            <w:tcW w:w="4110" w:type="dxa"/>
          </w:tcPr>
          <w:p w14:paraId="3035E7CA" w14:textId="77777777" w:rsidR="00072314" w:rsidRDefault="00072314" w:rsidP="001D18E6"/>
        </w:tc>
      </w:tr>
      <w:tr w:rsidR="00072314" w14:paraId="6497D70B" w14:textId="77777777" w:rsidTr="001D18E6">
        <w:tc>
          <w:tcPr>
            <w:tcW w:w="1838" w:type="dxa"/>
          </w:tcPr>
          <w:p w14:paraId="5EA1851A" w14:textId="77777777" w:rsidR="00072314" w:rsidRDefault="00072314" w:rsidP="001D18E6"/>
        </w:tc>
        <w:tc>
          <w:tcPr>
            <w:tcW w:w="4253" w:type="dxa"/>
          </w:tcPr>
          <w:p w14:paraId="757C264F" w14:textId="77777777" w:rsidR="00072314" w:rsidRDefault="00072314" w:rsidP="001D18E6"/>
        </w:tc>
        <w:tc>
          <w:tcPr>
            <w:tcW w:w="4110" w:type="dxa"/>
          </w:tcPr>
          <w:p w14:paraId="36D6AC2C" w14:textId="77777777" w:rsidR="00072314" w:rsidRDefault="00072314" w:rsidP="001D18E6"/>
        </w:tc>
      </w:tr>
      <w:tr w:rsidR="00072314" w14:paraId="6DED9CC8" w14:textId="77777777" w:rsidTr="001D18E6">
        <w:tc>
          <w:tcPr>
            <w:tcW w:w="1838" w:type="dxa"/>
          </w:tcPr>
          <w:p w14:paraId="3021B0A4" w14:textId="77777777" w:rsidR="00072314" w:rsidRDefault="00072314" w:rsidP="001D18E6">
            <w:r>
              <w:t>…</w:t>
            </w:r>
          </w:p>
        </w:tc>
        <w:tc>
          <w:tcPr>
            <w:tcW w:w="4253" w:type="dxa"/>
          </w:tcPr>
          <w:p w14:paraId="17824FC8" w14:textId="77777777" w:rsidR="00072314" w:rsidRDefault="00072314" w:rsidP="001D18E6"/>
        </w:tc>
        <w:tc>
          <w:tcPr>
            <w:tcW w:w="4110" w:type="dxa"/>
          </w:tcPr>
          <w:p w14:paraId="7D3B7B14" w14:textId="77777777" w:rsidR="00072314" w:rsidRDefault="00072314" w:rsidP="001D18E6"/>
        </w:tc>
      </w:tr>
    </w:tbl>
    <w:p w14:paraId="4FA4A1D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9E262D7" w14:textId="77777777" w:rsidR="00072314" w:rsidRDefault="00072314" w:rsidP="00072314"/>
    <w:p w14:paraId="7CF6BDD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DE35D4" w14:textId="77777777" w:rsidR="001C5864" w:rsidRPr="0017445F" w:rsidRDefault="001C5864" w:rsidP="001C5864">
      <w:pPr>
        <w:pStyle w:val="RERequirement"/>
        <w:shd w:val="clear" w:color="auto" w:fill="F2F2F2" w:themeFill="background1" w:themeFillShade="F2"/>
      </w:pPr>
      <w:r>
        <w:t xml:space="preserve"> ACCM Power</w:t>
      </w:r>
    </w:p>
    <w:p w14:paraId="07C3D392" w14:textId="77777777" w:rsidR="001C5864" w:rsidRDefault="001C5864" w:rsidP="001C5864">
      <w:pPr>
        <w:rPr>
          <w:rFonts w:cs="Arial"/>
        </w:rPr>
      </w:pPr>
      <w:r>
        <w:rPr>
          <w:rFonts w:cs="Arial"/>
        </w:rPr>
        <w:t>The HEV Battery shall supply the ACCM module with power to run the compressor when vehicle is in PlugIn mode</w:t>
      </w:r>
    </w:p>
    <w:p w14:paraId="7E983B70" w14:textId="77777777" w:rsidR="001C5864" w:rsidRDefault="001C5864" w:rsidP="001C5864"/>
    <w:p w14:paraId="312D28C1" w14:textId="77777777" w:rsidR="001C5864" w:rsidRPr="00287D2F" w:rsidRDefault="001C5864" w:rsidP="001C5864">
      <w:pPr>
        <w:rPr>
          <w:rFonts w:cs="Arial"/>
        </w:rPr>
      </w:pPr>
      <w:r>
        <w:rPr>
          <w:rFonts w:cs="Arial"/>
        </w:rPr>
        <w:t>Satisfied by</w:t>
      </w:r>
      <w:r w:rsidRPr="00287D2F">
        <w:rPr>
          <w:rFonts w:cs="Arial"/>
        </w:rPr>
        <w:t>:</w:t>
      </w:r>
    </w:p>
    <w:p w14:paraId="2C8151B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2814D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34B493F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2F0F3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E0B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54A7B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7CB1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7BD01" w14:textId="77777777" w:rsidR="0009168A" w:rsidRDefault="0009168A"/>
        </w:tc>
      </w:tr>
      <w:tr w:rsidR="007A24FC" w:rsidRPr="00B3499B" w14:paraId="02A1EF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1CFA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8F4BE" w14:textId="77777777" w:rsidR="0009168A" w:rsidRDefault="0009168A"/>
        </w:tc>
      </w:tr>
      <w:tr w:rsidR="007A24FC" w:rsidRPr="00B3499B" w14:paraId="6CA688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03B4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EEEA9" w14:textId="77777777" w:rsidR="0009168A" w:rsidRDefault="0009168A"/>
        </w:tc>
      </w:tr>
      <w:tr w:rsidR="007A24FC" w:rsidRPr="00B3499B" w14:paraId="5C9494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D956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9DCB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6720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1BDA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C1BE3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A186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7252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BE02A8" wp14:editId="5978951C">
                  <wp:extent cx="152400" cy="152400"/>
                  <wp:effectExtent l="0" t="0" r="0" b="0"/>
                  <wp:docPr id="35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Compressor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8F4B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606552" w14:textId="77777777" w:rsidR="0009168A" w:rsidRDefault="0009168A"/>
        </w:tc>
      </w:tr>
      <w:tr w:rsidR="007A24FC" w:rsidRPr="00B3499B" w14:paraId="779301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0DD6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AA73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E9B6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DEE1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35FA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9D3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072FD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BD1BF0" w14:textId="77777777" w:rsidR="007A24FC" w:rsidRPr="00B3499B" w:rsidRDefault="00DC7E29"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E5AD5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38A73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8397D4" w14:textId="77777777" w:rsidR="007A24FC" w:rsidRDefault="007A24FC" w:rsidP="001C5864">
      <w:pPr>
        <w:rPr>
          <w:rFonts w:cs="Arial"/>
        </w:rPr>
      </w:pPr>
    </w:p>
    <w:p w14:paraId="61648518" w14:textId="77777777" w:rsidR="0047267C" w:rsidRDefault="0047267C" w:rsidP="001C5864">
      <w:pPr>
        <w:rPr>
          <w:rFonts w:cs="Arial"/>
        </w:rPr>
      </w:pPr>
    </w:p>
    <w:p w14:paraId="6852C4D4" w14:textId="77777777" w:rsidR="001C5864" w:rsidRPr="0017445F" w:rsidRDefault="001C5864" w:rsidP="001C5864">
      <w:pPr>
        <w:pStyle w:val="RERequirement"/>
        <w:shd w:val="clear" w:color="auto" w:fill="F2F2F2" w:themeFill="background1" w:themeFillShade="F2"/>
      </w:pPr>
      <w:r>
        <w:t xml:space="preserve"> Compressor Request</w:t>
      </w:r>
    </w:p>
    <w:p w14:paraId="4A55F46C" w14:textId="77777777" w:rsidR="001C5864" w:rsidRDefault="001C5864" w:rsidP="001C5864">
      <w:pPr>
        <w:rPr>
          <w:rFonts w:cs="Arial"/>
        </w:rPr>
      </w:pPr>
      <w:r>
        <w:rPr>
          <w:rFonts w:cs="Arial"/>
        </w:rPr>
        <w:t xml:space="preserve"> When HPCM module receives the TMOS settings "FAN_AND_AC_ON", it shall provide a signal "compressor on" to the ACCM module to request that the compressor be activated</w:t>
      </w:r>
    </w:p>
    <w:p w14:paraId="5E8EB34A" w14:textId="77777777" w:rsidR="001C5864" w:rsidRDefault="001C5864" w:rsidP="001C5864"/>
    <w:p w14:paraId="238118D8" w14:textId="77777777" w:rsidR="001C5864" w:rsidRPr="00287D2F" w:rsidRDefault="001C5864" w:rsidP="001C5864">
      <w:pPr>
        <w:rPr>
          <w:rFonts w:cs="Arial"/>
        </w:rPr>
      </w:pPr>
      <w:r>
        <w:rPr>
          <w:rFonts w:cs="Arial"/>
        </w:rPr>
        <w:t>Satisfied by</w:t>
      </w:r>
      <w:r w:rsidRPr="00287D2F">
        <w:rPr>
          <w:rFonts w:cs="Arial"/>
        </w:rPr>
        <w:t>:</w:t>
      </w:r>
    </w:p>
    <w:p w14:paraId="2AA2CC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29475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547813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1D9DD4D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DA24D9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AABE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15F2C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726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06A6A" w14:textId="77777777" w:rsidR="0009168A" w:rsidRDefault="0009168A"/>
        </w:tc>
      </w:tr>
      <w:tr w:rsidR="007A24FC" w:rsidRPr="00B3499B" w14:paraId="53A9DA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D2D6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4B25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w:t>
            </w:r>
          </w:p>
        </w:tc>
      </w:tr>
      <w:tr w:rsidR="007A24FC" w:rsidRPr="00B3499B" w14:paraId="3A9973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F95C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16700" w14:textId="77777777" w:rsidR="0009168A" w:rsidRDefault="0009168A"/>
        </w:tc>
      </w:tr>
      <w:tr w:rsidR="007A24FC" w:rsidRPr="00B3499B" w14:paraId="6B3B75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8EDA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2A8C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133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DEC3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BD043E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413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CB8A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FD4837" wp14:editId="6CC80ED0">
                  <wp:extent cx="152400" cy="152400"/>
                  <wp:effectExtent l="0" t="0" r="0" b="0"/>
                  <wp:docPr id="35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5E556EF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ED418B" wp14:editId="15F84558">
                  <wp:extent cx="152400" cy="152400"/>
                  <wp:effectExtent l="0" t="0" r="0" b="0"/>
                  <wp:docPr id="35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Achieved Cabin_Normal Temperature</w:t>
            </w:r>
          </w:p>
          <w:p w14:paraId="0E8E89F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88FE42" wp14:editId="528F1A25">
                  <wp:extent cx="152400" cy="152400"/>
                  <wp:effectExtent l="0" t="0" r="0" b="0"/>
                  <wp:docPr id="36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0D5098B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EAD422" wp14:editId="09D8FC43">
                  <wp:extent cx="152400" cy="152400"/>
                  <wp:effectExtent l="0" t="0" r="0" b="0"/>
                  <wp:docPr id="36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67FF43E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525CFF" wp14:editId="46C6877D">
                  <wp:extent cx="152400" cy="152400"/>
                  <wp:effectExtent l="0" t="0" r="0" b="0"/>
                  <wp:docPr id="36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46DBC6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48B2FB" wp14:editId="05072898">
                  <wp:extent cx="152400" cy="152400"/>
                  <wp:effectExtent l="0" t="0" r="0" b="0"/>
                  <wp:docPr id="36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7854A28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AD07C9" wp14:editId="4F10AF8B">
                  <wp:extent cx="152400" cy="152400"/>
                  <wp:effectExtent l="0" t="0" r="0" b="0"/>
                  <wp:docPr id="36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EC650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ED39D4" w14:textId="77777777" w:rsidR="0009168A" w:rsidRDefault="0009168A"/>
        </w:tc>
      </w:tr>
      <w:tr w:rsidR="007A24FC" w:rsidRPr="00B3499B" w14:paraId="385CC2C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985C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1DF81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43BB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2AF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2BFA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047B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17E9A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81637" w14:textId="77777777" w:rsidR="007A24FC" w:rsidRPr="00B3499B" w:rsidRDefault="00DC7E29" w:rsidP="009737DA">
            <w:pPr>
              <w:rPr>
                <w:rFonts w:cs="Arial"/>
                <w:bCs/>
                <w:color w:val="808080" w:themeColor="background1" w:themeShade="80"/>
                <w:sz w:val="16"/>
                <w:szCs w:val="14"/>
              </w:rPr>
            </w:pPr>
            <w:hyperlink r:id="rId1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92D5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FD825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F71871" w14:textId="77777777" w:rsidR="007A24FC" w:rsidRDefault="007A24FC" w:rsidP="001C5864">
      <w:pPr>
        <w:rPr>
          <w:rFonts w:cs="Arial"/>
        </w:rPr>
      </w:pPr>
    </w:p>
    <w:p w14:paraId="5271A6E1" w14:textId="77777777" w:rsidR="0047267C" w:rsidRDefault="0047267C" w:rsidP="001C5864">
      <w:pPr>
        <w:rPr>
          <w:rFonts w:cs="Arial"/>
        </w:rPr>
      </w:pPr>
    </w:p>
    <w:p w14:paraId="6D1BE67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2B3559" wp14:editId="6AAA669B">
            <wp:extent cx="152400" cy="152400"/>
            <wp:effectExtent l="0" t="0" r="0" b="0"/>
            <wp:docPr id="37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Compressor</w:t>
      </w:r>
    </w:p>
    <w:p w14:paraId="6265768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9816A2A" w14:textId="77777777" w:rsidR="00072314" w:rsidRPr="003B799F" w:rsidRDefault="00072314" w:rsidP="00072314"/>
    <w:p w14:paraId="24D2CBE3" w14:textId="77777777" w:rsidR="00072314" w:rsidRDefault="00072314" w:rsidP="00072314">
      <w:pPr>
        <w:pStyle w:val="Heading6"/>
        <w:keepNext w:val="0"/>
        <w:tabs>
          <w:tab w:val="clear" w:pos="900"/>
          <w:tab w:val="left" w:pos="709"/>
        </w:tabs>
        <w:spacing w:before="240"/>
        <w:rPr>
          <w:lang w:val="en-GB"/>
        </w:rPr>
      </w:pPr>
      <w:r>
        <w:rPr>
          <w:lang w:val="en-GB"/>
        </w:rPr>
        <w:t>Inputs</w:t>
      </w:r>
    </w:p>
    <w:p w14:paraId="45E49C4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9CEDAA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B4CD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C9D043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6DB5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A361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99F9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B52B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13CE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DA3E8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41BD8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B705D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E683031" w14:textId="77777777" w:rsidR="0046438F" w:rsidRDefault="0046438F" w:rsidP="0046438F">
            <w:pPr>
              <w:rPr>
                <w:rFonts w:cs="Arial"/>
                <w:color w:val="000000" w:themeColor="text1"/>
                <w:sz w:val="16"/>
                <w:szCs w:val="14"/>
              </w:rPr>
            </w:pPr>
            <w:r>
              <w:rPr>
                <w:rFonts w:cs="Arial"/>
                <w:color w:val="000000" w:themeColor="text1"/>
                <w:sz w:val="16"/>
                <w:szCs w:val="14"/>
              </w:rPr>
              <w:t>Ac On'</w:t>
            </w:r>
          </w:p>
          <w:p w14:paraId="7E0DCA66" w14:textId="77777777" w:rsidR="0046438F" w:rsidRPr="00740CDD" w:rsidRDefault="0046438F" w:rsidP="00927ADC">
            <w:pPr>
              <w:pStyle w:val="VelocityScript"/>
              <w:rPr>
                <w:color w:val="00B0F0"/>
              </w:rPr>
            </w:pPr>
          </w:p>
          <w:p w14:paraId="721A9BF8" w14:textId="77777777" w:rsidR="004C0655" w:rsidRPr="007215C5" w:rsidRDefault="004C0655" w:rsidP="004F0393">
            <w:pPr>
              <w:pStyle w:val="VelocityScript"/>
            </w:pPr>
          </w:p>
          <w:p w14:paraId="01DE6F1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593BF2" w14:textId="77777777" w:rsidR="008A674A" w:rsidRPr="003C5D56" w:rsidRDefault="008A674A" w:rsidP="008A674A">
            <w:pPr>
              <w:rPr>
                <w:rFonts w:cs="Arial"/>
                <w:color w:val="000000" w:themeColor="text1"/>
                <w:sz w:val="16"/>
                <w:szCs w:val="14"/>
              </w:rPr>
            </w:pPr>
            <w:r>
              <w:rPr>
                <w:rFonts w:cs="Arial"/>
                <w:color w:val="000000" w:themeColor="text1"/>
                <w:sz w:val="16"/>
                <w:szCs w:val="14"/>
              </w:rPr>
              <w:t>Ac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5D8449" w14:textId="77777777" w:rsidR="00C84B54" w:rsidRDefault="00C84B54" w:rsidP="00090710">
            <w:pPr>
              <w:pStyle w:val="VelocityScript"/>
            </w:pPr>
          </w:p>
          <w:p w14:paraId="65A8DF66" w14:textId="77777777" w:rsidR="00C84B54" w:rsidRDefault="00C84B54" w:rsidP="00090710">
            <w:pPr>
              <w:pStyle w:val="VelocityScript"/>
            </w:pPr>
          </w:p>
          <w:p w14:paraId="1A8F481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CC58E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7AFCD2" w14:textId="77777777" w:rsidR="0009168A" w:rsidRDefault="0009168A"/>
        </w:tc>
      </w:tr>
      <w:tr w:rsidR="00EB31D7" w:rsidRPr="00B3499B" w14:paraId="07CBF93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1101EA" w14:textId="77777777" w:rsidR="00EB31D7" w:rsidRPr="00B3499B" w:rsidRDefault="00DC7E29" w:rsidP="00236BAE">
            <w:pPr>
              <w:rPr>
                <w:rFonts w:cs="Arial"/>
                <w:bCs/>
                <w:color w:val="808080" w:themeColor="background1" w:themeShade="80"/>
                <w:sz w:val="16"/>
                <w:szCs w:val="14"/>
              </w:rPr>
            </w:pPr>
            <w:hyperlink r:id="rId15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3635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7120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24053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Compressor</w:t>
      </w:r>
    </w:p>
    <w:p w14:paraId="7BE8500A" w14:textId="77777777" w:rsidR="008C50D1" w:rsidRPr="00E23282" w:rsidRDefault="008C50D1" w:rsidP="00072314"/>
    <w:p w14:paraId="1A5379A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F6EFCC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D3D193E" w14:textId="77777777" w:rsidTr="001D18E6">
        <w:trPr>
          <w:trHeight w:val="173"/>
        </w:trPr>
        <w:tc>
          <w:tcPr>
            <w:tcW w:w="1696" w:type="dxa"/>
            <w:shd w:val="clear" w:color="auto" w:fill="D9D9D9" w:themeFill="background1" w:themeFillShade="D9"/>
            <w:noWrap/>
            <w:hideMark/>
          </w:tcPr>
          <w:p w14:paraId="2FE3EA2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599E8A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C7F216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430C130"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D70095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E22D2E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900C2C8"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61D8F0C" w14:textId="77777777" w:rsidTr="001D18E6">
        <w:trPr>
          <w:trHeight w:val="143"/>
        </w:trPr>
        <w:tc>
          <w:tcPr>
            <w:tcW w:w="1696" w:type="dxa"/>
            <w:noWrap/>
          </w:tcPr>
          <w:p w14:paraId="2BFE4E45"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60D7286" w14:textId="77777777" w:rsidR="00072314" w:rsidRDefault="00072314" w:rsidP="001D18E6">
            <w:pPr>
              <w:rPr>
                <w:sz w:val="18"/>
              </w:rPr>
            </w:pPr>
            <w:r w:rsidRPr="00D20BE7">
              <w:rPr>
                <w:sz w:val="18"/>
              </w:rPr>
              <w:t xml:space="preserve">Name </w:t>
            </w:r>
            <w:r>
              <w:rPr>
                <w:sz w:val="18"/>
              </w:rPr>
              <w:t>of aTechnical Signal, e.g.:</w:t>
            </w:r>
          </w:p>
          <w:p w14:paraId="5CEF6721"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6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7543EC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w:t>
            </w:r>
            <w:r w:rsidRPr="008D2226">
              <w:rPr>
                <w:rFonts w:ascii="Arial" w:hAnsi="Arial" w:cs="Arial"/>
                <w:sz w:val="14"/>
              </w:rPr>
              <w:lastRenderedPageBreak/>
              <w:t xml:space="preserve">message repository/service catalog here) </w:t>
            </w:r>
          </w:p>
          <w:p w14:paraId="25F8E6F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6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8C1F5BC" w14:textId="77777777" w:rsidR="00072314" w:rsidRDefault="00072314" w:rsidP="001D18E6">
            <w:pPr>
              <w:rPr>
                <w:rFonts w:cs="Arial"/>
                <w:sz w:val="14"/>
              </w:rPr>
            </w:pPr>
          </w:p>
          <w:p w14:paraId="23FD233C"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13D8AE4"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1061B5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2543353"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341B2B8"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w:t>
            </w:r>
            <w:r w:rsidRPr="008D2226">
              <w:rPr>
                <w:rFonts w:cs="Arial"/>
                <w:sz w:val="18"/>
              </w:rPr>
              <w:lastRenderedPageBreak/>
              <w:t xml:space="preserve">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A722631" w14:textId="77777777" w:rsidR="00072314" w:rsidRDefault="00072314" w:rsidP="001D18E6">
            <w:pPr>
              <w:ind w:left="360"/>
              <w:rPr>
                <w:rFonts w:cs="Arial"/>
                <w:sz w:val="18"/>
              </w:rPr>
            </w:pPr>
          </w:p>
          <w:p w14:paraId="18300E7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06A82EA6"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6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63" w:history="1">
              <w:r w:rsidRPr="008D2226">
                <w:rPr>
                  <w:rStyle w:val="Hyperlink"/>
                  <w:rFonts w:ascii="Arial" w:hAnsi="Arial" w:cs="Arial"/>
                  <w:i/>
                  <w:sz w:val="14"/>
                </w:rPr>
                <w:t>FNV2</w:t>
              </w:r>
            </w:hyperlink>
            <w:r w:rsidRPr="008D2226">
              <w:rPr>
                <w:rFonts w:ascii="Arial" w:hAnsi="Arial" w:cs="Arial"/>
                <w:sz w:val="14"/>
              </w:rPr>
              <w:t xml:space="preserve">). </w:t>
            </w:r>
          </w:p>
          <w:p w14:paraId="7D123EF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00761F4" w14:textId="77777777" w:rsidR="00072314" w:rsidRDefault="00072314" w:rsidP="001D18E6">
            <w:pPr>
              <w:rPr>
                <w:rFonts w:cs="Arial"/>
                <w:sz w:val="14"/>
              </w:rPr>
            </w:pPr>
          </w:p>
          <w:p w14:paraId="764592CC"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0BBF689" w14:textId="77777777" w:rsidTr="001D18E6">
        <w:trPr>
          <w:trHeight w:val="70"/>
        </w:trPr>
        <w:tc>
          <w:tcPr>
            <w:tcW w:w="1696" w:type="dxa"/>
            <w:noWrap/>
          </w:tcPr>
          <w:p w14:paraId="1705B1C7"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081E0C8" w14:textId="77777777" w:rsidR="00072314" w:rsidRPr="00D20BE7" w:rsidRDefault="00072314" w:rsidP="001D18E6">
            <w:pPr>
              <w:rPr>
                <w:color w:val="000000" w:themeColor="text1"/>
                <w:sz w:val="18"/>
              </w:rPr>
            </w:pPr>
          </w:p>
        </w:tc>
        <w:tc>
          <w:tcPr>
            <w:tcW w:w="1843" w:type="dxa"/>
          </w:tcPr>
          <w:p w14:paraId="2199290E" w14:textId="77777777" w:rsidR="00072314" w:rsidRPr="00D20BE7" w:rsidRDefault="00072314" w:rsidP="001D18E6">
            <w:pPr>
              <w:rPr>
                <w:color w:val="000000" w:themeColor="text1"/>
                <w:sz w:val="18"/>
              </w:rPr>
            </w:pPr>
          </w:p>
        </w:tc>
        <w:tc>
          <w:tcPr>
            <w:tcW w:w="1984" w:type="dxa"/>
          </w:tcPr>
          <w:p w14:paraId="0BC8D41B" w14:textId="77777777" w:rsidR="00072314" w:rsidRPr="00D20BE7" w:rsidRDefault="00072314" w:rsidP="001D18E6">
            <w:pPr>
              <w:rPr>
                <w:color w:val="000000" w:themeColor="text1"/>
                <w:sz w:val="18"/>
              </w:rPr>
            </w:pPr>
          </w:p>
        </w:tc>
        <w:tc>
          <w:tcPr>
            <w:tcW w:w="2693" w:type="dxa"/>
          </w:tcPr>
          <w:p w14:paraId="327DD75E" w14:textId="77777777" w:rsidR="00072314" w:rsidRPr="00D20BE7" w:rsidRDefault="00072314" w:rsidP="001D18E6">
            <w:pPr>
              <w:rPr>
                <w:color w:val="000000" w:themeColor="text1"/>
                <w:sz w:val="18"/>
              </w:rPr>
            </w:pPr>
          </w:p>
        </w:tc>
      </w:tr>
    </w:tbl>
    <w:p w14:paraId="65EDA0E3" w14:textId="77777777" w:rsidR="00072314" w:rsidRDefault="00072314" w:rsidP="00072314"/>
    <w:p w14:paraId="68420A5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48949330" w14:textId="77777777" w:rsidR="00072314" w:rsidRPr="00612064" w:rsidRDefault="00072314" w:rsidP="00072314">
      <w:pPr>
        <w:spacing w:before="20"/>
        <w:rPr>
          <w:vanish/>
        </w:rPr>
      </w:pPr>
    </w:p>
    <w:p w14:paraId="06DF6684" w14:textId="77777777" w:rsidR="00072314" w:rsidRDefault="00072314" w:rsidP="00072314">
      <w:pPr>
        <w:pStyle w:val="Heading6"/>
        <w:keepNext w:val="0"/>
        <w:tabs>
          <w:tab w:val="clear" w:pos="900"/>
          <w:tab w:val="left" w:pos="709"/>
        </w:tabs>
        <w:spacing w:before="240"/>
      </w:pPr>
      <w:r>
        <w:t>Parameters</w:t>
      </w:r>
    </w:p>
    <w:p w14:paraId="436C93C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86B694D" w14:textId="77777777" w:rsidTr="001D18E6">
        <w:trPr>
          <w:trHeight w:val="161"/>
        </w:trPr>
        <w:tc>
          <w:tcPr>
            <w:tcW w:w="1838" w:type="dxa"/>
            <w:shd w:val="clear" w:color="auto" w:fill="D9D9D9" w:themeFill="background1" w:themeFillShade="D9"/>
            <w:noWrap/>
            <w:hideMark/>
          </w:tcPr>
          <w:p w14:paraId="376DC0C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889BF2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77716B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EAFDC6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A808E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83ED0E2" w14:textId="77777777" w:rsidTr="001D18E6">
        <w:trPr>
          <w:trHeight w:val="70"/>
        </w:trPr>
        <w:tc>
          <w:tcPr>
            <w:tcW w:w="1838" w:type="dxa"/>
            <w:noWrap/>
          </w:tcPr>
          <w:p w14:paraId="2BB39CD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493E2B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86CF8F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456393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7990DC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238CDE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6884074" w14:textId="77777777" w:rsidTr="001D18E6">
        <w:trPr>
          <w:trHeight w:val="71"/>
        </w:trPr>
        <w:tc>
          <w:tcPr>
            <w:tcW w:w="1838" w:type="dxa"/>
            <w:noWrap/>
          </w:tcPr>
          <w:p w14:paraId="7CE0450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C4B645" w14:textId="77777777" w:rsidR="00072314" w:rsidRPr="00D14691" w:rsidRDefault="00072314" w:rsidP="001D18E6">
            <w:pPr>
              <w:rPr>
                <w:color w:val="000000" w:themeColor="text1"/>
              </w:rPr>
            </w:pPr>
          </w:p>
        </w:tc>
        <w:tc>
          <w:tcPr>
            <w:tcW w:w="1701" w:type="dxa"/>
          </w:tcPr>
          <w:p w14:paraId="0F914CD0" w14:textId="77777777" w:rsidR="00072314" w:rsidRPr="00D14691" w:rsidRDefault="00072314" w:rsidP="001D18E6">
            <w:pPr>
              <w:rPr>
                <w:color w:val="000000" w:themeColor="text1"/>
              </w:rPr>
            </w:pPr>
          </w:p>
        </w:tc>
        <w:tc>
          <w:tcPr>
            <w:tcW w:w="1417" w:type="dxa"/>
            <w:noWrap/>
          </w:tcPr>
          <w:p w14:paraId="543C6F93" w14:textId="77777777" w:rsidR="00072314" w:rsidRPr="00D14691" w:rsidRDefault="00072314" w:rsidP="001D18E6">
            <w:pPr>
              <w:rPr>
                <w:color w:val="000000" w:themeColor="text1"/>
              </w:rPr>
            </w:pPr>
          </w:p>
        </w:tc>
        <w:tc>
          <w:tcPr>
            <w:tcW w:w="3402" w:type="dxa"/>
          </w:tcPr>
          <w:p w14:paraId="2D913418" w14:textId="77777777" w:rsidR="00072314" w:rsidRPr="00D14691" w:rsidRDefault="00072314" w:rsidP="001D18E6">
            <w:pPr>
              <w:rPr>
                <w:color w:val="000000" w:themeColor="text1"/>
              </w:rPr>
            </w:pPr>
          </w:p>
        </w:tc>
      </w:tr>
    </w:tbl>
    <w:p w14:paraId="241D83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B551068" w14:textId="77777777" w:rsidR="003678EC" w:rsidRPr="003678EC" w:rsidRDefault="003678EC" w:rsidP="003678EC">
      <w:pPr>
        <w:rPr>
          <w:lang w:val="en-GB"/>
        </w:rPr>
      </w:pPr>
    </w:p>
    <w:p w14:paraId="2963389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E7E5497" w14:textId="77777777" w:rsidR="00072314" w:rsidRPr="003225C9" w:rsidRDefault="00072314" w:rsidP="00072314">
      <w:pPr>
        <w:tabs>
          <w:tab w:val="left" w:pos="284"/>
          <w:tab w:val="left" w:pos="851"/>
        </w:tabs>
      </w:pPr>
    </w:p>
    <w:p w14:paraId="2F8001F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D93EA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C48683" w14:textId="77777777" w:rsidTr="001D18E6">
        <w:tc>
          <w:tcPr>
            <w:tcW w:w="1934" w:type="dxa"/>
            <w:shd w:val="clear" w:color="auto" w:fill="D9D9D9" w:themeFill="background1" w:themeFillShade="D9"/>
          </w:tcPr>
          <w:p w14:paraId="154523D3" w14:textId="77777777" w:rsidR="00072314" w:rsidRDefault="00072314" w:rsidP="001D18E6">
            <w:pPr>
              <w:rPr>
                <w:b/>
              </w:rPr>
            </w:pPr>
            <w:r w:rsidRPr="00AF169D">
              <w:rPr>
                <w:b/>
              </w:rPr>
              <w:t>Requirement ID</w:t>
            </w:r>
          </w:p>
          <w:p w14:paraId="187C0E0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A31E04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674F7AE" w14:textId="77777777" w:rsidR="00072314" w:rsidRDefault="00072314" w:rsidP="001D18E6">
            <w:pPr>
              <w:rPr>
                <w:b/>
              </w:rPr>
            </w:pPr>
            <w:r>
              <w:rPr>
                <w:b/>
              </w:rPr>
              <w:t>Modification</w:t>
            </w:r>
          </w:p>
        </w:tc>
        <w:tc>
          <w:tcPr>
            <w:tcW w:w="1712" w:type="dxa"/>
            <w:shd w:val="clear" w:color="auto" w:fill="D9D9D9" w:themeFill="background1" w:themeFillShade="D9"/>
          </w:tcPr>
          <w:p w14:paraId="204E8E6D" w14:textId="77777777" w:rsidR="00072314" w:rsidRDefault="00072314" w:rsidP="001D18E6">
            <w:pPr>
              <w:rPr>
                <w:b/>
              </w:rPr>
            </w:pPr>
            <w:r w:rsidRPr="00AF169D">
              <w:rPr>
                <w:b/>
              </w:rPr>
              <w:t xml:space="preserve">Requirement </w:t>
            </w:r>
            <w:r>
              <w:rPr>
                <w:b/>
              </w:rPr>
              <w:t>ID</w:t>
            </w:r>
          </w:p>
          <w:p w14:paraId="00BAB8A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649A17A" w14:textId="77777777" w:rsidR="00072314" w:rsidRPr="00AF169D" w:rsidRDefault="00072314" w:rsidP="001D18E6">
            <w:pPr>
              <w:rPr>
                <w:b/>
              </w:rPr>
            </w:pPr>
            <w:r>
              <w:rPr>
                <w:b/>
              </w:rPr>
              <w:t>Comment</w:t>
            </w:r>
          </w:p>
        </w:tc>
      </w:tr>
      <w:tr w:rsidR="00072314" w14:paraId="5311BD1B" w14:textId="77777777" w:rsidTr="001D18E6">
        <w:tc>
          <w:tcPr>
            <w:tcW w:w="1934" w:type="dxa"/>
          </w:tcPr>
          <w:p w14:paraId="0B690F9F" w14:textId="77777777" w:rsidR="00072314" w:rsidRPr="000F4E8B" w:rsidRDefault="00072314" w:rsidP="001D18E6">
            <w:r w:rsidRPr="000F4E8B">
              <w:t>REQ_abc</w:t>
            </w:r>
          </w:p>
        </w:tc>
        <w:tc>
          <w:tcPr>
            <w:tcW w:w="2177" w:type="dxa"/>
          </w:tcPr>
          <w:p w14:paraId="5888EF2F" w14:textId="77777777" w:rsidR="00072314" w:rsidRPr="000F4E8B" w:rsidRDefault="00072314" w:rsidP="001D18E6"/>
        </w:tc>
        <w:sdt>
          <w:sdtPr>
            <w:alias w:val="Modification"/>
            <w:tag w:val="Modification"/>
            <w:id w:val="-14406726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84CCAE9" w14:textId="77777777" w:rsidR="00072314" w:rsidRPr="000F4E8B" w:rsidRDefault="00072314" w:rsidP="001D18E6">
                <w:r w:rsidRPr="000F4E8B">
                  <w:t>Removed</w:t>
                </w:r>
              </w:p>
            </w:tc>
          </w:sdtContent>
        </w:sdt>
        <w:tc>
          <w:tcPr>
            <w:tcW w:w="1712" w:type="dxa"/>
          </w:tcPr>
          <w:p w14:paraId="086E4385" w14:textId="77777777" w:rsidR="00072314" w:rsidRPr="000F4E8B" w:rsidRDefault="00072314" w:rsidP="001D18E6">
            <w:r w:rsidRPr="000F4E8B">
              <w:t>--</w:t>
            </w:r>
          </w:p>
        </w:tc>
        <w:tc>
          <w:tcPr>
            <w:tcW w:w="2958" w:type="dxa"/>
          </w:tcPr>
          <w:p w14:paraId="092106E2" w14:textId="77777777" w:rsidR="00072314" w:rsidRPr="000F4E8B" w:rsidRDefault="00072314" w:rsidP="001D18E6"/>
        </w:tc>
      </w:tr>
      <w:tr w:rsidR="00072314" w14:paraId="0853812E" w14:textId="77777777" w:rsidTr="001D18E6">
        <w:tc>
          <w:tcPr>
            <w:tcW w:w="1934" w:type="dxa"/>
          </w:tcPr>
          <w:p w14:paraId="6A9086B4" w14:textId="77777777" w:rsidR="00072314" w:rsidRPr="000F4E8B" w:rsidRDefault="00072314" w:rsidP="001D18E6">
            <w:r w:rsidRPr="000F4E8B">
              <w:t>REQ_def</w:t>
            </w:r>
          </w:p>
        </w:tc>
        <w:tc>
          <w:tcPr>
            <w:tcW w:w="2177" w:type="dxa"/>
          </w:tcPr>
          <w:p w14:paraId="458C95AF" w14:textId="77777777" w:rsidR="00072314" w:rsidRPr="000F4E8B" w:rsidRDefault="00072314" w:rsidP="001D18E6"/>
        </w:tc>
        <w:sdt>
          <w:sdtPr>
            <w:alias w:val="Modification"/>
            <w:tag w:val="Modification"/>
            <w:id w:val="-13534152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D5742CD" w14:textId="77777777" w:rsidR="00072314" w:rsidRPr="000F4E8B" w:rsidRDefault="00072314" w:rsidP="001D18E6">
                <w:r w:rsidRPr="000F4E8B">
                  <w:t>Replaced</w:t>
                </w:r>
              </w:p>
            </w:tc>
          </w:sdtContent>
        </w:sdt>
        <w:tc>
          <w:tcPr>
            <w:tcW w:w="1712" w:type="dxa"/>
          </w:tcPr>
          <w:p w14:paraId="4E6E389A" w14:textId="77777777" w:rsidR="00072314" w:rsidRPr="000F4E8B" w:rsidRDefault="00072314" w:rsidP="001D18E6">
            <w:r w:rsidRPr="000F4E8B">
              <w:t>REQ_xyz</w:t>
            </w:r>
          </w:p>
        </w:tc>
        <w:tc>
          <w:tcPr>
            <w:tcW w:w="2958" w:type="dxa"/>
          </w:tcPr>
          <w:p w14:paraId="757E4615" w14:textId="77777777" w:rsidR="00072314" w:rsidRPr="000F4E8B" w:rsidRDefault="00072314" w:rsidP="001D18E6"/>
        </w:tc>
      </w:tr>
      <w:tr w:rsidR="00072314" w14:paraId="316DB576" w14:textId="77777777" w:rsidTr="001D18E6">
        <w:tc>
          <w:tcPr>
            <w:tcW w:w="1934" w:type="dxa"/>
          </w:tcPr>
          <w:p w14:paraId="068F6468" w14:textId="77777777" w:rsidR="00072314" w:rsidRPr="000F4E8B" w:rsidRDefault="00072314" w:rsidP="001D18E6">
            <w:r w:rsidRPr="000F4E8B">
              <w:t>--</w:t>
            </w:r>
          </w:p>
        </w:tc>
        <w:tc>
          <w:tcPr>
            <w:tcW w:w="2177" w:type="dxa"/>
          </w:tcPr>
          <w:p w14:paraId="460BA114" w14:textId="77777777" w:rsidR="00072314" w:rsidRPr="000F4E8B" w:rsidRDefault="00072314" w:rsidP="001D18E6"/>
        </w:tc>
        <w:sdt>
          <w:sdtPr>
            <w:alias w:val="Modification"/>
            <w:tag w:val="Modification"/>
            <w:id w:val="-5647315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72F580D" w14:textId="77777777" w:rsidR="00072314" w:rsidRPr="000F4E8B" w:rsidRDefault="00072314" w:rsidP="001D18E6">
                <w:r w:rsidRPr="000F4E8B">
                  <w:t>Added</w:t>
                </w:r>
              </w:p>
            </w:tc>
          </w:sdtContent>
        </w:sdt>
        <w:tc>
          <w:tcPr>
            <w:tcW w:w="1712" w:type="dxa"/>
          </w:tcPr>
          <w:p w14:paraId="47602779" w14:textId="77777777" w:rsidR="00072314" w:rsidRPr="000F4E8B" w:rsidRDefault="00072314" w:rsidP="001D18E6">
            <w:r w:rsidRPr="000F4E8B">
              <w:t>REQ_123</w:t>
            </w:r>
          </w:p>
        </w:tc>
        <w:tc>
          <w:tcPr>
            <w:tcW w:w="2958" w:type="dxa"/>
          </w:tcPr>
          <w:p w14:paraId="4ED73734" w14:textId="77777777" w:rsidR="00072314" w:rsidRPr="000F4E8B" w:rsidRDefault="00072314" w:rsidP="001D18E6"/>
        </w:tc>
      </w:tr>
    </w:tbl>
    <w:p w14:paraId="58D7351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31CF9F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47AE073" w14:textId="77777777" w:rsidTr="001D18E6">
        <w:tc>
          <w:tcPr>
            <w:tcW w:w="1838" w:type="dxa"/>
            <w:shd w:val="clear" w:color="auto" w:fill="D9D9D9" w:themeFill="background1" w:themeFillShade="D9"/>
          </w:tcPr>
          <w:p w14:paraId="19AF4D0F" w14:textId="77777777" w:rsidR="00072314" w:rsidRDefault="00072314" w:rsidP="001D18E6">
            <w:pPr>
              <w:rPr>
                <w:b/>
              </w:rPr>
            </w:pPr>
            <w:r w:rsidRPr="00AF169D">
              <w:rPr>
                <w:b/>
              </w:rPr>
              <w:t>Requirement ID</w:t>
            </w:r>
          </w:p>
          <w:p w14:paraId="752BEC5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117F3F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EF83E4C" w14:textId="77777777" w:rsidR="00072314" w:rsidRPr="00AF169D" w:rsidRDefault="00072314" w:rsidP="001D18E6">
            <w:pPr>
              <w:rPr>
                <w:b/>
              </w:rPr>
            </w:pPr>
            <w:r>
              <w:rPr>
                <w:b/>
              </w:rPr>
              <w:t>Comment</w:t>
            </w:r>
          </w:p>
        </w:tc>
      </w:tr>
      <w:tr w:rsidR="00072314" w14:paraId="38CF58CB" w14:textId="77777777" w:rsidTr="001D18E6">
        <w:tc>
          <w:tcPr>
            <w:tcW w:w="1838" w:type="dxa"/>
          </w:tcPr>
          <w:p w14:paraId="4901528D" w14:textId="77777777" w:rsidR="00072314" w:rsidRDefault="00072314" w:rsidP="001D18E6"/>
        </w:tc>
        <w:tc>
          <w:tcPr>
            <w:tcW w:w="4253" w:type="dxa"/>
          </w:tcPr>
          <w:p w14:paraId="52C8BC98" w14:textId="77777777" w:rsidR="00072314" w:rsidRDefault="00072314" w:rsidP="001D18E6"/>
        </w:tc>
        <w:tc>
          <w:tcPr>
            <w:tcW w:w="4110" w:type="dxa"/>
          </w:tcPr>
          <w:p w14:paraId="79F7F718" w14:textId="77777777" w:rsidR="00072314" w:rsidRDefault="00072314" w:rsidP="001D18E6"/>
        </w:tc>
      </w:tr>
      <w:tr w:rsidR="00072314" w14:paraId="2EB2755B" w14:textId="77777777" w:rsidTr="001D18E6">
        <w:tc>
          <w:tcPr>
            <w:tcW w:w="1838" w:type="dxa"/>
          </w:tcPr>
          <w:p w14:paraId="058E2E01" w14:textId="77777777" w:rsidR="00072314" w:rsidRDefault="00072314" w:rsidP="001D18E6"/>
        </w:tc>
        <w:tc>
          <w:tcPr>
            <w:tcW w:w="4253" w:type="dxa"/>
          </w:tcPr>
          <w:p w14:paraId="3A879011" w14:textId="77777777" w:rsidR="00072314" w:rsidRDefault="00072314" w:rsidP="001D18E6"/>
        </w:tc>
        <w:tc>
          <w:tcPr>
            <w:tcW w:w="4110" w:type="dxa"/>
          </w:tcPr>
          <w:p w14:paraId="7DAE9C63" w14:textId="77777777" w:rsidR="00072314" w:rsidRDefault="00072314" w:rsidP="001D18E6"/>
        </w:tc>
      </w:tr>
      <w:tr w:rsidR="00072314" w14:paraId="07E004B5" w14:textId="77777777" w:rsidTr="001D18E6">
        <w:tc>
          <w:tcPr>
            <w:tcW w:w="1838" w:type="dxa"/>
          </w:tcPr>
          <w:p w14:paraId="0F4CF369" w14:textId="77777777" w:rsidR="00072314" w:rsidRDefault="00072314" w:rsidP="001D18E6">
            <w:r>
              <w:lastRenderedPageBreak/>
              <w:t>…</w:t>
            </w:r>
          </w:p>
        </w:tc>
        <w:tc>
          <w:tcPr>
            <w:tcW w:w="4253" w:type="dxa"/>
          </w:tcPr>
          <w:p w14:paraId="1622C456" w14:textId="77777777" w:rsidR="00072314" w:rsidRDefault="00072314" w:rsidP="001D18E6"/>
        </w:tc>
        <w:tc>
          <w:tcPr>
            <w:tcW w:w="4110" w:type="dxa"/>
          </w:tcPr>
          <w:p w14:paraId="4ED2CBC4" w14:textId="77777777" w:rsidR="00072314" w:rsidRDefault="00072314" w:rsidP="001D18E6"/>
        </w:tc>
      </w:tr>
    </w:tbl>
    <w:p w14:paraId="382159D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27F5408" w14:textId="77777777" w:rsidR="00072314" w:rsidRDefault="00072314" w:rsidP="00072314"/>
    <w:p w14:paraId="19C79E1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A086A1E" w14:textId="77777777" w:rsidR="001C5864" w:rsidRPr="0017445F" w:rsidRDefault="001C5864" w:rsidP="001C5864">
      <w:pPr>
        <w:pStyle w:val="RERequirement"/>
        <w:shd w:val="clear" w:color="auto" w:fill="F2F2F2" w:themeFill="background1" w:themeFillShade="F2"/>
      </w:pPr>
      <w:r>
        <w:t xml:space="preserve"> Compressor Request</w:t>
      </w:r>
    </w:p>
    <w:p w14:paraId="4FDBB63F" w14:textId="77777777" w:rsidR="001C5864" w:rsidRDefault="001C5864" w:rsidP="001C5864">
      <w:pPr>
        <w:rPr>
          <w:rFonts w:cs="Arial"/>
        </w:rPr>
      </w:pPr>
      <w:r>
        <w:rPr>
          <w:rFonts w:cs="Arial"/>
        </w:rPr>
        <w:t xml:space="preserve"> When HPCM module receives the TMOS settings "FAN_AND_AC_ON", it shall provide a signal "compressor on" to the ACCM module to request that the compressor be activated</w:t>
      </w:r>
    </w:p>
    <w:p w14:paraId="3AEB7550" w14:textId="77777777" w:rsidR="001C5864" w:rsidRDefault="001C5864" w:rsidP="001C5864"/>
    <w:p w14:paraId="76006383" w14:textId="77777777" w:rsidR="001C5864" w:rsidRPr="00287D2F" w:rsidRDefault="001C5864" w:rsidP="001C5864">
      <w:pPr>
        <w:rPr>
          <w:rFonts w:cs="Arial"/>
        </w:rPr>
      </w:pPr>
      <w:r>
        <w:rPr>
          <w:rFonts w:cs="Arial"/>
        </w:rPr>
        <w:t>Satisfied by</w:t>
      </w:r>
      <w:r w:rsidRPr="00287D2F">
        <w:rPr>
          <w:rFonts w:cs="Arial"/>
        </w:rPr>
        <w:t>:</w:t>
      </w:r>
    </w:p>
    <w:p w14:paraId="07F6968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FA396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2F77DA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2402D36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7B7D1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3CC9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CBE3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BA25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FD785" w14:textId="77777777" w:rsidR="0009168A" w:rsidRDefault="0009168A"/>
        </w:tc>
      </w:tr>
      <w:tr w:rsidR="007A24FC" w:rsidRPr="00B3499B" w14:paraId="6E4B9B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3675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0056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w:t>
            </w:r>
          </w:p>
        </w:tc>
      </w:tr>
      <w:tr w:rsidR="007A24FC" w:rsidRPr="00B3499B" w14:paraId="5505B6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D02F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85E47" w14:textId="77777777" w:rsidR="0009168A" w:rsidRDefault="0009168A"/>
        </w:tc>
      </w:tr>
      <w:tr w:rsidR="007A24FC" w:rsidRPr="00B3499B" w14:paraId="3CF9BD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04EB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7DAEE"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6B54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43B7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DC643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5A74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ECFB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2F28E5" wp14:editId="7A4091D5">
                  <wp:extent cx="152400" cy="152400"/>
                  <wp:effectExtent l="0" t="0" r="0" b="0"/>
                  <wp:docPr id="37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43129A0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27A4DF" wp14:editId="7DECC8AA">
                  <wp:extent cx="152400" cy="152400"/>
                  <wp:effectExtent l="0" t="0" r="0" b="0"/>
                  <wp:docPr id="37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Achieved Cabin_Normal Temperature</w:t>
            </w:r>
          </w:p>
          <w:p w14:paraId="3BAC11D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DB10CC" wp14:editId="122069CF">
                  <wp:extent cx="152400" cy="152400"/>
                  <wp:effectExtent l="0" t="0" r="0" b="0"/>
                  <wp:docPr id="37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5335B61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87DBE2" wp14:editId="770B0A9F">
                  <wp:extent cx="152400" cy="152400"/>
                  <wp:effectExtent l="0" t="0" r="0" b="0"/>
                  <wp:docPr id="37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4E970DF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A36554" wp14:editId="00733EBB">
                  <wp:extent cx="152400" cy="152400"/>
                  <wp:effectExtent l="0" t="0" r="0" b="0"/>
                  <wp:docPr id="38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13FF510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3A3F1C" wp14:editId="3593F156">
                  <wp:extent cx="152400" cy="152400"/>
                  <wp:effectExtent l="0" t="0" r="0" b="0"/>
                  <wp:docPr id="38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44D4A8B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9E3F38" wp14:editId="5CEC0C0D">
                  <wp:extent cx="152400" cy="152400"/>
                  <wp:effectExtent l="0" t="0" r="0" b="0"/>
                  <wp:docPr id="38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59B4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08048" w14:textId="77777777" w:rsidR="0009168A" w:rsidRDefault="0009168A"/>
        </w:tc>
      </w:tr>
      <w:tr w:rsidR="007A24FC" w:rsidRPr="00B3499B" w14:paraId="0ACAEFE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708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C0CD2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BBCB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4A1D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250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4DCE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76F2D9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62E317" w14:textId="77777777" w:rsidR="007A24FC" w:rsidRPr="00B3499B" w:rsidRDefault="00DC7E29" w:rsidP="009737DA">
            <w:pPr>
              <w:rPr>
                <w:rFonts w:cs="Arial"/>
                <w:bCs/>
                <w:color w:val="808080" w:themeColor="background1" w:themeShade="80"/>
                <w:sz w:val="16"/>
                <w:szCs w:val="14"/>
              </w:rPr>
            </w:pPr>
            <w:hyperlink r:id="rId1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E9F3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1F64E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35BA41" w14:textId="77777777" w:rsidR="007A24FC" w:rsidRDefault="007A24FC" w:rsidP="001C5864">
      <w:pPr>
        <w:rPr>
          <w:rFonts w:cs="Arial"/>
        </w:rPr>
      </w:pPr>
    </w:p>
    <w:p w14:paraId="1B36F767" w14:textId="77777777" w:rsidR="0047267C" w:rsidRDefault="0047267C" w:rsidP="001C5864">
      <w:pPr>
        <w:rPr>
          <w:rFonts w:cs="Arial"/>
        </w:rPr>
      </w:pPr>
    </w:p>
    <w:p w14:paraId="26BDEF34" w14:textId="77777777" w:rsidR="001C5864" w:rsidRPr="0017445F" w:rsidRDefault="001C5864" w:rsidP="001C5864">
      <w:pPr>
        <w:pStyle w:val="RERequirement"/>
        <w:shd w:val="clear" w:color="auto" w:fill="F2F2F2" w:themeFill="background1" w:themeFillShade="F2"/>
      </w:pPr>
      <w:r>
        <w:t xml:space="preserve"> Compressor Duration</w:t>
      </w:r>
    </w:p>
    <w:p w14:paraId="5F8E6DFD" w14:textId="77777777" w:rsidR="001C5864" w:rsidRDefault="001C5864" w:rsidP="001C5864">
      <w:pPr>
        <w:rPr>
          <w:rFonts w:cs="Arial"/>
        </w:rPr>
      </w:pPr>
      <w:r>
        <w:rPr>
          <w:rFonts w:cs="Arial"/>
        </w:rPr>
        <w:t>When HPCM receives the signal "Cabn_Amb_Te_Actl" &gt;50C after 7 to 8 minutes with TMOS setting signal "FAN_AND_AC_ON" it shall provide the ACCM with the signal "Compressor Off"  the the RCCM with the signal "Blower Off"</w:t>
      </w:r>
    </w:p>
    <w:p w14:paraId="761E636A" w14:textId="77777777" w:rsidR="001C5864" w:rsidRDefault="001C5864" w:rsidP="001C5864"/>
    <w:p w14:paraId="06D8D7EA" w14:textId="77777777" w:rsidR="001C5864" w:rsidRPr="00287D2F" w:rsidRDefault="001C5864" w:rsidP="001C5864">
      <w:pPr>
        <w:rPr>
          <w:rFonts w:cs="Arial"/>
        </w:rPr>
      </w:pPr>
      <w:r>
        <w:rPr>
          <w:rFonts w:cs="Arial"/>
        </w:rPr>
        <w:t>Satisfied by</w:t>
      </w:r>
      <w:r w:rsidRPr="00287D2F">
        <w:rPr>
          <w:rFonts w:cs="Arial"/>
        </w:rPr>
        <w:t>:</w:t>
      </w:r>
    </w:p>
    <w:p w14:paraId="47DFEFF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05CD4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7AA0912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7CEE65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60C09C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Fan</w:t>
      </w:r>
    </w:p>
    <w:p w14:paraId="582FB4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F0F31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B574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CE3D6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BD76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73A73F" w14:textId="77777777" w:rsidR="0009168A" w:rsidRDefault="0009168A"/>
        </w:tc>
      </w:tr>
      <w:tr w:rsidR="007A24FC" w:rsidRPr="00B3499B" w14:paraId="5F1C22B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9A8D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E400D" w14:textId="77777777" w:rsidR="0009168A" w:rsidRDefault="0009168A"/>
        </w:tc>
      </w:tr>
      <w:tr w:rsidR="007A24FC" w:rsidRPr="00B3499B" w14:paraId="0676B6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D9BB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B2992" w14:textId="77777777" w:rsidR="0009168A" w:rsidRDefault="0009168A"/>
        </w:tc>
      </w:tr>
      <w:tr w:rsidR="007A24FC" w:rsidRPr="00B3499B" w14:paraId="62C1DF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185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AB29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93700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D967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BDBB1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A63C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2EB9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973E37" wp14:editId="533AA89C">
                  <wp:extent cx="152400" cy="152400"/>
                  <wp:effectExtent l="0" t="0" r="0" b="0"/>
                  <wp:docPr id="38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7D44C3F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634057" wp14:editId="56A81103">
                  <wp:extent cx="152400" cy="152400"/>
                  <wp:effectExtent l="0" t="0" r="0" b="0"/>
                  <wp:docPr id="388"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EB8D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5EF56" w14:textId="77777777" w:rsidR="0009168A" w:rsidRDefault="0009168A"/>
        </w:tc>
      </w:tr>
      <w:tr w:rsidR="007A24FC" w:rsidRPr="00B3499B" w14:paraId="2633378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CAE2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22BA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211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AB3B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D3AB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3348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7E00D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E5DBBC" w14:textId="77777777" w:rsidR="007A24FC" w:rsidRPr="00B3499B" w:rsidRDefault="00DC7E29" w:rsidP="009737DA">
            <w:pPr>
              <w:rPr>
                <w:rFonts w:cs="Arial"/>
                <w:bCs/>
                <w:color w:val="808080" w:themeColor="background1" w:themeShade="80"/>
                <w:sz w:val="16"/>
                <w:szCs w:val="14"/>
              </w:rPr>
            </w:pPr>
            <w:hyperlink r:id="rId1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B7CC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EFB6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81AB63" w14:textId="77777777" w:rsidR="007A24FC" w:rsidRDefault="007A24FC" w:rsidP="001C5864">
      <w:pPr>
        <w:rPr>
          <w:rFonts w:cs="Arial"/>
        </w:rPr>
      </w:pPr>
    </w:p>
    <w:p w14:paraId="6E98BA59" w14:textId="77777777" w:rsidR="0047267C" w:rsidRDefault="0047267C" w:rsidP="001C5864">
      <w:pPr>
        <w:rPr>
          <w:rFonts w:cs="Arial"/>
        </w:rPr>
      </w:pPr>
    </w:p>
    <w:p w14:paraId="7431C9D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TMOS</w:t>
      </w:r>
    </w:p>
    <w:p w14:paraId="3518168A" w14:textId="77777777" w:rsidR="00210E01" w:rsidRDefault="00210E01" w:rsidP="00210E01">
      <w:r>
        <w:t>TMOS</w:t>
      </w:r>
    </w:p>
    <w:p w14:paraId="78258E36" w14:textId="77777777" w:rsidR="00072314" w:rsidRDefault="00072314" w:rsidP="00072314"/>
    <w:p w14:paraId="53CDA4E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A17DE7" wp14:editId="3667CA48">
            <wp:extent cx="152400" cy="152400"/>
            <wp:effectExtent l="0" t="0" r="0" b="0"/>
            <wp:docPr id="39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User Settings</w:t>
      </w:r>
    </w:p>
    <w:p w14:paraId="133C125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298D7C6" w14:textId="77777777" w:rsidR="00072314" w:rsidRPr="003B799F" w:rsidRDefault="00072314" w:rsidP="00072314"/>
    <w:p w14:paraId="3C9A6893" w14:textId="77777777" w:rsidR="00072314" w:rsidRDefault="00072314" w:rsidP="00072314">
      <w:pPr>
        <w:pStyle w:val="Heading6"/>
        <w:keepNext w:val="0"/>
        <w:tabs>
          <w:tab w:val="clear" w:pos="900"/>
          <w:tab w:val="left" w:pos="709"/>
        </w:tabs>
        <w:spacing w:before="240"/>
        <w:rPr>
          <w:lang w:val="en-GB"/>
        </w:rPr>
      </w:pPr>
      <w:r>
        <w:rPr>
          <w:lang w:val="en-GB"/>
        </w:rPr>
        <w:t>Inputs</w:t>
      </w:r>
    </w:p>
    <w:p w14:paraId="0AAA983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B0AC7A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F158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59B0C0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D83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65A1C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D1DE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1C88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64B5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4261FB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B4831A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29B8B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39F4F12"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11A9272E" w14:textId="77777777" w:rsidR="0046438F" w:rsidRPr="00740CDD" w:rsidRDefault="0046438F" w:rsidP="00927ADC">
            <w:pPr>
              <w:pStyle w:val="VelocityScript"/>
              <w:rPr>
                <w:color w:val="00B0F0"/>
              </w:rPr>
            </w:pPr>
          </w:p>
          <w:p w14:paraId="2150C7AF" w14:textId="77777777" w:rsidR="004C0655" w:rsidRPr="007215C5" w:rsidRDefault="004C0655" w:rsidP="004F0393">
            <w:pPr>
              <w:pStyle w:val="VelocityScript"/>
            </w:pPr>
          </w:p>
          <w:p w14:paraId="3309525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A90F01" w14:textId="77777777" w:rsidR="008A674A" w:rsidRPr="003C5D56" w:rsidRDefault="008A674A" w:rsidP="008A674A">
            <w:pPr>
              <w:rPr>
                <w:rFonts w:cs="Arial"/>
                <w:color w:val="000000" w:themeColor="text1"/>
                <w:sz w:val="16"/>
                <w:szCs w:val="14"/>
              </w:rPr>
            </w:pPr>
            <w:r>
              <w:rPr>
                <w:rFonts w:cs="Arial"/>
                <w:color w:val="000000" w:themeColor="text1"/>
                <w:sz w:val="16"/>
                <w:szCs w:val="14"/>
              </w:rPr>
              <w:t>User 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157B3" w14:textId="77777777" w:rsidR="00C84B54" w:rsidRDefault="00C84B54" w:rsidP="00090710">
            <w:pPr>
              <w:pStyle w:val="VelocityScript"/>
            </w:pPr>
          </w:p>
          <w:p w14:paraId="5D7E7306" w14:textId="77777777" w:rsidR="00C84B54" w:rsidRDefault="00C84B54" w:rsidP="00090710">
            <w:pPr>
              <w:pStyle w:val="VelocityScript"/>
            </w:pPr>
          </w:p>
          <w:p w14:paraId="570F96E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1D011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BEF19F" w14:textId="77777777" w:rsidR="0009168A" w:rsidRDefault="0009168A"/>
        </w:tc>
      </w:tr>
      <w:tr w:rsidR="00EB31D7" w:rsidRPr="00B3499B" w14:paraId="2FA2696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A6E702" w14:textId="77777777" w:rsidR="00EB31D7" w:rsidRPr="00B3499B" w:rsidRDefault="00DC7E29" w:rsidP="00236BAE">
            <w:pPr>
              <w:rPr>
                <w:rFonts w:cs="Arial"/>
                <w:bCs/>
                <w:color w:val="808080" w:themeColor="background1" w:themeShade="80"/>
                <w:sz w:val="16"/>
                <w:szCs w:val="14"/>
              </w:rPr>
            </w:pPr>
            <w:hyperlink r:id="rId1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908D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6485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B283E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User Settings</w:t>
      </w:r>
    </w:p>
    <w:p w14:paraId="4F7B6646" w14:textId="77777777" w:rsidR="008C50D1" w:rsidRPr="00E23282" w:rsidRDefault="008C50D1" w:rsidP="00072314"/>
    <w:p w14:paraId="4C0F631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5597D7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3E0E5C9" w14:textId="77777777" w:rsidTr="001D18E6">
        <w:trPr>
          <w:trHeight w:val="173"/>
        </w:trPr>
        <w:tc>
          <w:tcPr>
            <w:tcW w:w="1696" w:type="dxa"/>
            <w:shd w:val="clear" w:color="auto" w:fill="D9D9D9" w:themeFill="background1" w:themeFillShade="D9"/>
            <w:noWrap/>
            <w:hideMark/>
          </w:tcPr>
          <w:p w14:paraId="553002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DD2081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D8C595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C4BCD99"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1B379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630102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CE90E9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7472822" w14:textId="77777777" w:rsidTr="001D18E6">
        <w:trPr>
          <w:trHeight w:val="143"/>
        </w:trPr>
        <w:tc>
          <w:tcPr>
            <w:tcW w:w="1696" w:type="dxa"/>
            <w:noWrap/>
          </w:tcPr>
          <w:p w14:paraId="35DC157B"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730D1C5" w14:textId="77777777" w:rsidR="00072314" w:rsidRDefault="00072314" w:rsidP="001D18E6">
            <w:pPr>
              <w:rPr>
                <w:sz w:val="18"/>
              </w:rPr>
            </w:pPr>
            <w:r w:rsidRPr="00D20BE7">
              <w:rPr>
                <w:sz w:val="18"/>
              </w:rPr>
              <w:t xml:space="preserve">Name </w:t>
            </w:r>
            <w:r>
              <w:rPr>
                <w:sz w:val="18"/>
              </w:rPr>
              <w:t>of aTechnical Signal, e.g.:</w:t>
            </w:r>
          </w:p>
          <w:p w14:paraId="06EC545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6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36CB5BF"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C852AF0"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6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BCD2F20" w14:textId="77777777" w:rsidR="00072314" w:rsidRDefault="00072314" w:rsidP="001D18E6">
            <w:pPr>
              <w:rPr>
                <w:rFonts w:cs="Arial"/>
                <w:sz w:val="14"/>
              </w:rPr>
            </w:pPr>
          </w:p>
          <w:p w14:paraId="1995B4DF"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F48851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C27628E"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DFCC431"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4FF672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52493AB" w14:textId="77777777" w:rsidR="00072314" w:rsidRDefault="00072314" w:rsidP="001D18E6">
            <w:pPr>
              <w:ind w:left="360"/>
              <w:rPr>
                <w:rFonts w:cs="Arial"/>
                <w:sz w:val="18"/>
              </w:rPr>
            </w:pPr>
          </w:p>
          <w:p w14:paraId="6741B49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EBA5B9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6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70" w:history="1">
              <w:r w:rsidRPr="008D2226">
                <w:rPr>
                  <w:rStyle w:val="Hyperlink"/>
                  <w:rFonts w:ascii="Arial" w:hAnsi="Arial" w:cs="Arial"/>
                  <w:i/>
                  <w:sz w:val="14"/>
                </w:rPr>
                <w:t>FNV2</w:t>
              </w:r>
            </w:hyperlink>
            <w:r w:rsidRPr="008D2226">
              <w:rPr>
                <w:rFonts w:ascii="Arial" w:hAnsi="Arial" w:cs="Arial"/>
                <w:sz w:val="14"/>
              </w:rPr>
              <w:t xml:space="preserve">). </w:t>
            </w:r>
          </w:p>
          <w:p w14:paraId="2E58ECC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47F585E" w14:textId="77777777" w:rsidR="00072314" w:rsidRDefault="00072314" w:rsidP="001D18E6">
            <w:pPr>
              <w:rPr>
                <w:rFonts w:cs="Arial"/>
                <w:sz w:val="14"/>
              </w:rPr>
            </w:pPr>
          </w:p>
          <w:p w14:paraId="446DE71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E95971F" w14:textId="77777777" w:rsidTr="001D18E6">
        <w:trPr>
          <w:trHeight w:val="70"/>
        </w:trPr>
        <w:tc>
          <w:tcPr>
            <w:tcW w:w="1696" w:type="dxa"/>
            <w:noWrap/>
          </w:tcPr>
          <w:p w14:paraId="0FDB84D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7383A91B" w14:textId="77777777" w:rsidR="00072314" w:rsidRPr="00D20BE7" w:rsidRDefault="00072314" w:rsidP="001D18E6">
            <w:pPr>
              <w:rPr>
                <w:color w:val="000000" w:themeColor="text1"/>
                <w:sz w:val="18"/>
              </w:rPr>
            </w:pPr>
          </w:p>
        </w:tc>
        <w:tc>
          <w:tcPr>
            <w:tcW w:w="1843" w:type="dxa"/>
          </w:tcPr>
          <w:p w14:paraId="1CFB66D3" w14:textId="77777777" w:rsidR="00072314" w:rsidRPr="00D20BE7" w:rsidRDefault="00072314" w:rsidP="001D18E6">
            <w:pPr>
              <w:rPr>
                <w:color w:val="000000" w:themeColor="text1"/>
                <w:sz w:val="18"/>
              </w:rPr>
            </w:pPr>
          </w:p>
        </w:tc>
        <w:tc>
          <w:tcPr>
            <w:tcW w:w="1984" w:type="dxa"/>
          </w:tcPr>
          <w:p w14:paraId="73A4636C" w14:textId="77777777" w:rsidR="00072314" w:rsidRPr="00D20BE7" w:rsidRDefault="00072314" w:rsidP="001D18E6">
            <w:pPr>
              <w:rPr>
                <w:color w:val="000000" w:themeColor="text1"/>
                <w:sz w:val="18"/>
              </w:rPr>
            </w:pPr>
          </w:p>
        </w:tc>
        <w:tc>
          <w:tcPr>
            <w:tcW w:w="2693" w:type="dxa"/>
          </w:tcPr>
          <w:p w14:paraId="04871DF9" w14:textId="77777777" w:rsidR="00072314" w:rsidRPr="00D20BE7" w:rsidRDefault="00072314" w:rsidP="001D18E6">
            <w:pPr>
              <w:rPr>
                <w:color w:val="000000" w:themeColor="text1"/>
                <w:sz w:val="18"/>
              </w:rPr>
            </w:pPr>
          </w:p>
        </w:tc>
      </w:tr>
    </w:tbl>
    <w:p w14:paraId="5BD36CE8" w14:textId="77777777" w:rsidR="00072314" w:rsidRDefault="00072314" w:rsidP="00072314"/>
    <w:p w14:paraId="5905E8A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52BB4FD8" w14:textId="77777777" w:rsidR="00072314" w:rsidRPr="00612064" w:rsidRDefault="00072314" w:rsidP="00072314">
      <w:pPr>
        <w:spacing w:before="20"/>
        <w:rPr>
          <w:vanish/>
        </w:rPr>
      </w:pPr>
    </w:p>
    <w:p w14:paraId="76F2F100" w14:textId="77777777" w:rsidR="00072314" w:rsidRDefault="00072314" w:rsidP="00072314">
      <w:pPr>
        <w:pStyle w:val="Heading6"/>
        <w:keepNext w:val="0"/>
        <w:tabs>
          <w:tab w:val="clear" w:pos="900"/>
          <w:tab w:val="left" w:pos="709"/>
        </w:tabs>
        <w:spacing w:before="240"/>
      </w:pPr>
      <w:r>
        <w:t>Parameters</w:t>
      </w:r>
    </w:p>
    <w:p w14:paraId="61147D8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A6EB7DB" w14:textId="77777777" w:rsidTr="001D18E6">
        <w:trPr>
          <w:trHeight w:val="161"/>
        </w:trPr>
        <w:tc>
          <w:tcPr>
            <w:tcW w:w="1838" w:type="dxa"/>
            <w:shd w:val="clear" w:color="auto" w:fill="D9D9D9" w:themeFill="background1" w:themeFillShade="D9"/>
            <w:noWrap/>
            <w:hideMark/>
          </w:tcPr>
          <w:p w14:paraId="6A2110B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18C1B4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FFF70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B44E6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31ED6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556E140" w14:textId="77777777" w:rsidTr="001D18E6">
        <w:trPr>
          <w:trHeight w:val="70"/>
        </w:trPr>
        <w:tc>
          <w:tcPr>
            <w:tcW w:w="1838" w:type="dxa"/>
            <w:noWrap/>
          </w:tcPr>
          <w:p w14:paraId="4490223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87CEFF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C0ED71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129039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05E203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B8DADF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BCF84D6" w14:textId="77777777" w:rsidTr="001D18E6">
        <w:trPr>
          <w:trHeight w:val="71"/>
        </w:trPr>
        <w:tc>
          <w:tcPr>
            <w:tcW w:w="1838" w:type="dxa"/>
            <w:noWrap/>
          </w:tcPr>
          <w:p w14:paraId="410C20E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95710CB" w14:textId="77777777" w:rsidR="00072314" w:rsidRPr="00D14691" w:rsidRDefault="00072314" w:rsidP="001D18E6">
            <w:pPr>
              <w:rPr>
                <w:color w:val="000000" w:themeColor="text1"/>
              </w:rPr>
            </w:pPr>
          </w:p>
        </w:tc>
        <w:tc>
          <w:tcPr>
            <w:tcW w:w="1701" w:type="dxa"/>
          </w:tcPr>
          <w:p w14:paraId="6C2BEB2C" w14:textId="77777777" w:rsidR="00072314" w:rsidRPr="00D14691" w:rsidRDefault="00072314" w:rsidP="001D18E6">
            <w:pPr>
              <w:rPr>
                <w:color w:val="000000" w:themeColor="text1"/>
              </w:rPr>
            </w:pPr>
          </w:p>
        </w:tc>
        <w:tc>
          <w:tcPr>
            <w:tcW w:w="1417" w:type="dxa"/>
            <w:noWrap/>
          </w:tcPr>
          <w:p w14:paraId="6BE9F65C" w14:textId="77777777" w:rsidR="00072314" w:rsidRPr="00D14691" w:rsidRDefault="00072314" w:rsidP="001D18E6">
            <w:pPr>
              <w:rPr>
                <w:color w:val="000000" w:themeColor="text1"/>
              </w:rPr>
            </w:pPr>
          </w:p>
        </w:tc>
        <w:tc>
          <w:tcPr>
            <w:tcW w:w="3402" w:type="dxa"/>
          </w:tcPr>
          <w:p w14:paraId="099D1F89" w14:textId="77777777" w:rsidR="00072314" w:rsidRPr="00D14691" w:rsidRDefault="00072314" w:rsidP="001D18E6">
            <w:pPr>
              <w:rPr>
                <w:color w:val="000000" w:themeColor="text1"/>
              </w:rPr>
            </w:pPr>
          </w:p>
        </w:tc>
      </w:tr>
    </w:tbl>
    <w:p w14:paraId="1327FD2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02895DF" w14:textId="77777777" w:rsidR="003678EC" w:rsidRPr="003678EC" w:rsidRDefault="003678EC" w:rsidP="003678EC">
      <w:pPr>
        <w:rPr>
          <w:lang w:val="en-GB"/>
        </w:rPr>
      </w:pPr>
    </w:p>
    <w:p w14:paraId="300A3C6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BC9564" w14:textId="77777777" w:rsidR="00072314" w:rsidRPr="003225C9" w:rsidRDefault="00072314" w:rsidP="00072314">
      <w:pPr>
        <w:tabs>
          <w:tab w:val="left" w:pos="284"/>
          <w:tab w:val="left" w:pos="851"/>
        </w:tabs>
      </w:pPr>
    </w:p>
    <w:p w14:paraId="44BBC7E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2F02FE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E27ECDD" w14:textId="77777777" w:rsidTr="001D18E6">
        <w:tc>
          <w:tcPr>
            <w:tcW w:w="1934" w:type="dxa"/>
            <w:shd w:val="clear" w:color="auto" w:fill="D9D9D9" w:themeFill="background1" w:themeFillShade="D9"/>
          </w:tcPr>
          <w:p w14:paraId="036A5BA2" w14:textId="77777777" w:rsidR="00072314" w:rsidRDefault="00072314" w:rsidP="001D18E6">
            <w:pPr>
              <w:rPr>
                <w:b/>
              </w:rPr>
            </w:pPr>
            <w:r w:rsidRPr="00AF169D">
              <w:rPr>
                <w:b/>
              </w:rPr>
              <w:t>Requirement ID</w:t>
            </w:r>
          </w:p>
          <w:p w14:paraId="2249F7A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AAE4BB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9B45A1" w14:textId="77777777" w:rsidR="00072314" w:rsidRDefault="00072314" w:rsidP="001D18E6">
            <w:pPr>
              <w:rPr>
                <w:b/>
              </w:rPr>
            </w:pPr>
            <w:r>
              <w:rPr>
                <w:b/>
              </w:rPr>
              <w:t>Modification</w:t>
            </w:r>
          </w:p>
        </w:tc>
        <w:tc>
          <w:tcPr>
            <w:tcW w:w="1712" w:type="dxa"/>
            <w:shd w:val="clear" w:color="auto" w:fill="D9D9D9" w:themeFill="background1" w:themeFillShade="D9"/>
          </w:tcPr>
          <w:p w14:paraId="6ECB1A63" w14:textId="77777777" w:rsidR="00072314" w:rsidRDefault="00072314" w:rsidP="001D18E6">
            <w:pPr>
              <w:rPr>
                <w:b/>
              </w:rPr>
            </w:pPr>
            <w:r w:rsidRPr="00AF169D">
              <w:rPr>
                <w:b/>
              </w:rPr>
              <w:t xml:space="preserve">Requirement </w:t>
            </w:r>
            <w:r>
              <w:rPr>
                <w:b/>
              </w:rPr>
              <w:t>ID</w:t>
            </w:r>
          </w:p>
          <w:p w14:paraId="00C02D3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79299EC" w14:textId="77777777" w:rsidR="00072314" w:rsidRPr="00AF169D" w:rsidRDefault="00072314" w:rsidP="001D18E6">
            <w:pPr>
              <w:rPr>
                <w:b/>
              </w:rPr>
            </w:pPr>
            <w:r>
              <w:rPr>
                <w:b/>
              </w:rPr>
              <w:t>Comment</w:t>
            </w:r>
          </w:p>
        </w:tc>
      </w:tr>
      <w:tr w:rsidR="00072314" w14:paraId="29F9E005" w14:textId="77777777" w:rsidTr="001D18E6">
        <w:tc>
          <w:tcPr>
            <w:tcW w:w="1934" w:type="dxa"/>
          </w:tcPr>
          <w:p w14:paraId="5CB6E8CC" w14:textId="77777777" w:rsidR="00072314" w:rsidRPr="000F4E8B" w:rsidRDefault="00072314" w:rsidP="001D18E6">
            <w:r w:rsidRPr="000F4E8B">
              <w:t>REQ_abc</w:t>
            </w:r>
          </w:p>
        </w:tc>
        <w:tc>
          <w:tcPr>
            <w:tcW w:w="2177" w:type="dxa"/>
          </w:tcPr>
          <w:p w14:paraId="700DC687" w14:textId="77777777" w:rsidR="00072314" w:rsidRPr="000F4E8B" w:rsidRDefault="00072314" w:rsidP="001D18E6"/>
        </w:tc>
        <w:sdt>
          <w:sdtPr>
            <w:alias w:val="Modification"/>
            <w:tag w:val="Modification"/>
            <w:id w:val="-201475570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B8622E0" w14:textId="77777777" w:rsidR="00072314" w:rsidRPr="000F4E8B" w:rsidRDefault="00072314" w:rsidP="001D18E6">
                <w:r w:rsidRPr="000F4E8B">
                  <w:t>Removed</w:t>
                </w:r>
              </w:p>
            </w:tc>
          </w:sdtContent>
        </w:sdt>
        <w:tc>
          <w:tcPr>
            <w:tcW w:w="1712" w:type="dxa"/>
          </w:tcPr>
          <w:p w14:paraId="27287461" w14:textId="77777777" w:rsidR="00072314" w:rsidRPr="000F4E8B" w:rsidRDefault="00072314" w:rsidP="001D18E6">
            <w:r w:rsidRPr="000F4E8B">
              <w:t>--</w:t>
            </w:r>
          </w:p>
        </w:tc>
        <w:tc>
          <w:tcPr>
            <w:tcW w:w="2958" w:type="dxa"/>
          </w:tcPr>
          <w:p w14:paraId="5605722C" w14:textId="77777777" w:rsidR="00072314" w:rsidRPr="000F4E8B" w:rsidRDefault="00072314" w:rsidP="001D18E6"/>
        </w:tc>
      </w:tr>
      <w:tr w:rsidR="00072314" w14:paraId="3042A1D4" w14:textId="77777777" w:rsidTr="001D18E6">
        <w:tc>
          <w:tcPr>
            <w:tcW w:w="1934" w:type="dxa"/>
          </w:tcPr>
          <w:p w14:paraId="7213F814" w14:textId="77777777" w:rsidR="00072314" w:rsidRPr="000F4E8B" w:rsidRDefault="00072314" w:rsidP="001D18E6">
            <w:r w:rsidRPr="000F4E8B">
              <w:t>REQ_def</w:t>
            </w:r>
          </w:p>
        </w:tc>
        <w:tc>
          <w:tcPr>
            <w:tcW w:w="2177" w:type="dxa"/>
          </w:tcPr>
          <w:p w14:paraId="0321166C" w14:textId="77777777" w:rsidR="00072314" w:rsidRPr="000F4E8B" w:rsidRDefault="00072314" w:rsidP="001D18E6"/>
        </w:tc>
        <w:sdt>
          <w:sdtPr>
            <w:alias w:val="Modification"/>
            <w:tag w:val="Modification"/>
            <w:id w:val="39701307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765EA27" w14:textId="77777777" w:rsidR="00072314" w:rsidRPr="000F4E8B" w:rsidRDefault="00072314" w:rsidP="001D18E6">
                <w:r w:rsidRPr="000F4E8B">
                  <w:t>Replaced</w:t>
                </w:r>
              </w:p>
            </w:tc>
          </w:sdtContent>
        </w:sdt>
        <w:tc>
          <w:tcPr>
            <w:tcW w:w="1712" w:type="dxa"/>
          </w:tcPr>
          <w:p w14:paraId="13BCC101" w14:textId="77777777" w:rsidR="00072314" w:rsidRPr="000F4E8B" w:rsidRDefault="00072314" w:rsidP="001D18E6">
            <w:r w:rsidRPr="000F4E8B">
              <w:t>REQ_xyz</w:t>
            </w:r>
          </w:p>
        </w:tc>
        <w:tc>
          <w:tcPr>
            <w:tcW w:w="2958" w:type="dxa"/>
          </w:tcPr>
          <w:p w14:paraId="4B44FA49" w14:textId="77777777" w:rsidR="00072314" w:rsidRPr="000F4E8B" w:rsidRDefault="00072314" w:rsidP="001D18E6"/>
        </w:tc>
      </w:tr>
      <w:tr w:rsidR="00072314" w14:paraId="6E564186" w14:textId="77777777" w:rsidTr="001D18E6">
        <w:tc>
          <w:tcPr>
            <w:tcW w:w="1934" w:type="dxa"/>
          </w:tcPr>
          <w:p w14:paraId="07471DA8" w14:textId="77777777" w:rsidR="00072314" w:rsidRPr="000F4E8B" w:rsidRDefault="00072314" w:rsidP="001D18E6">
            <w:r w:rsidRPr="000F4E8B">
              <w:t>--</w:t>
            </w:r>
          </w:p>
        </w:tc>
        <w:tc>
          <w:tcPr>
            <w:tcW w:w="2177" w:type="dxa"/>
          </w:tcPr>
          <w:p w14:paraId="4E496F20" w14:textId="77777777" w:rsidR="00072314" w:rsidRPr="000F4E8B" w:rsidRDefault="00072314" w:rsidP="001D18E6"/>
        </w:tc>
        <w:sdt>
          <w:sdtPr>
            <w:alias w:val="Modification"/>
            <w:tag w:val="Modification"/>
            <w:id w:val="5699325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2390832" w14:textId="77777777" w:rsidR="00072314" w:rsidRPr="000F4E8B" w:rsidRDefault="00072314" w:rsidP="001D18E6">
                <w:r w:rsidRPr="000F4E8B">
                  <w:t>Added</w:t>
                </w:r>
              </w:p>
            </w:tc>
          </w:sdtContent>
        </w:sdt>
        <w:tc>
          <w:tcPr>
            <w:tcW w:w="1712" w:type="dxa"/>
          </w:tcPr>
          <w:p w14:paraId="2615D882" w14:textId="77777777" w:rsidR="00072314" w:rsidRPr="000F4E8B" w:rsidRDefault="00072314" w:rsidP="001D18E6">
            <w:r w:rsidRPr="000F4E8B">
              <w:t>REQ_123</w:t>
            </w:r>
          </w:p>
        </w:tc>
        <w:tc>
          <w:tcPr>
            <w:tcW w:w="2958" w:type="dxa"/>
          </w:tcPr>
          <w:p w14:paraId="2F1FB457" w14:textId="77777777" w:rsidR="00072314" w:rsidRPr="000F4E8B" w:rsidRDefault="00072314" w:rsidP="001D18E6"/>
        </w:tc>
      </w:tr>
    </w:tbl>
    <w:p w14:paraId="7E1C9C4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AA5221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740F51C" w14:textId="77777777" w:rsidTr="001D18E6">
        <w:tc>
          <w:tcPr>
            <w:tcW w:w="1838" w:type="dxa"/>
            <w:shd w:val="clear" w:color="auto" w:fill="D9D9D9" w:themeFill="background1" w:themeFillShade="D9"/>
          </w:tcPr>
          <w:p w14:paraId="1C19D0C2" w14:textId="77777777" w:rsidR="00072314" w:rsidRDefault="00072314" w:rsidP="001D18E6">
            <w:pPr>
              <w:rPr>
                <w:b/>
              </w:rPr>
            </w:pPr>
            <w:r w:rsidRPr="00AF169D">
              <w:rPr>
                <w:b/>
              </w:rPr>
              <w:t>Requirement ID</w:t>
            </w:r>
          </w:p>
          <w:p w14:paraId="256A546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B33E60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0C7DC0" w14:textId="77777777" w:rsidR="00072314" w:rsidRPr="00AF169D" w:rsidRDefault="00072314" w:rsidP="001D18E6">
            <w:pPr>
              <w:rPr>
                <w:b/>
              </w:rPr>
            </w:pPr>
            <w:r>
              <w:rPr>
                <w:b/>
              </w:rPr>
              <w:t>Comment</w:t>
            </w:r>
          </w:p>
        </w:tc>
      </w:tr>
      <w:tr w:rsidR="00072314" w14:paraId="21E66E08" w14:textId="77777777" w:rsidTr="001D18E6">
        <w:tc>
          <w:tcPr>
            <w:tcW w:w="1838" w:type="dxa"/>
          </w:tcPr>
          <w:p w14:paraId="0207FC28" w14:textId="77777777" w:rsidR="00072314" w:rsidRDefault="00072314" w:rsidP="001D18E6"/>
        </w:tc>
        <w:tc>
          <w:tcPr>
            <w:tcW w:w="4253" w:type="dxa"/>
          </w:tcPr>
          <w:p w14:paraId="07613ADD" w14:textId="77777777" w:rsidR="00072314" w:rsidRDefault="00072314" w:rsidP="001D18E6"/>
        </w:tc>
        <w:tc>
          <w:tcPr>
            <w:tcW w:w="4110" w:type="dxa"/>
          </w:tcPr>
          <w:p w14:paraId="381BE9D5" w14:textId="77777777" w:rsidR="00072314" w:rsidRDefault="00072314" w:rsidP="001D18E6"/>
        </w:tc>
      </w:tr>
      <w:tr w:rsidR="00072314" w14:paraId="2527BD3D" w14:textId="77777777" w:rsidTr="001D18E6">
        <w:tc>
          <w:tcPr>
            <w:tcW w:w="1838" w:type="dxa"/>
          </w:tcPr>
          <w:p w14:paraId="2017F569" w14:textId="77777777" w:rsidR="00072314" w:rsidRDefault="00072314" w:rsidP="001D18E6"/>
        </w:tc>
        <w:tc>
          <w:tcPr>
            <w:tcW w:w="4253" w:type="dxa"/>
          </w:tcPr>
          <w:p w14:paraId="522E8214" w14:textId="77777777" w:rsidR="00072314" w:rsidRDefault="00072314" w:rsidP="001D18E6"/>
        </w:tc>
        <w:tc>
          <w:tcPr>
            <w:tcW w:w="4110" w:type="dxa"/>
          </w:tcPr>
          <w:p w14:paraId="5D41174D" w14:textId="77777777" w:rsidR="00072314" w:rsidRDefault="00072314" w:rsidP="001D18E6"/>
        </w:tc>
      </w:tr>
      <w:tr w:rsidR="00072314" w14:paraId="2A5B273A" w14:textId="77777777" w:rsidTr="001D18E6">
        <w:tc>
          <w:tcPr>
            <w:tcW w:w="1838" w:type="dxa"/>
          </w:tcPr>
          <w:p w14:paraId="0093A5F4" w14:textId="77777777" w:rsidR="00072314" w:rsidRDefault="00072314" w:rsidP="001D18E6">
            <w:r>
              <w:t>…</w:t>
            </w:r>
          </w:p>
        </w:tc>
        <w:tc>
          <w:tcPr>
            <w:tcW w:w="4253" w:type="dxa"/>
          </w:tcPr>
          <w:p w14:paraId="3B523E7C" w14:textId="77777777" w:rsidR="00072314" w:rsidRDefault="00072314" w:rsidP="001D18E6"/>
        </w:tc>
        <w:tc>
          <w:tcPr>
            <w:tcW w:w="4110" w:type="dxa"/>
          </w:tcPr>
          <w:p w14:paraId="5D33E167" w14:textId="77777777" w:rsidR="00072314" w:rsidRDefault="00072314" w:rsidP="001D18E6"/>
        </w:tc>
      </w:tr>
    </w:tbl>
    <w:p w14:paraId="05FCAAC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92F3096" w14:textId="77777777" w:rsidR="00072314" w:rsidRDefault="00072314" w:rsidP="00072314"/>
    <w:p w14:paraId="3267C41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1DB22F0" w14:textId="77777777" w:rsidR="001C5864" w:rsidRPr="0017445F" w:rsidRDefault="001C5864" w:rsidP="001C5864">
      <w:pPr>
        <w:pStyle w:val="RERequirement"/>
        <w:shd w:val="clear" w:color="auto" w:fill="F2F2F2" w:themeFill="background1" w:themeFillShade="F2"/>
      </w:pPr>
      <w:bookmarkStart w:id="138" w:name="_d7e222a2adb115c8cab8659905d885f4"/>
      <w:bookmarkEnd w:id="138"/>
      <w:r>
        <w:t xml:space="preserve"> Detect TMOS Settings from APIM</w:t>
      </w:r>
    </w:p>
    <w:p w14:paraId="5ED836F0" w14:textId="77777777" w:rsidR="001C5864" w:rsidRDefault="001C5864" w:rsidP="001C5864">
      <w:pPr>
        <w:rPr>
          <w:rFonts w:cs="Arial"/>
        </w:rPr>
      </w:pPr>
      <w:r>
        <w:rPr>
          <w:rFonts w:cs="Arial"/>
        </w:rPr>
        <w:t>When HPCM module receives TMOS user settings signal "FAN_ON", "FAN_OFF", "FAN_AND_AC_ON", or "NONE" from the APIM module, it shall store the settings</w:t>
      </w:r>
    </w:p>
    <w:p w14:paraId="27C088A7" w14:textId="77777777" w:rsidR="001C5864" w:rsidRDefault="001C5864" w:rsidP="001C5864"/>
    <w:p w14:paraId="204744FD" w14:textId="77777777" w:rsidR="001C5864" w:rsidRPr="00287D2F" w:rsidRDefault="001C5864" w:rsidP="001C5864">
      <w:pPr>
        <w:rPr>
          <w:rFonts w:cs="Arial"/>
        </w:rPr>
      </w:pPr>
      <w:r>
        <w:rPr>
          <w:rFonts w:cs="Arial"/>
        </w:rPr>
        <w:t>Satisfied by</w:t>
      </w:r>
      <w:r w:rsidRPr="00287D2F">
        <w:rPr>
          <w:rFonts w:cs="Arial"/>
        </w:rPr>
        <w:t>:</w:t>
      </w:r>
    </w:p>
    <w:p w14:paraId="692E5AF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65041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685A7C9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726B44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86D75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F44C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01B2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B5E8E"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74793" w14:textId="77777777" w:rsidR="0009168A" w:rsidRDefault="0009168A"/>
        </w:tc>
      </w:tr>
      <w:tr w:rsidR="007A24FC" w:rsidRPr="00B3499B" w14:paraId="30D428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6EE3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E6922" w14:textId="77777777" w:rsidR="0009168A" w:rsidRDefault="0009168A"/>
        </w:tc>
      </w:tr>
      <w:tr w:rsidR="007A24FC" w:rsidRPr="00B3499B" w14:paraId="4AA970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FA6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EF213" w14:textId="77777777" w:rsidR="0009168A" w:rsidRDefault="0009168A"/>
        </w:tc>
      </w:tr>
      <w:tr w:rsidR="007A24FC" w:rsidRPr="00B3499B" w14:paraId="448DD4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DC3C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C5D3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1027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84F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31A63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45AB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A14D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6C7EAF2" wp14:editId="7E8D27FE">
                  <wp:extent cx="152400" cy="152400"/>
                  <wp:effectExtent l="0" t="0" r="0" b="0"/>
                  <wp:docPr id="39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46BDA86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443290" wp14:editId="3B547862">
                  <wp:extent cx="152400" cy="152400"/>
                  <wp:effectExtent l="0" t="0" r="0" b="0"/>
                  <wp:docPr id="394" name="Picture -1137684208.jpg" descr="-113768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13768420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2A2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1B71C" w14:textId="77777777" w:rsidR="0009168A" w:rsidRDefault="0009168A"/>
        </w:tc>
      </w:tr>
      <w:tr w:rsidR="007A24FC" w:rsidRPr="00B3499B" w14:paraId="3F18543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34C8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4C5C9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9F75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355D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2108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FB2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B51EE8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62FF12" w14:textId="77777777" w:rsidR="007A24FC" w:rsidRPr="00B3499B" w:rsidRDefault="00DC7E29" w:rsidP="009737DA">
            <w:pPr>
              <w:rPr>
                <w:rFonts w:cs="Arial"/>
                <w:bCs/>
                <w:color w:val="808080" w:themeColor="background1" w:themeShade="80"/>
                <w:sz w:val="16"/>
                <w:szCs w:val="14"/>
              </w:rPr>
            </w:pPr>
            <w:hyperlink r:id="rId1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E0278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589B7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380B35" w14:textId="77777777" w:rsidR="007A24FC" w:rsidRDefault="007A24FC" w:rsidP="001C5864">
      <w:pPr>
        <w:rPr>
          <w:rFonts w:cs="Arial"/>
        </w:rPr>
      </w:pPr>
    </w:p>
    <w:p w14:paraId="5E12AE25" w14:textId="77777777" w:rsidR="0047267C" w:rsidRDefault="0047267C" w:rsidP="001C5864">
      <w:pPr>
        <w:rPr>
          <w:rFonts w:cs="Arial"/>
        </w:rPr>
      </w:pPr>
    </w:p>
    <w:p w14:paraId="0DAF9CA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29B18AD" wp14:editId="030E6CDC">
            <wp:extent cx="152400" cy="152400"/>
            <wp:effectExtent l="0" t="0" r="0" b="0"/>
            <wp:docPr id="39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2518B3F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BCDEA7" w14:textId="77777777" w:rsidR="00072314" w:rsidRPr="003B799F" w:rsidRDefault="00072314" w:rsidP="00072314"/>
    <w:p w14:paraId="4BB670ED" w14:textId="77777777" w:rsidR="00072314" w:rsidRDefault="00072314" w:rsidP="00072314">
      <w:pPr>
        <w:pStyle w:val="Heading6"/>
        <w:keepNext w:val="0"/>
        <w:tabs>
          <w:tab w:val="clear" w:pos="900"/>
          <w:tab w:val="left" w:pos="709"/>
        </w:tabs>
        <w:spacing w:before="240"/>
        <w:rPr>
          <w:lang w:val="en-GB"/>
        </w:rPr>
      </w:pPr>
      <w:r>
        <w:rPr>
          <w:lang w:val="en-GB"/>
        </w:rPr>
        <w:t>Inputs</w:t>
      </w:r>
    </w:p>
    <w:p w14:paraId="3117202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91F31B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9026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0E60A9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4229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EAE4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19E7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8CA4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05664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831932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DAEE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31262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C90DA0B"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7C099CDA" w14:textId="77777777" w:rsidR="0046438F" w:rsidRPr="00740CDD" w:rsidRDefault="0046438F" w:rsidP="00927ADC">
            <w:pPr>
              <w:pStyle w:val="VelocityScript"/>
              <w:rPr>
                <w:color w:val="00B0F0"/>
              </w:rPr>
            </w:pPr>
          </w:p>
          <w:p w14:paraId="17D354A1" w14:textId="77777777" w:rsidR="004C0655" w:rsidRPr="007215C5" w:rsidRDefault="004C0655" w:rsidP="004F0393">
            <w:pPr>
              <w:pStyle w:val="VelocityScript"/>
            </w:pPr>
          </w:p>
          <w:p w14:paraId="21625AA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3CEBBF"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2CDCE0" w14:textId="77777777" w:rsidR="00C84B54" w:rsidRDefault="00C84B54" w:rsidP="00090710">
            <w:pPr>
              <w:pStyle w:val="VelocityScript"/>
            </w:pPr>
          </w:p>
          <w:p w14:paraId="5D2232B9" w14:textId="77777777" w:rsidR="00C84B54" w:rsidRDefault="00C84B54" w:rsidP="00090710">
            <w:pPr>
              <w:pStyle w:val="VelocityScript"/>
            </w:pPr>
          </w:p>
          <w:p w14:paraId="0400C9A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4314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2454EE" w14:textId="77777777" w:rsidR="0009168A" w:rsidRDefault="0009168A"/>
        </w:tc>
      </w:tr>
      <w:tr w:rsidR="00EB31D7" w:rsidRPr="00B3499B" w14:paraId="0E38224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0BCF7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A23B166"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3659585E" w14:textId="77777777" w:rsidR="0046438F" w:rsidRPr="00740CDD" w:rsidRDefault="0046438F" w:rsidP="00927ADC">
            <w:pPr>
              <w:pStyle w:val="VelocityScript"/>
              <w:rPr>
                <w:color w:val="00B0F0"/>
              </w:rPr>
            </w:pPr>
          </w:p>
          <w:p w14:paraId="1C9FDE79" w14:textId="77777777" w:rsidR="004C0655" w:rsidRPr="007215C5" w:rsidRDefault="004C0655" w:rsidP="004F0393">
            <w:pPr>
              <w:pStyle w:val="VelocityScript"/>
            </w:pPr>
          </w:p>
          <w:p w14:paraId="3C26970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7BF368"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35A1CA" w14:textId="77777777" w:rsidR="00C84B54" w:rsidRDefault="00C84B54" w:rsidP="00090710">
            <w:pPr>
              <w:pStyle w:val="VelocityScript"/>
            </w:pPr>
          </w:p>
          <w:p w14:paraId="418CA763" w14:textId="77777777" w:rsidR="00C84B54" w:rsidRDefault="00C84B54" w:rsidP="00090710">
            <w:pPr>
              <w:pStyle w:val="VelocityScript"/>
            </w:pPr>
          </w:p>
          <w:p w14:paraId="4BFE551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13EC5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5E7EED" w14:textId="77777777" w:rsidR="0009168A" w:rsidRDefault="0009168A"/>
        </w:tc>
      </w:tr>
      <w:tr w:rsidR="00EB31D7" w:rsidRPr="00B3499B" w14:paraId="78CDD9B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842B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873DAB7"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0F9A8AD4" w14:textId="77777777" w:rsidR="0046438F" w:rsidRPr="00740CDD" w:rsidRDefault="0046438F" w:rsidP="00927ADC">
            <w:pPr>
              <w:pStyle w:val="VelocityScript"/>
              <w:rPr>
                <w:color w:val="00B0F0"/>
              </w:rPr>
            </w:pPr>
          </w:p>
          <w:p w14:paraId="36CCB3AB" w14:textId="77777777" w:rsidR="004C0655" w:rsidRPr="007215C5" w:rsidRDefault="004C0655" w:rsidP="004F0393">
            <w:pPr>
              <w:pStyle w:val="VelocityScript"/>
            </w:pPr>
          </w:p>
          <w:p w14:paraId="661579F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F5DB11"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E1F431" w14:textId="77777777" w:rsidR="00C84B54" w:rsidRDefault="00C84B54" w:rsidP="00090710">
            <w:pPr>
              <w:pStyle w:val="VelocityScript"/>
            </w:pPr>
          </w:p>
          <w:p w14:paraId="4161CD8C" w14:textId="77777777" w:rsidR="00C84B54" w:rsidRDefault="00C84B54" w:rsidP="00090710">
            <w:pPr>
              <w:pStyle w:val="VelocityScript"/>
            </w:pPr>
          </w:p>
          <w:p w14:paraId="6017543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06B27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F8B1E7" w14:textId="77777777" w:rsidR="0009168A" w:rsidRDefault="0009168A"/>
        </w:tc>
      </w:tr>
      <w:tr w:rsidR="00EB31D7" w:rsidRPr="00B3499B" w14:paraId="1C8BB6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6F40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D6BF486"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4190A5ED" w14:textId="77777777" w:rsidR="0046438F" w:rsidRPr="00740CDD" w:rsidRDefault="0046438F" w:rsidP="00927ADC">
            <w:pPr>
              <w:pStyle w:val="VelocityScript"/>
              <w:rPr>
                <w:color w:val="00B0F0"/>
              </w:rPr>
            </w:pPr>
          </w:p>
          <w:p w14:paraId="653A487E" w14:textId="77777777" w:rsidR="004C0655" w:rsidRPr="007215C5" w:rsidRDefault="004C0655" w:rsidP="004F0393">
            <w:pPr>
              <w:pStyle w:val="VelocityScript"/>
            </w:pPr>
          </w:p>
          <w:p w14:paraId="07FBE9F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4C24B6"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2954DA" w14:textId="77777777" w:rsidR="00C84B54" w:rsidRDefault="00C84B54" w:rsidP="00090710">
            <w:pPr>
              <w:pStyle w:val="VelocityScript"/>
            </w:pPr>
          </w:p>
          <w:p w14:paraId="56A8F6E7" w14:textId="77777777" w:rsidR="00C84B54" w:rsidRDefault="00C84B54" w:rsidP="00090710">
            <w:pPr>
              <w:pStyle w:val="VelocityScript"/>
            </w:pPr>
          </w:p>
          <w:p w14:paraId="2B14CF3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5F306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D09FB5" w14:textId="77777777" w:rsidR="0009168A" w:rsidRDefault="0009168A"/>
        </w:tc>
      </w:tr>
      <w:tr w:rsidR="00EB31D7" w:rsidRPr="00B3499B" w14:paraId="4148D02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EAEFB" w14:textId="77777777" w:rsidR="00EB31D7" w:rsidRPr="00B3499B" w:rsidRDefault="00DC7E29" w:rsidP="00236BAE">
            <w:pPr>
              <w:rPr>
                <w:rFonts w:cs="Arial"/>
                <w:bCs/>
                <w:color w:val="808080" w:themeColor="background1" w:themeShade="80"/>
                <w:sz w:val="16"/>
                <w:szCs w:val="14"/>
              </w:rPr>
            </w:pPr>
            <w:hyperlink r:id="rId17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BB94B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463AC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668AC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and Battery Cooling</w:t>
      </w:r>
    </w:p>
    <w:p w14:paraId="75E63AD2" w14:textId="77777777" w:rsidR="008C50D1" w:rsidRPr="00E23282" w:rsidRDefault="008C50D1" w:rsidP="00072314"/>
    <w:p w14:paraId="1C6B7E4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2D84A8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CBC4F0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FE3A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05312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FF06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719E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9956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4514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EDC9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3D292B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898ED0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EB56E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870B5F5"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67011EAA" w14:textId="77777777" w:rsidR="0046438F" w:rsidRPr="00740CDD" w:rsidRDefault="0046438F" w:rsidP="00D60C45">
            <w:pPr>
              <w:pStyle w:val="VelocityScript"/>
              <w:rPr>
                <w:color w:val="00B0F0"/>
              </w:rPr>
            </w:pPr>
          </w:p>
          <w:p w14:paraId="31025579" w14:textId="77777777" w:rsidR="007215C5" w:rsidRPr="00D60C45" w:rsidRDefault="007215C5" w:rsidP="00CA24CE">
            <w:pPr>
              <w:rPr>
                <w:rFonts w:cs="Arial"/>
                <w:color w:val="000000" w:themeColor="text1"/>
                <w:sz w:val="16"/>
                <w:szCs w:val="14"/>
                <w:lang w:val="en-GB"/>
              </w:rPr>
            </w:pPr>
          </w:p>
          <w:p w14:paraId="4195C42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29A55" w14:textId="77777777" w:rsidR="00DD49BA" w:rsidRPr="003C5D56" w:rsidRDefault="00DD49BA" w:rsidP="00DD49BA">
            <w:pPr>
              <w:rPr>
                <w:rFonts w:cs="Arial"/>
                <w:color w:val="000000" w:themeColor="text1"/>
                <w:sz w:val="16"/>
                <w:szCs w:val="14"/>
              </w:rPr>
            </w:pPr>
            <w:r>
              <w:rPr>
                <w:rFonts w:cs="Arial"/>
                <w:color w:val="000000" w:themeColor="text1"/>
                <w:sz w:val="16"/>
                <w:szCs w:val="14"/>
              </w:rPr>
              <w:t>AC Req</w:t>
            </w:r>
          </w:p>
          <w:p w14:paraId="78376F0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AD8E1" w14:textId="77777777" w:rsidR="0038251F" w:rsidRPr="0038251F" w:rsidRDefault="00143E70" w:rsidP="0038251F">
            <w:pPr>
              <w:pStyle w:val="VelocityScript"/>
              <w:rPr>
                <w:color w:val="00B0F0"/>
                <w:sz w:val="16"/>
              </w:rPr>
            </w:pPr>
            <w:r w:rsidRPr="0038251F">
              <w:rPr>
                <w:color w:val="00B0F0"/>
                <w:sz w:val="16"/>
              </w:rPr>
              <w:t xml:space="preserve"> </w:t>
            </w:r>
          </w:p>
          <w:p w14:paraId="124EDCEC" w14:textId="77777777" w:rsidR="00C84B54" w:rsidRDefault="00C84B54" w:rsidP="00B31A0E">
            <w:pPr>
              <w:pStyle w:val="VelocityScript"/>
            </w:pPr>
          </w:p>
          <w:p w14:paraId="767E1184" w14:textId="77777777" w:rsidR="00C84B54" w:rsidRDefault="00C84B54" w:rsidP="00B31A0E">
            <w:pPr>
              <w:pStyle w:val="VelocityScript"/>
            </w:pPr>
          </w:p>
          <w:p w14:paraId="5D72E63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F7CAF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31410B" w14:textId="77777777" w:rsidR="0009168A" w:rsidRDefault="0009168A"/>
        </w:tc>
      </w:tr>
      <w:tr w:rsidR="00CA24CE" w:rsidRPr="00B3499B" w14:paraId="4C0B43A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CA21E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E8448A7"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43E41A7D" w14:textId="77777777" w:rsidR="0046438F" w:rsidRPr="00740CDD" w:rsidRDefault="0046438F" w:rsidP="00D60C45">
            <w:pPr>
              <w:pStyle w:val="VelocityScript"/>
              <w:rPr>
                <w:color w:val="00B0F0"/>
              </w:rPr>
            </w:pPr>
          </w:p>
          <w:p w14:paraId="20D915DD" w14:textId="77777777" w:rsidR="007215C5" w:rsidRPr="00D60C45" w:rsidRDefault="007215C5" w:rsidP="00CA24CE">
            <w:pPr>
              <w:rPr>
                <w:rFonts w:cs="Arial"/>
                <w:color w:val="000000" w:themeColor="text1"/>
                <w:sz w:val="16"/>
                <w:szCs w:val="14"/>
                <w:lang w:val="en-GB"/>
              </w:rPr>
            </w:pPr>
          </w:p>
          <w:p w14:paraId="43287AB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F826CF"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Blower On</w:t>
            </w:r>
          </w:p>
          <w:p w14:paraId="04F5776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F206E7" w14:textId="77777777" w:rsidR="0038251F" w:rsidRPr="0038251F" w:rsidRDefault="00143E70" w:rsidP="0038251F">
            <w:pPr>
              <w:pStyle w:val="VelocityScript"/>
              <w:rPr>
                <w:color w:val="00B0F0"/>
                <w:sz w:val="16"/>
              </w:rPr>
            </w:pPr>
            <w:r w:rsidRPr="0038251F">
              <w:rPr>
                <w:color w:val="00B0F0"/>
                <w:sz w:val="16"/>
              </w:rPr>
              <w:t xml:space="preserve"> </w:t>
            </w:r>
          </w:p>
          <w:p w14:paraId="7AFFB900" w14:textId="77777777" w:rsidR="00C84B54" w:rsidRDefault="00C84B54" w:rsidP="00B31A0E">
            <w:pPr>
              <w:pStyle w:val="VelocityScript"/>
            </w:pPr>
          </w:p>
          <w:p w14:paraId="3F6937E6" w14:textId="77777777" w:rsidR="00C84B54" w:rsidRDefault="00C84B54" w:rsidP="00B31A0E">
            <w:pPr>
              <w:pStyle w:val="VelocityScript"/>
            </w:pPr>
          </w:p>
          <w:p w14:paraId="429258FB"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C7AA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A996CE" w14:textId="77777777" w:rsidR="0009168A" w:rsidRDefault="0009168A"/>
        </w:tc>
      </w:tr>
      <w:tr w:rsidR="00CA24CE" w:rsidRPr="00B3499B" w14:paraId="5956086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2EA62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3A8C2CB"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7C45A80E" w14:textId="77777777" w:rsidR="0046438F" w:rsidRPr="00740CDD" w:rsidRDefault="0046438F" w:rsidP="00D60C45">
            <w:pPr>
              <w:pStyle w:val="VelocityScript"/>
              <w:rPr>
                <w:color w:val="00B0F0"/>
              </w:rPr>
            </w:pPr>
          </w:p>
          <w:p w14:paraId="174D17C6" w14:textId="77777777" w:rsidR="007215C5" w:rsidRPr="00D60C45" w:rsidRDefault="007215C5" w:rsidP="00CA24CE">
            <w:pPr>
              <w:rPr>
                <w:rFonts w:cs="Arial"/>
                <w:color w:val="000000" w:themeColor="text1"/>
                <w:sz w:val="16"/>
                <w:szCs w:val="14"/>
                <w:lang w:val="en-GB"/>
              </w:rPr>
            </w:pPr>
          </w:p>
          <w:p w14:paraId="0395D5F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EC9DD"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Duration</w:t>
            </w:r>
          </w:p>
          <w:p w14:paraId="51D2E84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266A40" w14:textId="77777777" w:rsidR="0038251F" w:rsidRPr="0038251F" w:rsidRDefault="00143E70" w:rsidP="0038251F">
            <w:pPr>
              <w:pStyle w:val="VelocityScript"/>
              <w:rPr>
                <w:color w:val="00B0F0"/>
                <w:sz w:val="16"/>
              </w:rPr>
            </w:pPr>
            <w:r w:rsidRPr="0038251F">
              <w:rPr>
                <w:color w:val="00B0F0"/>
                <w:sz w:val="16"/>
              </w:rPr>
              <w:t xml:space="preserve"> </w:t>
            </w:r>
          </w:p>
          <w:p w14:paraId="13C6ED66" w14:textId="77777777" w:rsidR="00C84B54" w:rsidRDefault="00C84B54" w:rsidP="00B31A0E">
            <w:pPr>
              <w:pStyle w:val="VelocityScript"/>
            </w:pPr>
          </w:p>
          <w:p w14:paraId="518E14DB" w14:textId="77777777" w:rsidR="00C84B54" w:rsidRDefault="00C84B54" w:rsidP="00B31A0E">
            <w:pPr>
              <w:pStyle w:val="VelocityScript"/>
            </w:pPr>
          </w:p>
          <w:p w14:paraId="52C2F53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4723A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2F156E" w14:textId="77777777" w:rsidR="0009168A" w:rsidRDefault="0009168A"/>
        </w:tc>
      </w:tr>
      <w:tr w:rsidR="00CA24CE" w:rsidRPr="00B3499B" w14:paraId="3674F2F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8D69E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024A0E1"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p w14:paraId="283CA90A" w14:textId="77777777" w:rsidR="0046438F" w:rsidRPr="00740CDD" w:rsidRDefault="0046438F" w:rsidP="00D60C45">
            <w:pPr>
              <w:pStyle w:val="VelocityScript"/>
              <w:rPr>
                <w:color w:val="00B0F0"/>
              </w:rPr>
            </w:pPr>
          </w:p>
          <w:p w14:paraId="3A2D9B2E" w14:textId="77777777" w:rsidR="007215C5" w:rsidRPr="00D60C45" w:rsidRDefault="007215C5" w:rsidP="00CA24CE">
            <w:pPr>
              <w:rPr>
                <w:rFonts w:cs="Arial"/>
                <w:color w:val="000000" w:themeColor="text1"/>
                <w:sz w:val="16"/>
                <w:szCs w:val="14"/>
                <w:lang w:val="en-GB"/>
              </w:rPr>
            </w:pPr>
          </w:p>
          <w:p w14:paraId="02A7168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189C60"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4E33EC7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0356B1" w14:textId="77777777" w:rsidR="0038251F" w:rsidRPr="0038251F" w:rsidRDefault="00143E70" w:rsidP="0038251F">
            <w:pPr>
              <w:pStyle w:val="VelocityScript"/>
              <w:rPr>
                <w:color w:val="00B0F0"/>
                <w:sz w:val="16"/>
              </w:rPr>
            </w:pPr>
            <w:r w:rsidRPr="0038251F">
              <w:rPr>
                <w:color w:val="00B0F0"/>
                <w:sz w:val="16"/>
              </w:rPr>
              <w:t xml:space="preserve"> </w:t>
            </w:r>
          </w:p>
          <w:p w14:paraId="50218663" w14:textId="77777777" w:rsidR="00C84B54" w:rsidRDefault="00C84B54" w:rsidP="00B31A0E">
            <w:pPr>
              <w:pStyle w:val="VelocityScript"/>
            </w:pPr>
          </w:p>
          <w:p w14:paraId="312D65BF" w14:textId="77777777" w:rsidR="00C84B54" w:rsidRDefault="00C84B54" w:rsidP="00B31A0E">
            <w:pPr>
              <w:pStyle w:val="VelocityScript"/>
            </w:pPr>
          </w:p>
          <w:p w14:paraId="35A52BC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8E220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BC361F" w14:textId="77777777" w:rsidR="0009168A" w:rsidRDefault="0009168A"/>
        </w:tc>
      </w:tr>
      <w:tr w:rsidR="00CA24CE" w:rsidRPr="00B3499B" w14:paraId="47CDB98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9AC8CC" w14:textId="77777777" w:rsidR="00CA24CE" w:rsidRPr="00B3499B" w:rsidRDefault="00DC7E29" w:rsidP="00CA24CE">
            <w:pPr>
              <w:rPr>
                <w:rFonts w:cs="Arial"/>
                <w:bCs/>
                <w:color w:val="808080" w:themeColor="background1" w:themeShade="80"/>
                <w:sz w:val="16"/>
                <w:szCs w:val="14"/>
              </w:rPr>
            </w:pPr>
            <w:hyperlink r:id="rId17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1621B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90B2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541CA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47DC28FB" w14:textId="77777777" w:rsidR="00072314" w:rsidRPr="00612064" w:rsidRDefault="00072314" w:rsidP="00072314">
      <w:pPr>
        <w:spacing w:before="20"/>
        <w:rPr>
          <w:vanish/>
        </w:rPr>
      </w:pPr>
    </w:p>
    <w:p w14:paraId="641CF7C1" w14:textId="77777777" w:rsidR="00072314" w:rsidRDefault="00072314" w:rsidP="00072314">
      <w:pPr>
        <w:pStyle w:val="Heading6"/>
        <w:keepNext w:val="0"/>
        <w:tabs>
          <w:tab w:val="clear" w:pos="900"/>
          <w:tab w:val="left" w:pos="709"/>
        </w:tabs>
        <w:spacing w:before="240"/>
      </w:pPr>
      <w:r>
        <w:t>Parameters</w:t>
      </w:r>
    </w:p>
    <w:p w14:paraId="4659876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E657D4E" w14:textId="77777777" w:rsidTr="001D18E6">
        <w:trPr>
          <w:trHeight w:val="161"/>
        </w:trPr>
        <w:tc>
          <w:tcPr>
            <w:tcW w:w="1838" w:type="dxa"/>
            <w:shd w:val="clear" w:color="auto" w:fill="D9D9D9" w:themeFill="background1" w:themeFillShade="D9"/>
            <w:noWrap/>
            <w:hideMark/>
          </w:tcPr>
          <w:p w14:paraId="73AC173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02830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76A51E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D3FB8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3646AE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69B893D" w14:textId="77777777" w:rsidTr="001D18E6">
        <w:trPr>
          <w:trHeight w:val="70"/>
        </w:trPr>
        <w:tc>
          <w:tcPr>
            <w:tcW w:w="1838" w:type="dxa"/>
            <w:noWrap/>
          </w:tcPr>
          <w:p w14:paraId="6684CFF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2AD3C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60C4B9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905088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0BCE42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EAB8F0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1861323" w14:textId="77777777" w:rsidTr="001D18E6">
        <w:trPr>
          <w:trHeight w:val="71"/>
        </w:trPr>
        <w:tc>
          <w:tcPr>
            <w:tcW w:w="1838" w:type="dxa"/>
            <w:noWrap/>
          </w:tcPr>
          <w:p w14:paraId="57ECC6E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19721F3" w14:textId="77777777" w:rsidR="00072314" w:rsidRPr="00D14691" w:rsidRDefault="00072314" w:rsidP="001D18E6">
            <w:pPr>
              <w:rPr>
                <w:color w:val="000000" w:themeColor="text1"/>
              </w:rPr>
            </w:pPr>
          </w:p>
        </w:tc>
        <w:tc>
          <w:tcPr>
            <w:tcW w:w="1701" w:type="dxa"/>
          </w:tcPr>
          <w:p w14:paraId="0DFE2A31" w14:textId="77777777" w:rsidR="00072314" w:rsidRPr="00D14691" w:rsidRDefault="00072314" w:rsidP="001D18E6">
            <w:pPr>
              <w:rPr>
                <w:color w:val="000000" w:themeColor="text1"/>
              </w:rPr>
            </w:pPr>
          </w:p>
        </w:tc>
        <w:tc>
          <w:tcPr>
            <w:tcW w:w="1417" w:type="dxa"/>
            <w:noWrap/>
          </w:tcPr>
          <w:p w14:paraId="6AA55524" w14:textId="77777777" w:rsidR="00072314" w:rsidRPr="00D14691" w:rsidRDefault="00072314" w:rsidP="001D18E6">
            <w:pPr>
              <w:rPr>
                <w:color w:val="000000" w:themeColor="text1"/>
              </w:rPr>
            </w:pPr>
          </w:p>
        </w:tc>
        <w:tc>
          <w:tcPr>
            <w:tcW w:w="3402" w:type="dxa"/>
          </w:tcPr>
          <w:p w14:paraId="63C040E2" w14:textId="77777777" w:rsidR="00072314" w:rsidRPr="00D14691" w:rsidRDefault="00072314" w:rsidP="001D18E6">
            <w:pPr>
              <w:rPr>
                <w:color w:val="000000" w:themeColor="text1"/>
              </w:rPr>
            </w:pPr>
          </w:p>
        </w:tc>
      </w:tr>
    </w:tbl>
    <w:p w14:paraId="6F991B4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B84C68" w14:textId="77777777" w:rsidR="003678EC" w:rsidRPr="003678EC" w:rsidRDefault="003678EC" w:rsidP="003678EC">
      <w:pPr>
        <w:rPr>
          <w:lang w:val="en-GB"/>
        </w:rPr>
      </w:pPr>
    </w:p>
    <w:p w14:paraId="3C5814E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A271466" w14:textId="77777777" w:rsidR="00072314" w:rsidRPr="003225C9" w:rsidRDefault="00072314" w:rsidP="00072314">
      <w:pPr>
        <w:tabs>
          <w:tab w:val="left" w:pos="284"/>
          <w:tab w:val="left" w:pos="851"/>
        </w:tabs>
      </w:pPr>
    </w:p>
    <w:p w14:paraId="68465A2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FD86D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898D21B" w14:textId="77777777" w:rsidTr="001D18E6">
        <w:tc>
          <w:tcPr>
            <w:tcW w:w="1934" w:type="dxa"/>
            <w:shd w:val="clear" w:color="auto" w:fill="D9D9D9" w:themeFill="background1" w:themeFillShade="D9"/>
          </w:tcPr>
          <w:p w14:paraId="322B1643" w14:textId="77777777" w:rsidR="00072314" w:rsidRDefault="00072314" w:rsidP="001D18E6">
            <w:pPr>
              <w:rPr>
                <w:b/>
              </w:rPr>
            </w:pPr>
            <w:r w:rsidRPr="00AF169D">
              <w:rPr>
                <w:b/>
              </w:rPr>
              <w:t>Requirement ID</w:t>
            </w:r>
          </w:p>
          <w:p w14:paraId="3A01E3A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5884DC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91D5ECF" w14:textId="77777777" w:rsidR="00072314" w:rsidRDefault="00072314" w:rsidP="001D18E6">
            <w:pPr>
              <w:rPr>
                <w:b/>
              </w:rPr>
            </w:pPr>
            <w:r>
              <w:rPr>
                <w:b/>
              </w:rPr>
              <w:t>Modification</w:t>
            </w:r>
          </w:p>
        </w:tc>
        <w:tc>
          <w:tcPr>
            <w:tcW w:w="1712" w:type="dxa"/>
            <w:shd w:val="clear" w:color="auto" w:fill="D9D9D9" w:themeFill="background1" w:themeFillShade="D9"/>
          </w:tcPr>
          <w:p w14:paraId="46CADAA1" w14:textId="77777777" w:rsidR="00072314" w:rsidRDefault="00072314" w:rsidP="001D18E6">
            <w:pPr>
              <w:rPr>
                <w:b/>
              </w:rPr>
            </w:pPr>
            <w:r w:rsidRPr="00AF169D">
              <w:rPr>
                <w:b/>
              </w:rPr>
              <w:t xml:space="preserve">Requirement </w:t>
            </w:r>
            <w:r>
              <w:rPr>
                <w:b/>
              </w:rPr>
              <w:t>ID</w:t>
            </w:r>
          </w:p>
          <w:p w14:paraId="6F322B8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2BBC59B" w14:textId="77777777" w:rsidR="00072314" w:rsidRPr="00AF169D" w:rsidRDefault="00072314" w:rsidP="001D18E6">
            <w:pPr>
              <w:rPr>
                <w:b/>
              </w:rPr>
            </w:pPr>
            <w:r>
              <w:rPr>
                <w:b/>
              </w:rPr>
              <w:t>Comment</w:t>
            </w:r>
          </w:p>
        </w:tc>
      </w:tr>
      <w:tr w:rsidR="00072314" w14:paraId="2A62F505" w14:textId="77777777" w:rsidTr="001D18E6">
        <w:tc>
          <w:tcPr>
            <w:tcW w:w="1934" w:type="dxa"/>
          </w:tcPr>
          <w:p w14:paraId="09C126F6" w14:textId="77777777" w:rsidR="00072314" w:rsidRPr="000F4E8B" w:rsidRDefault="00072314" w:rsidP="001D18E6">
            <w:r w:rsidRPr="000F4E8B">
              <w:t>REQ_abc</w:t>
            </w:r>
          </w:p>
        </w:tc>
        <w:tc>
          <w:tcPr>
            <w:tcW w:w="2177" w:type="dxa"/>
          </w:tcPr>
          <w:p w14:paraId="520053FA" w14:textId="77777777" w:rsidR="00072314" w:rsidRPr="000F4E8B" w:rsidRDefault="00072314" w:rsidP="001D18E6"/>
        </w:tc>
        <w:sdt>
          <w:sdtPr>
            <w:alias w:val="Modification"/>
            <w:tag w:val="Modification"/>
            <w:id w:val="1145774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1A288E4" w14:textId="77777777" w:rsidR="00072314" w:rsidRPr="000F4E8B" w:rsidRDefault="00072314" w:rsidP="001D18E6">
                <w:r w:rsidRPr="000F4E8B">
                  <w:t>Removed</w:t>
                </w:r>
              </w:p>
            </w:tc>
          </w:sdtContent>
        </w:sdt>
        <w:tc>
          <w:tcPr>
            <w:tcW w:w="1712" w:type="dxa"/>
          </w:tcPr>
          <w:p w14:paraId="7EB0A889" w14:textId="77777777" w:rsidR="00072314" w:rsidRPr="000F4E8B" w:rsidRDefault="00072314" w:rsidP="001D18E6">
            <w:r w:rsidRPr="000F4E8B">
              <w:t>--</w:t>
            </w:r>
          </w:p>
        </w:tc>
        <w:tc>
          <w:tcPr>
            <w:tcW w:w="2958" w:type="dxa"/>
          </w:tcPr>
          <w:p w14:paraId="5A3E7D8A" w14:textId="77777777" w:rsidR="00072314" w:rsidRPr="000F4E8B" w:rsidRDefault="00072314" w:rsidP="001D18E6"/>
        </w:tc>
      </w:tr>
      <w:tr w:rsidR="00072314" w14:paraId="260C324F" w14:textId="77777777" w:rsidTr="001D18E6">
        <w:tc>
          <w:tcPr>
            <w:tcW w:w="1934" w:type="dxa"/>
          </w:tcPr>
          <w:p w14:paraId="315E8B26" w14:textId="77777777" w:rsidR="00072314" w:rsidRPr="000F4E8B" w:rsidRDefault="00072314" w:rsidP="001D18E6">
            <w:r w:rsidRPr="000F4E8B">
              <w:t>REQ_def</w:t>
            </w:r>
          </w:p>
        </w:tc>
        <w:tc>
          <w:tcPr>
            <w:tcW w:w="2177" w:type="dxa"/>
          </w:tcPr>
          <w:p w14:paraId="130CEB7A" w14:textId="77777777" w:rsidR="00072314" w:rsidRPr="000F4E8B" w:rsidRDefault="00072314" w:rsidP="001D18E6"/>
        </w:tc>
        <w:sdt>
          <w:sdtPr>
            <w:alias w:val="Modification"/>
            <w:tag w:val="Modification"/>
            <w:id w:val="-9526252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1B26369" w14:textId="77777777" w:rsidR="00072314" w:rsidRPr="000F4E8B" w:rsidRDefault="00072314" w:rsidP="001D18E6">
                <w:r w:rsidRPr="000F4E8B">
                  <w:t>Replaced</w:t>
                </w:r>
              </w:p>
            </w:tc>
          </w:sdtContent>
        </w:sdt>
        <w:tc>
          <w:tcPr>
            <w:tcW w:w="1712" w:type="dxa"/>
          </w:tcPr>
          <w:p w14:paraId="470748C6" w14:textId="77777777" w:rsidR="00072314" w:rsidRPr="000F4E8B" w:rsidRDefault="00072314" w:rsidP="001D18E6">
            <w:r w:rsidRPr="000F4E8B">
              <w:t>REQ_xyz</w:t>
            </w:r>
          </w:p>
        </w:tc>
        <w:tc>
          <w:tcPr>
            <w:tcW w:w="2958" w:type="dxa"/>
          </w:tcPr>
          <w:p w14:paraId="7D7FAC91" w14:textId="77777777" w:rsidR="00072314" w:rsidRPr="000F4E8B" w:rsidRDefault="00072314" w:rsidP="001D18E6"/>
        </w:tc>
      </w:tr>
      <w:tr w:rsidR="00072314" w14:paraId="33832200" w14:textId="77777777" w:rsidTr="001D18E6">
        <w:tc>
          <w:tcPr>
            <w:tcW w:w="1934" w:type="dxa"/>
          </w:tcPr>
          <w:p w14:paraId="3CF2CF73" w14:textId="77777777" w:rsidR="00072314" w:rsidRPr="000F4E8B" w:rsidRDefault="00072314" w:rsidP="001D18E6">
            <w:r w:rsidRPr="000F4E8B">
              <w:t>--</w:t>
            </w:r>
          </w:p>
        </w:tc>
        <w:tc>
          <w:tcPr>
            <w:tcW w:w="2177" w:type="dxa"/>
          </w:tcPr>
          <w:p w14:paraId="4A0D44F2" w14:textId="77777777" w:rsidR="00072314" w:rsidRPr="000F4E8B" w:rsidRDefault="00072314" w:rsidP="001D18E6"/>
        </w:tc>
        <w:sdt>
          <w:sdtPr>
            <w:alias w:val="Modification"/>
            <w:tag w:val="Modification"/>
            <w:id w:val="-4940381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A1ACD67" w14:textId="77777777" w:rsidR="00072314" w:rsidRPr="000F4E8B" w:rsidRDefault="00072314" w:rsidP="001D18E6">
                <w:r w:rsidRPr="000F4E8B">
                  <w:t>Added</w:t>
                </w:r>
              </w:p>
            </w:tc>
          </w:sdtContent>
        </w:sdt>
        <w:tc>
          <w:tcPr>
            <w:tcW w:w="1712" w:type="dxa"/>
          </w:tcPr>
          <w:p w14:paraId="5B5AF0AF" w14:textId="77777777" w:rsidR="00072314" w:rsidRPr="000F4E8B" w:rsidRDefault="00072314" w:rsidP="001D18E6">
            <w:r w:rsidRPr="000F4E8B">
              <w:t>REQ_123</w:t>
            </w:r>
          </w:p>
        </w:tc>
        <w:tc>
          <w:tcPr>
            <w:tcW w:w="2958" w:type="dxa"/>
          </w:tcPr>
          <w:p w14:paraId="4AD048BC" w14:textId="77777777" w:rsidR="00072314" w:rsidRPr="000F4E8B" w:rsidRDefault="00072314" w:rsidP="001D18E6"/>
        </w:tc>
      </w:tr>
    </w:tbl>
    <w:p w14:paraId="48BC1B5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3719B1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21CF624" w14:textId="77777777" w:rsidTr="001D18E6">
        <w:tc>
          <w:tcPr>
            <w:tcW w:w="1838" w:type="dxa"/>
            <w:shd w:val="clear" w:color="auto" w:fill="D9D9D9" w:themeFill="background1" w:themeFillShade="D9"/>
          </w:tcPr>
          <w:p w14:paraId="6856B96F" w14:textId="77777777" w:rsidR="00072314" w:rsidRDefault="00072314" w:rsidP="001D18E6">
            <w:pPr>
              <w:rPr>
                <w:b/>
              </w:rPr>
            </w:pPr>
            <w:r w:rsidRPr="00AF169D">
              <w:rPr>
                <w:b/>
              </w:rPr>
              <w:t>Requirement ID</w:t>
            </w:r>
          </w:p>
          <w:p w14:paraId="6214C4A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1C8C84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EB9346D" w14:textId="77777777" w:rsidR="00072314" w:rsidRPr="00AF169D" w:rsidRDefault="00072314" w:rsidP="001D18E6">
            <w:pPr>
              <w:rPr>
                <w:b/>
              </w:rPr>
            </w:pPr>
            <w:r>
              <w:rPr>
                <w:b/>
              </w:rPr>
              <w:t>Comment</w:t>
            </w:r>
          </w:p>
        </w:tc>
      </w:tr>
      <w:tr w:rsidR="00072314" w14:paraId="53400BAC" w14:textId="77777777" w:rsidTr="001D18E6">
        <w:tc>
          <w:tcPr>
            <w:tcW w:w="1838" w:type="dxa"/>
          </w:tcPr>
          <w:p w14:paraId="6C1B93EC" w14:textId="77777777" w:rsidR="00072314" w:rsidRDefault="00072314" w:rsidP="001D18E6"/>
        </w:tc>
        <w:tc>
          <w:tcPr>
            <w:tcW w:w="4253" w:type="dxa"/>
          </w:tcPr>
          <w:p w14:paraId="7906C48F" w14:textId="77777777" w:rsidR="00072314" w:rsidRDefault="00072314" w:rsidP="001D18E6"/>
        </w:tc>
        <w:tc>
          <w:tcPr>
            <w:tcW w:w="4110" w:type="dxa"/>
          </w:tcPr>
          <w:p w14:paraId="13AF9DA9" w14:textId="77777777" w:rsidR="00072314" w:rsidRDefault="00072314" w:rsidP="001D18E6"/>
        </w:tc>
      </w:tr>
      <w:tr w:rsidR="00072314" w14:paraId="3E34E018" w14:textId="77777777" w:rsidTr="001D18E6">
        <w:tc>
          <w:tcPr>
            <w:tcW w:w="1838" w:type="dxa"/>
          </w:tcPr>
          <w:p w14:paraId="5B0CB6ED" w14:textId="77777777" w:rsidR="00072314" w:rsidRDefault="00072314" w:rsidP="001D18E6"/>
        </w:tc>
        <w:tc>
          <w:tcPr>
            <w:tcW w:w="4253" w:type="dxa"/>
          </w:tcPr>
          <w:p w14:paraId="11D27C17" w14:textId="77777777" w:rsidR="00072314" w:rsidRDefault="00072314" w:rsidP="001D18E6"/>
        </w:tc>
        <w:tc>
          <w:tcPr>
            <w:tcW w:w="4110" w:type="dxa"/>
          </w:tcPr>
          <w:p w14:paraId="52EF379A" w14:textId="77777777" w:rsidR="00072314" w:rsidRDefault="00072314" w:rsidP="001D18E6"/>
        </w:tc>
      </w:tr>
      <w:tr w:rsidR="00072314" w14:paraId="07EDA2FF" w14:textId="77777777" w:rsidTr="001D18E6">
        <w:tc>
          <w:tcPr>
            <w:tcW w:w="1838" w:type="dxa"/>
          </w:tcPr>
          <w:p w14:paraId="0D85C7B2" w14:textId="77777777" w:rsidR="00072314" w:rsidRDefault="00072314" w:rsidP="001D18E6">
            <w:r>
              <w:t>…</w:t>
            </w:r>
          </w:p>
        </w:tc>
        <w:tc>
          <w:tcPr>
            <w:tcW w:w="4253" w:type="dxa"/>
          </w:tcPr>
          <w:p w14:paraId="604ABC5F" w14:textId="77777777" w:rsidR="00072314" w:rsidRDefault="00072314" w:rsidP="001D18E6"/>
        </w:tc>
        <w:tc>
          <w:tcPr>
            <w:tcW w:w="4110" w:type="dxa"/>
          </w:tcPr>
          <w:p w14:paraId="2E297802" w14:textId="77777777" w:rsidR="00072314" w:rsidRDefault="00072314" w:rsidP="001D18E6"/>
        </w:tc>
      </w:tr>
    </w:tbl>
    <w:p w14:paraId="4292C1F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2701F6" w14:textId="77777777" w:rsidR="00072314" w:rsidRDefault="00072314" w:rsidP="00072314"/>
    <w:p w14:paraId="5A82F1D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C83A249" w14:textId="77777777" w:rsidR="001C5864" w:rsidRPr="0017445F" w:rsidRDefault="001C5864" w:rsidP="001C5864">
      <w:pPr>
        <w:pStyle w:val="RERequirement"/>
        <w:shd w:val="clear" w:color="auto" w:fill="F2F2F2" w:themeFill="background1" w:themeFillShade="F2"/>
      </w:pPr>
      <w:r>
        <w:lastRenderedPageBreak/>
        <w:t xml:space="preserve"> TMOS Run Condition 2</w:t>
      </w:r>
    </w:p>
    <w:p w14:paraId="10F5AFAD"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3C613BB7" w14:textId="77777777" w:rsidR="001C5864" w:rsidRDefault="001C5864" w:rsidP="001C5864"/>
    <w:p w14:paraId="793CBA56" w14:textId="77777777" w:rsidR="001C5864" w:rsidRPr="00287D2F" w:rsidRDefault="001C5864" w:rsidP="001C5864">
      <w:pPr>
        <w:rPr>
          <w:rFonts w:cs="Arial"/>
        </w:rPr>
      </w:pPr>
      <w:r>
        <w:rPr>
          <w:rFonts w:cs="Arial"/>
        </w:rPr>
        <w:t>Satisfied by</w:t>
      </w:r>
      <w:r w:rsidRPr="00287D2F">
        <w:rPr>
          <w:rFonts w:cs="Arial"/>
        </w:rPr>
        <w:t>:</w:t>
      </w:r>
    </w:p>
    <w:p w14:paraId="29C573C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F82B0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4996B3A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5771C4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3583DC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EBC7E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1CE19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FDFE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C3DD2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7BE7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3B0AD" w14:textId="77777777" w:rsidR="0009168A" w:rsidRDefault="0009168A"/>
        </w:tc>
      </w:tr>
      <w:tr w:rsidR="007A24FC" w:rsidRPr="00B3499B" w14:paraId="589049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1FED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ADDEC" w14:textId="77777777" w:rsidR="0009168A" w:rsidRDefault="0009168A"/>
        </w:tc>
      </w:tr>
      <w:tr w:rsidR="007A24FC" w:rsidRPr="00B3499B" w14:paraId="53E8B1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AD86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C2DDF" w14:textId="77777777" w:rsidR="0009168A" w:rsidRDefault="0009168A"/>
        </w:tc>
      </w:tr>
      <w:tr w:rsidR="007A24FC" w:rsidRPr="00B3499B" w14:paraId="6A1117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C64C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2530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08D4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7422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42E52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DBA3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E125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72D663" wp14:editId="5F978316">
                  <wp:extent cx="152400" cy="152400"/>
                  <wp:effectExtent l="0" t="0" r="0" b="0"/>
                  <wp:docPr id="39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78C29A8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8CBBC8" wp14:editId="7C0CCADC">
                  <wp:extent cx="152400" cy="152400"/>
                  <wp:effectExtent l="0" t="0" r="0" b="0"/>
                  <wp:docPr id="40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FF24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F8781" w14:textId="77777777" w:rsidR="0009168A" w:rsidRDefault="0009168A"/>
        </w:tc>
      </w:tr>
      <w:tr w:rsidR="007A24FC" w:rsidRPr="00B3499B" w14:paraId="56ED7B9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5B50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9D7CC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94F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0FC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4987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ADE4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B1C531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AA5199" w14:textId="77777777" w:rsidR="007A24FC" w:rsidRPr="00B3499B" w:rsidRDefault="00DC7E29" w:rsidP="009737DA">
            <w:pPr>
              <w:rPr>
                <w:rFonts w:cs="Arial"/>
                <w:bCs/>
                <w:color w:val="808080" w:themeColor="background1" w:themeShade="80"/>
                <w:sz w:val="16"/>
                <w:szCs w:val="14"/>
              </w:rPr>
            </w:pPr>
            <w:hyperlink r:id="rId1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09584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DC71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AD667D" w14:textId="77777777" w:rsidR="007A24FC" w:rsidRDefault="007A24FC" w:rsidP="001C5864">
      <w:pPr>
        <w:rPr>
          <w:rFonts w:cs="Arial"/>
        </w:rPr>
      </w:pPr>
    </w:p>
    <w:p w14:paraId="4F4192EA" w14:textId="77777777" w:rsidR="0047267C" w:rsidRDefault="0047267C" w:rsidP="001C5864">
      <w:pPr>
        <w:rPr>
          <w:rFonts w:cs="Arial"/>
        </w:rPr>
      </w:pPr>
    </w:p>
    <w:p w14:paraId="21ADFC1E" w14:textId="77777777" w:rsidR="001C5864" w:rsidRPr="0017445F" w:rsidRDefault="001C5864" w:rsidP="001C5864">
      <w:pPr>
        <w:pStyle w:val="RERequirement"/>
        <w:shd w:val="clear" w:color="auto" w:fill="F2F2F2" w:themeFill="background1" w:themeFillShade="F2"/>
      </w:pPr>
      <w:r>
        <w:t xml:space="preserve"> TMOS Run Feedback</w:t>
      </w:r>
    </w:p>
    <w:p w14:paraId="2AADCDF6"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68C31FA5" w14:textId="77777777" w:rsidR="001C5864" w:rsidRDefault="001C5864" w:rsidP="001C5864"/>
    <w:p w14:paraId="20A1EF82" w14:textId="77777777" w:rsidR="001C5864" w:rsidRPr="00287D2F" w:rsidRDefault="001C5864" w:rsidP="001C5864">
      <w:pPr>
        <w:rPr>
          <w:rFonts w:cs="Arial"/>
        </w:rPr>
      </w:pPr>
      <w:r>
        <w:rPr>
          <w:rFonts w:cs="Arial"/>
        </w:rPr>
        <w:t>Satisfied by</w:t>
      </w:r>
      <w:r w:rsidRPr="00287D2F">
        <w:rPr>
          <w:rFonts w:cs="Arial"/>
        </w:rPr>
        <w:t>:</w:t>
      </w:r>
    </w:p>
    <w:p w14:paraId="7F6E1DA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E7457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105A107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A379F9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2F3552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7C1784F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BA14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443C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4B9BEF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0293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B0DB6" w14:textId="77777777" w:rsidR="0009168A" w:rsidRDefault="0009168A"/>
        </w:tc>
      </w:tr>
      <w:tr w:rsidR="007A24FC" w:rsidRPr="00B3499B" w14:paraId="24CF09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F8D8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63E40" w14:textId="77777777" w:rsidR="0009168A" w:rsidRDefault="0009168A"/>
        </w:tc>
      </w:tr>
      <w:tr w:rsidR="007A24FC" w:rsidRPr="00B3499B" w14:paraId="3709A9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B7E9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35B7C" w14:textId="77777777" w:rsidR="0009168A" w:rsidRDefault="0009168A"/>
        </w:tc>
      </w:tr>
      <w:tr w:rsidR="007A24FC" w:rsidRPr="00B3499B" w14:paraId="4E64B8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9732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412B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DAA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567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4EEA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761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67CF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CF46A5" wp14:editId="57D5F0FF">
                  <wp:extent cx="152400" cy="152400"/>
                  <wp:effectExtent l="0" t="0" r="0" b="0"/>
                  <wp:docPr id="40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0E94F63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8B444C" wp14:editId="0AC7F366">
                  <wp:extent cx="152400" cy="152400"/>
                  <wp:effectExtent l="0" t="0" r="0" b="0"/>
                  <wp:docPr id="40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03B721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D15716" wp14:editId="0106C854">
                  <wp:extent cx="152400" cy="152400"/>
                  <wp:effectExtent l="0" t="0" r="0" b="0"/>
                  <wp:docPr id="40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AA20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6CDB7" w14:textId="77777777" w:rsidR="0009168A" w:rsidRDefault="0009168A"/>
        </w:tc>
      </w:tr>
      <w:tr w:rsidR="007A24FC" w:rsidRPr="00B3499B" w14:paraId="03EC7CF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D945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B151A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76C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0F6F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F5D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347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AE87F7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83614F" w14:textId="77777777" w:rsidR="007A24FC" w:rsidRPr="00B3499B" w:rsidRDefault="00DC7E29" w:rsidP="009737DA">
            <w:pPr>
              <w:rPr>
                <w:rFonts w:cs="Arial"/>
                <w:bCs/>
                <w:color w:val="808080" w:themeColor="background1" w:themeShade="80"/>
                <w:sz w:val="16"/>
                <w:szCs w:val="14"/>
              </w:rPr>
            </w:pPr>
            <w:hyperlink r:id="rId1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8C90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5B7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6F1C8D" w14:textId="77777777" w:rsidR="007A24FC" w:rsidRDefault="007A24FC" w:rsidP="001C5864">
      <w:pPr>
        <w:rPr>
          <w:rFonts w:cs="Arial"/>
        </w:rPr>
      </w:pPr>
    </w:p>
    <w:p w14:paraId="35A70DA9" w14:textId="77777777" w:rsidR="0047267C" w:rsidRDefault="0047267C" w:rsidP="001C5864">
      <w:pPr>
        <w:rPr>
          <w:rFonts w:cs="Arial"/>
        </w:rPr>
      </w:pPr>
    </w:p>
    <w:p w14:paraId="64C3EE53" w14:textId="77777777" w:rsidR="001C5864" w:rsidRPr="0017445F" w:rsidRDefault="001C5864" w:rsidP="001C5864">
      <w:pPr>
        <w:pStyle w:val="RERequirement"/>
        <w:shd w:val="clear" w:color="auto" w:fill="F2F2F2" w:themeFill="background1" w:themeFillShade="F2"/>
      </w:pPr>
      <w:r>
        <w:t xml:space="preserve"> TMOS Run Condition 1</w:t>
      </w:r>
    </w:p>
    <w:p w14:paraId="4B9ACF80"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0D174A2E" w14:textId="77777777" w:rsidR="001C5864" w:rsidRDefault="001C5864" w:rsidP="001C5864"/>
    <w:p w14:paraId="518570AC" w14:textId="77777777" w:rsidR="001C5864" w:rsidRPr="00287D2F" w:rsidRDefault="001C5864" w:rsidP="001C5864">
      <w:pPr>
        <w:rPr>
          <w:rFonts w:cs="Arial"/>
        </w:rPr>
      </w:pPr>
      <w:r>
        <w:rPr>
          <w:rFonts w:cs="Arial"/>
        </w:rPr>
        <w:t>Satisfied by</w:t>
      </w:r>
      <w:r w:rsidRPr="00287D2F">
        <w:rPr>
          <w:rFonts w:cs="Arial"/>
        </w:rPr>
        <w:t>:</w:t>
      </w:r>
    </w:p>
    <w:p w14:paraId="0740458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B8647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Charge Battery Request</w:t>
      </w:r>
    </w:p>
    <w:p w14:paraId="07F254C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6AB880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D8E225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0C7A36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F5862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419F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0F37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95DF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5A81C" w14:textId="77777777" w:rsidR="0009168A" w:rsidRDefault="0009168A"/>
        </w:tc>
      </w:tr>
      <w:tr w:rsidR="007A24FC" w:rsidRPr="00B3499B" w14:paraId="7CEADC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06AF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45B9A" w14:textId="77777777" w:rsidR="0009168A" w:rsidRDefault="0009168A"/>
        </w:tc>
      </w:tr>
      <w:tr w:rsidR="007A24FC" w:rsidRPr="00B3499B" w14:paraId="1E5BDC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234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362A4" w14:textId="77777777" w:rsidR="0009168A" w:rsidRDefault="0009168A"/>
        </w:tc>
      </w:tr>
      <w:tr w:rsidR="007A24FC" w:rsidRPr="00B3499B" w14:paraId="36D7A5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64FA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A5B8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26748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05B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555E4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B993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0C13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3FF01D" wp14:editId="3BEB922E">
                  <wp:extent cx="152400" cy="152400"/>
                  <wp:effectExtent l="0" t="0" r="0" b="0"/>
                  <wp:docPr id="40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2D725C9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53C7A6" wp14:editId="441F1C72">
                  <wp:extent cx="152400" cy="152400"/>
                  <wp:effectExtent l="0" t="0" r="0" b="0"/>
                  <wp:docPr id="41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5CF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6AE34" w14:textId="77777777" w:rsidR="0009168A" w:rsidRDefault="0009168A"/>
        </w:tc>
      </w:tr>
      <w:tr w:rsidR="007A24FC" w:rsidRPr="00B3499B" w14:paraId="5492964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9799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59A32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4726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570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1B30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167A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06CDC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9C4AD6" w14:textId="77777777" w:rsidR="007A24FC" w:rsidRPr="00B3499B" w:rsidRDefault="00DC7E29" w:rsidP="009737DA">
            <w:pPr>
              <w:rPr>
                <w:rFonts w:cs="Arial"/>
                <w:bCs/>
                <w:color w:val="808080" w:themeColor="background1" w:themeShade="80"/>
                <w:sz w:val="16"/>
                <w:szCs w:val="14"/>
              </w:rPr>
            </w:pPr>
            <w:hyperlink r:id="rId1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F9E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ACEF7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442910" w14:textId="77777777" w:rsidR="007A24FC" w:rsidRDefault="007A24FC" w:rsidP="001C5864">
      <w:pPr>
        <w:rPr>
          <w:rFonts w:cs="Arial"/>
        </w:rPr>
      </w:pPr>
    </w:p>
    <w:p w14:paraId="70E801F5" w14:textId="77777777" w:rsidR="0047267C" w:rsidRDefault="0047267C" w:rsidP="001C5864">
      <w:pPr>
        <w:rPr>
          <w:rFonts w:cs="Arial"/>
        </w:rPr>
      </w:pPr>
    </w:p>
    <w:p w14:paraId="0FA00839" w14:textId="77777777" w:rsidR="001C5864" w:rsidRPr="0017445F" w:rsidRDefault="001C5864" w:rsidP="001C5864">
      <w:pPr>
        <w:pStyle w:val="RERequirement"/>
        <w:shd w:val="clear" w:color="auto" w:fill="F2F2F2" w:themeFill="background1" w:themeFillShade="F2"/>
      </w:pPr>
      <w:r>
        <w:t xml:space="preserve"> TMOS Run Condition 4</w:t>
      </w:r>
    </w:p>
    <w:p w14:paraId="09681BB2"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79FB3CD9" w14:textId="77777777" w:rsidR="001C5864" w:rsidRDefault="001C5864" w:rsidP="001C5864"/>
    <w:p w14:paraId="365A5216" w14:textId="77777777" w:rsidR="001C5864" w:rsidRPr="00287D2F" w:rsidRDefault="001C5864" w:rsidP="001C5864">
      <w:pPr>
        <w:rPr>
          <w:rFonts w:cs="Arial"/>
        </w:rPr>
      </w:pPr>
      <w:r>
        <w:rPr>
          <w:rFonts w:cs="Arial"/>
        </w:rPr>
        <w:t>Satisfied by</w:t>
      </w:r>
      <w:r w:rsidRPr="00287D2F">
        <w:rPr>
          <w:rFonts w:cs="Arial"/>
        </w:rPr>
        <w:t>:</w:t>
      </w:r>
    </w:p>
    <w:p w14:paraId="420BD63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257C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481DA58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4632D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5BD2166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5B2073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7C912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ACF3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30EF0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DA528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CBD17" w14:textId="77777777" w:rsidR="0009168A" w:rsidRDefault="0009168A"/>
        </w:tc>
      </w:tr>
      <w:tr w:rsidR="007A24FC" w:rsidRPr="00B3499B" w14:paraId="74F7C7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DD9A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2DA90" w14:textId="77777777" w:rsidR="0009168A" w:rsidRDefault="0009168A"/>
        </w:tc>
      </w:tr>
      <w:tr w:rsidR="007A24FC" w:rsidRPr="00B3499B" w14:paraId="38FB6F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8656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7E6BC" w14:textId="77777777" w:rsidR="0009168A" w:rsidRDefault="0009168A"/>
        </w:tc>
      </w:tr>
      <w:tr w:rsidR="007A24FC" w:rsidRPr="00B3499B" w14:paraId="268200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133A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66ED2"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6452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6F0D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3D891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2A3E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5A5A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89325E4" wp14:editId="40218BEC">
                  <wp:extent cx="152400" cy="152400"/>
                  <wp:effectExtent l="0" t="0" r="0" b="0"/>
                  <wp:docPr id="41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439123B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201AC62" wp14:editId="753F08A9">
                  <wp:extent cx="152400" cy="152400"/>
                  <wp:effectExtent l="0" t="0" r="0" b="0"/>
                  <wp:docPr id="41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38C0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FC801" w14:textId="77777777" w:rsidR="0009168A" w:rsidRDefault="0009168A"/>
        </w:tc>
      </w:tr>
      <w:tr w:rsidR="007A24FC" w:rsidRPr="00B3499B" w14:paraId="5EB8A74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58B9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DA16B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6876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47BD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30AF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BDA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CAF6AA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F704EB" w14:textId="77777777" w:rsidR="007A24FC" w:rsidRPr="00B3499B" w:rsidRDefault="00DC7E29" w:rsidP="009737DA">
            <w:pPr>
              <w:rPr>
                <w:rFonts w:cs="Arial"/>
                <w:bCs/>
                <w:color w:val="808080" w:themeColor="background1" w:themeShade="80"/>
                <w:sz w:val="16"/>
                <w:szCs w:val="14"/>
              </w:rPr>
            </w:pPr>
            <w:hyperlink r:id="rId1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4A44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024C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9ADD96" w14:textId="77777777" w:rsidR="007A24FC" w:rsidRDefault="007A24FC" w:rsidP="001C5864">
      <w:pPr>
        <w:rPr>
          <w:rFonts w:cs="Arial"/>
        </w:rPr>
      </w:pPr>
    </w:p>
    <w:p w14:paraId="40338C53" w14:textId="77777777" w:rsidR="0047267C" w:rsidRDefault="0047267C" w:rsidP="001C5864">
      <w:pPr>
        <w:rPr>
          <w:rFonts w:cs="Arial"/>
        </w:rPr>
      </w:pPr>
    </w:p>
    <w:p w14:paraId="149B14E9" w14:textId="77777777" w:rsidR="001C5864" w:rsidRPr="0017445F" w:rsidRDefault="001C5864" w:rsidP="001C5864">
      <w:pPr>
        <w:pStyle w:val="RERequirement"/>
        <w:shd w:val="clear" w:color="auto" w:fill="F2F2F2" w:themeFill="background1" w:themeFillShade="F2"/>
      </w:pPr>
      <w:r>
        <w:t xml:space="preserve"> TMOS Run Condition 3</w:t>
      </w:r>
    </w:p>
    <w:p w14:paraId="1C7DF06F"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267D983C" w14:textId="77777777" w:rsidR="001C5864" w:rsidRDefault="001C5864" w:rsidP="001C5864"/>
    <w:p w14:paraId="3B45FB55" w14:textId="77777777" w:rsidR="001C5864" w:rsidRPr="00287D2F" w:rsidRDefault="001C5864" w:rsidP="001C5864">
      <w:pPr>
        <w:rPr>
          <w:rFonts w:cs="Arial"/>
        </w:rPr>
      </w:pPr>
      <w:r>
        <w:rPr>
          <w:rFonts w:cs="Arial"/>
        </w:rPr>
        <w:t>Satisfied by</w:t>
      </w:r>
      <w:r w:rsidRPr="00287D2F">
        <w:rPr>
          <w:rFonts w:cs="Arial"/>
        </w:rPr>
        <w:t>:</w:t>
      </w:r>
    </w:p>
    <w:p w14:paraId="06C7B4F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675127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4452FA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E6DAAC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03D4F4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B16954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9FDEB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AB49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5932A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04A6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43506" w14:textId="77777777" w:rsidR="0009168A" w:rsidRDefault="0009168A"/>
        </w:tc>
      </w:tr>
      <w:tr w:rsidR="007A24FC" w:rsidRPr="00B3499B" w14:paraId="3B9941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227B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996C2" w14:textId="77777777" w:rsidR="0009168A" w:rsidRDefault="0009168A"/>
        </w:tc>
      </w:tr>
      <w:tr w:rsidR="007A24FC" w:rsidRPr="00B3499B" w14:paraId="4C6CC9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A7D3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1A2BB" w14:textId="77777777" w:rsidR="0009168A" w:rsidRDefault="0009168A"/>
        </w:tc>
      </w:tr>
      <w:tr w:rsidR="007A24FC" w:rsidRPr="00B3499B" w14:paraId="01D62A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2C34D"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B02E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BAFB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0B7C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A67DF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5693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32F5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3C2C2A" wp14:editId="357708F9">
                  <wp:extent cx="152400" cy="152400"/>
                  <wp:effectExtent l="0" t="0" r="0" b="0"/>
                  <wp:docPr id="41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A7CEA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9FF766" wp14:editId="3DE2CDB6">
                  <wp:extent cx="152400" cy="152400"/>
                  <wp:effectExtent l="0" t="0" r="0" b="0"/>
                  <wp:docPr id="41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6C0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5987E" w14:textId="77777777" w:rsidR="0009168A" w:rsidRDefault="0009168A"/>
        </w:tc>
      </w:tr>
      <w:tr w:rsidR="007A24FC" w:rsidRPr="00B3499B" w14:paraId="63FA48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2C1D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3890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BF02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8437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C0CA0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1439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508044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BF778A" w14:textId="77777777" w:rsidR="007A24FC" w:rsidRPr="00B3499B" w:rsidRDefault="00DC7E29" w:rsidP="009737DA">
            <w:pPr>
              <w:rPr>
                <w:rFonts w:cs="Arial"/>
                <w:bCs/>
                <w:color w:val="808080" w:themeColor="background1" w:themeShade="80"/>
                <w:sz w:val="16"/>
                <w:szCs w:val="14"/>
              </w:rPr>
            </w:pPr>
            <w:hyperlink r:id="rId1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9A2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C8739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992B7A" w14:textId="77777777" w:rsidR="007A24FC" w:rsidRDefault="007A24FC" w:rsidP="001C5864">
      <w:pPr>
        <w:rPr>
          <w:rFonts w:cs="Arial"/>
        </w:rPr>
      </w:pPr>
    </w:p>
    <w:p w14:paraId="4225C1C2" w14:textId="77777777" w:rsidR="0047267C" w:rsidRDefault="0047267C" w:rsidP="001C5864">
      <w:pPr>
        <w:rPr>
          <w:rFonts w:cs="Arial"/>
        </w:rPr>
      </w:pPr>
    </w:p>
    <w:p w14:paraId="3D87128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0FA87CC" wp14:editId="66387E4A">
            <wp:extent cx="152400" cy="152400"/>
            <wp:effectExtent l="0" t="0" r="0" b="0"/>
            <wp:docPr id="42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Cooling Request</w:t>
      </w:r>
    </w:p>
    <w:p w14:paraId="01DECA3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AFF8B06" w14:textId="77777777" w:rsidR="00072314" w:rsidRPr="003B799F" w:rsidRDefault="00072314" w:rsidP="00072314"/>
    <w:p w14:paraId="18853B21" w14:textId="77777777" w:rsidR="00072314" w:rsidRDefault="00072314" w:rsidP="00072314">
      <w:pPr>
        <w:pStyle w:val="Heading6"/>
        <w:keepNext w:val="0"/>
        <w:tabs>
          <w:tab w:val="clear" w:pos="900"/>
          <w:tab w:val="left" w:pos="709"/>
        </w:tabs>
        <w:spacing w:before="240"/>
        <w:rPr>
          <w:lang w:val="en-GB"/>
        </w:rPr>
      </w:pPr>
      <w:r>
        <w:rPr>
          <w:lang w:val="en-GB"/>
        </w:rPr>
        <w:t>Inputs</w:t>
      </w:r>
    </w:p>
    <w:p w14:paraId="4A3A123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A13109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9AEC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E3C04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033D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1A7C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E73F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4333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E507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9521D5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9D2320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86367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AE4261C"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D96C077" w14:textId="77777777" w:rsidR="0046438F" w:rsidRPr="00740CDD" w:rsidRDefault="0046438F" w:rsidP="00927ADC">
            <w:pPr>
              <w:pStyle w:val="VelocityScript"/>
              <w:rPr>
                <w:color w:val="00B0F0"/>
              </w:rPr>
            </w:pPr>
          </w:p>
          <w:p w14:paraId="6B6242DC" w14:textId="77777777" w:rsidR="004C0655" w:rsidRPr="007215C5" w:rsidRDefault="004C0655" w:rsidP="004F0393">
            <w:pPr>
              <w:pStyle w:val="VelocityScript"/>
            </w:pPr>
          </w:p>
          <w:p w14:paraId="33ABE38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44008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49F52" w14:textId="77777777" w:rsidR="00C84B54" w:rsidRDefault="00C84B54" w:rsidP="00090710">
            <w:pPr>
              <w:pStyle w:val="VelocityScript"/>
            </w:pPr>
          </w:p>
          <w:p w14:paraId="3AF0DEB0" w14:textId="77777777" w:rsidR="00C84B54" w:rsidRDefault="00C84B54" w:rsidP="00090710">
            <w:pPr>
              <w:pStyle w:val="VelocityScript"/>
            </w:pPr>
          </w:p>
          <w:p w14:paraId="459BCDD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5A5E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294F40" w14:textId="77777777" w:rsidR="0009168A" w:rsidRDefault="0009168A"/>
        </w:tc>
      </w:tr>
      <w:tr w:rsidR="00EB31D7" w:rsidRPr="00B3499B" w14:paraId="5BF1D14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D6000B" w14:textId="77777777" w:rsidR="00EB31D7" w:rsidRPr="00B3499B" w:rsidRDefault="00DC7E29" w:rsidP="00236BAE">
            <w:pPr>
              <w:rPr>
                <w:rFonts w:cs="Arial"/>
                <w:bCs/>
                <w:color w:val="808080" w:themeColor="background1" w:themeShade="80"/>
                <w:sz w:val="16"/>
                <w:szCs w:val="14"/>
              </w:rPr>
            </w:pPr>
            <w:hyperlink r:id="rId17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CAD7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797A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F7B66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Cooling Request</w:t>
      </w:r>
    </w:p>
    <w:p w14:paraId="481DDDDE" w14:textId="77777777" w:rsidR="008C50D1" w:rsidRPr="00E23282" w:rsidRDefault="008C50D1" w:rsidP="00072314"/>
    <w:p w14:paraId="3CD573E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3CD229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AB4EAB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5C0D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D366B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CBE0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1F23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54D1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B5EF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7345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BB0158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44E99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C0517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C01A41C"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6019F43" w14:textId="77777777" w:rsidR="0046438F" w:rsidRPr="00740CDD" w:rsidRDefault="0046438F" w:rsidP="00D60C45">
            <w:pPr>
              <w:pStyle w:val="VelocityScript"/>
              <w:rPr>
                <w:color w:val="00B0F0"/>
              </w:rPr>
            </w:pPr>
          </w:p>
          <w:p w14:paraId="1747A60F" w14:textId="77777777" w:rsidR="007215C5" w:rsidRPr="00D60C45" w:rsidRDefault="007215C5" w:rsidP="00CA24CE">
            <w:pPr>
              <w:rPr>
                <w:rFonts w:cs="Arial"/>
                <w:color w:val="000000" w:themeColor="text1"/>
                <w:sz w:val="16"/>
                <w:szCs w:val="14"/>
                <w:lang w:val="en-GB"/>
              </w:rPr>
            </w:pPr>
          </w:p>
          <w:p w14:paraId="32BA435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B591A2"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06A0BC7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AAEB7" w14:textId="77777777" w:rsidR="0038251F" w:rsidRPr="0038251F" w:rsidRDefault="00143E70" w:rsidP="0038251F">
            <w:pPr>
              <w:pStyle w:val="VelocityScript"/>
              <w:rPr>
                <w:color w:val="00B0F0"/>
                <w:sz w:val="16"/>
              </w:rPr>
            </w:pPr>
            <w:r w:rsidRPr="0038251F">
              <w:rPr>
                <w:color w:val="00B0F0"/>
                <w:sz w:val="16"/>
              </w:rPr>
              <w:t xml:space="preserve"> </w:t>
            </w:r>
          </w:p>
          <w:p w14:paraId="1ABD96FF" w14:textId="77777777" w:rsidR="00C84B54" w:rsidRDefault="00C84B54" w:rsidP="00B31A0E">
            <w:pPr>
              <w:pStyle w:val="VelocityScript"/>
            </w:pPr>
          </w:p>
          <w:p w14:paraId="7656796B" w14:textId="77777777" w:rsidR="00C84B54" w:rsidRDefault="00C84B54" w:rsidP="00B31A0E">
            <w:pPr>
              <w:pStyle w:val="VelocityScript"/>
            </w:pPr>
          </w:p>
          <w:p w14:paraId="6E7CF45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6417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FA2AF3" w14:textId="77777777" w:rsidR="0009168A" w:rsidRDefault="0009168A"/>
        </w:tc>
      </w:tr>
      <w:tr w:rsidR="00CA24CE" w:rsidRPr="00B3499B" w14:paraId="369E150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5EBD55" w14:textId="77777777" w:rsidR="00CA24CE" w:rsidRPr="00B3499B" w:rsidRDefault="00DC7E29" w:rsidP="00CA24CE">
            <w:pPr>
              <w:rPr>
                <w:rFonts w:cs="Arial"/>
                <w:bCs/>
                <w:color w:val="808080" w:themeColor="background1" w:themeShade="80"/>
                <w:sz w:val="16"/>
                <w:szCs w:val="14"/>
              </w:rPr>
            </w:pPr>
            <w:hyperlink r:id="rId1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924E5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D3CE4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9951B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Cooling Request</w:t>
      </w:r>
    </w:p>
    <w:p w14:paraId="39E168DF" w14:textId="77777777" w:rsidR="00072314" w:rsidRPr="00612064" w:rsidRDefault="00072314" w:rsidP="00072314">
      <w:pPr>
        <w:spacing w:before="20"/>
        <w:rPr>
          <w:vanish/>
        </w:rPr>
      </w:pPr>
    </w:p>
    <w:p w14:paraId="1781091B" w14:textId="77777777" w:rsidR="00072314" w:rsidRDefault="00072314" w:rsidP="00072314">
      <w:pPr>
        <w:pStyle w:val="Heading6"/>
        <w:keepNext w:val="0"/>
        <w:tabs>
          <w:tab w:val="clear" w:pos="900"/>
          <w:tab w:val="left" w:pos="709"/>
        </w:tabs>
        <w:spacing w:before="240"/>
      </w:pPr>
      <w:r>
        <w:t>Parameters</w:t>
      </w:r>
    </w:p>
    <w:p w14:paraId="4C471F5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86DBB22" w14:textId="77777777" w:rsidTr="001D18E6">
        <w:trPr>
          <w:trHeight w:val="161"/>
        </w:trPr>
        <w:tc>
          <w:tcPr>
            <w:tcW w:w="1838" w:type="dxa"/>
            <w:shd w:val="clear" w:color="auto" w:fill="D9D9D9" w:themeFill="background1" w:themeFillShade="D9"/>
            <w:noWrap/>
            <w:hideMark/>
          </w:tcPr>
          <w:p w14:paraId="5F89E78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88321B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B1723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77E18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D12E1D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390B0F" w14:textId="77777777" w:rsidTr="001D18E6">
        <w:trPr>
          <w:trHeight w:val="70"/>
        </w:trPr>
        <w:tc>
          <w:tcPr>
            <w:tcW w:w="1838" w:type="dxa"/>
            <w:noWrap/>
          </w:tcPr>
          <w:p w14:paraId="34B0E7A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B31B5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F2D1BF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738889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095DB0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9EF5FC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81687E" w14:textId="77777777" w:rsidTr="001D18E6">
        <w:trPr>
          <w:trHeight w:val="71"/>
        </w:trPr>
        <w:tc>
          <w:tcPr>
            <w:tcW w:w="1838" w:type="dxa"/>
            <w:noWrap/>
          </w:tcPr>
          <w:p w14:paraId="2A6A352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7854EC4" w14:textId="77777777" w:rsidR="00072314" w:rsidRPr="00D14691" w:rsidRDefault="00072314" w:rsidP="001D18E6">
            <w:pPr>
              <w:rPr>
                <w:color w:val="000000" w:themeColor="text1"/>
              </w:rPr>
            </w:pPr>
          </w:p>
        </w:tc>
        <w:tc>
          <w:tcPr>
            <w:tcW w:w="1701" w:type="dxa"/>
          </w:tcPr>
          <w:p w14:paraId="602B80E1" w14:textId="77777777" w:rsidR="00072314" w:rsidRPr="00D14691" w:rsidRDefault="00072314" w:rsidP="001D18E6">
            <w:pPr>
              <w:rPr>
                <w:color w:val="000000" w:themeColor="text1"/>
              </w:rPr>
            </w:pPr>
          </w:p>
        </w:tc>
        <w:tc>
          <w:tcPr>
            <w:tcW w:w="1417" w:type="dxa"/>
            <w:noWrap/>
          </w:tcPr>
          <w:p w14:paraId="7FFC231B" w14:textId="77777777" w:rsidR="00072314" w:rsidRPr="00D14691" w:rsidRDefault="00072314" w:rsidP="001D18E6">
            <w:pPr>
              <w:rPr>
                <w:color w:val="000000" w:themeColor="text1"/>
              </w:rPr>
            </w:pPr>
          </w:p>
        </w:tc>
        <w:tc>
          <w:tcPr>
            <w:tcW w:w="3402" w:type="dxa"/>
          </w:tcPr>
          <w:p w14:paraId="06DBCE2E" w14:textId="77777777" w:rsidR="00072314" w:rsidRPr="00D14691" w:rsidRDefault="00072314" w:rsidP="001D18E6">
            <w:pPr>
              <w:rPr>
                <w:color w:val="000000" w:themeColor="text1"/>
              </w:rPr>
            </w:pPr>
          </w:p>
        </w:tc>
      </w:tr>
    </w:tbl>
    <w:p w14:paraId="349282F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B610DE" w14:textId="77777777" w:rsidR="003678EC" w:rsidRPr="003678EC" w:rsidRDefault="003678EC" w:rsidP="003678EC">
      <w:pPr>
        <w:rPr>
          <w:lang w:val="en-GB"/>
        </w:rPr>
      </w:pPr>
    </w:p>
    <w:p w14:paraId="2AB21321"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0C94A3D8" w14:textId="77777777" w:rsidR="00072314" w:rsidRPr="003225C9" w:rsidRDefault="00072314" w:rsidP="00072314">
      <w:pPr>
        <w:tabs>
          <w:tab w:val="left" w:pos="284"/>
          <w:tab w:val="left" w:pos="851"/>
        </w:tabs>
      </w:pPr>
    </w:p>
    <w:p w14:paraId="3D5E5A8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7C4BF3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804B3D9" w14:textId="77777777" w:rsidTr="001D18E6">
        <w:tc>
          <w:tcPr>
            <w:tcW w:w="1934" w:type="dxa"/>
            <w:shd w:val="clear" w:color="auto" w:fill="D9D9D9" w:themeFill="background1" w:themeFillShade="D9"/>
          </w:tcPr>
          <w:p w14:paraId="01E7B131" w14:textId="77777777" w:rsidR="00072314" w:rsidRDefault="00072314" w:rsidP="001D18E6">
            <w:pPr>
              <w:rPr>
                <w:b/>
              </w:rPr>
            </w:pPr>
            <w:r w:rsidRPr="00AF169D">
              <w:rPr>
                <w:b/>
              </w:rPr>
              <w:t>Requirement ID</w:t>
            </w:r>
          </w:p>
          <w:p w14:paraId="308557F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68CEDF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792B70F" w14:textId="77777777" w:rsidR="00072314" w:rsidRDefault="00072314" w:rsidP="001D18E6">
            <w:pPr>
              <w:rPr>
                <w:b/>
              </w:rPr>
            </w:pPr>
            <w:r>
              <w:rPr>
                <w:b/>
              </w:rPr>
              <w:t>Modification</w:t>
            </w:r>
          </w:p>
        </w:tc>
        <w:tc>
          <w:tcPr>
            <w:tcW w:w="1712" w:type="dxa"/>
            <w:shd w:val="clear" w:color="auto" w:fill="D9D9D9" w:themeFill="background1" w:themeFillShade="D9"/>
          </w:tcPr>
          <w:p w14:paraId="0285A47A" w14:textId="77777777" w:rsidR="00072314" w:rsidRDefault="00072314" w:rsidP="001D18E6">
            <w:pPr>
              <w:rPr>
                <w:b/>
              </w:rPr>
            </w:pPr>
            <w:r w:rsidRPr="00AF169D">
              <w:rPr>
                <w:b/>
              </w:rPr>
              <w:t xml:space="preserve">Requirement </w:t>
            </w:r>
            <w:r>
              <w:rPr>
                <w:b/>
              </w:rPr>
              <w:t>ID</w:t>
            </w:r>
          </w:p>
          <w:p w14:paraId="5C03909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CFF55D" w14:textId="77777777" w:rsidR="00072314" w:rsidRPr="00AF169D" w:rsidRDefault="00072314" w:rsidP="001D18E6">
            <w:pPr>
              <w:rPr>
                <w:b/>
              </w:rPr>
            </w:pPr>
            <w:r>
              <w:rPr>
                <w:b/>
              </w:rPr>
              <w:t>Comment</w:t>
            </w:r>
          </w:p>
        </w:tc>
      </w:tr>
      <w:tr w:rsidR="00072314" w14:paraId="17545083" w14:textId="77777777" w:rsidTr="001D18E6">
        <w:tc>
          <w:tcPr>
            <w:tcW w:w="1934" w:type="dxa"/>
          </w:tcPr>
          <w:p w14:paraId="2774551D" w14:textId="77777777" w:rsidR="00072314" w:rsidRPr="000F4E8B" w:rsidRDefault="00072314" w:rsidP="001D18E6">
            <w:r w:rsidRPr="000F4E8B">
              <w:t>REQ_abc</w:t>
            </w:r>
          </w:p>
        </w:tc>
        <w:tc>
          <w:tcPr>
            <w:tcW w:w="2177" w:type="dxa"/>
          </w:tcPr>
          <w:p w14:paraId="34F205BD" w14:textId="77777777" w:rsidR="00072314" w:rsidRPr="000F4E8B" w:rsidRDefault="00072314" w:rsidP="001D18E6"/>
        </w:tc>
        <w:sdt>
          <w:sdtPr>
            <w:alias w:val="Modification"/>
            <w:tag w:val="Modification"/>
            <w:id w:val="4954674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3D2F316" w14:textId="77777777" w:rsidR="00072314" w:rsidRPr="000F4E8B" w:rsidRDefault="00072314" w:rsidP="001D18E6">
                <w:r w:rsidRPr="000F4E8B">
                  <w:t>Removed</w:t>
                </w:r>
              </w:p>
            </w:tc>
          </w:sdtContent>
        </w:sdt>
        <w:tc>
          <w:tcPr>
            <w:tcW w:w="1712" w:type="dxa"/>
          </w:tcPr>
          <w:p w14:paraId="2568A2EB" w14:textId="77777777" w:rsidR="00072314" w:rsidRPr="000F4E8B" w:rsidRDefault="00072314" w:rsidP="001D18E6">
            <w:r w:rsidRPr="000F4E8B">
              <w:t>--</w:t>
            </w:r>
          </w:p>
        </w:tc>
        <w:tc>
          <w:tcPr>
            <w:tcW w:w="2958" w:type="dxa"/>
          </w:tcPr>
          <w:p w14:paraId="3A3ED3E8" w14:textId="77777777" w:rsidR="00072314" w:rsidRPr="000F4E8B" w:rsidRDefault="00072314" w:rsidP="001D18E6"/>
        </w:tc>
      </w:tr>
      <w:tr w:rsidR="00072314" w14:paraId="32BCD2A0" w14:textId="77777777" w:rsidTr="001D18E6">
        <w:tc>
          <w:tcPr>
            <w:tcW w:w="1934" w:type="dxa"/>
          </w:tcPr>
          <w:p w14:paraId="18A17447" w14:textId="77777777" w:rsidR="00072314" w:rsidRPr="000F4E8B" w:rsidRDefault="00072314" w:rsidP="001D18E6">
            <w:r w:rsidRPr="000F4E8B">
              <w:t>REQ_def</w:t>
            </w:r>
          </w:p>
        </w:tc>
        <w:tc>
          <w:tcPr>
            <w:tcW w:w="2177" w:type="dxa"/>
          </w:tcPr>
          <w:p w14:paraId="04F69499" w14:textId="77777777" w:rsidR="00072314" w:rsidRPr="000F4E8B" w:rsidRDefault="00072314" w:rsidP="001D18E6"/>
        </w:tc>
        <w:sdt>
          <w:sdtPr>
            <w:alias w:val="Modification"/>
            <w:tag w:val="Modification"/>
            <w:id w:val="10338549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2AF6C08" w14:textId="77777777" w:rsidR="00072314" w:rsidRPr="000F4E8B" w:rsidRDefault="00072314" w:rsidP="001D18E6">
                <w:r w:rsidRPr="000F4E8B">
                  <w:t>Replaced</w:t>
                </w:r>
              </w:p>
            </w:tc>
          </w:sdtContent>
        </w:sdt>
        <w:tc>
          <w:tcPr>
            <w:tcW w:w="1712" w:type="dxa"/>
          </w:tcPr>
          <w:p w14:paraId="1CA426C1" w14:textId="77777777" w:rsidR="00072314" w:rsidRPr="000F4E8B" w:rsidRDefault="00072314" w:rsidP="001D18E6">
            <w:r w:rsidRPr="000F4E8B">
              <w:t>REQ_xyz</w:t>
            </w:r>
          </w:p>
        </w:tc>
        <w:tc>
          <w:tcPr>
            <w:tcW w:w="2958" w:type="dxa"/>
          </w:tcPr>
          <w:p w14:paraId="606F8E8E" w14:textId="77777777" w:rsidR="00072314" w:rsidRPr="000F4E8B" w:rsidRDefault="00072314" w:rsidP="001D18E6"/>
        </w:tc>
      </w:tr>
      <w:tr w:rsidR="00072314" w14:paraId="151CF097" w14:textId="77777777" w:rsidTr="001D18E6">
        <w:tc>
          <w:tcPr>
            <w:tcW w:w="1934" w:type="dxa"/>
          </w:tcPr>
          <w:p w14:paraId="10E91354" w14:textId="77777777" w:rsidR="00072314" w:rsidRPr="000F4E8B" w:rsidRDefault="00072314" w:rsidP="001D18E6">
            <w:r w:rsidRPr="000F4E8B">
              <w:t>--</w:t>
            </w:r>
          </w:p>
        </w:tc>
        <w:tc>
          <w:tcPr>
            <w:tcW w:w="2177" w:type="dxa"/>
          </w:tcPr>
          <w:p w14:paraId="589730C4" w14:textId="77777777" w:rsidR="00072314" w:rsidRPr="000F4E8B" w:rsidRDefault="00072314" w:rsidP="001D18E6"/>
        </w:tc>
        <w:sdt>
          <w:sdtPr>
            <w:alias w:val="Modification"/>
            <w:tag w:val="Modification"/>
            <w:id w:val="20264298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B36B255" w14:textId="77777777" w:rsidR="00072314" w:rsidRPr="000F4E8B" w:rsidRDefault="00072314" w:rsidP="001D18E6">
                <w:r w:rsidRPr="000F4E8B">
                  <w:t>Added</w:t>
                </w:r>
              </w:p>
            </w:tc>
          </w:sdtContent>
        </w:sdt>
        <w:tc>
          <w:tcPr>
            <w:tcW w:w="1712" w:type="dxa"/>
          </w:tcPr>
          <w:p w14:paraId="2356F9F6" w14:textId="77777777" w:rsidR="00072314" w:rsidRPr="000F4E8B" w:rsidRDefault="00072314" w:rsidP="001D18E6">
            <w:r w:rsidRPr="000F4E8B">
              <w:t>REQ_123</w:t>
            </w:r>
          </w:p>
        </w:tc>
        <w:tc>
          <w:tcPr>
            <w:tcW w:w="2958" w:type="dxa"/>
          </w:tcPr>
          <w:p w14:paraId="5AC00F6F" w14:textId="77777777" w:rsidR="00072314" w:rsidRPr="000F4E8B" w:rsidRDefault="00072314" w:rsidP="001D18E6"/>
        </w:tc>
      </w:tr>
    </w:tbl>
    <w:p w14:paraId="12468D7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7AE32C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4479763" w14:textId="77777777" w:rsidTr="001D18E6">
        <w:tc>
          <w:tcPr>
            <w:tcW w:w="1838" w:type="dxa"/>
            <w:shd w:val="clear" w:color="auto" w:fill="D9D9D9" w:themeFill="background1" w:themeFillShade="D9"/>
          </w:tcPr>
          <w:p w14:paraId="30DEAB46" w14:textId="77777777" w:rsidR="00072314" w:rsidRDefault="00072314" w:rsidP="001D18E6">
            <w:pPr>
              <w:rPr>
                <w:b/>
              </w:rPr>
            </w:pPr>
            <w:r w:rsidRPr="00AF169D">
              <w:rPr>
                <w:b/>
              </w:rPr>
              <w:t>Requirement ID</w:t>
            </w:r>
          </w:p>
          <w:p w14:paraId="695D71F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0EB2E1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954C649" w14:textId="77777777" w:rsidR="00072314" w:rsidRPr="00AF169D" w:rsidRDefault="00072314" w:rsidP="001D18E6">
            <w:pPr>
              <w:rPr>
                <w:b/>
              </w:rPr>
            </w:pPr>
            <w:r>
              <w:rPr>
                <w:b/>
              </w:rPr>
              <w:t>Comment</w:t>
            </w:r>
          </w:p>
        </w:tc>
      </w:tr>
      <w:tr w:rsidR="00072314" w14:paraId="4F1CAB73" w14:textId="77777777" w:rsidTr="001D18E6">
        <w:tc>
          <w:tcPr>
            <w:tcW w:w="1838" w:type="dxa"/>
          </w:tcPr>
          <w:p w14:paraId="2987AC00" w14:textId="77777777" w:rsidR="00072314" w:rsidRDefault="00072314" w:rsidP="001D18E6"/>
        </w:tc>
        <w:tc>
          <w:tcPr>
            <w:tcW w:w="4253" w:type="dxa"/>
          </w:tcPr>
          <w:p w14:paraId="54DE3937" w14:textId="77777777" w:rsidR="00072314" w:rsidRDefault="00072314" w:rsidP="001D18E6"/>
        </w:tc>
        <w:tc>
          <w:tcPr>
            <w:tcW w:w="4110" w:type="dxa"/>
          </w:tcPr>
          <w:p w14:paraId="6C45DC2D" w14:textId="77777777" w:rsidR="00072314" w:rsidRDefault="00072314" w:rsidP="001D18E6"/>
        </w:tc>
      </w:tr>
      <w:tr w:rsidR="00072314" w14:paraId="6250AF71" w14:textId="77777777" w:rsidTr="001D18E6">
        <w:tc>
          <w:tcPr>
            <w:tcW w:w="1838" w:type="dxa"/>
          </w:tcPr>
          <w:p w14:paraId="19EA336C" w14:textId="77777777" w:rsidR="00072314" w:rsidRDefault="00072314" w:rsidP="001D18E6"/>
        </w:tc>
        <w:tc>
          <w:tcPr>
            <w:tcW w:w="4253" w:type="dxa"/>
          </w:tcPr>
          <w:p w14:paraId="48C36524" w14:textId="77777777" w:rsidR="00072314" w:rsidRDefault="00072314" w:rsidP="001D18E6"/>
        </w:tc>
        <w:tc>
          <w:tcPr>
            <w:tcW w:w="4110" w:type="dxa"/>
          </w:tcPr>
          <w:p w14:paraId="0B0BE4AE" w14:textId="77777777" w:rsidR="00072314" w:rsidRDefault="00072314" w:rsidP="001D18E6"/>
        </w:tc>
      </w:tr>
      <w:tr w:rsidR="00072314" w14:paraId="2C687199" w14:textId="77777777" w:rsidTr="001D18E6">
        <w:tc>
          <w:tcPr>
            <w:tcW w:w="1838" w:type="dxa"/>
          </w:tcPr>
          <w:p w14:paraId="4C675FC9" w14:textId="77777777" w:rsidR="00072314" w:rsidRDefault="00072314" w:rsidP="001D18E6">
            <w:r>
              <w:t>…</w:t>
            </w:r>
          </w:p>
        </w:tc>
        <w:tc>
          <w:tcPr>
            <w:tcW w:w="4253" w:type="dxa"/>
          </w:tcPr>
          <w:p w14:paraId="34D284C7" w14:textId="77777777" w:rsidR="00072314" w:rsidRDefault="00072314" w:rsidP="001D18E6"/>
        </w:tc>
        <w:tc>
          <w:tcPr>
            <w:tcW w:w="4110" w:type="dxa"/>
          </w:tcPr>
          <w:p w14:paraId="0B3C8935" w14:textId="77777777" w:rsidR="00072314" w:rsidRDefault="00072314" w:rsidP="001D18E6"/>
        </w:tc>
      </w:tr>
    </w:tbl>
    <w:p w14:paraId="3DDACF0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E450E39" w14:textId="77777777" w:rsidR="00072314" w:rsidRDefault="00072314" w:rsidP="00072314"/>
    <w:p w14:paraId="0A3F498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8F5331C" w14:textId="77777777" w:rsidR="001C5864" w:rsidRPr="0017445F" w:rsidRDefault="001C5864" w:rsidP="001C5864">
      <w:pPr>
        <w:pStyle w:val="RERequirement"/>
        <w:shd w:val="clear" w:color="auto" w:fill="F2F2F2" w:themeFill="background1" w:themeFillShade="F2"/>
      </w:pPr>
      <w:r>
        <w:t xml:space="preserve"> TMOS Run Condition 2</w:t>
      </w:r>
    </w:p>
    <w:p w14:paraId="31B69C4E"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45971BBA" w14:textId="77777777" w:rsidR="001C5864" w:rsidRDefault="001C5864" w:rsidP="001C5864"/>
    <w:p w14:paraId="510F7BAC" w14:textId="77777777" w:rsidR="001C5864" w:rsidRPr="00287D2F" w:rsidRDefault="001C5864" w:rsidP="001C5864">
      <w:pPr>
        <w:rPr>
          <w:rFonts w:cs="Arial"/>
        </w:rPr>
      </w:pPr>
      <w:r>
        <w:rPr>
          <w:rFonts w:cs="Arial"/>
        </w:rPr>
        <w:t>Satisfied by</w:t>
      </w:r>
      <w:r w:rsidRPr="00287D2F">
        <w:rPr>
          <w:rFonts w:cs="Arial"/>
        </w:rPr>
        <w:t>:</w:t>
      </w:r>
    </w:p>
    <w:p w14:paraId="5A084BC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50DA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7EAAB2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40B5E6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D5FEC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03F2103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9B88CD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5F01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77B8F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F7F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FADCE" w14:textId="77777777" w:rsidR="0009168A" w:rsidRDefault="0009168A"/>
        </w:tc>
      </w:tr>
      <w:tr w:rsidR="007A24FC" w:rsidRPr="00B3499B" w14:paraId="5CBF85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74F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2D418" w14:textId="77777777" w:rsidR="0009168A" w:rsidRDefault="0009168A"/>
        </w:tc>
      </w:tr>
      <w:tr w:rsidR="007A24FC" w:rsidRPr="00B3499B" w14:paraId="2EE4F7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8C39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3A3F0" w14:textId="77777777" w:rsidR="0009168A" w:rsidRDefault="0009168A"/>
        </w:tc>
      </w:tr>
      <w:tr w:rsidR="007A24FC" w:rsidRPr="00B3499B" w14:paraId="5B90FC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DE33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15DD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AAE5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E3A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37870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15E7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26FF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051CD47" wp14:editId="7D3CE1F3">
                  <wp:extent cx="152400" cy="152400"/>
                  <wp:effectExtent l="0" t="0" r="0" b="0"/>
                  <wp:docPr id="42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98D79E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B51A38" wp14:editId="75BBA265">
                  <wp:extent cx="152400" cy="152400"/>
                  <wp:effectExtent l="0" t="0" r="0" b="0"/>
                  <wp:docPr id="42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A1E0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AE0813" w14:textId="77777777" w:rsidR="0009168A" w:rsidRDefault="0009168A"/>
        </w:tc>
      </w:tr>
      <w:tr w:rsidR="007A24FC" w:rsidRPr="00B3499B" w14:paraId="71BE27B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1A64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04F64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86D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E64D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80092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EB6C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9EA413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07A2F4" w14:textId="77777777" w:rsidR="007A24FC" w:rsidRPr="00B3499B" w:rsidRDefault="00DC7E29"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03391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2080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D4CB00" w14:textId="77777777" w:rsidR="007A24FC" w:rsidRDefault="007A24FC" w:rsidP="001C5864">
      <w:pPr>
        <w:rPr>
          <w:rFonts w:cs="Arial"/>
        </w:rPr>
      </w:pPr>
    </w:p>
    <w:p w14:paraId="107C87AF" w14:textId="77777777" w:rsidR="0047267C" w:rsidRDefault="0047267C" w:rsidP="001C5864">
      <w:pPr>
        <w:rPr>
          <w:rFonts w:cs="Arial"/>
        </w:rPr>
      </w:pPr>
    </w:p>
    <w:p w14:paraId="146DFF65" w14:textId="77777777" w:rsidR="001C5864" w:rsidRPr="0017445F" w:rsidRDefault="001C5864" w:rsidP="001C5864">
      <w:pPr>
        <w:pStyle w:val="RERequirement"/>
        <w:shd w:val="clear" w:color="auto" w:fill="F2F2F2" w:themeFill="background1" w:themeFillShade="F2"/>
      </w:pPr>
      <w:r>
        <w:t xml:space="preserve"> TMOS Run Feedback</w:t>
      </w:r>
    </w:p>
    <w:p w14:paraId="5AEB8FB8"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19F5715E" w14:textId="77777777" w:rsidR="001C5864" w:rsidRDefault="001C5864" w:rsidP="001C5864"/>
    <w:p w14:paraId="780AEFB9" w14:textId="77777777" w:rsidR="001C5864" w:rsidRPr="00287D2F" w:rsidRDefault="001C5864" w:rsidP="001C5864">
      <w:pPr>
        <w:rPr>
          <w:rFonts w:cs="Arial"/>
        </w:rPr>
      </w:pPr>
      <w:r>
        <w:rPr>
          <w:rFonts w:cs="Arial"/>
        </w:rPr>
        <w:t>Satisfied by</w:t>
      </w:r>
      <w:r w:rsidRPr="00287D2F">
        <w:rPr>
          <w:rFonts w:cs="Arial"/>
        </w:rPr>
        <w:t>:</w:t>
      </w:r>
    </w:p>
    <w:p w14:paraId="569B7E7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64FC1F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Charge Battery Request</w:t>
      </w:r>
    </w:p>
    <w:p w14:paraId="5CD0408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C4825D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36E004F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Track Usage Time</w:t>
      </w:r>
    </w:p>
    <w:p w14:paraId="4B2C48F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38357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8B4A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CE5F8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8611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07144" w14:textId="77777777" w:rsidR="0009168A" w:rsidRDefault="0009168A"/>
        </w:tc>
      </w:tr>
      <w:tr w:rsidR="007A24FC" w:rsidRPr="00B3499B" w14:paraId="582163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7D79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7840B" w14:textId="77777777" w:rsidR="0009168A" w:rsidRDefault="0009168A"/>
        </w:tc>
      </w:tr>
      <w:tr w:rsidR="007A24FC" w:rsidRPr="00B3499B" w14:paraId="778343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445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7CD15" w14:textId="77777777" w:rsidR="0009168A" w:rsidRDefault="0009168A"/>
        </w:tc>
      </w:tr>
      <w:tr w:rsidR="007A24FC" w:rsidRPr="00B3499B" w14:paraId="0F3F87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CA03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A08F6"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68FB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E397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FB5C7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AE21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0A4D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51E48B" wp14:editId="72B9790B">
                  <wp:extent cx="152400" cy="152400"/>
                  <wp:effectExtent l="0" t="0" r="0" b="0"/>
                  <wp:docPr id="42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14C071B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0657EF3" wp14:editId="60C4161A">
                  <wp:extent cx="152400" cy="152400"/>
                  <wp:effectExtent l="0" t="0" r="0" b="0"/>
                  <wp:docPr id="42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35D780B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90DDE0" wp14:editId="199CD2F0">
                  <wp:extent cx="152400" cy="152400"/>
                  <wp:effectExtent l="0" t="0" r="0" b="0"/>
                  <wp:docPr id="43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2341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52BFF" w14:textId="77777777" w:rsidR="0009168A" w:rsidRDefault="0009168A"/>
        </w:tc>
      </w:tr>
      <w:tr w:rsidR="007A24FC" w:rsidRPr="00B3499B" w14:paraId="00AE421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3244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B2B14C"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888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2126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9A4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AF933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ED505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2A929F" w14:textId="77777777" w:rsidR="007A24FC" w:rsidRPr="00B3499B" w:rsidRDefault="00DC7E29" w:rsidP="009737DA">
            <w:pPr>
              <w:rPr>
                <w:rFonts w:cs="Arial"/>
                <w:bCs/>
                <w:color w:val="808080" w:themeColor="background1" w:themeShade="80"/>
                <w:sz w:val="16"/>
                <w:szCs w:val="14"/>
              </w:rPr>
            </w:pPr>
            <w:hyperlink r:id="rId1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47B9E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4881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45212A" w14:textId="77777777" w:rsidR="007A24FC" w:rsidRDefault="007A24FC" w:rsidP="001C5864">
      <w:pPr>
        <w:rPr>
          <w:rFonts w:cs="Arial"/>
        </w:rPr>
      </w:pPr>
    </w:p>
    <w:p w14:paraId="40162CE3" w14:textId="77777777" w:rsidR="0047267C" w:rsidRDefault="0047267C" w:rsidP="001C5864">
      <w:pPr>
        <w:rPr>
          <w:rFonts w:cs="Arial"/>
        </w:rPr>
      </w:pPr>
    </w:p>
    <w:p w14:paraId="2DC4D822" w14:textId="77777777" w:rsidR="001C5864" w:rsidRPr="0017445F" w:rsidRDefault="001C5864" w:rsidP="001C5864">
      <w:pPr>
        <w:pStyle w:val="RERequirement"/>
        <w:shd w:val="clear" w:color="auto" w:fill="F2F2F2" w:themeFill="background1" w:themeFillShade="F2"/>
      </w:pPr>
      <w:r>
        <w:t xml:space="preserve"> TMOS Run Condition 1</w:t>
      </w:r>
    </w:p>
    <w:p w14:paraId="73A457C1"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02C78B4A" w14:textId="77777777" w:rsidR="001C5864" w:rsidRDefault="001C5864" w:rsidP="001C5864"/>
    <w:p w14:paraId="3C37593E" w14:textId="77777777" w:rsidR="001C5864" w:rsidRPr="00287D2F" w:rsidRDefault="001C5864" w:rsidP="001C5864">
      <w:pPr>
        <w:rPr>
          <w:rFonts w:cs="Arial"/>
        </w:rPr>
      </w:pPr>
      <w:r>
        <w:rPr>
          <w:rFonts w:cs="Arial"/>
        </w:rPr>
        <w:t>Satisfied by</w:t>
      </w:r>
      <w:r w:rsidRPr="00287D2F">
        <w:rPr>
          <w:rFonts w:cs="Arial"/>
        </w:rPr>
        <w:t>:</w:t>
      </w:r>
    </w:p>
    <w:p w14:paraId="326784A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59D9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A0A6DA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D1E8D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5826059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5B159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8243D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A05E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5F0E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17AC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FFECF" w14:textId="77777777" w:rsidR="0009168A" w:rsidRDefault="0009168A"/>
        </w:tc>
      </w:tr>
      <w:tr w:rsidR="007A24FC" w:rsidRPr="00B3499B" w14:paraId="72FFC8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9E89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C943D" w14:textId="77777777" w:rsidR="0009168A" w:rsidRDefault="0009168A"/>
        </w:tc>
      </w:tr>
      <w:tr w:rsidR="007A24FC" w:rsidRPr="00B3499B" w14:paraId="69AE27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C60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BDB70" w14:textId="77777777" w:rsidR="0009168A" w:rsidRDefault="0009168A"/>
        </w:tc>
      </w:tr>
      <w:tr w:rsidR="007A24FC" w:rsidRPr="00B3499B" w14:paraId="413A9E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F4BB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79C12"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B1F0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31E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C02AA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238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00D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54FEA1" wp14:editId="47B93E3B">
                  <wp:extent cx="152400" cy="152400"/>
                  <wp:effectExtent l="0" t="0" r="0" b="0"/>
                  <wp:docPr id="43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697D8A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952BCF" wp14:editId="7DBE7DE3">
                  <wp:extent cx="152400" cy="152400"/>
                  <wp:effectExtent l="0" t="0" r="0" b="0"/>
                  <wp:docPr id="43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5EFA3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B32798" w14:textId="77777777" w:rsidR="0009168A" w:rsidRDefault="0009168A"/>
        </w:tc>
      </w:tr>
      <w:tr w:rsidR="007A24FC" w:rsidRPr="00B3499B" w14:paraId="070173E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3671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A588C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D54C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ADE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36D3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18F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4ADC95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C81CBD" w14:textId="77777777" w:rsidR="007A24FC" w:rsidRPr="00B3499B" w:rsidRDefault="00DC7E29" w:rsidP="009737DA">
            <w:pPr>
              <w:rPr>
                <w:rFonts w:cs="Arial"/>
                <w:bCs/>
                <w:color w:val="808080" w:themeColor="background1" w:themeShade="80"/>
                <w:sz w:val="16"/>
                <w:szCs w:val="14"/>
              </w:rPr>
            </w:pPr>
            <w:hyperlink r:id="rId1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0364D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142D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11A78E" w14:textId="77777777" w:rsidR="007A24FC" w:rsidRDefault="007A24FC" w:rsidP="001C5864">
      <w:pPr>
        <w:rPr>
          <w:rFonts w:cs="Arial"/>
        </w:rPr>
      </w:pPr>
    </w:p>
    <w:p w14:paraId="4255DF15" w14:textId="77777777" w:rsidR="0047267C" w:rsidRDefault="0047267C" w:rsidP="001C5864">
      <w:pPr>
        <w:rPr>
          <w:rFonts w:cs="Arial"/>
        </w:rPr>
      </w:pPr>
    </w:p>
    <w:p w14:paraId="735C0311" w14:textId="77777777" w:rsidR="001C5864" w:rsidRPr="0017445F" w:rsidRDefault="001C5864" w:rsidP="001C5864">
      <w:pPr>
        <w:pStyle w:val="RERequirement"/>
        <w:shd w:val="clear" w:color="auto" w:fill="F2F2F2" w:themeFill="background1" w:themeFillShade="F2"/>
      </w:pPr>
      <w:r>
        <w:t xml:space="preserve"> TMOS Run Condition 4</w:t>
      </w:r>
    </w:p>
    <w:p w14:paraId="2BEE863C"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78A0645D" w14:textId="77777777" w:rsidR="001C5864" w:rsidRDefault="001C5864" w:rsidP="001C5864"/>
    <w:p w14:paraId="3C37494F" w14:textId="77777777" w:rsidR="001C5864" w:rsidRPr="00287D2F" w:rsidRDefault="001C5864" w:rsidP="001C5864">
      <w:pPr>
        <w:rPr>
          <w:rFonts w:cs="Arial"/>
        </w:rPr>
      </w:pPr>
      <w:r>
        <w:rPr>
          <w:rFonts w:cs="Arial"/>
        </w:rPr>
        <w:t>Satisfied by</w:t>
      </w:r>
      <w:r w:rsidRPr="00287D2F">
        <w:rPr>
          <w:rFonts w:cs="Arial"/>
        </w:rPr>
        <w:t>:</w:t>
      </w:r>
    </w:p>
    <w:p w14:paraId="3004298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BAD58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5C9D49B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921F6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4707EF5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6750C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0214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64A0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D079D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7409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49CFE" w14:textId="77777777" w:rsidR="0009168A" w:rsidRDefault="0009168A"/>
        </w:tc>
      </w:tr>
      <w:tr w:rsidR="007A24FC" w:rsidRPr="00B3499B" w14:paraId="0DB786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05B8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45BED" w14:textId="77777777" w:rsidR="0009168A" w:rsidRDefault="0009168A"/>
        </w:tc>
      </w:tr>
      <w:tr w:rsidR="007A24FC" w:rsidRPr="00B3499B" w14:paraId="428AD0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DF989"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AD6AF" w14:textId="77777777" w:rsidR="0009168A" w:rsidRDefault="0009168A"/>
        </w:tc>
      </w:tr>
      <w:tr w:rsidR="007A24FC" w:rsidRPr="00B3499B" w14:paraId="23517D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2A33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D9CD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171F6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D765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2EF00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0790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EAC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F05791" wp14:editId="125C10F2">
                  <wp:extent cx="152400" cy="152400"/>
                  <wp:effectExtent l="0" t="0" r="0" b="0"/>
                  <wp:docPr id="43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961DB8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02E163" wp14:editId="168D8C20">
                  <wp:extent cx="152400" cy="152400"/>
                  <wp:effectExtent l="0" t="0" r="0" b="0"/>
                  <wp:docPr id="43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2F953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B801F" w14:textId="77777777" w:rsidR="0009168A" w:rsidRDefault="0009168A"/>
        </w:tc>
      </w:tr>
      <w:tr w:rsidR="007A24FC" w:rsidRPr="00B3499B" w14:paraId="429CFCD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C974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423E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16B9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88B0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AF80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9952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0217D2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9CE355" w14:textId="77777777" w:rsidR="007A24FC" w:rsidRPr="00B3499B" w:rsidRDefault="00DC7E29" w:rsidP="009737DA">
            <w:pPr>
              <w:rPr>
                <w:rFonts w:cs="Arial"/>
                <w:bCs/>
                <w:color w:val="808080" w:themeColor="background1" w:themeShade="80"/>
                <w:sz w:val="16"/>
                <w:szCs w:val="14"/>
              </w:rPr>
            </w:pPr>
            <w:hyperlink r:id="rId1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9E6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940A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CB86D5" w14:textId="77777777" w:rsidR="007A24FC" w:rsidRDefault="007A24FC" w:rsidP="001C5864">
      <w:pPr>
        <w:rPr>
          <w:rFonts w:cs="Arial"/>
        </w:rPr>
      </w:pPr>
    </w:p>
    <w:p w14:paraId="0E00534D" w14:textId="77777777" w:rsidR="0047267C" w:rsidRDefault="0047267C" w:rsidP="001C5864">
      <w:pPr>
        <w:rPr>
          <w:rFonts w:cs="Arial"/>
        </w:rPr>
      </w:pPr>
    </w:p>
    <w:p w14:paraId="3D88741C" w14:textId="77777777" w:rsidR="001C5864" w:rsidRPr="0017445F" w:rsidRDefault="001C5864" w:rsidP="001C5864">
      <w:pPr>
        <w:pStyle w:val="RERequirement"/>
        <w:shd w:val="clear" w:color="auto" w:fill="F2F2F2" w:themeFill="background1" w:themeFillShade="F2"/>
      </w:pPr>
      <w:r>
        <w:t xml:space="preserve"> TMOS Run Condition 3</w:t>
      </w:r>
    </w:p>
    <w:p w14:paraId="36DB266C"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105DC552" w14:textId="77777777" w:rsidR="001C5864" w:rsidRDefault="001C5864" w:rsidP="001C5864"/>
    <w:p w14:paraId="78678439" w14:textId="77777777" w:rsidR="001C5864" w:rsidRPr="00287D2F" w:rsidRDefault="001C5864" w:rsidP="001C5864">
      <w:pPr>
        <w:rPr>
          <w:rFonts w:cs="Arial"/>
        </w:rPr>
      </w:pPr>
      <w:r>
        <w:rPr>
          <w:rFonts w:cs="Arial"/>
        </w:rPr>
        <w:t>Satisfied by</w:t>
      </w:r>
      <w:r w:rsidRPr="00287D2F">
        <w:rPr>
          <w:rFonts w:cs="Arial"/>
        </w:rPr>
        <w:t>:</w:t>
      </w:r>
    </w:p>
    <w:p w14:paraId="364869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0C06E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4F7227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96C14C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726594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3DFE983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83B342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1515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79BA9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C8E3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8A9ED" w14:textId="77777777" w:rsidR="0009168A" w:rsidRDefault="0009168A"/>
        </w:tc>
      </w:tr>
      <w:tr w:rsidR="007A24FC" w:rsidRPr="00B3499B" w14:paraId="20DDF5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98E7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A6629" w14:textId="77777777" w:rsidR="0009168A" w:rsidRDefault="0009168A"/>
        </w:tc>
      </w:tr>
      <w:tr w:rsidR="007A24FC" w:rsidRPr="00B3499B" w14:paraId="58CB1D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1814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999B9" w14:textId="77777777" w:rsidR="0009168A" w:rsidRDefault="0009168A"/>
        </w:tc>
      </w:tr>
      <w:tr w:rsidR="007A24FC" w:rsidRPr="00B3499B" w14:paraId="03533F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F77E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6C56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F27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8D2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7EE3B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1189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A012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457686" wp14:editId="36E0D6C9">
                  <wp:extent cx="152400" cy="152400"/>
                  <wp:effectExtent l="0" t="0" r="0" b="0"/>
                  <wp:docPr id="44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4ED9FB0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9CAA45" wp14:editId="173CFD53">
                  <wp:extent cx="152400" cy="152400"/>
                  <wp:effectExtent l="0" t="0" r="0" b="0"/>
                  <wp:docPr id="44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80CD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06422" w14:textId="77777777" w:rsidR="0009168A" w:rsidRDefault="0009168A"/>
        </w:tc>
      </w:tr>
      <w:tr w:rsidR="007A24FC" w:rsidRPr="00B3499B" w14:paraId="0331D70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AE95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5C16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AA69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53AC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CDB4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51D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7D1ADF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136124" w14:textId="77777777" w:rsidR="007A24FC" w:rsidRPr="00B3499B" w:rsidRDefault="00DC7E29" w:rsidP="009737DA">
            <w:pPr>
              <w:rPr>
                <w:rFonts w:cs="Arial"/>
                <w:bCs/>
                <w:color w:val="808080" w:themeColor="background1" w:themeShade="80"/>
                <w:sz w:val="16"/>
                <w:szCs w:val="14"/>
              </w:rPr>
            </w:pPr>
            <w:hyperlink r:id="rId1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278F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68B4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0B03B8" w14:textId="77777777" w:rsidR="007A24FC" w:rsidRDefault="007A24FC" w:rsidP="001C5864">
      <w:pPr>
        <w:rPr>
          <w:rFonts w:cs="Arial"/>
        </w:rPr>
      </w:pPr>
    </w:p>
    <w:p w14:paraId="7B9A6569" w14:textId="77777777" w:rsidR="0047267C" w:rsidRDefault="0047267C" w:rsidP="001C5864">
      <w:pPr>
        <w:rPr>
          <w:rFonts w:cs="Arial"/>
        </w:rPr>
      </w:pPr>
    </w:p>
    <w:p w14:paraId="6D31567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9CF0DFB" wp14:editId="37580BD5">
            <wp:extent cx="152400" cy="152400"/>
            <wp:effectExtent l="0" t="0" r="0" b="0"/>
            <wp:docPr id="44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Settings</w:t>
      </w:r>
    </w:p>
    <w:p w14:paraId="18D01F8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564C59" w14:textId="77777777" w:rsidR="00072314" w:rsidRPr="003B799F" w:rsidRDefault="00072314" w:rsidP="00072314"/>
    <w:p w14:paraId="20BB9EB1" w14:textId="77777777" w:rsidR="00072314" w:rsidRDefault="00072314" w:rsidP="00072314">
      <w:pPr>
        <w:pStyle w:val="Heading6"/>
        <w:keepNext w:val="0"/>
        <w:tabs>
          <w:tab w:val="clear" w:pos="900"/>
          <w:tab w:val="left" w:pos="709"/>
        </w:tabs>
        <w:spacing w:before="240"/>
        <w:rPr>
          <w:lang w:val="en-GB"/>
        </w:rPr>
      </w:pPr>
      <w:r>
        <w:rPr>
          <w:lang w:val="en-GB"/>
        </w:rPr>
        <w:t>Inputs</w:t>
      </w:r>
    </w:p>
    <w:p w14:paraId="58C3B42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7AC6D6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343C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E78998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D09A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7A58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61AD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15C9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B8D6B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B11A1C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7B7B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A68D0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77D6691"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10D4896B" w14:textId="77777777" w:rsidR="0046438F" w:rsidRPr="00740CDD" w:rsidRDefault="0046438F" w:rsidP="00927ADC">
            <w:pPr>
              <w:pStyle w:val="VelocityScript"/>
              <w:rPr>
                <w:color w:val="00B0F0"/>
              </w:rPr>
            </w:pPr>
          </w:p>
          <w:p w14:paraId="44A87EF3" w14:textId="77777777" w:rsidR="004C0655" w:rsidRPr="007215C5" w:rsidRDefault="004C0655" w:rsidP="004F0393">
            <w:pPr>
              <w:pStyle w:val="VelocityScript"/>
            </w:pPr>
          </w:p>
          <w:p w14:paraId="0F1B092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3A9441"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5643DA" w14:textId="77777777" w:rsidR="00C84B54" w:rsidRDefault="00C84B54" w:rsidP="00090710">
            <w:pPr>
              <w:pStyle w:val="VelocityScript"/>
            </w:pPr>
          </w:p>
          <w:p w14:paraId="5575CB8D" w14:textId="77777777" w:rsidR="00C84B54" w:rsidRDefault="00C84B54" w:rsidP="00090710">
            <w:pPr>
              <w:pStyle w:val="VelocityScript"/>
            </w:pPr>
          </w:p>
          <w:p w14:paraId="230EB36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4F50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37A32C" w14:textId="77777777" w:rsidR="0009168A" w:rsidRDefault="0009168A"/>
        </w:tc>
      </w:tr>
      <w:tr w:rsidR="00EB31D7" w:rsidRPr="00B3499B" w14:paraId="21AA167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4BC5EC" w14:textId="77777777" w:rsidR="00EB31D7" w:rsidRPr="00B3499B" w:rsidRDefault="00DC7E29" w:rsidP="00236BAE">
            <w:pPr>
              <w:rPr>
                <w:rFonts w:cs="Arial"/>
                <w:bCs/>
                <w:color w:val="808080" w:themeColor="background1" w:themeShade="80"/>
                <w:sz w:val="16"/>
                <w:szCs w:val="14"/>
              </w:rPr>
            </w:pPr>
            <w:hyperlink r:id="rId18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F4B34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F25C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2DC4A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Settings</w:t>
      </w:r>
    </w:p>
    <w:p w14:paraId="17DD1AB3" w14:textId="77777777" w:rsidR="008C50D1" w:rsidRPr="00E23282" w:rsidRDefault="008C50D1" w:rsidP="00072314"/>
    <w:p w14:paraId="1856001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4D917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56E829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D2AE1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DA2C8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50F49" w14:textId="77777777"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825F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5EC7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C983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88F2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8A7EFA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8B5C16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ED960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DA1D9F2"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3532EA5D" w14:textId="77777777" w:rsidR="0046438F" w:rsidRPr="00740CDD" w:rsidRDefault="0046438F" w:rsidP="00D60C45">
            <w:pPr>
              <w:pStyle w:val="VelocityScript"/>
              <w:rPr>
                <w:color w:val="00B0F0"/>
              </w:rPr>
            </w:pPr>
          </w:p>
          <w:p w14:paraId="7D55B644" w14:textId="77777777" w:rsidR="007215C5" w:rsidRPr="00D60C45" w:rsidRDefault="007215C5" w:rsidP="00CA24CE">
            <w:pPr>
              <w:rPr>
                <w:rFonts w:cs="Arial"/>
                <w:color w:val="000000" w:themeColor="text1"/>
                <w:sz w:val="16"/>
                <w:szCs w:val="14"/>
                <w:lang w:val="en-GB"/>
              </w:rPr>
            </w:pPr>
          </w:p>
          <w:p w14:paraId="5C3E4FA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2AABC" w14:textId="77777777" w:rsidR="00DD49BA" w:rsidRPr="003C5D56" w:rsidRDefault="00DD49BA" w:rsidP="00DD49BA">
            <w:pPr>
              <w:rPr>
                <w:rFonts w:cs="Arial"/>
                <w:color w:val="000000" w:themeColor="text1"/>
                <w:sz w:val="16"/>
                <w:szCs w:val="14"/>
              </w:rPr>
            </w:pPr>
            <w:r>
              <w:rPr>
                <w:rFonts w:cs="Arial"/>
                <w:color w:val="000000" w:themeColor="text1"/>
                <w:sz w:val="16"/>
                <w:szCs w:val="14"/>
              </w:rPr>
              <w:t>Retrieve Settings</w:t>
            </w:r>
          </w:p>
          <w:p w14:paraId="78DCCBC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83920D" w14:textId="77777777" w:rsidR="0038251F" w:rsidRPr="0038251F" w:rsidRDefault="00143E70" w:rsidP="0038251F">
            <w:pPr>
              <w:pStyle w:val="VelocityScript"/>
              <w:rPr>
                <w:color w:val="00B0F0"/>
                <w:sz w:val="16"/>
              </w:rPr>
            </w:pPr>
            <w:r w:rsidRPr="0038251F">
              <w:rPr>
                <w:color w:val="00B0F0"/>
                <w:sz w:val="16"/>
              </w:rPr>
              <w:t xml:space="preserve"> </w:t>
            </w:r>
          </w:p>
          <w:p w14:paraId="5786CC12" w14:textId="77777777" w:rsidR="00C84B54" w:rsidRDefault="00C84B54" w:rsidP="00B31A0E">
            <w:pPr>
              <w:pStyle w:val="VelocityScript"/>
            </w:pPr>
          </w:p>
          <w:p w14:paraId="694FB616" w14:textId="77777777" w:rsidR="00C84B54" w:rsidRDefault="00C84B54" w:rsidP="00B31A0E">
            <w:pPr>
              <w:pStyle w:val="VelocityScript"/>
            </w:pPr>
          </w:p>
          <w:p w14:paraId="32096B3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4100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FC7A29A" w14:textId="77777777" w:rsidR="0009168A" w:rsidRDefault="0009168A"/>
        </w:tc>
      </w:tr>
      <w:tr w:rsidR="00CA24CE" w:rsidRPr="00B3499B" w14:paraId="1256C68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9E6AF" w14:textId="77777777" w:rsidR="00CA24CE" w:rsidRPr="00B3499B" w:rsidRDefault="00DC7E29" w:rsidP="00CA24CE">
            <w:pPr>
              <w:rPr>
                <w:rFonts w:cs="Arial"/>
                <w:bCs/>
                <w:color w:val="808080" w:themeColor="background1" w:themeShade="80"/>
                <w:sz w:val="16"/>
                <w:szCs w:val="14"/>
              </w:rPr>
            </w:pPr>
            <w:hyperlink r:id="rId18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3A5F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3894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0A2EF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Settings</w:t>
      </w:r>
    </w:p>
    <w:p w14:paraId="6FB95781" w14:textId="77777777" w:rsidR="00072314" w:rsidRPr="00612064" w:rsidRDefault="00072314" w:rsidP="00072314">
      <w:pPr>
        <w:spacing w:before="20"/>
        <w:rPr>
          <w:vanish/>
        </w:rPr>
      </w:pPr>
    </w:p>
    <w:p w14:paraId="345EE786" w14:textId="77777777" w:rsidR="00072314" w:rsidRDefault="00072314" w:rsidP="00072314">
      <w:pPr>
        <w:pStyle w:val="Heading6"/>
        <w:keepNext w:val="0"/>
        <w:tabs>
          <w:tab w:val="clear" w:pos="900"/>
          <w:tab w:val="left" w:pos="709"/>
        </w:tabs>
        <w:spacing w:before="240"/>
      </w:pPr>
      <w:r>
        <w:t>Parameters</w:t>
      </w:r>
    </w:p>
    <w:p w14:paraId="37E4DCA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168DCB9" w14:textId="77777777" w:rsidTr="001D18E6">
        <w:trPr>
          <w:trHeight w:val="161"/>
        </w:trPr>
        <w:tc>
          <w:tcPr>
            <w:tcW w:w="1838" w:type="dxa"/>
            <w:shd w:val="clear" w:color="auto" w:fill="D9D9D9" w:themeFill="background1" w:themeFillShade="D9"/>
            <w:noWrap/>
            <w:hideMark/>
          </w:tcPr>
          <w:p w14:paraId="61F24F8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E2E6B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B98BB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31BC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A23FB3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92AFBF" w14:textId="77777777" w:rsidTr="001D18E6">
        <w:trPr>
          <w:trHeight w:val="70"/>
        </w:trPr>
        <w:tc>
          <w:tcPr>
            <w:tcW w:w="1838" w:type="dxa"/>
            <w:noWrap/>
          </w:tcPr>
          <w:p w14:paraId="6EE86F1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5FA7C9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58A0EA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26725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C613B8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75A26E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865C2F7" w14:textId="77777777" w:rsidTr="001D18E6">
        <w:trPr>
          <w:trHeight w:val="71"/>
        </w:trPr>
        <w:tc>
          <w:tcPr>
            <w:tcW w:w="1838" w:type="dxa"/>
            <w:noWrap/>
          </w:tcPr>
          <w:p w14:paraId="2E6D380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F0C7316" w14:textId="77777777" w:rsidR="00072314" w:rsidRPr="00D14691" w:rsidRDefault="00072314" w:rsidP="001D18E6">
            <w:pPr>
              <w:rPr>
                <w:color w:val="000000" w:themeColor="text1"/>
              </w:rPr>
            </w:pPr>
          </w:p>
        </w:tc>
        <w:tc>
          <w:tcPr>
            <w:tcW w:w="1701" w:type="dxa"/>
          </w:tcPr>
          <w:p w14:paraId="0BA7F274" w14:textId="77777777" w:rsidR="00072314" w:rsidRPr="00D14691" w:rsidRDefault="00072314" w:rsidP="001D18E6">
            <w:pPr>
              <w:rPr>
                <w:color w:val="000000" w:themeColor="text1"/>
              </w:rPr>
            </w:pPr>
          </w:p>
        </w:tc>
        <w:tc>
          <w:tcPr>
            <w:tcW w:w="1417" w:type="dxa"/>
            <w:noWrap/>
          </w:tcPr>
          <w:p w14:paraId="450D0F5A" w14:textId="77777777" w:rsidR="00072314" w:rsidRPr="00D14691" w:rsidRDefault="00072314" w:rsidP="001D18E6">
            <w:pPr>
              <w:rPr>
                <w:color w:val="000000" w:themeColor="text1"/>
              </w:rPr>
            </w:pPr>
          </w:p>
        </w:tc>
        <w:tc>
          <w:tcPr>
            <w:tcW w:w="3402" w:type="dxa"/>
          </w:tcPr>
          <w:p w14:paraId="2112C6EA" w14:textId="77777777" w:rsidR="00072314" w:rsidRPr="00D14691" w:rsidRDefault="00072314" w:rsidP="001D18E6">
            <w:pPr>
              <w:rPr>
                <w:color w:val="000000" w:themeColor="text1"/>
              </w:rPr>
            </w:pPr>
          </w:p>
        </w:tc>
      </w:tr>
    </w:tbl>
    <w:p w14:paraId="22F5744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D7A3C2E" w14:textId="77777777" w:rsidR="003678EC" w:rsidRPr="003678EC" w:rsidRDefault="003678EC" w:rsidP="003678EC">
      <w:pPr>
        <w:rPr>
          <w:lang w:val="en-GB"/>
        </w:rPr>
      </w:pPr>
    </w:p>
    <w:p w14:paraId="156384A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E3FF1D" w14:textId="77777777" w:rsidR="00072314" w:rsidRPr="003225C9" w:rsidRDefault="00072314" w:rsidP="00072314">
      <w:pPr>
        <w:tabs>
          <w:tab w:val="left" w:pos="284"/>
          <w:tab w:val="left" w:pos="851"/>
        </w:tabs>
      </w:pPr>
    </w:p>
    <w:p w14:paraId="36BEC13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F07585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073F8F2" w14:textId="77777777" w:rsidTr="001D18E6">
        <w:tc>
          <w:tcPr>
            <w:tcW w:w="1934" w:type="dxa"/>
            <w:shd w:val="clear" w:color="auto" w:fill="D9D9D9" w:themeFill="background1" w:themeFillShade="D9"/>
          </w:tcPr>
          <w:p w14:paraId="67D4B0A9" w14:textId="77777777" w:rsidR="00072314" w:rsidRDefault="00072314" w:rsidP="001D18E6">
            <w:pPr>
              <w:rPr>
                <w:b/>
              </w:rPr>
            </w:pPr>
            <w:r w:rsidRPr="00AF169D">
              <w:rPr>
                <w:b/>
              </w:rPr>
              <w:t>Requirement ID</w:t>
            </w:r>
          </w:p>
          <w:p w14:paraId="658A1FE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EF7D3C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485B10D" w14:textId="77777777" w:rsidR="00072314" w:rsidRDefault="00072314" w:rsidP="001D18E6">
            <w:pPr>
              <w:rPr>
                <w:b/>
              </w:rPr>
            </w:pPr>
            <w:r>
              <w:rPr>
                <w:b/>
              </w:rPr>
              <w:t>Modification</w:t>
            </w:r>
          </w:p>
        </w:tc>
        <w:tc>
          <w:tcPr>
            <w:tcW w:w="1712" w:type="dxa"/>
            <w:shd w:val="clear" w:color="auto" w:fill="D9D9D9" w:themeFill="background1" w:themeFillShade="D9"/>
          </w:tcPr>
          <w:p w14:paraId="17E5F526" w14:textId="77777777" w:rsidR="00072314" w:rsidRDefault="00072314" w:rsidP="001D18E6">
            <w:pPr>
              <w:rPr>
                <w:b/>
              </w:rPr>
            </w:pPr>
            <w:r w:rsidRPr="00AF169D">
              <w:rPr>
                <w:b/>
              </w:rPr>
              <w:t xml:space="preserve">Requirement </w:t>
            </w:r>
            <w:r>
              <w:rPr>
                <w:b/>
              </w:rPr>
              <w:t>ID</w:t>
            </w:r>
          </w:p>
          <w:p w14:paraId="6BFA79D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320E814" w14:textId="77777777" w:rsidR="00072314" w:rsidRPr="00AF169D" w:rsidRDefault="00072314" w:rsidP="001D18E6">
            <w:pPr>
              <w:rPr>
                <w:b/>
              </w:rPr>
            </w:pPr>
            <w:r>
              <w:rPr>
                <w:b/>
              </w:rPr>
              <w:t>Comment</w:t>
            </w:r>
          </w:p>
        </w:tc>
      </w:tr>
      <w:tr w:rsidR="00072314" w14:paraId="200FF3F3" w14:textId="77777777" w:rsidTr="001D18E6">
        <w:tc>
          <w:tcPr>
            <w:tcW w:w="1934" w:type="dxa"/>
          </w:tcPr>
          <w:p w14:paraId="1C221FCE" w14:textId="77777777" w:rsidR="00072314" w:rsidRPr="000F4E8B" w:rsidRDefault="00072314" w:rsidP="001D18E6">
            <w:r w:rsidRPr="000F4E8B">
              <w:t>REQ_abc</w:t>
            </w:r>
          </w:p>
        </w:tc>
        <w:tc>
          <w:tcPr>
            <w:tcW w:w="2177" w:type="dxa"/>
          </w:tcPr>
          <w:p w14:paraId="642ADBAE" w14:textId="77777777" w:rsidR="00072314" w:rsidRPr="000F4E8B" w:rsidRDefault="00072314" w:rsidP="001D18E6"/>
        </w:tc>
        <w:sdt>
          <w:sdtPr>
            <w:alias w:val="Modification"/>
            <w:tag w:val="Modification"/>
            <w:id w:val="-5700429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B3A84BE" w14:textId="77777777" w:rsidR="00072314" w:rsidRPr="000F4E8B" w:rsidRDefault="00072314" w:rsidP="001D18E6">
                <w:r w:rsidRPr="000F4E8B">
                  <w:t>Removed</w:t>
                </w:r>
              </w:p>
            </w:tc>
          </w:sdtContent>
        </w:sdt>
        <w:tc>
          <w:tcPr>
            <w:tcW w:w="1712" w:type="dxa"/>
          </w:tcPr>
          <w:p w14:paraId="28872774" w14:textId="77777777" w:rsidR="00072314" w:rsidRPr="000F4E8B" w:rsidRDefault="00072314" w:rsidP="001D18E6">
            <w:r w:rsidRPr="000F4E8B">
              <w:t>--</w:t>
            </w:r>
          </w:p>
        </w:tc>
        <w:tc>
          <w:tcPr>
            <w:tcW w:w="2958" w:type="dxa"/>
          </w:tcPr>
          <w:p w14:paraId="6401470F" w14:textId="77777777" w:rsidR="00072314" w:rsidRPr="000F4E8B" w:rsidRDefault="00072314" w:rsidP="001D18E6"/>
        </w:tc>
      </w:tr>
      <w:tr w:rsidR="00072314" w14:paraId="383962B6" w14:textId="77777777" w:rsidTr="001D18E6">
        <w:tc>
          <w:tcPr>
            <w:tcW w:w="1934" w:type="dxa"/>
          </w:tcPr>
          <w:p w14:paraId="1F0E8187" w14:textId="77777777" w:rsidR="00072314" w:rsidRPr="000F4E8B" w:rsidRDefault="00072314" w:rsidP="001D18E6">
            <w:r w:rsidRPr="000F4E8B">
              <w:t>REQ_def</w:t>
            </w:r>
          </w:p>
        </w:tc>
        <w:tc>
          <w:tcPr>
            <w:tcW w:w="2177" w:type="dxa"/>
          </w:tcPr>
          <w:p w14:paraId="0A8BE021" w14:textId="77777777" w:rsidR="00072314" w:rsidRPr="000F4E8B" w:rsidRDefault="00072314" w:rsidP="001D18E6"/>
        </w:tc>
        <w:sdt>
          <w:sdtPr>
            <w:alias w:val="Modification"/>
            <w:tag w:val="Modification"/>
            <w:id w:val="19366254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321FB6D" w14:textId="77777777" w:rsidR="00072314" w:rsidRPr="000F4E8B" w:rsidRDefault="00072314" w:rsidP="001D18E6">
                <w:r w:rsidRPr="000F4E8B">
                  <w:t>Replaced</w:t>
                </w:r>
              </w:p>
            </w:tc>
          </w:sdtContent>
        </w:sdt>
        <w:tc>
          <w:tcPr>
            <w:tcW w:w="1712" w:type="dxa"/>
          </w:tcPr>
          <w:p w14:paraId="453F53C1" w14:textId="77777777" w:rsidR="00072314" w:rsidRPr="000F4E8B" w:rsidRDefault="00072314" w:rsidP="001D18E6">
            <w:r w:rsidRPr="000F4E8B">
              <w:t>REQ_xyz</w:t>
            </w:r>
          </w:p>
        </w:tc>
        <w:tc>
          <w:tcPr>
            <w:tcW w:w="2958" w:type="dxa"/>
          </w:tcPr>
          <w:p w14:paraId="297CEA68" w14:textId="77777777" w:rsidR="00072314" w:rsidRPr="000F4E8B" w:rsidRDefault="00072314" w:rsidP="001D18E6"/>
        </w:tc>
      </w:tr>
      <w:tr w:rsidR="00072314" w14:paraId="131F7F66" w14:textId="77777777" w:rsidTr="001D18E6">
        <w:tc>
          <w:tcPr>
            <w:tcW w:w="1934" w:type="dxa"/>
          </w:tcPr>
          <w:p w14:paraId="0C8CAC2C" w14:textId="77777777" w:rsidR="00072314" w:rsidRPr="000F4E8B" w:rsidRDefault="00072314" w:rsidP="001D18E6">
            <w:r w:rsidRPr="000F4E8B">
              <w:t>--</w:t>
            </w:r>
          </w:p>
        </w:tc>
        <w:tc>
          <w:tcPr>
            <w:tcW w:w="2177" w:type="dxa"/>
          </w:tcPr>
          <w:p w14:paraId="0BB5D57A" w14:textId="77777777" w:rsidR="00072314" w:rsidRPr="000F4E8B" w:rsidRDefault="00072314" w:rsidP="001D18E6"/>
        </w:tc>
        <w:sdt>
          <w:sdtPr>
            <w:alias w:val="Modification"/>
            <w:tag w:val="Modification"/>
            <w:id w:val="-7956830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9CB535B" w14:textId="77777777" w:rsidR="00072314" w:rsidRPr="000F4E8B" w:rsidRDefault="00072314" w:rsidP="001D18E6">
                <w:r w:rsidRPr="000F4E8B">
                  <w:t>Added</w:t>
                </w:r>
              </w:p>
            </w:tc>
          </w:sdtContent>
        </w:sdt>
        <w:tc>
          <w:tcPr>
            <w:tcW w:w="1712" w:type="dxa"/>
          </w:tcPr>
          <w:p w14:paraId="6439F209" w14:textId="77777777" w:rsidR="00072314" w:rsidRPr="000F4E8B" w:rsidRDefault="00072314" w:rsidP="001D18E6">
            <w:r w:rsidRPr="000F4E8B">
              <w:t>REQ_123</w:t>
            </w:r>
          </w:p>
        </w:tc>
        <w:tc>
          <w:tcPr>
            <w:tcW w:w="2958" w:type="dxa"/>
          </w:tcPr>
          <w:p w14:paraId="1E0724E7" w14:textId="77777777" w:rsidR="00072314" w:rsidRPr="000F4E8B" w:rsidRDefault="00072314" w:rsidP="001D18E6"/>
        </w:tc>
      </w:tr>
    </w:tbl>
    <w:p w14:paraId="3A67187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023423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98D0E02" w14:textId="77777777" w:rsidTr="001D18E6">
        <w:tc>
          <w:tcPr>
            <w:tcW w:w="1838" w:type="dxa"/>
            <w:shd w:val="clear" w:color="auto" w:fill="D9D9D9" w:themeFill="background1" w:themeFillShade="D9"/>
          </w:tcPr>
          <w:p w14:paraId="03B0D4F0" w14:textId="77777777" w:rsidR="00072314" w:rsidRDefault="00072314" w:rsidP="001D18E6">
            <w:pPr>
              <w:rPr>
                <w:b/>
              </w:rPr>
            </w:pPr>
            <w:r w:rsidRPr="00AF169D">
              <w:rPr>
                <w:b/>
              </w:rPr>
              <w:t>Requirement ID</w:t>
            </w:r>
          </w:p>
          <w:p w14:paraId="31E5A63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225B00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ADF74B6" w14:textId="77777777" w:rsidR="00072314" w:rsidRPr="00AF169D" w:rsidRDefault="00072314" w:rsidP="001D18E6">
            <w:pPr>
              <w:rPr>
                <w:b/>
              </w:rPr>
            </w:pPr>
            <w:r>
              <w:rPr>
                <w:b/>
              </w:rPr>
              <w:t>Comment</w:t>
            </w:r>
          </w:p>
        </w:tc>
      </w:tr>
      <w:tr w:rsidR="00072314" w14:paraId="3FC582E9" w14:textId="77777777" w:rsidTr="001D18E6">
        <w:tc>
          <w:tcPr>
            <w:tcW w:w="1838" w:type="dxa"/>
          </w:tcPr>
          <w:p w14:paraId="735F3CCA" w14:textId="77777777" w:rsidR="00072314" w:rsidRDefault="00072314" w:rsidP="001D18E6"/>
        </w:tc>
        <w:tc>
          <w:tcPr>
            <w:tcW w:w="4253" w:type="dxa"/>
          </w:tcPr>
          <w:p w14:paraId="27ABF7F6" w14:textId="77777777" w:rsidR="00072314" w:rsidRDefault="00072314" w:rsidP="001D18E6"/>
        </w:tc>
        <w:tc>
          <w:tcPr>
            <w:tcW w:w="4110" w:type="dxa"/>
          </w:tcPr>
          <w:p w14:paraId="0B546579" w14:textId="77777777" w:rsidR="00072314" w:rsidRDefault="00072314" w:rsidP="001D18E6"/>
        </w:tc>
      </w:tr>
      <w:tr w:rsidR="00072314" w14:paraId="5F862E0D" w14:textId="77777777" w:rsidTr="001D18E6">
        <w:tc>
          <w:tcPr>
            <w:tcW w:w="1838" w:type="dxa"/>
          </w:tcPr>
          <w:p w14:paraId="173C0814" w14:textId="77777777" w:rsidR="00072314" w:rsidRDefault="00072314" w:rsidP="001D18E6"/>
        </w:tc>
        <w:tc>
          <w:tcPr>
            <w:tcW w:w="4253" w:type="dxa"/>
          </w:tcPr>
          <w:p w14:paraId="750E9C29" w14:textId="77777777" w:rsidR="00072314" w:rsidRDefault="00072314" w:rsidP="001D18E6"/>
        </w:tc>
        <w:tc>
          <w:tcPr>
            <w:tcW w:w="4110" w:type="dxa"/>
          </w:tcPr>
          <w:p w14:paraId="4C89DA3D" w14:textId="77777777" w:rsidR="00072314" w:rsidRDefault="00072314" w:rsidP="001D18E6"/>
        </w:tc>
      </w:tr>
      <w:tr w:rsidR="00072314" w14:paraId="6DDB9F1A" w14:textId="77777777" w:rsidTr="001D18E6">
        <w:tc>
          <w:tcPr>
            <w:tcW w:w="1838" w:type="dxa"/>
          </w:tcPr>
          <w:p w14:paraId="39A18509" w14:textId="77777777" w:rsidR="00072314" w:rsidRDefault="00072314" w:rsidP="001D18E6">
            <w:r>
              <w:t>…</w:t>
            </w:r>
          </w:p>
        </w:tc>
        <w:tc>
          <w:tcPr>
            <w:tcW w:w="4253" w:type="dxa"/>
          </w:tcPr>
          <w:p w14:paraId="04797BB8" w14:textId="77777777" w:rsidR="00072314" w:rsidRDefault="00072314" w:rsidP="001D18E6"/>
        </w:tc>
        <w:tc>
          <w:tcPr>
            <w:tcW w:w="4110" w:type="dxa"/>
          </w:tcPr>
          <w:p w14:paraId="438C0654" w14:textId="77777777" w:rsidR="00072314" w:rsidRDefault="00072314" w:rsidP="001D18E6"/>
        </w:tc>
      </w:tr>
    </w:tbl>
    <w:p w14:paraId="1D73997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6D2343A" w14:textId="77777777" w:rsidR="00072314" w:rsidRDefault="00072314" w:rsidP="00072314"/>
    <w:p w14:paraId="792A8D6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7F9DD4" w14:textId="77777777" w:rsidR="001C5864" w:rsidRPr="0017445F" w:rsidRDefault="001C5864" w:rsidP="001C5864">
      <w:pPr>
        <w:pStyle w:val="RERequirement"/>
        <w:shd w:val="clear" w:color="auto" w:fill="F2F2F2" w:themeFill="background1" w:themeFillShade="F2"/>
      </w:pPr>
      <w:r>
        <w:t xml:space="preserve"> Store Settings</w:t>
      </w:r>
    </w:p>
    <w:p w14:paraId="6AD6C021" w14:textId="77777777" w:rsidR="001C5864" w:rsidRDefault="001C5864" w:rsidP="001C5864">
      <w:pPr>
        <w:rPr>
          <w:rFonts w:cs="Arial"/>
        </w:rPr>
      </w:pPr>
      <w:r>
        <w:rPr>
          <w:rFonts w:cs="Arial"/>
        </w:rPr>
        <w:t>The HPCM module shall provide a means to store TMOS user settings</w:t>
      </w:r>
    </w:p>
    <w:p w14:paraId="4B95A467" w14:textId="77777777" w:rsidR="001C5864" w:rsidRDefault="001C5864" w:rsidP="001C5864"/>
    <w:p w14:paraId="46D0EB58" w14:textId="77777777" w:rsidR="001C5864" w:rsidRPr="00287D2F" w:rsidRDefault="001C5864" w:rsidP="001C5864">
      <w:pPr>
        <w:rPr>
          <w:rFonts w:cs="Arial"/>
        </w:rPr>
      </w:pPr>
      <w:r>
        <w:rPr>
          <w:rFonts w:cs="Arial"/>
        </w:rPr>
        <w:t>Satisfied by</w:t>
      </w:r>
      <w:r w:rsidRPr="00287D2F">
        <w:rPr>
          <w:rFonts w:cs="Arial"/>
        </w:rPr>
        <w:t>:</w:t>
      </w:r>
    </w:p>
    <w:p w14:paraId="57E16656"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7D1FC32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468E040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2A658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CA8F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0405C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560B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CAF5C" w14:textId="77777777" w:rsidR="0009168A" w:rsidRDefault="0009168A"/>
        </w:tc>
      </w:tr>
      <w:tr w:rsidR="007A24FC" w:rsidRPr="00B3499B" w14:paraId="7323C3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9B75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BEDF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Feedback message sent to HMI showing TMOS run summary</w:t>
            </w:r>
          </w:p>
        </w:tc>
      </w:tr>
      <w:tr w:rsidR="007A24FC" w:rsidRPr="00B3499B" w14:paraId="4C2E2A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BE22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08EAC" w14:textId="77777777" w:rsidR="0009168A" w:rsidRDefault="0009168A"/>
        </w:tc>
      </w:tr>
      <w:tr w:rsidR="007A24FC" w:rsidRPr="00B3499B" w14:paraId="5BF285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DD46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9B66D"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852F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449D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F222A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BD7B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E28A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CAC651" wp14:editId="4926E665">
                  <wp:extent cx="152400" cy="152400"/>
                  <wp:effectExtent l="0" t="0" r="0" b="0"/>
                  <wp:docPr id="44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29BA142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6189C7" wp14:editId="5CEF965F">
                  <wp:extent cx="152400" cy="152400"/>
                  <wp:effectExtent l="0" t="0" r="0" b="0"/>
                  <wp:docPr id="44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Cycle Data Storage</w:t>
            </w:r>
          </w:p>
          <w:p w14:paraId="62A37D8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6896BF" wp14:editId="3D6C0E3B">
                  <wp:extent cx="152400" cy="152400"/>
                  <wp:effectExtent l="0" t="0" r="0" b="0"/>
                  <wp:docPr id="450"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Store Configuration Settings</w:t>
            </w:r>
          </w:p>
          <w:p w14:paraId="35134C5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56AB630" wp14:editId="19DC3797">
                  <wp:extent cx="152400" cy="152400"/>
                  <wp:effectExtent l="0" t="0" r="0" b="0"/>
                  <wp:docPr id="452"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50E4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0D396" w14:textId="77777777" w:rsidR="0009168A" w:rsidRDefault="0009168A"/>
        </w:tc>
      </w:tr>
      <w:tr w:rsidR="007A24FC" w:rsidRPr="00B3499B" w14:paraId="7A35A48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7EB6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6D960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116F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B7AD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56EC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7200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43D9AA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F5E160" w14:textId="77777777" w:rsidR="007A24FC" w:rsidRPr="00B3499B" w:rsidRDefault="00DC7E29" w:rsidP="009737DA">
            <w:pPr>
              <w:rPr>
                <w:rFonts w:cs="Arial"/>
                <w:bCs/>
                <w:color w:val="808080" w:themeColor="background1" w:themeShade="80"/>
                <w:sz w:val="16"/>
                <w:szCs w:val="14"/>
              </w:rPr>
            </w:pPr>
            <w:hyperlink r:id="rId1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D4165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9C1D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632B85" w14:textId="77777777" w:rsidR="007A24FC" w:rsidRDefault="007A24FC" w:rsidP="001C5864">
      <w:pPr>
        <w:rPr>
          <w:rFonts w:cs="Arial"/>
        </w:rPr>
      </w:pPr>
    </w:p>
    <w:p w14:paraId="59897D42" w14:textId="77777777" w:rsidR="0047267C" w:rsidRDefault="0047267C" w:rsidP="001C5864">
      <w:pPr>
        <w:rPr>
          <w:rFonts w:cs="Arial"/>
        </w:rPr>
      </w:pPr>
    </w:p>
    <w:p w14:paraId="0A97350E" w14:textId="77777777" w:rsidR="001C5864" w:rsidRPr="0017445F" w:rsidRDefault="001C5864" w:rsidP="001C5864">
      <w:pPr>
        <w:pStyle w:val="RERequirement"/>
        <w:shd w:val="clear" w:color="auto" w:fill="F2F2F2" w:themeFill="background1" w:themeFillShade="F2"/>
      </w:pPr>
      <w:r>
        <w:t xml:space="preserve"> HPCM Settings Storage and Sleep Conditions</w:t>
      </w:r>
    </w:p>
    <w:p w14:paraId="65DB1906" w14:textId="77777777" w:rsidR="001C5864" w:rsidRDefault="001C5864" w:rsidP="001C5864">
      <w:pPr>
        <w:rPr>
          <w:rFonts w:cs="Arial"/>
        </w:rPr>
      </w:pPr>
      <w:r>
        <w:rPr>
          <w:rFonts w:cs="Arial"/>
        </w:rPr>
        <w:t xml:space="preserve">When HPCM module has stored TMOS options "FAN_ON", "FAN_OFF"," FAN_AND_AC_ON", or "NONE" from </w:t>
      </w:r>
      <w:proofErr w:type="gramStart"/>
      <w:r>
        <w:rPr>
          <w:rFonts w:cs="Arial"/>
        </w:rPr>
        <w:t>APIM,  Modules</w:t>
      </w:r>
      <w:proofErr w:type="gramEnd"/>
      <w:r>
        <w:rPr>
          <w:rFonts w:cs="Arial"/>
        </w:rPr>
        <w:t xml:space="preserve"> HPCM, and BCM shall go to sleep</w:t>
      </w:r>
    </w:p>
    <w:p w14:paraId="215BEB33" w14:textId="77777777" w:rsidR="001C5864" w:rsidRDefault="001C5864" w:rsidP="001C5864"/>
    <w:p w14:paraId="5E5ACC35" w14:textId="77777777" w:rsidR="001C5864" w:rsidRPr="00287D2F" w:rsidRDefault="001C5864" w:rsidP="001C5864">
      <w:pPr>
        <w:rPr>
          <w:rFonts w:cs="Arial"/>
        </w:rPr>
      </w:pPr>
      <w:r>
        <w:rPr>
          <w:rFonts w:cs="Arial"/>
        </w:rPr>
        <w:t>Satisfied by</w:t>
      </w:r>
      <w:r w:rsidRPr="00287D2F">
        <w:rPr>
          <w:rFonts w:cs="Arial"/>
        </w:rPr>
        <w:t>:</w:t>
      </w:r>
    </w:p>
    <w:p w14:paraId="5C58EE6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AC008B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141B400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76137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332F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AD23D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5232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1889A" w14:textId="77777777" w:rsidR="0009168A" w:rsidRDefault="0009168A"/>
        </w:tc>
      </w:tr>
      <w:tr w:rsidR="007A24FC" w:rsidRPr="00B3499B" w14:paraId="43874D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6BF3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1A4AD" w14:textId="77777777" w:rsidR="0009168A" w:rsidRDefault="0009168A"/>
        </w:tc>
      </w:tr>
      <w:tr w:rsidR="007A24FC" w:rsidRPr="00B3499B" w14:paraId="2490AD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7DA3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C4E33" w14:textId="77777777" w:rsidR="0009168A" w:rsidRDefault="0009168A"/>
        </w:tc>
      </w:tr>
      <w:tr w:rsidR="007A24FC" w:rsidRPr="00B3499B" w14:paraId="439A5D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EEED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C7BB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26F9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F23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FDCB0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1BC2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B4CE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4D61EA" wp14:editId="23B2217B">
                  <wp:extent cx="152400" cy="152400"/>
                  <wp:effectExtent l="0" t="0" r="0" b="0"/>
                  <wp:docPr id="45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5DE1162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BB2C80" wp14:editId="3EA6E28C">
                  <wp:extent cx="152400" cy="152400"/>
                  <wp:effectExtent l="0" t="0" r="0" b="0"/>
                  <wp:docPr id="45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AA0E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9C224C" w14:textId="77777777" w:rsidR="0009168A" w:rsidRDefault="0009168A"/>
        </w:tc>
      </w:tr>
      <w:tr w:rsidR="007A24FC" w:rsidRPr="00B3499B" w14:paraId="78A10FA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9BE0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C094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DCB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F299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C57D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3550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5E4692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E28974" w14:textId="77777777" w:rsidR="007A24FC" w:rsidRPr="00B3499B" w:rsidRDefault="00DC7E29" w:rsidP="009737DA">
            <w:pPr>
              <w:rPr>
                <w:rFonts w:cs="Arial"/>
                <w:bCs/>
                <w:color w:val="808080" w:themeColor="background1" w:themeShade="80"/>
                <w:sz w:val="16"/>
                <w:szCs w:val="14"/>
              </w:rPr>
            </w:pPr>
            <w:hyperlink r:id="rId1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016D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9C9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A39373" w14:textId="77777777" w:rsidR="007A24FC" w:rsidRDefault="007A24FC" w:rsidP="001C5864">
      <w:pPr>
        <w:rPr>
          <w:rFonts w:cs="Arial"/>
        </w:rPr>
      </w:pPr>
    </w:p>
    <w:p w14:paraId="5C5C944B" w14:textId="77777777" w:rsidR="0047267C" w:rsidRDefault="0047267C" w:rsidP="001C5864">
      <w:pPr>
        <w:rPr>
          <w:rFonts w:cs="Arial"/>
        </w:rPr>
      </w:pPr>
    </w:p>
    <w:p w14:paraId="66B1E23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34DE99B" wp14:editId="7F07A37D">
            <wp:extent cx="152400" cy="152400"/>
            <wp:effectExtent l="0" t="0" r="0" b="0"/>
            <wp:docPr id="45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Retreive Stored Settings</w:t>
      </w:r>
    </w:p>
    <w:p w14:paraId="513FC06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5C41AC3" w14:textId="77777777" w:rsidR="00072314" w:rsidRPr="003B799F" w:rsidRDefault="00072314" w:rsidP="00072314"/>
    <w:p w14:paraId="1F43764C" w14:textId="77777777" w:rsidR="00072314" w:rsidRDefault="00072314" w:rsidP="00072314">
      <w:pPr>
        <w:pStyle w:val="Heading6"/>
        <w:keepNext w:val="0"/>
        <w:tabs>
          <w:tab w:val="clear" w:pos="900"/>
          <w:tab w:val="left" w:pos="709"/>
        </w:tabs>
        <w:spacing w:before="240"/>
        <w:rPr>
          <w:lang w:val="en-GB"/>
        </w:rPr>
      </w:pPr>
      <w:r>
        <w:rPr>
          <w:lang w:val="en-GB"/>
        </w:rPr>
        <w:t>Inputs</w:t>
      </w:r>
    </w:p>
    <w:p w14:paraId="7A1DF1B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C549C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EC47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422CBF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6FBC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5CDF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A8FC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AE7D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BEF9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312D28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73F05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6F36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DE3C2BA"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25B24864" w14:textId="77777777" w:rsidR="0046438F" w:rsidRPr="00740CDD" w:rsidRDefault="0046438F" w:rsidP="00927ADC">
            <w:pPr>
              <w:pStyle w:val="VelocityScript"/>
              <w:rPr>
                <w:color w:val="00B0F0"/>
              </w:rPr>
            </w:pPr>
          </w:p>
          <w:p w14:paraId="438FF0AE" w14:textId="77777777" w:rsidR="004C0655" w:rsidRPr="007215C5" w:rsidRDefault="004C0655" w:rsidP="004F0393">
            <w:pPr>
              <w:pStyle w:val="VelocityScript"/>
            </w:pPr>
          </w:p>
          <w:p w14:paraId="0411209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1B6752" w14:textId="77777777" w:rsidR="008A674A" w:rsidRPr="003C5D56" w:rsidRDefault="008A674A" w:rsidP="008A674A">
            <w:pPr>
              <w:rPr>
                <w:rFonts w:cs="Arial"/>
                <w:color w:val="000000" w:themeColor="text1"/>
                <w:sz w:val="16"/>
                <w:szCs w:val="14"/>
              </w:rPr>
            </w:pPr>
            <w:r>
              <w:rPr>
                <w:rFonts w:cs="Arial"/>
                <w:color w:val="000000" w:themeColor="text1"/>
                <w:sz w:val="16"/>
                <w:szCs w:val="14"/>
              </w:rPr>
              <w:t>Retrieve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765F1" w14:textId="77777777" w:rsidR="00C84B54" w:rsidRDefault="00C84B54" w:rsidP="00090710">
            <w:pPr>
              <w:pStyle w:val="VelocityScript"/>
            </w:pPr>
          </w:p>
          <w:p w14:paraId="71EEAE62" w14:textId="77777777" w:rsidR="00C84B54" w:rsidRDefault="00C84B54" w:rsidP="00090710">
            <w:pPr>
              <w:pStyle w:val="VelocityScript"/>
            </w:pPr>
          </w:p>
          <w:p w14:paraId="6CA4CBA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25AEC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AF7598" w14:textId="77777777" w:rsidR="0009168A" w:rsidRDefault="0009168A"/>
        </w:tc>
      </w:tr>
      <w:tr w:rsidR="00EB31D7" w:rsidRPr="00B3499B" w14:paraId="75929E5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C33C66" w14:textId="77777777" w:rsidR="00EB31D7" w:rsidRPr="00B3499B" w:rsidRDefault="00DC7E29" w:rsidP="00236BAE">
            <w:pPr>
              <w:rPr>
                <w:rFonts w:cs="Arial"/>
                <w:bCs/>
                <w:color w:val="808080" w:themeColor="background1" w:themeShade="80"/>
                <w:sz w:val="16"/>
                <w:szCs w:val="14"/>
              </w:rPr>
            </w:pPr>
            <w:hyperlink r:id="rId19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F0C54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E40A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D1ED8A"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Retreive Stored Settings</w:t>
      </w:r>
    </w:p>
    <w:p w14:paraId="549290F0" w14:textId="77777777" w:rsidR="008C50D1" w:rsidRPr="00E23282" w:rsidRDefault="008C50D1" w:rsidP="00072314"/>
    <w:p w14:paraId="15CF1DC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5B740C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3F9E00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CDD1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91A5F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3E98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36F8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9AB5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FE02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7426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CCB94D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B2A26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A88A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1B848D9"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45CFAE29" w14:textId="77777777" w:rsidR="0046438F" w:rsidRPr="00740CDD" w:rsidRDefault="0046438F" w:rsidP="00D60C45">
            <w:pPr>
              <w:pStyle w:val="VelocityScript"/>
              <w:rPr>
                <w:color w:val="00B0F0"/>
              </w:rPr>
            </w:pPr>
          </w:p>
          <w:p w14:paraId="4B592227" w14:textId="77777777" w:rsidR="007215C5" w:rsidRPr="00D60C45" w:rsidRDefault="007215C5" w:rsidP="00CA24CE">
            <w:pPr>
              <w:rPr>
                <w:rFonts w:cs="Arial"/>
                <w:color w:val="000000" w:themeColor="text1"/>
                <w:sz w:val="16"/>
                <w:szCs w:val="14"/>
                <w:lang w:val="en-GB"/>
              </w:rPr>
            </w:pPr>
          </w:p>
          <w:p w14:paraId="3580020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B2B9A"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152470F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0F5CAC" w14:textId="77777777" w:rsidR="0038251F" w:rsidRPr="0038251F" w:rsidRDefault="00143E70" w:rsidP="0038251F">
            <w:pPr>
              <w:pStyle w:val="VelocityScript"/>
              <w:rPr>
                <w:color w:val="00B0F0"/>
                <w:sz w:val="16"/>
              </w:rPr>
            </w:pPr>
            <w:r w:rsidRPr="0038251F">
              <w:rPr>
                <w:color w:val="00B0F0"/>
                <w:sz w:val="16"/>
              </w:rPr>
              <w:t xml:space="preserve"> </w:t>
            </w:r>
          </w:p>
          <w:p w14:paraId="12630642" w14:textId="77777777" w:rsidR="00C84B54" w:rsidRDefault="00C84B54" w:rsidP="00B31A0E">
            <w:pPr>
              <w:pStyle w:val="VelocityScript"/>
            </w:pPr>
          </w:p>
          <w:p w14:paraId="7BF3C84C" w14:textId="77777777" w:rsidR="00C84B54" w:rsidRDefault="00C84B54" w:rsidP="00B31A0E">
            <w:pPr>
              <w:pStyle w:val="VelocityScript"/>
            </w:pPr>
          </w:p>
          <w:p w14:paraId="5257FFE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00F0C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0229E92" w14:textId="77777777" w:rsidR="0009168A" w:rsidRDefault="0009168A"/>
        </w:tc>
      </w:tr>
      <w:tr w:rsidR="00CA24CE" w:rsidRPr="00B3499B" w14:paraId="6011EEB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10DFD8" w14:textId="77777777" w:rsidR="00CA24CE" w:rsidRPr="00B3499B" w:rsidRDefault="00DC7E29" w:rsidP="00CA24CE">
            <w:pPr>
              <w:rPr>
                <w:rFonts w:cs="Arial"/>
                <w:bCs/>
                <w:color w:val="808080" w:themeColor="background1" w:themeShade="80"/>
                <w:sz w:val="16"/>
                <w:szCs w:val="14"/>
              </w:rPr>
            </w:pPr>
            <w:hyperlink r:id="rId19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8167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1D70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FEF86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Retreive Stored Settings</w:t>
      </w:r>
    </w:p>
    <w:p w14:paraId="128B99A7" w14:textId="77777777" w:rsidR="00072314" w:rsidRPr="00612064" w:rsidRDefault="00072314" w:rsidP="00072314">
      <w:pPr>
        <w:spacing w:before="20"/>
        <w:rPr>
          <w:vanish/>
        </w:rPr>
      </w:pPr>
    </w:p>
    <w:p w14:paraId="10924B2D" w14:textId="77777777" w:rsidR="00072314" w:rsidRDefault="00072314" w:rsidP="00072314">
      <w:pPr>
        <w:pStyle w:val="Heading6"/>
        <w:keepNext w:val="0"/>
        <w:tabs>
          <w:tab w:val="clear" w:pos="900"/>
          <w:tab w:val="left" w:pos="709"/>
        </w:tabs>
        <w:spacing w:before="240"/>
      </w:pPr>
      <w:r>
        <w:t>Parameters</w:t>
      </w:r>
    </w:p>
    <w:p w14:paraId="575AB6F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19E4984" w14:textId="77777777" w:rsidTr="001D18E6">
        <w:trPr>
          <w:trHeight w:val="161"/>
        </w:trPr>
        <w:tc>
          <w:tcPr>
            <w:tcW w:w="1838" w:type="dxa"/>
            <w:shd w:val="clear" w:color="auto" w:fill="D9D9D9" w:themeFill="background1" w:themeFillShade="D9"/>
            <w:noWrap/>
            <w:hideMark/>
          </w:tcPr>
          <w:p w14:paraId="4E2A15B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F90149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72385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9E88C3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580AA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B4AAA78" w14:textId="77777777" w:rsidTr="001D18E6">
        <w:trPr>
          <w:trHeight w:val="70"/>
        </w:trPr>
        <w:tc>
          <w:tcPr>
            <w:tcW w:w="1838" w:type="dxa"/>
            <w:noWrap/>
          </w:tcPr>
          <w:p w14:paraId="40772F6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7629C8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D1C72A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196621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7689CE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E1A200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165C27D" w14:textId="77777777" w:rsidTr="001D18E6">
        <w:trPr>
          <w:trHeight w:val="71"/>
        </w:trPr>
        <w:tc>
          <w:tcPr>
            <w:tcW w:w="1838" w:type="dxa"/>
            <w:noWrap/>
          </w:tcPr>
          <w:p w14:paraId="3A7A8AD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A2D64BA" w14:textId="77777777" w:rsidR="00072314" w:rsidRPr="00D14691" w:rsidRDefault="00072314" w:rsidP="001D18E6">
            <w:pPr>
              <w:rPr>
                <w:color w:val="000000" w:themeColor="text1"/>
              </w:rPr>
            </w:pPr>
          </w:p>
        </w:tc>
        <w:tc>
          <w:tcPr>
            <w:tcW w:w="1701" w:type="dxa"/>
          </w:tcPr>
          <w:p w14:paraId="0A7DE866" w14:textId="77777777" w:rsidR="00072314" w:rsidRPr="00D14691" w:rsidRDefault="00072314" w:rsidP="001D18E6">
            <w:pPr>
              <w:rPr>
                <w:color w:val="000000" w:themeColor="text1"/>
              </w:rPr>
            </w:pPr>
          </w:p>
        </w:tc>
        <w:tc>
          <w:tcPr>
            <w:tcW w:w="1417" w:type="dxa"/>
            <w:noWrap/>
          </w:tcPr>
          <w:p w14:paraId="1B4946B5" w14:textId="77777777" w:rsidR="00072314" w:rsidRPr="00D14691" w:rsidRDefault="00072314" w:rsidP="001D18E6">
            <w:pPr>
              <w:rPr>
                <w:color w:val="000000" w:themeColor="text1"/>
              </w:rPr>
            </w:pPr>
          </w:p>
        </w:tc>
        <w:tc>
          <w:tcPr>
            <w:tcW w:w="3402" w:type="dxa"/>
          </w:tcPr>
          <w:p w14:paraId="652A4353" w14:textId="77777777" w:rsidR="00072314" w:rsidRPr="00D14691" w:rsidRDefault="00072314" w:rsidP="001D18E6">
            <w:pPr>
              <w:rPr>
                <w:color w:val="000000" w:themeColor="text1"/>
              </w:rPr>
            </w:pPr>
          </w:p>
        </w:tc>
      </w:tr>
    </w:tbl>
    <w:p w14:paraId="57E2E8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6F05F6E" w14:textId="77777777" w:rsidR="003678EC" w:rsidRPr="003678EC" w:rsidRDefault="003678EC" w:rsidP="003678EC">
      <w:pPr>
        <w:rPr>
          <w:lang w:val="en-GB"/>
        </w:rPr>
      </w:pPr>
    </w:p>
    <w:p w14:paraId="3E89DB3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9AAFE01" w14:textId="77777777" w:rsidR="00072314" w:rsidRPr="003225C9" w:rsidRDefault="00072314" w:rsidP="00072314">
      <w:pPr>
        <w:tabs>
          <w:tab w:val="left" w:pos="284"/>
          <w:tab w:val="left" w:pos="851"/>
        </w:tabs>
      </w:pPr>
    </w:p>
    <w:p w14:paraId="3FDF5B5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BFA61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842907" w14:textId="77777777" w:rsidTr="001D18E6">
        <w:tc>
          <w:tcPr>
            <w:tcW w:w="1934" w:type="dxa"/>
            <w:shd w:val="clear" w:color="auto" w:fill="D9D9D9" w:themeFill="background1" w:themeFillShade="D9"/>
          </w:tcPr>
          <w:p w14:paraId="3153B4DF" w14:textId="77777777" w:rsidR="00072314" w:rsidRDefault="00072314" w:rsidP="001D18E6">
            <w:pPr>
              <w:rPr>
                <w:b/>
              </w:rPr>
            </w:pPr>
            <w:r w:rsidRPr="00AF169D">
              <w:rPr>
                <w:b/>
              </w:rPr>
              <w:t>Requirement ID</w:t>
            </w:r>
          </w:p>
          <w:p w14:paraId="734E93D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88BA91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0E240CE" w14:textId="77777777" w:rsidR="00072314" w:rsidRDefault="00072314" w:rsidP="001D18E6">
            <w:pPr>
              <w:rPr>
                <w:b/>
              </w:rPr>
            </w:pPr>
            <w:r>
              <w:rPr>
                <w:b/>
              </w:rPr>
              <w:t>Modification</w:t>
            </w:r>
          </w:p>
        </w:tc>
        <w:tc>
          <w:tcPr>
            <w:tcW w:w="1712" w:type="dxa"/>
            <w:shd w:val="clear" w:color="auto" w:fill="D9D9D9" w:themeFill="background1" w:themeFillShade="D9"/>
          </w:tcPr>
          <w:p w14:paraId="52DCDED3" w14:textId="77777777" w:rsidR="00072314" w:rsidRDefault="00072314" w:rsidP="001D18E6">
            <w:pPr>
              <w:rPr>
                <w:b/>
              </w:rPr>
            </w:pPr>
            <w:r w:rsidRPr="00AF169D">
              <w:rPr>
                <w:b/>
              </w:rPr>
              <w:t xml:space="preserve">Requirement </w:t>
            </w:r>
            <w:r>
              <w:rPr>
                <w:b/>
              </w:rPr>
              <w:t>ID</w:t>
            </w:r>
          </w:p>
          <w:p w14:paraId="7E5D232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619D16D" w14:textId="77777777" w:rsidR="00072314" w:rsidRPr="00AF169D" w:rsidRDefault="00072314" w:rsidP="001D18E6">
            <w:pPr>
              <w:rPr>
                <w:b/>
              </w:rPr>
            </w:pPr>
            <w:r>
              <w:rPr>
                <w:b/>
              </w:rPr>
              <w:t>Comment</w:t>
            </w:r>
          </w:p>
        </w:tc>
      </w:tr>
      <w:tr w:rsidR="00072314" w14:paraId="4352451A" w14:textId="77777777" w:rsidTr="001D18E6">
        <w:tc>
          <w:tcPr>
            <w:tcW w:w="1934" w:type="dxa"/>
          </w:tcPr>
          <w:p w14:paraId="6426B0A1" w14:textId="77777777" w:rsidR="00072314" w:rsidRPr="000F4E8B" w:rsidRDefault="00072314" w:rsidP="001D18E6">
            <w:r w:rsidRPr="000F4E8B">
              <w:t>REQ_abc</w:t>
            </w:r>
          </w:p>
        </w:tc>
        <w:tc>
          <w:tcPr>
            <w:tcW w:w="2177" w:type="dxa"/>
          </w:tcPr>
          <w:p w14:paraId="3B530E71" w14:textId="77777777" w:rsidR="00072314" w:rsidRPr="000F4E8B" w:rsidRDefault="00072314" w:rsidP="001D18E6"/>
        </w:tc>
        <w:sdt>
          <w:sdtPr>
            <w:alias w:val="Modification"/>
            <w:tag w:val="Modification"/>
            <w:id w:val="19521284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C5DEBD9" w14:textId="77777777" w:rsidR="00072314" w:rsidRPr="000F4E8B" w:rsidRDefault="00072314" w:rsidP="001D18E6">
                <w:r w:rsidRPr="000F4E8B">
                  <w:t>Removed</w:t>
                </w:r>
              </w:p>
            </w:tc>
          </w:sdtContent>
        </w:sdt>
        <w:tc>
          <w:tcPr>
            <w:tcW w:w="1712" w:type="dxa"/>
          </w:tcPr>
          <w:p w14:paraId="3AA5C901" w14:textId="77777777" w:rsidR="00072314" w:rsidRPr="000F4E8B" w:rsidRDefault="00072314" w:rsidP="001D18E6">
            <w:r w:rsidRPr="000F4E8B">
              <w:t>--</w:t>
            </w:r>
          </w:p>
        </w:tc>
        <w:tc>
          <w:tcPr>
            <w:tcW w:w="2958" w:type="dxa"/>
          </w:tcPr>
          <w:p w14:paraId="051CF792" w14:textId="77777777" w:rsidR="00072314" w:rsidRPr="000F4E8B" w:rsidRDefault="00072314" w:rsidP="001D18E6"/>
        </w:tc>
      </w:tr>
      <w:tr w:rsidR="00072314" w14:paraId="24FA37EA" w14:textId="77777777" w:rsidTr="001D18E6">
        <w:tc>
          <w:tcPr>
            <w:tcW w:w="1934" w:type="dxa"/>
          </w:tcPr>
          <w:p w14:paraId="4631BE9A" w14:textId="77777777" w:rsidR="00072314" w:rsidRPr="000F4E8B" w:rsidRDefault="00072314" w:rsidP="001D18E6">
            <w:r w:rsidRPr="000F4E8B">
              <w:t>REQ_def</w:t>
            </w:r>
          </w:p>
        </w:tc>
        <w:tc>
          <w:tcPr>
            <w:tcW w:w="2177" w:type="dxa"/>
          </w:tcPr>
          <w:p w14:paraId="7D69F0B5" w14:textId="77777777" w:rsidR="00072314" w:rsidRPr="000F4E8B" w:rsidRDefault="00072314" w:rsidP="001D18E6"/>
        </w:tc>
        <w:sdt>
          <w:sdtPr>
            <w:alias w:val="Modification"/>
            <w:tag w:val="Modification"/>
            <w:id w:val="153306888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4445CFE" w14:textId="77777777" w:rsidR="00072314" w:rsidRPr="000F4E8B" w:rsidRDefault="00072314" w:rsidP="001D18E6">
                <w:r w:rsidRPr="000F4E8B">
                  <w:t>Replaced</w:t>
                </w:r>
              </w:p>
            </w:tc>
          </w:sdtContent>
        </w:sdt>
        <w:tc>
          <w:tcPr>
            <w:tcW w:w="1712" w:type="dxa"/>
          </w:tcPr>
          <w:p w14:paraId="390E208F" w14:textId="77777777" w:rsidR="00072314" w:rsidRPr="000F4E8B" w:rsidRDefault="00072314" w:rsidP="001D18E6">
            <w:r w:rsidRPr="000F4E8B">
              <w:t>REQ_xyz</w:t>
            </w:r>
          </w:p>
        </w:tc>
        <w:tc>
          <w:tcPr>
            <w:tcW w:w="2958" w:type="dxa"/>
          </w:tcPr>
          <w:p w14:paraId="6E03DB1F" w14:textId="77777777" w:rsidR="00072314" w:rsidRPr="000F4E8B" w:rsidRDefault="00072314" w:rsidP="001D18E6"/>
        </w:tc>
      </w:tr>
      <w:tr w:rsidR="00072314" w14:paraId="1DCA22E4" w14:textId="77777777" w:rsidTr="001D18E6">
        <w:tc>
          <w:tcPr>
            <w:tcW w:w="1934" w:type="dxa"/>
          </w:tcPr>
          <w:p w14:paraId="2E3FC508" w14:textId="77777777" w:rsidR="00072314" w:rsidRPr="000F4E8B" w:rsidRDefault="00072314" w:rsidP="001D18E6">
            <w:r w:rsidRPr="000F4E8B">
              <w:t>--</w:t>
            </w:r>
          </w:p>
        </w:tc>
        <w:tc>
          <w:tcPr>
            <w:tcW w:w="2177" w:type="dxa"/>
          </w:tcPr>
          <w:p w14:paraId="5F768026" w14:textId="77777777" w:rsidR="00072314" w:rsidRPr="000F4E8B" w:rsidRDefault="00072314" w:rsidP="001D18E6"/>
        </w:tc>
        <w:sdt>
          <w:sdtPr>
            <w:alias w:val="Modification"/>
            <w:tag w:val="Modification"/>
            <w:id w:val="11502553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01F0D24" w14:textId="77777777" w:rsidR="00072314" w:rsidRPr="000F4E8B" w:rsidRDefault="00072314" w:rsidP="001D18E6">
                <w:r w:rsidRPr="000F4E8B">
                  <w:t>Added</w:t>
                </w:r>
              </w:p>
            </w:tc>
          </w:sdtContent>
        </w:sdt>
        <w:tc>
          <w:tcPr>
            <w:tcW w:w="1712" w:type="dxa"/>
          </w:tcPr>
          <w:p w14:paraId="0ED6A1E2" w14:textId="77777777" w:rsidR="00072314" w:rsidRPr="000F4E8B" w:rsidRDefault="00072314" w:rsidP="001D18E6">
            <w:r w:rsidRPr="000F4E8B">
              <w:t>REQ_123</w:t>
            </w:r>
          </w:p>
        </w:tc>
        <w:tc>
          <w:tcPr>
            <w:tcW w:w="2958" w:type="dxa"/>
          </w:tcPr>
          <w:p w14:paraId="5B0D06C9" w14:textId="77777777" w:rsidR="00072314" w:rsidRPr="000F4E8B" w:rsidRDefault="00072314" w:rsidP="001D18E6"/>
        </w:tc>
      </w:tr>
    </w:tbl>
    <w:p w14:paraId="6EA93E7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CD8F6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4033D07" w14:textId="77777777" w:rsidTr="001D18E6">
        <w:tc>
          <w:tcPr>
            <w:tcW w:w="1838" w:type="dxa"/>
            <w:shd w:val="clear" w:color="auto" w:fill="D9D9D9" w:themeFill="background1" w:themeFillShade="D9"/>
          </w:tcPr>
          <w:p w14:paraId="02034328" w14:textId="77777777" w:rsidR="00072314" w:rsidRDefault="00072314" w:rsidP="001D18E6">
            <w:pPr>
              <w:rPr>
                <w:b/>
              </w:rPr>
            </w:pPr>
            <w:r w:rsidRPr="00AF169D">
              <w:rPr>
                <w:b/>
              </w:rPr>
              <w:t>Requirement ID</w:t>
            </w:r>
          </w:p>
          <w:p w14:paraId="5233F5D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E6A848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76A4C70" w14:textId="77777777" w:rsidR="00072314" w:rsidRPr="00AF169D" w:rsidRDefault="00072314" w:rsidP="001D18E6">
            <w:pPr>
              <w:rPr>
                <w:b/>
              </w:rPr>
            </w:pPr>
            <w:r>
              <w:rPr>
                <w:b/>
              </w:rPr>
              <w:t>Comment</w:t>
            </w:r>
          </w:p>
        </w:tc>
      </w:tr>
      <w:tr w:rsidR="00072314" w14:paraId="3CF1D889" w14:textId="77777777" w:rsidTr="001D18E6">
        <w:tc>
          <w:tcPr>
            <w:tcW w:w="1838" w:type="dxa"/>
          </w:tcPr>
          <w:p w14:paraId="1B49154E" w14:textId="77777777" w:rsidR="00072314" w:rsidRDefault="00072314" w:rsidP="001D18E6"/>
        </w:tc>
        <w:tc>
          <w:tcPr>
            <w:tcW w:w="4253" w:type="dxa"/>
          </w:tcPr>
          <w:p w14:paraId="5DC30A0E" w14:textId="77777777" w:rsidR="00072314" w:rsidRDefault="00072314" w:rsidP="001D18E6"/>
        </w:tc>
        <w:tc>
          <w:tcPr>
            <w:tcW w:w="4110" w:type="dxa"/>
          </w:tcPr>
          <w:p w14:paraId="1E65A82F" w14:textId="77777777" w:rsidR="00072314" w:rsidRDefault="00072314" w:rsidP="001D18E6"/>
        </w:tc>
      </w:tr>
      <w:tr w:rsidR="00072314" w14:paraId="2F840B5F" w14:textId="77777777" w:rsidTr="001D18E6">
        <w:tc>
          <w:tcPr>
            <w:tcW w:w="1838" w:type="dxa"/>
          </w:tcPr>
          <w:p w14:paraId="250CC1DC" w14:textId="77777777" w:rsidR="00072314" w:rsidRDefault="00072314" w:rsidP="001D18E6"/>
        </w:tc>
        <w:tc>
          <w:tcPr>
            <w:tcW w:w="4253" w:type="dxa"/>
          </w:tcPr>
          <w:p w14:paraId="7575D056" w14:textId="77777777" w:rsidR="00072314" w:rsidRDefault="00072314" w:rsidP="001D18E6"/>
        </w:tc>
        <w:tc>
          <w:tcPr>
            <w:tcW w:w="4110" w:type="dxa"/>
          </w:tcPr>
          <w:p w14:paraId="43C67505" w14:textId="77777777" w:rsidR="00072314" w:rsidRDefault="00072314" w:rsidP="001D18E6"/>
        </w:tc>
      </w:tr>
      <w:tr w:rsidR="00072314" w14:paraId="32BEEA87" w14:textId="77777777" w:rsidTr="001D18E6">
        <w:tc>
          <w:tcPr>
            <w:tcW w:w="1838" w:type="dxa"/>
          </w:tcPr>
          <w:p w14:paraId="77B50B15" w14:textId="77777777" w:rsidR="00072314" w:rsidRDefault="00072314" w:rsidP="001D18E6">
            <w:r>
              <w:t>…</w:t>
            </w:r>
          </w:p>
        </w:tc>
        <w:tc>
          <w:tcPr>
            <w:tcW w:w="4253" w:type="dxa"/>
          </w:tcPr>
          <w:p w14:paraId="77772115" w14:textId="77777777" w:rsidR="00072314" w:rsidRDefault="00072314" w:rsidP="001D18E6"/>
        </w:tc>
        <w:tc>
          <w:tcPr>
            <w:tcW w:w="4110" w:type="dxa"/>
          </w:tcPr>
          <w:p w14:paraId="303D1798" w14:textId="77777777" w:rsidR="00072314" w:rsidRDefault="00072314" w:rsidP="001D18E6"/>
        </w:tc>
      </w:tr>
    </w:tbl>
    <w:p w14:paraId="6137FB6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BB3BD3D" w14:textId="77777777" w:rsidR="00072314" w:rsidRDefault="00072314" w:rsidP="00072314"/>
    <w:p w14:paraId="796F9071"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48054399" w14:textId="77777777" w:rsidR="001C5864" w:rsidRPr="0017445F" w:rsidRDefault="001C5864" w:rsidP="001C5864">
      <w:pPr>
        <w:pStyle w:val="RERequirement"/>
        <w:shd w:val="clear" w:color="auto" w:fill="F2F2F2" w:themeFill="background1" w:themeFillShade="F2"/>
      </w:pPr>
      <w:r>
        <w:t xml:space="preserve"> HPCM Settings Retrieval</w:t>
      </w:r>
    </w:p>
    <w:p w14:paraId="0CFF2ADD" w14:textId="77777777" w:rsidR="001C5864" w:rsidRDefault="001C5864" w:rsidP="001C5864">
      <w:pPr>
        <w:rPr>
          <w:rFonts w:cs="Arial"/>
        </w:rPr>
      </w:pPr>
      <w:r>
        <w:rPr>
          <w:rFonts w:cs="Arial"/>
        </w:rPr>
        <w:t xml:space="preserve">When HPCM module receives the signal "WakeUp" from the BCM module, it shall provide a request signal "get user settings" to retrieve user settings from storage </w:t>
      </w:r>
    </w:p>
    <w:p w14:paraId="341C1170" w14:textId="77777777" w:rsidR="001C5864" w:rsidRDefault="001C5864" w:rsidP="001C5864"/>
    <w:p w14:paraId="33D5D586" w14:textId="77777777" w:rsidR="001C5864" w:rsidRPr="00287D2F" w:rsidRDefault="001C5864" w:rsidP="001C5864">
      <w:pPr>
        <w:rPr>
          <w:rFonts w:cs="Arial"/>
        </w:rPr>
      </w:pPr>
      <w:r>
        <w:rPr>
          <w:rFonts w:cs="Arial"/>
        </w:rPr>
        <w:t>Satisfied by</w:t>
      </w:r>
      <w:r w:rsidRPr="00287D2F">
        <w:rPr>
          <w:rFonts w:cs="Arial"/>
        </w:rPr>
        <w:t>:</w:t>
      </w:r>
    </w:p>
    <w:p w14:paraId="2D6D355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1A540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Retreive Stored Settings</w:t>
      </w:r>
    </w:p>
    <w:p w14:paraId="4B99D17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6B218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55A6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A930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108C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AE653" w14:textId="77777777" w:rsidR="0009168A" w:rsidRDefault="0009168A"/>
        </w:tc>
      </w:tr>
      <w:tr w:rsidR="007A24FC" w:rsidRPr="00B3499B" w14:paraId="08323A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9B7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93E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user settings running with feature</w:t>
            </w:r>
          </w:p>
        </w:tc>
      </w:tr>
      <w:tr w:rsidR="007A24FC" w:rsidRPr="00B3499B" w14:paraId="1E7715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D150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D605F" w14:textId="77777777" w:rsidR="0009168A" w:rsidRDefault="0009168A"/>
        </w:tc>
      </w:tr>
      <w:tr w:rsidR="007A24FC" w:rsidRPr="00B3499B" w14:paraId="38F3A0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A162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1BBB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BA0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223C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F0CC5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2B7C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02F9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317FDDA" wp14:editId="2A726F62">
                  <wp:extent cx="152400" cy="152400"/>
                  <wp:effectExtent l="0" t="0" r="0" b="0"/>
                  <wp:docPr id="460" name="Picture 1535786636.jpg" descr="1535786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35786636.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SIS Controller Storage</w:t>
            </w:r>
          </w:p>
          <w:p w14:paraId="620DC06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27DE9E" wp14:editId="2B9408F9">
                  <wp:extent cx="152400" cy="152400"/>
                  <wp:effectExtent l="0" t="0" r="0" b="0"/>
                  <wp:docPr id="462" name="Picture 1535786636.jpg" descr="1535786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535786636.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Retrieve TMOS Run Request</w:t>
            </w:r>
          </w:p>
          <w:p w14:paraId="449A99B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290D6D" wp14:editId="66F4FEB0">
                  <wp:extent cx="152400" cy="152400"/>
                  <wp:effectExtent l="0" t="0" r="0" b="0"/>
                  <wp:docPr id="46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6E6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C70B5" w14:textId="77777777" w:rsidR="0009168A" w:rsidRDefault="0009168A"/>
        </w:tc>
      </w:tr>
      <w:tr w:rsidR="007A24FC" w:rsidRPr="00B3499B" w14:paraId="0A0CAC9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A8E1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2AD8A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5A07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A828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E21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714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D6B7EB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57B24" w14:textId="77777777" w:rsidR="007A24FC" w:rsidRPr="00B3499B" w:rsidRDefault="00DC7E29" w:rsidP="009737DA">
            <w:pPr>
              <w:rPr>
                <w:rFonts w:cs="Arial"/>
                <w:bCs/>
                <w:color w:val="808080" w:themeColor="background1" w:themeShade="80"/>
                <w:sz w:val="16"/>
                <w:szCs w:val="14"/>
              </w:rPr>
            </w:pPr>
            <w:hyperlink r:id="rId1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91D19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292E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E90C8B" w14:textId="77777777" w:rsidR="007A24FC" w:rsidRDefault="007A24FC" w:rsidP="001C5864">
      <w:pPr>
        <w:rPr>
          <w:rFonts w:cs="Arial"/>
        </w:rPr>
      </w:pPr>
    </w:p>
    <w:p w14:paraId="6A931712" w14:textId="77777777" w:rsidR="0047267C" w:rsidRDefault="0047267C" w:rsidP="001C5864">
      <w:pPr>
        <w:rPr>
          <w:rFonts w:cs="Arial"/>
        </w:rPr>
      </w:pPr>
    </w:p>
    <w:p w14:paraId="27E900E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FDB9BF3" wp14:editId="06FA9658">
            <wp:extent cx="152400" cy="152400"/>
            <wp:effectExtent l="0" t="0" r="0" b="0"/>
            <wp:docPr id="46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Requested TMOS Settings</w:t>
      </w:r>
    </w:p>
    <w:p w14:paraId="30D579D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8AEE1C1" w14:textId="77777777" w:rsidR="00072314" w:rsidRPr="003B799F" w:rsidRDefault="00072314" w:rsidP="00072314"/>
    <w:p w14:paraId="38175DA4" w14:textId="77777777" w:rsidR="00072314" w:rsidRDefault="00072314" w:rsidP="00072314">
      <w:pPr>
        <w:pStyle w:val="Heading6"/>
        <w:keepNext w:val="0"/>
        <w:tabs>
          <w:tab w:val="clear" w:pos="900"/>
          <w:tab w:val="left" w:pos="709"/>
        </w:tabs>
        <w:spacing w:before="240"/>
        <w:rPr>
          <w:lang w:val="en-GB"/>
        </w:rPr>
      </w:pPr>
      <w:r>
        <w:rPr>
          <w:lang w:val="en-GB"/>
        </w:rPr>
        <w:t>Inputs</w:t>
      </w:r>
    </w:p>
    <w:p w14:paraId="73701CB7"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199657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A84E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5A224C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64E0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BA36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7955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AB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53B7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C57213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DC2A42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69E97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22F62A3"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5EE7D537" w14:textId="77777777" w:rsidR="0046438F" w:rsidRPr="00740CDD" w:rsidRDefault="0046438F" w:rsidP="00927ADC">
            <w:pPr>
              <w:pStyle w:val="VelocityScript"/>
              <w:rPr>
                <w:color w:val="00B0F0"/>
              </w:rPr>
            </w:pPr>
          </w:p>
          <w:p w14:paraId="7EEB7C30" w14:textId="77777777" w:rsidR="004C0655" w:rsidRPr="007215C5" w:rsidRDefault="004C0655" w:rsidP="004F0393">
            <w:pPr>
              <w:pStyle w:val="VelocityScript"/>
            </w:pPr>
          </w:p>
          <w:p w14:paraId="2B083C2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F810E9"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ADA0B2" w14:textId="77777777" w:rsidR="00C84B54" w:rsidRDefault="00C84B54" w:rsidP="00090710">
            <w:pPr>
              <w:pStyle w:val="VelocityScript"/>
            </w:pPr>
          </w:p>
          <w:p w14:paraId="47FAB5CA" w14:textId="77777777" w:rsidR="00C84B54" w:rsidRDefault="00C84B54" w:rsidP="00090710">
            <w:pPr>
              <w:pStyle w:val="VelocityScript"/>
            </w:pPr>
          </w:p>
          <w:p w14:paraId="781CDA2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9E6D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4A2D8E" w14:textId="77777777" w:rsidR="0009168A" w:rsidRDefault="0009168A"/>
        </w:tc>
      </w:tr>
      <w:tr w:rsidR="00EB31D7" w:rsidRPr="00B3499B" w14:paraId="6370B53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20913D" w14:textId="77777777" w:rsidR="00EB31D7" w:rsidRPr="00B3499B" w:rsidRDefault="00DC7E29" w:rsidP="00236BAE">
            <w:pPr>
              <w:rPr>
                <w:rFonts w:cs="Arial"/>
                <w:bCs/>
                <w:color w:val="808080" w:themeColor="background1" w:themeShade="80"/>
                <w:sz w:val="16"/>
                <w:szCs w:val="14"/>
              </w:rPr>
            </w:pPr>
            <w:hyperlink r:id="rId19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708A8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048A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E4EAC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Requested TMOS Settings</w:t>
      </w:r>
    </w:p>
    <w:p w14:paraId="6A10A2EC" w14:textId="77777777" w:rsidR="008C50D1" w:rsidRPr="00E23282" w:rsidRDefault="008C50D1" w:rsidP="00072314"/>
    <w:p w14:paraId="1B4719A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1B0781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8A6415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C8C7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06995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6A89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D67F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B404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DEF2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CCC0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D8C74C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09021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A464F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6C11D02"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1982BD0E" w14:textId="77777777" w:rsidR="0046438F" w:rsidRPr="00740CDD" w:rsidRDefault="0046438F" w:rsidP="00D60C45">
            <w:pPr>
              <w:pStyle w:val="VelocityScript"/>
              <w:rPr>
                <w:color w:val="00B0F0"/>
              </w:rPr>
            </w:pPr>
          </w:p>
          <w:p w14:paraId="479B8812" w14:textId="77777777" w:rsidR="007215C5" w:rsidRPr="00D60C45" w:rsidRDefault="007215C5" w:rsidP="00CA24CE">
            <w:pPr>
              <w:rPr>
                <w:rFonts w:cs="Arial"/>
                <w:color w:val="000000" w:themeColor="text1"/>
                <w:sz w:val="16"/>
                <w:szCs w:val="14"/>
                <w:lang w:val="en-GB"/>
              </w:rPr>
            </w:pPr>
          </w:p>
          <w:p w14:paraId="34BFE70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F55EE"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0460698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BC0568" w14:textId="77777777" w:rsidR="0038251F" w:rsidRPr="0038251F" w:rsidRDefault="00143E70" w:rsidP="0038251F">
            <w:pPr>
              <w:pStyle w:val="VelocityScript"/>
              <w:rPr>
                <w:color w:val="00B0F0"/>
                <w:sz w:val="16"/>
              </w:rPr>
            </w:pPr>
            <w:r w:rsidRPr="0038251F">
              <w:rPr>
                <w:color w:val="00B0F0"/>
                <w:sz w:val="16"/>
              </w:rPr>
              <w:t xml:space="preserve"> </w:t>
            </w:r>
          </w:p>
          <w:p w14:paraId="25281936" w14:textId="77777777" w:rsidR="00C84B54" w:rsidRDefault="00C84B54" w:rsidP="00B31A0E">
            <w:pPr>
              <w:pStyle w:val="VelocityScript"/>
            </w:pPr>
          </w:p>
          <w:p w14:paraId="0E5BE977" w14:textId="77777777" w:rsidR="00C84B54" w:rsidRDefault="00C84B54" w:rsidP="00B31A0E">
            <w:pPr>
              <w:pStyle w:val="VelocityScript"/>
            </w:pPr>
          </w:p>
          <w:p w14:paraId="7718313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25645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8781ED" w14:textId="77777777" w:rsidR="0009168A" w:rsidRDefault="0009168A"/>
        </w:tc>
      </w:tr>
      <w:tr w:rsidR="00CA24CE" w:rsidRPr="00B3499B" w14:paraId="00607A0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66469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2AE3445" w14:textId="77777777" w:rsidR="0046438F" w:rsidRDefault="0046438F" w:rsidP="0046438F">
            <w:pPr>
              <w:rPr>
                <w:rFonts w:cs="Arial"/>
                <w:color w:val="000000" w:themeColor="text1"/>
                <w:sz w:val="16"/>
                <w:szCs w:val="14"/>
              </w:rPr>
            </w:pPr>
            <w:r>
              <w:rPr>
                <w:rFonts w:cs="Arial"/>
                <w:color w:val="000000" w:themeColor="text1"/>
                <w:sz w:val="16"/>
                <w:szCs w:val="14"/>
              </w:rPr>
              <w:t>Notify User</w:t>
            </w:r>
          </w:p>
          <w:p w14:paraId="1017FDC1" w14:textId="77777777" w:rsidR="0046438F" w:rsidRPr="00740CDD" w:rsidRDefault="0046438F" w:rsidP="00D60C45">
            <w:pPr>
              <w:pStyle w:val="VelocityScript"/>
              <w:rPr>
                <w:color w:val="00B0F0"/>
              </w:rPr>
            </w:pPr>
          </w:p>
          <w:p w14:paraId="036EA1EB" w14:textId="77777777" w:rsidR="007215C5" w:rsidRPr="00D60C45" w:rsidRDefault="007215C5" w:rsidP="00CA24CE">
            <w:pPr>
              <w:rPr>
                <w:rFonts w:cs="Arial"/>
                <w:color w:val="000000" w:themeColor="text1"/>
                <w:sz w:val="16"/>
                <w:szCs w:val="14"/>
                <w:lang w:val="en-GB"/>
              </w:rPr>
            </w:pPr>
          </w:p>
          <w:p w14:paraId="46466ED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16157B"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Notify User</w:t>
            </w:r>
          </w:p>
          <w:p w14:paraId="4542C31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2EDB2" w14:textId="77777777" w:rsidR="0038251F" w:rsidRPr="0038251F" w:rsidRDefault="00143E70" w:rsidP="0038251F">
            <w:pPr>
              <w:pStyle w:val="VelocityScript"/>
              <w:rPr>
                <w:color w:val="00B0F0"/>
                <w:sz w:val="16"/>
              </w:rPr>
            </w:pPr>
            <w:r w:rsidRPr="0038251F">
              <w:rPr>
                <w:color w:val="00B0F0"/>
                <w:sz w:val="16"/>
              </w:rPr>
              <w:t xml:space="preserve"> </w:t>
            </w:r>
          </w:p>
          <w:p w14:paraId="7BA5A32C" w14:textId="77777777" w:rsidR="00C84B54" w:rsidRDefault="00C84B54" w:rsidP="00B31A0E">
            <w:pPr>
              <w:pStyle w:val="VelocityScript"/>
            </w:pPr>
          </w:p>
          <w:p w14:paraId="1C71C333" w14:textId="77777777" w:rsidR="00C84B54" w:rsidRDefault="00C84B54" w:rsidP="00B31A0E">
            <w:pPr>
              <w:pStyle w:val="VelocityScript"/>
            </w:pPr>
          </w:p>
          <w:p w14:paraId="535A4AE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F75AE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6810FD" w14:textId="77777777" w:rsidR="0009168A" w:rsidRDefault="0009168A"/>
        </w:tc>
      </w:tr>
      <w:tr w:rsidR="00CA24CE" w:rsidRPr="00B3499B" w14:paraId="4345CE1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370AC9" w14:textId="77777777" w:rsidR="00CA24CE" w:rsidRPr="00B3499B" w:rsidRDefault="00DC7E29" w:rsidP="00CA24CE">
            <w:pPr>
              <w:rPr>
                <w:rFonts w:cs="Arial"/>
                <w:bCs/>
                <w:color w:val="808080" w:themeColor="background1" w:themeShade="80"/>
                <w:sz w:val="16"/>
                <w:szCs w:val="14"/>
              </w:rPr>
            </w:pPr>
            <w:hyperlink r:id="rId19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56E2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7EB72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00A15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Requested TMOS Settings</w:t>
      </w:r>
    </w:p>
    <w:p w14:paraId="7B3AAE5E" w14:textId="77777777" w:rsidR="00072314" w:rsidRPr="00612064" w:rsidRDefault="00072314" w:rsidP="00072314">
      <w:pPr>
        <w:spacing w:before="20"/>
        <w:rPr>
          <w:vanish/>
        </w:rPr>
      </w:pPr>
    </w:p>
    <w:p w14:paraId="15404097" w14:textId="77777777" w:rsidR="00072314" w:rsidRDefault="00072314" w:rsidP="00072314">
      <w:pPr>
        <w:pStyle w:val="Heading6"/>
        <w:keepNext w:val="0"/>
        <w:tabs>
          <w:tab w:val="clear" w:pos="900"/>
          <w:tab w:val="left" w:pos="709"/>
        </w:tabs>
        <w:spacing w:before="240"/>
      </w:pPr>
      <w:r>
        <w:t>Parameters</w:t>
      </w:r>
    </w:p>
    <w:p w14:paraId="5CFA9ED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558A0A" w14:textId="77777777" w:rsidTr="001D18E6">
        <w:trPr>
          <w:trHeight w:val="161"/>
        </w:trPr>
        <w:tc>
          <w:tcPr>
            <w:tcW w:w="1838" w:type="dxa"/>
            <w:shd w:val="clear" w:color="auto" w:fill="D9D9D9" w:themeFill="background1" w:themeFillShade="D9"/>
            <w:noWrap/>
            <w:hideMark/>
          </w:tcPr>
          <w:p w14:paraId="15ABC07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02AD4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6BF65A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AB62C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F84AA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3751F3" w14:textId="77777777" w:rsidTr="001D18E6">
        <w:trPr>
          <w:trHeight w:val="70"/>
        </w:trPr>
        <w:tc>
          <w:tcPr>
            <w:tcW w:w="1838" w:type="dxa"/>
            <w:noWrap/>
          </w:tcPr>
          <w:p w14:paraId="109D8EA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776819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85697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98495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D08CAC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E89D18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9BED57C" w14:textId="77777777" w:rsidTr="001D18E6">
        <w:trPr>
          <w:trHeight w:val="71"/>
        </w:trPr>
        <w:tc>
          <w:tcPr>
            <w:tcW w:w="1838" w:type="dxa"/>
            <w:noWrap/>
          </w:tcPr>
          <w:p w14:paraId="7D4FBC6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6FCAA30" w14:textId="77777777" w:rsidR="00072314" w:rsidRPr="00D14691" w:rsidRDefault="00072314" w:rsidP="001D18E6">
            <w:pPr>
              <w:rPr>
                <w:color w:val="000000" w:themeColor="text1"/>
              </w:rPr>
            </w:pPr>
          </w:p>
        </w:tc>
        <w:tc>
          <w:tcPr>
            <w:tcW w:w="1701" w:type="dxa"/>
          </w:tcPr>
          <w:p w14:paraId="5619F8BC" w14:textId="77777777" w:rsidR="00072314" w:rsidRPr="00D14691" w:rsidRDefault="00072314" w:rsidP="001D18E6">
            <w:pPr>
              <w:rPr>
                <w:color w:val="000000" w:themeColor="text1"/>
              </w:rPr>
            </w:pPr>
          </w:p>
        </w:tc>
        <w:tc>
          <w:tcPr>
            <w:tcW w:w="1417" w:type="dxa"/>
            <w:noWrap/>
          </w:tcPr>
          <w:p w14:paraId="3D682388" w14:textId="77777777" w:rsidR="00072314" w:rsidRPr="00D14691" w:rsidRDefault="00072314" w:rsidP="001D18E6">
            <w:pPr>
              <w:rPr>
                <w:color w:val="000000" w:themeColor="text1"/>
              </w:rPr>
            </w:pPr>
          </w:p>
        </w:tc>
        <w:tc>
          <w:tcPr>
            <w:tcW w:w="3402" w:type="dxa"/>
          </w:tcPr>
          <w:p w14:paraId="5F27ED13" w14:textId="77777777" w:rsidR="00072314" w:rsidRPr="00D14691" w:rsidRDefault="00072314" w:rsidP="001D18E6">
            <w:pPr>
              <w:rPr>
                <w:color w:val="000000" w:themeColor="text1"/>
              </w:rPr>
            </w:pPr>
          </w:p>
        </w:tc>
      </w:tr>
    </w:tbl>
    <w:p w14:paraId="4910B8E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9190D8" w14:textId="77777777" w:rsidR="003678EC" w:rsidRPr="003678EC" w:rsidRDefault="003678EC" w:rsidP="003678EC">
      <w:pPr>
        <w:rPr>
          <w:lang w:val="en-GB"/>
        </w:rPr>
      </w:pPr>
    </w:p>
    <w:p w14:paraId="686E60A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D7F74C8" w14:textId="77777777" w:rsidR="00072314" w:rsidRPr="003225C9" w:rsidRDefault="00072314" w:rsidP="00072314">
      <w:pPr>
        <w:tabs>
          <w:tab w:val="left" w:pos="284"/>
          <w:tab w:val="left" w:pos="851"/>
        </w:tabs>
      </w:pPr>
    </w:p>
    <w:p w14:paraId="4DB015B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73EE1E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44BB6C8" w14:textId="77777777" w:rsidTr="001D18E6">
        <w:tc>
          <w:tcPr>
            <w:tcW w:w="1934" w:type="dxa"/>
            <w:shd w:val="clear" w:color="auto" w:fill="D9D9D9" w:themeFill="background1" w:themeFillShade="D9"/>
          </w:tcPr>
          <w:p w14:paraId="426C55FF" w14:textId="77777777" w:rsidR="00072314" w:rsidRDefault="00072314" w:rsidP="001D18E6">
            <w:pPr>
              <w:rPr>
                <w:b/>
              </w:rPr>
            </w:pPr>
            <w:r w:rsidRPr="00AF169D">
              <w:rPr>
                <w:b/>
              </w:rPr>
              <w:t>Requirement ID</w:t>
            </w:r>
          </w:p>
          <w:p w14:paraId="512BE8C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C8E35F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6BA3C59" w14:textId="77777777" w:rsidR="00072314" w:rsidRDefault="00072314" w:rsidP="001D18E6">
            <w:pPr>
              <w:rPr>
                <w:b/>
              </w:rPr>
            </w:pPr>
            <w:r>
              <w:rPr>
                <w:b/>
              </w:rPr>
              <w:t>Modification</w:t>
            </w:r>
          </w:p>
        </w:tc>
        <w:tc>
          <w:tcPr>
            <w:tcW w:w="1712" w:type="dxa"/>
            <w:shd w:val="clear" w:color="auto" w:fill="D9D9D9" w:themeFill="background1" w:themeFillShade="D9"/>
          </w:tcPr>
          <w:p w14:paraId="01A9EB77" w14:textId="77777777" w:rsidR="00072314" w:rsidRDefault="00072314" w:rsidP="001D18E6">
            <w:pPr>
              <w:rPr>
                <w:b/>
              </w:rPr>
            </w:pPr>
            <w:r w:rsidRPr="00AF169D">
              <w:rPr>
                <w:b/>
              </w:rPr>
              <w:t xml:space="preserve">Requirement </w:t>
            </w:r>
            <w:r>
              <w:rPr>
                <w:b/>
              </w:rPr>
              <w:t>ID</w:t>
            </w:r>
          </w:p>
          <w:p w14:paraId="6EBAF27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4F5C9CF" w14:textId="77777777" w:rsidR="00072314" w:rsidRPr="00AF169D" w:rsidRDefault="00072314" w:rsidP="001D18E6">
            <w:pPr>
              <w:rPr>
                <w:b/>
              </w:rPr>
            </w:pPr>
            <w:r>
              <w:rPr>
                <w:b/>
              </w:rPr>
              <w:t>Comment</w:t>
            </w:r>
          </w:p>
        </w:tc>
      </w:tr>
      <w:tr w:rsidR="00072314" w14:paraId="5C7970D3" w14:textId="77777777" w:rsidTr="001D18E6">
        <w:tc>
          <w:tcPr>
            <w:tcW w:w="1934" w:type="dxa"/>
          </w:tcPr>
          <w:p w14:paraId="57AFF36B" w14:textId="77777777" w:rsidR="00072314" w:rsidRPr="000F4E8B" w:rsidRDefault="00072314" w:rsidP="001D18E6">
            <w:r w:rsidRPr="000F4E8B">
              <w:t>REQ_abc</w:t>
            </w:r>
          </w:p>
        </w:tc>
        <w:tc>
          <w:tcPr>
            <w:tcW w:w="2177" w:type="dxa"/>
          </w:tcPr>
          <w:p w14:paraId="141A24C5" w14:textId="77777777" w:rsidR="00072314" w:rsidRPr="000F4E8B" w:rsidRDefault="00072314" w:rsidP="001D18E6"/>
        </w:tc>
        <w:sdt>
          <w:sdtPr>
            <w:alias w:val="Modification"/>
            <w:tag w:val="Modification"/>
            <w:id w:val="15368492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A014553" w14:textId="77777777" w:rsidR="00072314" w:rsidRPr="000F4E8B" w:rsidRDefault="00072314" w:rsidP="001D18E6">
                <w:r w:rsidRPr="000F4E8B">
                  <w:t>Removed</w:t>
                </w:r>
              </w:p>
            </w:tc>
          </w:sdtContent>
        </w:sdt>
        <w:tc>
          <w:tcPr>
            <w:tcW w:w="1712" w:type="dxa"/>
          </w:tcPr>
          <w:p w14:paraId="7CC10FED" w14:textId="77777777" w:rsidR="00072314" w:rsidRPr="000F4E8B" w:rsidRDefault="00072314" w:rsidP="001D18E6">
            <w:r w:rsidRPr="000F4E8B">
              <w:t>--</w:t>
            </w:r>
          </w:p>
        </w:tc>
        <w:tc>
          <w:tcPr>
            <w:tcW w:w="2958" w:type="dxa"/>
          </w:tcPr>
          <w:p w14:paraId="158CFAAD" w14:textId="77777777" w:rsidR="00072314" w:rsidRPr="000F4E8B" w:rsidRDefault="00072314" w:rsidP="001D18E6"/>
        </w:tc>
      </w:tr>
      <w:tr w:rsidR="00072314" w14:paraId="737ABEAA" w14:textId="77777777" w:rsidTr="001D18E6">
        <w:tc>
          <w:tcPr>
            <w:tcW w:w="1934" w:type="dxa"/>
          </w:tcPr>
          <w:p w14:paraId="39EA2E69" w14:textId="77777777" w:rsidR="00072314" w:rsidRPr="000F4E8B" w:rsidRDefault="00072314" w:rsidP="001D18E6">
            <w:r w:rsidRPr="000F4E8B">
              <w:t>REQ_def</w:t>
            </w:r>
          </w:p>
        </w:tc>
        <w:tc>
          <w:tcPr>
            <w:tcW w:w="2177" w:type="dxa"/>
          </w:tcPr>
          <w:p w14:paraId="6803513A" w14:textId="77777777" w:rsidR="00072314" w:rsidRPr="000F4E8B" w:rsidRDefault="00072314" w:rsidP="001D18E6"/>
        </w:tc>
        <w:sdt>
          <w:sdtPr>
            <w:alias w:val="Modification"/>
            <w:tag w:val="Modification"/>
            <w:id w:val="17376589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2500B2A" w14:textId="77777777" w:rsidR="00072314" w:rsidRPr="000F4E8B" w:rsidRDefault="00072314" w:rsidP="001D18E6">
                <w:r w:rsidRPr="000F4E8B">
                  <w:t>Replaced</w:t>
                </w:r>
              </w:p>
            </w:tc>
          </w:sdtContent>
        </w:sdt>
        <w:tc>
          <w:tcPr>
            <w:tcW w:w="1712" w:type="dxa"/>
          </w:tcPr>
          <w:p w14:paraId="4C129F43" w14:textId="77777777" w:rsidR="00072314" w:rsidRPr="000F4E8B" w:rsidRDefault="00072314" w:rsidP="001D18E6">
            <w:r w:rsidRPr="000F4E8B">
              <w:t>REQ_xyz</w:t>
            </w:r>
          </w:p>
        </w:tc>
        <w:tc>
          <w:tcPr>
            <w:tcW w:w="2958" w:type="dxa"/>
          </w:tcPr>
          <w:p w14:paraId="0174A8C2" w14:textId="77777777" w:rsidR="00072314" w:rsidRPr="000F4E8B" w:rsidRDefault="00072314" w:rsidP="001D18E6"/>
        </w:tc>
      </w:tr>
      <w:tr w:rsidR="00072314" w14:paraId="7254A3E7" w14:textId="77777777" w:rsidTr="001D18E6">
        <w:tc>
          <w:tcPr>
            <w:tcW w:w="1934" w:type="dxa"/>
          </w:tcPr>
          <w:p w14:paraId="46F175B2" w14:textId="77777777" w:rsidR="00072314" w:rsidRPr="000F4E8B" w:rsidRDefault="00072314" w:rsidP="001D18E6">
            <w:r w:rsidRPr="000F4E8B">
              <w:t>--</w:t>
            </w:r>
          </w:p>
        </w:tc>
        <w:tc>
          <w:tcPr>
            <w:tcW w:w="2177" w:type="dxa"/>
          </w:tcPr>
          <w:p w14:paraId="383D0F4C" w14:textId="77777777" w:rsidR="00072314" w:rsidRPr="000F4E8B" w:rsidRDefault="00072314" w:rsidP="001D18E6"/>
        </w:tc>
        <w:sdt>
          <w:sdtPr>
            <w:alias w:val="Modification"/>
            <w:tag w:val="Modification"/>
            <w:id w:val="-29737801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980A417" w14:textId="77777777" w:rsidR="00072314" w:rsidRPr="000F4E8B" w:rsidRDefault="00072314" w:rsidP="001D18E6">
                <w:r w:rsidRPr="000F4E8B">
                  <w:t>Added</w:t>
                </w:r>
              </w:p>
            </w:tc>
          </w:sdtContent>
        </w:sdt>
        <w:tc>
          <w:tcPr>
            <w:tcW w:w="1712" w:type="dxa"/>
          </w:tcPr>
          <w:p w14:paraId="1223D465" w14:textId="77777777" w:rsidR="00072314" w:rsidRPr="000F4E8B" w:rsidRDefault="00072314" w:rsidP="001D18E6">
            <w:r w:rsidRPr="000F4E8B">
              <w:t>REQ_123</w:t>
            </w:r>
          </w:p>
        </w:tc>
        <w:tc>
          <w:tcPr>
            <w:tcW w:w="2958" w:type="dxa"/>
          </w:tcPr>
          <w:p w14:paraId="0397D1B4" w14:textId="77777777" w:rsidR="00072314" w:rsidRPr="000F4E8B" w:rsidRDefault="00072314" w:rsidP="001D18E6"/>
        </w:tc>
      </w:tr>
    </w:tbl>
    <w:p w14:paraId="3420D9F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B57AF8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42F3276" w14:textId="77777777" w:rsidTr="001D18E6">
        <w:tc>
          <w:tcPr>
            <w:tcW w:w="1838" w:type="dxa"/>
            <w:shd w:val="clear" w:color="auto" w:fill="D9D9D9" w:themeFill="background1" w:themeFillShade="D9"/>
          </w:tcPr>
          <w:p w14:paraId="1DF5A81C" w14:textId="77777777" w:rsidR="00072314" w:rsidRDefault="00072314" w:rsidP="001D18E6">
            <w:pPr>
              <w:rPr>
                <w:b/>
              </w:rPr>
            </w:pPr>
            <w:r w:rsidRPr="00AF169D">
              <w:rPr>
                <w:b/>
              </w:rPr>
              <w:t>Requirement ID</w:t>
            </w:r>
          </w:p>
          <w:p w14:paraId="743EFA8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F1E34B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4D9D78E" w14:textId="77777777" w:rsidR="00072314" w:rsidRPr="00AF169D" w:rsidRDefault="00072314" w:rsidP="001D18E6">
            <w:pPr>
              <w:rPr>
                <w:b/>
              </w:rPr>
            </w:pPr>
            <w:r>
              <w:rPr>
                <w:b/>
              </w:rPr>
              <w:t>Comment</w:t>
            </w:r>
          </w:p>
        </w:tc>
      </w:tr>
      <w:tr w:rsidR="00072314" w14:paraId="36C49A9C" w14:textId="77777777" w:rsidTr="001D18E6">
        <w:tc>
          <w:tcPr>
            <w:tcW w:w="1838" w:type="dxa"/>
          </w:tcPr>
          <w:p w14:paraId="41AFA478" w14:textId="77777777" w:rsidR="00072314" w:rsidRDefault="00072314" w:rsidP="001D18E6"/>
        </w:tc>
        <w:tc>
          <w:tcPr>
            <w:tcW w:w="4253" w:type="dxa"/>
          </w:tcPr>
          <w:p w14:paraId="0A457400" w14:textId="77777777" w:rsidR="00072314" w:rsidRDefault="00072314" w:rsidP="001D18E6"/>
        </w:tc>
        <w:tc>
          <w:tcPr>
            <w:tcW w:w="4110" w:type="dxa"/>
          </w:tcPr>
          <w:p w14:paraId="257FE6C3" w14:textId="77777777" w:rsidR="00072314" w:rsidRDefault="00072314" w:rsidP="001D18E6"/>
        </w:tc>
      </w:tr>
      <w:tr w:rsidR="00072314" w14:paraId="175D59DE" w14:textId="77777777" w:rsidTr="001D18E6">
        <w:tc>
          <w:tcPr>
            <w:tcW w:w="1838" w:type="dxa"/>
          </w:tcPr>
          <w:p w14:paraId="2F6C2F5C" w14:textId="77777777" w:rsidR="00072314" w:rsidRDefault="00072314" w:rsidP="001D18E6"/>
        </w:tc>
        <w:tc>
          <w:tcPr>
            <w:tcW w:w="4253" w:type="dxa"/>
          </w:tcPr>
          <w:p w14:paraId="6461AA58" w14:textId="77777777" w:rsidR="00072314" w:rsidRDefault="00072314" w:rsidP="001D18E6"/>
        </w:tc>
        <w:tc>
          <w:tcPr>
            <w:tcW w:w="4110" w:type="dxa"/>
          </w:tcPr>
          <w:p w14:paraId="11D0EE94" w14:textId="77777777" w:rsidR="00072314" w:rsidRDefault="00072314" w:rsidP="001D18E6"/>
        </w:tc>
      </w:tr>
      <w:tr w:rsidR="00072314" w14:paraId="005FEC4F" w14:textId="77777777" w:rsidTr="001D18E6">
        <w:tc>
          <w:tcPr>
            <w:tcW w:w="1838" w:type="dxa"/>
          </w:tcPr>
          <w:p w14:paraId="734D52AB" w14:textId="77777777" w:rsidR="00072314" w:rsidRDefault="00072314" w:rsidP="001D18E6">
            <w:r>
              <w:t>…</w:t>
            </w:r>
          </w:p>
        </w:tc>
        <w:tc>
          <w:tcPr>
            <w:tcW w:w="4253" w:type="dxa"/>
          </w:tcPr>
          <w:p w14:paraId="78694CB9" w14:textId="77777777" w:rsidR="00072314" w:rsidRDefault="00072314" w:rsidP="001D18E6"/>
        </w:tc>
        <w:tc>
          <w:tcPr>
            <w:tcW w:w="4110" w:type="dxa"/>
          </w:tcPr>
          <w:p w14:paraId="7AB156E8" w14:textId="77777777" w:rsidR="00072314" w:rsidRDefault="00072314" w:rsidP="001D18E6"/>
        </w:tc>
      </w:tr>
    </w:tbl>
    <w:p w14:paraId="7AF9471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8287C78" w14:textId="77777777" w:rsidR="00072314" w:rsidRDefault="00072314" w:rsidP="00072314"/>
    <w:p w14:paraId="543BE44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8B16C16" w14:textId="77777777" w:rsidR="001C5864" w:rsidRPr="0017445F" w:rsidRDefault="001C5864" w:rsidP="001C5864">
      <w:pPr>
        <w:pStyle w:val="RERequirement"/>
        <w:shd w:val="clear" w:color="auto" w:fill="F2F2F2" w:themeFill="background1" w:themeFillShade="F2"/>
      </w:pPr>
      <w:r>
        <w:t xml:space="preserve"> TMOS Run Condition 2</w:t>
      </w:r>
    </w:p>
    <w:p w14:paraId="698C37DF" w14:textId="77777777" w:rsidR="001C5864" w:rsidRDefault="001C5864" w:rsidP="001C5864">
      <w:pPr>
        <w:rPr>
          <w:rFonts w:cs="Arial"/>
        </w:rPr>
      </w:pPr>
      <w:r>
        <w:rPr>
          <w:rFonts w:cs="Arial"/>
        </w:rPr>
        <w:t>When HPCM module receives the signal "CabnAmb_Te_Actl"&lt;45-50C and "HVBat_Te_Actl"&gt;38-40C it shall send the signal "GoToSeep" to the BCM module</w:t>
      </w:r>
    </w:p>
    <w:p w14:paraId="43484279" w14:textId="77777777" w:rsidR="001C5864" w:rsidRDefault="001C5864" w:rsidP="001C5864"/>
    <w:p w14:paraId="462AFB57" w14:textId="77777777" w:rsidR="001C5864" w:rsidRPr="00287D2F" w:rsidRDefault="001C5864" w:rsidP="001C5864">
      <w:pPr>
        <w:rPr>
          <w:rFonts w:cs="Arial"/>
        </w:rPr>
      </w:pPr>
      <w:r>
        <w:rPr>
          <w:rFonts w:cs="Arial"/>
        </w:rPr>
        <w:t>Satisfied by</w:t>
      </w:r>
      <w:r w:rsidRPr="00287D2F">
        <w:rPr>
          <w:rFonts w:cs="Arial"/>
        </w:rPr>
        <w:t>:</w:t>
      </w:r>
    </w:p>
    <w:p w14:paraId="79F91B3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495C1F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603E97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5C4D2F6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82113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Send Requested TMOS Settings</w:t>
      </w:r>
    </w:p>
    <w:p w14:paraId="4802A4C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A029A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91ED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4D2A5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B549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A26E3" w14:textId="77777777" w:rsidR="0009168A" w:rsidRDefault="0009168A"/>
        </w:tc>
      </w:tr>
      <w:tr w:rsidR="007A24FC" w:rsidRPr="00B3499B" w14:paraId="349375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50A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DB69D" w14:textId="77777777" w:rsidR="0009168A" w:rsidRDefault="0009168A"/>
        </w:tc>
      </w:tr>
      <w:tr w:rsidR="007A24FC" w:rsidRPr="00B3499B" w14:paraId="15232D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598F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9AA33" w14:textId="77777777" w:rsidR="0009168A" w:rsidRDefault="0009168A"/>
        </w:tc>
      </w:tr>
      <w:tr w:rsidR="007A24FC" w:rsidRPr="00B3499B" w14:paraId="7AD162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3893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2C4E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819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A8ABB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EF031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9D7A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3C6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665202" wp14:editId="2E64FEBA">
                  <wp:extent cx="152400" cy="152400"/>
                  <wp:effectExtent l="0" t="0" r="0" b="0"/>
                  <wp:docPr id="46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940DCE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38D03E7" wp14:editId="03DBA910">
                  <wp:extent cx="152400" cy="152400"/>
                  <wp:effectExtent l="0" t="0" r="0" b="0"/>
                  <wp:docPr id="470"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79B3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9FB73" w14:textId="77777777" w:rsidR="0009168A" w:rsidRDefault="0009168A"/>
        </w:tc>
      </w:tr>
      <w:tr w:rsidR="007A24FC" w:rsidRPr="00B3499B" w14:paraId="40064A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9F947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0E5B2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B2E6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ED87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4156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673D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232FB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5C83D2" w14:textId="77777777" w:rsidR="007A24FC" w:rsidRPr="00B3499B" w:rsidRDefault="00DC7E29" w:rsidP="009737DA">
            <w:pPr>
              <w:rPr>
                <w:rFonts w:cs="Arial"/>
                <w:bCs/>
                <w:color w:val="808080" w:themeColor="background1" w:themeShade="80"/>
                <w:sz w:val="16"/>
                <w:szCs w:val="14"/>
              </w:rPr>
            </w:pPr>
            <w:hyperlink r:id="rId1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9FD1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AE064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EEE72F" w14:textId="77777777" w:rsidR="007A24FC" w:rsidRDefault="007A24FC" w:rsidP="001C5864">
      <w:pPr>
        <w:rPr>
          <w:rFonts w:cs="Arial"/>
        </w:rPr>
      </w:pPr>
    </w:p>
    <w:p w14:paraId="2027B1CB" w14:textId="77777777" w:rsidR="0047267C" w:rsidRDefault="0047267C" w:rsidP="001C5864">
      <w:pPr>
        <w:rPr>
          <w:rFonts w:cs="Arial"/>
        </w:rPr>
      </w:pPr>
    </w:p>
    <w:p w14:paraId="2DDC89AC" w14:textId="77777777" w:rsidR="001C5864" w:rsidRPr="0017445F" w:rsidRDefault="001C5864" w:rsidP="001C5864">
      <w:pPr>
        <w:pStyle w:val="RERequirement"/>
        <w:shd w:val="clear" w:color="auto" w:fill="F2F2F2" w:themeFill="background1" w:themeFillShade="F2"/>
      </w:pPr>
      <w:r>
        <w:t xml:space="preserve"> TMOS Run Condition 1</w:t>
      </w:r>
    </w:p>
    <w:p w14:paraId="009A458F" w14:textId="77777777" w:rsidR="001C5864" w:rsidRDefault="001C5864" w:rsidP="001C5864">
      <w:pPr>
        <w:rPr>
          <w:rFonts w:cs="Arial"/>
        </w:rPr>
      </w:pPr>
      <w:r>
        <w:rPr>
          <w:rFonts w:cs="Arial"/>
        </w:rPr>
        <w:t>When HPCM receives the signals "CabnAmb_Te_Actl" &gt; 45-50C and "HVBat_Te_Actl"&gt;38-40C, and vehicle is in park, it shall activate TMOS feature</w:t>
      </w:r>
    </w:p>
    <w:p w14:paraId="396B29A9" w14:textId="77777777" w:rsidR="001C5864" w:rsidRDefault="001C5864" w:rsidP="001C5864"/>
    <w:p w14:paraId="5F2A0066" w14:textId="77777777" w:rsidR="001C5864" w:rsidRPr="00287D2F" w:rsidRDefault="001C5864" w:rsidP="001C5864">
      <w:pPr>
        <w:rPr>
          <w:rFonts w:cs="Arial"/>
        </w:rPr>
      </w:pPr>
      <w:r>
        <w:rPr>
          <w:rFonts w:cs="Arial"/>
        </w:rPr>
        <w:t>Satisfied by</w:t>
      </w:r>
      <w:r w:rsidRPr="00287D2F">
        <w:rPr>
          <w:rFonts w:cs="Arial"/>
        </w:rPr>
        <w:t>:</w:t>
      </w:r>
    </w:p>
    <w:p w14:paraId="695E43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05884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3ED52FC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3970A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24896A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6BEE80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BF918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D8444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C3142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E19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42EBA" w14:textId="77777777" w:rsidR="0009168A" w:rsidRDefault="0009168A"/>
        </w:tc>
      </w:tr>
      <w:tr w:rsidR="007A24FC" w:rsidRPr="00B3499B" w14:paraId="16E336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F2E6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45D10" w14:textId="77777777" w:rsidR="0009168A" w:rsidRDefault="0009168A"/>
        </w:tc>
      </w:tr>
      <w:tr w:rsidR="007A24FC" w:rsidRPr="00B3499B" w14:paraId="65E55F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790F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0C57F" w14:textId="77777777" w:rsidR="0009168A" w:rsidRDefault="0009168A"/>
        </w:tc>
      </w:tr>
      <w:tr w:rsidR="007A24FC" w:rsidRPr="00B3499B" w14:paraId="3A7A84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7946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405D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6FB55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D582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D0EA6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BBA3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2C81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F16CE8" wp14:editId="74EBCC8E">
                  <wp:extent cx="152400" cy="152400"/>
                  <wp:effectExtent l="0" t="0" r="0" b="0"/>
                  <wp:docPr id="47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C31D49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136058" wp14:editId="2363D415">
                  <wp:extent cx="152400" cy="152400"/>
                  <wp:effectExtent l="0" t="0" r="0" b="0"/>
                  <wp:docPr id="474"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6A43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5A9C4" w14:textId="77777777" w:rsidR="0009168A" w:rsidRDefault="0009168A"/>
        </w:tc>
      </w:tr>
      <w:tr w:rsidR="007A24FC" w:rsidRPr="00B3499B" w14:paraId="6B9AC6A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0EF5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9AC7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9903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D8E8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11AC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08F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A4C048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C4D50F" w14:textId="77777777" w:rsidR="007A24FC" w:rsidRPr="00B3499B" w:rsidRDefault="00DC7E29" w:rsidP="009737DA">
            <w:pPr>
              <w:rPr>
                <w:rFonts w:cs="Arial"/>
                <w:bCs/>
                <w:color w:val="808080" w:themeColor="background1" w:themeShade="80"/>
                <w:sz w:val="16"/>
                <w:szCs w:val="14"/>
              </w:rPr>
            </w:pPr>
            <w:hyperlink r:id="rId1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E5DD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1EB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661FF" w14:textId="77777777" w:rsidR="007A24FC" w:rsidRDefault="007A24FC" w:rsidP="001C5864">
      <w:pPr>
        <w:rPr>
          <w:rFonts w:cs="Arial"/>
        </w:rPr>
      </w:pPr>
    </w:p>
    <w:p w14:paraId="09FA3AE6" w14:textId="77777777" w:rsidR="0047267C" w:rsidRDefault="0047267C" w:rsidP="001C5864">
      <w:pPr>
        <w:rPr>
          <w:rFonts w:cs="Arial"/>
        </w:rPr>
      </w:pPr>
    </w:p>
    <w:p w14:paraId="5FB23310" w14:textId="77777777" w:rsidR="001C5864" w:rsidRPr="0017445F" w:rsidRDefault="001C5864" w:rsidP="001C5864">
      <w:pPr>
        <w:pStyle w:val="RERequirement"/>
        <w:shd w:val="clear" w:color="auto" w:fill="F2F2F2" w:themeFill="background1" w:themeFillShade="F2"/>
      </w:pPr>
      <w:r>
        <w:t xml:space="preserve"> TMOS Run Condition 4</w:t>
      </w:r>
    </w:p>
    <w:p w14:paraId="525DDEC7" w14:textId="77777777" w:rsidR="001C5864" w:rsidRDefault="001C5864" w:rsidP="001C5864">
      <w:pPr>
        <w:rPr>
          <w:rFonts w:cs="Arial"/>
        </w:rPr>
      </w:pPr>
      <w:r>
        <w:rPr>
          <w:rFonts w:cs="Arial"/>
        </w:rPr>
        <w:t>When HPCM module receives the signal "CabnAmb_Te_Actl&lt;45-50C and "HVBat_Te_Actl&lt;38-40C it shall send the signal "GoToSleep" to the BCM module</w:t>
      </w:r>
    </w:p>
    <w:p w14:paraId="76385CB2" w14:textId="77777777" w:rsidR="001C5864" w:rsidRDefault="001C5864" w:rsidP="001C5864"/>
    <w:p w14:paraId="6B4901C9" w14:textId="77777777" w:rsidR="001C5864" w:rsidRPr="00287D2F" w:rsidRDefault="001C5864" w:rsidP="001C5864">
      <w:pPr>
        <w:rPr>
          <w:rFonts w:cs="Arial"/>
        </w:rPr>
      </w:pPr>
      <w:r>
        <w:rPr>
          <w:rFonts w:cs="Arial"/>
        </w:rPr>
        <w:t>Satisfied by</w:t>
      </w:r>
      <w:r w:rsidRPr="00287D2F">
        <w:rPr>
          <w:rFonts w:cs="Arial"/>
        </w:rPr>
        <w:t>:</w:t>
      </w:r>
    </w:p>
    <w:p w14:paraId="6AD6763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08272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677AF35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2D56A4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005A14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1ADD10E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39669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E67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2DA4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0D0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AC392" w14:textId="77777777" w:rsidR="0009168A" w:rsidRDefault="0009168A"/>
        </w:tc>
      </w:tr>
      <w:tr w:rsidR="007A24FC" w:rsidRPr="00B3499B" w14:paraId="14E720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975B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4D9DF" w14:textId="77777777" w:rsidR="0009168A" w:rsidRDefault="0009168A"/>
        </w:tc>
      </w:tr>
      <w:tr w:rsidR="007A24FC" w:rsidRPr="00B3499B" w14:paraId="6D33FE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EC6C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B5DA2" w14:textId="77777777" w:rsidR="0009168A" w:rsidRDefault="0009168A"/>
        </w:tc>
      </w:tr>
      <w:tr w:rsidR="007A24FC" w:rsidRPr="00B3499B" w14:paraId="0E4700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F90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6CE06"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A821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D71E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ECD8F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9BBC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503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CBE160" wp14:editId="7391FF1B">
                  <wp:extent cx="152400" cy="152400"/>
                  <wp:effectExtent l="0" t="0" r="0" b="0"/>
                  <wp:docPr id="47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488FE8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42F4A9D7" wp14:editId="3F2480D6">
                  <wp:extent cx="152400" cy="152400"/>
                  <wp:effectExtent l="0" t="0" r="0" b="0"/>
                  <wp:docPr id="478"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915A6"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05945" w14:textId="77777777" w:rsidR="0009168A" w:rsidRDefault="0009168A"/>
        </w:tc>
      </w:tr>
      <w:tr w:rsidR="007A24FC" w:rsidRPr="00B3499B" w14:paraId="1176B51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116A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F1640"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592C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BD97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2A4E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BC7F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47B51A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0F18C4" w14:textId="77777777" w:rsidR="007A24FC" w:rsidRPr="00B3499B" w:rsidRDefault="00DC7E29" w:rsidP="009737DA">
            <w:pPr>
              <w:rPr>
                <w:rFonts w:cs="Arial"/>
                <w:bCs/>
                <w:color w:val="808080" w:themeColor="background1" w:themeShade="80"/>
                <w:sz w:val="16"/>
                <w:szCs w:val="14"/>
              </w:rPr>
            </w:pPr>
            <w:hyperlink r:id="rId19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5DB0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1FEA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F86D46" w14:textId="77777777" w:rsidR="007A24FC" w:rsidRDefault="007A24FC" w:rsidP="001C5864">
      <w:pPr>
        <w:rPr>
          <w:rFonts w:cs="Arial"/>
        </w:rPr>
      </w:pPr>
    </w:p>
    <w:p w14:paraId="7A850F10" w14:textId="77777777" w:rsidR="0047267C" w:rsidRDefault="0047267C" w:rsidP="001C5864">
      <w:pPr>
        <w:rPr>
          <w:rFonts w:cs="Arial"/>
        </w:rPr>
      </w:pPr>
    </w:p>
    <w:p w14:paraId="5D9FC395" w14:textId="77777777" w:rsidR="001C5864" w:rsidRPr="0017445F" w:rsidRDefault="001C5864" w:rsidP="001C5864">
      <w:pPr>
        <w:pStyle w:val="RERequirement"/>
        <w:shd w:val="clear" w:color="auto" w:fill="F2F2F2" w:themeFill="background1" w:themeFillShade="F2"/>
      </w:pPr>
      <w:r>
        <w:t xml:space="preserve"> TMOS Run Condition 3</w:t>
      </w:r>
    </w:p>
    <w:p w14:paraId="551F2530" w14:textId="77777777" w:rsidR="001C5864" w:rsidRDefault="001C5864" w:rsidP="001C5864">
      <w:pPr>
        <w:rPr>
          <w:rFonts w:cs="Arial"/>
        </w:rPr>
      </w:pPr>
      <w:r>
        <w:rPr>
          <w:rFonts w:cs="Arial"/>
        </w:rPr>
        <w:t>When HPCM module receives the signal "CabnAmb_Te_Actl&gt;45-50C and "HVBat_Te_Actl"&lt;38-40C it shall send the signal "GoToSleep" to the BCM module</w:t>
      </w:r>
    </w:p>
    <w:p w14:paraId="26E27828" w14:textId="77777777" w:rsidR="001C5864" w:rsidRDefault="001C5864" w:rsidP="001C5864"/>
    <w:p w14:paraId="59286894" w14:textId="77777777" w:rsidR="001C5864" w:rsidRPr="00287D2F" w:rsidRDefault="001C5864" w:rsidP="001C5864">
      <w:pPr>
        <w:rPr>
          <w:rFonts w:cs="Arial"/>
        </w:rPr>
      </w:pPr>
      <w:r>
        <w:rPr>
          <w:rFonts w:cs="Arial"/>
        </w:rPr>
        <w:t>Satisfied by</w:t>
      </w:r>
      <w:r w:rsidRPr="00287D2F">
        <w:rPr>
          <w:rFonts w:cs="Arial"/>
        </w:rPr>
        <w:t>:</w:t>
      </w:r>
    </w:p>
    <w:p w14:paraId="7E40CBA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D0E5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Battery Request</w:t>
      </w:r>
    </w:p>
    <w:p w14:paraId="670E107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199A6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Cooling Request</w:t>
      </w:r>
    </w:p>
    <w:p w14:paraId="1E9EFC9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44C71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F9801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14D9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0C0A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449C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F1316" w14:textId="77777777" w:rsidR="0009168A" w:rsidRDefault="0009168A"/>
        </w:tc>
      </w:tr>
      <w:tr w:rsidR="007A24FC" w:rsidRPr="00B3499B" w14:paraId="083EBE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A5C6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81FF5" w14:textId="77777777" w:rsidR="0009168A" w:rsidRDefault="0009168A"/>
        </w:tc>
      </w:tr>
      <w:tr w:rsidR="007A24FC" w:rsidRPr="00B3499B" w14:paraId="23FAD5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E9BF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376A1" w14:textId="77777777" w:rsidR="0009168A" w:rsidRDefault="0009168A"/>
        </w:tc>
      </w:tr>
      <w:tr w:rsidR="007A24FC" w:rsidRPr="00B3499B" w14:paraId="4EF86A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B65E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037A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334C5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3B30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DE83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961A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41FA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6F6283" wp14:editId="2A233473">
                  <wp:extent cx="152400" cy="152400"/>
                  <wp:effectExtent l="0" t="0" r="0" b="0"/>
                  <wp:docPr id="48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690322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9FF92B" wp14:editId="4B26B4D9">
                  <wp:extent cx="152400" cy="152400"/>
                  <wp:effectExtent l="0" t="0" r="0" b="0"/>
                  <wp:docPr id="482"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0B0D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D54E3" w14:textId="77777777" w:rsidR="0009168A" w:rsidRDefault="0009168A"/>
        </w:tc>
      </w:tr>
      <w:tr w:rsidR="007A24FC" w:rsidRPr="00B3499B" w14:paraId="4F0FEE5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4A2E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CB05B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7DA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6859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EEEB6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AE0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1BEB5C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376369" w14:textId="77777777" w:rsidR="007A24FC" w:rsidRPr="00B3499B" w:rsidRDefault="00DC7E29" w:rsidP="009737DA">
            <w:pPr>
              <w:rPr>
                <w:rFonts w:cs="Arial"/>
                <w:bCs/>
                <w:color w:val="808080" w:themeColor="background1" w:themeShade="80"/>
                <w:sz w:val="16"/>
                <w:szCs w:val="14"/>
              </w:rPr>
            </w:pPr>
            <w:hyperlink r:id="rId1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D8AE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5F4D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5116D9" w14:textId="77777777" w:rsidR="007A24FC" w:rsidRDefault="007A24FC" w:rsidP="001C5864">
      <w:pPr>
        <w:rPr>
          <w:rFonts w:cs="Arial"/>
        </w:rPr>
      </w:pPr>
    </w:p>
    <w:p w14:paraId="6DE63E19" w14:textId="77777777" w:rsidR="0047267C" w:rsidRDefault="0047267C" w:rsidP="001C5864">
      <w:pPr>
        <w:rPr>
          <w:rFonts w:cs="Arial"/>
        </w:rPr>
      </w:pPr>
    </w:p>
    <w:p w14:paraId="34E938E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6F4B496" wp14:editId="14C0AA79">
            <wp:extent cx="152400" cy="152400"/>
            <wp:effectExtent l="0" t="0" r="0" b="0"/>
            <wp:docPr id="48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Alarm Request</w:t>
      </w:r>
    </w:p>
    <w:p w14:paraId="723988A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43D57F9" w14:textId="77777777" w:rsidR="00072314" w:rsidRPr="003B799F" w:rsidRDefault="00072314" w:rsidP="00072314"/>
    <w:p w14:paraId="6064C080" w14:textId="77777777" w:rsidR="00072314" w:rsidRDefault="00072314" w:rsidP="00072314">
      <w:pPr>
        <w:pStyle w:val="Heading6"/>
        <w:keepNext w:val="0"/>
        <w:tabs>
          <w:tab w:val="clear" w:pos="900"/>
          <w:tab w:val="left" w:pos="709"/>
        </w:tabs>
        <w:spacing w:before="240"/>
        <w:rPr>
          <w:lang w:val="en-GB"/>
        </w:rPr>
      </w:pPr>
      <w:r>
        <w:rPr>
          <w:lang w:val="en-GB"/>
        </w:rPr>
        <w:t>Inputs</w:t>
      </w:r>
    </w:p>
    <w:p w14:paraId="1439CE90"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8158629" w14:textId="77777777" w:rsidTr="001D18E6">
        <w:trPr>
          <w:trHeight w:val="173"/>
        </w:trPr>
        <w:tc>
          <w:tcPr>
            <w:tcW w:w="1696" w:type="dxa"/>
            <w:shd w:val="clear" w:color="auto" w:fill="D9D9D9" w:themeFill="background1" w:themeFillShade="D9"/>
            <w:noWrap/>
            <w:hideMark/>
          </w:tcPr>
          <w:p w14:paraId="08B6188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CD8691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451E2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7A1B25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14402C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92B958F"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FC51C80" w14:textId="77777777" w:rsidTr="001D18E6">
        <w:trPr>
          <w:trHeight w:val="143"/>
        </w:trPr>
        <w:tc>
          <w:tcPr>
            <w:tcW w:w="1696" w:type="dxa"/>
            <w:noWrap/>
          </w:tcPr>
          <w:p w14:paraId="7CC8AC5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9891A9E" w14:textId="77777777" w:rsidR="00072314" w:rsidRPr="00DE6816" w:rsidRDefault="00072314" w:rsidP="001D18E6">
            <w:pPr>
              <w:rPr>
                <w:rFonts w:cs="Arial"/>
                <w:sz w:val="18"/>
              </w:rPr>
            </w:pPr>
            <w:r w:rsidRPr="00DE6816">
              <w:rPr>
                <w:rFonts w:cs="Arial"/>
                <w:sz w:val="18"/>
              </w:rPr>
              <w:t>Name of aTechnical Signal, e.g.:</w:t>
            </w:r>
          </w:p>
          <w:p w14:paraId="5BCEE71A"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9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B84CA21"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204B2D3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0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7F12F0B8" w14:textId="77777777" w:rsidR="00072314" w:rsidRPr="00DE6816" w:rsidRDefault="00072314" w:rsidP="001D18E6">
            <w:pPr>
              <w:rPr>
                <w:rFonts w:cs="Arial"/>
                <w:color w:val="000000" w:themeColor="text1"/>
                <w:sz w:val="14"/>
                <w:szCs w:val="16"/>
              </w:rPr>
            </w:pPr>
            <w:r w:rsidRPr="00DE6816">
              <w:rPr>
                <w:rFonts w:cs="Arial"/>
                <w:sz w:val="14"/>
              </w:rPr>
              <w:br/>
              <w:t xml:space="preserve">If the signal is not yet managed in VSEM or any other central signal repository, add a link to the </w:t>
            </w:r>
            <w:r w:rsidRPr="00DE6816">
              <w:rPr>
                <w:rFonts w:cs="Arial"/>
                <w:sz w:val="14"/>
              </w:rPr>
              <w:lastRenderedPageBreak/>
              <w:t>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4A9BD34"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ECC3F3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CA129B3"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DC964E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523110EA" w14:textId="77777777" w:rsidR="00072314" w:rsidRPr="00DE6816" w:rsidRDefault="00072314" w:rsidP="001D18E6">
            <w:pPr>
              <w:ind w:left="360"/>
              <w:rPr>
                <w:rFonts w:cs="Arial"/>
                <w:sz w:val="18"/>
              </w:rPr>
            </w:pPr>
          </w:p>
          <w:p w14:paraId="3F62CBC8" w14:textId="77777777" w:rsidR="00072314" w:rsidRPr="00DE6816" w:rsidRDefault="00072314" w:rsidP="001D18E6">
            <w:pPr>
              <w:rPr>
                <w:rFonts w:cs="Arial"/>
                <w:sz w:val="16"/>
              </w:rPr>
            </w:pPr>
            <w:r w:rsidRPr="00DE6816">
              <w:rPr>
                <w:rFonts w:cs="Arial"/>
                <w:sz w:val="14"/>
              </w:rPr>
              <w:t>The message name should be linked, e.g.</w:t>
            </w:r>
          </w:p>
          <w:p w14:paraId="4C308B47"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0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02" w:history="1">
              <w:r w:rsidRPr="00DE6816">
                <w:rPr>
                  <w:rStyle w:val="Hyperlink"/>
                  <w:rFonts w:ascii="Arial" w:hAnsi="Arial" w:cs="Arial"/>
                  <w:i/>
                  <w:sz w:val="14"/>
                </w:rPr>
                <w:t>FNV2</w:t>
              </w:r>
            </w:hyperlink>
            <w:r w:rsidRPr="00DE6816">
              <w:rPr>
                <w:rFonts w:ascii="Arial" w:hAnsi="Arial" w:cs="Arial"/>
                <w:sz w:val="14"/>
              </w:rPr>
              <w:t xml:space="preserve">). </w:t>
            </w:r>
          </w:p>
          <w:p w14:paraId="7D5BF18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w:t>
            </w:r>
            <w:r w:rsidRPr="00DE6816">
              <w:rPr>
                <w:rFonts w:ascii="Arial" w:hAnsi="Arial" w:cs="Arial"/>
                <w:sz w:val="14"/>
              </w:rPr>
              <w:lastRenderedPageBreak/>
              <w:t xml:space="preserve">or MQTT/FTCP message in the corresponding central repository (e.g. Central SW Service Catalog) </w:t>
            </w:r>
          </w:p>
          <w:p w14:paraId="4B4E37AA" w14:textId="77777777" w:rsidR="00072314" w:rsidRDefault="00072314" w:rsidP="001D18E6">
            <w:pPr>
              <w:rPr>
                <w:rFonts w:cs="Arial"/>
                <w:sz w:val="14"/>
              </w:rPr>
            </w:pPr>
          </w:p>
          <w:p w14:paraId="12BA4A6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1D26D4E" w14:textId="77777777" w:rsidTr="001D18E6">
        <w:trPr>
          <w:trHeight w:val="70"/>
        </w:trPr>
        <w:tc>
          <w:tcPr>
            <w:tcW w:w="1696" w:type="dxa"/>
            <w:noWrap/>
          </w:tcPr>
          <w:p w14:paraId="17E30E21"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7CA1C13B" w14:textId="77777777" w:rsidR="00072314" w:rsidRPr="00DE6816" w:rsidRDefault="00072314" w:rsidP="001D18E6">
            <w:pPr>
              <w:rPr>
                <w:rFonts w:cs="Arial"/>
                <w:color w:val="000000" w:themeColor="text1"/>
                <w:sz w:val="18"/>
              </w:rPr>
            </w:pPr>
          </w:p>
        </w:tc>
        <w:tc>
          <w:tcPr>
            <w:tcW w:w="1843" w:type="dxa"/>
          </w:tcPr>
          <w:p w14:paraId="647EEBF1" w14:textId="77777777" w:rsidR="00072314" w:rsidRPr="00DE6816" w:rsidRDefault="00072314" w:rsidP="001D18E6">
            <w:pPr>
              <w:rPr>
                <w:rFonts w:cs="Arial"/>
                <w:color w:val="000000" w:themeColor="text1"/>
                <w:sz w:val="18"/>
              </w:rPr>
            </w:pPr>
          </w:p>
        </w:tc>
        <w:tc>
          <w:tcPr>
            <w:tcW w:w="1984" w:type="dxa"/>
          </w:tcPr>
          <w:p w14:paraId="742E71F6" w14:textId="77777777" w:rsidR="00072314" w:rsidRPr="00DE6816" w:rsidRDefault="00072314" w:rsidP="001D18E6">
            <w:pPr>
              <w:rPr>
                <w:rFonts w:cs="Arial"/>
                <w:color w:val="000000" w:themeColor="text1"/>
                <w:sz w:val="18"/>
              </w:rPr>
            </w:pPr>
          </w:p>
        </w:tc>
        <w:tc>
          <w:tcPr>
            <w:tcW w:w="2693" w:type="dxa"/>
          </w:tcPr>
          <w:p w14:paraId="34D6DC69" w14:textId="77777777" w:rsidR="00072314" w:rsidRPr="00DE6816" w:rsidRDefault="00072314" w:rsidP="001D18E6">
            <w:pPr>
              <w:rPr>
                <w:rFonts w:cs="Arial"/>
                <w:color w:val="000000" w:themeColor="text1"/>
                <w:sz w:val="18"/>
              </w:rPr>
            </w:pPr>
          </w:p>
        </w:tc>
      </w:tr>
    </w:tbl>
    <w:p w14:paraId="70B815E9"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12D7DE9" w14:textId="77777777" w:rsidR="008C50D1" w:rsidRPr="00E23282" w:rsidRDefault="008C50D1" w:rsidP="00072314"/>
    <w:p w14:paraId="29442DA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7977F7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BD79F6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01A30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6E120D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C03A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5A69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5B9A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0866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21CB0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475D10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9F1825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6628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0EF91C4" w14:textId="77777777" w:rsidR="0046438F" w:rsidRDefault="0046438F" w:rsidP="0046438F">
            <w:pPr>
              <w:rPr>
                <w:rFonts w:cs="Arial"/>
                <w:color w:val="000000" w:themeColor="text1"/>
                <w:sz w:val="16"/>
                <w:szCs w:val="14"/>
              </w:rPr>
            </w:pPr>
            <w:r>
              <w:rPr>
                <w:rFonts w:cs="Arial"/>
                <w:color w:val="000000" w:themeColor="text1"/>
                <w:sz w:val="16"/>
                <w:szCs w:val="14"/>
              </w:rPr>
              <w:t>Wake Alarm</w:t>
            </w:r>
          </w:p>
          <w:p w14:paraId="71B7DE2C" w14:textId="77777777" w:rsidR="0046438F" w:rsidRPr="00740CDD" w:rsidRDefault="0046438F" w:rsidP="00D60C45">
            <w:pPr>
              <w:pStyle w:val="VelocityScript"/>
              <w:rPr>
                <w:color w:val="00B0F0"/>
              </w:rPr>
            </w:pPr>
          </w:p>
          <w:p w14:paraId="35D33340" w14:textId="77777777" w:rsidR="007215C5" w:rsidRPr="00D60C45" w:rsidRDefault="007215C5" w:rsidP="00CA24CE">
            <w:pPr>
              <w:rPr>
                <w:rFonts w:cs="Arial"/>
                <w:color w:val="000000" w:themeColor="text1"/>
                <w:sz w:val="16"/>
                <w:szCs w:val="14"/>
                <w:lang w:val="en-GB"/>
              </w:rPr>
            </w:pPr>
          </w:p>
          <w:p w14:paraId="0261DC1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444C64" w14:textId="77777777" w:rsidR="00DD49BA" w:rsidRPr="003C5D56" w:rsidRDefault="00DD49BA" w:rsidP="00DD49BA">
            <w:pPr>
              <w:rPr>
                <w:rFonts w:cs="Arial"/>
                <w:color w:val="000000" w:themeColor="text1"/>
                <w:sz w:val="16"/>
                <w:szCs w:val="14"/>
              </w:rPr>
            </w:pPr>
            <w:r>
              <w:rPr>
                <w:rFonts w:cs="Arial"/>
                <w:color w:val="000000" w:themeColor="text1"/>
                <w:sz w:val="16"/>
                <w:szCs w:val="14"/>
              </w:rPr>
              <w:t>Wake Alarm</w:t>
            </w:r>
          </w:p>
          <w:p w14:paraId="7A339ED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60F738" w14:textId="77777777" w:rsidR="0038251F" w:rsidRPr="0038251F" w:rsidRDefault="00143E70" w:rsidP="0038251F">
            <w:pPr>
              <w:pStyle w:val="VelocityScript"/>
              <w:rPr>
                <w:color w:val="00B0F0"/>
                <w:sz w:val="16"/>
              </w:rPr>
            </w:pPr>
            <w:r w:rsidRPr="0038251F">
              <w:rPr>
                <w:color w:val="00B0F0"/>
                <w:sz w:val="16"/>
              </w:rPr>
              <w:t xml:space="preserve"> </w:t>
            </w:r>
          </w:p>
          <w:p w14:paraId="07F8EED9" w14:textId="77777777" w:rsidR="00C84B54" w:rsidRDefault="00C84B54" w:rsidP="00B31A0E">
            <w:pPr>
              <w:pStyle w:val="VelocityScript"/>
            </w:pPr>
          </w:p>
          <w:p w14:paraId="73EFA397" w14:textId="77777777" w:rsidR="00C84B54" w:rsidRDefault="00C84B54" w:rsidP="00B31A0E">
            <w:pPr>
              <w:pStyle w:val="VelocityScript"/>
            </w:pPr>
          </w:p>
          <w:p w14:paraId="4B63D0D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50959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886E04" w14:textId="77777777" w:rsidR="0009168A" w:rsidRDefault="0009168A"/>
        </w:tc>
      </w:tr>
      <w:tr w:rsidR="00CA24CE" w:rsidRPr="00B3499B" w14:paraId="1C816F2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2148B9" w14:textId="77777777" w:rsidR="00CA24CE" w:rsidRPr="00B3499B" w:rsidRDefault="00DC7E29" w:rsidP="00CA24CE">
            <w:pPr>
              <w:rPr>
                <w:rFonts w:cs="Arial"/>
                <w:bCs/>
                <w:color w:val="808080" w:themeColor="background1" w:themeShade="80"/>
                <w:sz w:val="16"/>
                <w:szCs w:val="14"/>
              </w:rPr>
            </w:pPr>
            <w:hyperlink r:id="rId20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FBF3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8885C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92CE4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Alarm Request</w:t>
      </w:r>
    </w:p>
    <w:p w14:paraId="16FFD408" w14:textId="77777777" w:rsidR="00072314" w:rsidRPr="00612064" w:rsidRDefault="00072314" w:rsidP="00072314">
      <w:pPr>
        <w:spacing w:before="20"/>
        <w:rPr>
          <w:vanish/>
        </w:rPr>
      </w:pPr>
    </w:p>
    <w:p w14:paraId="6F75FBC3" w14:textId="77777777" w:rsidR="00072314" w:rsidRDefault="00072314" w:rsidP="00072314">
      <w:pPr>
        <w:pStyle w:val="Heading6"/>
        <w:keepNext w:val="0"/>
        <w:tabs>
          <w:tab w:val="clear" w:pos="900"/>
          <w:tab w:val="left" w:pos="709"/>
        </w:tabs>
        <w:spacing w:before="240"/>
      </w:pPr>
      <w:r>
        <w:t>Parameters</w:t>
      </w:r>
    </w:p>
    <w:p w14:paraId="1C48654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BF1E17E" w14:textId="77777777" w:rsidTr="001D18E6">
        <w:trPr>
          <w:trHeight w:val="161"/>
        </w:trPr>
        <w:tc>
          <w:tcPr>
            <w:tcW w:w="1838" w:type="dxa"/>
            <w:shd w:val="clear" w:color="auto" w:fill="D9D9D9" w:themeFill="background1" w:themeFillShade="D9"/>
            <w:noWrap/>
            <w:hideMark/>
          </w:tcPr>
          <w:p w14:paraId="2061E49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68BCE4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C76181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9872C6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1C05E6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E54CD88" w14:textId="77777777" w:rsidTr="001D18E6">
        <w:trPr>
          <w:trHeight w:val="70"/>
        </w:trPr>
        <w:tc>
          <w:tcPr>
            <w:tcW w:w="1838" w:type="dxa"/>
            <w:noWrap/>
          </w:tcPr>
          <w:p w14:paraId="69647D5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F29088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43A384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017352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788CFB7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697F31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E3940F2" w14:textId="77777777" w:rsidTr="001D18E6">
        <w:trPr>
          <w:trHeight w:val="71"/>
        </w:trPr>
        <w:tc>
          <w:tcPr>
            <w:tcW w:w="1838" w:type="dxa"/>
            <w:noWrap/>
          </w:tcPr>
          <w:p w14:paraId="765DCBF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767DD91" w14:textId="77777777" w:rsidR="00072314" w:rsidRPr="00D14691" w:rsidRDefault="00072314" w:rsidP="001D18E6">
            <w:pPr>
              <w:rPr>
                <w:color w:val="000000" w:themeColor="text1"/>
              </w:rPr>
            </w:pPr>
          </w:p>
        </w:tc>
        <w:tc>
          <w:tcPr>
            <w:tcW w:w="1701" w:type="dxa"/>
          </w:tcPr>
          <w:p w14:paraId="36ABB4C1" w14:textId="77777777" w:rsidR="00072314" w:rsidRPr="00D14691" w:rsidRDefault="00072314" w:rsidP="001D18E6">
            <w:pPr>
              <w:rPr>
                <w:color w:val="000000" w:themeColor="text1"/>
              </w:rPr>
            </w:pPr>
          </w:p>
        </w:tc>
        <w:tc>
          <w:tcPr>
            <w:tcW w:w="1417" w:type="dxa"/>
            <w:noWrap/>
          </w:tcPr>
          <w:p w14:paraId="744228FA" w14:textId="77777777" w:rsidR="00072314" w:rsidRPr="00D14691" w:rsidRDefault="00072314" w:rsidP="001D18E6">
            <w:pPr>
              <w:rPr>
                <w:color w:val="000000" w:themeColor="text1"/>
              </w:rPr>
            </w:pPr>
          </w:p>
        </w:tc>
        <w:tc>
          <w:tcPr>
            <w:tcW w:w="3402" w:type="dxa"/>
          </w:tcPr>
          <w:p w14:paraId="292AE8FF" w14:textId="77777777" w:rsidR="00072314" w:rsidRPr="00D14691" w:rsidRDefault="00072314" w:rsidP="001D18E6">
            <w:pPr>
              <w:rPr>
                <w:color w:val="000000" w:themeColor="text1"/>
              </w:rPr>
            </w:pPr>
          </w:p>
        </w:tc>
      </w:tr>
    </w:tbl>
    <w:p w14:paraId="257D7A9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9D534FE" w14:textId="77777777" w:rsidR="003678EC" w:rsidRPr="003678EC" w:rsidRDefault="003678EC" w:rsidP="003678EC">
      <w:pPr>
        <w:rPr>
          <w:lang w:val="en-GB"/>
        </w:rPr>
      </w:pPr>
    </w:p>
    <w:p w14:paraId="635EE65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B6766F" w14:textId="77777777" w:rsidR="00072314" w:rsidRPr="003225C9" w:rsidRDefault="00072314" w:rsidP="00072314">
      <w:pPr>
        <w:tabs>
          <w:tab w:val="left" w:pos="284"/>
          <w:tab w:val="left" w:pos="851"/>
        </w:tabs>
      </w:pPr>
    </w:p>
    <w:p w14:paraId="54EA655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F3E1BA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2514E06" w14:textId="77777777" w:rsidTr="001D18E6">
        <w:tc>
          <w:tcPr>
            <w:tcW w:w="1934" w:type="dxa"/>
            <w:shd w:val="clear" w:color="auto" w:fill="D9D9D9" w:themeFill="background1" w:themeFillShade="D9"/>
          </w:tcPr>
          <w:p w14:paraId="4CB7FB8F" w14:textId="77777777" w:rsidR="00072314" w:rsidRDefault="00072314" w:rsidP="001D18E6">
            <w:pPr>
              <w:rPr>
                <w:b/>
              </w:rPr>
            </w:pPr>
            <w:r w:rsidRPr="00AF169D">
              <w:rPr>
                <w:b/>
              </w:rPr>
              <w:t>Requirement ID</w:t>
            </w:r>
          </w:p>
          <w:p w14:paraId="493A7CA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3CC2AF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A9936F3" w14:textId="77777777" w:rsidR="00072314" w:rsidRDefault="00072314" w:rsidP="001D18E6">
            <w:pPr>
              <w:rPr>
                <w:b/>
              </w:rPr>
            </w:pPr>
            <w:r>
              <w:rPr>
                <w:b/>
              </w:rPr>
              <w:t>Modification</w:t>
            </w:r>
          </w:p>
        </w:tc>
        <w:tc>
          <w:tcPr>
            <w:tcW w:w="1712" w:type="dxa"/>
            <w:shd w:val="clear" w:color="auto" w:fill="D9D9D9" w:themeFill="background1" w:themeFillShade="D9"/>
          </w:tcPr>
          <w:p w14:paraId="52DDCD5C" w14:textId="77777777" w:rsidR="00072314" w:rsidRDefault="00072314" w:rsidP="001D18E6">
            <w:pPr>
              <w:rPr>
                <w:b/>
              </w:rPr>
            </w:pPr>
            <w:r w:rsidRPr="00AF169D">
              <w:rPr>
                <w:b/>
              </w:rPr>
              <w:t xml:space="preserve">Requirement </w:t>
            </w:r>
            <w:r>
              <w:rPr>
                <w:b/>
              </w:rPr>
              <w:t>ID</w:t>
            </w:r>
          </w:p>
          <w:p w14:paraId="221C2E6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E2CA8B7" w14:textId="77777777" w:rsidR="00072314" w:rsidRPr="00AF169D" w:rsidRDefault="00072314" w:rsidP="001D18E6">
            <w:pPr>
              <w:rPr>
                <w:b/>
              </w:rPr>
            </w:pPr>
            <w:r>
              <w:rPr>
                <w:b/>
              </w:rPr>
              <w:t>Comment</w:t>
            </w:r>
          </w:p>
        </w:tc>
      </w:tr>
      <w:tr w:rsidR="00072314" w14:paraId="520A9952" w14:textId="77777777" w:rsidTr="001D18E6">
        <w:tc>
          <w:tcPr>
            <w:tcW w:w="1934" w:type="dxa"/>
          </w:tcPr>
          <w:p w14:paraId="042AF1FB" w14:textId="77777777" w:rsidR="00072314" w:rsidRPr="000F4E8B" w:rsidRDefault="00072314" w:rsidP="001D18E6">
            <w:r w:rsidRPr="000F4E8B">
              <w:t>REQ_abc</w:t>
            </w:r>
          </w:p>
        </w:tc>
        <w:tc>
          <w:tcPr>
            <w:tcW w:w="2177" w:type="dxa"/>
          </w:tcPr>
          <w:p w14:paraId="7E91EDB1" w14:textId="77777777" w:rsidR="00072314" w:rsidRPr="000F4E8B" w:rsidRDefault="00072314" w:rsidP="001D18E6"/>
        </w:tc>
        <w:sdt>
          <w:sdtPr>
            <w:alias w:val="Modification"/>
            <w:tag w:val="Modification"/>
            <w:id w:val="-18991242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F58A962" w14:textId="77777777" w:rsidR="00072314" w:rsidRPr="000F4E8B" w:rsidRDefault="00072314" w:rsidP="001D18E6">
                <w:r w:rsidRPr="000F4E8B">
                  <w:t>Removed</w:t>
                </w:r>
              </w:p>
            </w:tc>
          </w:sdtContent>
        </w:sdt>
        <w:tc>
          <w:tcPr>
            <w:tcW w:w="1712" w:type="dxa"/>
          </w:tcPr>
          <w:p w14:paraId="7AB3F40A" w14:textId="77777777" w:rsidR="00072314" w:rsidRPr="000F4E8B" w:rsidRDefault="00072314" w:rsidP="001D18E6">
            <w:r w:rsidRPr="000F4E8B">
              <w:t>--</w:t>
            </w:r>
          </w:p>
        </w:tc>
        <w:tc>
          <w:tcPr>
            <w:tcW w:w="2958" w:type="dxa"/>
          </w:tcPr>
          <w:p w14:paraId="64A611ED" w14:textId="77777777" w:rsidR="00072314" w:rsidRPr="000F4E8B" w:rsidRDefault="00072314" w:rsidP="001D18E6"/>
        </w:tc>
      </w:tr>
      <w:tr w:rsidR="00072314" w14:paraId="57694174" w14:textId="77777777" w:rsidTr="001D18E6">
        <w:tc>
          <w:tcPr>
            <w:tcW w:w="1934" w:type="dxa"/>
          </w:tcPr>
          <w:p w14:paraId="7BA8D207" w14:textId="77777777" w:rsidR="00072314" w:rsidRPr="000F4E8B" w:rsidRDefault="00072314" w:rsidP="001D18E6">
            <w:r w:rsidRPr="000F4E8B">
              <w:t>REQ_def</w:t>
            </w:r>
          </w:p>
        </w:tc>
        <w:tc>
          <w:tcPr>
            <w:tcW w:w="2177" w:type="dxa"/>
          </w:tcPr>
          <w:p w14:paraId="168E3E52" w14:textId="77777777" w:rsidR="00072314" w:rsidRPr="000F4E8B" w:rsidRDefault="00072314" w:rsidP="001D18E6"/>
        </w:tc>
        <w:sdt>
          <w:sdtPr>
            <w:alias w:val="Modification"/>
            <w:tag w:val="Modification"/>
            <w:id w:val="13247002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9F9994B" w14:textId="77777777" w:rsidR="00072314" w:rsidRPr="000F4E8B" w:rsidRDefault="00072314" w:rsidP="001D18E6">
                <w:r w:rsidRPr="000F4E8B">
                  <w:t>Replaced</w:t>
                </w:r>
              </w:p>
            </w:tc>
          </w:sdtContent>
        </w:sdt>
        <w:tc>
          <w:tcPr>
            <w:tcW w:w="1712" w:type="dxa"/>
          </w:tcPr>
          <w:p w14:paraId="014A078C" w14:textId="77777777" w:rsidR="00072314" w:rsidRPr="000F4E8B" w:rsidRDefault="00072314" w:rsidP="001D18E6">
            <w:r w:rsidRPr="000F4E8B">
              <w:t>REQ_xyz</w:t>
            </w:r>
          </w:p>
        </w:tc>
        <w:tc>
          <w:tcPr>
            <w:tcW w:w="2958" w:type="dxa"/>
          </w:tcPr>
          <w:p w14:paraId="10102BB4" w14:textId="77777777" w:rsidR="00072314" w:rsidRPr="000F4E8B" w:rsidRDefault="00072314" w:rsidP="001D18E6"/>
        </w:tc>
      </w:tr>
      <w:tr w:rsidR="00072314" w14:paraId="4587849F" w14:textId="77777777" w:rsidTr="001D18E6">
        <w:tc>
          <w:tcPr>
            <w:tcW w:w="1934" w:type="dxa"/>
          </w:tcPr>
          <w:p w14:paraId="7C00D2CB" w14:textId="77777777" w:rsidR="00072314" w:rsidRPr="000F4E8B" w:rsidRDefault="00072314" w:rsidP="001D18E6">
            <w:r w:rsidRPr="000F4E8B">
              <w:t>--</w:t>
            </w:r>
          </w:p>
        </w:tc>
        <w:tc>
          <w:tcPr>
            <w:tcW w:w="2177" w:type="dxa"/>
          </w:tcPr>
          <w:p w14:paraId="46A3C190" w14:textId="77777777" w:rsidR="00072314" w:rsidRPr="000F4E8B" w:rsidRDefault="00072314" w:rsidP="001D18E6"/>
        </w:tc>
        <w:sdt>
          <w:sdtPr>
            <w:alias w:val="Modification"/>
            <w:tag w:val="Modification"/>
            <w:id w:val="-61560188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345890E" w14:textId="77777777" w:rsidR="00072314" w:rsidRPr="000F4E8B" w:rsidRDefault="00072314" w:rsidP="001D18E6">
                <w:r w:rsidRPr="000F4E8B">
                  <w:t>Added</w:t>
                </w:r>
              </w:p>
            </w:tc>
          </w:sdtContent>
        </w:sdt>
        <w:tc>
          <w:tcPr>
            <w:tcW w:w="1712" w:type="dxa"/>
          </w:tcPr>
          <w:p w14:paraId="340BA5C3" w14:textId="77777777" w:rsidR="00072314" w:rsidRPr="000F4E8B" w:rsidRDefault="00072314" w:rsidP="001D18E6">
            <w:r w:rsidRPr="000F4E8B">
              <w:t>REQ_123</w:t>
            </w:r>
          </w:p>
        </w:tc>
        <w:tc>
          <w:tcPr>
            <w:tcW w:w="2958" w:type="dxa"/>
          </w:tcPr>
          <w:p w14:paraId="3DE2EC14" w14:textId="77777777" w:rsidR="00072314" w:rsidRPr="000F4E8B" w:rsidRDefault="00072314" w:rsidP="001D18E6"/>
        </w:tc>
      </w:tr>
    </w:tbl>
    <w:p w14:paraId="7AF79AE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FF8E2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ABDD9C7" w14:textId="77777777" w:rsidTr="001D18E6">
        <w:tc>
          <w:tcPr>
            <w:tcW w:w="1838" w:type="dxa"/>
            <w:shd w:val="clear" w:color="auto" w:fill="D9D9D9" w:themeFill="background1" w:themeFillShade="D9"/>
          </w:tcPr>
          <w:p w14:paraId="71FC5097" w14:textId="77777777" w:rsidR="00072314" w:rsidRDefault="00072314" w:rsidP="001D18E6">
            <w:pPr>
              <w:rPr>
                <w:b/>
              </w:rPr>
            </w:pPr>
            <w:r w:rsidRPr="00AF169D">
              <w:rPr>
                <w:b/>
              </w:rPr>
              <w:t>Requirement ID</w:t>
            </w:r>
          </w:p>
          <w:p w14:paraId="77ACB16E"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371FBD7A"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57B4B62E" w14:textId="77777777" w:rsidR="00072314" w:rsidRPr="00AF169D" w:rsidRDefault="00072314" w:rsidP="001D18E6">
            <w:pPr>
              <w:rPr>
                <w:b/>
              </w:rPr>
            </w:pPr>
            <w:r>
              <w:rPr>
                <w:b/>
              </w:rPr>
              <w:t>Comment</w:t>
            </w:r>
          </w:p>
        </w:tc>
      </w:tr>
      <w:tr w:rsidR="00072314" w14:paraId="23F2F829" w14:textId="77777777" w:rsidTr="001D18E6">
        <w:tc>
          <w:tcPr>
            <w:tcW w:w="1838" w:type="dxa"/>
          </w:tcPr>
          <w:p w14:paraId="705883AD" w14:textId="77777777" w:rsidR="00072314" w:rsidRDefault="00072314" w:rsidP="001D18E6"/>
        </w:tc>
        <w:tc>
          <w:tcPr>
            <w:tcW w:w="4253" w:type="dxa"/>
          </w:tcPr>
          <w:p w14:paraId="0EC082A1" w14:textId="77777777" w:rsidR="00072314" w:rsidRDefault="00072314" w:rsidP="001D18E6"/>
        </w:tc>
        <w:tc>
          <w:tcPr>
            <w:tcW w:w="4110" w:type="dxa"/>
          </w:tcPr>
          <w:p w14:paraId="0A601ADB" w14:textId="77777777" w:rsidR="00072314" w:rsidRDefault="00072314" w:rsidP="001D18E6"/>
        </w:tc>
      </w:tr>
      <w:tr w:rsidR="00072314" w14:paraId="5C213A94" w14:textId="77777777" w:rsidTr="001D18E6">
        <w:tc>
          <w:tcPr>
            <w:tcW w:w="1838" w:type="dxa"/>
          </w:tcPr>
          <w:p w14:paraId="3B270401" w14:textId="77777777" w:rsidR="00072314" w:rsidRDefault="00072314" w:rsidP="001D18E6"/>
        </w:tc>
        <w:tc>
          <w:tcPr>
            <w:tcW w:w="4253" w:type="dxa"/>
          </w:tcPr>
          <w:p w14:paraId="62D15C4C" w14:textId="77777777" w:rsidR="00072314" w:rsidRDefault="00072314" w:rsidP="001D18E6"/>
        </w:tc>
        <w:tc>
          <w:tcPr>
            <w:tcW w:w="4110" w:type="dxa"/>
          </w:tcPr>
          <w:p w14:paraId="14CEC9D2" w14:textId="77777777" w:rsidR="00072314" w:rsidRDefault="00072314" w:rsidP="001D18E6"/>
        </w:tc>
      </w:tr>
      <w:tr w:rsidR="00072314" w14:paraId="70DA470D" w14:textId="77777777" w:rsidTr="001D18E6">
        <w:tc>
          <w:tcPr>
            <w:tcW w:w="1838" w:type="dxa"/>
          </w:tcPr>
          <w:p w14:paraId="01D12FF0" w14:textId="77777777" w:rsidR="00072314" w:rsidRDefault="00072314" w:rsidP="001D18E6">
            <w:r>
              <w:t>…</w:t>
            </w:r>
          </w:p>
        </w:tc>
        <w:tc>
          <w:tcPr>
            <w:tcW w:w="4253" w:type="dxa"/>
          </w:tcPr>
          <w:p w14:paraId="5128BA71" w14:textId="77777777" w:rsidR="00072314" w:rsidRDefault="00072314" w:rsidP="001D18E6"/>
        </w:tc>
        <w:tc>
          <w:tcPr>
            <w:tcW w:w="4110" w:type="dxa"/>
          </w:tcPr>
          <w:p w14:paraId="228559FF" w14:textId="77777777" w:rsidR="00072314" w:rsidRDefault="00072314" w:rsidP="001D18E6"/>
        </w:tc>
      </w:tr>
    </w:tbl>
    <w:p w14:paraId="00E4BF8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2935C0D" w14:textId="77777777" w:rsidR="00072314" w:rsidRDefault="00072314" w:rsidP="00072314"/>
    <w:p w14:paraId="4A3F54A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A9FB8F3" w14:textId="77777777" w:rsidR="001C5864" w:rsidRPr="0017445F" w:rsidRDefault="001C5864" w:rsidP="001C5864">
      <w:pPr>
        <w:pStyle w:val="RERequirement"/>
        <w:shd w:val="clear" w:color="auto" w:fill="F2F2F2" w:themeFill="background1" w:themeFillShade="F2"/>
      </w:pPr>
      <w:r>
        <w:t xml:space="preserve"> WakeUp Step 1</w:t>
      </w:r>
    </w:p>
    <w:p w14:paraId="5C872F26" w14:textId="77777777" w:rsidR="001C5864" w:rsidRDefault="001C5864" w:rsidP="001C5864">
      <w:pPr>
        <w:rPr>
          <w:rFonts w:cs="Arial"/>
        </w:rPr>
      </w:pPr>
      <w:r>
        <w:rPr>
          <w:rFonts w:cs="Arial"/>
        </w:rPr>
        <w:t>When BCM module receives the alarm signal "wake up</w:t>
      </w:r>
      <w:proofErr w:type="gramStart"/>
      <w:r>
        <w:rPr>
          <w:rFonts w:cs="Arial"/>
        </w:rPr>
        <w:t>"  it</w:t>
      </w:r>
      <w:proofErr w:type="gramEnd"/>
      <w:r>
        <w:rPr>
          <w:rFonts w:cs="Arial"/>
        </w:rPr>
        <w:t xml:space="preserve"> shall provide AWD_DLCM module with a wakeup signal "WakeUp"</w:t>
      </w:r>
    </w:p>
    <w:p w14:paraId="49289BCC" w14:textId="77777777" w:rsidR="001C5864" w:rsidRDefault="001C5864" w:rsidP="001C5864"/>
    <w:p w14:paraId="35EDB687" w14:textId="77777777" w:rsidR="001C5864" w:rsidRPr="00287D2F" w:rsidRDefault="001C5864" w:rsidP="001C5864">
      <w:pPr>
        <w:rPr>
          <w:rFonts w:cs="Arial"/>
        </w:rPr>
      </w:pPr>
      <w:r>
        <w:rPr>
          <w:rFonts w:cs="Arial"/>
        </w:rPr>
        <w:t>Satisfied by</w:t>
      </w:r>
      <w:r w:rsidRPr="00287D2F">
        <w:rPr>
          <w:rFonts w:cs="Arial"/>
        </w:rPr>
        <w:t>:</w:t>
      </w:r>
    </w:p>
    <w:p w14:paraId="7B80359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094551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Alarm Request</w:t>
      </w:r>
    </w:p>
    <w:p w14:paraId="55923E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E1EF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5D10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5C4DE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B6DD7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B9DE3" w14:textId="77777777" w:rsidR="0009168A" w:rsidRDefault="0009168A"/>
        </w:tc>
      </w:tr>
      <w:tr w:rsidR="007A24FC" w:rsidRPr="00B3499B" w14:paraId="3C0DD6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5FD0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974AD" w14:textId="77777777" w:rsidR="0009168A" w:rsidRDefault="0009168A"/>
        </w:tc>
      </w:tr>
      <w:tr w:rsidR="007A24FC" w:rsidRPr="00B3499B" w14:paraId="2D75EB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D35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EF7D2" w14:textId="77777777" w:rsidR="0009168A" w:rsidRDefault="0009168A"/>
        </w:tc>
      </w:tr>
      <w:tr w:rsidR="007A24FC" w:rsidRPr="00B3499B" w14:paraId="55E07C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6361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5A85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7A38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18C2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D7BF5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F222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EC28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589E7A" wp14:editId="68C482D6">
                  <wp:extent cx="152400" cy="152400"/>
                  <wp:effectExtent l="0" t="0" r="0" b="0"/>
                  <wp:docPr id="486"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99BF5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F1241" w14:textId="77777777" w:rsidR="0009168A" w:rsidRDefault="0009168A"/>
        </w:tc>
      </w:tr>
      <w:tr w:rsidR="007A24FC" w:rsidRPr="00B3499B" w14:paraId="7E60DC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F1CF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7D35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3FB7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1C61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82D8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6719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43D812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ECF774" w14:textId="77777777" w:rsidR="007A24FC" w:rsidRPr="00B3499B" w:rsidRDefault="00DC7E29" w:rsidP="009737DA">
            <w:pPr>
              <w:rPr>
                <w:rFonts w:cs="Arial"/>
                <w:bCs/>
                <w:color w:val="808080" w:themeColor="background1" w:themeShade="80"/>
                <w:sz w:val="16"/>
                <w:szCs w:val="14"/>
              </w:rPr>
            </w:pPr>
            <w:hyperlink r:id="rId2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E167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0168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917B7B" w14:textId="77777777" w:rsidR="007A24FC" w:rsidRDefault="007A24FC" w:rsidP="001C5864">
      <w:pPr>
        <w:rPr>
          <w:rFonts w:cs="Arial"/>
        </w:rPr>
      </w:pPr>
    </w:p>
    <w:p w14:paraId="063AF940" w14:textId="77777777" w:rsidR="0047267C" w:rsidRDefault="0047267C" w:rsidP="001C5864">
      <w:pPr>
        <w:rPr>
          <w:rFonts w:cs="Arial"/>
        </w:rPr>
      </w:pPr>
    </w:p>
    <w:p w14:paraId="1F78BE6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TouchScreen</w:t>
      </w:r>
    </w:p>
    <w:p w14:paraId="762C5691" w14:textId="77777777" w:rsidR="00210E01" w:rsidRDefault="00210E01" w:rsidP="00210E01">
      <w:r>
        <w:t>TouchScreen</w:t>
      </w:r>
    </w:p>
    <w:p w14:paraId="1E01F5E2" w14:textId="77777777" w:rsidR="00072314" w:rsidRDefault="00072314" w:rsidP="00072314"/>
    <w:p w14:paraId="4C42A6A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5DC47BF" wp14:editId="7EB95BD3">
            <wp:extent cx="152400" cy="152400"/>
            <wp:effectExtent l="0" t="0" r="0" b="0"/>
            <wp:docPr id="48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User Settings</w:t>
      </w:r>
    </w:p>
    <w:p w14:paraId="340066C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E73C1C7" w14:textId="77777777" w:rsidR="00072314" w:rsidRPr="003B799F" w:rsidRDefault="00072314" w:rsidP="00072314"/>
    <w:p w14:paraId="09DDAED6" w14:textId="77777777" w:rsidR="00072314" w:rsidRDefault="00072314" w:rsidP="00072314">
      <w:pPr>
        <w:pStyle w:val="Heading6"/>
        <w:keepNext w:val="0"/>
        <w:tabs>
          <w:tab w:val="clear" w:pos="900"/>
          <w:tab w:val="left" w:pos="709"/>
        </w:tabs>
        <w:spacing w:before="240"/>
        <w:rPr>
          <w:lang w:val="en-GB"/>
        </w:rPr>
      </w:pPr>
      <w:r>
        <w:rPr>
          <w:lang w:val="en-GB"/>
        </w:rPr>
        <w:t>Inputs</w:t>
      </w:r>
    </w:p>
    <w:p w14:paraId="1888FC6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608C21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862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FE7A70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AE6F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A655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DD65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5135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B39F8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0FB333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AD45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FFBBA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1CE656A"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66153706" w14:textId="77777777" w:rsidR="0046438F" w:rsidRPr="00740CDD" w:rsidRDefault="0046438F" w:rsidP="00927ADC">
            <w:pPr>
              <w:pStyle w:val="VelocityScript"/>
              <w:rPr>
                <w:color w:val="00B0F0"/>
              </w:rPr>
            </w:pPr>
          </w:p>
          <w:p w14:paraId="56ECBEC4" w14:textId="77777777" w:rsidR="004C0655" w:rsidRPr="007215C5" w:rsidRDefault="004C0655" w:rsidP="004F0393">
            <w:pPr>
              <w:pStyle w:val="VelocityScript"/>
            </w:pPr>
          </w:p>
          <w:p w14:paraId="535F510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43BA2"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07145" w14:textId="77777777" w:rsidR="00C84B54" w:rsidRDefault="00C84B54" w:rsidP="00090710">
            <w:pPr>
              <w:pStyle w:val="VelocityScript"/>
            </w:pPr>
          </w:p>
          <w:p w14:paraId="71E63F7A" w14:textId="77777777" w:rsidR="00C84B54" w:rsidRDefault="00C84B54" w:rsidP="00090710">
            <w:pPr>
              <w:pStyle w:val="VelocityScript"/>
            </w:pPr>
          </w:p>
          <w:p w14:paraId="291E1C3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2E1FD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872543" w14:textId="77777777" w:rsidR="0009168A" w:rsidRDefault="0009168A"/>
        </w:tc>
      </w:tr>
      <w:tr w:rsidR="00EB31D7" w:rsidRPr="00B3499B" w14:paraId="3EF04C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59890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9EAA6D1"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0A0E482A" w14:textId="77777777" w:rsidR="0046438F" w:rsidRPr="00740CDD" w:rsidRDefault="0046438F" w:rsidP="00927ADC">
            <w:pPr>
              <w:pStyle w:val="VelocityScript"/>
              <w:rPr>
                <w:color w:val="00B0F0"/>
              </w:rPr>
            </w:pPr>
          </w:p>
          <w:p w14:paraId="60F33B7D" w14:textId="77777777" w:rsidR="004C0655" w:rsidRPr="007215C5" w:rsidRDefault="004C0655" w:rsidP="004F0393">
            <w:pPr>
              <w:pStyle w:val="VelocityScript"/>
            </w:pPr>
          </w:p>
          <w:p w14:paraId="6E3E082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CB5632"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B6A596" w14:textId="77777777" w:rsidR="00C84B54" w:rsidRDefault="00C84B54" w:rsidP="00090710">
            <w:pPr>
              <w:pStyle w:val="VelocityScript"/>
            </w:pPr>
          </w:p>
          <w:p w14:paraId="1CFB5B23" w14:textId="77777777" w:rsidR="00C84B54" w:rsidRDefault="00C84B54" w:rsidP="00090710">
            <w:pPr>
              <w:pStyle w:val="VelocityScript"/>
            </w:pPr>
          </w:p>
          <w:p w14:paraId="71E41A1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8DB8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9AFD32" w14:textId="77777777" w:rsidR="0009168A" w:rsidRDefault="0009168A"/>
        </w:tc>
      </w:tr>
      <w:tr w:rsidR="00EB31D7" w:rsidRPr="00B3499B" w14:paraId="6F3BCE1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B82124" w14:textId="77777777" w:rsidR="00EB31D7" w:rsidRPr="00B3499B" w:rsidRDefault="00DC7E29" w:rsidP="00236BAE">
            <w:pPr>
              <w:rPr>
                <w:rFonts w:cs="Arial"/>
                <w:bCs/>
                <w:color w:val="808080" w:themeColor="background1" w:themeShade="80"/>
                <w:sz w:val="16"/>
                <w:szCs w:val="14"/>
              </w:rPr>
            </w:pPr>
            <w:hyperlink r:id="rId20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C307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3BABD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5F102A"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Settings</w:t>
      </w:r>
    </w:p>
    <w:p w14:paraId="2DFC0F2C" w14:textId="77777777" w:rsidR="008C50D1" w:rsidRPr="00E23282" w:rsidRDefault="008C50D1" w:rsidP="00072314"/>
    <w:p w14:paraId="39DEE4C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6FA647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2496B1A" w14:textId="77777777" w:rsidTr="001D18E6">
        <w:trPr>
          <w:trHeight w:val="173"/>
        </w:trPr>
        <w:tc>
          <w:tcPr>
            <w:tcW w:w="1696" w:type="dxa"/>
            <w:shd w:val="clear" w:color="auto" w:fill="D9D9D9" w:themeFill="background1" w:themeFillShade="D9"/>
            <w:noWrap/>
            <w:hideMark/>
          </w:tcPr>
          <w:p w14:paraId="3EEC93A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4E93B8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29D2C9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2C47D6F"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70D10B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B4662C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648CF6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815FAD2" w14:textId="77777777" w:rsidTr="001D18E6">
        <w:trPr>
          <w:trHeight w:val="143"/>
        </w:trPr>
        <w:tc>
          <w:tcPr>
            <w:tcW w:w="1696" w:type="dxa"/>
            <w:noWrap/>
          </w:tcPr>
          <w:p w14:paraId="259E7F44"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C851DBB" w14:textId="77777777" w:rsidR="00072314" w:rsidRDefault="00072314" w:rsidP="001D18E6">
            <w:pPr>
              <w:rPr>
                <w:sz w:val="18"/>
              </w:rPr>
            </w:pPr>
            <w:r w:rsidRPr="00D20BE7">
              <w:rPr>
                <w:sz w:val="18"/>
              </w:rPr>
              <w:t xml:space="preserve">Name </w:t>
            </w:r>
            <w:r>
              <w:rPr>
                <w:sz w:val="18"/>
              </w:rPr>
              <w:t>of aTechnical Signal, e.g.:</w:t>
            </w:r>
          </w:p>
          <w:p w14:paraId="29D27A7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06"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AB0A71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6069C8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07"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6AFE752" w14:textId="77777777" w:rsidR="00072314" w:rsidRDefault="00072314" w:rsidP="001D18E6">
            <w:pPr>
              <w:rPr>
                <w:rFonts w:cs="Arial"/>
                <w:sz w:val="14"/>
              </w:rPr>
            </w:pPr>
          </w:p>
          <w:p w14:paraId="154A0D6F"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4F20A3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47F4808"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1FB4981"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03F913D"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1B38D8E" w14:textId="77777777" w:rsidR="00072314" w:rsidRDefault="00072314" w:rsidP="001D18E6">
            <w:pPr>
              <w:ind w:left="360"/>
              <w:rPr>
                <w:rFonts w:cs="Arial"/>
                <w:sz w:val="18"/>
              </w:rPr>
            </w:pPr>
          </w:p>
          <w:p w14:paraId="204A5A8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F7EB92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08"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09" w:history="1">
              <w:r w:rsidRPr="008D2226">
                <w:rPr>
                  <w:rStyle w:val="Hyperlink"/>
                  <w:rFonts w:ascii="Arial" w:hAnsi="Arial" w:cs="Arial"/>
                  <w:i/>
                  <w:sz w:val="14"/>
                </w:rPr>
                <w:t>FNV2</w:t>
              </w:r>
            </w:hyperlink>
            <w:r w:rsidRPr="008D2226">
              <w:rPr>
                <w:rFonts w:ascii="Arial" w:hAnsi="Arial" w:cs="Arial"/>
                <w:sz w:val="14"/>
              </w:rPr>
              <w:t xml:space="preserve">). </w:t>
            </w:r>
          </w:p>
          <w:p w14:paraId="1B916F5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56977EF" w14:textId="77777777" w:rsidR="00072314" w:rsidRDefault="00072314" w:rsidP="001D18E6">
            <w:pPr>
              <w:rPr>
                <w:rFonts w:cs="Arial"/>
                <w:sz w:val="14"/>
              </w:rPr>
            </w:pPr>
          </w:p>
          <w:p w14:paraId="2A2AD40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3F0BD6C" w14:textId="77777777" w:rsidTr="001D18E6">
        <w:trPr>
          <w:trHeight w:val="70"/>
        </w:trPr>
        <w:tc>
          <w:tcPr>
            <w:tcW w:w="1696" w:type="dxa"/>
            <w:noWrap/>
          </w:tcPr>
          <w:p w14:paraId="0E442D0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880E845" w14:textId="77777777" w:rsidR="00072314" w:rsidRPr="00D20BE7" w:rsidRDefault="00072314" w:rsidP="001D18E6">
            <w:pPr>
              <w:rPr>
                <w:color w:val="000000" w:themeColor="text1"/>
                <w:sz w:val="18"/>
              </w:rPr>
            </w:pPr>
          </w:p>
        </w:tc>
        <w:tc>
          <w:tcPr>
            <w:tcW w:w="1843" w:type="dxa"/>
          </w:tcPr>
          <w:p w14:paraId="345B80C6" w14:textId="77777777" w:rsidR="00072314" w:rsidRPr="00D20BE7" w:rsidRDefault="00072314" w:rsidP="001D18E6">
            <w:pPr>
              <w:rPr>
                <w:color w:val="000000" w:themeColor="text1"/>
                <w:sz w:val="18"/>
              </w:rPr>
            </w:pPr>
          </w:p>
        </w:tc>
        <w:tc>
          <w:tcPr>
            <w:tcW w:w="1984" w:type="dxa"/>
          </w:tcPr>
          <w:p w14:paraId="35680060" w14:textId="77777777" w:rsidR="00072314" w:rsidRPr="00D20BE7" w:rsidRDefault="00072314" w:rsidP="001D18E6">
            <w:pPr>
              <w:rPr>
                <w:color w:val="000000" w:themeColor="text1"/>
                <w:sz w:val="18"/>
              </w:rPr>
            </w:pPr>
          </w:p>
        </w:tc>
        <w:tc>
          <w:tcPr>
            <w:tcW w:w="2693" w:type="dxa"/>
          </w:tcPr>
          <w:p w14:paraId="71E3318C" w14:textId="77777777" w:rsidR="00072314" w:rsidRPr="00D20BE7" w:rsidRDefault="00072314" w:rsidP="001D18E6">
            <w:pPr>
              <w:rPr>
                <w:color w:val="000000" w:themeColor="text1"/>
                <w:sz w:val="18"/>
              </w:rPr>
            </w:pPr>
          </w:p>
        </w:tc>
      </w:tr>
    </w:tbl>
    <w:p w14:paraId="359FB1ED" w14:textId="77777777" w:rsidR="00072314" w:rsidRDefault="00072314" w:rsidP="00072314"/>
    <w:p w14:paraId="4A7994D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54F9103" w14:textId="77777777" w:rsidR="00072314" w:rsidRPr="00612064" w:rsidRDefault="00072314" w:rsidP="00072314">
      <w:pPr>
        <w:spacing w:before="20"/>
        <w:rPr>
          <w:vanish/>
        </w:rPr>
      </w:pPr>
    </w:p>
    <w:p w14:paraId="487AED91" w14:textId="77777777" w:rsidR="00072314" w:rsidRDefault="00072314" w:rsidP="00072314">
      <w:pPr>
        <w:pStyle w:val="Heading6"/>
        <w:keepNext w:val="0"/>
        <w:tabs>
          <w:tab w:val="clear" w:pos="900"/>
          <w:tab w:val="left" w:pos="709"/>
        </w:tabs>
        <w:spacing w:before="240"/>
      </w:pPr>
      <w:r>
        <w:t>Parameters</w:t>
      </w:r>
    </w:p>
    <w:p w14:paraId="2EF8A67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30CAB9D" w14:textId="77777777" w:rsidTr="001D18E6">
        <w:trPr>
          <w:trHeight w:val="161"/>
        </w:trPr>
        <w:tc>
          <w:tcPr>
            <w:tcW w:w="1838" w:type="dxa"/>
            <w:shd w:val="clear" w:color="auto" w:fill="D9D9D9" w:themeFill="background1" w:themeFillShade="D9"/>
            <w:noWrap/>
            <w:hideMark/>
          </w:tcPr>
          <w:p w14:paraId="14173EC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D05BC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5E4C1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A9AFE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2CF70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2C32AA4" w14:textId="77777777" w:rsidTr="001D18E6">
        <w:trPr>
          <w:trHeight w:val="70"/>
        </w:trPr>
        <w:tc>
          <w:tcPr>
            <w:tcW w:w="1838" w:type="dxa"/>
            <w:noWrap/>
          </w:tcPr>
          <w:p w14:paraId="4820A67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9EE39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58E192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249261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768E72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9D09A7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2DF9596" w14:textId="77777777" w:rsidTr="001D18E6">
        <w:trPr>
          <w:trHeight w:val="71"/>
        </w:trPr>
        <w:tc>
          <w:tcPr>
            <w:tcW w:w="1838" w:type="dxa"/>
            <w:noWrap/>
          </w:tcPr>
          <w:p w14:paraId="644793C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FCBD44" w14:textId="77777777" w:rsidR="00072314" w:rsidRPr="00D14691" w:rsidRDefault="00072314" w:rsidP="001D18E6">
            <w:pPr>
              <w:rPr>
                <w:color w:val="000000" w:themeColor="text1"/>
              </w:rPr>
            </w:pPr>
          </w:p>
        </w:tc>
        <w:tc>
          <w:tcPr>
            <w:tcW w:w="1701" w:type="dxa"/>
          </w:tcPr>
          <w:p w14:paraId="02F5A53C" w14:textId="77777777" w:rsidR="00072314" w:rsidRPr="00D14691" w:rsidRDefault="00072314" w:rsidP="001D18E6">
            <w:pPr>
              <w:rPr>
                <w:color w:val="000000" w:themeColor="text1"/>
              </w:rPr>
            </w:pPr>
          </w:p>
        </w:tc>
        <w:tc>
          <w:tcPr>
            <w:tcW w:w="1417" w:type="dxa"/>
            <w:noWrap/>
          </w:tcPr>
          <w:p w14:paraId="24D0A5DF" w14:textId="77777777" w:rsidR="00072314" w:rsidRPr="00D14691" w:rsidRDefault="00072314" w:rsidP="001D18E6">
            <w:pPr>
              <w:rPr>
                <w:color w:val="000000" w:themeColor="text1"/>
              </w:rPr>
            </w:pPr>
          </w:p>
        </w:tc>
        <w:tc>
          <w:tcPr>
            <w:tcW w:w="3402" w:type="dxa"/>
          </w:tcPr>
          <w:p w14:paraId="737822E5" w14:textId="77777777" w:rsidR="00072314" w:rsidRPr="00D14691" w:rsidRDefault="00072314" w:rsidP="001D18E6">
            <w:pPr>
              <w:rPr>
                <w:color w:val="000000" w:themeColor="text1"/>
              </w:rPr>
            </w:pPr>
          </w:p>
        </w:tc>
      </w:tr>
    </w:tbl>
    <w:p w14:paraId="367A98F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84C51FF" w14:textId="77777777" w:rsidR="003678EC" w:rsidRPr="003678EC" w:rsidRDefault="003678EC" w:rsidP="003678EC">
      <w:pPr>
        <w:rPr>
          <w:lang w:val="en-GB"/>
        </w:rPr>
      </w:pPr>
    </w:p>
    <w:p w14:paraId="42F2519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300EC6" w14:textId="77777777" w:rsidR="00072314" w:rsidRPr="003225C9" w:rsidRDefault="00072314" w:rsidP="00072314">
      <w:pPr>
        <w:tabs>
          <w:tab w:val="left" w:pos="284"/>
          <w:tab w:val="left" w:pos="851"/>
        </w:tabs>
      </w:pPr>
    </w:p>
    <w:p w14:paraId="7FB3BFB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DCF682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864F16D" w14:textId="77777777" w:rsidTr="001D18E6">
        <w:tc>
          <w:tcPr>
            <w:tcW w:w="1934" w:type="dxa"/>
            <w:shd w:val="clear" w:color="auto" w:fill="D9D9D9" w:themeFill="background1" w:themeFillShade="D9"/>
          </w:tcPr>
          <w:p w14:paraId="08DBD739" w14:textId="77777777" w:rsidR="00072314" w:rsidRDefault="00072314" w:rsidP="001D18E6">
            <w:pPr>
              <w:rPr>
                <w:b/>
              </w:rPr>
            </w:pPr>
            <w:r w:rsidRPr="00AF169D">
              <w:rPr>
                <w:b/>
              </w:rPr>
              <w:t>Requirement ID</w:t>
            </w:r>
          </w:p>
          <w:p w14:paraId="74DC4F8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2E3626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843E9F5" w14:textId="77777777" w:rsidR="00072314" w:rsidRDefault="00072314" w:rsidP="001D18E6">
            <w:pPr>
              <w:rPr>
                <w:b/>
              </w:rPr>
            </w:pPr>
            <w:r>
              <w:rPr>
                <w:b/>
              </w:rPr>
              <w:t>Modification</w:t>
            </w:r>
          </w:p>
        </w:tc>
        <w:tc>
          <w:tcPr>
            <w:tcW w:w="1712" w:type="dxa"/>
            <w:shd w:val="clear" w:color="auto" w:fill="D9D9D9" w:themeFill="background1" w:themeFillShade="D9"/>
          </w:tcPr>
          <w:p w14:paraId="5073273B" w14:textId="77777777" w:rsidR="00072314" w:rsidRDefault="00072314" w:rsidP="001D18E6">
            <w:pPr>
              <w:rPr>
                <w:b/>
              </w:rPr>
            </w:pPr>
            <w:r w:rsidRPr="00AF169D">
              <w:rPr>
                <w:b/>
              </w:rPr>
              <w:t xml:space="preserve">Requirement </w:t>
            </w:r>
            <w:r>
              <w:rPr>
                <w:b/>
              </w:rPr>
              <w:t>ID</w:t>
            </w:r>
          </w:p>
          <w:p w14:paraId="6CB4EA5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38FA2C9" w14:textId="77777777" w:rsidR="00072314" w:rsidRPr="00AF169D" w:rsidRDefault="00072314" w:rsidP="001D18E6">
            <w:pPr>
              <w:rPr>
                <w:b/>
              </w:rPr>
            </w:pPr>
            <w:r>
              <w:rPr>
                <w:b/>
              </w:rPr>
              <w:t>Comment</w:t>
            </w:r>
          </w:p>
        </w:tc>
      </w:tr>
      <w:tr w:rsidR="00072314" w14:paraId="38F6EB39" w14:textId="77777777" w:rsidTr="001D18E6">
        <w:tc>
          <w:tcPr>
            <w:tcW w:w="1934" w:type="dxa"/>
          </w:tcPr>
          <w:p w14:paraId="038EDEE8" w14:textId="77777777" w:rsidR="00072314" w:rsidRPr="000F4E8B" w:rsidRDefault="00072314" w:rsidP="001D18E6">
            <w:r w:rsidRPr="000F4E8B">
              <w:t>REQ_abc</w:t>
            </w:r>
          </w:p>
        </w:tc>
        <w:tc>
          <w:tcPr>
            <w:tcW w:w="2177" w:type="dxa"/>
          </w:tcPr>
          <w:p w14:paraId="1B0A2ADF" w14:textId="77777777" w:rsidR="00072314" w:rsidRPr="000F4E8B" w:rsidRDefault="00072314" w:rsidP="001D18E6"/>
        </w:tc>
        <w:sdt>
          <w:sdtPr>
            <w:alias w:val="Modification"/>
            <w:tag w:val="Modification"/>
            <w:id w:val="-7845782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01B7684" w14:textId="77777777" w:rsidR="00072314" w:rsidRPr="000F4E8B" w:rsidRDefault="00072314" w:rsidP="001D18E6">
                <w:r w:rsidRPr="000F4E8B">
                  <w:t>Removed</w:t>
                </w:r>
              </w:p>
            </w:tc>
          </w:sdtContent>
        </w:sdt>
        <w:tc>
          <w:tcPr>
            <w:tcW w:w="1712" w:type="dxa"/>
          </w:tcPr>
          <w:p w14:paraId="16C2E1A8" w14:textId="77777777" w:rsidR="00072314" w:rsidRPr="000F4E8B" w:rsidRDefault="00072314" w:rsidP="001D18E6">
            <w:r w:rsidRPr="000F4E8B">
              <w:t>--</w:t>
            </w:r>
          </w:p>
        </w:tc>
        <w:tc>
          <w:tcPr>
            <w:tcW w:w="2958" w:type="dxa"/>
          </w:tcPr>
          <w:p w14:paraId="4D57B63C" w14:textId="77777777" w:rsidR="00072314" w:rsidRPr="000F4E8B" w:rsidRDefault="00072314" w:rsidP="001D18E6"/>
        </w:tc>
      </w:tr>
      <w:tr w:rsidR="00072314" w14:paraId="20445F39" w14:textId="77777777" w:rsidTr="001D18E6">
        <w:tc>
          <w:tcPr>
            <w:tcW w:w="1934" w:type="dxa"/>
          </w:tcPr>
          <w:p w14:paraId="73AAB1DC" w14:textId="77777777" w:rsidR="00072314" w:rsidRPr="000F4E8B" w:rsidRDefault="00072314" w:rsidP="001D18E6">
            <w:r w:rsidRPr="000F4E8B">
              <w:t>REQ_def</w:t>
            </w:r>
          </w:p>
        </w:tc>
        <w:tc>
          <w:tcPr>
            <w:tcW w:w="2177" w:type="dxa"/>
          </w:tcPr>
          <w:p w14:paraId="7676420D" w14:textId="77777777" w:rsidR="00072314" w:rsidRPr="000F4E8B" w:rsidRDefault="00072314" w:rsidP="001D18E6"/>
        </w:tc>
        <w:sdt>
          <w:sdtPr>
            <w:alias w:val="Modification"/>
            <w:tag w:val="Modification"/>
            <w:id w:val="17228570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1D0D3C0" w14:textId="77777777" w:rsidR="00072314" w:rsidRPr="000F4E8B" w:rsidRDefault="00072314" w:rsidP="001D18E6">
                <w:r w:rsidRPr="000F4E8B">
                  <w:t>Replaced</w:t>
                </w:r>
              </w:p>
            </w:tc>
          </w:sdtContent>
        </w:sdt>
        <w:tc>
          <w:tcPr>
            <w:tcW w:w="1712" w:type="dxa"/>
          </w:tcPr>
          <w:p w14:paraId="05CF29FE" w14:textId="77777777" w:rsidR="00072314" w:rsidRPr="000F4E8B" w:rsidRDefault="00072314" w:rsidP="001D18E6">
            <w:r w:rsidRPr="000F4E8B">
              <w:t>REQ_xyz</w:t>
            </w:r>
          </w:p>
        </w:tc>
        <w:tc>
          <w:tcPr>
            <w:tcW w:w="2958" w:type="dxa"/>
          </w:tcPr>
          <w:p w14:paraId="778ABB67" w14:textId="77777777" w:rsidR="00072314" w:rsidRPr="000F4E8B" w:rsidRDefault="00072314" w:rsidP="001D18E6"/>
        </w:tc>
      </w:tr>
      <w:tr w:rsidR="00072314" w14:paraId="2DEACF8A" w14:textId="77777777" w:rsidTr="001D18E6">
        <w:tc>
          <w:tcPr>
            <w:tcW w:w="1934" w:type="dxa"/>
          </w:tcPr>
          <w:p w14:paraId="7A05CA78" w14:textId="77777777" w:rsidR="00072314" w:rsidRPr="000F4E8B" w:rsidRDefault="00072314" w:rsidP="001D18E6">
            <w:r w:rsidRPr="000F4E8B">
              <w:t>--</w:t>
            </w:r>
          </w:p>
        </w:tc>
        <w:tc>
          <w:tcPr>
            <w:tcW w:w="2177" w:type="dxa"/>
          </w:tcPr>
          <w:p w14:paraId="4B3569B6" w14:textId="77777777" w:rsidR="00072314" w:rsidRPr="000F4E8B" w:rsidRDefault="00072314" w:rsidP="001D18E6"/>
        </w:tc>
        <w:sdt>
          <w:sdtPr>
            <w:alias w:val="Modification"/>
            <w:tag w:val="Modification"/>
            <w:id w:val="207831428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B25385E" w14:textId="77777777" w:rsidR="00072314" w:rsidRPr="000F4E8B" w:rsidRDefault="00072314" w:rsidP="001D18E6">
                <w:r w:rsidRPr="000F4E8B">
                  <w:t>Added</w:t>
                </w:r>
              </w:p>
            </w:tc>
          </w:sdtContent>
        </w:sdt>
        <w:tc>
          <w:tcPr>
            <w:tcW w:w="1712" w:type="dxa"/>
          </w:tcPr>
          <w:p w14:paraId="63A15A52" w14:textId="77777777" w:rsidR="00072314" w:rsidRPr="000F4E8B" w:rsidRDefault="00072314" w:rsidP="001D18E6">
            <w:r w:rsidRPr="000F4E8B">
              <w:t>REQ_123</w:t>
            </w:r>
          </w:p>
        </w:tc>
        <w:tc>
          <w:tcPr>
            <w:tcW w:w="2958" w:type="dxa"/>
          </w:tcPr>
          <w:p w14:paraId="4012D7BA" w14:textId="77777777" w:rsidR="00072314" w:rsidRPr="000F4E8B" w:rsidRDefault="00072314" w:rsidP="001D18E6"/>
        </w:tc>
      </w:tr>
    </w:tbl>
    <w:p w14:paraId="2428BA3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97CF56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C453019" w14:textId="77777777" w:rsidTr="001D18E6">
        <w:tc>
          <w:tcPr>
            <w:tcW w:w="1838" w:type="dxa"/>
            <w:shd w:val="clear" w:color="auto" w:fill="D9D9D9" w:themeFill="background1" w:themeFillShade="D9"/>
          </w:tcPr>
          <w:p w14:paraId="59E00C78" w14:textId="77777777" w:rsidR="00072314" w:rsidRDefault="00072314" w:rsidP="001D18E6">
            <w:pPr>
              <w:rPr>
                <w:b/>
              </w:rPr>
            </w:pPr>
            <w:r w:rsidRPr="00AF169D">
              <w:rPr>
                <w:b/>
              </w:rPr>
              <w:t>Requirement ID</w:t>
            </w:r>
          </w:p>
          <w:p w14:paraId="034B487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A26B94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A9F4C76" w14:textId="77777777" w:rsidR="00072314" w:rsidRPr="00AF169D" w:rsidRDefault="00072314" w:rsidP="001D18E6">
            <w:pPr>
              <w:rPr>
                <w:b/>
              </w:rPr>
            </w:pPr>
            <w:r>
              <w:rPr>
                <w:b/>
              </w:rPr>
              <w:t>Comment</w:t>
            </w:r>
          </w:p>
        </w:tc>
      </w:tr>
      <w:tr w:rsidR="00072314" w14:paraId="4F2BF98E" w14:textId="77777777" w:rsidTr="001D18E6">
        <w:tc>
          <w:tcPr>
            <w:tcW w:w="1838" w:type="dxa"/>
          </w:tcPr>
          <w:p w14:paraId="5552F1C4" w14:textId="77777777" w:rsidR="00072314" w:rsidRDefault="00072314" w:rsidP="001D18E6"/>
        </w:tc>
        <w:tc>
          <w:tcPr>
            <w:tcW w:w="4253" w:type="dxa"/>
          </w:tcPr>
          <w:p w14:paraId="6A11DF5E" w14:textId="77777777" w:rsidR="00072314" w:rsidRDefault="00072314" w:rsidP="001D18E6"/>
        </w:tc>
        <w:tc>
          <w:tcPr>
            <w:tcW w:w="4110" w:type="dxa"/>
          </w:tcPr>
          <w:p w14:paraId="4AB2F9F5" w14:textId="77777777" w:rsidR="00072314" w:rsidRDefault="00072314" w:rsidP="001D18E6"/>
        </w:tc>
      </w:tr>
      <w:tr w:rsidR="00072314" w14:paraId="21950387" w14:textId="77777777" w:rsidTr="001D18E6">
        <w:tc>
          <w:tcPr>
            <w:tcW w:w="1838" w:type="dxa"/>
          </w:tcPr>
          <w:p w14:paraId="65119659" w14:textId="77777777" w:rsidR="00072314" w:rsidRDefault="00072314" w:rsidP="001D18E6"/>
        </w:tc>
        <w:tc>
          <w:tcPr>
            <w:tcW w:w="4253" w:type="dxa"/>
          </w:tcPr>
          <w:p w14:paraId="6EC1C565" w14:textId="77777777" w:rsidR="00072314" w:rsidRDefault="00072314" w:rsidP="001D18E6"/>
        </w:tc>
        <w:tc>
          <w:tcPr>
            <w:tcW w:w="4110" w:type="dxa"/>
          </w:tcPr>
          <w:p w14:paraId="1ABEB791" w14:textId="77777777" w:rsidR="00072314" w:rsidRDefault="00072314" w:rsidP="001D18E6"/>
        </w:tc>
      </w:tr>
      <w:tr w:rsidR="00072314" w14:paraId="72405A5E" w14:textId="77777777" w:rsidTr="001D18E6">
        <w:tc>
          <w:tcPr>
            <w:tcW w:w="1838" w:type="dxa"/>
          </w:tcPr>
          <w:p w14:paraId="6CB52151" w14:textId="77777777" w:rsidR="00072314" w:rsidRDefault="00072314" w:rsidP="001D18E6">
            <w:r>
              <w:t>…</w:t>
            </w:r>
          </w:p>
        </w:tc>
        <w:tc>
          <w:tcPr>
            <w:tcW w:w="4253" w:type="dxa"/>
          </w:tcPr>
          <w:p w14:paraId="7BCC0101" w14:textId="77777777" w:rsidR="00072314" w:rsidRDefault="00072314" w:rsidP="001D18E6"/>
        </w:tc>
        <w:tc>
          <w:tcPr>
            <w:tcW w:w="4110" w:type="dxa"/>
          </w:tcPr>
          <w:p w14:paraId="5C4F88CF" w14:textId="77777777" w:rsidR="00072314" w:rsidRDefault="00072314" w:rsidP="001D18E6"/>
        </w:tc>
      </w:tr>
    </w:tbl>
    <w:p w14:paraId="29D7BAF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42B6D84" w14:textId="77777777" w:rsidR="00072314" w:rsidRDefault="00072314" w:rsidP="00072314"/>
    <w:p w14:paraId="2115431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BC6110" w14:textId="77777777" w:rsidR="001C5864" w:rsidRPr="0017445F" w:rsidRDefault="001C5864" w:rsidP="001C5864">
      <w:pPr>
        <w:pStyle w:val="RERequirement"/>
        <w:shd w:val="clear" w:color="auto" w:fill="F2F2F2" w:themeFill="background1" w:themeFillShade="F2"/>
      </w:pPr>
      <w:r>
        <w:t xml:space="preserve"> Cooling Status Feedback</w:t>
      </w:r>
    </w:p>
    <w:p w14:paraId="20E47F20" w14:textId="77777777" w:rsidR="001C5864" w:rsidRDefault="001C5864" w:rsidP="001C5864">
      <w:pPr>
        <w:rPr>
          <w:rFonts w:cs="Arial"/>
        </w:rPr>
      </w:pPr>
      <w:r>
        <w:rPr>
          <w:rFonts w:cs="Arial"/>
        </w:rPr>
        <w:t xml:space="preserve">When HPCM module completes TMOS cooling, it shall provide the APIM with the Cooling Status signal of "FAILED_TO_COOL" or "COOLING_SUCCESSFUL" </w:t>
      </w:r>
    </w:p>
    <w:p w14:paraId="78EDC012" w14:textId="77777777" w:rsidR="001C5864" w:rsidRDefault="001C5864" w:rsidP="001C5864"/>
    <w:p w14:paraId="53EE5D63" w14:textId="77777777" w:rsidR="001C5864" w:rsidRPr="00287D2F" w:rsidRDefault="001C5864" w:rsidP="001C5864">
      <w:pPr>
        <w:rPr>
          <w:rFonts w:cs="Arial"/>
        </w:rPr>
      </w:pPr>
      <w:r>
        <w:rPr>
          <w:rFonts w:cs="Arial"/>
        </w:rPr>
        <w:t>Satisfied by</w:t>
      </w:r>
      <w:r w:rsidRPr="00287D2F">
        <w:rPr>
          <w:rFonts w:cs="Arial"/>
        </w:rPr>
        <w:t>:</w:t>
      </w:r>
    </w:p>
    <w:p w14:paraId="7A8179B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426C6F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6EAB73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427909C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15D96B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9BD3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0C982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CB8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7E999" w14:textId="77777777" w:rsidR="0009168A" w:rsidRDefault="0009168A"/>
        </w:tc>
      </w:tr>
      <w:tr w:rsidR="007A24FC" w:rsidRPr="00B3499B" w14:paraId="041175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416A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4D94E" w14:textId="77777777" w:rsidR="0009168A" w:rsidRDefault="0009168A"/>
        </w:tc>
      </w:tr>
      <w:tr w:rsidR="007A24FC" w:rsidRPr="00B3499B" w14:paraId="6BB08C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E4C1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A014B" w14:textId="77777777" w:rsidR="0009168A" w:rsidRDefault="0009168A"/>
        </w:tc>
      </w:tr>
      <w:tr w:rsidR="007A24FC" w:rsidRPr="00B3499B" w14:paraId="426B32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B578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8C88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0D2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D10D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A7DA8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740F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3898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04AE02" wp14:editId="56943C0C">
                  <wp:extent cx="152400" cy="152400"/>
                  <wp:effectExtent l="0" t="0" r="0" b="0"/>
                  <wp:docPr id="49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5E4F3B4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D0707A" wp14:editId="4A77C32C">
                  <wp:extent cx="152400" cy="152400"/>
                  <wp:effectExtent l="0" t="0" r="0" b="0"/>
                  <wp:docPr id="49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20A1368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875A6E" wp14:editId="36A519EF">
                  <wp:extent cx="152400" cy="152400"/>
                  <wp:effectExtent l="0" t="0" r="0" b="0"/>
                  <wp:docPr id="49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63B6CEC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E0B5EB" wp14:editId="25AFFF3E">
                  <wp:extent cx="152400" cy="152400"/>
                  <wp:effectExtent l="0" t="0" r="0" b="0"/>
                  <wp:docPr id="49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7727CFC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DFC590" wp14:editId="02AB0F91">
                  <wp:extent cx="152400" cy="152400"/>
                  <wp:effectExtent l="0" t="0" r="0" b="0"/>
                  <wp:docPr id="49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A1E0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F5A73" w14:textId="77777777" w:rsidR="0009168A" w:rsidRDefault="0009168A"/>
        </w:tc>
      </w:tr>
      <w:tr w:rsidR="007A24FC" w:rsidRPr="00B3499B" w14:paraId="1BAFDD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5A08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BC9F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FAC5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2B5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58EE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72E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0D9E5D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DB6D5D" w14:textId="77777777" w:rsidR="007A24FC" w:rsidRPr="00B3499B" w:rsidRDefault="00DC7E29" w:rsidP="009737DA">
            <w:pPr>
              <w:rPr>
                <w:rFonts w:cs="Arial"/>
                <w:bCs/>
                <w:color w:val="808080" w:themeColor="background1" w:themeShade="80"/>
                <w:sz w:val="16"/>
                <w:szCs w:val="14"/>
              </w:rPr>
            </w:pPr>
            <w:hyperlink r:id="rId2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F555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7A9CB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53B4D6" w14:textId="77777777" w:rsidR="007A24FC" w:rsidRDefault="007A24FC" w:rsidP="001C5864">
      <w:pPr>
        <w:rPr>
          <w:rFonts w:cs="Arial"/>
        </w:rPr>
      </w:pPr>
    </w:p>
    <w:p w14:paraId="704D4B02" w14:textId="77777777" w:rsidR="0047267C" w:rsidRDefault="0047267C" w:rsidP="001C5864">
      <w:pPr>
        <w:rPr>
          <w:rFonts w:cs="Arial"/>
        </w:rPr>
      </w:pPr>
    </w:p>
    <w:p w14:paraId="604380B0" w14:textId="77777777" w:rsidR="001C5864" w:rsidRPr="0017445F" w:rsidRDefault="001C5864" w:rsidP="001C5864">
      <w:pPr>
        <w:pStyle w:val="RERequirement"/>
        <w:shd w:val="clear" w:color="auto" w:fill="F2F2F2" w:themeFill="background1" w:themeFillShade="F2"/>
      </w:pPr>
      <w:r>
        <w:t xml:space="preserve"> Detect TMOS Settings from APIM</w:t>
      </w:r>
    </w:p>
    <w:p w14:paraId="18ACCE9C" w14:textId="77777777" w:rsidR="001C5864" w:rsidRDefault="001C5864" w:rsidP="001C5864">
      <w:pPr>
        <w:rPr>
          <w:rFonts w:cs="Arial"/>
        </w:rPr>
      </w:pPr>
      <w:r>
        <w:rPr>
          <w:rFonts w:cs="Arial"/>
        </w:rPr>
        <w:t>When HPCM module receives TMOS user settings signal "FAN_ON", "FAN_OFF", "FAN_AND_AC_ON", or "NONE" from the APIM module, it shall store the settings</w:t>
      </w:r>
    </w:p>
    <w:p w14:paraId="387EF503" w14:textId="77777777" w:rsidR="001C5864" w:rsidRDefault="001C5864" w:rsidP="001C5864"/>
    <w:p w14:paraId="798A52B9" w14:textId="77777777" w:rsidR="001C5864" w:rsidRPr="00287D2F" w:rsidRDefault="001C5864" w:rsidP="001C5864">
      <w:pPr>
        <w:rPr>
          <w:rFonts w:cs="Arial"/>
        </w:rPr>
      </w:pPr>
      <w:r>
        <w:rPr>
          <w:rFonts w:cs="Arial"/>
        </w:rPr>
        <w:t>Satisfied by</w:t>
      </w:r>
      <w:r w:rsidRPr="00287D2F">
        <w:rPr>
          <w:rFonts w:cs="Arial"/>
        </w:rPr>
        <w:t>:</w:t>
      </w:r>
    </w:p>
    <w:p w14:paraId="4A946CD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B20EB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79067DF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091B5B6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C09CF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8E3CD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025901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532E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3DAAE" w14:textId="77777777" w:rsidR="0009168A" w:rsidRDefault="0009168A"/>
        </w:tc>
      </w:tr>
      <w:tr w:rsidR="007A24FC" w:rsidRPr="00B3499B" w14:paraId="2270A5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C7A5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E8E2A" w14:textId="77777777" w:rsidR="0009168A" w:rsidRDefault="0009168A"/>
        </w:tc>
      </w:tr>
      <w:tr w:rsidR="007A24FC" w:rsidRPr="00B3499B" w14:paraId="541711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BE4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F4356" w14:textId="77777777" w:rsidR="0009168A" w:rsidRDefault="0009168A"/>
        </w:tc>
      </w:tr>
      <w:tr w:rsidR="007A24FC" w:rsidRPr="00B3499B" w14:paraId="712964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6DF0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7D388"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AF22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7C12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B8D83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449D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0B75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80D0AA" wp14:editId="23D2034C">
                  <wp:extent cx="152400" cy="152400"/>
                  <wp:effectExtent l="0" t="0" r="0" b="0"/>
                  <wp:docPr id="50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0D47157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D536A0" wp14:editId="709D84EB">
                  <wp:extent cx="152400" cy="152400"/>
                  <wp:effectExtent l="0" t="0" r="0" b="0"/>
                  <wp:docPr id="502" name="Picture -1137684208.jpg" descr="-113768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13768420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0712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16146" w14:textId="77777777" w:rsidR="0009168A" w:rsidRDefault="0009168A"/>
        </w:tc>
      </w:tr>
      <w:tr w:rsidR="007A24FC" w:rsidRPr="00B3499B" w14:paraId="42DE5F5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E8A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998F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E9AB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24D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34E3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C6FE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51F29C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FC65B1" w14:textId="77777777" w:rsidR="007A24FC" w:rsidRPr="00B3499B" w:rsidRDefault="00DC7E29" w:rsidP="009737DA">
            <w:pPr>
              <w:rPr>
                <w:rFonts w:cs="Arial"/>
                <w:bCs/>
                <w:color w:val="808080" w:themeColor="background1" w:themeShade="80"/>
                <w:sz w:val="16"/>
                <w:szCs w:val="14"/>
              </w:rPr>
            </w:pPr>
            <w:hyperlink r:id="rId2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6366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F1037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936615" w14:textId="77777777" w:rsidR="007A24FC" w:rsidRDefault="007A24FC" w:rsidP="001C5864">
      <w:pPr>
        <w:rPr>
          <w:rFonts w:cs="Arial"/>
        </w:rPr>
      </w:pPr>
    </w:p>
    <w:p w14:paraId="3CBFE77B" w14:textId="77777777" w:rsidR="0047267C" w:rsidRDefault="0047267C" w:rsidP="001C5864">
      <w:pPr>
        <w:rPr>
          <w:rFonts w:cs="Arial"/>
        </w:rPr>
      </w:pPr>
    </w:p>
    <w:p w14:paraId="292027D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60121AE" wp14:editId="54760938">
            <wp:extent cx="152400" cy="152400"/>
            <wp:effectExtent l="0" t="0" r="0" b="0"/>
            <wp:docPr id="50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Off_Board Request</w:t>
      </w:r>
    </w:p>
    <w:p w14:paraId="51A5018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2386824" w14:textId="77777777" w:rsidR="00072314" w:rsidRPr="003B799F" w:rsidRDefault="00072314" w:rsidP="00072314"/>
    <w:p w14:paraId="09000D97" w14:textId="77777777" w:rsidR="00072314" w:rsidRDefault="00072314" w:rsidP="00072314">
      <w:pPr>
        <w:pStyle w:val="Heading6"/>
        <w:keepNext w:val="0"/>
        <w:tabs>
          <w:tab w:val="clear" w:pos="900"/>
          <w:tab w:val="left" w:pos="709"/>
        </w:tabs>
        <w:spacing w:before="240"/>
        <w:rPr>
          <w:lang w:val="en-GB"/>
        </w:rPr>
      </w:pPr>
      <w:r>
        <w:rPr>
          <w:lang w:val="en-GB"/>
        </w:rPr>
        <w:t>Inputs</w:t>
      </w:r>
    </w:p>
    <w:p w14:paraId="62160B88"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6687879" w14:textId="77777777" w:rsidTr="001D18E6">
        <w:trPr>
          <w:trHeight w:val="173"/>
        </w:trPr>
        <w:tc>
          <w:tcPr>
            <w:tcW w:w="1696" w:type="dxa"/>
            <w:shd w:val="clear" w:color="auto" w:fill="D9D9D9" w:themeFill="background1" w:themeFillShade="D9"/>
            <w:noWrap/>
            <w:hideMark/>
          </w:tcPr>
          <w:p w14:paraId="02C54AA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5CDD83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4ED616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1BE4A3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C32EB3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8775E4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147A3ED0" w14:textId="77777777" w:rsidTr="001D18E6">
        <w:trPr>
          <w:trHeight w:val="143"/>
        </w:trPr>
        <w:tc>
          <w:tcPr>
            <w:tcW w:w="1696" w:type="dxa"/>
            <w:noWrap/>
          </w:tcPr>
          <w:p w14:paraId="50E29A0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03B600D" w14:textId="77777777" w:rsidR="00072314" w:rsidRPr="00DE6816" w:rsidRDefault="00072314" w:rsidP="001D18E6">
            <w:pPr>
              <w:rPr>
                <w:rFonts w:cs="Arial"/>
                <w:sz w:val="18"/>
              </w:rPr>
            </w:pPr>
            <w:r w:rsidRPr="00DE6816">
              <w:rPr>
                <w:rFonts w:cs="Arial"/>
                <w:sz w:val="18"/>
              </w:rPr>
              <w:t>Name of aTechnical Signal, e.g.:</w:t>
            </w:r>
          </w:p>
          <w:p w14:paraId="20E088F9"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1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0F37F6A"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86BDFD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1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D784A1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ABF840F"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03A31A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38EC2D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6D53AF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D434062" w14:textId="77777777" w:rsidR="00072314" w:rsidRPr="00DE6816" w:rsidRDefault="00072314" w:rsidP="001D18E6">
            <w:pPr>
              <w:ind w:left="360"/>
              <w:rPr>
                <w:rFonts w:cs="Arial"/>
                <w:sz w:val="18"/>
              </w:rPr>
            </w:pPr>
          </w:p>
          <w:p w14:paraId="4809F426" w14:textId="77777777" w:rsidR="00072314" w:rsidRPr="00DE6816" w:rsidRDefault="00072314" w:rsidP="001D18E6">
            <w:pPr>
              <w:rPr>
                <w:rFonts w:cs="Arial"/>
                <w:sz w:val="16"/>
              </w:rPr>
            </w:pPr>
            <w:r w:rsidRPr="00DE6816">
              <w:rPr>
                <w:rFonts w:cs="Arial"/>
                <w:sz w:val="14"/>
              </w:rPr>
              <w:t>The message name should be linked, e.g.</w:t>
            </w:r>
          </w:p>
          <w:p w14:paraId="40E83C1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1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15" w:history="1">
              <w:r w:rsidRPr="00DE6816">
                <w:rPr>
                  <w:rStyle w:val="Hyperlink"/>
                  <w:rFonts w:ascii="Arial" w:hAnsi="Arial" w:cs="Arial"/>
                  <w:i/>
                  <w:sz w:val="14"/>
                </w:rPr>
                <w:t>FNV2</w:t>
              </w:r>
            </w:hyperlink>
            <w:r w:rsidRPr="00DE6816">
              <w:rPr>
                <w:rFonts w:ascii="Arial" w:hAnsi="Arial" w:cs="Arial"/>
                <w:sz w:val="14"/>
              </w:rPr>
              <w:t xml:space="preserve">). </w:t>
            </w:r>
          </w:p>
          <w:p w14:paraId="2855C92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E127045" w14:textId="77777777" w:rsidR="00072314" w:rsidRDefault="00072314" w:rsidP="001D18E6">
            <w:pPr>
              <w:rPr>
                <w:rFonts w:cs="Arial"/>
                <w:sz w:val="14"/>
              </w:rPr>
            </w:pPr>
          </w:p>
          <w:p w14:paraId="246A137C"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F85ABD6" w14:textId="77777777" w:rsidTr="001D18E6">
        <w:trPr>
          <w:trHeight w:val="70"/>
        </w:trPr>
        <w:tc>
          <w:tcPr>
            <w:tcW w:w="1696" w:type="dxa"/>
            <w:noWrap/>
          </w:tcPr>
          <w:p w14:paraId="30C85EF8"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1F02CC8" w14:textId="77777777" w:rsidR="00072314" w:rsidRPr="00DE6816" w:rsidRDefault="00072314" w:rsidP="001D18E6">
            <w:pPr>
              <w:rPr>
                <w:rFonts w:cs="Arial"/>
                <w:color w:val="000000" w:themeColor="text1"/>
                <w:sz w:val="18"/>
              </w:rPr>
            </w:pPr>
          </w:p>
        </w:tc>
        <w:tc>
          <w:tcPr>
            <w:tcW w:w="1843" w:type="dxa"/>
          </w:tcPr>
          <w:p w14:paraId="45F2C295" w14:textId="77777777" w:rsidR="00072314" w:rsidRPr="00DE6816" w:rsidRDefault="00072314" w:rsidP="001D18E6">
            <w:pPr>
              <w:rPr>
                <w:rFonts w:cs="Arial"/>
                <w:color w:val="000000" w:themeColor="text1"/>
                <w:sz w:val="18"/>
              </w:rPr>
            </w:pPr>
          </w:p>
        </w:tc>
        <w:tc>
          <w:tcPr>
            <w:tcW w:w="1984" w:type="dxa"/>
          </w:tcPr>
          <w:p w14:paraId="0D1FA460" w14:textId="77777777" w:rsidR="00072314" w:rsidRPr="00DE6816" w:rsidRDefault="00072314" w:rsidP="001D18E6">
            <w:pPr>
              <w:rPr>
                <w:rFonts w:cs="Arial"/>
                <w:color w:val="000000" w:themeColor="text1"/>
                <w:sz w:val="18"/>
              </w:rPr>
            </w:pPr>
          </w:p>
        </w:tc>
        <w:tc>
          <w:tcPr>
            <w:tcW w:w="2693" w:type="dxa"/>
          </w:tcPr>
          <w:p w14:paraId="11F1ACFA" w14:textId="77777777" w:rsidR="00072314" w:rsidRPr="00DE6816" w:rsidRDefault="00072314" w:rsidP="001D18E6">
            <w:pPr>
              <w:rPr>
                <w:rFonts w:cs="Arial"/>
                <w:color w:val="000000" w:themeColor="text1"/>
                <w:sz w:val="18"/>
              </w:rPr>
            </w:pPr>
          </w:p>
        </w:tc>
      </w:tr>
    </w:tbl>
    <w:p w14:paraId="461E39B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098D675" w14:textId="77777777" w:rsidR="008C50D1" w:rsidRPr="00E23282" w:rsidRDefault="008C50D1" w:rsidP="00072314"/>
    <w:p w14:paraId="52680A1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57E80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079911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E107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0031D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041F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EE74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AC2F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65E76"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A2C1E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1F5066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E773E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9DAAEF"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55B37222" w14:textId="77777777" w:rsidR="0046438F" w:rsidRDefault="0046438F" w:rsidP="0046438F">
            <w:pPr>
              <w:rPr>
                <w:rFonts w:cs="Arial"/>
                <w:color w:val="000000" w:themeColor="text1"/>
                <w:sz w:val="16"/>
                <w:szCs w:val="14"/>
              </w:rPr>
            </w:pPr>
            <w:r>
              <w:rPr>
                <w:rFonts w:cs="Arial"/>
                <w:color w:val="000000" w:themeColor="text1"/>
                <w:sz w:val="16"/>
                <w:szCs w:val="14"/>
              </w:rPr>
              <w:t>Phone Rq</w:t>
            </w:r>
          </w:p>
          <w:p w14:paraId="602E5DFD" w14:textId="77777777" w:rsidR="0046438F" w:rsidRPr="00740CDD" w:rsidRDefault="0046438F" w:rsidP="00D60C45">
            <w:pPr>
              <w:pStyle w:val="VelocityScript"/>
              <w:rPr>
                <w:color w:val="00B0F0"/>
              </w:rPr>
            </w:pPr>
          </w:p>
          <w:p w14:paraId="6DD8925E" w14:textId="77777777" w:rsidR="007215C5" w:rsidRPr="00D60C45" w:rsidRDefault="007215C5" w:rsidP="00CA24CE">
            <w:pPr>
              <w:rPr>
                <w:rFonts w:cs="Arial"/>
                <w:color w:val="000000" w:themeColor="text1"/>
                <w:sz w:val="16"/>
                <w:szCs w:val="14"/>
                <w:lang w:val="en-GB"/>
              </w:rPr>
            </w:pPr>
          </w:p>
          <w:p w14:paraId="287409B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A5D581" w14:textId="77777777" w:rsidR="00DD49BA" w:rsidRPr="003C5D56" w:rsidRDefault="00DD49BA" w:rsidP="00DD49BA">
            <w:pPr>
              <w:rPr>
                <w:rFonts w:cs="Arial"/>
                <w:color w:val="000000" w:themeColor="text1"/>
                <w:sz w:val="16"/>
                <w:szCs w:val="14"/>
              </w:rPr>
            </w:pPr>
            <w:r>
              <w:rPr>
                <w:rFonts w:cs="Arial"/>
                <w:color w:val="000000" w:themeColor="text1"/>
                <w:sz w:val="16"/>
                <w:szCs w:val="14"/>
              </w:rPr>
              <w:t>Phone Rq</w:t>
            </w:r>
          </w:p>
          <w:p w14:paraId="22FC5A6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25FA03" w14:textId="77777777" w:rsidR="0038251F" w:rsidRPr="0038251F" w:rsidRDefault="00143E70" w:rsidP="0038251F">
            <w:pPr>
              <w:pStyle w:val="VelocityScript"/>
              <w:rPr>
                <w:color w:val="00B0F0"/>
                <w:sz w:val="16"/>
              </w:rPr>
            </w:pPr>
            <w:r w:rsidRPr="0038251F">
              <w:rPr>
                <w:color w:val="00B0F0"/>
                <w:sz w:val="16"/>
              </w:rPr>
              <w:t xml:space="preserve"> </w:t>
            </w:r>
          </w:p>
          <w:p w14:paraId="39F52CF1" w14:textId="77777777" w:rsidR="00C84B54" w:rsidRDefault="00C84B54" w:rsidP="00B31A0E">
            <w:pPr>
              <w:pStyle w:val="VelocityScript"/>
            </w:pPr>
          </w:p>
          <w:p w14:paraId="0DC9E9F4" w14:textId="77777777" w:rsidR="00C84B54" w:rsidRDefault="00C84B54" w:rsidP="00B31A0E">
            <w:pPr>
              <w:pStyle w:val="VelocityScript"/>
            </w:pPr>
          </w:p>
          <w:p w14:paraId="1620E54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095C2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21A302" w14:textId="77777777" w:rsidR="0009168A" w:rsidRDefault="0009168A"/>
        </w:tc>
      </w:tr>
      <w:tr w:rsidR="00CA24CE" w:rsidRPr="00B3499B" w14:paraId="3B741BC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B2CA60" w14:textId="77777777" w:rsidR="00CA24CE" w:rsidRPr="00B3499B" w:rsidRDefault="00DC7E29" w:rsidP="00CA24CE">
            <w:pPr>
              <w:rPr>
                <w:rFonts w:cs="Arial"/>
                <w:bCs/>
                <w:color w:val="808080" w:themeColor="background1" w:themeShade="80"/>
                <w:sz w:val="16"/>
                <w:szCs w:val="14"/>
              </w:rPr>
            </w:pPr>
            <w:hyperlink r:id="rId2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A798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5E44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5AE89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Off_Board Request</w:t>
      </w:r>
    </w:p>
    <w:p w14:paraId="6A9A3C13" w14:textId="77777777" w:rsidR="00072314" w:rsidRPr="00612064" w:rsidRDefault="00072314" w:rsidP="00072314">
      <w:pPr>
        <w:spacing w:before="20"/>
        <w:rPr>
          <w:vanish/>
        </w:rPr>
      </w:pPr>
    </w:p>
    <w:p w14:paraId="39FFA6E7" w14:textId="77777777" w:rsidR="00072314" w:rsidRDefault="00072314" w:rsidP="00072314">
      <w:pPr>
        <w:pStyle w:val="Heading6"/>
        <w:keepNext w:val="0"/>
        <w:tabs>
          <w:tab w:val="clear" w:pos="900"/>
          <w:tab w:val="left" w:pos="709"/>
        </w:tabs>
        <w:spacing w:before="240"/>
      </w:pPr>
      <w:r>
        <w:t>Parameters</w:t>
      </w:r>
    </w:p>
    <w:p w14:paraId="1FB2CB6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9D443C6" w14:textId="77777777" w:rsidTr="001D18E6">
        <w:trPr>
          <w:trHeight w:val="161"/>
        </w:trPr>
        <w:tc>
          <w:tcPr>
            <w:tcW w:w="1838" w:type="dxa"/>
            <w:shd w:val="clear" w:color="auto" w:fill="D9D9D9" w:themeFill="background1" w:themeFillShade="D9"/>
            <w:noWrap/>
            <w:hideMark/>
          </w:tcPr>
          <w:p w14:paraId="29310B7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9111F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D6C27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37E8C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0E91B9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2F26357" w14:textId="77777777" w:rsidTr="001D18E6">
        <w:trPr>
          <w:trHeight w:val="70"/>
        </w:trPr>
        <w:tc>
          <w:tcPr>
            <w:tcW w:w="1838" w:type="dxa"/>
            <w:noWrap/>
          </w:tcPr>
          <w:p w14:paraId="0F38ED8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5FE264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20EFC0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5820211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3E8A0D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C41CA1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0ED0D3" w14:textId="77777777" w:rsidTr="001D18E6">
        <w:trPr>
          <w:trHeight w:val="71"/>
        </w:trPr>
        <w:tc>
          <w:tcPr>
            <w:tcW w:w="1838" w:type="dxa"/>
            <w:noWrap/>
          </w:tcPr>
          <w:p w14:paraId="67D9E70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D81035C" w14:textId="77777777" w:rsidR="00072314" w:rsidRPr="00D14691" w:rsidRDefault="00072314" w:rsidP="001D18E6">
            <w:pPr>
              <w:rPr>
                <w:color w:val="000000" w:themeColor="text1"/>
              </w:rPr>
            </w:pPr>
          </w:p>
        </w:tc>
        <w:tc>
          <w:tcPr>
            <w:tcW w:w="1701" w:type="dxa"/>
          </w:tcPr>
          <w:p w14:paraId="496AB803" w14:textId="77777777" w:rsidR="00072314" w:rsidRPr="00D14691" w:rsidRDefault="00072314" w:rsidP="001D18E6">
            <w:pPr>
              <w:rPr>
                <w:color w:val="000000" w:themeColor="text1"/>
              </w:rPr>
            </w:pPr>
          </w:p>
        </w:tc>
        <w:tc>
          <w:tcPr>
            <w:tcW w:w="1417" w:type="dxa"/>
            <w:noWrap/>
          </w:tcPr>
          <w:p w14:paraId="1E2231E5" w14:textId="77777777" w:rsidR="00072314" w:rsidRPr="00D14691" w:rsidRDefault="00072314" w:rsidP="001D18E6">
            <w:pPr>
              <w:rPr>
                <w:color w:val="000000" w:themeColor="text1"/>
              </w:rPr>
            </w:pPr>
          </w:p>
        </w:tc>
        <w:tc>
          <w:tcPr>
            <w:tcW w:w="3402" w:type="dxa"/>
          </w:tcPr>
          <w:p w14:paraId="20E0D9C3" w14:textId="77777777" w:rsidR="00072314" w:rsidRPr="00D14691" w:rsidRDefault="00072314" w:rsidP="001D18E6">
            <w:pPr>
              <w:rPr>
                <w:color w:val="000000" w:themeColor="text1"/>
              </w:rPr>
            </w:pPr>
          </w:p>
        </w:tc>
      </w:tr>
    </w:tbl>
    <w:p w14:paraId="6C6E175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681C1EA" w14:textId="77777777" w:rsidR="003678EC" w:rsidRPr="003678EC" w:rsidRDefault="003678EC" w:rsidP="003678EC">
      <w:pPr>
        <w:rPr>
          <w:lang w:val="en-GB"/>
        </w:rPr>
      </w:pPr>
    </w:p>
    <w:p w14:paraId="4AF9041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E1F27F8" w14:textId="77777777" w:rsidR="00072314" w:rsidRPr="003225C9" w:rsidRDefault="00072314" w:rsidP="00072314">
      <w:pPr>
        <w:tabs>
          <w:tab w:val="left" w:pos="284"/>
          <w:tab w:val="left" w:pos="851"/>
        </w:tabs>
      </w:pPr>
    </w:p>
    <w:p w14:paraId="1C4D3CB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A1F40B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CFD618" w14:textId="77777777" w:rsidTr="001D18E6">
        <w:tc>
          <w:tcPr>
            <w:tcW w:w="1934" w:type="dxa"/>
            <w:shd w:val="clear" w:color="auto" w:fill="D9D9D9" w:themeFill="background1" w:themeFillShade="D9"/>
          </w:tcPr>
          <w:p w14:paraId="7C01F568" w14:textId="77777777" w:rsidR="00072314" w:rsidRDefault="00072314" w:rsidP="001D18E6">
            <w:pPr>
              <w:rPr>
                <w:b/>
              </w:rPr>
            </w:pPr>
            <w:r w:rsidRPr="00AF169D">
              <w:rPr>
                <w:b/>
              </w:rPr>
              <w:t>Requirement ID</w:t>
            </w:r>
          </w:p>
          <w:p w14:paraId="7230839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A3494B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E3A0320" w14:textId="77777777" w:rsidR="00072314" w:rsidRDefault="00072314" w:rsidP="001D18E6">
            <w:pPr>
              <w:rPr>
                <w:b/>
              </w:rPr>
            </w:pPr>
            <w:r>
              <w:rPr>
                <w:b/>
              </w:rPr>
              <w:t>Modification</w:t>
            </w:r>
          </w:p>
        </w:tc>
        <w:tc>
          <w:tcPr>
            <w:tcW w:w="1712" w:type="dxa"/>
            <w:shd w:val="clear" w:color="auto" w:fill="D9D9D9" w:themeFill="background1" w:themeFillShade="D9"/>
          </w:tcPr>
          <w:p w14:paraId="7296C9E0" w14:textId="77777777" w:rsidR="00072314" w:rsidRDefault="00072314" w:rsidP="001D18E6">
            <w:pPr>
              <w:rPr>
                <w:b/>
              </w:rPr>
            </w:pPr>
            <w:r w:rsidRPr="00AF169D">
              <w:rPr>
                <w:b/>
              </w:rPr>
              <w:t xml:space="preserve">Requirement </w:t>
            </w:r>
            <w:r>
              <w:rPr>
                <w:b/>
              </w:rPr>
              <w:t>ID</w:t>
            </w:r>
          </w:p>
          <w:p w14:paraId="1DCB7BC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2576BD0" w14:textId="77777777" w:rsidR="00072314" w:rsidRPr="00AF169D" w:rsidRDefault="00072314" w:rsidP="001D18E6">
            <w:pPr>
              <w:rPr>
                <w:b/>
              </w:rPr>
            </w:pPr>
            <w:r>
              <w:rPr>
                <w:b/>
              </w:rPr>
              <w:t>Comment</w:t>
            </w:r>
          </w:p>
        </w:tc>
      </w:tr>
      <w:tr w:rsidR="00072314" w14:paraId="5AFFDDE4" w14:textId="77777777" w:rsidTr="001D18E6">
        <w:tc>
          <w:tcPr>
            <w:tcW w:w="1934" w:type="dxa"/>
          </w:tcPr>
          <w:p w14:paraId="56550DCA" w14:textId="77777777" w:rsidR="00072314" w:rsidRPr="000F4E8B" w:rsidRDefault="00072314" w:rsidP="001D18E6">
            <w:r w:rsidRPr="000F4E8B">
              <w:t>REQ_abc</w:t>
            </w:r>
          </w:p>
        </w:tc>
        <w:tc>
          <w:tcPr>
            <w:tcW w:w="2177" w:type="dxa"/>
          </w:tcPr>
          <w:p w14:paraId="17FEEBA2" w14:textId="77777777" w:rsidR="00072314" w:rsidRPr="000F4E8B" w:rsidRDefault="00072314" w:rsidP="001D18E6"/>
        </w:tc>
        <w:sdt>
          <w:sdtPr>
            <w:alias w:val="Modification"/>
            <w:tag w:val="Modification"/>
            <w:id w:val="-149918501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9A252E3" w14:textId="77777777" w:rsidR="00072314" w:rsidRPr="000F4E8B" w:rsidRDefault="00072314" w:rsidP="001D18E6">
                <w:r w:rsidRPr="000F4E8B">
                  <w:t>Removed</w:t>
                </w:r>
              </w:p>
            </w:tc>
          </w:sdtContent>
        </w:sdt>
        <w:tc>
          <w:tcPr>
            <w:tcW w:w="1712" w:type="dxa"/>
          </w:tcPr>
          <w:p w14:paraId="70BBA8CD" w14:textId="77777777" w:rsidR="00072314" w:rsidRPr="000F4E8B" w:rsidRDefault="00072314" w:rsidP="001D18E6">
            <w:r w:rsidRPr="000F4E8B">
              <w:t>--</w:t>
            </w:r>
          </w:p>
        </w:tc>
        <w:tc>
          <w:tcPr>
            <w:tcW w:w="2958" w:type="dxa"/>
          </w:tcPr>
          <w:p w14:paraId="6A47AE8A" w14:textId="77777777" w:rsidR="00072314" w:rsidRPr="000F4E8B" w:rsidRDefault="00072314" w:rsidP="001D18E6"/>
        </w:tc>
      </w:tr>
      <w:tr w:rsidR="00072314" w14:paraId="2E52BBE6" w14:textId="77777777" w:rsidTr="001D18E6">
        <w:tc>
          <w:tcPr>
            <w:tcW w:w="1934" w:type="dxa"/>
          </w:tcPr>
          <w:p w14:paraId="24F0540A" w14:textId="77777777" w:rsidR="00072314" w:rsidRPr="000F4E8B" w:rsidRDefault="00072314" w:rsidP="001D18E6">
            <w:r w:rsidRPr="000F4E8B">
              <w:t>REQ_def</w:t>
            </w:r>
          </w:p>
        </w:tc>
        <w:tc>
          <w:tcPr>
            <w:tcW w:w="2177" w:type="dxa"/>
          </w:tcPr>
          <w:p w14:paraId="32D4BFCD" w14:textId="77777777" w:rsidR="00072314" w:rsidRPr="000F4E8B" w:rsidRDefault="00072314" w:rsidP="001D18E6"/>
        </w:tc>
        <w:sdt>
          <w:sdtPr>
            <w:alias w:val="Modification"/>
            <w:tag w:val="Modification"/>
            <w:id w:val="-67688957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6CEEFD8" w14:textId="77777777" w:rsidR="00072314" w:rsidRPr="000F4E8B" w:rsidRDefault="00072314" w:rsidP="001D18E6">
                <w:r w:rsidRPr="000F4E8B">
                  <w:t>Replaced</w:t>
                </w:r>
              </w:p>
            </w:tc>
          </w:sdtContent>
        </w:sdt>
        <w:tc>
          <w:tcPr>
            <w:tcW w:w="1712" w:type="dxa"/>
          </w:tcPr>
          <w:p w14:paraId="480BA75C" w14:textId="77777777" w:rsidR="00072314" w:rsidRPr="000F4E8B" w:rsidRDefault="00072314" w:rsidP="001D18E6">
            <w:r w:rsidRPr="000F4E8B">
              <w:t>REQ_xyz</w:t>
            </w:r>
          </w:p>
        </w:tc>
        <w:tc>
          <w:tcPr>
            <w:tcW w:w="2958" w:type="dxa"/>
          </w:tcPr>
          <w:p w14:paraId="02205B14" w14:textId="77777777" w:rsidR="00072314" w:rsidRPr="000F4E8B" w:rsidRDefault="00072314" w:rsidP="001D18E6"/>
        </w:tc>
      </w:tr>
      <w:tr w:rsidR="00072314" w14:paraId="781E7FAC" w14:textId="77777777" w:rsidTr="001D18E6">
        <w:tc>
          <w:tcPr>
            <w:tcW w:w="1934" w:type="dxa"/>
          </w:tcPr>
          <w:p w14:paraId="36FF31C9" w14:textId="77777777" w:rsidR="00072314" w:rsidRPr="000F4E8B" w:rsidRDefault="00072314" w:rsidP="001D18E6">
            <w:r w:rsidRPr="000F4E8B">
              <w:t>--</w:t>
            </w:r>
          </w:p>
        </w:tc>
        <w:tc>
          <w:tcPr>
            <w:tcW w:w="2177" w:type="dxa"/>
          </w:tcPr>
          <w:p w14:paraId="7725C495" w14:textId="77777777" w:rsidR="00072314" w:rsidRPr="000F4E8B" w:rsidRDefault="00072314" w:rsidP="001D18E6"/>
        </w:tc>
        <w:sdt>
          <w:sdtPr>
            <w:alias w:val="Modification"/>
            <w:tag w:val="Modification"/>
            <w:id w:val="-113995327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EF37CCA" w14:textId="77777777" w:rsidR="00072314" w:rsidRPr="000F4E8B" w:rsidRDefault="00072314" w:rsidP="001D18E6">
                <w:r w:rsidRPr="000F4E8B">
                  <w:t>Added</w:t>
                </w:r>
              </w:p>
            </w:tc>
          </w:sdtContent>
        </w:sdt>
        <w:tc>
          <w:tcPr>
            <w:tcW w:w="1712" w:type="dxa"/>
          </w:tcPr>
          <w:p w14:paraId="5FE157CB" w14:textId="77777777" w:rsidR="00072314" w:rsidRPr="000F4E8B" w:rsidRDefault="00072314" w:rsidP="001D18E6">
            <w:r w:rsidRPr="000F4E8B">
              <w:t>REQ_123</w:t>
            </w:r>
          </w:p>
        </w:tc>
        <w:tc>
          <w:tcPr>
            <w:tcW w:w="2958" w:type="dxa"/>
          </w:tcPr>
          <w:p w14:paraId="62F1FA5C" w14:textId="77777777" w:rsidR="00072314" w:rsidRPr="000F4E8B" w:rsidRDefault="00072314" w:rsidP="001D18E6"/>
        </w:tc>
      </w:tr>
    </w:tbl>
    <w:p w14:paraId="4514EB0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89945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08A033" w14:textId="77777777" w:rsidTr="001D18E6">
        <w:tc>
          <w:tcPr>
            <w:tcW w:w="1838" w:type="dxa"/>
            <w:shd w:val="clear" w:color="auto" w:fill="D9D9D9" w:themeFill="background1" w:themeFillShade="D9"/>
          </w:tcPr>
          <w:p w14:paraId="0F0D49F8" w14:textId="77777777" w:rsidR="00072314" w:rsidRDefault="00072314" w:rsidP="001D18E6">
            <w:pPr>
              <w:rPr>
                <w:b/>
              </w:rPr>
            </w:pPr>
            <w:r w:rsidRPr="00AF169D">
              <w:rPr>
                <w:b/>
              </w:rPr>
              <w:t>Requirement ID</w:t>
            </w:r>
          </w:p>
          <w:p w14:paraId="0BDB599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085C3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0C718A0" w14:textId="77777777" w:rsidR="00072314" w:rsidRPr="00AF169D" w:rsidRDefault="00072314" w:rsidP="001D18E6">
            <w:pPr>
              <w:rPr>
                <w:b/>
              </w:rPr>
            </w:pPr>
            <w:r>
              <w:rPr>
                <w:b/>
              </w:rPr>
              <w:t>Comment</w:t>
            </w:r>
          </w:p>
        </w:tc>
      </w:tr>
      <w:tr w:rsidR="00072314" w14:paraId="0A59E632" w14:textId="77777777" w:rsidTr="001D18E6">
        <w:tc>
          <w:tcPr>
            <w:tcW w:w="1838" w:type="dxa"/>
          </w:tcPr>
          <w:p w14:paraId="42F6717C" w14:textId="77777777" w:rsidR="00072314" w:rsidRDefault="00072314" w:rsidP="001D18E6"/>
        </w:tc>
        <w:tc>
          <w:tcPr>
            <w:tcW w:w="4253" w:type="dxa"/>
          </w:tcPr>
          <w:p w14:paraId="036C7B4B" w14:textId="77777777" w:rsidR="00072314" w:rsidRDefault="00072314" w:rsidP="001D18E6"/>
        </w:tc>
        <w:tc>
          <w:tcPr>
            <w:tcW w:w="4110" w:type="dxa"/>
          </w:tcPr>
          <w:p w14:paraId="73C291A2" w14:textId="77777777" w:rsidR="00072314" w:rsidRDefault="00072314" w:rsidP="001D18E6"/>
        </w:tc>
      </w:tr>
      <w:tr w:rsidR="00072314" w14:paraId="5A132D44" w14:textId="77777777" w:rsidTr="001D18E6">
        <w:tc>
          <w:tcPr>
            <w:tcW w:w="1838" w:type="dxa"/>
          </w:tcPr>
          <w:p w14:paraId="35E0C6D5" w14:textId="77777777" w:rsidR="00072314" w:rsidRDefault="00072314" w:rsidP="001D18E6"/>
        </w:tc>
        <w:tc>
          <w:tcPr>
            <w:tcW w:w="4253" w:type="dxa"/>
          </w:tcPr>
          <w:p w14:paraId="0B38BBD7" w14:textId="77777777" w:rsidR="00072314" w:rsidRDefault="00072314" w:rsidP="001D18E6"/>
        </w:tc>
        <w:tc>
          <w:tcPr>
            <w:tcW w:w="4110" w:type="dxa"/>
          </w:tcPr>
          <w:p w14:paraId="1A8ACE25" w14:textId="77777777" w:rsidR="00072314" w:rsidRDefault="00072314" w:rsidP="001D18E6"/>
        </w:tc>
      </w:tr>
      <w:tr w:rsidR="00072314" w14:paraId="5C645A7A" w14:textId="77777777" w:rsidTr="001D18E6">
        <w:tc>
          <w:tcPr>
            <w:tcW w:w="1838" w:type="dxa"/>
          </w:tcPr>
          <w:p w14:paraId="2CBC8303" w14:textId="77777777" w:rsidR="00072314" w:rsidRDefault="00072314" w:rsidP="001D18E6">
            <w:r>
              <w:t>…</w:t>
            </w:r>
          </w:p>
        </w:tc>
        <w:tc>
          <w:tcPr>
            <w:tcW w:w="4253" w:type="dxa"/>
          </w:tcPr>
          <w:p w14:paraId="56FAE6DA" w14:textId="77777777" w:rsidR="00072314" w:rsidRDefault="00072314" w:rsidP="001D18E6"/>
        </w:tc>
        <w:tc>
          <w:tcPr>
            <w:tcW w:w="4110" w:type="dxa"/>
          </w:tcPr>
          <w:p w14:paraId="72770E16" w14:textId="77777777" w:rsidR="00072314" w:rsidRDefault="00072314" w:rsidP="001D18E6"/>
        </w:tc>
      </w:tr>
    </w:tbl>
    <w:p w14:paraId="10EFD72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C1DF564" w14:textId="77777777" w:rsidR="00072314" w:rsidRDefault="00072314" w:rsidP="00072314"/>
    <w:p w14:paraId="045BF1B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653F08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HV Battery</w:t>
      </w:r>
    </w:p>
    <w:p w14:paraId="6D3EA9EE" w14:textId="77777777" w:rsidR="00210E01" w:rsidRDefault="00210E01" w:rsidP="00210E01">
      <w:r>
        <w:t>HV Battery</w:t>
      </w:r>
    </w:p>
    <w:p w14:paraId="1809EF39" w14:textId="77777777" w:rsidR="00072314" w:rsidRDefault="00072314" w:rsidP="00072314"/>
    <w:p w14:paraId="502B169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F4C9098" wp14:editId="4753FC99">
            <wp:extent cx="152400" cy="152400"/>
            <wp:effectExtent l="0" t="0" r="0" b="0"/>
            <wp:docPr id="50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Pwr to ACCM</w:t>
      </w:r>
    </w:p>
    <w:p w14:paraId="200E0070"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543385E7" w14:textId="77777777" w:rsidR="00072314" w:rsidRPr="003B799F" w:rsidRDefault="00072314" w:rsidP="00072314"/>
    <w:p w14:paraId="57A4D81E" w14:textId="77777777" w:rsidR="00072314" w:rsidRDefault="00072314" w:rsidP="00072314">
      <w:pPr>
        <w:pStyle w:val="Heading6"/>
        <w:keepNext w:val="0"/>
        <w:tabs>
          <w:tab w:val="clear" w:pos="900"/>
          <w:tab w:val="left" w:pos="709"/>
        </w:tabs>
        <w:spacing w:before="240"/>
        <w:rPr>
          <w:lang w:val="en-GB"/>
        </w:rPr>
      </w:pPr>
      <w:r>
        <w:rPr>
          <w:lang w:val="en-GB"/>
        </w:rPr>
        <w:t>Inputs</w:t>
      </w:r>
    </w:p>
    <w:p w14:paraId="6A03D1A2"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02D24E1" w14:textId="77777777" w:rsidTr="001D18E6">
        <w:trPr>
          <w:trHeight w:val="173"/>
        </w:trPr>
        <w:tc>
          <w:tcPr>
            <w:tcW w:w="1696" w:type="dxa"/>
            <w:shd w:val="clear" w:color="auto" w:fill="D9D9D9" w:themeFill="background1" w:themeFillShade="D9"/>
            <w:noWrap/>
            <w:hideMark/>
          </w:tcPr>
          <w:p w14:paraId="2F8E32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D3EF0F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2AEB9B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417DC6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7022E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2F8DC6D"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0B8441D" w14:textId="77777777" w:rsidTr="001D18E6">
        <w:trPr>
          <w:trHeight w:val="143"/>
        </w:trPr>
        <w:tc>
          <w:tcPr>
            <w:tcW w:w="1696" w:type="dxa"/>
            <w:noWrap/>
          </w:tcPr>
          <w:p w14:paraId="6EEC992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5BBC5E9" w14:textId="77777777" w:rsidR="00072314" w:rsidRPr="00DE6816" w:rsidRDefault="00072314" w:rsidP="001D18E6">
            <w:pPr>
              <w:rPr>
                <w:rFonts w:cs="Arial"/>
                <w:sz w:val="18"/>
              </w:rPr>
            </w:pPr>
            <w:r w:rsidRPr="00DE6816">
              <w:rPr>
                <w:rFonts w:cs="Arial"/>
                <w:sz w:val="18"/>
              </w:rPr>
              <w:t>Name of aTechnical Signal, e.g.:</w:t>
            </w:r>
          </w:p>
          <w:p w14:paraId="0FA4283B"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17"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7A815D5"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65A614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18"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4528C8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DE6DA0E"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C484D50"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CCAC43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9D636C3"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09FFCD4E" w14:textId="77777777" w:rsidR="00072314" w:rsidRPr="00DE6816" w:rsidRDefault="00072314" w:rsidP="001D18E6">
            <w:pPr>
              <w:ind w:left="360"/>
              <w:rPr>
                <w:rFonts w:cs="Arial"/>
                <w:sz w:val="18"/>
              </w:rPr>
            </w:pPr>
          </w:p>
          <w:p w14:paraId="3573E37B" w14:textId="77777777" w:rsidR="00072314" w:rsidRPr="00DE6816" w:rsidRDefault="00072314" w:rsidP="001D18E6">
            <w:pPr>
              <w:rPr>
                <w:rFonts w:cs="Arial"/>
                <w:sz w:val="16"/>
              </w:rPr>
            </w:pPr>
            <w:r w:rsidRPr="00DE6816">
              <w:rPr>
                <w:rFonts w:cs="Arial"/>
                <w:sz w:val="14"/>
              </w:rPr>
              <w:t>The message name should be linked, e.g.</w:t>
            </w:r>
          </w:p>
          <w:p w14:paraId="39EABDB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19"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0" w:history="1">
              <w:r w:rsidRPr="00DE6816">
                <w:rPr>
                  <w:rStyle w:val="Hyperlink"/>
                  <w:rFonts w:ascii="Arial" w:hAnsi="Arial" w:cs="Arial"/>
                  <w:i/>
                  <w:sz w:val="14"/>
                </w:rPr>
                <w:t>FNV2</w:t>
              </w:r>
            </w:hyperlink>
            <w:r w:rsidRPr="00DE6816">
              <w:rPr>
                <w:rFonts w:ascii="Arial" w:hAnsi="Arial" w:cs="Arial"/>
                <w:sz w:val="14"/>
              </w:rPr>
              <w:t xml:space="preserve">). </w:t>
            </w:r>
          </w:p>
          <w:p w14:paraId="7D7D4C7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AEAEDB5" w14:textId="77777777" w:rsidR="00072314" w:rsidRDefault="00072314" w:rsidP="001D18E6">
            <w:pPr>
              <w:rPr>
                <w:rFonts w:cs="Arial"/>
                <w:sz w:val="14"/>
              </w:rPr>
            </w:pPr>
          </w:p>
          <w:p w14:paraId="31AE246D"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0A234E9A" w14:textId="77777777" w:rsidTr="001D18E6">
        <w:trPr>
          <w:trHeight w:val="70"/>
        </w:trPr>
        <w:tc>
          <w:tcPr>
            <w:tcW w:w="1696" w:type="dxa"/>
            <w:noWrap/>
          </w:tcPr>
          <w:p w14:paraId="3819D03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154E8D4" w14:textId="77777777" w:rsidR="00072314" w:rsidRPr="00DE6816" w:rsidRDefault="00072314" w:rsidP="001D18E6">
            <w:pPr>
              <w:rPr>
                <w:rFonts w:cs="Arial"/>
                <w:color w:val="000000" w:themeColor="text1"/>
                <w:sz w:val="18"/>
              </w:rPr>
            </w:pPr>
          </w:p>
        </w:tc>
        <w:tc>
          <w:tcPr>
            <w:tcW w:w="1843" w:type="dxa"/>
          </w:tcPr>
          <w:p w14:paraId="4174EA14" w14:textId="77777777" w:rsidR="00072314" w:rsidRPr="00DE6816" w:rsidRDefault="00072314" w:rsidP="001D18E6">
            <w:pPr>
              <w:rPr>
                <w:rFonts w:cs="Arial"/>
                <w:color w:val="000000" w:themeColor="text1"/>
                <w:sz w:val="18"/>
              </w:rPr>
            </w:pPr>
          </w:p>
        </w:tc>
        <w:tc>
          <w:tcPr>
            <w:tcW w:w="1984" w:type="dxa"/>
          </w:tcPr>
          <w:p w14:paraId="3D44CBAB" w14:textId="77777777" w:rsidR="00072314" w:rsidRPr="00DE6816" w:rsidRDefault="00072314" w:rsidP="001D18E6">
            <w:pPr>
              <w:rPr>
                <w:rFonts w:cs="Arial"/>
                <w:color w:val="000000" w:themeColor="text1"/>
                <w:sz w:val="18"/>
              </w:rPr>
            </w:pPr>
          </w:p>
        </w:tc>
        <w:tc>
          <w:tcPr>
            <w:tcW w:w="2693" w:type="dxa"/>
          </w:tcPr>
          <w:p w14:paraId="13464720" w14:textId="77777777" w:rsidR="00072314" w:rsidRPr="00DE6816" w:rsidRDefault="00072314" w:rsidP="001D18E6">
            <w:pPr>
              <w:rPr>
                <w:rFonts w:cs="Arial"/>
                <w:color w:val="000000" w:themeColor="text1"/>
                <w:sz w:val="18"/>
              </w:rPr>
            </w:pPr>
          </w:p>
        </w:tc>
      </w:tr>
    </w:tbl>
    <w:p w14:paraId="078B115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D25BEB9" w14:textId="77777777" w:rsidR="008C50D1" w:rsidRPr="00E23282" w:rsidRDefault="008C50D1" w:rsidP="00072314"/>
    <w:p w14:paraId="2C12CA4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E6BE1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5D96E0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6557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571E1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FCEE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22AA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ADFE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C39D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4E62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DADF3E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3CC1C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F0078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F5DBDA1" w14:textId="77777777" w:rsidR="0046438F" w:rsidRDefault="0046438F" w:rsidP="0046438F">
            <w:pPr>
              <w:rPr>
                <w:rFonts w:cs="Arial"/>
                <w:color w:val="000000" w:themeColor="text1"/>
                <w:sz w:val="16"/>
                <w:szCs w:val="14"/>
              </w:rPr>
            </w:pPr>
            <w:r>
              <w:rPr>
                <w:rFonts w:cs="Arial"/>
                <w:color w:val="000000" w:themeColor="text1"/>
                <w:sz w:val="16"/>
                <w:szCs w:val="14"/>
              </w:rPr>
              <w:t>pwr out</w:t>
            </w:r>
          </w:p>
          <w:p w14:paraId="0A409F6F" w14:textId="77777777" w:rsidR="0046438F" w:rsidRPr="00740CDD" w:rsidRDefault="0046438F" w:rsidP="00D60C45">
            <w:pPr>
              <w:pStyle w:val="VelocityScript"/>
              <w:rPr>
                <w:color w:val="00B0F0"/>
              </w:rPr>
            </w:pPr>
          </w:p>
          <w:p w14:paraId="6C3125E9" w14:textId="77777777" w:rsidR="007215C5" w:rsidRPr="00D60C45" w:rsidRDefault="007215C5" w:rsidP="00CA24CE">
            <w:pPr>
              <w:rPr>
                <w:rFonts w:cs="Arial"/>
                <w:color w:val="000000" w:themeColor="text1"/>
                <w:sz w:val="16"/>
                <w:szCs w:val="14"/>
                <w:lang w:val="en-GB"/>
              </w:rPr>
            </w:pPr>
          </w:p>
          <w:p w14:paraId="34884B8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5C1C5" w14:textId="77777777" w:rsidR="00DD49BA" w:rsidRPr="003C5D56" w:rsidRDefault="00DD49BA" w:rsidP="00DD49BA">
            <w:pPr>
              <w:rPr>
                <w:rFonts w:cs="Arial"/>
                <w:color w:val="000000" w:themeColor="text1"/>
                <w:sz w:val="16"/>
                <w:szCs w:val="14"/>
              </w:rPr>
            </w:pPr>
            <w:r>
              <w:rPr>
                <w:rFonts w:cs="Arial"/>
                <w:color w:val="000000" w:themeColor="text1"/>
                <w:sz w:val="16"/>
                <w:szCs w:val="14"/>
              </w:rPr>
              <w:t>pwr out</w:t>
            </w:r>
          </w:p>
          <w:p w14:paraId="1CA792F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DAC86" w14:textId="77777777" w:rsidR="0038251F" w:rsidRPr="0038251F" w:rsidRDefault="00143E70" w:rsidP="0038251F">
            <w:pPr>
              <w:pStyle w:val="VelocityScript"/>
              <w:rPr>
                <w:color w:val="00B0F0"/>
                <w:sz w:val="16"/>
              </w:rPr>
            </w:pPr>
            <w:r w:rsidRPr="0038251F">
              <w:rPr>
                <w:color w:val="00B0F0"/>
                <w:sz w:val="16"/>
              </w:rPr>
              <w:t xml:space="preserve"> </w:t>
            </w:r>
          </w:p>
          <w:p w14:paraId="7E90839E" w14:textId="77777777" w:rsidR="00C84B54" w:rsidRDefault="00C84B54" w:rsidP="00B31A0E">
            <w:pPr>
              <w:pStyle w:val="VelocityScript"/>
            </w:pPr>
          </w:p>
          <w:p w14:paraId="091636AB" w14:textId="77777777" w:rsidR="00C84B54" w:rsidRDefault="00C84B54" w:rsidP="00B31A0E">
            <w:pPr>
              <w:pStyle w:val="VelocityScript"/>
            </w:pPr>
          </w:p>
          <w:p w14:paraId="343BF1B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B60BF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F706C9" w14:textId="77777777" w:rsidR="0009168A" w:rsidRDefault="0009168A"/>
        </w:tc>
      </w:tr>
      <w:tr w:rsidR="00CA24CE" w:rsidRPr="00B3499B" w14:paraId="0CA9672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5DAA37" w14:textId="77777777" w:rsidR="00CA24CE" w:rsidRPr="00B3499B" w:rsidRDefault="00DC7E29" w:rsidP="00CA24CE">
            <w:pPr>
              <w:rPr>
                <w:rFonts w:cs="Arial"/>
                <w:bCs/>
                <w:color w:val="808080" w:themeColor="background1" w:themeShade="80"/>
                <w:sz w:val="16"/>
                <w:szCs w:val="14"/>
              </w:rPr>
            </w:pPr>
            <w:hyperlink r:id="rId22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7EB5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CC0B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E7DC2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Pwr to ACCM</w:t>
      </w:r>
    </w:p>
    <w:p w14:paraId="2EF57D7D" w14:textId="77777777" w:rsidR="00072314" w:rsidRPr="00612064" w:rsidRDefault="00072314" w:rsidP="00072314">
      <w:pPr>
        <w:spacing w:before="20"/>
        <w:rPr>
          <w:vanish/>
        </w:rPr>
      </w:pPr>
    </w:p>
    <w:p w14:paraId="1ADBFC87" w14:textId="77777777" w:rsidR="00072314" w:rsidRDefault="00072314" w:rsidP="00072314">
      <w:pPr>
        <w:pStyle w:val="Heading6"/>
        <w:keepNext w:val="0"/>
        <w:tabs>
          <w:tab w:val="clear" w:pos="900"/>
          <w:tab w:val="left" w:pos="709"/>
        </w:tabs>
        <w:spacing w:before="240"/>
      </w:pPr>
      <w:r>
        <w:t>Parameters</w:t>
      </w:r>
    </w:p>
    <w:p w14:paraId="047391E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093F6D" w14:textId="77777777" w:rsidTr="001D18E6">
        <w:trPr>
          <w:trHeight w:val="161"/>
        </w:trPr>
        <w:tc>
          <w:tcPr>
            <w:tcW w:w="1838" w:type="dxa"/>
            <w:shd w:val="clear" w:color="auto" w:fill="D9D9D9" w:themeFill="background1" w:themeFillShade="D9"/>
            <w:noWrap/>
            <w:hideMark/>
          </w:tcPr>
          <w:p w14:paraId="60B0E9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FFFE2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C7477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80D536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24598F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A3A0B0E" w14:textId="77777777" w:rsidTr="001D18E6">
        <w:trPr>
          <w:trHeight w:val="70"/>
        </w:trPr>
        <w:tc>
          <w:tcPr>
            <w:tcW w:w="1838" w:type="dxa"/>
            <w:noWrap/>
          </w:tcPr>
          <w:p w14:paraId="64D305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0E801AFF"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639853F2" w14:textId="77777777"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3762251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5D9444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46B7A27"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3D679AF6" w14:textId="77777777" w:rsidTr="001D18E6">
        <w:trPr>
          <w:trHeight w:val="71"/>
        </w:trPr>
        <w:tc>
          <w:tcPr>
            <w:tcW w:w="1838" w:type="dxa"/>
            <w:noWrap/>
          </w:tcPr>
          <w:p w14:paraId="3FC6C63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7B00E2B" w14:textId="77777777" w:rsidR="00072314" w:rsidRPr="00D14691" w:rsidRDefault="00072314" w:rsidP="001D18E6">
            <w:pPr>
              <w:rPr>
                <w:color w:val="000000" w:themeColor="text1"/>
              </w:rPr>
            </w:pPr>
          </w:p>
        </w:tc>
        <w:tc>
          <w:tcPr>
            <w:tcW w:w="1701" w:type="dxa"/>
          </w:tcPr>
          <w:p w14:paraId="481C52B3" w14:textId="77777777" w:rsidR="00072314" w:rsidRPr="00D14691" w:rsidRDefault="00072314" w:rsidP="001D18E6">
            <w:pPr>
              <w:rPr>
                <w:color w:val="000000" w:themeColor="text1"/>
              </w:rPr>
            </w:pPr>
          </w:p>
        </w:tc>
        <w:tc>
          <w:tcPr>
            <w:tcW w:w="1417" w:type="dxa"/>
            <w:noWrap/>
          </w:tcPr>
          <w:p w14:paraId="019D7705" w14:textId="77777777" w:rsidR="00072314" w:rsidRPr="00D14691" w:rsidRDefault="00072314" w:rsidP="001D18E6">
            <w:pPr>
              <w:rPr>
                <w:color w:val="000000" w:themeColor="text1"/>
              </w:rPr>
            </w:pPr>
          </w:p>
        </w:tc>
        <w:tc>
          <w:tcPr>
            <w:tcW w:w="3402" w:type="dxa"/>
          </w:tcPr>
          <w:p w14:paraId="10EBB411" w14:textId="77777777" w:rsidR="00072314" w:rsidRPr="00D14691" w:rsidRDefault="00072314" w:rsidP="001D18E6">
            <w:pPr>
              <w:rPr>
                <w:color w:val="000000" w:themeColor="text1"/>
              </w:rPr>
            </w:pPr>
          </w:p>
        </w:tc>
      </w:tr>
    </w:tbl>
    <w:p w14:paraId="4AB0A9D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67096C9" w14:textId="77777777" w:rsidR="003678EC" w:rsidRPr="003678EC" w:rsidRDefault="003678EC" w:rsidP="003678EC">
      <w:pPr>
        <w:rPr>
          <w:lang w:val="en-GB"/>
        </w:rPr>
      </w:pPr>
    </w:p>
    <w:p w14:paraId="58559C9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766667C" w14:textId="77777777" w:rsidR="00072314" w:rsidRPr="003225C9" w:rsidRDefault="00072314" w:rsidP="00072314">
      <w:pPr>
        <w:tabs>
          <w:tab w:val="left" w:pos="284"/>
          <w:tab w:val="left" w:pos="851"/>
        </w:tabs>
      </w:pPr>
    </w:p>
    <w:p w14:paraId="5E76A45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8CBDF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C9B0636" w14:textId="77777777" w:rsidTr="001D18E6">
        <w:tc>
          <w:tcPr>
            <w:tcW w:w="1934" w:type="dxa"/>
            <w:shd w:val="clear" w:color="auto" w:fill="D9D9D9" w:themeFill="background1" w:themeFillShade="D9"/>
          </w:tcPr>
          <w:p w14:paraId="1A612E7D" w14:textId="77777777" w:rsidR="00072314" w:rsidRDefault="00072314" w:rsidP="001D18E6">
            <w:pPr>
              <w:rPr>
                <w:b/>
              </w:rPr>
            </w:pPr>
            <w:r w:rsidRPr="00AF169D">
              <w:rPr>
                <w:b/>
              </w:rPr>
              <w:t>Requirement ID</w:t>
            </w:r>
          </w:p>
          <w:p w14:paraId="1D411EE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64AF47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49202D9" w14:textId="77777777" w:rsidR="00072314" w:rsidRDefault="00072314" w:rsidP="001D18E6">
            <w:pPr>
              <w:rPr>
                <w:b/>
              </w:rPr>
            </w:pPr>
            <w:r>
              <w:rPr>
                <w:b/>
              </w:rPr>
              <w:t>Modification</w:t>
            </w:r>
          </w:p>
        </w:tc>
        <w:tc>
          <w:tcPr>
            <w:tcW w:w="1712" w:type="dxa"/>
            <w:shd w:val="clear" w:color="auto" w:fill="D9D9D9" w:themeFill="background1" w:themeFillShade="D9"/>
          </w:tcPr>
          <w:p w14:paraId="50843BD0" w14:textId="77777777" w:rsidR="00072314" w:rsidRDefault="00072314" w:rsidP="001D18E6">
            <w:pPr>
              <w:rPr>
                <w:b/>
              </w:rPr>
            </w:pPr>
            <w:r w:rsidRPr="00AF169D">
              <w:rPr>
                <w:b/>
              </w:rPr>
              <w:t xml:space="preserve">Requirement </w:t>
            </w:r>
            <w:r>
              <w:rPr>
                <w:b/>
              </w:rPr>
              <w:t>ID</w:t>
            </w:r>
          </w:p>
          <w:p w14:paraId="7BF7738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16E6A4" w14:textId="77777777" w:rsidR="00072314" w:rsidRPr="00AF169D" w:rsidRDefault="00072314" w:rsidP="001D18E6">
            <w:pPr>
              <w:rPr>
                <w:b/>
              </w:rPr>
            </w:pPr>
            <w:r>
              <w:rPr>
                <w:b/>
              </w:rPr>
              <w:t>Comment</w:t>
            </w:r>
          </w:p>
        </w:tc>
      </w:tr>
      <w:tr w:rsidR="00072314" w14:paraId="31196D9B" w14:textId="77777777" w:rsidTr="001D18E6">
        <w:tc>
          <w:tcPr>
            <w:tcW w:w="1934" w:type="dxa"/>
          </w:tcPr>
          <w:p w14:paraId="3249F6EC" w14:textId="77777777" w:rsidR="00072314" w:rsidRPr="000F4E8B" w:rsidRDefault="00072314" w:rsidP="001D18E6">
            <w:r w:rsidRPr="000F4E8B">
              <w:t>REQ_abc</w:t>
            </w:r>
          </w:p>
        </w:tc>
        <w:tc>
          <w:tcPr>
            <w:tcW w:w="2177" w:type="dxa"/>
          </w:tcPr>
          <w:p w14:paraId="5A928324" w14:textId="77777777" w:rsidR="00072314" w:rsidRPr="000F4E8B" w:rsidRDefault="00072314" w:rsidP="001D18E6"/>
        </w:tc>
        <w:sdt>
          <w:sdtPr>
            <w:alias w:val="Modification"/>
            <w:tag w:val="Modification"/>
            <w:id w:val="145498148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1BDD9E3" w14:textId="77777777" w:rsidR="00072314" w:rsidRPr="000F4E8B" w:rsidRDefault="00072314" w:rsidP="001D18E6">
                <w:r w:rsidRPr="000F4E8B">
                  <w:t>Removed</w:t>
                </w:r>
              </w:p>
            </w:tc>
          </w:sdtContent>
        </w:sdt>
        <w:tc>
          <w:tcPr>
            <w:tcW w:w="1712" w:type="dxa"/>
          </w:tcPr>
          <w:p w14:paraId="717F9BEF" w14:textId="77777777" w:rsidR="00072314" w:rsidRPr="000F4E8B" w:rsidRDefault="00072314" w:rsidP="001D18E6">
            <w:r w:rsidRPr="000F4E8B">
              <w:t>--</w:t>
            </w:r>
          </w:p>
        </w:tc>
        <w:tc>
          <w:tcPr>
            <w:tcW w:w="2958" w:type="dxa"/>
          </w:tcPr>
          <w:p w14:paraId="478E171C" w14:textId="77777777" w:rsidR="00072314" w:rsidRPr="000F4E8B" w:rsidRDefault="00072314" w:rsidP="001D18E6"/>
        </w:tc>
      </w:tr>
      <w:tr w:rsidR="00072314" w14:paraId="4AE91385" w14:textId="77777777" w:rsidTr="001D18E6">
        <w:tc>
          <w:tcPr>
            <w:tcW w:w="1934" w:type="dxa"/>
          </w:tcPr>
          <w:p w14:paraId="378EA462" w14:textId="77777777" w:rsidR="00072314" w:rsidRPr="000F4E8B" w:rsidRDefault="00072314" w:rsidP="001D18E6">
            <w:r w:rsidRPr="000F4E8B">
              <w:t>REQ_def</w:t>
            </w:r>
          </w:p>
        </w:tc>
        <w:tc>
          <w:tcPr>
            <w:tcW w:w="2177" w:type="dxa"/>
          </w:tcPr>
          <w:p w14:paraId="76450B9B" w14:textId="77777777" w:rsidR="00072314" w:rsidRPr="000F4E8B" w:rsidRDefault="00072314" w:rsidP="001D18E6"/>
        </w:tc>
        <w:sdt>
          <w:sdtPr>
            <w:alias w:val="Modification"/>
            <w:tag w:val="Modification"/>
            <w:id w:val="-10846025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1DB2880" w14:textId="77777777" w:rsidR="00072314" w:rsidRPr="000F4E8B" w:rsidRDefault="00072314" w:rsidP="001D18E6">
                <w:r w:rsidRPr="000F4E8B">
                  <w:t>Replaced</w:t>
                </w:r>
              </w:p>
            </w:tc>
          </w:sdtContent>
        </w:sdt>
        <w:tc>
          <w:tcPr>
            <w:tcW w:w="1712" w:type="dxa"/>
          </w:tcPr>
          <w:p w14:paraId="52B19521" w14:textId="77777777" w:rsidR="00072314" w:rsidRPr="000F4E8B" w:rsidRDefault="00072314" w:rsidP="001D18E6">
            <w:r w:rsidRPr="000F4E8B">
              <w:t>REQ_xyz</w:t>
            </w:r>
          </w:p>
        </w:tc>
        <w:tc>
          <w:tcPr>
            <w:tcW w:w="2958" w:type="dxa"/>
          </w:tcPr>
          <w:p w14:paraId="01B2FEE4" w14:textId="77777777" w:rsidR="00072314" w:rsidRPr="000F4E8B" w:rsidRDefault="00072314" w:rsidP="001D18E6"/>
        </w:tc>
      </w:tr>
      <w:tr w:rsidR="00072314" w14:paraId="1B03C630" w14:textId="77777777" w:rsidTr="001D18E6">
        <w:tc>
          <w:tcPr>
            <w:tcW w:w="1934" w:type="dxa"/>
          </w:tcPr>
          <w:p w14:paraId="6A9EB2FA" w14:textId="77777777" w:rsidR="00072314" w:rsidRPr="000F4E8B" w:rsidRDefault="00072314" w:rsidP="001D18E6">
            <w:r w:rsidRPr="000F4E8B">
              <w:t>--</w:t>
            </w:r>
          </w:p>
        </w:tc>
        <w:tc>
          <w:tcPr>
            <w:tcW w:w="2177" w:type="dxa"/>
          </w:tcPr>
          <w:p w14:paraId="6545139C" w14:textId="77777777" w:rsidR="00072314" w:rsidRPr="000F4E8B" w:rsidRDefault="00072314" w:rsidP="001D18E6"/>
        </w:tc>
        <w:sdt>
          <w:sdtPr>
            <w:alias w:val="Modification"/>
            <w:tag w:val="Modification"/>
            <w:id w:val="29288238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60E2C01" w14:textId="77777777" w:rsidR="00072314" w:rsidRPr="000F4E8B" w:rsidRDefault="00072314" w:rsidP="001D18E6">
                <w:r w:rsidRPr="000F4E8B">
                  <w:t>Added</w:t>
                </w:r>
              </w:p>
            </w:tc>
          </w:sdtContent>
        </w:sdt>
        <w:tc>
          <w:tcPr>
            <w:tcW w:w="1712" w:type="dxa"/>
          </w:tcPr>
          <w:p w14:paraId="2F57178C" w14:textId="77777777" w:rsidR="00072314" w:rsidRPr="000F4E8B" w:rsidRDefault="00072314" w:rsidP="001D18E6">
            <w:r w:rsidRPr="000F4E8B">
              <w:t>REQ_123</w:t>
            </w:r>
          </w:p>
        </w:tc>
        <w:tc>
          <w:tcPr>
            <w:tcW w:w="2958" w:type="dxa"/>
          </w:tcPr>
          <w:p w14:paraId="3B2F274F" w14:textId="77777777" w:rsidR="00072314" w:rsidRPr="000F4E8B" w:rsidRDefault="00072314" w:rsidP="001D18E6"/>
        </w:tc>
      </w:tr>
    </w:tbl>
    <w:p w14:paraId="7AD6D3A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E82EB6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08D4E1C" w14:textId="77777777" w:rsidTr="001D18E6">
        <w:tc>
          <w:tcPr>
            <w:tcW w:w="1838" w:type="dxa"/>
            <w:shd w:val="clear" w:color="auto" w:fill="D9D9D9" w:themeFill="background1" w:themeFillShade="D9"/>
          </w:tcPr>
          <w:p w14:paraId="1F8D0B82" w14:textId="77777777" w:rsidR="00072314" w:rsidRDefault="00072314" w:rsidP="001D18E6">
            <w:pPr>
              <w:rPr>
                <w:b/>
              </w:rPr>
            </w:pPr>
            <w:r w:rsidRPr="00AF169D">
              <w:rPr>
                <w:b/>
              </w:rPr>
              <w:t>Requirement ID</w:t>
            </w:r>
          </w:p>
          <w:p w14:paraId="00FF4C3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D1B0F6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22BACB3" w14:textId="77777777" w:rsidR="00072314" w:rsidRPr="00AF169D" w:rsidRDefault="00072314" w:rsidP="001D18E6">
            <w:pPr>
              <w:rPr>
                <w:b/>
              </w:rPr>
            </w:pPr>
            <w:r>
              <w:rPr>
                <w:b/>
              </w:rPr>
              <w:t>Comment</w:t>
            </w:r>
          </w:p>
        </w:tc>
      </w:tr>
      <w:tr w:rsidR="00072314" w14:paraId="28061C68" w14:textId="77777777" w:rsidTr="001D18E6">
        <w:tc>
          <w:tcPr>
            <w:tcW w:w="1838" w:type="dxa"/>
          </w:tcPr>
          <w:p w14:paraId="17FA3E0C" w14:textId="77777777" w:rsidR="00072314" w:rsidRDefault="00072314" w:rsidP="001D18E6"/>
        </w:tc>
        <w:tc>
          <w:tcPr>
            <w:tcW w:w="4253" w:type="dxa"/>
          </w:tcPr>
          <w:p w14:paraId="762B1CD6" w14:textId="77777777" w:rsidR="00072314" w:rsidRDefault="00072314" w:rsidP="001D18E6"/>
        </w:tc>
        <w:tc>
          <w:tcPr>
            <w:tcW w:w="4110" w:type="dxa"/>
          </w:tcPr>
          <w:p w14:paraId="6EFE2CB5" w14:textId="77777777" w:rsidR="00072314" w:rsidRDefault="00072314" w:rsidP="001D18E6"/>
        </w:tc>
      </w:tr>
      <w:tr w:rsidR="00072314" w14:paraId="5EC21135" w14:textId="77777777" w:rsidTr="001D18E6">
        <w:tc>
          <w:tcPr>
            <w:tcW w:w="1838" w:type="dxa"/>
          </w:tcPr>
          <w:p w14:paraId="0D7C96FA" w14:textId="77777777" w:rsidR="00072314" w:rsidRDefault="00072314" w:rsidP="001D18E6"/>
        </w:tc>
        <w:tc>
          <w:tcPr>
            <w:tcW w:w="4253" w:type="dxa"/>
          </w:tcPr>
          <w:p w14:paraId="7FB8BC73" w14:textId="77777777" w:rsidR="00072314" w:rsidRDefault="00072314" w:rsidP="001D18E6"/>
        </w:tc>
        <w:tc>
          <w:tcPr>
            <w:tcW w:w="4110" w:type="dxa"/>
          </w:tcPr>
          <w:p w14:paraId="6D227A7D" w14:textId="77777777" w:rsidR="00072314" w:rsidRDefault="00072314" w:rsidP="001D18E6"/>
        </w:tc>
      </w:tr>
      <w:tr w:rsidR="00072314" w14:paraId="0BD048CB" w14:textId="77777777" w:rsidTr="001D18E6">
        <w:tc>
          <w:tcPr>
            <w:tcW w:w="1838" w:type="dxa"/>
          </w:tcPr>
          <w:p w14:paraId="561B0B93" w14:textId="77777777" w:rsidR="00072314" w:rsidRDefault="00072314" w:rsidP="001D18E6">
            <w:r>
              <w:t>…</w:t>
            </w:r>
          </w:p>
        </w:tc>
        <w:tc>
          <w:tcPr>
            <w:tcW w:w="4253" w:type="dxa"/>
          </w:tcPr>
          <w:p w14:paraId="6697E0C4" w14:textId="77777777" w:rsidR="00072314" w:rsidRDefault="00072314" w:rsidP="001D18E6"/>
        </w:tc>
        <w:tc>
          <w:tcPr>
            <w:tcW w:w="4110" w:type="dxa"/>
          </w:tcPr>
          <w:p w14:paraId="6B969B4A" w14:textId="77777777" w:rsidR="00072314" w:rsidRDefault="00072314" w:rsidP="001D18E6"/>
        </w:tc>
      </w:tr>
    </w:tbl>
    <w:p w14:paraId="50853E3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2B136E6" w14:textId="77777777" w:rsidR="00072314" w:rsidRDefault="00072314" w:rsidP="00072314"/>
    <w:p w14:paraId="0393EAC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CA18F6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EVCM</w:t>
      </w:r>
    </w:p>
    <w:p w14:paraId="3D066EF4" w14:textId="77777777" w:rsidR="00210E01" w:rsidRDefault="00210E01" w:rsidP="00210E01">
      <w:r>
        <w:t>EVCM</w:t>
      </w:r>
    </w:p>
    <w:p w14:paraId="3ADB6400" w14:textId="77777777" w:rsidR="00072314" w:rsidRDefault="00072314" w:rsidP="00072314"/>
    <w:p w14:paraId="0D983A4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C0E4A34" wp14:editId="4B4197D0">
            <wp:extent cx="152400" cy="152400"/>
            <wp:effectExtent l="0" t="0" r="0" b="0"/>
            <wp:docPr id="50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 Request</w:t>
      </w:r>
    </w:p>
    <w:p w14:paraId="24008D5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439EF88" w14:textId="77777777" w:rsidR="00072314" w:rsidRPr="003B799F" w:rsidRDefault="00072314" w:rsidP="00072314"/>
    <w:p w14:paraId="7DA71A75" w14:textId="77777777" w:rsidR="00072314" w:rsidRDefault="00072314" w:rsidP="00072314">
      <w:pPr>
        <w:pStyle w:val="Heading6"/>
        <w:keepNext w:val="0"/>
        <w:tabs>
          <w:tab w:val="clear" w:pos="900"/>
          <w:tab w:val="left" w:pos="709"/>
        </w:tabs>
        <w:spacing w:before="240"/>
        <w:rPr>
          <w:lang w:val="en-GB"/>
        </w:rPr>
      </w:pPr>
      <w:r>
        <w:rPr>
          <w:lang w:val="en-GB"/>
        </w:rPr>
        <w:t>Inputs</w:t>
      </w:r>
    </w:p>
    <w:p w14:paraId="0EAEE37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918ABC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9AB9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52761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1D42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5534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8CCF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B26F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41F33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C1D8FE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140603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D13C6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0074942"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72923CE5" w14:textId="77777777" w:rsidR="0046438F" w:rsidRPr="00740CDD" w:rsidRDefault="0046438F" w:rsidP="00927ADC">
            <w:pPr>
              <w:pStyle w:val="VelocityScript"/>
              <w:rPr>
                <w:color w:val="00B0F0"/>
              </w:rPr>
            </w:pPr>
          </w:p>
          <w:p w14:paraId="6F3707D0" w14:textId="77777777" w:rsidR="004C0655" w:rsidRPr="007215C5" w:rsidRDefault="004C0655" w:rsidP="004F0393">
            <w:pPr>
              <w:pStyle w:val="VelocityScript"/>
            </w:pPr>
          </w:p>
          <w:p w14:paraId="2D33A2A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F4F19C"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 ecg-bcm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E5C5F0" w14:textId="77777777" w:rsidR="00C84B54" w:rsidRDefault="00C84B54" w:rsidP="00090710">
            <w:pPr>
              <w:pStyle w:val="VelocityScript"/>
            </w:pPr>
          </w:p>
          <w:p w14:paraId="6CE760FA" w14:textId="77777777" w:rsidR="00C84B54" w:rsidRDefault="00C84B54" w:rsidP="00090710">
            <w:pPr>
              <w:pStyle w:val="VelocityScript"/>
            </w:pPr>
          </w:p>
          <w:p w14:paraId="03803A0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3EE4E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E03AE6" w14:textId="77777777" w:rsidR="0009168A" w:rsidRDefault="0009168A"/>
        </w:tc>
      </w:tr>
      <w:tr w:rsidR="00EB31D7" w:rsidRPr="00B3499B" w14:paraId="3E9FC1A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B930CC" w14:textId="77777777" w:rsidR="00EB31D7" w:rsidRPr="00B3499B" w:rsidRDefault="00DC7E29" w:rsidP="00236BAE">
            <w:pPr>
              <w:rPr>
                <w:rFonts w:cs="Arial"/>
                <w:bCs/>
                <w:color w:val="808080" w:themeColor="background1" w:themeShade="80"/>
                <w:sz w:val="16"/>
                <w:szCs w:val="14"/>
              </w:rPr>
            </w:pPr>
            <w:hyperlink r:id="rId22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1C8C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FEC0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D52B71"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WakeUp HPCM Request</w:t>
      </w:r>
    </w:p>
    <w:p w14:paraId="39F0469F" w14:textId="77777777" w:rsidR="008C50D1" w:rsidRPr="00E23282" w:rsidRDefault="008C50D1" w:rsidP="00072314"/>
    <w:p w14:paraId="51D220E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545CB7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6F0540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A490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C1ED7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3889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D291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DE51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A03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4D63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1BAF39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CD79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42AF5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74DD933"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60925AA2" w14:textId="77777777" w:rsidR="0046438F" w:rsidRPr="00740CDD" w:rsidRDefault="0046438F" w:rsidP="00D60C45">
            <w:pPr>
              <w:pStyle w:val="VelocityScript"/>
              <w:rPr>
                <w:color w:val="00B0F0"/>
              </w:rPr>
            </w:pPr>
          </w:p>
          <w:p w14:paraId="69ABE246" w14:textId="77777777" w:rsidR="007215C5" w:rsidRPr="00D60C45" w:rsidRDefault="007215C5" w:rsidP="00CA24CE">
            <w:pPr>
              <w:rPr>
                <w:rFonts w:cs="Arial"/>
                <w:color w:val="000000" w:themeColor="text1"/>
                <w:sz w:val="16"/>
                <w:szCs w:val="14"/>
                <w:lang w:val="en-GB"/>
              </w:rPr>
            </w:pPr>
          </w:p>
          <w:p w14:paraId="0214871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8EB01A"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4506CB3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AF9BF5" w14:textId="77777777" w:rsidR="0038251F" w:rsidRPr="0038251F" w:rsidRDefault="00143E70" w:rsidP="0038251F">
            <w:pPr>
              <w:pStyle w:val="VelocityScript"/>
              <w:rPr>
                <w:color w:val="00B0F0"/>
                <w:sz w:val="16"/>
              </w:rPr>
            </w:pPr>
            <w:r w:rsidRPr="0038251F">
              <w:rPr>
                <w:color w:val="00B0F0"/>
                <w:sz w:val="16"/>
              </w:rPr>
              <w:t xml:space="preserve"> </w:t>
            </w:r>
          </w:p>
          <w:p w14:paraId="5BFED3B4" w14:textId="77777777" w:rsidR="00C84B54" w:rsidRDefault="00C84B54" w:rsidP="00B31A0E">
            <w:pPr>
              <w:pStyle w:val="VelocityScript"/>
            </w:pPr>
          </w:p>
          <w:p w14:paraId="5A0C8817" w14:textId="77777777" w:rsidR="00C84B54" w:rsidRDefault="00C84B54" w:rsidP="00B31A0E">
            <w:pPr>
              <w:pStyle w:val="VelocityScript"/>
            </w:pPr>
          </w:p>
          <w:p w14:paraId="2DCDC32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C599F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B0AC44" w14:textId="77777777" w:rsidR="0009168A" w:rsidRDefault="0009168A"/>
        </w:tc>
      </w:tr>
      <w:tr w:rsidR="00CA24CE" w:rsidRPr="00B3499B" w14:paraId="20AE8B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ACCB5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100C496"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65826005" w14:textId="77777777" w:rsidR="0046438F" w:rsidRPr="00740CDD" w:rsidRDefault="0046438F" w:rsidP="00D60C45">
            <w:pPr>
              <w:pStyle w:val="VelocityScript"/>
              <w:rPr>
                <w:color w:val="00B0F0"/>
              </w:rPr>
            </w:pPr>
          </w:p>
          <w:p w14:paraId="55AA7C21" w14:textId="77777777" w:rsidR="007215C5" w:rsidRPr="00D60C45" w:rsidRDefault="007215C5" w:rsidP="00CA24CE">
            <w:pPr>
              <w:rPr>
                <w:rFonts w:cs="Arial"/>
                <w:color w:val="000000" w:themeColor="text1"/>
                <w:sz w:val="16"/>
                <w:szCs w:val="14"/>
                <w:lang w:val="en-GB"/>
              </w:rPr>
            </w:pPr>
          </w:p>
          <w:p w14:paraId="0868CF7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EAC02C"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Status</w:t>
            </w:r>
          </w:p>
          <w:p w14:paraId="43DB329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FFC08" w14:textId="77777777" w:rsidR="0038251F" w:rsidRPr="0038251F" w:rsidRDefault="00143E70" w:rsidP="0038251F">
            <w:pPr>
              <w:pStyle w:val="VelocityScript"/>
              <w:rPr>
                <w:color w:val="00B0F0"/>
                <w:sz w:val="16"/>
              </w:rPr>
            </w:pPr>
            <w:r w:rsidRPr="0038251F">
              <w:rPr>
                <w:color w:val="00B0F0"/>
                <w:sz w:val="16"/>
              </w:rPr>
              <w:t xml:space="preserve"> </w:t>
            </w:r>
          </w:p>
          <w:p w14:paraId="0AE49574" w14:textId="77777777" w:rsidR="00C84B54" w:rsidRDefault="00C84B54" w:rsidP="00B31A0E">
            <w:pPr>
              <w:pStyle w:val="VelocityScript"/>
            </w:pPr>
          </w:p>
          <w:p w14:paraId="7E462EBF" w14:textId="77777777" w:rsidR="00C84B54" w:rsidRDefault="00C84B54" w:rsidP="00B31A0E">
            <w:pPr>
              <w:pStyle w:val="VelocityScript"/>
            </w:pPr>
          </w:p>
          <w:p w14:paraId="657C4AA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48A67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27B744" w14:textId="77777777" w:rsidR="0009168A" w:rsidRDefault="0009168A"/>
        </w:tc>
      </w:tr>
      <w:tr w:rsidR="00CA24CE" w:rsidRPr="00B3499B" w14:paraId="3230ED2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376C4E" w14:textId="77777777" w:rsidR="00CA24CE" w:rsidRPr="00B3499B" w:rsidRDefault="00DC7E29" w:rsidP="00CA24CE">
            <w:pPr>
              <w:rPr>
                <w:rFonts w:cs="Arial"/>
                <w:bCs/>
                <w:color w:val="808080" w:themeColor="background1" w:themeShade="80"/>
                <w:sz w:val="16"/>
                <w:szCs w:val="14"/>
              </w:rPr>
            </w:pPr>
            <w:hyperlink r:id="rId22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2C4D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85C05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079EE8"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 Request</w:t>
      </w:r>
    </w:p>
    <w:p w14:paraId="3167EFAB" w14:textId="77777777" w:rsidR="00072314" w:rsidRPr="00612064" w:rsidRDefault="00072314" w:rsidP="00072314">
      <w:pPr>
        <w:spacing w:before="20"/>
        <w:rPr>
          <w:vanish/>
        </w:rPr>
      </w:pPr>
    </w:p>
    <w:p w14:paraId="7B622E3C" w14:textId="77777777" w:rsidR="00072314" w:rsidRDefault="00072314" w:rsidP="00072314">
      <w:pPr>
        <w:pStyle w:val="Heading6"/>
        <w:keepNext w:val="0"/>
        <w:tabs>
          <w:tab w:val="clear" w:pos="900"/>
          <w:tab w:val="left" w:pos="709"/>
        </w:tabs>
        <w:spacing w:before="240"/>
      </w:pPr>
      <w:r>
        <w:t>Parameters</w:t>
      </w:r>
    </w:p>
    <w:p w14:paraId="0094C01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1444401" w14:textId="77777777" w:rsidTr="001D18E6">
        <w:trPr>
          <w:trHeight w:val="161"/>
        </w:trPr>
        <w:tc>
          <w:tcPr>
            <w:tcW w:w="1838" w:type="dxa"/>
            <w:shd w:val="clear" w:color="auto" w:fill="D9D9D9" w:themeFill="background1" w:themeFillShade="D9"/>
            <w:noWrap/>
            <w:hideMark/>
          </w:tcPr>
          <w:p w14:paraId="659900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C2794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4B33BB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B06815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9BF64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E325071" w14:textId="77777777" w:rsidTr="001D18E6">
        <w:trPr>
          <w:trHeight w:val="70"/>
        </w:trPr>
        <w:tc>
          <w:tcPr>
            <w:tcW w:w="1838" w:type="dxa"/>
            <w:noWrap/>
          </w:tcPr>
          <w:p w14:paraId="62F1D35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246CAD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0E0601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2524638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AD31F0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79304F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99447F" w14:textId="77777777" w:rsidTr="001D18E6">
        <w:trPr>
          <w:trHeight w:val="71"/>
        </w:trPr>
        <w:tc>
          <w:tcPr>
            <w:tcW w:w="1838" w:type="dxa"/>
            <w:noWrap/>
          </w:tcPr>
          <w:p w14:paraId="6B4501A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15D2E39" w14:textId="77777777" w:rsidR="00072314" w:rsidRPr="00D14691" w:rsidRDefault="00072314" w:rsidP="001D18E6">
            <w:pPr>
              <w:rPr>
                <w:color w:val="000000" w:themeColor="text1"/>
              </w:rPr>
            </w:pPr>
          </w:p>
        </w:tc>
        <w:tc>
          <w:tcPr>
            <w:tcW w:w="1701" w:type="dxa"/>
          </w:tcPr>
          <w:p w14:paraId="7EC3105A" w14:textId="77777777" w:rsidR="00072314" w:rsidRPr="00D14691" w:rsidRDefault="00072314" w:rsidP="001D18E6">
            <w:pPr>
              <w:rPr>
                <w:color w:val="000000" w:themeColor="text1"/>
              </w:rPr>
            </w:pPr>
          </w:p>
        </w:tc>
        <w:tc>
          <w:tcPr>
            <w:tcW w:w="1417" w:type="dxa"/>
            <w:noWrap/>
          </w:tcPr>
          <w:p w14:paraId="1C57501F" w14:textId="77777777" w:rsidR="00072314" w:rsidRPr="00D14691" w:rsidRDefault="00072314" w:rsidP="001D18E6">
            <w:pPr>
              <w:rPr>
                <w:color w:val="000000" w:themeColor="text1"/>
              </w:rPr>
            </w:pPr>
          </w:p>
        </w:tc>
        <w:tc>
          <w:tcPr>
            <w:tcW w:w="3402" w:type="dxa"/>
          </w:tcPr>
          <w:p w14:paraId="5CA97FD0" w14:textId="77777777" w:rsidR="00072314" w:rsidRPr="00D14691" w:rsidRDefault="00072314" w:rsidP="001D18E6">
            <w:pPr>
              <w:rPr>
                <w:color w:val="000000" w:themeColor="text1"/>
              </w:rPr>
            </w:pPr>
          </w:p>
        </w:tc>
      </w:tr>
    </w:tbl>
    <w:p w14:paraId="2BE5B89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6E76DD2" w14:textId="77777777" w:rsidR="003678EC" w:rsidRPr="003678EC" w:rsidRDefault="003678EC" w:rsidP="003678EC">
      <w:pPr>
        <w:rPr>
          <w:lang w:val="en-GB"/>
        </w:rPr>
      </w:pPr>
    </w:p>
    <w:p w14:paraId="176CD98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5E1A10D" w14:textId="77777777" w:rsidR="00072314" w:rsidRPr="003225C9" w:rsidRDefault="00072314" w:rsidP="00072314">
      <w:pPr>
        <w:tabs>
          <w:tab w:val="left" w:pos="284"/>
          <w:tab w:val="left" w:pos="851"/>
        </w:tabs>
      </w:pPr>
    </w:p>
    <w:p w14:paraId="7BEC52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424FB9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797798F" w14:textId="77777777" w:rsidTr="001D18E6">
        <w:tc>
          <w:tcPr>
            <w:tcW w:w="1934" w:type="dxa"/>
            <w:shd w:val="clear" w:color="auto" w:fill="D9D9D9" w:themeFill="background1" w:themeFillShade="D9"/>
          </w:tcPr>
          <w:p w14:paraId="09D4D801" w14:textId="77777777" w:rsidR="00072314" w:rsidRDefault="00072314" w:rsidP="001D18E6">
            <w:pPr>
              <w:rPr>
                <w:b/>
              </w:rPr>
            </w:pPr>
            <w:r w:rsidRPr="00AF169D">
              <w:rPr>
                <w:b/>
              </w:rPr>
              <w:t>Requirement ID</w:t>
            </w:r>
          </w:p>
          <w:p w14:paraId="456F536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ADFD40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D73963" w14:textId="77777777" w:rsidR="00072314" w:rsidRDefault="00072314" w:rsidP="001D18E6">
            <w:pPr>
              <w:rPr>
                <w:b/>
              </w:rPr>
            </w:pPr>
            <w:r>
              <w:rPr>
                <w:b/>
              </w:rPr>
              <w:t>Modification</w:t>
            </w:r>
          </w:p>
        </w:tc>
        <w:tc>
          <w:tcPr>
            <w:tcW w:w="1712" w:type="dxa"/>
            <w:shd w:val="clear" w:color="auto" w:fill="D9D9D9" w:themeFill="background1" w:themeFillShade="D9"/>
          </w:tcPr>
          <w:p w14:paraId="76C1610E" w14:textId="77777777" w:rsidR="00072314" w:rsidRDefault="00072314" w:rsidP="001D18E6">
            <w:pPr>
              <w:rPr>
                <w:b/>
              </w:rPr>
            </w:pPr>
            <w:r w:rsidRPr="00AF169D">
              <w:rPr>
                <w:b/>
              </w:rPr>
              <w:t xml:space="preserve">Requirement </w:t>
            </w:r>
            <w:r>
              <w:rPr>
                <w:b/>
              </w:rPr>
              <w:t>ID</w:t>
            </w:r>
          </w:p>
          <w:p w14:paraId="73B54AF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D0A1A16" w14:textId="77777777" w:rsidR="00072314" w:rsidRPr="00AF169D" w:rsidRDefault="00072314" w:rsidP="001D18E6">
            <w:pPr>
              <w:rPr>
                <w:b/>
              </w:rPr>
            </w:pPr>
            <w:r>
              <w:rPr>
                <w:b/>
              </w:rPr>
              <w:t>Comment</w:t>
            </w:r>
          </w:p>
        </w:tc>
      </w:tr>
      <w:tr w:rsidR="00072314" w14:paraId="0DEF5310" w14:textId="77777777" w:rsidTr="001D18E6">
        <w:tc>
          <w:tcPr>
            <w:tcW w:w="1934" w:type="dxa"/>
          </w:tcPr>
          <w:p w14:paraId="691F4C4C" w14:textId="77777777" w:rsidR="00072314" w:rsidRPr="000F4E8B" w:rsidRDefault="00072314" w:rsidP="001D18E6">
            <w:r w:rsidRPr="000F4E8B">
              <w:t>REQ_abc</w:t>
            </w:r>
          </w:p>
        </w:tc>
        <w:tc>
          <w:tcPr>
            <w:tcW w:w="2177" w:type="dxa"/>
          </w:tcPr>
          <w:p w14:paraId="70BEE848" w14:textId="77777777" w:rsidR="00072314" w:rsidRPr="000F4E8B" w:rsidRDefault="00072314" w:rsidP="001D18E6"/>
        </w:tc>
        <w:sdt>
          <w:sdtPr>
            <w:alias w:val="Modification"/>
            <w:tag w:val="Modification"/>
            <w:id w:val="2844664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6E208D7" w14:textId="77777777" w:rsidR="00072314" w:rsidRPr="000F4E8B" w:rsidRDefault="00072314" w:rsidP="001D18E6">
                <w:r w:rsidRPr="000F4E8B">
                  <w:t>Removed</w:t>
                </w:r>
              </w:p>
            </w:tc>
          </w:sdtContent>
        </w:sdt>
        <w:tc>
          <w:tcPr>
            <w:tcW w:w="1712" w:type="dxa"/>
          </w:tcPr>
          <w:p w14:paraId="45E7ADA5" w14:textId="77777777" w:rsidR="00072314" w:rsidRPr="000F4E8B" w:rsidRDefault="00072314" w:rsidP="001D18E6">
            <w:r w:rsidRPr="000F4E8B">
              <w:t>--</w:t>
            </w:r>
          </w:p>
        </w:tc>
        <w:tc>
          <w:tcPr>
            <w:tcW w:w="2958" w:type="dxa"/>
          </w:tcPr>
          <w:p w14:paraId="63FD77F1" w14:textId="77777777" w:rsidR="00072314" w:rsidRPr="000F4E8B" w:rsidRDefault="00072314" w:rsidP="001D18E6"/>
        </w:tc>
      </w:tr>
      <w:tr w:rsidR="00072314" w14:paraId="22F9352C" w14:textId="77777777" w:rsidTr="001D18E6">
        <w:tc>
          <w:tcPr>
            <w:tcW w:w="1934" w:type="dxa"/>
          </w:tcPr>
          <w:p w14:paraId="31523F9D" w14:textId="77777777" w:rsidR="00072314" w:rsidRPr="000F4E8B" w:rsidRDefault="00072314" w:rsidP="001D18E6">
            <w:r w:rsidRPr="000F4E8B">
              <w:t>REQ_def</w:t>
            </w:r>
          </w:p>
        </w:tc>
        <w:tc>
          <w:tcPr>
            <w:tcW w:w="2177" w:type="dxa"/>
          </w:tcPr>
          <w:p w14:paraId="3B5F49B8" w14:textId="77777777" w:rsidR="00072314" w:rsidRPr="000F4E8B" w:rsidRDefault="00072314" w:rsidP="001D18E6"/>
        </w:tc>
        <w:sdt>
          <w:sdtPr>
            <w:alias w:val="Modification"/>
            <w:tag w:val="Modification"/>
            <w:id w:val="-8617497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19BEFF5" w14:textId="77777777" w:rsidR="00072314" w:rsidRPr="000F4E8B" w:rsidRDefault="00072314" w:rsidP="001D18E6">
                <w:r w:rsidRPr="000F4E8B">
                  <w:t>Replaced</w:t>
                </w:r>
              </w:p>
            </w:tc>
          </w:sdtContent>
        </w:sdt>
        <w:tc>
          <w:tcPr>
            <w:tcW w:w="1712" w:type="dxa"/>
          </w:tcPr>
          <w:p w14:paraId="5E6B775A" w14:textId="77777777" w:rsidR="00072314" w:rsidRPr="000F4E8B" w:rsidRDefault="00072314" w:rsidP="001D18E6">
            <w:r w:rsidRPr="000F4E8B">
              <w:t>REQ_xyz</w:t>
            </w:r>
          </w:p>
        </w:tc>
        <w:tc>
          <w:tcPr>
            <w:tcW w:w="2958" w:type="dxa"/>
          </w:tcPr>
          <w:p w14:paraId="5BCEAE15" w14:textId="77777777" w:rsidR="00072314" w:rsidRPr="000F4E8B" w:rsidRDefault="00072314" w:rsidP="001D18E6"/>
        </w:tc>
      </w:tr>
      <w:tr w:rsidR="00072314" w14:paraId="729985FF" w14:textId="77777777" w:rsidTr="001D18E6">
        <w:tc>
          <w:tcPr>
            <w:tcW w:w="1934" w:type="dxa"/>
          </w:tcPr>
          <w:p w14:paraId="4D798EC8" w14:textId="77777777" w:rsidR="00072314" w:rsidRPr="000F4E8B" w:rsidRDefault="00072314" w:rsidP="001D18E6">
            <w:r w:rsidRPr="000F4E8B">
              <w:t>--</w:t>
            </w:r>
          </w:p>
        </w:tc>
        <w:tc>
          <w:tcPr>
            <w:tcW w:w="2177" w:type="dxa"/>
          </w:tcPr>
          <w:p w14:paraId="4B677888" w14:textId="77777777" w:rsidR="00072314" w:rsidRPr="000F4E8B" w:rsidRDefault="00072314" w:rsidP="001D18E6"/>
        </w:tc>
        <w:sdt>
          <w:sdtPr>
            <w:alias w:val="Modification"/>
            <w:tag w:val="Modification"/>
            <w:id w:val="9344578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B87C622" w14:textId="77777777" w:rsidR="00072314" w:rsidRPr="000F4E8B" w:rsidRDefault="00072314" w:rsidP="001D18E6">
                <w:r w:rsidRPr="000F4E8B">
                  <w:t>Added</w:t>
                </w:r>
              </w:p>
            </w:tc>
          </w:sdtContent>
        </w:sdt>
        <w:tc>
          <w:tcPr>
            <w:tcW w:w="1712" w:type="dxa"/>
          </w:tcPr>
          <w:p w14:paraId="0C9FC05A" w14:textId="77777777" w:rsidR="00072314" w:rsidRPr="000F4E8B" w:rsidRDefault="00072314" w:rsidP="001D18E6">
            <w:r w:rsidRPr="000F4E8B">
              <w:t>REQ_123</w:t>
            </w:r>
          </w:p>
        </w:tc>
        <w:tc>
          <w:tcPr>
            <w:tcW w:w="2958" w:type="dxa"/>
          </w:tcPr>
          <w:p w14:paraId="67A2FB8F" w14:textId="77777777" w:rsidR="00072314" w:rsidRPr="000F4E8B" w:rsidRDefault="00072314" w:rsidP="001D18E6"/>
        </w:tc>
      </w:tr>
    </w:tbl>
    <w:p w14:paraId="06B67AC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191EB5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74A0E2B" w14:textId="77777777" w:rsidTr="001D18E6">
        <w:tc>
          <w:tcPr>
            <w:tcW w:w="1838" w:type="dxa"/>
            <w:shd w:val="clear" w:color="auto" w:fill="D9D9D9" w:themeFill="background1" w:themeFillShade="D9"/>
          </w:tcPr>
          <w:p w14:paraId="75FED693" w14:textId="77777777" w:rsidR="00072314" w:rsidRDefault="00072314" w:rsidP="001D18E6">
            <w:pPr>
              <w:rPr>
                <w:b/>
              </w:rPr>
            </w:pPr>
            <w:r w:rsidRPr="00AF169D">
              <w:rPr>
                <w:b/>
              </w:rPr>
              <w:t>Requirement ID</w:t>
            </w:r>
          </w:p>
          <w:p w14:paraId="4C7AC16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5AA44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C5DD891" w14:textId="77777777" w:rsidR="00072314" w:rsidRPr="00AF169D" w:rsidRDefault="00072314" w:rsidP="001D18E6">
            <w:pPr>
              <w:rPr>
                <w:b/>
              </w:rPr>
            </w:pPr>
            <w:r>
              <w:rPr>
                <w:b/>
              </w:rPr>
              <w:t>Comment</w:t>
            </w:r>
          </w:p>
        </w:tc>
      </w:tr>
      <w:tr w:rsidR="00072314" w14:paraId="33242495" w14:textId="77777777" w:rsidTr="001D18E6">
        <w:tc>
          <w:tcPr>
            <w:tcW w:w="1838" w:type="dxa"/>
          </w:tcPr>
          <w:p w14:paraId="0F0E32C8" w14:textId="77777777" w:rsidR="00072314" w:rsidRDefault="00072314" w:rsidP="001D18E6"/>
        </w:tc>
        <w:tc>
          <w:tcPr>
            <w:tcW w:w="4253" w:type="dxa"/>
          </w:tcPr>
          <w:p w14:paraId="2EBEEE1C" w14:textId="77777777" w:rsidR="00072314" w:rsidRDefault="00072314" w:rsidP="001D18E6"/>
        </w:tc>
        <w:tc>
          <w:tcPr>
            <w:tcW w:w="4110" w:type="dxa"/>
          </w:tcPr>
          <w:p w14:paraId="6DC17EA3" w14:textId="77777777" w:rsidR="00072314" w:rsidRDefault="00072314" w:rsidP="001D18E6"/>
        </w:tc>
      </w:tr>
      <w:tr w:rsidR="00072314" w14:paraId="7F581331" w14:textId="77777777" w:rsidTr="001D18E6">
        <w:tc>
          <w:tcPr>
            <w:tcW w:w="1838" w:type="dxa"/>
          </w:tcPr>
          <w:p w14:paraId="0C9C3B3A" w14:textId="77777777" w:rsidR="00072314" w:rsidRDefault="00072314" w:rsidP="001D18E6"/>
        </w:tc>
        <w:tc>
          <w:tcPr>
            <w:tcW w:w="4253" w:type="dxa"/>
          </w:tcPr>
          <w:p w14:paraId="6098E467" w14:textId="77777777" w:rsidR="00072314" w:rsidRDefault="00072314" w:rsidP="001D18E6"/>
        </w:tc>
        <w:tc>
          <w:tcPr>
            <w:tcW w:w="4110" w:type="dxa"/>
          </w:tcPr>
          <w:p w14:paraId="647F366E" w14:textId="77777777" w:rsidR="00072314" w:rsidRDefault="00072314" w:rsidP="001D18E6"/>
        </w:tc>
      </w:tr>
      <w:tr w:rsidR="00072314" w14:paraId="59E39D6E" w14:textId="77777777" w:rsidTr="001D18E6">
        <w:tc>
          <w:tcPr>
            <w:tcW w:w="1838" w:type="dxa"/>
          </w:tcPr>
          <w:p w14:paraId="70E53AF4" w14:textId="77777777" w:rsidR="00072314" w:rsidRDefault="00072314" w:rsidP="001D18E6">
            <w:r>
              <w:lastRenderedPageBreak/>
              <w:t>…</w:t>
            </w:r>
          </w:p>
        </w:tc>
        <w:tc>
          <w:tcPr>
            <w:tcW w:w="4253" w:type="dxa"/>
          </w:tcPr>
          <w:p w14:paraId="2513A218" w14:textId="77777777" w:rsidR="00072314" w:rsidRDefault="00072314" w:rsidP="001D18E6"/>
        </w:tc>
        <w:tc>
          <w:tcPr>
            <w:tcW w:w="4110" w:type="dxa"/>
          </w:tcPr>
          <w:p w14:paraId="7D3E4B81" w14:textId="77777777" w:rsidR="00072314" w:rsidRDefault="00072314" w:rsidP="001D18E6"/>
        </w:tc>
      </w:tr>
    </w:tbl>
    <w:p w14:paraId="0C1B71A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E50F8F" w14:textId="77777777" w:rsidR="00072314" w:rsidRDefault="00072314" w:rsidP="00072314"/>
    <w:p w14:paraId="5592914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2DC30B3" w14:textId="77777777" w:rsidR="001C5864" w:rsidRPr="0017445F" w:rsidRDefault="001C5864" w:rsidP="001C5864">
      <w:pPr>
        <w:pStyle w:val="RERequirement"/>
        <w:shd w:val="clear" w:color="auto" w:fill="F2F2F2" w:themeFill="background1" w:themeFillShade="F2"/>
      </w:pPr>
      <w:bookmarkStart w:id="139" w:name="_f5e09f3b42a71c248fe4608a7220b749"/>
      <w:bookmarkEnd w:id="139"/>
      <w:r>
        <w:t xml:space="preserve"> WakeUp Time</w:t>
      </w:r>
    </w:p>
    <w:p w14:paraId="0445300D" w14:textId="77777777" w:rsidR="001C5864" w:rsidRDefault="001C5864" w:rsidP="001C5864">
      <w:pPr>
        <w:rPr>
          <w:rFonts w:cs="Arial"/>
        </w:rPr>
      </w:pPr>
      <w:r>
        <w:rPr>
          <w:rFonts w:cs="Arial"/>
        </w:rPr>
        <w:t xml:space="preserve">When WakeUp timer expires, the BCM module shall send the signal "WakeUpHPCM" to the AWD_DLCM module.  </w:t>
      </w:r>
    </w:p>
    <w:p w14:paraId="6D512149" w14:textId="77777777" w:rsidR="001C5864" w:rsidRDefault="001C5864" w:rsidP="001C5864"/>
    <w:p w14:paraId="5C76E10F" w14:textId="77777777" w:rsidR="001C5864" w:rsidRPr="00287D2F" w:rsidRDefault="001C5864" w:rsidP="001C5864">
      <w:pPr>
        <w:rPr>
          <w:rFonts w:cs="Arial"/>
        </w:rPr>
      </w:pPr>
      <w:r>
        <w:rPr>
          <w:rFonts w:cs="Arial"/>
        </w:rPr>
        <w:t>Satisfied by</w:t>
      </w:r>
      <w:r w:rsidRPr="00287D2F">
        <w:rPr>
          <w:rFonts w:cs="Arial"/>
        </w:rPr>
        <w:t>:</w:t>
      </w:r>
    </w:p>
    <w:p w14:paraId="57A4D9E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47A05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58DF49B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C8768D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C44C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8703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D3B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E1CE4" w14:textId="77777777" w:rsidR="0009168A" w:rsidRDefault="0009168A"/>
        </w:tc>
      </w:tr>
      <w:tr w:rsidR="007A24FC" w:rsidRPr="00B3499B" w14:paraId="423AFD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90F4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B3DB3" w14:textId="77777777" w:rsidR="0009168A" w:rsidRDefault="0009168A"/>
        </w:tc>
      </w:tr>
      <w:tr w:rsidR="007A24FC" w:rsidRPr="00B3499B" w14:paraId="6D08C7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6535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71A4D" w14:textId="77777777" w:rsidR="0009168A" w:rsidRDefault="0009168A"/>
        </w:tc>
      </w:tr>
      <w:tr w:rsidR="007A24FC" w:rsidRPr="00B3499B" w14:paraId="4A6E24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2F68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939E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EC24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0037E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A451C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05B2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4D9A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69E832" wp14:editId="2FFD93A4">
                  <wp:extent cx="152400" cy="152400"/>
                  <wp:effectExtent l="0" t="0" r="0" b="0"/>
                  <wp:docPr id="510"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0F8DCAD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15CD60" wp14:editId="1574AAB4">
                  <wp:extent cx="152400" cy="152400"/>
                  <wp:effectExtent l="0" t="0" r="0" b="0"/>
                  <wp:docPr id="512"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B22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88863" w14:textId="77777777" w:rsidR="0009168A" w:rsidRDefault="0009168A"/>
        </w:tc>
      </w:tr>
      <w:tr w:rsidR="007A24FC" w:rsidRPr="00B3499B" w14:paraId="17D776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2E42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06E77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A5E0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6FD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37C9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F5B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3CCAD0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F9577B" w14:textId="77777777" w:rsidR="007A24FC" w:rsidRPr="00B3499B" w:rsidRDefault="00DC7E29" w:rsidP="009737DA">
            <w:pPr>
              <w:rPr>
                <w:rFonts w:cs="Arial"/>
                <w:bCs/>
                <w:color w:val="808080" w:themeColor="background1" w:themeShade="80"/>
                <w:sz w:val="16"/>
                <w:szCs w:val="14"/>
              </w:rPr>
            </w:pPr>
            <w:hyperlink r:id="rId22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DE22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FA9FA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17B992" w14:textId="77777777" w:rsidR="007A24FC" w:rsidRDefault="007A24FC" w:rsidP="001C5864">
      <w:pPr>
        <w:rPr>
          <w:rFonts w:cs="Arial"/>
        </w:rPr>
      </w:pPr>
    </w:p>
    <w:p w14:paraId="3F36D49B" w14:textId="77777777" w:rsidR="0047267C" w:rsidRDefault="0047267C" w:rsidP="001C5864">
      <w:pPr>
        <w:rPr>
          <w:rFonts w:cs="Arial"/>
        </w:rPr>
      </w:pPr>
    </w:p>
    <w:p w14:paraId="35870B7C" w14:textId="77777777" w:rsidR="001C5864" w:rsidRPr="0017445F" w:rsidRDefault="001C5864" w:rsidP="001C5864">
      <w:pPr>
        <w:pStyle w:val="RERequirement"/>
        <w:shd w:val="clear" w:color="auto" w:fill="F2F2F2" w:themeFill="background1" w:themeFillShade="F2"/>
      </w:pPr>
      <w:bookmarkStart w:id="140" w:name="_4351feb2ef7fd6f4278c4784140811fe"/>
      <w:bookmarkEnd w:id="140"/>
      <w:r>
        <w:t xml:space="preserve"> WakeUp Timer</w:t>
      </w:r>
    </w:p>
    <w:p w14:paraId="18D07156" w14:textId="77777777" w:rsidR="001C5864" w:rsidRDefault="001C5864" w:rsidP="001C5864">
      <w:pPr>
        <w:rPr>
          <w:rFonts w:cs="Arial"/>
        </w:rPr>
      </w:pPr>
      <w:r>
        <w:rPr>
          <w:rFonts w:cs="Arial"/>
        </w:rPr>
        <w:t>The HPCM module shall send a signal "Wake Up</w:t>
      </w:r>
      <w:proofErr w:type="gramStart"/>
      <w:r>
        <w:rPr>
          <w:rFonts w:cs="Arial"/>
        </w:rPr>
        <w:t>"  every</w:t>
      </w:r>
      <w:proofErr w:type="gramEnd"/>
      <w:r>
        <w:rPr>
          <w:rFonts w:cs="Arial"/>
        </w:rPr>
        <w:t xml:space="preserve"> X number of minutes to the BCM module</w:t>
      </w:r>
    </w:p>
    <w:p w14:paraId="0F98A931" w14:textId="77777777" w:rsidR="001C5864" w:rsidRDefault="001C5864" w:rsidP="001C5864"/>
    <w:p w14:paraId="6E9F7213" w14:textId="77777777" w:rsidR="001C5864" w:rsidRPr="00287D2F" w:rsidRDefault="001C5864" w:rsidP="001C5864">
      <w:pPr>
        <w:rPr>
          <w:rFonts w:cs="Arial"/>
        </w:rPr>
      </w:pPr>
      <w:r>
        <w:rPr>
          <w:rFonts w:cs="Arial"/>
        </w:rPr>
        <w:t>Satisfied by</w:t>
      </w:r>
      <w:r w:rsidRPr="00287D2F">
        <w:rPr>
          <w:rFonts w:cs="Arial"/>
        </w:rPr>
        <w:t>:</w:t>
      </w:r>
    </w:p>
    <w:p w14:paraId="75E8225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57B0D2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3CB429A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225AC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AF6E2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0097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1B1D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FDF91" w14:textId="77777777" w:rsidR="0009168A" w:rsidRDefault="0009168A"/>
        </w:tc>
      </w:tr>
      <w:tr w:rsidR="007A24FC" w:rsidRPr="00B3499B" w14:paraId="4B0F00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E94C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D8DA0" w14:textId="77777777" w:rsidR="0009168A" w:rsidRDefault="0009168A"/>
        </w:tc>
      </w:tr>
      <w:tr w:rsidR="007A24FC" w:rsidRPr="00B3499B" w14:paraId="437C53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546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EE74C" w14:textId="77777777" w:rsidR="0009168A" w:rsidRDefault="0009168A"/>
        </w:tc>
      </w:tr>
      <w:tr w:rsidR="007A24FC" w:rsidRPr="00B3499B" w14:paraId="0641B4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EAA5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888A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2EE3A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062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5AED4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7853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E702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C5722A" wp14:editId="2CB986A2">
                  <wp:extent cx="152400" cy="152400"/>
                  <wp:effectExtent l="0" t="0" r="0" b="0"/>
                  <wp:docPr id="514"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6911C54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6EB25E" wp14:editId="05BD9EDD">
                  <wp:extent cx="152400" cy="152400"/>
                  <wp:effectExtent l="0" t="0" r="0" b="0"/>
                  <wp:docPr id="516"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Time</w:t>
            </w:r>
          </w:p>
          <w:p w14:paraId="69CA6D0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84282D" wp14:editId="2706206A">
                  <wp:extent cx="152400" cy="152400"/>
                  <wp:effectExtent l="0" t="0" r="0" b="0"/>
                  <wp:docPr id="518"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60B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6D24D" w14:textId="77777777" w:rsidR="0009168A" w:rsidRDefault="0009168A"/>
        </w:tc>
      </w:tr>
      <w:tr w:rsidR="007A24FC" w:rsidRPr="00B3499B" w14:paraId="7B5125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173E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7C71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DD8A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E79C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3B19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010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1F9302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061298" w14:textId="77777777" w:rsidR="007A24FC" w:rsidRPr="00B3499B" w:rsidRDefault="00DC7E29" w:rsidP="009737DA">
            <w:pPr>
              <w:rPr>
                <w:rFonts w:cs="Arial"/>
                <w:bCs/>
                <w:color w:val="808080" w:themeColor="background1" w:themeShade="80"/>
                <w:sz w:val="16"/>
                <w:szCs w:val="14"/>
              </w:rPr>
            </w:pPr>
            <w:hyperlink r:id="rId2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04531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3AB2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B88110" w14:textId="77777777" w:rsidR="007A24FC" w:rsidRDefault="007A24FC" w:rsidP="001C5864">
      <w:pPr>
        <w:rPr>
          <w:rFonts w:cs="Arial"/>
        </w:rPr>
      </w:pPr>
    </w:p>
    <w:p w14:paraId="343C0E31" w14:textId="77777777" w:rsidR="0047267C" w:rsidRDefault="0047267C" w:rsidP="001C5864">
      <w:pPr>
        <w:rPr>
          <w:rFonts w:cs="Arial"/>
        </w:rPr>
      </w:pPr>
    </w:p>
    <w:p w14:paraId="7EF93D4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1642B9" wp14:editId="3E0A803C">
            <wp:extent cx="152400" cy="152400"/>
            <wp:effectExtent l="0" t="0" r="0" b="0"/>
            <wp:docPr id="52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Battery Temperature</w:t>
      </w:r>
    </w:p>
    <w:p w14:paraId="3AB1821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D8CBBA" w14:textId="77777777" w:rsidR="00072314" w:rsidRPr="003B799F" w:rsidRDefault="00072314" w:rsidP="00072314"/>
    <w:p w14:paraId="060C85D3" w14:textId="77777777" w:rsidR="00072314" w:rsidRDefault="00072314" w:rsidP="00072314">
      <w:pPr>
        <w:pStyle w:val="Heading6"/>
        <w:keepNext w:val="0"/>
        <w:tabs>
          <w:tab w:val="clear" w:pos="900"/>
          <w:tab w:val="left" w:pos="709"/>
        </w:tabs>
        <w:spacing w:before="240"/>
        <w:rPr>
          <w:lang w:val="en-GB"/>
        </w:rPr>
      </w:pPr>
      <w:r>
        <w:rPr>
          <w:lang w:val="en-GB"/>
        </w:rPr>
        <w:t>Inputs</w:t>
      </w:r>
    </w:p>
    <w:p w14:paraId="2976AEAB"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DF0C445" w14:textId="77777777" w:rsidTr="001D18E6">
        <w:trPr>
          <w:trHeight w:val="173"/>
        </w:trPr>
        <w:tc>
          <w:tcPr>
            <w:tcW w:w="1696" w:type="dxa"/>
            <w:shd w:val="clear" w:color="auto" w:fill="D9D9D9" w:themeFill="background1" w:themeFillShade="D9"/>
            <w:noWrap/>
            <w:hideMark/>
          </w:tcPr>
          <w:p w14:paraId="4917A6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B64B1F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10B727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F33527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EEF762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3945E41"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E6ED60F" w14:textId="77777777" w:rsidTr="001D18E6">
        <w:trPr>
          <w:trHeight w:val="143"/>
        </w:trPr>
        <w:tc>
          <w:tcPr>
            <w:tcW w:w="1696" w:type="dxa"/>
            <w:noWrap/>
          </w:tcPr>
          <w:p w14:paraId="78A6710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44B9501" w14:textId="77777777" w:rsidR="00072314" w:rsidRPr="00DE6816" w:rsidRDefault="00072314" w:rsidP="001D18E6">
            <w:pPr>
              <w:rPr>
                <w:rFonts w:cs="Arial"/>
                <w:sz w:val="18"/>
              </w:rPr>
            </w:pPr>
            <w:r w:rsidRPr="00DE6816">
              <w:rPr>
                <w:rFonts w:cs="Arial"/>
                <w:sz w:val="18"/>
              </w:rPr>
              <w:t>Name of aTechnical Signal, e.g.:</w:t>
            </w:r>
          </w:p>
          <w:p w14:paraId="02A0115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2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1C534F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58E51E3"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2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FE82DA3"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92B7438"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316766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FC993D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339054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2D8B7544" w14:textId="77777777" w:rsidR="00072314" w:rsidRPr="00DE6816" w:rsidRDefault="00072314" w:rsidP="001D18E6">
            <w:pPr>
              <w:ind w:left="360"/>
              <w:rPr>
                <w:rFonts w:cs="Arial"/>
                <w:sz w:val="18"/>
              </w:rPr>
            </w:pPr>
          </w:p>
          <w:p w14:paraId="5A1E85B2" w14:textId="77777777" w:rsidR="00072314" w:rsidRPr="00DE6816" w:rsidRDefault="00072314" w:rsidP="001D18E6">
            <w:pPr>
              <w:rPr>
                <w:rFonts w:cs="Arial"/>
                <w:sz w:val="16"/>
              </w:rPr>
            </w:pPr>
            <w:r w:rsidRPr="00DE6816">
              <w:rPr>
                <w:rFonts w:cs="Arial"/>
                <w:sz w:val="14"/>
              </w:rPr>
              <w:t>The message name should be linked, e.g.</w:t>
            </w:r>
          </w:p>
          <w:p w14:paraId="5FFBEF41"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2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9" w:history="1">
              <w:r w:rsidRPr="00DE6816">
                <w:rPr>
                  <w:rStyle w:val="Hyperlink"/>
                  <w:rFonts w:ascii="Arial" w:hAnsi="Arial" w:cs="Arial"/>
                  <w:i/>
                  <w:sz w:val="14"/>
                </w:rPr>
                <w:t>FNV2</w:t>
              </w:r>
            </w:hyperlink>
            <w:r w:rsidRPr="00DE6816">
              <w:rPr>
                <w:rFonts w:ascii="Arial" w:hAnsi="Arial" w:cs="Arial"/>
                <w:sz w:val="14"/>
              </w:rPr>
              <w:t xml:space="preserve">). </w:t>
            </w:r>
          </w:p>
          <w:p w14:paraId="5F16788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C1B1D7F" w14:textId="77777777" w:rsidR="00072314" w:rsidRDefault="00072314" w:rsidP="001D18E6">
            <w:pPr>
              <w:rPr>
                <w:rFonts w:cs="Arial"/>
                <w:sz w:val="14"/>
              </w:rPr>
            </w:pPr>
          </w:p>
          <w:p w14:paraId="37478966"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9C018D8" w14:textId="77777777" w:rsidTr="001D18E6">
        <w:trPr>
          <w:trHeight w:val="70"/>
        </w:trPr>
        <w:tc>
          <w:tcPr>
            <w:tcW w:w="1696" w:type="dxa"/>
            <w:noWrap/>
          </w:tcPr>
          <w:p w14:paraId="0D16ECA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3813EB2" w14:textId="77777777" w:rsidR="00072314" w:rsidRPr="00DE6816" w:rsidRDefault="00072314" w:rsidP="001D18E6">
            <w:pPr>
              <w:rPr>
                <w:rFonts w:cs="Arial"/>
                <w:color w:val="000000" w:themeColor="text1"/>
                <w:sz w:val="18"/>
              </w:rPr>
            </w:pPr>
          </w:p>
        </w:tc>
        <w:tc>
          <w:tcPr>
            <w:tcW w:w="1843" w:type="dxa"/>
          </w:tcPr>
          <w:p w14:paraId="504F1AD0" w14:textId="77777777" w:rsidR="00072314" w:rsidRPr="00DE6816" w:rsidRDefault="00072314" w:rsidP="001D18E6">
            <w:pPr>
              <w:rPr>
                <w:rFonts w:cs="Arial"/>
                <w:color w:val="000000" w:themeColor="text1"/>
                <w:sz w:val="18"/>
              </w:rPr>
            </w:pPr>
          </w:p>
        </w:tc>
        <w:tc>
          <w:tcPr>
            <w:tcW w:w="1984" w:type="dxa"/>
          </w:tcPr>
          <w:p w14:paraId="05C489D6" w14:textId="77777777" w:rsidR="00072314" w:rsidRPr="00DE6816" w:rsidRDefault="00072314" w:rsidP="001D18E6">
            <w:pPr>
              <w:rPr>
                <w:rFonts w:cs="Arial"/>
                <w:color w:val="000000" w:themeColor="text1"/>
                <w:sz w:val="18"/>
              </w:rPr>
            </w:pPr>
          </w:p>
        </w:tc>
        <w:tc>
          <w:tcPr>
            <w:tcW w:w="2693" w:type="dxa"/>
          </w:tcPr>
          <w:p w14:paraId="5FE89C46" w14:textId="77777777" w:rsidR="00072314" w:rsidRPr="00DE6816" w:rsidRDefault="00072314" w:rsidP="001D18E6">
            <w:pPr>
              <w:rPr>
                <w:rFonts w:cs="Arial"/>
                <w:color w:val="000000" w:themeColor="text1"/>
                <w:sz w:val="18"/>
              </w:rPr>
            </w:pPr>
          </w:p>
        </w:tc>
      </w:tr>
    </w:tbl>
    <w:p w14:paraId="59861A7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8B32FB7" w14:textId="77777777" w:rsidR="008C50D1" w:rsidRPr="00E23282" w:rsidRDefault="008C50D1" w:rsidP="00072314"/>
    <w:p w14:paraId="5D3A2E1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C06DB1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5AE453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F8D5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84F26E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1CCB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810E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D482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50E8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3A2FA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C42C36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98955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52A2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87E6AF7" w14:textId="77777777" w:rsidR="0046438F" w:rsidRDefault="0046438F" w:rsidP="0046438F">
            <w:pPr>
              <w:rPr>
                <w:rFonts w:cs="Arial"/>
                <w:color w:val="000000" w:themeColor="text1"/>
                <w:sz w:val="16"/>
                <w:szCs w:val="14"/>
              </w:rPr>
            </w:pPr>
            <w:r>
              <w:rPr>
                <w:rFonts w:cs="Arial"/>
                <w:color w:val="000000" w:themeColor="text1"/>
                <w:sz w:val="16"/>
                <w:szCs w:val="14"/>
              </w:rPr>
              <w:t>HV Bat Temp</w:t>
            </w:r>
          </w:p>
          <w:p w14:paraId="64DA4EEF" w14:textId="77777777" w:rsidR="0046438F" w:rsidRPr="00740CDD" w:rsidRDefault="0046438F" w:rsidP="00D60C45">
            <w:pPr>
              <w:pStyle w:val="VelocityScript"/>
              <w:rPr>
                <w:color w:val="00B0F0"/>
              </w:rPr>
            </w:pPr>
          </w:p>
          <w:p w14:paraId="2613126C" w14:textId="77777777" w:rsidR="007215C5" w:rsidRPr="00D60C45" w:rsidRDefault="007215C5" w:rsidP="00CA24CE">
            <w:pPr>
              <w:rPr>
                <w:rFonts w:cs="Arial"/>
                <w:color w:val="000000" w:themeColor="text1"/>
                <w:sz w:val="16"/>
                <w:szCs w:val="14"/>
                <w:lang w:val="en-GB"/>
              </w:rPr>
            </w:pPr>
          </w:p>
          <w:p w14:paraId="44B68CC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39C70" w14:textId="77777777" w:rsidR="00DD49BA" w:rsidRPr="003C5D56" w:rsidRDefault="00DD49BA" w:rsidP="00DD49BA">
            <w:pPr>
              <w:rPr>
                <w:rFonts w:cs="Arial"/>
                <w:color w:val="000000" w:themeColor="text1"/>
                <w:sz w:val="16"/>
                <w:szCs w:val="14"/>
              </w:rPr>
            </w:pPr>
            <w:r>
              <w:rPr>
                <w:rFonts w:cs="Arial"/>
                <w:color w:val="000000" w:themeColor="text1"/>
                <w:sz w:val="16"/>
                <w:szCs w:val="14"/>
              </w:rPr>
              <w:t>HV Bat Temp</w:t>
            </w:r>
          </w:p>
          <w:p w14:paraId="7ED54EF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3A1F0" w14:textId="77777777" w:rsidR="0038251F" w:rsidRPr="0038251F" w:rsidRDefault="00143E70" w:rsidP="0038251F">
            <w:pPr>
              <w:pStyle w:val="VelocityScript"/>
              <w:rPr>
                <w:color w:val="00B0F0"/>
                <w:sz w:val="16"/>
              </w:rPr>
            </w:pPr>
            <w:r w:rsidRPr="0038251F">
              <w:rPr>
                <w:color w:val="00B0F0"/>
                <w:sz w:val="16"/>
              </w:rPr>
              <w:t xml:space="preserve"> </w:t>
            </w:r>
          </w:p>
          <w:p w14:paraId="35A85B37" w14:textId="77777777" w:rsidR="00C84B54" w:rsidRDefault="00C84B54" w:rsidP="00B31A0E">
            <w:pPr>
              <w:pStyle w:val="VelocityScript"/>
            </w:pPr>
          </w:p>
          <w:p w14:paraId="16C01D75" w14:textId="77777777" w:rsidR="00C84B54" w:rsidRDefault="00C84B54" w:rsidP="00B31A0E">
            <w:pPr>
              <w:pStyle w:val="VelocityScript"/>
            </w:pPr>
          </w:p>
          <w:p w14:paraId="6336C82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85D6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14E45C" w14:textId="77777777" w:rsidR="0009168A" w:rsidRDefault="0009168A"/>
        </w:tc>
      </w:tr>
      <w:tr w:rsidR="00CA24CE" w:rsidRPr="00B3499B" w14:paraId="22CAD0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F721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E199F72" w14:textId="77777777" w:rsidR="0046438F" w:rsidRDefault="0046438F" w:rsidP="0046438F">
            <w:pPr>
              <w:rPr>
                <w:rFonts w:cs="Arial"/>
                <w:color w:val="000000" w:themeColor="text1"/>
                <w:sz w:val="16"/>
                <w:szCs w:val="14"/>
              </w:rPr>
            </w:pPr>
            <w:r>
              <w:rPr>
                <w:rFonts w:cs="Arial"/>
                <w:color w:val="000000" w:themeColor="text1"/>
                <w:sz w:val="16"/>
                <w:szCs w:val="14"/>
              </w:rPr>
              <w:t>HV Batt Temp</w:t>
            </w:r>
          </w:p>
          <w:p w14:paraId="6806BB3E" w14:textId="77777777" w:rsidR="0046438F" w:rsidRPr="00740CDD" w:rsidRDefault="0046438F" w:rsidP="00D60C45">
            <w:pPr>
              <w:pStyle w:val="VelocityScript"/>
              <w:rPr>
                <w:color w:val="00B0F0"/>
              </w:rPr>
            </w:pPr>
          </w:p>
          <w:p w14:paraId="654A29D7" w14:textId="77777777" w:rsidR="007215C5" w:rsidRPr="00D60C45" w:rsidRDefault="007215C5" w:rsidP="00CA24CE">
            <w:pPr>
              <w:rPr>
                <w:rFonts w:cs="Arial"/>
                <w:color w:val="000000" w:themeColor="text1"/>
                <w:sz w:val="16"/>
                <w:szCs w:val="14"/>
                <w:lang w:val="en-GB"/>
              </w:rPr>
            </w:pPr>
          </w:p>
          <w:p w14:paraId="693401A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308119" w14:textId="77777777" w:rsidR="00DD49BA" w:rsidRPr="003C5D56" w:rsidRDefault="00DD49BA" w:rsidP="00DD49BA">
            <w:pPr>
              <w:rPr>
                <w:rFonts w:cs="Arial"/>
                <w:color w:val="000000" w:themeColor="text1"/>
                <w:sz w:val="16"/>
                <w:szCs w:val="14"/>
              </w:rPr>
            </w:pPr>
            <w:r>
              <w:rPr>
                <w:rFonts w:cs="Arial"/>
                <w:color w:val="000000" w:themeColor="text1"/>
                <w:sz w:val="16"/>
                <w:szCs w:val="14"/>
              </w:rPr>
              <w:t>HV Batt Temp</w:t>
            </w:r>
          </w:p>
          <w:p w14:paraId="5ED5413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34EB53" w14:textId="77777777" w:rsidR="0038251F" w:rsidRPr="0038251F" w:rsidRDefault="00143E70" w:rsidP="0038251F">
            <w:pPr>
              <w:pStyle w:val="VelocityScript"/>
              <w:rPr>
                <w:color w:val="00B0F0"/>
                <w:sz w:val="16"/>
              </w:rPr>
            </w:pPr>
            <w:r w:rsidRPr="0038251F">
              <w:rPr>
                <w:color w:val="00B0F0"/>
                <w:sz w:val="16"/>
              </w:rPr>
              <w:t xml:space="preserve"> </w:t>
            </w:r>
          </w:p>
          <w:p w14:paraId="27349609" w14:textId="77777777" w:rsidR="00C84B54" w:rsidRDefault="00C84B54" w:rsidP="00B31A0E">
            <w:pPr>
              <w:pStyle w:val="VelocityScript"/>
            </w:pPr>
          </w:p>
          <w:p w14:paraId="276CAAAB" w14:textId="77777777" w:rsidR="00C84B54" w:rsidRDefault="00C84B54" w:rsidP="00B31A0E">
            <w:pPr>
              <w:pStyle w:val="VelocityScript"/>
            </w:pPr>
          </w:p>
          <w:p w14:paraId="0EDC1BF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29B54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1B9FB6" w14:textId="77777777" w:rsidR="0009168A" w:rsidRDefault="0009168A"/>
        </w:tc>
      </w:tr>
      <w:tr w:rsidR="00CA24CE" w:rsidRPr="00B3499B" w14:paraId="365C946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BA01F9" w14:textId="77777777" w:rsidR="00CA24CE" w:rsidRPr="00B3499B" w:rsidRDefault="00DC7E29" w:rsidP="00CA24CE">
            <w:pPr>
              <w:rPr>
                <w:rFonts w:cs="Arial"/>
                <w:bCs/>
                <w:color w:val="808080" w:themeColor="background1" w:themeShade="80"/>
                <w:sz w:val="16"/>
                <w:szCs w:val="14"/>
              </w:rPr>
            </w:pPr>
            <w:hyperlink r:id="rId23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A86B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E415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B6BE8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Battery Temperature</w:t>
      </w:r>
    </w:p>
    <w:p w14:paraId="35B87CAA" w14:textId="77777777" w:rsidR="00072314" w:rsidRPr="00612064" w:rsidRDefault="00072314" w:rsidP="00072314">
      <w:pPr>
        <w:spacing w:before="20"/>
        <w:rPr>
          <w:vanish/>
        </w:rPr>
      </w:pPr>
    </w:p>
    <w:p w14:paraId="01935902" w14:textId="77777777" w:rsidR="00072314" w:rsidRDefault="00072314" w:rsidP="00072314">
      <w:pPr>
        <w:pStyle w:val="Heading6"/>
        <w:keepNext w:val="0"/>
        <w:tabs>
          <w:tab w:val="clear" w:pos="900"/>
          <w:tab w:val="left" w:pos="709"/>
        </w:tabs>
        <w:spacing w:before="240"/>
      </w:pPr>
      <w:r>
        <w:t>Parameters</w:t>
      </w:r>
    </w:p>
    <w:p w14:paraId="0CCA4DA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6EC5C4" w14:textId="77777777" w:rsidTr="001D18E6">
        <w:trPr>
          <w:trHeight w:val="161"/>
        </w:trPr>
        <w:tc>
          <w:tcPr>
            <w:tcW w:w="1838" w:type="dxa"/>
            <w:shd w:val="clear" w:color="auto" w:fill="D9D9D9" w:themeFill="background1" w:themeFillShade="D9"/>
            <w:noWrap/>
            <w:hideMark/>
          </w:tcPr>
          <w:p w14:paraId="48112AA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59D1B3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72B1D4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0DE0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5D82C6"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6046726" w14:textId="77777777" w:rsidTr="001D18E6">
        <w:trPr>
          <w:trHeight w:val="70"/>
        </w:trPr>
        <w:tc>
          <w:tcPr>
            <w:tcW w:w="1838" w:type="dxa"/>
            <w:noWrap/>
          </w:tcPr>
          <w:p w14:paraId="0DA5AFE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2859A6CE"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1260F2AC" w14:textId="77777777"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95989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C4A6F0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99BD6B"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01C841A6" w14:textId="77777777" w:rsidTr="001D18E6">
        <w:trPr>
          <w:trHeight w:val="71"/>
        </w:trPr>
        <w:tc>
          <w:tcPr>
            <w:tcW w:w="1838" w:type="dxa"/>
            <w:noWrap/>
          </w:tcPr>
          <w:p w14:paraId="41F5D5E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F1BC222" w14:textId="77777777" w:rsidR="00072314" w:rsidRPr="00D14691" w:rsidRDefault="00072314" w:rsidP="001D18E6">
            <w:pPr>
              <w:rPr>
                <w:color w:val="000000" w:themeColor="text1"/>
              </w:rPr>
            </w:pPr>
          </w:p>
        </w:tc>
        <w:tc>
          <w:tcPr>
            <w:tcW w:w="1701" w:type="dxa"/>
          </w:tcPr>
          <w:p w14:paraId="36F34335" w14:textId="77777777" w:rsidR="00072314" w:rsidRPr="00D14691" w:rsidRDefault="00072314" w:rsidP="001D18E6">
            <w:pPr>
              <w:rPr>
                <w:color w:val="000000" w:themeColor="text1"/>
              </w:rPr>
            </w:pPr>
          </w:p>
        </w:tc>
        <w:tc>
          <w:tcPr>
            <w:tcW w:w="1417" w:type="dxa"/>
            <w:noWrap/>
          </w:tcPr>
          <w:p w14:paraId="2D660C37" w14:textId="77777777" w:rsidR="00072314" w:rsidRPr="00D14691" w:rsidRDefault="00072314" w:rsidP="001D18E6">
            <w:pPr>
              <w:rPr>
                <w:color w:val="000000" w:themeColor="text1"/>
              </w:rPr>
            </w:pPr>
          </w:p>
        </w:tc>
        <w:tc>
          <w:tcPr>
            <w:tcW w:w="3402" w:type="dxa"/>
          </w:tcPr>
          <w:p w14:paraId="3EEF6A27" w14:textId="77777777" w:rsidR="00072314" w:rsidRPr="00D14691" w:rsidRDefault="00072314" w:rsidP="001D18E6">
            <w:pPr>
              <w:rPr>
                <w:color w:val="000000" w:themeColor="text1"/>
              </w:rPr>
            </w:pPr>
          </w:p>
        </w:tc>
      </w:tr>
    </w:tbl>
    <w:p w14:paraId="7A8B2AD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7F8248C" w14:textId="77777777" w:rsidR="003678EC" w:rsidRPr="003678EC" w:rsidRDefault="003678EC" w:rsidP="003678EC">
      <w:pPr>
        <w:rPr>
          <w:lang w:val="en-GB"/>
        </w:rPr>
      </w:pPr>
    </w:p>
    <w:p w14:paraId="159EEB8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CBF27CA" w14:textId="77777777" w:rsidR="00072314" w:rsidRPr="003225C9" w:rsidRDefault="00072314" w:rsidP="00072314">
      <w:pPr>
        <w:tabs>
          <w:tab w:val="left" w:pos="284"/>
          <w:tab w:val="left" w:pos="851"/>
        </w:tabs>
      </w:pPr>
    </w:p>
    <w:p w14:paraId="1C66204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F086C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A26F7A5" w14:textId="77777777" w:rsidTr="001D18E6">
        <w:tc>
          <w:tcPr>
            <w:tcW w:w="1934" w:type="dxa"/>
            <w:shd w:val="clear" w:color="auto" w:fill="D9D9D9" w:themeFill="background1" w:themeFillShade="D9"/>
          </w:tcPr>
          <w:p w14:paraId="6A7045DB" w14:textId="77777777" w:rsidR="00072314" w:rsidRDefault="00072314" w:rsidP="001D18E6">
            <w:pPr>
              <w:rPr>
                <w:b/>
              </w:rPr>
            </w:pPr>
            <w:r w:rsidRPr="00AF169D">
              <w:rPr>
                <w:b/>
              </w:rPr>
              <w:t>Requirement ID</w:t>
            </w:r>
          </w:p>
          <w:p w14:paraId="7034C52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7CB79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29C2C3E" w14:textId="77777777" w:rsidR="00072314" w:rsidRDefault="00072314" w:rsidP="001D18E6">
            <w:pPr>
              <w:rPr>
                <w:b/>
              </w:rPr>
            </w:pPr>
            <w:r>
              <w:rPr>
                <w:b/>
              </w:rPr>
              <w:t>Modification</w:t>
            </w:r>
          </w:p>
        </w:tc>
        <w:tc>
          <w:tcPr>
            <w:tcW w:w="1712" w:type="dxa"/>
            <w:shd w:val="clear" w:color="auto" w:fill="D9D9D9" w:themeFill="background1" w:themeFillShade="D9"/>
          </w:tcPr>
          <w:p w14:paraId="4C5A2130" w14:textId="77777777" w:rsidR="00072314" w:rsidRDefault="00072314" w:rsidP="001D18E6">
            <w:pPr>
              <w:rPr>
                <w:b/>
              </w:rPr>
            </w:pPr>
            <w:r w:rsidRPr="00AF169D">
              <w:rPr>
                <w:b/>
              </w:rPr>
              <w:t xml:space="preserve">Requirement </w:t>
            </w:r>
            <w:r>
              <w:rPr>
                <w:b/>
              </w:rPr>
              <w:t>ID</w:t>
            </w:r>
          </w:p>
          <w:p w14:paraId="38B8000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5E62BB2" w14:textId="77777777" w:rsidR="00072314" w:rsidRPr="00AF169D" w:rsidRDefault="00072314" w:rsidP="001D18E6">
            <w:pPr>
              <w:rPr>
                <w:b/>
              </w:rPr>
            </w:pPr>
            <w:r>
              <w:rPr>
                <w:b/>
              </w:rPr>
              <w:t>Comment</w:t>
            </w:r>
          </w:p>
        </w:tc>
      </w:tr>
      <w:tr w:rsidR="00072314" w14:paraId="721BD06D" w14:textId="77777777" w:rsidTr="001D18E6">
        <w:tc>
          <w:tcPr>
            <w:tcW w:w="1934" w:type="dxa"/>
          </w:tcPr>
          <w:p w14:paraId="73F766AE" w14:textId="77777777" w:rsidR="00072314" w:rsidRPr="000F4E8B" w:rsidRDefault="00072314" w:rsidP="001D18E6">
            <w:r w:rsidRPr="000F4E8B">
              <w:t>REQ_abc</w:t>
            </w:r>
          </w:p>
        </w:tc>
        <w:tc>
          <w:tcPr>
            <w:tcW w:w="2177" w:type="dxa"/>
          </w:tcPr>
          <w:p w14:paraId="752B1712" w14:textId="77777777" w:rsidR="00072314" w:rsidRPr="000F4E8B" w:rsidRDefault="00072314" w:rsidP="001D18E6"/>
        </w:tc>
        <w:sdt>
          <w:sdtPr>
            <w:alias w:val="Modification"/>
            <w:tag w:val="Modification"/>
            <w:id w:val="196306311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121031B" w14:textId="77777777" w:rsidR="00072314" w:rsidRPr="000F4E8B" w:rsidRDefault="00072314" w:rsidP="001D18E6">
                <w:r w:rsidRPr="000F4E8B">
                  <w:t>Removed</w:t>
                </w:r>
              </w:p>
            </w:tc>
          </w:sdtContent>
        </w:sdt>
        <w:tc>
          <w:tcPr>
            <w:tcW w:w="1712" w:type="dxa"/>
          </w:tcPr>
          <w:p w14:paraId="541ADD68" w14:textId="77777777" w:rsidR="00072314" w:rsidRPr="000F4E8B" w:rsidRDefault="00072314" w:rsidP="001D18E6">
            <w:r w:rsidRPr="000F4E8B">
              <w:t>--</w:t>
            </w:r>
          </w:p>
        </w:tc>
        <w:tc>
          <w:tcPr>
            <w:tcW w:w="2958" w:type="dxa"/>
          </w:tcPr>
          <w:p w14:paraId="25ACD2B2" w14:textId="77777777" w:rsidR="00072314" w:rsidRPr="000F4E8B" w:rsidRDefault="00072314" w:rsidP="001D18E6"/>
        </w:tc>
      </w:tr>
      <w:tr w:rsidR="00072314" w14:paraId="280697E9" w14:textId="77777777" w:rsidTr="001D18E6">
        <w:tc>
          <w:tcPr>
            <w:tcW w:w="1934" w:type="dxa"/>
          </w:tcPr>
          <w:p w14:paraId="3017D6AA" w14:textId="77777777" w:rsidR="00072314" w:rsidRPr="000F4E8B" w:rsidRDefault="00072314" w:rsidP="001D18E6">
            <w:r w:rsidRPr="000F4E8B">
              <w:t>REQ_def</w:t>
            </w:r>
          </w:p>
        </w:tc>
        <w:tc>
          <w:tcPr>
            <w:tcW w:w="2177" w:type="dxa"/>
          </w:tcPr>
          <w:p w14:paraId="1D931558" w14:textId="77777777" w:rsidR="00072314" w:rsidRPr="000F4E8B" w:rsidRDefault="00072314" w:rsidP="001D18E6"/>
        </w:tc>
        <w:sdt>
          <w:sdtPr>
            <w:alias w:val="Modification"/>
            <w:tag w:val="Modification"/>
            <w:id w:val="-18053028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EA6A5CA" w14:textId="77777777" w:rsidR="00072314" w:rsidRPr="000F4E8B" w:rsidRDefault="00072314" w:rsidP="001D18E6">
                <w:r w:rsidRPr="000F4E8B">
                  <w:t>Replaced</w:t>
                </w:r>
              </w:p>
            </w:tc>
          </w:sdtContent>
        </w:sdt>
        <w:tc>
          <w:tcPr>
            <w:tcW w:w="1712" w:type="dxa"/>
          </w:tcPr>
          <w:p w14:paraId="14844C10" w14:textId="77777777" w:rsidR="00072314" w:rsidRPr="000F4E8B" w:rsidRDefault="00072314" w:rsidP="001D18E6">
            <w:r w:rsidRPr="000F4E8B">
              <w:t>REQ_xyz</w:t>
            </w:r>
          </w:p>
        </w:tc>
        <w:tc>
          <w:tcPr>
            <w:tcW w:w="2958" w:type="dxa"/>
          </w:tcPr>
          <w:p w14:paraId="3266ACF9" w14:textId="77777777" w:rsidR="00072314" w:rsidRPr="000F4E8B" w:rsidRDefault="00072314" w:rsidP="001D18E6"/>
        </w:tc>
      </w:tr>
      <w:tr w:rsidR="00072314" w14:paraId="7895713D" w14:textId="77777777" w:rsidTr="001D18E6">
        <w:tc>
          <w:tcPr>
            <w:tcW w:w="1934" w:type="dxa"/>
          </w:tcPr>
          <w:p w14:paraId="1FFE9C1D" w14:textId="77777777" w:rsidR="00072314" w:rsidRPr="000F4E8B" w:rsidRDefault="00072314" w:rsidP="001D18E6">
            <w:r w:rsidRPr="000F4E8B">
              <w:t>--</w:t>
            </w:r>
          </w:p>
        </w:tc>
        <w:tc>
          <w:tcPr>
            <w:tcW w:w="2177" w:type="dxa"/>
          </w:tcPr>
          <w:p w14:paraId="05B7CF8B" w14:textId="77777777" w:rsidR="00072314" w:rsidRPr="000F4E8B" w:rsidRDefault="00072314" w:rsidP="001D18E6"/>
        </w:tc>
        <w:sdt>
          <w:sdtPr>
            <w:alias w:val="Modification"/>
            <w:tag w:val="Modification"/>
            <w:id w:val="5884255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7A1B426" w14:textId="77777777" w:rsidR="00072314" w:rsidRPr="000F4E8B" w:rsidRDefault="00072314" w:rsidP="001D18E6">
                <w:r w:rsidRPr="000F4E8B">
                  <w:t>Added</w:t>
                </w:r>
              </w:p>
            </w:tc>
          </w:sdtContent>
        </w:sdt>
        <w:tc>
          <w:tcPr>
            <w:tcW w:w="1712" w:type="dxa"/>
          </w:tcPr>
          <w:p w14:paraId="2185C7E2" w14:textId="77777777" w:rsidR="00072314" w:rsidRPr="000F4E8B" w:rsidRDefault="00072314" w:rsidP="001D18E6">
            <w:r w:rsidRPr="000F4E8B">
              <w:t>REQ_123</w:t>
            </w:r>
          </w:p>
        </w:tc>
        <w:tc>
          <w:tcPr>
            <w:tcW w:w="2958" w:type="dxa"/>
          </w:tcPr>
          <w:p w14:paraId="2451FE4C" w14:textId="77777777" w:rsidR="00072314" w:rsidRPr="000F4E8B" w:rsidRDefault="00072314" w:rsidP="001D18E6"/>
        </w:tc>
      </w:tr>
    </w:tbl>
    <w:p w14:paraId="182623E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A3B25D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EC9916F" w14:textId="77777777" w:rsidTr="001D18E6">
        <w:tc>
          <w:tcPr>
            <w:tcW w:w="1838" w:type="dxa"/>
            <w:shd w:val="clear" w:color="auto" w:fill="D9D9D9" w:themeFill="background1" w:themeFillShade="D9"/>
          </w:tcPr>
          <w:p w14:paraId="1A266373" w14:textId="77777777" w:rsidR="00072314" w:rsidRDefault="00072314" w:rsidP="001D18E6">
            <w:pPr>
              <w:rPr>
                <w:b/>
              </w:rPr>
            </w:pPr>
            <w:r w:rsidRPr="00AF169D">
              <w:rPr>
                <w:b/>
              </w:rPr>
              <w:t>Requirement ID</w:t>
            </w:r>
          </w:p>
          <w:p w14:paraId="4DC1DFC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1B3E86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DE7C051" w14:textId="77777777" w:rsidR="00072314" w:rsidRPr="00AF169D" w:rsidRDefault="00072314" w:rsidP="001D18E6">
            <w:pPr>
              <w:rPr>
                <w:b/>
              </w:rPr>
            </w:pPr>
            <w:r>
              <w:rPr>
                <w:b/>
              </w:rPr>
              <w:t>Comment</w:t>
            </w:r>
          </w:p>
        </w:tc>
      </w:tr>
      <w:tr w:rsidR="00072314" w14:paraId="6322086D" w14:textId="77777777" w:rsidTr="001D18E6">
        <w:tc>
          <w:tcPr>
            <w:tcW w:w="1838" w:type="dxa"/>
          </w:tcPr>
          <w:p w14:paraId="65DD1707" w14:textId="77777777" w:rsidR="00072314" w:rsidRDefault="00072314" w:rsidP="001D18E6"/>
        </w:tc>
        <w:tc>
          <w:tcPr>
            <w:tcW w:w="4253" w:type="dxa"/>
          </w:tcPr>
          <w:p w14:paraId="6DC96139" w14:textId="77777777" w:rsidR="00072314" w:rsidRDefault="00072314" w:rsidP="001D18E6"/>
        </w:tc>
        <w:tc>
          <w:tcPr>
            <w:tcW w:w="4110" w:type="dxa"/>
          </w:tcPr>
          <w:p w14:paraId="61A3C74F" w14:textId="77777777" w:rsidR="00072314" w:rsidRDefault="00072314" w:rsidP="001D18E6"/>
        </w:tc>
      </w:tr>
      <w:tr w:rsidR="00072314" w14:paraId="5597E3D4" w14:textId="77777777" w:rsidTr="001D18E6">
        <w:tc>
          <w:tcPr>
            <w:tcW w:w="1838" w:type="dxa"/>
          </w:tcPr>
          <w:p w14:paraId="2BAA1890" w14:textId="77777777" w:rsidR="00072314" w:rsidRDefault="00072314" w:rsidP="001D18E6"/>
        </w:tc>
        <w:tc>
          <w:tcPr>
            <w:tcW w:w="4253" w:type="dxa"/>
          </w:tcPr>
          <w:p w14:paraId="377D136C" w14:textId="77777777" w:rsidR="00072314" w:rsidRDefault="00072314" w:rsidP="001D18E6"/>
        </w:tc>
        <w:tc>
          <w:tcPr>
            <w:tcW w:w="4110" w:type="dxa"/>
          </w:tcPr>
          <w:p w14:paraId="545ED82C" w14:textId="77777777" w:rsidR="00072314" w:rsidRDefault="00072314" w:rsidP="001D18E6"/>
        </w:tc>
      </w:tr>
      <w:tr w:rsidR="00072314" w14:paraId="7A0ACB70" w14:textId="77777777" w:rsidTr="001D18E6">
        <w:tc>
          <w:tcPr>
            <w:tcW w:w="1838" w:type="dxa"/>
          </w:tcPr>
          <w:p w14:paraId="3F0C1FAC" w14:textId="77777777" w:rsidR="00072314" w:rsidRDefault="00072314" w:rsidP="001D18E6">
            <w:r>
              <w:t>…</w:t>
            </w:r>
          </w:p>
        </w:tc>
        <w:tc>
          <w:tcPr>
            <w:tcW w:w="4253" w:type="dxa"/>
          </w:tcPr>
          <w:p w14:paraId="4F27D34A" w14:textId="77777777" w:rsidR="00072314" w:rsidRDefault="00072314" w:rsidP="001D18E6"/>
        </w:tc>
        <w:tc>
          <w:tcPr>
            <w:tcW w:w="4110" w:type="dxa"/>
          </w:tcPr>
          <w:p w14:paraId="45E19480" w14:textId="77777777" w:rsidR="00072314" w:rsidRDefault="00072314" w:rsidP="001D18E6"/>
        </w:tc>
      </w:tr>
    </w:tbl>
    <w:p w14:paraId="0B2B78D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C741A6" w14:textId="77777777" w:rsidR="00072314" w:rsidRDefault="00072314" w:rsidP="00072314"/>
    <w:p w14:paraId="002E2E9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6BEDE15" w14:textId="77777777" w:rsidR="001C5864" w:rsidRPr="0017445F" w:rsidRDefault="001C5864" w:rsidP="001C5864">
      <w:pPr>
        <w:pStyle w:val="RERequirement"/>
        <w:shd w:val="clear" w:color="auto" w:fill="F2F2F2" w:themeFill="background1" w:themeFillShade="F2"/>
      </w:pPr>
      <w:r>
        <w:t xml:space="preserve"> Vehicle Status</w:t>
      </w:r>
    </w:p>
    <w:p w14:paraId="635A8313"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22636801" w14:textId="77777777" w:rsidR="001C5864" w:rsidRDefault="001C5864" w:rsidP="001C5864"/>
    <w:p w14:paraId="5A99BF6F" w14:textId="77777777" w:rsidR="001C5864" w:rsidRPr="00287D2F" w:rsidRDefault="001C5864" w:rsidP="001C5864">
      <w:pPr>
        <w:rPr>
          <w:rFonts w:cs="Arial"/>
        </w:rPr>
      </w:pPr>
      <w:r>
        <w:rPr>
          <w:rFonts w:cs="Arial"/>
        </w:rPr>
        <w:t>Satisfied by</w:t>
      </w:r>
      <w:r w:rsidRPr="00287D2F">
        <w:rPr>
          <w:rFonts w:cs="Arial"/>
        </w:rPr>
        <w:t>:</w:t>
      </w:r>
    </w:p>
    <w:p w14:paraId="5751F3B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FEBC7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30921C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706B3F0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5D5EC8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18506D4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607DAD9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507A31E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7ADA65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277E855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ED0615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E278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F92A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2BF3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D6F06" w14:textId="77777777" w:rsidR="0009168A" w:rsidRDefault="0009168A"/>
        </w:tc>
      </w:tr>
      <w:tr w:rsidR="007A24FC" w:rsidRPr="00B3499B" w14:paraId="772531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D3B08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7FD16" w14:textId="77777777" w:rsidR="0009168A" w:rsidRDefault="0009168A"/>
        </w:tc>
      </w:tr>
      <w:tr w:rsidR="007A24FC" w:rsidRPr="00B3499B" w14:paraId="196F6E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E37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10EBE" w14:textId="77777777" w:rsidR="0009168A" w:rsidRDefault="0009168A"/>
        </w:tc>
      </w:tr>
      <w:tr w:rsidR="007A24FC" w:rsidRPr="00B3499B" w14:paraId="53B0CF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E4E4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D113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96F2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8EED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9EF89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38B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3F3F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E64D26" wp14:editId="252A6BFF">
                  <wp:extent cx="152400" cy="152400"/>
                  <wp:effectExtent l="0" t="0" r="0" b="0"/>
                  <wp:docPr id="52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4F43599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677DCA29" wp14:editId="5FC16D65">
                  <wp:extent cx="152400" cy="152400"/>
                  <wp:effectExtent l="0" t="0" r="0" b="0"/>
                  <wp:docPr id="52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65D1EB2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8EA81E" wp14:editId="6DD43401">
                  <wp:extent cx="152400" cy="152400"/>
                  <wp:effectExtent l="0" t="0" r="0" b="0"/>
                  <wp:docPr id="52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6E819"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2D202" w14:textId="77777777" w:rsidR="0009168A" w:rsidRDefault="0009168A"/>
        </w:tc>
      </w:tr>
      <w:tr w:rsidR="007A24FC" w:rsidRPr="00B3499B" w14:paraId="26FB776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D120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887B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BE2D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9CD5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E637E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C4B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891031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1FC1F9" w14:textId="77777777" w:rsidR="007A24FC" w:rsidRPr="00B3499B" w:rsidRDefault="00DC7E29" w:rsidP="009737DA">
            <w:pPr>
              <w:rPr>
                <w:rFonts w:cs="Arial"/>
                <w:bCs/>
                <w:color w:val="808080" w:themeColor="background1" w:themeShade="80"/>
                <w:sz w:val="16"/>
                <w:szCs w:val="14"/>
              </w:rPr>
            </w:pPr>
            <w:hyperlink r:id="rId2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118F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08903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3162C7" w14:textId="77777777" w:rsidR="007A24FC" w:rsidRDefault="007A24FC" w:rsidP="001C5864">
      <w:pPr>
        <w:rPr>
          <w:rFonts w:cs="Arial"/>
        </w:rPr>
      </w:pPr>
    </w:p>
    <w:p w14:paraId="67A72DB4" w14:textId="77777777" w:rsidR="0047267C" w:rsidRDefault="0047267C" w:rsidP="001C5864">
      <w:pPr>
        <w:rPr>
          <w:rFonts w:cs="Arial"/>
        </w:rPr>
      </w:pPr>
    </w:p>
    <w:p w14:paraId="1391423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0DBF18B" wp14:editId="10CE199F">
            <wp:extent cx="152400" cy="152400"/>
            <wp:effectExtent l="0" t="0" r="0" b="0"/>
            <wp:docPr id="52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Detect_HV Battery SOC</w:t>
      </w:r>
    </w:p>
    <w:p w14:paraId="46A4DF3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14082A" w14:textId="77777777" w:rsidR="00072314" w:rsidRPr="003B799F" w:rsidRDefault="00072314" w:rsidP="00072314"/>
    <w:p w14:paraId="2189FC2A" w14:textId="77777777" w:rsidR="00072314" w:rsidRDefault="00072314" w:rsidP="00072314">
      <w:pPr>
        <w:pStyle w:val="Heading6"/>
        <w:keepNext w:val="0"/>
        <w:tabs>
          <w:tab w:val="clear" w:pos="900"/>
          <w:tab w:val="left" w:pos="709"/>
        </w:tabs>
        <w:spacing w:before="240"/>
        <w:rPr>
          <w:lang w:val="en-GB"/>
        </w:rPr>
      </w:pPr>
      <w:r>
        <w:rPr>
          <w:lang w:val="en-GB"/>
        </w:rPr>
        <w:t>Inputs</w:t>
      </w:r>
    </w:p>
    <w:p w14:paraId="459BA6F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657374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61CF3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95E52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FEDD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5200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AD09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FEF3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9E99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2E2944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0923D7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7D131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352E0BB" w14:textId="77777777" w:rsidR="0046438F" w:rsidRDefault="0046438F" w:rsidP="0046438F">
            <w:pPr>
              <w:rPr>
                <w:rFonts w:cs="Arial"/>
                <w:color w:val="000000" w:themeColor="text1"/>
                <w:sz w:val="16"/>
                <w:szCs w:val="14"/>
              </w:rPr>
            </w:pPr>
            <w:r>
              <w:rPr>
                <w:rFonts w:cs="Arial"/>
                <w:color w:val="000000" w:themeColor="text1"/>
                <w:sz w:val="16"/>
                <w:szCs w:val="14"/>
              </w:rPr>
              <w:t>SOC</w:t>
            </w:r>
          </w:p>
          <w:p w14:paraId="0D842B52" w14:textId="77777777" w:rsidR="0046438F" w:rsidRPr="00740CDD" w:rsidRDefault="0046438F" w:rsidP="00927ADC">
            <w:pPr>
              <w:pStyle w:val="VelocityScript"/>
              <w:rPr>
                <w:color w:val="00B0F0"/>
              </w:rPr>
            </w:pPr>
          </w:p>
          <w:p w14:paraId="227EA3E9" w14:textId="77777777" w:rsidR="004C0655" w:rsidRPr="007215C5" w:rsidRDefault="004C0655" w:rsidP="004F0393">
            <w:pPr>
              <w:pStyle w:val="VelocityScript"/>
            </w:pPr>
          </w:p>
          <w:p w14:paraId="6F62E12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65A31D" w14:textId="77777777" w:rsidR="008A674A" w:rsidRPr="003C5D56" w:rsidRDefault="008A674A" w:rsidP="008A674A">
            <w:pPr>
              <w:rPr>
                <w:rFonts w:cs="Arial"/>
                <w:color w:val="000000" w:themeColor="text1"/>
                <w:sz w:val="16"/>
                <w:szCs w:val="14"/>
              </w:rPr>
            </w:pPr>
            <w:r>
              <w:rPr>
                <w:rFonts w:cs="Arial"/>
                <w:color w:val="000000" w:themeColor="text1"/>
                <w:sz w:val="16"/>
                <w:szCs w:val="14"/>
              </w:rPr>
              <w:t>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2F5DB0" w14:textId="77777777" w:rsidR="00C84B54" w:rsidRDefault="00C84B54" w:rsidP="00090710">
            <w:pPr>
              <w:pStyle w:val="VelocityScript"/>
            </w:pPr>
          </w:p>
          <w:p w14:paraId="6929EDB8" w14:textId="77777777" w:rsidR="00C84B54" w:rsidRDefault="00C84B54" w:rsidP="00090710">
            <w:pPr>
              <w:pStyle w:val="VelocityScript"/>
            </w:pPr>
          </w:p>
          <w:p w14:paraId="0891A24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0C6AD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6BB883" w14:textId="77777777" w:rsidR="0009168A" w:rsidRDefault="0009168A"/>
        </w:tc>
      </w:tr>
      <w:tr w:rsidR="00EB31D7" w:rsidRPr="00B3499B" w14:paraId="57BE3CA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D3A87" w14:textId="77777777" w:rsidR="00EB31D7" w:rsidRPr="00B3499B" w:rsidRDefault="00DC7E29" w:rsidP="00236BAE">
            <w:pPr>
              <w:rPr>
                <w:rFonts w:cs="Arial"/>
                <w:bCs/>
                <w:color w:val="808080" w:themeColor="background1" w:themeShade="80"/>
                <w:sz w:val="16"/>
                <w:szCs w:val="14"/>
              </w:rPr>
            </w:pPr>
            <w:hyperlink r:id="rId23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CB124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90CD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2943A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Detect_HV Battery SOC</w:t>
      </w:r>
    </w:p>
    <w:p w14:paraId="22165DD4" w14:textId="77777777" w:rsidR="008C50D1" w:rsidRPr="00E23282" w:rsidRDefault="008C50D1" w:rsidP="00072314"/>
    <w:p w14:paraId="4F1A4BE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EDEDE7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2247F4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97D9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68A7F4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268D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D72A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4230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0530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F0AA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A18052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5392AC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40FBD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A0B34E9" w14:textId="77777777" w:rsidR="0046438F" w:rsidRDefault="0046438F" w:rsidP="0046438F">
            <w:pPr>
              <w:rPr>
                <w:rFonts w:cs="Arial"/>
                <w:color w:val="000000" w:themeColor="text1"/>
                <w:sz w:val="16"/>
                <w:szCs w:val="14"/>
              </w:rPr>
            </w:pPr>
            <w:r>
              <w:rPr>
                <w:rFonts w:cs="Arial"/>
                <w:color w:val="000000" w:themeColor="text1"/>
                <w:sz w:val="16"/>
                <w:szCs w:val="14"/>
              </w:rPr>
              <w:t>HV SOC</w:t>
            </w:r>
          </w:p>
          <w:p w14:paraId="7AF9B07F" w14:textId="77777777" w:rsidR="0046438F" w:rsidRPr="00740CDD" w:rsidRDefault="0046438F" w:rsidP="00D60C45">
            <w:pPr>
              <w:pStyle w:val="VelocityScript"/>
              <w:rPr>
                <w:color w:val="00B0F0"/>
              </w:rPr>
            </w:pPr>
          </w:p>
          <w:p w14:paraId="57F500E1" w14:textId="77777777" w:rsidR="007215C5" w:rsidRPr="00D60C45" w:rsidRDefault="007215C5" w:rsidP="00CA24CE">
            <w:pPr>
              <w:rPr>
                <w:rFonts w:cs="Arial"/>
                <w:color w:val="000000" w:themeColor="text1"/>
                <w:sz w:val="16"/>
                <w:szCs w:val="14"/>
                <w:lang w:val="en-GB"/>
              </w:rPr>
            </w:pPr>
          </w:p>
          <w:p w14:paraId="6D2FA49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CACB96" w14:textId="77777777" w:rsidR="00DD49BA" w:rsidRPr="003C5D56" w:rsidRDefault="00DD49BA" w:rsidP="00DD49BA">
            <w:pPr>
              <w:rPr>
                <w:rFonts w:cs="Arial"/>
                <w:color w:val="000000" w:themeColor="text1"/>
                <w:sz w:val="16"/>
                <w:szCs w:val="14"/>
              </w:rPr>
            </w:pPr>
            <w:r>
              <w:rPr>
                <w:rFonts w:cs="Arial"/>
                <w:color w:val="000000" w:themeColor="text1"/>
                <w:sz w:val="16"/>
                <w:szCs w:val="14"/>
              </w:rPr>
              <w:t>HV SOC</w:t>
            </w:r>
          </w:p>
          <w:p w14:paraId="19F12E4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8A46FE" w14:textId="77777777" w:rsidR="0038251F" w:rsidRPr="0038251F" w:rsidRDefault="00143E70" w:rsidP="0038251F">
            <w:pPr>
              <w:pStyle w:val="VelocityScript"/>
              <w:rPr>
                <w:color w:val="00B0F0"/>
                <w:sz w:val="16"/>
              </w:rPr>
            </w:pPr>
            <w:r w:rsidRPr="0038251F">
              <w:rPr>
                <w:color w:val="00B0F0"/>
                <w:sz w:val="16"/>
              </w:rPr>
              <w:t xml:space="preserve"> </w:t>
            </w:r>
          </w:p>
          <w:p w14:paraId="57D26440" w14:textId="77777777" w:rsidR="00C84B54" w:rsidRDefault="00C84B54" w:rsidP="00B31A0E">
            <w:pPr>
              <w:pStyle w:val="VelocityScript"/>
            </w:pPr>
          </w:p>
          <w:p w14:paraId="3D5CCD42" w14:textId="77777777" w:rsidR="00C84B54" w:rsidRDefault="00C84B54" w:rsidP="00B31A0E">
            <w:pPr>
              <w:pStyle w:val="VelocityScript"/>
            </w:pPr>
          </w:p>
          <w:p w14:paraId="2C3B26EF"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515D0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6A3326" w14:textId="77777777" w:rsidR="0009168A" w:rsidRDefault="0009168A"/>
        </w:tc>
      </w:tr>
      <w:tr w:rsidR="00CA24CE" w:rsidRPr="00B3499B" w14:paraId="03281F6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2AAC0B" w14:textId="77777777" w:rsidR="00CA24CE" w:rsidRPr="00B3499B" w:rsidRDefault="00DC7E29" w:rsidP="00CA24CE">
            <w:pPr>
              <w:rPr>
                <w:rFonts w:cs="Arial"/>
                <w:bCs/>
                <w:color w:val="808080" w:themeColor="background1" w:themeShade="80"/>
                <w:sz w:val="16"/>
                <w:szCs w:val="14"/>
              </w:rPr>
            </w:pPr>
            <w:hyperlink r:id="rId23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7121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DCC0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4A630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Detect_HV Battery SOC</w:t>
      </w:r>
    </w:p>
    <w:p w14:paraId="01C4DF02" w14:textId="77777777" w:rsidR="00072314" w:rsidRPr="00612064" w:rsidRDefault="00072314" w:rsidP="00072314">
      <w:pPr>
        <w:spacing w:before="20"/>
        <w:rPr>
          <w:vanish/>
        </w:rPr>
      </w:pPr>
    </w:p>
    <w:p w14:paraId="78ABF856" w14:textId="77777777" w:rsidR="00072314" w:rsidRDefault="00072314" w:rsidP="00072314">
      <w:pPr>
        <w:pStyle w:val="Heading6"/>
        <w:keepNext w:val="0"/>
        <w:tabs>
          <w:tab w:val="clear" w:pos="900"/>
          <w:tab w:val="left" w:pos="709"/>
        </w:tabs>
        <w:spacing w:before="240"/>
      </w:pPr>
      <w:r>
        <w:t>Parameters</w:t>
      </w:r>
    </w:p>
    <w:p w14:paraId="7862E65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86B9E78" w14:textId="77777777" w:rsidTr="001D18E6">
        <w:trPr>
          <w:trHeight w:val="161"/>
        </w:trPr>
        <w:tc>
          <w:tcPr>
            <w:tcW w:w="1838" w:type="dxa"/>
            <w:shd w:val="clear" w:color="auto" w:fill="D9D9D9" w:themeFill="background1" w:themeFillShade="D9"/>
            <w:noWrap/>
            <w:hideMark/>
          </w:tcPr>
          <w:p w14:paraId="052A91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D1EF69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E6B7F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2BCE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0AB586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2536E57" w14:textId="77777777" w:rsidTr="001D18E6">
        <w:trPr>
          <w:trHeight w:val="70"/>
        </w:trPr>
        <w:tc>
          <w:tcPr>
            <w:tcW w:w="1838" w:type="dxa"/>
            <w:noWrap/>
          </w:tcPr>
          <w:p w14:paraId="73AB31C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9A113A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37CCE3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67114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5FF927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DAD098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121F9E3" w14:textId="77777777" w:rsidTr="001D18E6">
        <w:trPr>
          <w:trHeight w:val="71"/>
        </w:trPr>
        <w:tc>
          <w:tcPr>
            <w:tcW w:w="1838" w:type="dxa"/>
            <w:noWrap/>
          </w:tcPr>
          <w:p w14:paraId="75BCC17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556E578" w14:textId="77777777" w:rsidR="00072314" w:rsidRPr="00D14691" w:rsidRDefault="00072314" w:rsidP="001D18E6">
            <w:pPr>
              <w:rPr>
                <w:color w:val="000000" w:themeColor="text1"/>
              </w:rPr>
            </w:pPr>
          </w:p>
        </w:tc>
        <w:tc>
          <w:tcPr>
            <w:tcW w:w="1701" w:type="dxa"/>
          </w:tcPr>
          <w:p w14:paraId="51AE1485" w14:textId="77777777" w:rsidR="00072314" w:rsidRPr="00D14691" w:rsidRDefault="00072314" w:rsidP="001D18E6">
            <w:pPr>
              <w:rPr>
                <w:color w:val="000000" w:themeColor="text1"/>
              </w:rPr>
            </w:pPr>
          </w:p>
        </w:tc>
        <w:tc>
          <w:tcPr>
            <w:tcW w:w="1417" w:type="dxa"/>
            <w:noWrap/>
          </w:tcPr>
          <w:p w14:paraId="1E5609AF" w14:textId="77777777" w:rsidR="00072314" w:rsidRPr="00D14691" w:rsidRDefault="00072314" w:rsidP="001D18E6">
            <w:pPr>
              <w:rPr>
                <w:color w:val="000000" w:themeColor="text1"/>
              </w:rPr>
            </w:pPr>
          </w:p>
        </w:tc>
        <w:tc>
          <w:tcPr>
            <w:tcW w:w="3402" w:type="dxa"/>
          </w:tcPr>
          <w:p w14:paraId="65BE5078" w14:textId="77777777" w:rsidR="00072314" w:rsidRPr="00D14691" w:rsidRDefault="00072314" w:rsidP="001D18E6">
            <w:pPr>
              <w:rPr>
                <w:color w:val="000000" w:themeColor="text1"/>
              </w:rPr>
            </w:pPr>
          </w:p>
        </w:tc>
      </w:tr>
    </w:tbl>
    <w:p w14:paraId="1F7C61B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BC902E" w14:textId="77777777" w:rsidR="003678EC" w:rsidRPr="003678EC" w:rsidRDefault="003678EC" w:rsidP="003678EC">
      <w:pPr>
        <w:rPr>
          <w:lang w:val="en-GB"/>
        </w:rPr>
      </w:pPr>
    </w:p>
    <w:p w14:paraId="39F3F620"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5F35F30E" w14:textId="77777777" w:rsidR="00072314" w:rsidRPr="003225C9" w:rsidRDefault="00072314" w:rsidP="00072314">
      <w:pPr>
        <w:tabs>
          <w:tab w:val="left" w:pos="284"/>
          <w:tab w:val="left" w:pos="851"/>
        </w:tabs>
      </w:pPr>
    </w:p>
    <w:p w14:paraId="33BA513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CB028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665D441" w14:textId="77777777" w:rsidTr="001D18E6">
        <w:tc>
          <w:tcPr>
            <w:tcW w:w="1934" w:type="dxa"/>
            <w:shd w:val="clear" w:color="auto" w:fill="D9D9D9" w:themeFill="background1" w:themeFillShade="D9"/>
          </w:tcPr>
          <w:p w14:paraId="402DA4F4" w14:textId="77777777" w:rsidR="00072314" w:rsidRDefault="00072314" w:rsidP="001D18E6">
            <w:pPr>
              <w:rPr>
                <w:b/>
              </w:rPr>
            </w:pPr>
            <w:r w:rsidRPr="00AF169D">
              <w:rPr>
                <w:b/>
              </w:rPr>
              <w:t>Requirement ID</w:t>
            </w:r>
          </w:p>
          <w:p w14:paraId="321DF44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23197F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39EE952" w14:textId="77777777" w:rsidR="00072314" w:rsidRDefault="00072314" w:rsidP="001D18E6">
            <w:pPr>
              <w:rPr>
                <w:b/>
              </w:rPr>
            </w:pPr>
            <w:r>
              <w:rPr>
                <w:b/>
              </w:rPr>
              <w:t>Modification</w:t>
            </w:r>
          </w:p>
        </w:tc>
        <w:tc>
          <w:tcPr>
            <w:tcW w:w="1712" w:type="dxa"/>
            <w:shd w:val="clear" w:color="auto" w:fill="D9D9D9" w:themeFill="background1" w:themeFillShade="D9"/>
          </w:tcPr>
          <w:p w14:paraId="0269B06E" w14:textId="77777777" w:rsidR="00072314" w:rsidRDefault="00072314" w:rsidP="001D18E6">
            <w:pPr>
              <w:rPr>
                <w:b/>
              </w:rPr>
            </w:pPr>
            <w:r w:rsidRPr="00AF169D">
              <w:rPr>
                <w:b/>
              </w:rPr>
              <w:t xml:space="preserve">Requirement </w:t>
            </w:r>
            <w:r>
              <w:rPr>
                <w:b/>
              </w:rPr>
              <w:t>ID</w:t>
            </w:r>
          </w:p>
          <w:p w14:paraId="2BA223E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649559B" w14:textId="77777777" w:rsidR="00072314" w:rsidRPr="00AF169D" w:rsidRDefault="00072314" w:rsidP="001D18E6">
            <w:pPr>
              <w:rPr>
                <w:b/>
              </w:rPr>
            </w:pPr>
            <w:r>
              <w:rPr>
                <w:b/>
              </w:rPr>
              <w:t>Comment</w:t>
            </w:r>
          </w:p>
        </w:tc>
      </w:tr>
      <w:tr w:rsidR="00072314" w14:paraId="4E8AC772" w14:textId="77777777" w:rsidTr="001D18E6">
        <w:tc>
          <w:tcPr>
            <w:tcW w:w="1934" w:type="dxa"/>
          </w:tcPr>
          <w:p w14:paraId="4B8C9D40" w14:textId="77777777" w:rsidR="00072314" w:rsidRPr="000F4E8B" w:rsidRDefault="00072314" w:rsidP="001D18E6">
            <w:r w:rsidRPr="000F4E8B">
              <w:t>REQ_abc</w:t>
            </w:r>
          </w:p>
        </w:tc>
        <w:tc>
          <w:tcPr>
            <w:tcW w:w="2177" w:type="dxa"/>
          </w:tcPr>
          <w:p w14:paraId="6C797FB5" w14:textId="77777777" w:rsidR="00072314" w:rsidRPr="000F4E8B" w:rsidRDefault="00072314" w:rsidP="001D18E6"/>
        </w:tc>
        <w:sdt>
          <w:sdtPr>
            <w:alias w:val="Modification"/>
            <w:tag w:val="Modification"/>
            <w:id w:val="30645056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C252C55" w14:textId="77777777" w:rsidR="00072314" w:rsidRPr="000F4E8B" w:rsidRDefault="00072314" w:rsidP="001D18E6">
                <w:r w:rsidRPr="000F4E8B">
                  <w:t>Removed</w:t>
                </w:r>
              </w:p>
            </w:tc>
          </w:sdtContent>
        </w:sdt>
        <w:tc>
          <w:tcPr>
            <w:tcW w:w="1712" w:type="dxa"/>
          </w:tcPr>
          <w:p w14:paraId="6565BF0A" w14:textId="77777777" w:rsidR="00072314" w:rsidRPr="000F4E8B" w:rsidRDefault="00072314" w:rsidP="001D18E6">
            <w:r w:rsidRPr="000F4E8B">
              <w:t>--</w:t>
            </w:r>
          </w:p>
        </w:tc>
        <w:tc>
          <w:tcPr>
            <w:tcW w:w="2958" w:type="dxa"/>
          </w:tcPr>
          <w:p w14:paraId="0B5ECA7D" w14:textId="77777777" w:rsidR="00072314" w:rsidRPr="000F4E8B" w:rsidRDefault="00072314" w:rsidP="001D18E6"/>
        </w:tc>
      </w:tr>
      <w:tr w:rsidR="00072314" w14:paraId="3E43CBF7" w14:textId="77777777" w:rsidTr="001D18E6">
        <w:tc>
          <w:tcPr>
            <w:tcW w:w="1934" w:type="dxa"/>
          </w:tcPr>
          <w:p w14:paraId="3D12366F" w14:textId="77777777" w:rsidR="00072314" w:rsidRPr="000F4E8B" w:rsidRDefault="00072314" w:rsidP="001D18E6">
            <w:r w:rsidRPr="000F4E8B">
              <w:t>REQ_def</w:t>
            </w:r>
          </w:p>
        </w:tc>
        <w:tc>
          <w:tcPr>
            <w:tcW w:w="2177" w:type="dxa"/>
          </w:tcPr>
          <w:p w14:paraId="7EBF07E1" w14:textId="77777777" w:rsidR="00072314" w:rsidRPr="000F4E8B" w:rsidRDefault="00072314" w:rsidP="001D18E6"/>
        </w:tc>
        <w:sdt>
          <w:sdtPr>
            <w:alias w:val="Modification"/>
            <w:tag w:val="Modification"/>
            <w:id w:val="149028876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19E2E7D" w14:textId="77777777" w:rsidR="00072314" w:rsidRPr="000F4E8B" w:rsidRDefault="00072314" w:rsidP="001D18E6">
                <w:r w:rsidRPr="000F4E8B">
                  <w:t>Replaced</w:t>
                </w:r>
              </w:p>
            </w:tc>
          </w:sdtContent>
        </w:sdt>
        <w:tc>
          <w:tcPr>
            <w:tcW w:w="1712" w:type="dxa"/>
          </w:tcPr>
          <w:p w14:paraId="535F2A3C" w14:textId="77777777" w:rsidR="00072314" w:rsidRPr="000F4E8B" w:rsidRDefault="00072314" w:rsidP="001D18E6">
            <w:r w:rsidRPr="000F4E8B">
              <w:t>REQ_xyz</w:t>
            </w:r>
          </w:p>
        </w:tc>
        <w:tc>
          <w:tcPr>
            <w:tcW w:w="2958" w:type="dxa"/>
          </w:tcPr>
          <w:p w14:paraId="04E41D46" w14:textId="77777777" w:rsidR="00072314" w:rsidRPr="000F4E8B" w:rsidRDefault="00072314" w:rsidP="001D18E6"/>
        </w:tc>
      </w:tr>
      <w:tr w:rsidR="00072314" w14:paraId="649AC49B" w14:textId="77777777" w:rsidTr="001D18E6">
        <w:tc>
          <w:tcPr>
            <w:tcW w:w="1934" w:type="dxa"/>
          </w:tcPr>
          <w:p w14:paraId="49F48BC9" w14:textId="77777777" w:rsidR="00072314" w:rsidRPr="000F4E8B" w:rsidRDefault="00072314" w:rsidP="001D18E6">
            <w:r w:rsidRPr="000F4E8B">
              <w:t>--</w:t>
            </w:r>
          </w:p>
        </w:tc>
        <w:tc>
          <w:tcPr>
            <w:tcW w:w="2177" w:type="dxa"/>
          </w:tcPr>
          <w:p w14:paraId="45A37BAE" w14:textId="77777777" w:rsidR="00072314" w:rsidRPr="000F4E8B" w:rsidRDefault="00072314" w:rsidP="001D18E6"/>
        </w:tc>
        <w:sdt>
          <w:sdtPr>
            <w:alias w:val="Modification"/>
            <w:tag w:val="Modification"/>
            <w:id w:val="-94507287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BCC9E00" w14:textId="77777777" w:rsidR="00072314" w:rsidRPr="000F4E8B" w:rsidRDefault="00072314" w:rsidP="001D18E6">
                <w:r w:rsidRPr="000F4E8B">
                  <w:t>Added</w:t>
                </w:r>
              </w:p>
            </w:tc>
          </w:sdtContent>
        </w:sdt>
        <w:tc>
          <w:tcPr>
            <w:tcW w:w="1712" w:type="dxa"/>
          </w:tcPr>
          <w:p w14:paraId="1B8D9521" w14:textId="77777777" w:rsidR="00072314" w:rsidRPr="000F4E8B" w:rsidRDefault="00072314" w:rsidP="001D18E6">
            <w:r w:rsidRPr="000F4E8B">
              <w:t>REQ_123</w:t>
            </w:r>
          </w:p>
        </w:tc>
        <w:tc>
          <w:tcPr>
            <w:tcW w:w="2958" w:type="dxa"/>
          </w:tcPr>
          <w:p w14:paraId="219ECFE8" w14:textId="77777777" w:rsidR="00072314" w:rsidRPr="000F4E8B" w:rsidRDefault="00072314" w:rsidP="001D18E6"/>
        </w:tc>
      </w:tr>
    </w:tbl>
    <w:p w14:paraId="2075598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0F88D7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07217F0" w14:textId="77777777" w:rsidTr="001D18E6">
        <w:tc>
          <w:tcPr>
            <w:tcW w:w="1838" w:type="dxa"/>
            <w:shd w:val="clear" w:color="auto" w:fill="D9D9D9" w:themeFill="background1" w:themeFillShade="D9"/>
          </w:tcPr>
          <w:p w14:paraId="6A583757" w14:textId="77777777" w:rsidR="00072314" w:rsidRDefault="00072314" w:rsidP="001D18E6">
            <w:pPr>
              <w:rPr>
                <w:b/>
              </w:rPr>
            </w:pPr>
            <w:r w:rsidRPr="00AF169D">
              <w:rPr>
                <w:b/>
              </w:rPr>
              <w:t>Requirement ID</w:t>
            </w:r>
          </w:p>
          <w:p w14:paraId="5550036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99EAD5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6C4A7A" w14:textId="77777777" w:rsidR="00072314" w:rsidRPr="00AF169D" w:rsidRDefault="00072314" w:rsidP="001D18E6">
            <w:pPr>
              <w:rPr>
                <w:b/>
              </w:rPr>
            </w:pPr>
            <w:r>
              <w:rPr>
                <w:b/>
              </w:rPr>
              <w:t>Comment</w:t>
            </w:r>
          </w:p>
        </w:tc>
      </w:tr>
      <w:tr w:rsidR="00072314" w14:paraId="71212084" w14:textId="77777777" w:rsidTr="001D18E6">
        <w:tc>
          <w:tcPr>
            <w:tcW w:w="1838" w:type="dxa"/>
          </w:tcPr>
          <w:p w14:paraId="640D486C" w14:textId="77777777" w:rsidR="00072314" w:rsidRDefault="00072314" w:rsidP="001D18E6"/>
        </w:tc>
        <w:tc>
          <w:tcPr>
            <w:tcW w:w="4253" w:type="dxa"/>
          </w:tcPr>
          <w:p w14:paraId="6CA04959" w14:textId="77777777" w:rsidR="00072314" w:rsidRDefault="00072314" w:rsidP="001D18E6"/>
        </w:tc>
        <w:tc>
          <w:tcPr>
            <w:tcW w:w="4110" w:type="dxa"/>
          </w:tcPr>
          <w:p w14:paraId="5C2ACDAC" w14:textId="77777777" w:rsidR="00072314" w:rsidRDefault="00072314" w:rsidP="001D18E6"/>
        </w:tc>
      </w:tr>
      <w:tr w:rsidR="00072314" w14:paraId="4247F7D1" w14:textId="77777777" w:rsidTr="001D18E6">
        <w:tc>
          <w:tcPr>
            <w:tcW w:w="1838" w:type="dxa"/>
          </w:tcPr>
          <w:p w14:paraId="1EE94A69" w14:textId="77777777" w:rsidR="00072314" w:rsidRDefault="00072314" w:rsidP="001D18E6"/>
        </w:tc>
        <w:tc>
          <w:tcPr>
            <w:tcW w:w="4253" w:type="dxa"/>
          </w:tcPr>
          <w:p w14:paraId="76D86BB1" w14:textId="77777777" w:rsidR="00072314" w:rsidRDefault="00072314" w:rsidP="001D18E6"/>
        </w:tc>
        <w:tc>
          <w:tcPr>
            <w:tcW w:w="4110" w:type="dxa"/>
          </w:tcPr>
          <w:p w14:paraId="67A8656D" w14:textId="77777777" w:rsidR="00072314" w:rsidRDefault="00072314" w:rsidP="001D18E6"/>
        </w:tc>
      </w:tr>
      <w:tr w:rsidR="00072314" w14:paraId="02561544" w14:textId="77777777" w:rsidTr="001D18E6">
        <w:tc>
          <w:tcPr>
            <w:tcW w:w="1838" w:type="dxa"/>
          </w:tcPr>
          <w:p w14:paraId="5DFAD202" w14:textId="77777777" w:rsidR="00072314" w:rsidRDefault="00072314" w:rsidP="001D18E6">
            <w:r>
              <w:t>…</w:t>
            </w:r>
          </w:p>
        </w:tc>
        <w:tc>
          <w:tcPr>
            <w:tcW w:w="4253" w:type="dxa"/>
          </w:tcPr>
          <w:p w14:paraId="7A5782B2" w14:textId="77777777" w:rsidR="00072314" w:rsidRDefault="00072314" w:rsidP="001D18E6"/>
        </w:tc>
        <w:tc>
          <w:tcPr>
            <w:tcW w:w="4110" w:type="dxa"/>
          </w:tcPr>
          <w:p w14:paraId="0A3DDD0E" w14:textId="77777777" w:rsidR="00072314" w:rsidRDefault="00072314" w:rsidP="001D18E6"/>
        </w:tc>
      </w:tr>
    </w:tbl>
    <w:p w14:paraId="3B7A878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6AD2360" w14:textId="77777777" w:rsidR="00072314" w:rsidRDefault="00072314" w:rsidP="00072314"/>
    <w:p w14:paraId="1B32FD9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E37F416" w14:textId="77777777" w:rsidR="001C5864" w:rsidRPr="0017445F" w:rsidRDefault="001C5864" w:rsidP="001C5864">
      <w:pPr>
        <w:pStyle w:val="RERequirement"/>
        <w:shd w:val="clear" w:color="auto" w:fill="F2F2F2" w:themeFill="background1" w:themeFillShade="F2"/>
      </w:pPr>
      <w:bookmarkStart w:id="141" w:name="_d681a73c128b2de270ff7be27b97a61b"/>
      <w:bookmarkEnd w:id="141"/>
      <w:r>
        <w:t xml:space="preserve"> Battery SOC</w:t>
      </w:r>
    </w:p>
    <w:p w14:paraId="139B9C21" w14:textId="77777777" w:rsidR="001C5864" w:rsidRDefault="001C5864" w:rsidP="001C5864">
      <w:pPr>
        <w:rPr>
          <w:rFonts w:cs="Arial"/>
        </w:rPr>
      </w:pPr>
      <w:r>
        <w:rPr>
          <w:rFonts w:cs="Arial"/>
        </w:rPr>
        <w:t>While vehicle is running, The BMS module shall provide a signal "Battery SOC" to the BCM module</w:t>
      </w:r>
    </w:p>
    <w:p w14:paraId="53C150F0" w14:textId="77777777" w:rsidR="001C5864" w:rsidRDefault="001C5864" w:rsidP="001C5864"/>
    <w:p w14:paraId="3A4AF4CF" w14:textId="77777777" w:rsidR="001C5864" w:rsidRPr="00287D2F" w:rsidRDefault="001C5864" w:rsidP="001C5864">
      <w:pPr>
        <w:rPr>
          <w:rFonts w:cs="Arial"/>
        </w:rPr>
      </w:pPr>
      <w:r>
        <w:rPr>
          <w:rFonts w:cs="Arial"/>
        </w:rPr>
        <w:t>Satisfied by</w:t>
      </w:r>
      <w:r w:rsidRPr="00287D2F">
        <w:rPr>
          <w:rFonts w:cs="Arial"/>
        </w:rPr>
        <w:t>:</w:t>
      </w:r>
    </w:p>
    <w:p w14:paraId="689E791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97998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Detect_HV Battery SOC</w:t>
      </w:r>
    </w:p>
    <w:p w14:paraId="2CE8CE4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266B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DEFD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5C900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1DAD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5DF6C" w14:textId="77777777" w:rsidR="0009168A" w:rsidRDefault="0009168A"/>
        </w:tc>
      </w:tr>
      <w:tr w:rsidR="007A24FC" w:rsidRPr="00B3499B" w14:paraId="6318CF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ADB0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0B410" w14:textId="77777777" w:rsidR="0009168A" w:rsidRDefault="0009168A"/>
        </w:tc>
      </w:tr>
      <w:tr w:rsidR="007A24FC" w:rsidRPr="00B3499B" w14:paraId="35E1E1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DE30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C8B1E" w14:textId="77777777" w:rsidR="0009168A" w:rsidRDefault="0009168A"/>
        </w:tc>
      </w:tr>
      <w:tr w:rsidR="007A24FC" w:rsidRPr="00B3499B" w14:paraId="7D4374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3EE8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23F0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9D4A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FD8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D34DB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53DC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002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DB99E1C" wp14:editId="64F38A19">
                  <wp:extent cx="152400" cy="152400"/>
                  <wp:effectExtent l="0" t="0" r="0" b="0"/>
                  <wp:docPr id="530" name="Picture -2061547218.jpg" descr="-206154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206154721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Detection</w:t>
            </w:r>
          </w:p>
          <w:p w14:paraId="21FF7BE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05D538" wp14:editId="70D1B403">
                  <wp:extent cx="152400" cy="152400"/>
                  <wp:effectExtent l="0" t="0" r="0" b="0"/>
                  <wp:docPr id="532" name="Picture -2061547218.jpg" descr="-206154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206154721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023A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A4B15B" w14:textId="77777777" w:rsidR="0009168A" w:rsidRDefault="0009168A"/>
        </w:tc>
      </w:tr>
      <w:tr w:rsidR="007A24FC" w:rsidRPr="00B3499B" w14:paraId="2C42707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D304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C2B70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4D5E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E952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D90C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58DD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54C4B8E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E29341" w14:textId="77777777" w:rsidR="007A24FC" w:rsidRPr="00B3499B" w:rsidRDefault="00DC7E29" w:rsidP="009737DA">
            <w:pPr>
              <w:rPr>
                <w:rFonts w:cs="Arial"/>
                <w:bCs/>
                <w:color w:val="808080" w:themeColor="background1" w:themeShade="80"/>
                <w:sz w:val="16"/>
                <w:szCs w:val="14"/>
              </w:rPr>
            </w:pPr>
            <w:hyperlink r:id="rId2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7D34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B1C4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F75F13" w14:textId="77777777" w:rsidR="007A24FC" w:rsidRDefault="007A24FC" w:rsidP="001C5864">
      <w:pPr>
        <w:rPr>
          <w:rFonts w:cs="Arial"/>
        </w:rPr>
      </w:pPr>
    </w:p>
    <w:p w14:paraId="420722DC" w14:textId="77777777" w:rsidR="0047267C" w:rsidRDefault="0047267C" w:rsidP="001C5864">
      <w:pPr>
        <w:rPr>
          <w:rFonts w:cs="Arial"/>
        </w:rPr>
      </w:pPr>
    </w:p>
    <w:p w14:paraId="26D12C4A" w14:textId="77777777" w:rsidR="001C5864" w:rsidRPr="0017445F" w:rsidRDefault="001C5864" w:rsidP="001C5864">
      <w:pPr>
        <w:pStyle w:val="RERequirement"/>
        <w:shd w:val="clear" w:color="auto" w:fill="F2F2F2" w:themeFill="background1" w:themeFillShade="F2"/>
      </w:pPr>
      <w:bookmarkStart w:id="142" w:name="_a3927c8a1e70b5c771b6a466e22d8fd9"/>
      <w:bookmarkEnd w:id="142"/>
      <w:r>
        <w:t xml:space="preserve"> Battery Charge By DCDC</w:t>
      </w:r>
    </w:p>
    <w:p w14:paraId="419CC89B" w14:textId="77777777" w:rsidR="001C5864" w:rsidRDefault="001C5864" w:rsidP="001C5864">
      <w:pPr>
        <w:rPr>
          <w:rFonts w:cs="Arial"/>
        </w:rPr>
      </w:pPr>
      <w:r>
        <w:rPr>
          <w:rFonts w:cs="Arial"/>
        </w:rPr>
        <w:t>When DC/DC converter is awakened it shall charge the 12V Battery if TMOS signal "FAN_ON" is selected</w:t>
      </w:r>
    </w:p>
    <w:p w14:paraId="36C8C537" w14:textId="77777777" w:rsidR="001C5864" w:rsidRDefault="001C5864" w:rsidP="001C5864"/>
    <w:p w14:paraId="4F429FD4" w14:textId="77777777" w:rsidR="001C5864" w:rsidRPr="00287D2F" w:rsidRDefault="001C5864" w:rsidP="001C5864">
      <w:pPr>
        <w:rPr>
          <w:rFonts w:cs="Arial"/>
        </w:rPr>
      </w:pPr>
      <w:r>
        <w:rPr>
          <w:rFonts w:cs="Arial"/>
        </w:rPr>
        <w:t>Satisfied by</w:t>
      </w:r>
      <w:r w:rsidRPr="00287D2F">
        <w:rPr>
          <w:rFonts w:cs="Arial"/>
        </w:rPr>
        <w:t>:</w:t>
      </w:r>
    </w:p>
    <w:p w14:paraId="49FA617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7A80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Detect_HV Battery SOC</w:t>
      </w:r>
    </w:p>
    <w:p w14:paraId="67AEFF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D91A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7ABD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DE68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0123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7C5DC" w14:textId="77777777" w:rsidR="0009168A" w:rsidRDefault="0009168A"/>
        </w:tc>
      </w:tr>
      <w:tr w:rsidR="007A24FC" w:rsidRPr="00B3499B" w14:paraId="423F91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59A2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8263C" w14:textId="77777777" w:rsidR="0009168A" w:rsidRDefault="0009168A"/>
        </w:tc>
      </w:tr>
      <w:tr w:rsidR="007A24FC" w:rsidRPr="00B3499B" w14:paraId="139429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2B26B"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3800D" w14:textId="77777777" w:rsidR="0009168A" w:rsidRDefault="0009168A"/>
        </w:tc>
      </w:tr>
      <w:tr w:rsidR="007A24FC" w:rsidRPr="00B3499B" w14:paraId="359ACB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E7E4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E38E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93BE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6CB650" w14:textId="77777777" w:rsidR="0009168A" w:rsidRDefault="0009168A"/>
        </w:tc>
      </w:tr>
      <w:tr w:rsidR="007A24FC" w:rsidRPr="00B3499B" w14:paraId="1CB1CE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09A3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888F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F3BBDF" wp14:editId="1C7B1954">
                  <wp:extent cx="152400" cy="152400"/>
                  <wp:effectExtent l="0" t="0" r="0" b="0"/>
                  <wp:docPr id="534" name="Picture -2061547218.jpg" descr="-206154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206154721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Detection</w:t>
            </w:r>
          </w:p>
          <w:p w14:paraId="172A6D6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8771A6" wp14:editId="1C1FC7BF">
                  <wp:extent cx="152400" cy="152400"/>
                  <wp:effectExtent l="0" t="0" r="0" b="0"/>
                  <wp:docPr id="536" name="Picture -2061547218.jpg" descr="-206154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206154721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3D8D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19FF1" w14:textId="77777777" w:rsidR="0009168A" w:rsidRDefault="0009168A"/>
        </w:tc>
      </w:tr>
      <w:tr w:rsidR="007A24FC" w:rsidRPr="00B3499B" w14:paraId="3C559DA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ABD6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5173F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A5F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F3D2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AA9C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148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1ECB5E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8EC246" w14:textId="77777777" w:rsidR="007A24FC" w:rsidRPr="00B3499B" w:rsidRDefault="00DC7E29" w:rsidP="009737DA">
            <w:pPr>
              <w:rPr>
                <w:rFonts w:cs="Arial"/>
                <w:bCs/>
                <w:color w:val="808080" w:themeColor="background1" w:themeShade="80"/>
                <w:sz w:val="16"/>
                <w:szCs w:val="14"/>
              </w:rPr>
            </w:pPr>
            <w:hyperlink r:id="rId2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FDBC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5E83A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0AD613" w14:textId="77777777" w:rsidR="007A24FC" w:rsidRDefault="007A24FC" w:rsidP="001C5864">
      <w:pPr>
        <w:rPr>
          <w:rFonts w:cs="Arial"/>
        </w:rPr>
      </w:pPr>
    </w:p>
    <w:p w14:paraId="77C38678" w14:textId="77777777" w:rsidR="0047267C" w:rsidRDefault="0047267C" w:rsidP="001C5864">
      <w:pPr>
        <w:rPr>
          <w:rFonts w:cs="Arial"/>
        </w:rPr>
      </w:pPr>
    </w:p>
    <w:p w14:paraId="230A953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A3EA715" wp14:editId="209C890D">
            <wp:extent cx="152400" cy="152400"/>
            <wp:effectExtent l="0" t="0" r="0" b="0"/>
            <wp:docPr id="53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EVCM Sleep Request</w:t>
      </w:r>
    </w:p>
    <w:p w14:paraId="680A4C5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1FBA1C" w14:textId="77777777" w:rsidR="00072314" w:rsidRPr="003B799F" w:rsidRDefault="00072314" w:rsidP="00072314"/>
    <w:p w14:paraId="5233C4D3" w14:textId="77777777" w:rsidR="00072314" w:rsidRDefault="00072314" w:rsidP="00072314">
      <w:pPr>
        <w:pStyle w:val="Heading6"/>
        <w:keepNext w:val="0"/>
        <w:tabs>
          <w:tab w:val="clear" w:pos="900"/>
          <w:tab w:val="left" w:pos="709"/>
        </w:tabs>
        <w:spacing w:before="240"/>
        <w:rPr>
          <w:lang w:val="en-GB"/>
        </w:rPr>
      </w:pPr>
      <w:r>
        <w:rPr>
          <w:lang w:val="en-GB"/>
        </w:rPr>
        <w:t>Inputs</w:t>
      </w:r>
    </w:p>
    <w:p w14:paraId="2712A7D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FCB5C9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DF77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5F6B03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B9D7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5AAB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1F98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E96D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DBE6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8EE386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F7F9C7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D418C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AC79DD3" w14:textId="77777777" w:rsidR="0046438F" w:rsidRDefault="0046438F" w:rsidP="0046438F">
            <w:pPr>
              <w:rPr>
                <w:rFonts w:cs="Arial"/>
                <w:color w:val="000000" w:themeColor="text1"/>
                <w:sz w:val="16"/>
                <w:szCs w:val="14"/>
              </w:rPr>
            </w:pPr>
            <w:r>
              <w:rPr>
                <w:rFonts w:cs="Arial"/>
                <w:color w:val="000000" w:themeColor="text1"/>
                <w:sz w:val="16"/>
                <w:szCs w:val="14"/>
              </w:rPr>
              <w:t>Sleep Rq</w:t>
            </w:r>
          </w:p>
          <w:p w14:paraId="36FE9A72" w14:textId="77777777" w:rsidR="0046438F" w:rsidRPr="00740CDD" w:rsidRDefault="0046438F" w:rsidP="00927ADC">
            <w:pPr>
              <w:pStyle w:val="VelocityScript"/>
              <w:rPr>
                <w:color w:val="00B0F0"/>
              </w:rPr>
            </w:pPr>
          </w:p>
          <w:p w14:paraId="6077C561" w14:textId="77777777" w:rsidR="004C0655" w:rsidRPr="007215C5" w:rsidRDefault="004C0655" w:rsidP="004F0393">
            <w:pPr>
              <w:pStyle w:val="VelocityScript"/>
            </w:pPr>
          </w:p>
          <w:p w14:paraId="6DDBFC6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E8695"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 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2DDE84" w14:textId="77777777" w:rsidR="00C84B54" w:rsidRDefault="00C84B54" w:rsidP="00090710">
            <w:pPr>
              <w:pStyle w:val="VelocityScript"/>
            </w:pPr>
          </w:p>
          <w:p w14:paraId="5CBE465E" w14:textId="77777777" w:rsidR="00C84B54" w:rsidRDefault="00C84B54" w:rsidP="00090710">
            <w:pPr>
              <w:pStyle w:val="VelocityScript"/>
            </w:pPr>
          </w:p>
          <w:p w14:paraId="0A9E6AE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76EE5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A246B6" w14:textId="77777777" w:rsidR="0009168A" w:rsidRDefault="0009168A"/>
        </w:tc>
      </w:tr>
      <w:tr w:rsidR="00EB31D7" w:rsidRPr="00B3499B" w14:paraId="3695DD4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A3689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0F02207"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075630CD" w14:textId="77777777" w:rsidR="0046438F" w:rsidRPr="00740CDD" w:rsidRDefault="0046438F" w:rsidP="00927ADC">
            <w:pPr>
              <w:pStyle w:val="VelocityScript"/>
              <w:rPr>
                <w:color w:val="00B0F0"/>
              </w:rPr>
            </w:pPr>
          </w:p>
          <w:p w14:paraId="109ADC2D" w14:textId="77777777" w:rsidR="004C0655" w:rsidRPr="007215C5" w:rsidRDefault="004C0655" w:rsidP="004F0393">
            <w:pPr>
              <w:pStyle w:val="VelocityScript"/>
            </w:pPr>
          </w:p>
          <w:p w14:paraId="1FFD6A9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EDE356"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374FF4" w14:textId="77777777" w:rsidR="00C84B54" w:rsidRDefault="00C84B54" w:rsidP="00090710">
            <w:pPr>
              <w:pStyle w:val="VelocityScript"/>
            </w:pPr>
          </w:p>
          <w:p w14:paraId="51032B31" w14:textId="77777777" w:rsidR="00C84B54" w:rsidRDefault="00C84B54" w:rsidP="00090710">
            <w:pPr>
              <w:pStyle w:val="VelocityScript"/>
            </w:pPr>
          </w:p>
          <w:p w14:paraId="019CD1B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25337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333C1C" w14:textId="77777777" w:rsidR="0009168A" w:rsidRDefault="0009168A"/>
        </w:tc>
      </w:tr>
      <w:tr w:rsidR="00EB31D7" w:rsidRPr="00B3499B" w14:paraId="146DC1F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55F3B6" w14:textId="77777777" w:rsidR="00EB31D7" w:rsidRPr="00B3499B" w:rsidRDefault="00DC7E29" w:rsidP="00236BAE">
            <w:pPr>
              <w:rPr>
                <w:rFonts w:cs="Arial"/>
                <w:bCs/>
                <w:color w:val="808080" w:themeColor="background1" w:themeShade="80"/>
                <w:sz w:val="16"/>
                <w:szCs w:val="14"/>
              </w:rPr>
            </w:pPr>
            <w:hyperlink r:id="rId2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3529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33B9D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B76F3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EVCM Sleep Request</w:t>
      </w:r>
    </w:p>
    <w:p w14:paraId="05331B5B" w14:textId="77777777" w:rsidR="008C50D1" w:rsidRPr="00E23282" w:rsidRDefault="008C50D1" w:rsidP="00072314"/>
    <w:p w14:paraId="14AD1B4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FFBFC2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AF6138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57F6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6C6F0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6D0F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C82A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D2D8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8DE0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B672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41E3A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BCF72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07599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A04E62C"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68FF0A89" w14:textId="77777777" w:rsidR="0046438F" w:rsidRPr="00740CDD" w:rsidRDefault="0046438F" w:rsidP="00D60C45">
            <w:pPr>
              <w:pStyle w:val="VelocityScript"/>
              <w:rPr>
                <w:color w:val="00B0F0"/>
              </w:rPr>
            </w:pPr>
          </w:p>
          <w:p w14:paraId="1B4420D5" w14:textId="77777777" w:rsidR="007215C5" w:rsidRPr="00D60C45" w:rsidRDefault="007215C5" w:rsidP="00CA24CE">
            <w:pPr>
              <w:rPr>
                <w:rFonts w:cs="Arial"/>
                <w:color w:val="000000" w:themeColor="text1"/>
                <w:sz w:val="16"/>
                <w:szCs w:val="14"/>
                <w:lang w:val="en-GB"/>
              </w:rPr>
            </w:pPr>
          </w:p>
          <w:p w14:paraId="1FAC56E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8EDFB8"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51295CB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71EF7" w14:textId="77777777" w:rsidR="0038251F" w:rsidRPr="0038251F" w:rsidRDefault="00143E70" w:rsidP="0038251F">
            <w:pPr>
              <w:pStyle w:val="VelocityScript"/>
              <w:rPr>
                <w:color w:val="00B0F0"/>
                <w:sz w:val="16"/>
              </w:rPr>
            </w:pPr>
            <w:r w:rsidRPr="0038251F">
              <w:rPr>
                <w:color w:val="00B0F0"/>
                <w:sz w:val="16"/>
              </w:rPr>
              <w:t xml:space="preserve"> </w:t>
            </w:r>
          </w:p>
          <w:p w14:paraId="69CBC9F0" w14:textId="77777777" w:rsidR="00C84B54" w:rsidRDefault="00C84B54" w:rsidP="00B31A0E">
            <w:pPr>
              <w:pStyle w:val="VelocityScript"/>
            </w:pPr>
          </w:p>
          <w:p w14:paraId="4A0EDEB8" w14:textId="77777777" w:rsidR="00C84B54" w:rsidRDefault="00C84B54" w:rsidP="00B31A0E">
            <w:pPr>
              <w:pStyle w:val="VelocityScript"/>
            </w:pPr>
          </w:p>
          <w:p w14:paraId="37830D3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EBEB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063943" w14:textId="77777777" w:rsidR="0009168A" w:rsidRDefault="0009168A"/>
        </w:tc>
      </w:tr>
      <w:tr w:rsidR="00CA24CE" w:rsidRPr="00B3499B" w14:paraId="2E093B2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5D8EA1" w14:textId="77777777" w:rsidR="00CA24CE" w:rsidRPr="00B3499B" w:rsidRDefault="00DC7E29" w:rsidP="00CA24CE">
            <w:pPr>
              <w:rPr>
                <w:rFonts w:cs="Arial"/>
                <w:bCs/>
                <w:color w:val="808080" w:themeColor="background1" w:themeShade="80"/>
                <w:sz w:val="16"/>
                <w:szCs w:val="14"/>
              </w:rPr>
            </w:pPr>
            <w:hyperlink r:id="rId23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35B10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3FFC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2F540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EVCM Sleep Request</w:t>
      </w:r>
    </w:p>
    <w:p w14:paraId="39B7A354" w14:textId="77777777" w:rsidR="00072314" w:rsidRPr="00612064" w:rsidRDefault="00072314" w:rsidP="00072314">
      <w:pPr>
        <w:spacing w:before="20"/>
        <w:rPr>
          <w:vanish/>
        </w:rPr>
      </w:pPr>
    </w:p>
    <w:p w14:paraId="5501A0FC" w14:textId="77777777" w:rsidR="00072314" w:rsidRDefault="00072314" w:rsidP="00072314">
      <w:pPr>
        <w:pStyle w:val="Heading6"/>
        <w:keepNext w:val="0"/>
        <w:tabs>
          <w:tab w:val="clear" w:pos="900"/>
          <w:tab w:val="left" w:pos="709"/>
        </w:tabs>
        <w:spacing w:before="240"/>
      </w:pPr>
      <w:r>
        <w:t>Parameters</w:t>
      </w:r>
    </w:p>
    <w:p w14:paraId="3A89CAB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A039269" w14:textId="77777777" w:rsidTr="001D18E6">
        <w:trPr>
          <w:trHeight w:val="161"/>
        </w:trPr>
        <w:tc>
          <w:tcPr>
            <w:tcW w:w="1838" w:type="dxa"/>
            <w:shd w:val="clear" w:color="auto" w:fill="D9D9D9" w:themeFill="background1" w:themeFillShade="D9"/>
            <w:noWrap/>
            <w:hideMark/>
          </w:tcPr>
          <w:p w14:paraId="5332F99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9EF72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7C0AA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7B081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59830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7BB4911" w14:textId="77777777" w:rsidTr="001D18E6">
        <w:trPr>
          <w:trHeight w:val="70"/>
        </w:trPr>
        <w:tc>
          <w:tcPr>
            <w:tcW w:w="1838" w:type="dxa"/>
            <w:noWrap/>
          </w:tcPr>
          <w:p w14:paraId="66147FD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3B792FB3"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3327C2A4" w14:textId="77777777"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28800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762D48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1F9659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DB292D" w14:textId="77777777" w:rsidTr="001D18E6">
        <w:trPr>
          <w:trHeight w:val="71"/>
        </w:trPr>
        <w:tc>
          <w:tcPr>
            <w:tcW w:w="1838" w:type="dxa"/>
            <w:noWrap/>
          </w:tcPr>
          <w:p w14:paraId="56EEEAA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6AC6AC6" w14:textId="77777777" w:rsidR="00072314" w:rsidRPr="00D14691" w:rsidRDefault="00072314" w:rsidP="001D18E6">
            <w:pPr>
              <w:rPr>
                <w:color w:val="000000" w:themeColor="text1"/>
              </w:rPr>
            </w:pPr>
          </w:p>
        </w:tc>
        <w:tc>
          <w:tcPr>
            <w:tcW w:w="1701" w:type="dxa"/>
          </w:tcPr>
          <w:p w14:paraId="3F88F590" w14:textId="77777777" w:rsidR="00072314" w:rsidRPr="00D14691" w:rsidRDefault="00072314" w:rsidP="001D18E6">
            <w:pPr>
              <w:rPr>
                <w:color w:val="000000" w:themeColor="text1"/>
              </w:rPr>
            </w:pPr>
          </w:p>
        </w:tc>
        <w:tc>
          <w:tcPr>
            <w:tcW w:w="1417" w:type="dxa"/>
            <w:noWrap/>
          </w:tcPr>
          <w:p w14:paraId="044161AB" w14:textId="77777777" w:rsidR="00072314" w:rsidRPr="00D14691" w:rsidRDefault="00072314" w:rsidP="001D18E6">
            <w:pPr>
              <w:rPr>
                <w:color w:val="000000" w:themeColor="text1"/>
              </w:rPr>
            </w:pPr>
          </w:p>
        </w:tc>
        <w:tc>
          <w:tcPr>
            <w:tcW w:w="3402" w:type="dxa"/>
          </w:tcPr>
          <w:p w14:paraId="5B4C941E" w14:textId="77777777" w:rsidR="00072314" w:rsidRPr="00D14691" w:rsidRDefault="00072314" w:rsidP="001D18E6">
            <w:pPr>
              <w:rPr>
                <w:color w:val="000000" w:themeColor="text1"/>
              </w:rPr>
            </w:pPr>
          </w:p>
        </w:tc>
      </w:tr>
    </w:tbl>
    <w:p w14:paraId="29C77AD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4C1501E" w14:textId="77777777" w:rsidR="003678EC" w:rsidRPr="003678EC" w:rsidRDefault="003678EC" w:rsidP="003678EC">
      <w:pPr>
        <w:rPr>
          <w:lang w:val="en-GB"/>
        </w:rPr>
      </w:pPr>
    </w:p>
    <w:p w14:paraId="672B74F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327741" w14:textId="77777777" w:rsidR="00072314" w:rsidRPr="003225C9" w:rsidRDefault="00072314" w:rsidP="00072314">
      <w:pPr>
        <w:tabs>
          <w:tab w:val="left" w:pos="284"/>
          <w:tab w:val="left" w:pos="851"/>
        </w:tabs>
      </w:pPr>
    </w:p>
    <w:p w14:paraId="7015BE7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D38005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888614D" w14:textId="77777777" w:rsidTr="001D18E6">
        <w:tc>
          <w:tcPr>
            <w:tcW w:w="1934" w:type="dxa"/>
            <w:shd w:val="clear" w:color="auto" w:fill="D9D9D9" w:themeFill="background1" w:themeFillShade="D9"/>
          </w:tcPr>
          <w:p w14:paraId="3871FD38" w14:textId="77777777" w:rsidR="00072314" w:rsidRDefault="00072314" w:rsidP="001D18E6">
            <w:pPr>
              <w:rPr>
                <w:b/>
              </w:rPr>
            </w:pPr>
            <w:r w:rsidRPr="00AF169D">
              <w:rPr>
                <w:b/>
              </w:rPr>
              <w:t>Requirement ID</w:t>
            </w:r>
          </w:p>
          <w:p w14:paraId="080C319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6D795C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7998295" w14:textId="77777777" w:rsidR="00072314" w:rsidRDefault="00072314" w:rsidP="001D18E6">
            <w:pPr>
              <w:rPr>
                <w:b/>
              </w:rPr>
            </w:pPr>
            <w:r>
              <w:rPr>
                <w:b/>
              </w:rPr>
              <w:t>Modification</w:t>
            </w:r>
          </w:p>
        </w:tc>
        <w:tc>
          <w:tcPr>
            <w:tcW w:w="1712" w:type="dxa"/>
            <w:shd w:val="clear" w:color="auto" w:fill="D9D9D9" w:themeFill="background1" w:themeFillShade="D9"/>
          </w:tcPr>
          <w:p w14:paraId="473343B4" w14:textId="77777777" w:rsidR="00072314" w:rsidRDefault="00072314" w:rsidP="001D18E6">
            <w:pPr>
              <w:rPr>
                <w:b/>
              </w:rPr>
            </w:pPr>
            <w:r w:rsidRPr="00AF169D">
              <w:rPr>
                <w:b/>
              </w:rPr>
              <w:t xml:space="preserve">Requirement </w:t>
            </w:r>
            <w:r>
              <w:rPr>
                <w:b/>
              </w:rPr>
              <w:t>ID</w:t>
            </w:r>
          </w:p>
          <w:p w14:paraId="14B9255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DDB1384" w14:textId="77777777" w:rsidR="00072314" w:rsidRPr="00AF169D" w:rsidRDefault="00072314" w:rsidP="001D18E6">
            <w:pPr>
              <w:rPr>
                <w:b/>
              </w:rPr>
            </w:pPr>
            <w:r>
              <w:rPr>
                <w:b/>
              </w:rPr>
              <w:t>Comment</w:t>
            </w:r>
          </w:p>
        </w:tc>
      </w:tr>
      <w:tr w:rsidR="00072314" w14:paraId="66BEC4CA" w14:textId="77777777" w:rsidTr="001D18E6">
        <w:tc>
          <w:tcPr>
            <w:tcW w:w="1934" w:type="dxa"/>
          </w:tcPr>
          <w:p w14:paraId="2309C993" w14:textId="77777777" w:rsidR="00072314" w:rsidRPr="000F4E8B" w:rsidRDefault="00072314" w:rsidP="001D18E6">
            <w:r w:rsidRPr="000F4E8B">
              <w:t>REQ_abc</w:t>
            </w:r>
          </w:p>
        </w:tc>
        <w:tc>
          <w:tcPr>
            <w:tcW w:w="2177" w:type="dxa"/>
          </w:tcPr>
          <w:p w14:paraId="4986D6F5" w14:textId="77777777" w:rsidR="00072314" w:rsidRPr="000F4E8B" w:rsidRDefault="00072314" w:rsidP="001D18E6"/>
        </w:tc>
        <w:sdt>
          <w:sdtPr>
            <w:alias w:val="Modification"/>
            <w:tag w:val="Modification"/>
            <w:id w:val="-191676929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4F14494" w14:textId="77777777" w:rsidR="00072314" w:rsidRPr="000F4E8B" w:rsidRDefault="00072314" w:rsidP="001D18E6">
                <w:r w:rsidRPr="000F4E8B">
                  <w:t>Removed</w:t>
                </w:r>
              </w:p>
            </w:tc>
          </w:sdtContent>
        </w:sdt>
        <w:tc>
          <w:tcPr>
            <w:tcW w:w="1712" w:type="dxa"/>
          </w:tcPr>
          <w:p w14:paraId="5CAD9A0A" w14:textId="77777777" w:rsidR="00072314" w:rsidRPr="000F4E8B" w:rsidRDefault="00072314" w:rsidP="001D18E6">
            <w:r w:rsidRPr="000F4E8B">
              <w:t>--</w:t>
            </w:r>
          </w:p>
        </w:tc>
        <w:tc>
          <w:tcPr>
            <w:tcW w:w="2958" w:type="dxa"/>
          </w:tcPr>
          <w:p w14:paraId="0AFB537E" w14:textId="77777777" w:rsidR="00072314" w:rsidRPr="000F4E8B" w:rsidRDefault="00072314" w:rsidP="001D18E6"/>
        </w:tc>
      </w:tr>
      <w:tr w:rsidR="00072314" w14:paraId="09BFCDD5" w14:textId="77777777" w:rsidTr="001D18E6">
        <w:tc>
          <w:tcPr>
            <w:tcW w:w="1934" w:type="dxa"/>
          </w:tcPr>
          <w:p w14:paraId="3F90662E" w14:textId="77777777" w:rsidR="00072314" w:rsidRPr="000F4E8B" w:rsidRDefault="00072314" w:rsidP="001D18E6">
            <w:r w:rsidRPr="000F4E8B">
              <w:t>REQ_def</w:t>
            </w:r>
          </w:p>
        </w:tc>
        <w:tc>
          <w:tcPr>
            <w:tcW w:w="2177" w:type="dxa"/>
          </w:tcPr>
          <w:p w14:paraId="21ACC2A9" w14:textId="77777777" w:rsidR="00072314" w:rsidRPr="000F4E8B" w:rsidRDefault="00072314" w:rsidP="001D18E6"/>
        </w:tc>
        <w:sdt>
          <w:sdtPr>
            <w:alias w:val="Modification"/>
            <w:tag w:val="Modification"/>
            <w:id w:val="-12276862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BB49FF6" w14:textId="77777777" w:rsidR="00072314" w:rsidRPr="000F4E8B" w:rsidRDefault="00072314" w:rsidP="001D18E6">
                <w:r w:rsidRPr="000F4E8B">
                  <w:t>Replaced</w:t>
                </w:r>
              </w:p>
            </w:tc>
          </w:sdtContent>
        </w:sdt>
        <w:tc>
          <w:tcPr>
            <w:tcW w:w="1712" w:type="dxa"/>
          </w:tcPr>
          <w:p w14:paraId="49E7DBF9" w14:textId="77777777" w:rsidR="00072314" w:rsidRPr="000F4E8B" w:rsidRDefault="00072314" w:rsidP="001D18E6">
            <w:r w:rsidRPr="000F4E8B">
              <w:t>REQ_xyz</w:t>
            </w:r>
          </w:p>
        </w:tc>
        <w:tc>
          <w:tcPr>
            <w:tcW w:w="2958" w:type="dxa"/>
          </w:tcPr>
          <w:p w14:paraId="5EEEC9C7" w14:textId="77777777" w:rsidR="00072314" w:rsidRPr="000F4E8B" w:rsidRDefault="00072314" w:rsidP="001D18E6"/>
        </w:tc>
      </w:tr>
      <w:tr w:rsidR="00072314" w14:paraId="72DBBE60" w14:textId="77777777" w:rsidTr="001D18E6">
        <w:tc>
          <w:tcPr>
            <w:tcW w:w="1934" w:type="dxa"/>
          </w:tcPr>
          <w:p w14:paraId="1E48257E" w14:textId="77777777" w:rsidR="00072314" w:rsidRPr="000F4E8B" w:rsidRDefault="00072314" w:rsidP="001D18E6">
            <w:r w:rsidRPr="000F4E8B">
              <w:t>--</w:t>
            </w:r>
          </w:p>
        </w:tc>
        <w:tc>
          <w:tcPr>
            <w:tcW w:w="2177" w:type="dxa"/>
          </w:tcPr>
          <w:p w14:paraId="50D326B1" w14:textId="77777777" w:rsidR="00072314" w:rsidRPr="000F4E8B" w:rsidRDefault="00072314" w:rsidP="001D18E6"/>
        </w:tc>
        <w:sdt>
          <w:sdtPr>
            <w:alias w:val="Modification"/>
            <w:tag w:val="Modification"/>
            <w:id w:val="20060672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F803EEC" w14:textId="77777777" w:rsidR="00072314" w:rsidRPr="000F4E8B" w:rsidRDefault="00072314" w:rsidP="001D18E6">
                <w:r w:rsidRPr="000F4E8B">
                  <w:t>Added</w:t>
                </w:r>
              </w:p>
            </w:tc>
          </w:sdtContent>
        </w:sdt>
        <w:tc>
          <w:tcPr>
            <w:tcW w:w="1712" w:type="dxa"/>
          </w:tcPr>
          <w:p w14:paraId="222C6FBA" w14:textId="77777777" w:rsidR="00072314" w:rsidRPr="000F4E8B" w:rsidRDefault="00072314" w:rsidP="001D18E6">
            <w:r w:rsidRPr="000F4E8B">
              <w:t>REQ_123</w:t>
            </w:r>
          </w:p>
        </w:tc>
        <w:tc>
          <w:tcPr>
            <w:tcW w:w="2958" w:type="dxa"/>
          </w:tcPr>
          <w:p w14:paraId="1DC6E8C0" w14:textId="77777777" w:rsidR="00072314" w:rsidRPr="000F4E8B" w:rsidRDefault="00072314" w:rsidP="001D18E6"/>
        </w:tc>
      </w:tr>
    </w:tbl>
    <w:p w14:paraId="732364A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D95D9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FE51974" w14:textId="77777777" w:rsidTr="001D18E6">
        <w:tc>
          <w:tcPr>
            <w:tcW w:w="1838" w:type="dxa"/>
            <w:shd w:val="clear" w:color="auto" w:fill="D9D9D9" w:themeFill="background1" w:themeFillShade="D9"/>
          </w:tcPr>
          <w:p w14:paraId="40E76A1A" w14:textId="77777777" w:rsidR="00072314" w:rsidRDefault="00072314" w:rsidP="001D18E6">
            <w:pPr>
              <w:rPr>
                <w:b/>
              </w:rPr>
            </w:pPr>
            <w:r w:rsidRPr="00AF169D">
              <w:rPr>
                <w:b/>
              </w:rPr>
              <w:t>Requirement ID</w:t>
            </w:r>
          </w:p>
          <w:p w14:paraId="08DE4CE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338EB2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9A1D13E" w14:textId="77777777" w:rsidR="00072314" w:rsidRPr="00AF169D" w:rsidRDefault="00072314" w:rsidP="001D18E6">
            <w:pPr>
              <w:rPr>
                <w:b/>
              </w:rPr>
            </w:pPr>
            <w:r>
              <w:rPr>
                <w:b/>
              </w:rPr>
              <w:t>Comment</w:t>
            </w:r>
          </w:p>
        </w:tc>
      </w:tr>
      <w:tr w:rsidR="00072314" w14:paraId="7251A258" w14:textId="77777777" w:rsidTr="001D18E6">
        <w:tc>
          <w:tcPr>
            <w:tcW w:w="1838" w:type="dxa"/>
          </w:tcPr>
          <w:p w14:paraId="730E607D" w14:textId="77777777" w:rsidR="00072314" w:rsidRDefault="00072314" w:rsidP="001D18E6"/>
        </w:tc>
        <w:tc>
          <w:tcPr>
            <w:tcW w:w="4253" w:type="dxa"/>
          </w:tcPr>
          <w:p w14:paraId="09988417" w14:textId="77777777" w:rsidR="00072314" w:rsidRDefault="00072314" w:rsidP="001D18E6"/>
        </w:tc>
        <w:tc>
          <w:tcPr>
            <w:tcW w:w="4110" w:type="dxa"/>
          </w:tcPr>
          <w:p w14:paraId="3B101064" w14:textId="77777777" w:rsidR="00072314" w:rsidRDefault="00072314" w:rsidP="001D18E6"/>
        </w:tc>
      </w:tr>
      <w:tr w:rsidR="00072314" w14:paraId="4DF3C6E0" w14:textId="77777777" w:rsidTr="001D18E6">
        <w:tc>
          <w:tcPr>
            <w:tcW w:w="1838" w:type="dxa"/>
          </w:tcPr>
          <w:p w14:paraId="40CDF7E4" w14:textId="77777777" w:rsidR="00072314" w:rsidRDefault="00072314" w:rsidP="001D18E6"/>
        </w:tc>
        <w:tc>
          <w:tcPr>
            <w:tcW w:w="4253" w:type="dxa"/>
          </w:tcPr>
          <w:p w14:paraId="38ABAB4A" w14:textId="77777777" w:rsidR="00072314" w:rsidRDefault="00072314" w:rsidP="001D18E6"/>
        </w:tc>
        <w:tc>
          <w:tcPr>
            <w:tcW w:w="4110" w:type="dxa"/>
          </w:tcPr>
          <w:p w14:paraId="2CD6F7F9" w14:textId="77777777" w:rsidR="00072314" w:rsidRDefault="00072314" w:rsidP="001D18E6"/>
        </w:tc>
      </w:tr>
      <w:tr w:rsidR="00072314" w14:paraId="521E85EF" w14:textId="77777777" w:rsidTr="001D18E6">
        <w:tc>
          <w:tcPr>
            <w:tcW w:w="1838" w:type="dxa"/>
          </w:tcPr>
          <w:p w14:paraId="1C215ACA" w14:textId="77777777" w:rsidR="00072314" w:rsidRDefault="00072314" w:rsidP="001D18E6">
            <w:r>
              <w:t>…</w:t>
            </w:r>
          </w:p>
        </w:tc>
        <w:tc>
          <w:tcPr>
            <w:tcW w:w="4253" w:type="dxa"/>
          </w:tcPr>
          <w:p w14:paraId="46A4C1F0" w14:textId="77777777" w:rsidR="00072314" w:rsidRDefault="00072314" w:rsidP="001D18E6"/>
        </w:tc>
        <w:tc>
          <w:tcPr>
            <w:tcW w:w="4110" w:type="dxa"/>
          </w:tcPr>
          <w:p w14:paraId="39B0E3C3" w14:textId="77777777" w:rsidR="00072314" w:rsidRDefault="00072314" w:rsidP="001D18E6"/>
        </w:tc>
      </w:tr>
    </w:tbl>
    <w:p w14:paraId="7804F05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0856DF5" w14:textId="77777777" w:rsidR="00072314" w:rsidRDefault="00072314" w:rsidP="00072314"/>
    <w:p w14:paraId="49D831E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600874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Phone</w:t>
      </w:r>
    </w:p>
    <w:p w14:paraId="5D516B87" w14:textId="77777777" w:rsidR="00210E01" w:rsidRDefault="00210E01" w:rsidP="00210E01">
      <w:r>
        <w:t>Phone</w:t>
      </w:r>
    </w:p>
    <w:p w14:paraId="17970C9C" w14:textId="77777777" w:rsidR="00072314" w:rsidRDefault="00072314" w:rsidP="00072314"/>
    <w:p w14:paraId="18CB8C1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04288F2" wp14:editId="038C81DC">
            <wp:extent cx="152400" cy="152400"/>
            <wp:effectExtent l="0" t="0" r="0" b="0"/>
            <wp:docPr id="54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Off_Board Request</w:t>
      </w:r>
    </w:p>
    <w:p w14:paraId="53CA633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64DF1EE" w14:textId="77777777" w:rsidR="00072314" w:rsidRPr="003B799F" w:rsidRDefault="00072314" w:rsidP="00072314"/>
    <w:p w14:paraId="4746F7F9" w14:textId="77777777" w:rsidR="00072314" w:rsidRDefault="00072314" w:rsidP="00072314">
      <w:pPr>
        <w:pStyle w:val="Heading6"/>
        <w:keepNext w:val="0"/>
        <w:tabs>
          <w:tab w:val="clear" w:pos="900"/>
          <w:tab w:val="left" w:pos="709"/>
        </w:tabs>
        <w:spacing w:before="240"/>
        <w:rPr>
          <w:lang w:val="en-GB"/>
        </w:rPr>
      </w:pPr>
      <w:r>
        <w:rPr>
          <w:lang w:val="en-GB"/>
        </w:rPr>
        <w:t>Inputs</w:t>
      </w:r>
    </w:p>
    <w:p w14:paraId="08A3F45C"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473362F" w14:textId="77777777" w:rsidTr="001D18E6">
        <w:trPr>
          <w:trHeight w:val="173"/>
        </w:trPr>
        <w:tc>
          <w:tcPr>
            <w:tcW w:w="1696" w:type="dxa"/>
            <w:shd w:val="clear" w:color="auto" w:fill="D9D9D9" w:themeFill="background1" w:themeFillShade="D9"/>
            <w:noWrap/>
            <w:hideMark/>
          </w:tcPr>
          <w:p w14:paraId="14E22C4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3C9D59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1130ED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32D2EE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76D948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1E90BB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4862C3C" w14:textId="77777777" w:rsidTr="001D18E6">
        <w:trPr>
          <w:trHeight w:val="143"/>
        </w:trPr>
        <w:tc>
          <w:tcPr>
            <w:tcW w:w="1696" w:type="dxa"/>
            <w:noWrap/>
          </w:tcPr>
          <w:p w14:paraId="32F2869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D220D59" w14:textId="77777777" w:rsidR="00072314" w:rsidRPr="00DE6816" w:rsidRDefault="00072314" w:rsidP="001D18E6">
            <w:pPr>
              <w:rPr>
                <w:rFonts w:cs="Arial"/>
                <w:sz w:val="18"/>
              </w:rPr>
            </w:pPr>
            <w:r w:rsidRPr="00DE6816">
              <w:rPr>
                <w:rFonts w:cs="Arial"/>
                <w:sz w:val="18"/>
              </w:rPr>
              <w:t>Name of aTechnical Signal, e.g.:</w:t>
            </w:r>
          </w:p>
          <w:p w14:paraId="3E66D58A"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3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A1AF08B"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w:t>
            </w:r>
            <w:r w:rsidRPr="00DE6816">
              <w:rPr>
                <w:rFonts w:ascii="Arial" w:hAnsi="Arial" w:cs="Arial"/>
                <w:sz w:val="14"/>
              </w:rPr>
              <w:lastRenderedPageBreak/>
              <w:t xml:space="preserve">repository/service catalog here) </w:t>
            </w:r>
          </w:p>
          <w:p w14:paraId="468ABD11"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3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3841455"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D0CF4F2"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51DA940"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DF2E51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A4AE82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lastRenderedPageBreak/>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6B95A10" w14:textId="77777777" w:rsidR="00072314" w:rsidRPr="00DE6816" w:rsidRDefault="00072314" w:rsidP="001D18E6">
            <w:pPr>
              <w:ind w:left="360"/>
              <w:rPr>
                <w:rFonts w:cs="Arial"/>
                <w:sz w:val="18"/>
              </w:rPr>
            </w:pPr>
          </w:p>
          <w:p w14:paraId="3FC10A9A" w14:textId="77777777" w:rsidR="00072314" w:rsidRPr="00DE6816" w:rsidRDefault="00072314" w:rsidP="001D18E6">
            <w:pPr>
              <w:rPr>
                <w:rFonts w:cs="Arial"/>
                <w:sz w:val="16"/>
              </w:rPr>
            </w:pPr>
            <w:r w:rsidRPr="00DE6816">
              <w:rPr>
                <w:rFonts w:cs="Arial"/>
                <w:sz w:val="14"/>
              </w:rPr>
              <w:t>The message name should be linked, e.g.</w:t>
            </w:r>
          </w:p>
          <w:p w14:paraId="6BC09A4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4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41" w:history="1">
              <w:r w:rsidRPr="00DE6816">
                <w:rPr>
                  <w:rStyle w:val="Hyperlink"/>
                  <w:rFonts w:ascii="Arial" w:hAnsi="Arial" w:cs="Arial"/>
                  <w:i/>
                  <w:sz w:val="14"/>
                </w:rPr>
                <w:t>FNV2</w:t>
              </w:r>
            </w:hyperlink>
            <w:r w:rsidRPr="00DE6816">
              <w:rPr>
                <w:rFonts w:ascii="Arial" w:hAnsi="Arial" w:cs="Arial"/>
                <w:sz w:val="14"/>
              </w:rPr>
              <w:t xml:space="preserve">). </w:t>
            </w:r>
          </w:p>
          <w:p w14:paraId="56EB519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CA5BF89" w14:textId="77777777" w:rsidR="00072314" w:rsidRDefault="00072314" w:rsidP="001D18E6">
            <w:pPr>
              <w:rPr>
                <w:rFonts w:cs="Arial"/>
                <w:sz w:val="14"/>
              </w:rPr>
            </w:pPr>
          </w:p>
          <w:p w14:paraId="1DB1AEA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064087BD" w14:textId="77777777" w:rsidTr="001D18E6">
        <w:trPr>
          <w:trHeight w:val="70"/>
        </w:trPr>
        <w:tc>
          <w:tcPr>
            <w:tcW w:w="1696" w:type="dxa"/>
            <w:noWrap/>
          </w:tcPr>
          <w:p w14:paraId="6A5BE56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27C273C" w14:textId="77777777" w:rsidR="00072314" w:rsidRPr="00DE6816" w:rsidRDefault="00072314" w:rsidP="001D18E6">
            <w:pPr>
              <w:rPr>
                <w:rFonts w:cs="Arial"/>
                <w:color w:val="000000" w:themeColor="text1"/>
                <w:sz w:val="18"/>
              </w:rPr>
            </w:pPr>
          </w:p>
        </w:tc>
        <w:tc>
          <w:tcPr>
            <w:tcW w:w="1843" w:type="dxa"/>
          </w:tcPr>
          <w:p w14:paraId="4FFA16F1" w14:textId="77777777" w:rsidR="00072314" w:rsidRPr="00DE6816" w:rsidRDefault="00072314" w:rsidP="001D18E6">
            <w:pPr>
              <w:rPr>
                <w:rFonts w:cs="Arial"/>
                <w:color w:val="000000" w:themeColor="text1"/>
                <w:sz w:val="18"/>
              </w:rPr>
            </w:pPr>
          </w:p>
        </w:tc>
        <w:tc>
          <w:tcPr>
            <w:tcW w:w="1984" w:type="dxa"/>
          </w:tcPr>
          <w:p w14:paraId="484EF5D7" w14:textId="77777777" w:rsidR="00072314" w:rsidRPr="00DE6816" w:rsidRDefault="00072314" w:rsidP="001D18E6">
            <w:pPr>
              <w:rPr>
                <w:rFonts w:cs="Arial"/>
                <w:color w:val="000000" w:themeColor="text1"/>
                <w:sz w:val="18"/>
              </w:rPr>
            </w:pPr>
          </w:p>
        </w:tc>
        <w:tc>
          <w:tcPr>
            <w:tcW w:w="2693" w:type="dxa"/>
          </w:tcPr>
          <w:p w14:paraId="183A0E3A" w14:textId="77777777" w:rsidR="00072314" w:rsidRPr="00DE6816" w:rsidRDefault="00072314" w:rsidP="001D18E6">
            <w:pPr>
              <w:rPr>
                <w:rFonts w:cs="Arial"/>
                <w:color w:val="000000" w:themeColor="text1"/>
                <w:sz w:val="18"/>
              </w:rPr>
            </w:pPr>
          </w:p>
        </w:tc>
      </w:tr>
    </w:tbl>
    <w:p w14:paraId="74A407C4"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3CAED8D" w14:textId="77777777" w:rsidR="008C50D1" w:rsidRPr="00E23282" w:rsidRDefault="008C50D1" w:rsidP="00072314"/>
    <w:p w14:paraId="2B08241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25D9FC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7FD2B6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C8A20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ED41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6089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49FB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EEF1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627A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B3E2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A7B656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DD4DE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0745C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10D39AB" w14:textId="77777777" w:rsidR="0046438F" w:rsidRDefault="0046438F" w:rsidP="0046438F">
            <w:pPr>
              <w:rPr>
                <w:rFonts w:cs="Arial"/>
                <w:color w:val="000000" w:themeColor="text1"/>
                <w:sz w:val="16"/>
                <w:szCs w:val="14"/>
              </w:rPr>
            </w:pPr>
            <w:r>
              <w:rPr>
                <w:rFonts w:cs="Arial"/>
                <w:color w:val="000000" w:themeColor="text1"/>
                <w:sz w:val="16"/>
                <w:szCs w:val="14"/>
              </w:rPr>
              <w:t>Phone Rq</w:t>
            </w:r>
          </w:p>
          <w:p w14:paraId="7369FC15" w14:textId="77777777" w:rsidR="0046438F" w:rsidRPr="00740CDD" w:rsidRDefault="0046438F" w:rsidP="00D60C45">
            <w:pPr>
              <w:pStyle w:val="VelocityScript"/>
              <w:rPr>
                <w:color w:val="00B0F0"/>
              </w:rPr>
            </w:pPr>
          </w:p>
          <w:p w14:paraId="43F89CDA" w14:textId="77777777" w:rsidR="007215C5" w:rsidRPr="00D60C45" w:rsidRDefault="007215C5" w:rsidP="00CA24CE">
            <w:pPr>
              <w:rPr>
                <w:rFonts w:cs="Arial"/>
                <w:color w:val="000000" w:themeColor="text1"/>
                <w:sz w:val="16"/>
                <w:szCs w:val="14"/>
                <w:lang w:val="en-GB"/>
              </w:rPr>
            </w:pPr>
          </w:p>
          <w:p w14:paraId="33A639E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0728AF" w14:textId="77777777" w:rsidR="00DD49BA" w:rsidRPr="003C5D56" w:rsidRDefault="00DD49BA" w:rsidP="00DD49BA">
            <w:pPr>
              <w:rPr>
                <w:rFonts w:cs="Arial"/>
                <w:color w:val="000000" w:themeColor="text1"/>
                <w:sz w:val="16"/>
                <w:szCs w:val="14"/>
              </w:rPr>
            </w:pPr>
            <w:r>
              <w:rPr>
                <w:rFonts w:cs="Arial"/>
                <w:color w:val="000000" w:themeColor="text1"/>
                <w:sz w:val="16"/>
                <w:szCs w:val="14"/>
              </w:rPr>
              <w:t>Phone Rq</w:t>
            </w:r>
          </w:p>
          <w:p w14:paraId="2CB0810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5330B5" w14:textId="77777777" w:rsidR="0038251F" w:rsidRPr="0038251F" w:rsidRDefault="00143E70" w:rsidP="0038251F">
            <w:pPr>
              <w:pStyle w:val="VelocityScript"/>
              <w:rPr>
                <w:color w:val="00B0F0"/>
                <w:sz w:val="16"/>
              </w:rPr>
            </w:pPr>
            <w:r w:rsidRPr="0038251F">
              <w:rPr>
                <w:color w:val="00B0F0"/>
                <w:sz w:val="16"/>
              </w:rPr>
              <w:t xml:space="preserve"> </w:t>
            </w:r>
          </w:p>
          <w:p w14:paraId="34803B97" w14:textId="77777777" w:rsidR="00C84B54" w:rsidRDefault="00C84B54" w:rsidP="00B31A0E">
            <w:pPr>
              <w:pStyle w:val="VelocityScript"/>
            </w:pPr>
          </w:p>
          <w:p w14:paraId="367ACD4C" w14:textId="77777777" w:rsidR="00C84B54" w:rsidRDefault="00C84B54" w:rsidP="00B31A0E">
            <w:pPr>
              <w:pStyle w:val="VelocityScript"/>
            </w:pPr>
          </w:p>
          <w:p w14:paraId="2022B45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DAF1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E21F3B" w14:textId="77777777" w:rsidR="0009168A" w:rsidRDefault="0009168A"/>
        </w:tc>
      </w:tr>
      <w:tr w:rsidR="00CA24CE" w:rsidRPr="00B3499B" w14:paraId="7EDC428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5ED91F" w14:textId="77777777" w:rsidR="00CA24CE" w:rsidRPr="00B3499B" w:rsidRDefault="00DC7E29" w:rsidP="00CA24CE">
            <w:pPr>
              <w:rPr>
                <w:rFonts w:cs="Arial"/>
                <w:bCs/>
                <w:color w:val="808080" w:themeColor="background1" w:themeShade="80"/>
                <w:sz w:val="16"/>
                <w:szCs w:val="14"/>
              </w:rPr>
            </w:pPr>
            <w:hyperlink r:id="rId24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BC758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5416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F0EA9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Off_Board Request</w:t>
      </w:r>
    </w:p>
    <w:p w14:paraId="4F658471" w14:textId="77777777" w:rsidR="00072314" w:rsidRPr="00612064" w:rsidRDefault="00072314" w:rsidP="00072314">
      <w:pPr>
        <w:spacing w:before="20"/>
        <w:rPr>
          <w:vanish/>
        </w:rPr>
      </w:pPr>
    </w:p>
    <w:p w14:paraId="0496C31D" w14:textId="77777777" w:rsidR="00072314" w:rsidRDefault="00072314" w:rsidP="00072314">
      <w:pPr>
        <w:pStyle w:val="Heading6"/>
        <w:keepNext w:val="0"/>
        <w:tabs>
          <w:tab w:val="clear" w:pos="900"/>
          <w:tab w:val="left" w:pos="709"/>
        </w:tabs>
        <w:spacing w:before="240"/>
      </w:pPr>
      <w:r>
        <w:t>Parameters</w:t>
      </w:r>
    </w:p>
    <w:p w14:paraId="26C7DDC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AD18BB" w14:textId="77777777" w:rsidTr="001D18E6">
        <w:trPr>
          <w:trHeight w:val="161"/>
        </w:trPr>
        <w:tc>
          <w:tcPr>
            <w:tcW w:w="1838" w:type="dxa"/>
            <w:shd w:val="clear" w:color="auto" w:fill="D9D9D9" w:themeFill="background1" w:themeFillShade="D9"/>
            <w:noWrap/>
            <w:hideMark/>
          </w:tcPr>
          <w:p w14:paraId="5C9384D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5B0CE3"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A0A147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FBFF55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233075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ECC8167" w14:textId="77777777" w:rsidTr="001D18E6">
        <w:trPr>
          <w:trHeight w:val="70"/>
        </w:trPr>
        <w:tc>
          <w:tcPr>
            <w:tcW w:w="1838" w:type="dxa"/>
            <w:noWrap/>
          </w:tcPr>
          <w:p w14:paraId="2D9A710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8EF3B7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CC90BD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895557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7D8E9A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C32AAB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21971DB" w14:textId="77777777" w:rsidTr="001D18E6">
        <w:trPr>
          <w:trHeight w:val="71"/>
        </w:trPr>
        <w:tc>
          <w:tcPr>
            <w:tcW w:w="1838" w:type="dxa"/>
            <w:noWrap/>
          </w:tcPr>
          <w:p w14:paraId="168D327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D60E92" w14:textId="77777777" w:rsidR="00072314" w:rsidRPr="00D14691" w:rsidRDefault="00072314" w:rsidP="001D18E6">
            <w:pPr>
              <w:rPr>
                <w:color w:val="000000" w:themeColor="text1"/>
              </w:rPr>
            </w:pPr>
          </w:p>
        </w:tc>
        <w:tc>
          <w:tcPr>
            <w:tcW w:w="1701" w:type="dxa"/>
          </w:tcPr>
          <w:p w14:paraId="4BF9BCDF" w14:textId="77777777" w:rsidR="00072314" w:rsidRPr="00D14691" w:rsidRDefault="00072314" w:rsidP="001D18E6">
            <w:pPr>
              <w:rPr>
                <w:color w:val="000000" w:themeColor="text1"/>
              </w:rPr>
            </w:pPr>
          </w:p>
        </w:tc>
        <w:tc>
          <w:tcPr>
            <w:tcW w:w="1417" w:type="dxa"/>
            <w:noWrap/>
          </w:tcPr>
          <w:p w14:paraId="46CF9BF1" w14:textId="77777777" w:rsidR="00072314" w:rsidRPr="00D14691" w:rsidRDefault="00072314" w:rsidP="001D18E6">
            <w:pPr>
              <w:rPr>
                <w:color w:val="000000" w:themeColor="text1"/>
              </w:rPr>
            </w:pPr>
          </w:p>
        </w:tc>
        <w:tc>
          <w:tcPr>
            <w:tcW w:w="3402" w:type="dxa"/>
          </w:tcPr>
          <w:p w14:paraId="259E39BB" w14:textId="77777777" w:rsidR="00072314" w:rsidRPr="00D14691" w:rsidRDefault="00072314" w:rsidP="001D18E6">
            <w:pPr>
              <w:rPr>
                <w:color w:val="000000" w:themeColor="text1"/>
              </w:rPr>
            </w:pPr>
          </w:p>
        </w:tc>
      </w:tr>
    </w:tbl>
    <w:p w14:paraId="6531BDD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4DC949" w14:textId="77777777" w:rsidR="003678EC" w:rsidRPr="003678EC" w:rsidRDefault="003678EC" w:rsidP="003678EC">
      <w:pPr>
        <w:rPr>
          <w:lang w:val="en-GB"/>
        </w:rPr>
      </w:pPr>
    </w:p>
    <w:p w14:paraId="032FD4F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D0A6465" w14:textId="77777777" w:rsidR="00072314" w:rsidRPr="003225C9" w:rsidRDefault="00072314" w:rsidP="00072314">
      <w:pPr>
        <w:tabs>
          <w:tab w:val="left" w:pos="284"/>
          <w:tab w:val="left" w:pos="851"/>
        </w:tabs>
      </w:pPr>
    </w:p>
    <w:p w14:paraId="72BA4DE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04BBE9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84F2060" w14:textId="77777777" w:rsidTr="001D18E6">
        <w:tc>
          <w:tcPr>
            <w:tcW w:w="1934" w:type="dxa"/>
            <w:shd w:val="clear" w:color="auto" w:fill="D9D9D9" w:themeFill="background1" w:themeFillShade="D9"/>
          </w:tcPr>
          <w:p w14:paraId="24DC2DEE" w14:textId="77777777" w:rsidR="00072314" w:rsidRDefault="00072314" w:rsidP="001D18E6">
            <w:pPr>
              <w:rPr>
                <w:b/>
              </w:rPr>
            </w:pPr>
            <w:r w:rsidRPr="00AF169D">
              <w:rPr>
                <w:b/>
              </w:rPr>
              <w:t>Requirement ID</w:t>
            </w:r>
          </w:p>
          <w:p w14:paraId="2DDAD369"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3EED35B7"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2D328DC4" w14:textId="77777777" w:rsidR="00072314" w:rsidRDefault="00072314" w:rsidP="001D18E6">
            <w:pPr>
              <w:rPr>
                <w:b/>
              </w:rPr>
            </w:pPr>
            <w:r>
              <w:rPr>
                <w:b/>
              </w:rPr>
              <w:t>Modification</w:t>
            </w:r>
          </w:p>
        </w:tc>
        <w:tc>
          <w:tcPr>
            <w:tcW w:w="1712" w:type="dxa"/>
            <w:shd w:val="clear" w:color="auto" w:fill="D9D9D9" w:themeFill="background1" w:themeFillShade="D9"/>
          </w:tcPr>
          <w:p w14:paraId="07755B58" w14:textId="77777777" w:rsidR="00072314" w:rsidRDefault="00072314" w:rsidP="001D18E6">
            <w:pPr>
              <w:rPr>
                <w:b/>
              </w:rPr>
            </w:pPr>
            <w:r w:rsidRPr="00AF169D">
              <w:rPr>
                <w:b/>
              </w:rPr>
              <w:t xml:space="preserve">Requirement </w:t>
            </w:r>
            <w:r>
              <w:rPr>
                <w:b/>
              </w:rPr>
              <w:t>ID</w:t>
            </w:r>
          </w:p>
          <w:p w14:paraId="3C3DE8DB"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2E1AE1A4" w14:textId="77777777" w:rsidR="00072314" w:rsidRPr="00AF169D" w:rsidRDefault="00072314" w:rsidP="001D18E6">
            <w:pPr>
              <w:rPr>
                <w:b/>
              </w:rPr>
            </w:pPr>
            <w:r>
              <w:rPr>
                <w:b/>
              </w:rPr>
              <w:lastRenderedPageBreak/>
              <w:t>Comment</w:t>
            </w:r>
          </w:p>
        </w:tc>
      </w:tr>
      <w:tr w:rsidR="00072314" w14:paraId="7F97B3B7" w14:textId="77777777" w:rsidTr="001D18E6">
        <w:tc>
          <w:tcPr>
            <w:tcW w:w="1934" w:type="dxa"/>
          </w:tcPr>
          <w:p w14:paraId="6E99EDDF" w14:textId="77777777" w:rsidR="00072314" w:rsidRPr="000F4E8B" w:rsidRDefault="00072314" w:rsidP="001D18E6">
            <w:r w:rsidRPr="000F4E8B">
              <w:t>REQ_abc</w:t>
            </w:r>
          </w:p>
        </w:tc>
        <w:tc>
          <w:tcPr>
            <w:tcW w:w="2177" w:type="dxa"/>
          </w:tcPr>
          <w:p w14:paraId="22476C8A" w14:textId="77777777" w:rsidR="00072314" w:rsidRPr="000F4E8B" w:rsidRDefault="00072314" w:rsidP="001D18E6"/>
        </w:tc>
        <w:sdt>
          <w:sdtPr>
            <w:alias w:val="Modification"/>
            <w:tag w:val="Modification"/>
            <w:id w:val="12657347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91BAC99" w14:textId="77777777" w:rsidR="00072314" w:rsidRPr="000F4E8B" w:rsidRDefault="00072314" w:rsidP="001D18E6">
                <w:r w:rsidRPr="000F4E8B">
                  <w:t>Removed</w:t>
                </w:r>
              </w:p>
            </w:tc>
          </w:sdtContent>
        </w:sdt>
        <w:tc>
          <w:tcPr>
            <w:tcW w:w="1712" w:type="dxa"/>
          </w:tcPr>
          <w:p w14:paraId="020BD834" w14:textId="77777777" w:rsidR="00072314" w:rsidRPr="000F4E8B" w:rsidRDefault="00072314" w:rsidP="001D18E6">
            <w:r w:rsidRPr="000F4E8B">
              <w:t>--</w:t>
            </w:r>
          </w:p>
        </w:tc>
        <w:tc>
          <w:tcPr>
            <w:tcW w:w="2958" w:type="dxa"/>
          </w:tcPr>
          <w:p w14:paraId="1B7200DC" w14:textId="77777777" w:rsidR="00072314" w:rsidRPr="000F4E8B" w:rsidRDefault="00072314" w:rsidP="001D18E6"/>
        </w:tc>
      </w:tr>
      <w:tr w:rsidR="00072314" w14:paraId="71FBE56E" w14:textId="77777777" w:rsidTr="001D18E6">
        <w:tc>
          <w:tcPr>
            <w:tcW w:w="1934" w:type="dxa"/>
          </w:tcPr>
          <w:p w14:paraId="79D6625F" w14:textId="77777777" w:rsidR="00072314" w:rsidRPr="000F4E8B" w:rsidRDefault="00072314" w:rsidP="001D18E6">
            <w:r w:rsidRPr="000F4E8B">
              <w:t>REQ_def</w:t>
            </w:r>
          </w:p>
        </w:tc>
        <w:tc>
          <w:tcPr>
            <w:tcW w:w="2177" w:type="dxa"/>
          </w:tcPr>
          <w:p w14:paraId="3088D01F" w14:textId="77777777" w:rsidR="00072314" w:rsidRPr="000F4E8B" w:rsidRDefault="00072314" w:rsidP="001D18E6"/>
        </w:tc>
        <w:sdt>
          <w:sdtPr>
            <w:alias w:val="Modification"/>
            <w:tag w:val="Modification"/>
            <w:id w:val="-143851035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BA5079D" w14:textId="77777777" w:rsidR="00072314" w:rsidRPr="000F4E8B" w:rsidRDefault="00072314" w:rsidP="001D18E6">
                <w:r w:rsidRPr="000F4E8B">
                  <w:t>Replaced</w:t>
                </w:r>
              </w:p>
            </w:tc>
          </w:sdtContent>
        </w:sdt>
        <w:tc>
          <w:tcPr>
            <w:tcW w:w="1712" w:type="dxa"/>
          </w:tcPr>
          <w:p w14:paraId="64D182D4" w14:textId="77777777" w:rsidR="00072314" w:rsidRPr="000F4E8B" w:rsidRDefault="00072314" w:rsidP="001D18E6">
            <w:r w:rsidRPr="000F4E8B">
              <w:t>REQ_xyz</w:t>
            </w:r>
          </w:p>
        </w:tc>
        <w:tc>
          <w:tcPr>
            <w:tcW w:w="2958" w:type="dxa"/>
          </w:tcPr>
          <w:p w14:paraId="5494F806" w14:textId="77777777" w:rsidR="00072314" w:rsidRPr="000F4E8B" w:rsidRDefault="00072314" w:rsidP="001D18E6"/>
        </w:tc>
      </w:tr>
      <w:tr w:rsidR="00072314" w14:paraId="54784589" w14:textId="77777777" w:rsidTr="001D18E6">
        <w:tc>
          <w:tcPr>
            <w:tcW w:w="1934" w:type="dxa"/>
          </w:tcPr>
          <w:p w14:paraId="679D9256" w14:textId="77777777" w:rsidR="00072314" w:rsidRPr="000F4E8B" w:rsidRDefault="00072314" w:rsidP="001D18E6">
            <w:r w:rsidRPr="000F4E8B">
              <w:t>--</w:t>
            </w:r>
          </w:p>
        </w:tc>
        <w:tc>
          <w:tcPr>
            <w:tcW w:w="2177" w:type="dxa"/>
          </w:tcPr>
          <w:p w14:paraId="2303E44E" w14:textId="77777777" w:rsidR="00072314" w:rsidRPr="000F4E8B" w:rsidRDefault="00072314" w:rsidP="001D18E6"/>
        </w:tc>
        <w:sdt>
          <w:sdtPr>
            <w:alias w:val="Modification"/>
            <w:tag w:val="Modification"/>
            <w:id w:val="4936915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75A4FDD" w14:textId="77777777" w:rsidR="00072314" w:rsidRPr="000F4E8B" w:rsidRDefault="00072314" w:rsidP="001D18E6">
                <w:r w:rsidRPr="000F4E8B">
                  <w:t>Added</w:t>
                </w:r>
              </w:p>
            </w:tc>
          </w:sdtContent>
        </w:sdt>
        <w:tc>
          <w:tcPr>
            <w:tcW w:w="1712" w:type="dxa"/>
          </w:tcPr>
          <w:p w14:paraId="39AB63C0" w14:textId="77777777" w:rsidR="00072314" w:rsidRPr="000F4E8B" w:rsidRDefault="00072314" w:rsidP="001D18E6">
            <w:r w:rsidRPr="000F4E8B">
              <w:t>REQ_123</w:t>
            </w:r>
          </w:p>
        </w:tc>
        <w:tc>
          <w:tcPr>
            <w:tcW w:w="2958" w:type="dxa"/>
          </w:tcPr>
          <w:p w14:paraId="7F1E9CF4" w14:textId="77777777" w:rsidR="00072314" w:rsidRPr="000F4E8B" w:rsidRDefault="00072314" w:rsidP="001D18E6"/>
        </w:tc>
      </w:tr>
    </w:tbl>
    <w:p w14:paraId="25106D3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23AA5A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333EACB" w14:textId="77777777" w:rsidTr="001D18E6">
        <w:tc>
          <w:tcPr>
            <w:tcW w:w="1838" w:type="dxa"/>
            <w:shd w:val="clear" w:color="auto" w:fill="D9D9D9" w:themeFill="background1" w:themeFillShade="D9"/>
          </w:tcPr>
          <w:p w14:paraId="1EF1ED3C" w14:textId="77777777" w:rsidR="00072314" w:rsidRDefault="00072314" w:rsidP="001D18E6">
            <w:pPr>
              <w:rPr>
                <w:b/>
              </w:rPr>
            </w:pPr>
            <w:r w:rsidRPr="00AF169D">
              <w:rPr>
                <w:b/>
              </w:rPr>
              <w:t>Requirement ID</w:t>
            </w:r>
          </w:p>
          <w:p w14:paraId="4226CA0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522287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A784675" w14:textId="77777777" w:rsidR="00072314" w:rsidRPr="00AF169D" w:rsidRDefault="00072314" w:rsidP="001D18E6">
            <w:pPr>
              <w:rPr>
                <w:b/>
              </w:rPr>
            </w:pPr>
            <w:r>
              <w:rPr>
                <w:b/>
              </w:rPr>
              <w:t>Comment</w:t>
            </w:r>
          </w:p>
        </w:tc>
      </w:tr>
      <w:tr w:rsidR="00072314" w14:paraId="513DC7DF" w14:textId="77777777" w:rsidTr="001D18E6">
        <w:tc>
          <w:tcPr>
            <w:tcW w:w="1838" w:type="dxa"/>
          </w:tcPr>
          <w:p w14:paraId="19C343FE" w14:textId="77777777" w:rsidR="00072314" w:rsidRDefault="00072314" w:rsidP="001D18E6"/>
        </w:tc>
        <w:tc>
          <w:tcPr>
            <w:tcW w:w="4253" w:type="dxa"/>
          </w:tcPr>
          <w:p w14:paraId="73141D5E" w14:textId="77777777" w:rsidR="00072314" w:rsidRDefault="00072314" w:rsidP="001D18E6"/>
        </w:tc>
        <w:tc>
          <w:tcPr>
            <w:tcW w:w="4110" w:type="dxa"/>
          </w:tcPr>
          <w:p w14:paraId="65B7A4E5" w14:textId="77777777" w:rsidR="00072314" w:rsidRDefault="00072314" w:rsidP="001D18E6"/>
        </w:tc>
      </w:tr>
      <w:tr w:rsidR="00072314" w14:paraId="7EBCC1C4" w14:textId="77777777" w:rsidTr="001D18E6">
        <w:tc>
          <w:tcPr>
            <w:tcW w:w="1838" w:type="dxa"/>
          </w:tcPr>
          <w:p w14:paraId="4A299851" w14:textId="77777777" w:rsidR="00072314" w:rsidRDefault="00072314" w:rsidP="001D18E6"/>
        </w:tc>
        <w:tc>
          <w:tcPr>
            <w:tcW w:w="4253" w:type="dxa"/>
          </w:tcPr>
          <w:p w14:paraId="38C54141" w14:textId="77777777" w:rsidR="00072314" w:rsidRDefault="00072314" w:rsidP="001D18E6"/>
        </w:tc>
        <w:tc>
          <w:tcPr>
            <w:tcW w:w="4110" w:type="dxa"/>
          </w:tcPr>
          <w:p w14:paraId="02652EB0" w14:textId="77777777" w:rsidR="00072314" w:rsidRDefault="00072314" w:rsidP="001D18E6"/>
        </w:tc>
      </w:tr>
      <w:tr w:rsidR="00072314" w14:paraId="685FFAEC" w14:textId="77777777" w:rsidTr="001D18E6">
        <w:tc>
          <w:tcPr>
            <w:tcW w:w="1838" w:type="dxa"/>
          </w:tcPr>
          <w:p w14:paraId="2A628660" w14:textId="77777777" w:rsidR="00072314" w:rsidRDefault="00072314" w:rsidP="001D18E6">
            <w:r>
              <w:t>…</w:t>
            </w:r>
          </w:p>
        </w:tc>
        <w:tc>
          <w:tcPr>
            <w:tcW w:w="4253" w:type="dxa"/>
          </w:tcPr>
          <w:p w14:paraId="20C9D955" w14:textId="77777777" w:rsidR="00072314" w:rsidRDefault="00072314" w:rsidP="001D18E6"/>
        </w:tc>
        <w:tc>
          <w:tcPr>
            <w:tcW w:w="4110" w:type="dxa"/>
          </w:tcPr>
          <w:p w14:paraId="7AA35E27" w14:textId="77777777" w:rsidR="00072314" w:rsidRDefault="00072314" w:rsidP="001D18E6"/>
        </w:tc>
      </w:tr>
    </w:tbl>
    <w:p w14:paraId="452A1A3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B3C415C" w14:textId="77777777" w:rsidR="00072314" w:rsidRDefault="00072314" w:rsidP="00072314"/>
    <w:p w14:paraId="51A46C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D0D09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05E9583" wp14:editId="079A8C19">
            <wp:extent cx="152400" cy="152400"/>
            <wp:effectExtent l="0" t="0" r="0" b="0"/>
            <wp:docPr id="54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Relay Off Board Request</w:t>
      </w:r>
    </w:p>
    <w:p w14:paraId="04DDE88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02D3537" w14:textId="77777777" w:rsidR="00072314" w:rsidRPr="003B799F" w:rsidRDefault="00072314" w:rsidP="00072314"/>
    <w:p w14:paraId="715F5A17" w14:textId="77777777" w:rsidR="00072314" w:rsidRDefault="00072314" w:rsidP="00072314">
      <w:pPr>
        <w:pStyle w:val="Heading6"/>
        <w:keepNext w:val="0"/>
        <w:tabs>
          <w:tab w:val="clear" w:pos="900"/>
          <w:tab w:val="left" w:pos="709"/>
        </w:tabs>
        <w:spacing w:before="240"/>
        <w:rPr>
          <w:lang w:val="en-GB"/>
        </w:rPr>
      </w:pPr>
      <w:r>
        <w:rPr>
          <w:lang w:val="en-GB"/>
        </w:rPr>
        <w:t>Inputs</w:t>
      </w:r>
    </w:p>
    <w:p w14:paraId="72101FC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F983B1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F5BF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1AB2A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FE74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772C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BA8D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92AC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BED7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712A75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965C89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968F3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0FFD032" w14:textId="77777777" w:rsidR="0046438F" w:rsidRDefault="0046438F" w:rsidP="0046438F">
            <w:pPr>
              <w:rPr>
                <w:rFonts w:cs="Arial"/>
                <w:color w:val="000000" w:themeColor="text1"/>
                <w:sz w:val="16"/>
                <w:szCs w:val="14"/>
              </w:rPr>
            </w:pPr>
            <w:r>
              <w:rPr>
                <w:rFonts w:cs="Arial"/>
                <w:color w:val="000000" w:themeColor="text1"/>
                <w:sz w:val="16"/>
                <w:szCs w:val="14"/>
              </w:rPr>
              <w:t>Phone Rq</w:t>
            </w:r>
          </w:p>
          <w:p w14:paraId="30E2EB00" w14:textId="77777777" w:rsidR="0046438F" w:rsidRPr="00740CDD" w:rsidRDefault="0046438F" w:rsidP="00927ADC">
            <w:pPr>
              <w:pStyle w:val="VelocityScript"/>
              <w:rPr>
                <w:color w:val="00B0F0"/>
              </w:rPr>
            </w:pPr>
          </w:p>
          <w:p w14:paraId="0C5E3ADE" w14:textId="77777777" w:rsidR="004C0655" w:rsidRPr="007215C5" w:rsidRDefault="004C0655" w:rsidP="004F0393">
            <w:pPr>
              <w:pStyle w:val="VelocityScript"/>
            </w:pPr>
          </w:p>
          <w:p w14:paraId="1604FE4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9C13BB" w14:textId="77777777" w:rsidR="008A674A" w:rsidRPr="003C5D56" w:rsidRDefault="008A674A" w:rsidP="008A674A">
            <w:pPr>
              <w:rPr>
                <w:rFonts w:cs="Arial"/>
                <w:color w:val="000000" w:themeColor="text1"/>
                <w:sz w:val="16"/>
                <w:szCs w:val="14"/>
              </w:rPr>
            </w:pPr>
            <w:r>
              <w:rPr>
                <w:rFonts w:cs="Arial"/>
                <w:color w:val="000000" w:themeColor="text1"/>
                <w:sz w:val="16"/>
                <w:szCs w:val="14"/>
              </w:rPr>
              <w:t>Phone 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DC545" w14:textId="77777777" w:rsidR="00C84B54" w:rsidRDefault="00C84B54" w:rsidP="00090710">
            <w:pPr>
              <w:pStyle w:val="VelocityScript"/>
            </w:pPr>
          </w:p>
          <w:p w14:paraId="0375EE31" w14:textId="77777777" w:rsidR="00C84B54" w:rsidRDefault="00C84B54" w:rsidP="00090710">
            <w:pPr>
              <w:pStyle w:val="VelocityScript"/>
            </w:pPr>
          </w:p>
          <w:p w14:paraId="5E3F86A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1E492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E940C0" w14:textId="77777777" w:rsidR="0009168A" w:rsidRDefault="0009168A"/>
        </w:tc>
      </w:tr>
      <w:tr w:rsidR="00EB31D7" w:rsidRPr="00B3499B" w14:paraId="4CF9137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CCFD3A" w14:textId="77777777" w:rsidR="00EB31D7" w:rsidRPr="00B3499B" w:rsidRDefault="00DC7E29" w:rsidP="00236BAE">
            <w:pPr>
              <w:rPr>
                <w:rFonts w:cs="Arial"/>
                <w:bCs/>
                <w:color w:val="808080" w:themeColor="background1" w:themeShade="80"/>
                <w:sz w:val="16"/>
                <w:szCs w:val="14"/>
              </w:rPr>
            </w:pPr>
            <w:hyperlink r:id="rId2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B990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9637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6B864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Relay Off Board Request</w:t>
      </w:r>
    </w:p>
    <w:p w14:paraId="5A0C3746" w14:textId="77777777" w:rsidR="008C50D1" w:rsidRPr="00E23282" w:rsidRDefault="008C50D1" w:rsidP="00072314"/>
    <w:p w14:paraId="21B1699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E2BEA8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37E2E0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0BA0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ACEA90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7DFC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112C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A910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A4B2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1E4F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448E03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2F6820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80FF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2CA6CED" w14:textId="77777777" w:rsidR="0046438F" w:rsidRDefault="0046438F" w:rsidP="0046438F">
            <w:pPr>
              <w:rPr>
                <w:rFonts w:cs="Arial"/>
                <w:color w:val="000000" w:themeColor="text1"/>
                <w:sz w:val="16"/>
                <w:szCs w:val="14"/>
              </w:rPr>
            </w:pPr>
            <w:r>
              <w:rPr>
                <w:rFonts w:cs="Arial"/>
                <w:color w:val="000000" w:themeColor="text1"/>
                <w:sz w:val="16"/>
                <w:szCs w:val="14"/>
              </w:rPr>
              <w:t>TMOS phone input</w:t>
            </w:r>
          </w:p>
          <w:p w14:paraId="2AC17812" w14:textId="77777777" w:rsidR="0046438F" w:rsidRPr="00740CDD" w:rsidRDefault="0046438F" w:rsidP="00D60C45">
            <w:pPr>
              <w:pStyle w:val="VelocityScript"/>
              <w:rPr>
                <w:color w:val="00B0F0"/>
              </w:rPr>
            </w:pPr>
          </w:p>
          <w:p w14:paraId="5B281851" w14:textId="77777777" w:rsidR="007215C5" w:rsidRPr="00D60C45" w:rsidRDefault="007215C5" w:rsidP="00CA24CE">
            <w:pPr>
              <w:rPr>
                <w:rFonts w:cs="Arial"/>
                <w:color w:val="000000" w:themeColor="text1"/>
                <w:sz w:val="16"/>
                <w:szCs w:val="14"/>
                <w:lang w:val="en-GB"/>
              </w:rPr>
            </w:pPr>
          </w:p>
          <w:p w14:paraId="2C39BABC"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D99EF" w14:textId="77777777" w:rsidR="00DD49BA" w:rsidRPr="003C5D56" w:rsidRDefault="00DD49BA" w:rsidP="00DD49BA">
            <w:pPr>
              <w:rPr>
                <w:rFonts w:cs="Arial"/>
                <w:color w:val="000000" w:themeColor="text1"/>
                <w:sz w:val="16"/>
                <w:szCs w:val="14"/>
              </w:rPr>
            </w:pPr>
            <w:r>
              <w:rPr>
                <w:rFonts w:cs="Arial"/>
                <w:color w:val="000000" w:themeColor="text1"/>
                <w:sz w:val="16"/>
                <w:szCs w:val="14"/>
              </w:rPr>
              <w:t>TMOS phone input</w:t>
            </w:r>
          </w:p>
          <w:p w14:paraId="2DC7454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B9C4BB" w14:textId="77777777" w:rsidR="0038251F" w:rsidRPr="0038251F" w:rsidRDefault="00143E70" w:rsidP="0038251F">
            <w:pPr>
              <w:pStyle w:val="VelocityScript"/>
              <w:rPr>
                <w:color w:val="00B0F0"/>
                <w:sz w:val="16"/>
              </w:rPr>
            </w:pPr>
            <w:r w:rsidRPr="0038251F">
              <w:rPr>
                <w:color w:val="00B0F0"/>
                <w:sz w:val="16"/>
              </w:rPr>
              <w:t xml:space="preserve"> </w:t>
            </w:r>
          </w:p>
          <w:p w14:paraId="01BD1127" w14:textId="77777777" w:rsidR="00C84B54" w:rsidRDefault="00C84B54" w:rsidP="00B31A0E">
            <w:pPr>
              <w:pStyle w:val="VelocityScript"/>
            </w:pPr>
          </w:p>
          <w:p w14:paraId="4D47C921" w14:textId="77777777" w:rsidR="00C84B54" w:rsidRDefault="00C84B54" w:rsidP="00B31A0E">
            <w:pPr>
              <w:pStyle w:val="VelocityScript"/>
            </w:pPr>
          </w:p>
          <w:p w14:paraId="55FBC72A"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146E6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DB23BB" w14:textId="77777777" w:rsidR="0009168A" w:rsidRDefault="0009168A"/>
        </w:tc>
      </w:tr>
      <w:tr w:rsidR="00CA24CE" w:rsidRPr="00B3499B" w14:paraId="0331012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E6BF6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04A88A0" w14:textId="77777777" w:rsidR="0046438F" w:rsidRDefault="0046438F" w:rsidP="0046438F">
            <w:pPr>
              <w:rPr>
                <w:rFonts w:cs="Arial"/>
                <w:color w:val="000000" w:themeColor="text1"/>
                <w:sz w:val="16"/>
                <w:szCs w:val="14"/>
              </w:rPr>
            </w:pPr>
            <w:r>
              <w:rPr>
                <w:rFonts w:cs="Arial"/>
                <w:color w:val="000000" w:themeColor="text1"/>
                <w:sz w:val="16"/>
                <w:szCs w:val="14"/>
              </w:rPr>
              <w:t>Phone-ECG</w:t>
            </w:r>
          </w:p>
          <w:p w14:paraId="6668154D" w14:textId="77777777" w:rsidR="0046438F" w:rsidRPr="00740CDD" w:rsidRDefault="0046438F" w:rsidP="00D60C45">
            <w:pPr>
              <w:pStyle w:val="VelocityScript"/>
              <w:rPr>
                <w:color w:val="00B0F0"/>
              </w:rPr>
            </w:pPr>
          </w:p>
          <w:p w14:paraId="42060722" w14:textId="77777777" w:rsidR="007215C5" w:rsidRPr="00D60C45" w:rsidRDefault="007215C5" w:rsidP="00CA24CE">
            <w:pPr>
              <w:rPr>
                <w:rFonts w:cs="Arial"/>
                <w:color w:val="000000" w:themeColor="text1"/>
                <w:sz w:val="16"/>
                <w:szCs w:val="14"/>
                <w:lang w:val="en-GB"/>
              </w:rPr>
            </w:pPr>
          </w:p>
          <w:p w14:paraId="7C4C8D39"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D2B6CD" w14:textId="77777777" w:rsidR="00DD49BA" w:rsidRPr="003C5D56" w:rsidRDefault="00DD49BA" w:rsidP="00DD49BA">
            <w:pPr>
              <w:rPr>
                <w:rFonts w:cs="Arial"/>
                <w:color w:val="000000" w:themeColor="text1"/>
                <w:sz w:val="16"/>
                <w:szCs w:val="14"/>
              </w:rPr>
            </w:pPr>
            <w:r>
              <w:rPr>
                <w:rFonts w:cs="Arial"/>
                <w:color w:val="000000" w:themeColor="text1"/>
                <w:sz w:val="16"/>
                <w:szCs w:val="14"/>
              </w:rPr>
              <w:t>Phone-ECG</w:t>
            </w:r>
          </w:p>
          <w:p w14:paraId="71BB89F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A800F3" w14:textId="77777777" w:rsidR="0038251F" w:rsidRPr="0038251F" w:rsidRDefault="00143E70" w:rsidP="0038251F">
            <w:pPr>
              <w:pStyle w:val="VelocityScript"/>
              <w:rPr>
                <w:color w:val="00B0F0"/>
                <w:sz w:val="16"/>
              </w:rPr>
            </w:pPr>
            <w:r w:rsidRPr="0038251F">
              <w:rPr>
                <w:color w:val="00B0F0"/>
                <w:sz w:val="16"/>
              </w:rPr>
              <w:t xml:space="preserve"> </w:t>
            </w:r>
          </w:p>
          <w:p w14:paraId="423943D1" w14:textId="77777777" w:rsidR="00C84B54" w:rsidRDefault="00C84B54" w:rsidP="00B31A0E">
            <w:pPr>
              <w:pStyle w:val="VelocityScript"/>
            </w:pPr>
          </w:p>
          <w:p w14:paraId="29EB8517" w14:textId="77777777" w:rsidR="00C84B54" w:rsidRDefault="00C84B54" w:rsidP="00B31A0E">
            <w:pPr>
              <w:pStyle w:val="VelocityScript"/>
            </w:pPr>
          </w:p>
          <w:p w14:paraId="4B5D86D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0BBF6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B99FB8" w14:textId="77777777" w:rsidR="0009168A" w:rsidRDefault="0009168A"/>
        </w:tc>
      </w:tr>
      <w:tr w:rsidR="00CA24CE" w:rsidRPr="00B3499B" w14:paraId="2A5351B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060E90" w14:textId="77777777" w:rsidR="00CA24CE" w:rsidRPr="00B3499B" w:rsidRDefault="00DC7E29" w:rsidP="00CA24CE">
            <w:pPr>
              <w:rPr>
                <w:rFonts w:cs="Arial"/>
                <w:bCs/>
                <w:color w:val="808080" w:themeColor="background1" w:themeShade="80"/>
                <w:sz w:val="16"/>
                <w:szCs w:val="14"/>
              </w:rPr>
            </w:pPr>
            <w:hyperlink r:id="rId2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9522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826B1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73DC42"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Relay Off Board Request</w:t>
      </w:r>
    </w:p>
    <w:p w14:paraId="4CD5C1F1" w14:textId="77777777" w:rsidR="00072314" w:rsidRPr="00612064" w:rsidRDefault="00072314" w:rsidP="00072314">
      <w:pPr>
        <w:spacing w:before="20"/>
        <w:rPr>
          <w:vanish/>
        </w:rPr>
      </w:pPr>
    </w:p>
    <w:p w14:paraId="3F7E1EF4" w14:textId="77777777" w:rsidR="00072314" w:rsidRDefault="00072314" w:rsidP="00072314">
      <w:pPr>
        <w:pStyle w:val="Heading6"/>
        <w:keepNext w:val="0"/>
        <w:tabs>
          <w:tab w:val="clear" w:pos="900"/>
          <w:tab w:val="left" w:pos="709"/>
        </w:tabs>
        <w:spacing w:before="240"/>
      </w:pPr>
      <w:r>
        <w:t>Parameters</w:t>
      </w:r>
    </w:p>
    <w:p w14:paraId="64765FC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537D3A4" w14:textId="77777777" w:rsidTr="001D18E6">
        <w:trPr>
          <w:trHeight w:val="161"/>
        </w:trPr>
        <w:tc>
          <w:tcPr>
            <w:tcW w:w="1838" w:type="dxa"/>
            <w:shd w:val="clear" w:color="auto" w:fill="D9D9D9" w:themeFill="background1" w:themeFillShade="D9"/>
            <w:noWrap/>
            <w:hideMark/>
          </w:tcPr>
          <w:p w14:paraId="2C44B5F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305EE2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8DCF5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591F6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161BD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4DBE7C9" w14:textId="77777777" w:rsidTr="001D18E6">
        <w:trPr>
          <w:trHeight w:val="70"/>
        </w:trPr>
        <w:tc>
          <w:tcPr>
            <w:tcW w:w="1838" w:type="dxa"/>
            <w:noWrap/>
          </w:tcPr>
          <w:p w14:paraId="49BEF2B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D7198B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9FD711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5196788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AE83E7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30313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BAF3739" w14:textId="77777777" w:rsidTr="001D18E6">
        <w:trPr>
          <w:trHeight w:val="71"/>
        </w:trPr>
        <w:tc>
          <w:tcPr>
            <w:tcW w:w="1838" w:type="dxa"/>
            <w:noWrap/>
          </w:tcPr>
          <w:p w14:paraId="4357F2B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00666FD" w14:textId="77777777" w:rsidR="00072314" w:rsidRPr="00D14691" w:rsidRDefault="00072314" w:rsidP="001D18E6">
            <w:pPr>
              <w:rPr>
                <w:color w:val="000000" w:themeColor="text1"/>
              </w:rPr>
            </w:pPr>
          </w:p>
        </w:tc>
        <w:tc>
          <w:tcPr>
            <w:tcW w:w="1701" w:type="dxa"/>
          </w:tcPr>
          <w:p w14:paraId="30A9C6F6" w14:textId="77777777" w:rsidR="00072314" w:rsidRPr="00D14691" w:rsidRDefault="00072314" w:rsidP="001D18E6">
            <w:pPr>
              <w:rPr>
                <w:color w:val="000000" w:themeColor="text1"/>
              </w:rPr>
            </w:pPr>
          </w:p>
        </w:tc>
        <w:tc>
          <w:tcPr>
            <w:tcW w:w="1417" w:type="dxa"/>
            <w:noWrap/>
          </w:tcPr>
          <w:p w14:paraId="7C42970B" w14:textId="77777777" w:rsidR="00072314" w:rsidRPr="00D14691" w:rsidRDefault="00072314" w:rsidP="001D18E6">
            <w:pPr>
              <w:rPr>
                <w:color w:val="000000" w:themeColor="text1"/>
              </w:rPr>
            </w:pPr>
          </w:p>
        </w:tc>
        <w:tc>
          <w:tcPr>
            <w:tcW w:w="3402" w:type="dxa"/>
          </w:tcPr>
          <w:p w14:paraId="21A96C5F" w14:textId="77777777" w:rsidR="00072314" w:rsidRPr="00D14691" w:rsidRDefault="00072314" w:rsidP="001D18E6">
            <w:pPr>
              <w:rPr>
                <w:color w:val="000000" w:themeColor="text1"/>
              </w:rPr>
            </w:pPr>
          </w:p>
        </w:tc>
      </w:tr>
    </w:tbl>
    <w:p w14:paraId="0BE6873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5DCEB1F" w14:textId="77777777" w:rsidR="003678EC" w:rsidRPr="003678EC" w:rsidRDefault="003678EC" w:rsidP="003678EC">
      <w:pPr>
        <w:rPr>
          <w:lang w:val="en-GB"/>
        </w:rPr>
      </w:pPr>
    </w:p>
    <w:p w14:paraId="2734BDF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D683499" w14:textId="77777777" w:rsidR="00072314" w:rsidRPr="003225C9" w:rsidRDefault="00072314" w:rsidP="00072314">
      <w:pPr>
        <w:tabs>
          <w:tab w:val="left" w:pos="284"/>
          <w:tab w:val="left" w:pos="851"/>
        </w:tabs>
      </w:pPr>
    </w:p>
    <w:p w14:paraId="11B6AE3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8457B1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380B5FF" w14:textId="77777777" w:rsidTr="001D18E6">
        <w:tc>
          <w:tcPr>
            <w:tcW w:w="1934" w:type="dxa"/>
            <w:shd w:val="clear" w:color="auto" w:fill="D9D9D9" w:themeFill="background1" w:themeFillShade="D9"/>
          </w:tcPr>
          <w:p w14:paraId="0C912EA1" w14:textId="77777777" w:rsidR="00072314" w:rsidRDefault="00072314" w:rsidP="001D18E6">
            <w:pPr>
              <w:rPr>
                <w:b/>
              </w:rPr>
            </w:pPr>
            <w:r w:rsidRPr="00AF169D">
              <w:rPr>
                <w:b/>
              </w:rPr>
              <w:t>Requirement ID</w:t>
            </w:r>
          </w:p>
          <w:p w14:paraId="38B68C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E2DD68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F8BA387" w14:textId="77777777" w:rsidR="00072314" w:rsidRDefault="00072314" w:rsidP="001D18E6">
            <w:pPr>
              <w:rPr>
                <w:b/>
              </w:rPr>
            </w:pPr>
            <w:r>
              <w:rPr>
                <w:b/>
              </w:rPr>
              <w:t>Modification</w:t>
            </w:r>
          </w:p>
        </w:tc>
        <w:tc>
          <w:tcPr>
            <w:tcW w:w="1712" w:type="dxa"/>
            <w:shd w:val="clear" w:color="auto" w:fill="D9D9D9" w:themeFill="background1" w:themeFillShade="D9"/>
          </w:tcPr>
          <w:p w14:paraId="3B0D4B82" w14:textId="77777777" w:rsidR="00072314" w:rsidRDefault="00072314" w:rsidP="001D18E6">
            <w:pPr>
              <w:rPr>
                <w:b/>
              </w:rPr>
            </w:pPr>
            <w:r w:rsidRPr="00AF169D">
              <w:rPr>
                <w:b/>
              </w:rPr>
              <w:t xml:space="preserve">Requirement </w:t>
            </w:r>
            <w:r>
              <w:rPr>
                <w:b/>
              </w:rPr>
              <w:t>ID</w:t>
            </w:r>
          </w:p>
          <w:p w14:paraId="08168F6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488E9DD" w14:textId="77777777" w:rsidR="00072314" w:rsidRPr="00AF169D" w:rsidRDefault="00072314" w:rsidP="001D18E6">
            <w:pPr>
              <w:rPr>
                <w:b/>
              </w:rPr>
            </w:pPr>
            <w:r>
              <w:rPr>
                <w:b/>
              </w:rPr>
              <w:t>Comment</w:t>
            </w:r>
          </w:p>
        </w:tc>
      </w:tr>
      <w:tr w:rsidR="00072314" w14:paraId="25441ABD" w14:textId="77777777" w:rsidTr="001D18E6">
        <w:tc>
          <w:tcPr>
            <w:tcW w:w="1934" w:type="dxa"/>
          </w:tcPr>
          <w:p w14:paraId="2BD2FB5D" w14:textId="77777777" w:rsidR="00072314" w:rsidRPr="000F4E8B" w:rsidRDefault="00072314" w:rsidP="001D18E6">
            <w:r w:rsidRPr="000F4E8B">
              <w:t>REQ_abc</w:t>
            </w:r>
          </w:p>
        </w:tc>
        <w:tc>
          <w:tcPr>
            <w:tcW w:w="2177" w:type="dxa"/>
          </w:tcPr>
          <w:p w14:paraId="5801DED9" w14:textId="77777777" w:rsidR="00072314" w:rsidRPr="000F4E8B" w:rsidRDefault="00072314" w:rsidP="001D18E6"/>
        </w:tc>
        <w:sdt>
          <w:sdtPr>
            <w:alias w:val="Modification"/>
            <w:tag w:val="Modification"/>
            <w:id w:val="-14533151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ACF1049" w14:textId="77777777" w:rsidR="00072314" w:rsidRPr="000F4E8B" w:rsidRDefault="00072314" w:rsidP="001D18E6">
                <w:r w:rsidRPr="000F4E8B">
                  <w:t>Removed</w:t>
                </w:r>
              </w:p>
            </w:tc>
          </w:sdtContent>
        </w:sdt>
        <w:tc>
          <w:tcPr>
            <w:tcW w:w="1712" w:type="dxa"/>
          </w:tcPr>
          <w:p w14:paraId="40D74263" w14:textId="77777777" w:rsidR="00072314" w:rsidRPr="000F4E8B" w:rsidRDefault="00072314" w:rsidP="001D18E6">
            <w:r w:rsidRPr="000F4E8B">
              <w:t>--</w:t>
            </w:r>
          </w:p>
        </w:tc>
        <w:tc>
          <w:tcPr>
            <w:tcW w:w="2958" w:type="dxa"/>
          </w:tcPr>
          <w:p w14:paraId="1D1AB951" w14:textId="77777777" w:rsidR="00072314" w:rsidRPr="000F4E8B" w:rsidRDefault="00072314" w:rsidP="001D18E6"/>
        </w:tc>
      </w:tr>
      <w:tr w:rsidR="00072314" w14:paraId="3C09E4AC" w14:textId="77777777" w:rsidTr="001D18E6">
        <w:tc>
          <w:tcPr>
            <w:tcW w:w="1934" w:type="dxa"/>
          </w:tcPr>
          <w:p w14:paraId="40C294FC" w14:textId="77777777" w:rsidR="00072314" w:rsidRPr="000F4E8B" w:rsidRDefault="00072314" w:rsidP="001D18E6">
            <w:r w:rsidRPr="000F4E8B">
              <w:t>REQ_def</w:t>
            </w:r>
          </w:p>
        </w:tc>
        <w:tc>
          <w:tcPr>
            <w:tcW w:w="2177" w:type="dxa"/>
          </w:tcPr>
          <w:p w14:paraId="03DA569A" w14:textId="77777777" w:rsidR="00072314" w:rsidRPr="000F4E8B" w:rsidRDefault="00072314" w:rsidP="001D18E6"/>
        </w:tc>
        <w:sdt>
          <w:sdtPr>
            <w:alias w:val="Modification"/>
            <w:tag w:val="Modification"/>
            <w:id w:val="129002045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A38F742" w14:textId="77777777" w:rsidR="00072314" w:rsidRPr="000F4E8B" w:rsidRDefault="00072314" w:rsidP="001D18E6">
                <w:r w:rsidRPr="000F4E8B">
                  <w:t>Replaced</w:t>
                </w:r>
              </w:p>
            </w:tc>
          </w:sdtContent>
        </w:sdt>
        <w:tc>
          <w:tcPr>
            <w:tcW w:w="1712" w:type="dxa"/>
          </w:tcPr>
          <w:p w14:paraId="0E338064" w14:textId="77777777" w:rsidR="00072314" w:rsidRPr="000F4E8B" w:rsidRDefault="00072314" w:rsidP="001D18E6">
            <w:r w:rsidRPr="000F4E8B">
              <w:t>REQ_xyz</w:t>
            </w:r>
          </w:p>
        </w:tc>
        <w:tc>
          <w:tcPr>
            <w:tcW w:w="2958" w:type="dxa"/>
          </w:tcPr>
          <w:p w14:paraId="68D12F21" w14:textId="77777777" w:rsidR="00072314" w:rsidRPr="000F4E8B" w:rsidRDefault="00072314" w:rsidP="001D18E6"/>
        </w:tc>
      </w:tr>
      <w:tr w:rsidR="00072314" w14:paraId="1444CBFC" w14:textId="77777777" w:rsidTr="001D18E6">
        <w:tc>
          <w:tcPr>
            <w:tcW w:w="1934" w:type="dxa"/>
          </w:tcPr>
          <w:p w14:paraId="62967299" w14:textId="77777777" w:rsidR="00072314" w:rsidRPr="000F4E8B" w:rsidRDefault="00072314" w:rsidP="001D18E6">
            <w:r w:rsidRPr="000F4E8B">
              <w:t>--</w:t>
            </w:r>
          </w:p>
        </w:tc>
        <w:tc>
          <w:tcPr>
            <w:tcW w:w="2177" w:type="dxa"/>
          </w:tcPr>
          <w:p w14:paraId="40B748CD" w14:textId="77777777" w:rsidR="00072314" w:rsidRPr="000F4E8B" w:rsidRDefault="00072314" w:rsidP="001D18E6"/>
        </w:tc>
        <w:sdt>
          <w:sdtPr>
            <w:alias w:val="Modification"/>
            <w:tag w:val="Modification"/>
            <w:id w:val="-19278677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270A58E" w14:textId="77777777" w:rsidR="00072314" w:rsidRPr="000F4E8B" w:rsidRDefault="00072314" w:rsidP="001D18E6">
                <w:r w:rsidRPr="000F4E8B">
                  <w:t>Added</w:t>
                </w:r>
              </w:p>
            </w:tc>
          </w:sdtContent>
        </w:sdt>
        <w:tc>
          <w:tcPr>
            <w:tcW w:w="1712" w:type="dxa"/>
          </w:tcPr>
          <w:p w14:paraId="424C96FF" w14:textId="77777777" w:rsidR="00072314" w:rsidRPr="000F4E8B" w:rsidRDefault="00072314" w:rsidP="001D18E6">
            <w:r w:rsidRPr="000F4E8B">
              <w:t>REQ_123</w:t>
            </w:r>
          </w:p>
        </w:tc>
        <w:tc>
          <w:tcPr>
            <w:tcW w:w="2958" w:type="dxa"/>
          </w:tcPr>
          <w:p w14:paraId="0F4990CD" w14:textId="77777777" w:rsidR="00072314" w:rsidRPr="000F4E8B" w:rsidRDefault="00072314" w:rsidP="001D18E6"/>
        </w:tc>
      </w:tr>
    </w:tbl>
    <w:p w14:paraId="2E524F4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6B80A4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B748CC6" w14:textId="77777777" w:rsidTr="001D18E6">
        <w:tc>
          <w:tcPr>
            <w:tcW w:w="1838" w:type="dxa"/>
            <w:shd w:val="clear" w:color="auto" w:fill="D9D9D9" w:themeFill="background1" w:themeFillShade="D9"/>
          </w:tcPr>
          <w:p w14:paraId="7D6ECABC" w14:textId="77777777" w:rsidR="00072314" w:rsidRDefault="00072314" w:rsidP="001D18E6">
            <w:pPr>
              <w:rPr>
                <w:b/>
              </w:rPr>
            </w:pPr>
            <w:r w:rsidRPr="00AF169D">
              <w:rPr>
                <w:b/>
              </w:rPr>
              <w:t>Requirement ID</w:t>
            </w:r>
          </w:p>
          <w:p w14:paraId="1E648E0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2AA570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BD953E7" w14:textId="77777777" w:rsidR="00072314" w:rsidRPr="00AF169D" w:rsidRDefault="00072314" w:rsidP="001D18E6">
            <w:pPr>
              <w:rPr>
                <w:b/>
              </w:rPr>
            </w:pPr>
            <w:r>
              <w:rPr>
                <w:b/>
              </w:rPr>
              <w:t>Comment</w:t>
            </w:r>
          </w:p>
        </w:tc>
      </w:tr>
      <w:tr w:rsidR="00072314" w14:paraId="58E01085" w14:textId="77777777" w:rsidTr="001D18E6">
        <w:tc>
          <w:tcPr>
            <w:tcW w:w="1838" w:type="dxa"/>
          </w:tcPr>
          <w:p w14:paraId="51496930" w14:textId="77777777" w:rsidR="00072314" w:rsidRDefault="00072314" w:rsidP="001D18E6"/>
        </w:tc>
        <w:tc>
          <w:tcPr>
            <w:tcW w:w="4253" w:type="dxa"/>
          </w:tcPr>
          <w:p w14:paraId="08552770" w14:textId="77777777" w:rsidR="00072314" w:rsidRDefault="00072314" w:rsidP="001D18E6"/>
        </w:tc>
        <w:tc>
          <w:tcPr>
            <w:tcW w:w="4110" w:type="dxa"/>
          </w:tcPr>
          <w:p w14:paraId="45D6B4BA" w14:textId="77777777" w:rsidR="00072314" w:rsidRDefault="00072314" w:rsidP="001D18E6"/>
        </w:tc>
      </w:tr>
      <w:tr w:rsidR="00072314" w14:paraId="20B0DCF5" w14:textId="77777777" w:rsidTr="001D18E6">
        <w:tc>
          <w:tcPr>
            <w:tcW w:w="1838" w:type="dxa"/>
          </w:tcPr>
          <w:p w14:paraId="26E6AD10" w14:textId="77777777" w:rsidR="00072314" w:rsidRDefault="00072314" w:rsidP="001D18E6"/>
        </w:tc>
        <w:tc>
          <w:tcPr>
            <w:tcW w:w="4253" w:type="dxa"/>
          </w:tcPr>
          <w:p w14:paraId="7A8A041E" w14:textId="77777777" w:rsidR="00072314" w:rsidRDefault="00072314" w:rsidP="001D18E6"/>
        </w:tc>
        <w:tc>
          <w:tcPr>
            <w:tcW w:w="4110" w:type="dxa"/>
          </w:tcPr>
          <w:p w14:paraId="1BCCF3C7" w14:textId="77777777" w:rsidR="00072314" w:rsidRDefault="00072314" w:rsidP="001D18E6"/>
        </w:tc>
      </w:tr>
      <w:tr w:rsidR="00072314" w14:paraId="7DE4763B" w14:textId="77777777" w:rsidTr="001D18E6">
        <w:tc>
          <w:tcPr>
            <w:tcW w:w="1838" w:type="dxa"/>
          </w:tcPr>
          <w:p w14:paraId="3C19574E" w14:textId="77777777" w:rsidR="00072314" w:rsidRDefault="00072314" w:rsidP="001D18E6">
            <w:r>
              <w:t>…</w:t>
            </w:r>
          </w:p>
        </w:tc>
        <w:tc>
          <w:tcPr>
            <w:tcW w:w="4253" w:type="dxa"/>
          </w:tcPr>
          <w:p w14:paraId="33371CEF" w14:textId="77777777" w:rsidR="00072314" w:rsidRDefault="00072314" w:rsidP="001D18E6"/>
        </w:tc>
        <w:tc>
          <w:tcPr>
            <w:tcW w:w="4110" w:type="dxa"/>
          </w:tcPr>
          <w:p w14:paraId="645DCF3E" w14:textId="77777777" w:rsidR="00072314" w:rsidRDefault="00072314" w:rsidP="001D18E6"/>
        </w:tc>
      </w:tr>
    </w:tbl>
    <w:p w14:paraId="4098A72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B5238FF" w14:textId="77777777" w:rsidR="00072314" w:rsidRDefault="00072314" w:rsidP="00072314"/>
    <w:p w14:paraId="5C616BB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06D7C6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RCCM ECU</w:t>
      </w:r>
    </w:p>
    <w:p w14:paraId="234B6FF7" w14:textId="77777777" w:rsidR="00210E01" w:rsidRDefault="00210E01" w:rsidP="00210E01">
      <w:r>
        <w:t>RCCM ECU</w:t>
      </w:r>
    </w:p>
    <w:p w14:paraId="20130EB4" w14:textId="77777777" w:rsidR="00072314" w:rsidRDefault="00072314" w:rsidP="00072314"/>
    <w:p w14:paraId="1627DD2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FD55D3" wp14:editId="67D26913">
            <wp:extent cx="152400" cy="152400"/>
            <wp:effectExtent l="0" t="0" r="0" b="0"/>
            <wp:docPr id="54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Blower On</w:t>
      </w:r>
    </w:p>
    <w:p w14:paraId="125C82E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217A2CE" w14:textId="77777777" w:rsidR="00072314" w:rsidRPr="003B799F" w:rsidRDefault="00072314" w:rsidP="00072314"/>
    <w:p w14:paraId="5FCD711B" w14:textId="77777777" w:rsidR="00072314" w:rsidRDefault="00072314" w:rsidP="00072314">
      <w:pPr>
        <w:pStyle w:val="Heading6"/>
        <w:keepNext w:val="0"/>
        <w:tabs>
          <w:tab w:val="clear" w:pos="900"/>
          <w:tab w:val="left" w:pos="709"/>
        </w:tabs>
        <w:spacing w:before="240"/>
        <w:rPr>
          <w:lang w:val="en-GB"/>
        </w:rPr>
      </w:pPr>
      <w:r>
        <w:rPr>
          <w:lang w:val="en-GB"/>
        </w:rPr>
        <w:t>Inputs</w:t>
      </w:r>
    </w:p>
    <w:p w14:paraId="6779027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E455E7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037B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9727B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4C01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8E35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5EC3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4375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8B453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BEB358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A67495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0AF52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76C5A2C" w14:textId="77777777" w:rsidR="0046438F" w:rsidRDefault="0046438F" w:rsidP="0046438F">
            <w:pPr>
              <w:rPr>
                <w:rFonts w:cs="Arial"/>
                <w:color w:val="000000" w:themeColor="text1"/>
                <w:sz w:val="16"/>
                <w:szCs w:val="14"/>
              </w:rPr>
            </w:pPr>
            <w:r>
              <w:rPr>
                <w:rFonts w:cs="Arial"/>
                <w:color w:val="000000" w:themeColor="text1"/>
                <w:sz w:val="16"/>
                <w:szCs w:val="14"/>
              </w:rPr>
              <w:t>blwr req</w:t>
            </w:r>
          </w:p>
          <w:p w14:paraId="22CC24E0" w14:textId="77777777" w:rsidR="0046438F" w:rsidRPr="00740CDD" w:rsidRDefault="0046438F" w:rsidP="00927ADC">
            <w:pPr>
              <w:pStyle w:val="VelocityScript"/>
              <w:rPr>
                <w:color w:val="00B0F0"/>
              </w:rPr>
            </w:pPr>
          </w:p>
          <w:p w14:paraId="0CAF6584" w14:textId="77777777" w:rsidR="004C0655" w:rsidRPr="007215C5" w:rsidRDefault="004C0655" w:rsidP="004F0393">
            <w:pPr>
              <w:pStyle w:val="VelocityScript"/>
            </w:pPr>
          </w:p>
          <w:p w14:paraId="3FD63F0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C2990" w14:textId="77777777" w:rsidR="008A674A" w:rsidRPr="003C5D56" w:rsidRDefault="008A674A" w:rsidP="008A674A">
            <w:pPr>
              <w:rPr>
                <w:rFonts w:cs="Arial"/>
                <w:color w:val="000000" w:themeColor="text1"/>
                <w:sz w:val="16"/>
                <w:szCs w:val="14"/>
              </w:rPr>
            </w:pPr>
            <w:r>
              <w:rPr>
                <w:rFonts w:cs="Arial"/>
                <w:color w:val="000000" w:themeColor="text1"/>
                <w:sz w:val="16"/>
                <w:szCs w:val="14"/>
              </w:rPr>
              <w:t>blwr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133A20" w14:textId="77777777" w:rsidR="00C84B54" w:rsidRDefault="00C84B54" w:rsidP="00090710">
            <w:pPr>
              <w:pStyle w:val="VelocityScript"/>
            </w:pPr>
          </w:p>
          <w:p w14:paraId="60A9BC08" w14:textId="77777777" w:rsidR="00C84B54" w:rsidRDefault="00C84B54" w:rsidP="00090710">
            <w:pPr>
              <w:pStyle w:val="VelocityScript"/>
            </w:pPr>
          </w:p>
          <w:p w14:paraId="6A9F7A0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18AFA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516E54B" w14:textId="77777777" w:rsidR="0009168A" w:rsidRDefault="0009168A"/>
        </w:tc>
      </w:tr>
      <w:tr w:rsidR="00EB31D7" w:rsidRPr="00B3499B" w14:paraId="6CEE5E2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63A7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DADE495" w14:textId="77777777" w:rsidR="0046438F" w:rsidRDefault="0046438F" w:rsidP="0046438F">
            <w:pPr>
              <w:rPr>
                <w:rFonts w:cs="Arial"/>
                <w:color w:val="000000" w:themeColor="text1"/>
                <w:sz w:val="16"/>
                <w:szCs w:val="14"/>
              </w:rPr>
            </w:pPr>
            <w:r>
              <w:rPr>
                <w:rFonts w:cs="Arial"/>
                <w:color w:val="000000" w:themeColor="text1"/>
                <w:sz w:val="16"/>
                <w:szCs w:val="14"/>
              </w:rPr>
              <w:t>BlwrOnRq</w:t>
            </w:r>
          </w:p>
          <w:p w14:paraId="132723EA" w14:textId="77777777" w:rsidR="0046438F" w:rsidRPr="00740CDD" w:rsidRDefault="0046438F" w:rsidP="00927ADC">
            <w:pPr>
              <w:pStyle w:val="VelocityScript"/>
              <w:rPr>
                <w:color w:val="00B0F0"/>
              </w:rPr>
            </w:pPr>
          </w:p>
          <w:p w14:paraId="5F997E2E" w14:textId="77777777" w:rsidR="004C0655" w:rsidRPr="007215C5" w:rsidRDefault="004C0655" w:rsidP="004F0393">
            <w:pPr>
              <w:pStyle w:val="VelocityScript"/>
            </w:pPr>
          </w:p>
          <w:p w14:paraId="1E8A911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BF14C" w14:textId="77777777" w:rsidR="008A674A" w:rsidRPr="003C5D56" w:rsidRDefault="008A674A" w:rsidP="008A674A">
            <w:pPr>
              <w:rPr>
                <w:rFonts w:cs="Arial"/>
                <w:color w:val="000000" w:themeColor="text1"/>
                <w:sz w:val="16"/>
                <w:szCs w:val="14"/>
              </w:rPr>
            </w:pPr>
            <w:r>
              <w:rPr>
                <w:rFonts w:cs="Arial"/>
                <w:color w:val="000000" w:themeColor="text1"/>
                <w:sz w:val="16"/>
                <w:szCs w:val="14"/>
              </w:rPr>
              <w:t>BlwrOnRq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94CC53" w14:textId="77777777" w:rsidR="00C84B54" w:rsidRDefault="00C84B54" w:rsidP="00090710">
            <w:pPr>
              <w:pStyle w:val="VelocityScript"/>
            </w:pPr>
          </w:p>
          <w:p w14:paraId="296F4C38" w14:textId="77777777" w:rsidR="00C84B54" w:rsidRDefault="00C84B54" w:rsidP="00090710">
            <w:pPr>
              <w:pStyle w:val="VelocityScript"/>
            </w:pPr>
          </w:p>
          <w:p w14:paraId="2DCBBF6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7BDCE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D6E3CF" w14:textId="77777777" w:rsidR="0009168A" w:rsidRDefault="0009168A"/>
        </w:tc>
      </w:tr>
      <w:tr w:rsidR="00EB31D7" w:rsidRPr="00B3499B" w14:paraId="522E427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9E0157" w14:textId="77777777" w:rsidR="00EB31D7" w:rsidRPr="00B3499B" w:rsidRDefault="00DC7E29" w:rsidP="00236BAE">
            <w:pPr>
              <w:rPr>
                <w:rFonts w:cs="Arial"/>
                <w:bCs/>
                <w:color w:val="808080" w:themeColor="background1" w:themeShade="80"/>
                <w:sz w:val="16"/>
                <w:szCs w:val="14"/>
              </w:rPr>
            </w:pPr>
            <w:hyperlink r:id="rId24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6291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24F6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B9CEA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Blower On</w:t>
      </w:r>
    </w:p>
    <w:p w14:paraId="1A392E84" w14:textId="77777777" w:rsidR="008C50D1" w:rsidRPr="00E23282" w:rsidRDefault="008C50D1" w:rsidP="00072314"/>
    <w:p w14:paraId="1EBA35A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8A8136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4C9AE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CBC1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27873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9082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B229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B44A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5012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8EF4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4B0820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19386F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EC0C0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795D462"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4A01B920" w14:textId="77777777" w:rsidR="0046438F" w:rsidRPr="00740CDD" w:rsidRDefault="0046438F" w:rsidP="00D60C45">
            <w:pPr>
              <w:pStyle w:val="VelocityScript"/>
              <w:rPr>
                <w:color w:val="00B0F0"/>
              </w:rPr>
            </w:pPr>
          </w:p>
          <w:p w14:paraId="3F27CE7A" w14:textId="77777777" w:rsidR="007215C5" w:rsidRPr="00D60C45" w:rsidRDefault="007215C5" w:rsidP="00CA24CE">
            <w:pPr>
              <w:rPr>
                <w:rFonts w:cs="Arial"/>
                <w:color w:val="000000" w:themeColor="text1"/>
                <w:sz w:val="16"/>
                <w:szCs w:val="14"/>
                <w:lang w:val="en-GB"/>
              </w:rPr>
            </w:pPr>
          </w:p>
          <w:p w14:paraId="7528ED9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2FC0CD" w14:textId="77777777" w:rsidR="00DD49BA" w:rsidRPr="003C5D56" w:rsidRDefault="00DD49BA" w:rsidP="00DD49BA">
            <w:pPr>
              <w:rPr>
                <w:rFonts w:cs="Arial"/>
                <w:color w:val="000000" w:themeColor="text1"/>
                <w:sz w:val="16"/>
                <w:szCs w:val="14"/>
              </w:rPr>
            </w:pPr>
            <w:r>
              <w:rPr>
                <w:rFonts w:cs="Arial"/>
                <w:color w:val="000000" w:themeColor="text1"/>
                <w:sz w:val="16"/>
                <w:szCs w:val="14"/>
              </w:rPr>
              <w:t>Fan On</w:t>
            </w:r>
          </w:p>
          <w:p w14:paraId="4904578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9FCFAE" w14:textId="77777777" w:rsidR="0038251F" w:rsidRPr="0038251F" w:rsidRDefault="00143E70" w:rsidP="0038251F">
            <w:pPr>
              <w:pStyle w:val="VelocityScript"/>
              <w:rPr>
                <w:color w:val="00B0F0"/>
                <w:sz w:val="16"/>
              </w:rPr>
            </w:pPr>
            <w:r w:rsidRPr="0038251F">
              <w:rPr>
                <w:color w:val="00B0F0"/>
                <w:sz w:val="16"/>
              </w:rPr>
              <w:t xml:space="preserve"> </w:t>
            </w:r>
          </w:p>
          <w:p w14:paraId="7BEF3208" w14:textId="77777777" w:rsidR="00C84B54" w:rsidRDefault="00C84B54" w:rsidP="00B31A0E">
            <w:pPr>
              <w:pStyle w:val="VelocityScript"/>
            </w:pPr>
          </w:p>
          <w:p w14:paraId="225F455C" w14:textId="77777777" w:rsidR="00C84B54" w:rsidRDefault="00C84B54" w:rsidP="00B31A0E">
            <w:pPr>
              <w:pStyle w:val="VelocityScript"/>
            </w:pPr>
          </w:p>
          <w:p w14:paraId="3BF495F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2AF44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E970A6" w14:textId="77777777" w:rsidR="0009168A" w:rsidRDefault="0009168A"/>
        </w:tc>
      </w:tr>
      <w:tr w:rsidR="00CA24CE" w:rsidRPr="00B3499B" w14:paraId="3066BEF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AE8D54" w14:textId="77777777" w:rsidR="00CA24CE" w:rsidRPr="00B3499B" w:rsidRDefault="00DC7E29" w:rsidP="00CA24CE">
            <w:pPr>
              <w:rPr>
                <w:rFonts w:cs="Arial"/>
                <w:bCs/>
                <w:color w:val="808080" w:themeColor="background1" w:themeShade="80"/>
                <w:sz w:val="16"/>
                <w:szCs w:val="14"/>
              </w:rPr>
            </w:pPr>
            <w:hyperlink r:id="rId2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7074D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ED46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B9043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Blower On</w:t>
      </w:r>
    </w:p>
    <w:p w14:paraId="04E47154" w14:textId="77777777" w:rsidR="00072314" w:rsidRPr="00612064" w:rsidRDefault="00072314" w:rsidP="00072314">
      <w:pPr>
        <w:spacing w:before="20"/>
        <w:rPr>
          <w:vanish/>
        </w:rPr>
      </w:pPr>
    </w:p>
    <w:p w14:paraId="4ADC5CFC" w14:textId="77777777" w:rsidR="00072314" w:rsidRDefault="00072314" w:rsidP="00072314">
      <w:pPr>
        <w:pStyle w:val="Heading6"/>
        <w:keepNext w:val="0"/>
        <w:tabs>
          <w:tab w:val="clear" w:pos="900"/>
          <w:tab w:val="left" w:pos="709"/>
        </w:tabs>
        <w:spacing w:before="240"/>
      </w:pPr>
      <w:r>
        <w:t>Parameters</w:t>
      </w:r>
    </w:p>
    <w:p w14:paraId="02E8159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345EA58" w14:textId="77777777" w:rsidTr="001D18E6">
        <w:trPr>
          <w:trHeight w:val="161"/>
        </w:trPr>
        <w:tc>
          <w:tcPr>
            <w:tcW w:w="1838" w:type="dxa"/>
            <w:shd w:val="clear" w:color="auto" w:fill="D9D9D9" w:themeFill="background1" w:themeFillShade="D9"/>
            <w:noWrap/>
            <w:hideMark/>
          </w:tcPr>
          <w:p w14:paraId="1C91778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3A46EC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63AEA9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D4666F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E8EFD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ED4D4F9" w14:textId="77777777" w:rsidTr="001D18E6">
        <w:trPr>
          <w:trHeight w:val="70"/>
        </w:trPr>
        <w:tc>
          <w:tcPr>
            <w:tcW w:w="1838" w:type="dxa"/>
            <w:noWrap/>
          </w:tcPr>
          <w:p w14:paraId="7C3BE04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017C10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A54530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826127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00108B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5C1D1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59039AA" w14:textId="77777777" w:rsidTr="001D18E6">
        <w:trPr>
          <w:trHeight w:val="71"/>
        </w:trPr>
        <w:tc>
          <w:tcPr>
            <w:tcW w:w="1838" w:type="dxa"/>
            <w:noWrap/>
          </w:tcPr>
          <w:p w14:paraId="15FB113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BD09D75" w14:textId="77777777" w:rsidR="00072314" w:rsidRPr="00D14691" w:rsidRDefault="00072314" w:rsidP="001D18E6">
            <w:pPr>
              <w:rPr>
                <w:color w:val="000000" w:themeColor="text1"/>
              </w:rPr>
            </w:pPr>
          </w:p>
        </w:tc>
        <w:tc>
          <w:tcPr>
            <w:tcW w:w="1701" w:type="dxa"/>
          </w:tcPr>
          <w:p w14:paraId="6D3584F7" w14:textId="77777777" w:rsidR="00072314" w:rsidRPr="00D14691" w:rsidRDefault="00072314" w:rsidP="001D18E6">
            <w:pPr>
              <w:rPr>
                <w:color w:val="000000" w:themeColor="text1"/>
              </w:rPr>
            </w:pPr>
          </w:p>
        </w:tc>
        <w:tc>
          <w:tcPr>
            <w:tcW w:w="1417" w:type="dxa"/>
            <w:noWrap/>
          </w:tcPr>
          <w:p w14:paraId="393AF469" w14:textId="77777777" w:rsidR="00072314" w:rsidRPr="00D14691" w:rsidRDefault="00072314" w:rsidP="001D18E6">
            <w:pPr>
              <w:rPr>
                <w:color w:val="000000" w:themeColor="text1"/>
              </w:rPr>
            </w:pPr>
          </w:p>
        </w:tc>
        <w:tc>
          <w:tcPr>
            <w:tcW w:w="3402" w:type="dxa"/>
          </w:tcPr>
          <w:p w14:paraId="25BF4394" w14:textId="77777777" w:rsidR="00072314" w:rsidRPr="00D14691" w:rsidRDefault="00072314" w:rsidP="001D18E6">
            <w:pPr>
              <w:rPr>
                <w:color w:val="000000" w:themeColor="text1"/>
              </w:rPr>
            </w:pPr>
          </w:p>
        </w:tc>
      </w:tr>
    </w:tbl>
    <w:p w14:paraId="790111B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912577A" w14:textId="77777777" w:rsidR="003678EC" w:rsidRPr="003678EC" w:rsidRDefault="003678EC" w:rsidP="003678EC">
      <w:pPr>
        <w:rPr>
          <w:lang w:val="en-GB"/>
        </w:rPr>
      </w:pPr>
    </w:p>
    <w:p w14:paraId="0FB2B8A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6632753" w14:textId="77777777" w:rsidR="00072314" w:rsidRPr="003225C9" w:rsidRDefault="00072314" w:rsidP="00072314">
      <w:pPr>
        <w:tabs>
          <w:tab w:val="left" w:pos="284"/>
          <w:tab w:val="left" w:pos="851"/>
        </w:tabs>
      </w:pPr>
    </w:p>
    <w:p w14:paraId="34E885A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75B293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51B963D" w14:textId="77777777" w:rsidTr="001D18E6">
        <w:tc>
          <w:tcPr>
            <w:tcW w:w="1934" w:type="dxa"/>
            <w:shd w:val="clear" w:color="auto" w:fill="D9D9D9" w:themeFill="background1" w:themeFillShade="D9"/>
          </w:tcPr>
          <w:p w14:paraId="5F49C207" w14:textId="77777777" w:rsidR="00072314" w:rsidRDefault="00072314" w:rsidP="001D18E6">
            <w:pPr>
              <w:rPr>
                <w:b/>
              </w:rPr>
            </w:pPr>
            <w:r w:rsidRPr="00AF169D">
              <w:rPr>
                <w:b/>
              </w:rPr>
              <w:t>Requirement ID</w:t>
            </w:r>
          </w:p>
          <w:p w14:paraId="2BA5819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768C7F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9CCD162" w14:textId="77777777" w:rsidR="00072314" w:rsidRDefault="00072314" w:rsidP="001D18E6">
            <w:pPr>
              <w:rPr>
                <w:b/>
              </w:rPr>
            </w:pPr>
            <w:r>
              <w:rPr>
                <w:b/>
              </w:rPr>
              <w:t>Modification</w:t>
            </w:r>
          </w:p>
        </w:tc>
        <w:tc>
          <w:tcPr>
            <w:tcW w:w="1712" w:type="dxa"/>
            <w:shd w:val="clear" w:color="auto" w:fill="D9D9D9" w:themeFill="background1" w:themeFillShade="D9"/>
          </w:tcPr>
          <w:p w14:paraId="21897758" w14:textId="77777777" w:rsidR="00072314" w:rsidRDefault="00072314" w:rsidP="001D18E6">
            <w:pPr>
              <w:rPr>
                <w:b/>
              </w:rPr>
            </w:pPr>
            <w:r w:rsidRPr="00AF169D">
              <w:rPr>
                <w:b/>
              </w:rPr>
              <w:t xml:space="preserve">Requirement </w:t>
            </w:r>
            <w:r>
              <w:rPr>
                <w:b/>
              </w:rPr>
              <w:t>ID</w:t>
            </w:r>
          </w:p>
          <w:p w14:paraId="31B41D2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CFEF48" w14:textId="77777777" w:rsidR="00072314" w:rsidRPr="00AF169D" w:rsidRDefault="00072314" w:rsidP="001D18E6">
            <w:pPr>
              <w:rPr>
                <w:b/>
              </w:rPr>
            </w:pPr>
            <w:r>
              <w:rPr>
                <w:b/>
              </w:rPr>
              <w:t>Comment</w:t>
            </w:r>
          </w:p>
        </w:tc>
      </w:tr>
      <w:tr w:rsidR="00072314" w14:paraId="3B53D396" w14:textId="77777777" w:rsidTr="001D18E6">
        <w:tc>
          <w:tcPr>
            <w:tcW w:w="1934" w:type="dxa"/>
          </w:tcPr>
          <w:p w14:paraId="3E5F9061" w14:textId="77777777" w:rsidR="00072314" w:rsidRPr="000F4E8B" w:rsidRDefault="00072314" w:rsidP="001D18E6">
            <w:r w:rsidRPr="000F4E8B">
              <w:t>REQ_abc</w:t>
            </w:r>
          </w:p>
        </w:tc>
        <w:tc>
          <w:tcPr>
            <w:tcW w:w="2177" w:type="dxa"/>
          </w:tcPr>
          <w:p w14:paraId="7332BA91" w14:textId="77777777" w:rsidR="00072314" w:rsidRPr="000F4E8B" w:rsidRDefault="00072314" w:rsidP="001D18E6"/>
        </w:tc>
        <w:sdt>
          <w:sdtPr>
            <w:alias w:val="Modification"/>
            <w:tag w:val="Modification"/>
            <w:id w:val="-180282706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C2C4B00" w14:textId="77777777" w:rsidR="00072314" w:rsidRPr="000F4E8B" w:rsidRDefault="00072314" w:rsidP="001D18E6">
                <w:r w:rsidRPr="000F4E8B">
                  <w:t>Removed</w:t>
                </w:r>
              </w:p>
            </w:tc>
          </w:sdtContent>
        </w:sdt>
        <w:tc>
          <w:tcPr>
            <w:tcW w:w="1712" w:type="dxa"/>
          </w:tcPr>
          <w:p w14:paraId="52A96294" w14:textId="77777777" w:rsidR="00072314" w:rsidRPr="000F4E8B" w:rsidRDefault="00072314" w:rsidP="001D18E6">
            <w:r w:rsidRPr="000F4E8B">
              <w:t>--</w:t>
            </w:r>
          </w:p>
        </w:tc>
        <w:tc>
          <w:tcPr>
            <w:tcW w:w="2958" w:type="dxa"/>
          </w:tcPr>
          <w:p w14:paraId="47379B76" w14:textId="77777777" w:rsidR="00072314" w:rsidRPr="000F4E8B" w:rsidRDefault="00072314" w:rsidP="001D18E6"/>
        </w:tc>
      </w:tr>
      <w:tr w:rsidR="00072314" w14:paraId="28BDC674" w14:textId="77777777" w:rsidTr="001D18E6">
        <w:tc>
          <w:tcPr>
            <w:tcW w:w="1934" w:type="dxa"/>
          </w:tcPr>
          <w:p w14:paraId="19E8F38B" w14:textId="77777777" w:rsidR="00072314" w:rsidRPr="000F4E8B" w:rsidRDefault="00072314" w:rsidP="001D18E6">
            <w:r w:rsidRPr="000F4E8B">
              <w:lastRenderedPageBreak/>
              <w:t>REQ_def</w:t>
            </w:r>
          </w:p>
        </w:tc>
        <w:tc>
          <w:tcPr>
            <w:tcW w:w="2177" w:type="dxa"/>
          </w:tcPr>
          <w:p w14:paraId="18D3CB01" w14:textId="77777777" w:rsidR="00072314" w:rsidRPr="000F4E8B" w:rsidRDefault="00072314" w:rsidP="001D18E6"/>
        </w:tc>
        <w:sdt>
          <w:sdtPr>
            <w:alias w:val="Modification"/>
            <w:tag w:val="Modification"/>
            <w:id w:val="13467486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01F9EFD" w14:textId="77777777" w:rsidR="00072314" w:rsidRPr="000F4E8B" w:rsidRDefault="00072314" w:rsidP="001D18E6">
                <w:r w:rsidRPr="000F4E8B">
                  <w:t>Replaced</w:t>
                </w:r>
              </w:p>
            </w:tc>
          </w:sdtContent>
        </w:sdt>
        <w:tc>
          <w:tcPr>
            <w:tcW w:w="1712" w:type="dxa"/>
          </w:tcPr>
          <w:p w14:paraId="71D9E06C" w14:textId="77777777" w:rsidR="00072314" w:rsidRPr="000F4E8B" w:rsidRDefault="00072314" w:rsidP="001D18E6">
            <w:r w:rsidRPr="000F4E8B">
              <w:t>REQ_xyz</w:t>
            </w:r>
          </w:p>
        </w:tc>
        <w:tc>
          <w:tcPr>
            <w:tcW w:w="2958" w:type="dxa"/>
          </w:tcPr>
          <w:p w14:paraId="4E83937B" w14:textId="77777777" w:rsidR="00072314" w:rsidRPr="000F4E8B" w:rsidRDefault="00072314" w:rsidP="001D18E6"/>
        </w:tc>
      </w:tr>
      <w:tr w:rsidR="00072314" w14:paraId="780FE5D5" w14:textId="77777777" w:rsidTr="001D18E6">
        <w:tc>
          <w:tcPr>
            <w:tcW w:w="1934" w:type="dxa"/>
          </w:tcPr>
          <w:p w14:paraId="137311C8" w14:textId="77777777" w:rsidR="00072314" w:rsidRPr="000F4E8B" w:rsidRDefault="00072314" w:rsidP="001D18E6">
            <w:r w:rsidRPr="000F4E8B">
              <w:t>--</w:t>
            </w:r>
          </w:p>
        </w:tc>
        <w:tc>
          <w:tcPr>
            <w:tcW w:w="2177" w:type="dxa"/>
          </w:tcPr>
          <w:p w14:paraId="407DDDA1" w14:textId="77777777" w:rsidR="00072314" w:rsidRPr="000F4E8B" w:rsidRDefault="00072314" w:rsidP="001D18E6"/>
        </w:tc>
        <w:sdt>
          <w:sdtPr>
            <w:alias w:val="Modification"/>
            <w:tag w:val="Modification"/>
            <w:id w:val="-9121632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7AC3744" w14:textId="77777777" w:rsidR="00072314" w:rsidRPr="000F4E8B" w:rsidRDefault="00072314" w:rsidP="001D18E6">
                <w:r w:rsidRPr="000F4E8B">
                  <w:t>Added</w:t>
                </w:r>
              </w:p>
            </w:tc>
          </w:sdtContent>
        </w:sdt>
        <w:tc>
          <w:tcPr>
            <w:tcW w:w="1712" w:type="dxa"/>
          </w:tcPr>
          <w:p w14:paraId="5C61BB98" w14:textId="77777777" w:rsidR="00072314" w:rsidRPr="000F4E8B" w:rsidRDefault="00072314" w:rsidP="001D18E6">
            <w:r w:rsidRPr="000F4E8B">
              <w:t>REQ_123</w:t>
            </w:r>
          </w:p>
        </w:tc>
        <w:tc>
          <w:tcPr>
            <w:tcW w:w="2958" w:type="dxa"/>
          </w:tcPr>
          <w:p w14:paraId="2C669FDF" w14:textId="77777777" w:rsidR="00072314" w:rsidRPr="000F4E8B" w:rsidRDefault="00072314" w:rsidP="001D18E6"/>
        </w:tc>
      </w:tr>
    </w:tbl>
    <w:p w14:paraId="14F1029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CFCDEA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5790D9A" w14:textId="77777777" w:rsidTr="001D18E6">
        <w:tc>
          <w:tcPr>
            <w:tcW w:w="1838" w:type="dxa"/>
            <w:shd w:val="clear" w:color="auto" w:fill="D9D9D9" w:themeFill="background1" w:themeFillShade="D9"/>
          </w:tcPr>
          <w:p w14:paraId="0BF776CE" w14:textId="77777777" w:rsidR="00072314" w:rsidRDefault="00072314" w:rsidP="001D18E6">
            <w:pPr>
              <w:rPr>
                <w:b/>
              </w:rPr>
            </w:pPr>
            <w:r w:rsidRPr="00AF169D">
              <w:rPr>
                <w:b/>
              </w:rPr>
              <w:t>Requirement ID</w:t>
            </w:r>
          </w:p>
          <w:p w14:paraId="2F957C4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CE6A0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DC6FA31" w14:textId="77777777" w:rsidR="00072314" w:rsidRPr="00AF169D" w:rsidRDefault="00072314" w:rsidP="001D18E6">
            <w:pPr>
              <w:rPr>
                <w:b/>
              </w:rPr>
            </w:pPr>
            <w:r>
              <w:rPr>
                <w:b/>
              </w:rPr>
              <w:t>Comment</w:t>
            </w:r>
          </w:p>
        </w:tc>
      </w:tr>
      <w:tr w:rsidR="00072314" w14:paraId="40ACE768" w14:textId="77777777" w:rsidTr="001D18E6">
        <w:tc>
          <w:tcPr>
            <w:tcW w:w="1838" w:type="dxa"/>
          </w:tcPr>
          <w:p w14:paraId="700BCB0C" w14:textId="77777777" w:rsidR="00072314" w:rsidRDefault="00072314" w:rsidP="001D18E6"/>
        </w:tc>
        <w:tc>
          <w:tcPr>
            <w:tcW w:w="4253" w:type="dxa"/>
          </w:tcPr>
          <w:p w14:paraId="0F79801A" w14:textId="77777777" w:rsidR="00072314" w:rsidRDefault="00072314" w:rsidP="001D18E6"/>
        </w:tc>
        <w:tc>
          <w:tcPr>
            <w:tcW w:w="4110" w:type="dxa"/>
          </w:tcPr>
          <w:p w14:paraId="433418EC" w14:textId="77777777" w:rsidR="00072314" w:rsidRDefault="00072314" w:rsidP="001D18E6"/>
        </w:tc>
      </w:tr>
      <w:tr w:rsidR="00072314" w14:paraId="334C5791" w14:textId="77777777" w:rsidTr="001D18E6">
        <w:tc>
          <w:tcPr>
            <w:tcW w:w="1838" w:type="dxa"/>
          </w:tcPr>
          <w:p w14:paraId="44365A2C" w14:textId="77777777" w:rsidR="00072314" w:rsidRDefault="00072314" w:rsidP="001D18E6"/>
        </w:tc>
        <w:tc>
          <w:tcPr>
            <w:tcW w:w="4253" w:type="dxa"/>
          </w:tcPr>
          <w:p w14:paraId="742E1835" w14:textId="77777777" w:rsidR="00072314" w:rsidRDefault="00072314" w:rsidP="001D18E6"/>
        </w:tc>
        <w:tc>
          <w:tcPr>
            <w:tcW w:w="4110" w:type="dxa"/>
          </w:tcPr>
          <w:p w14:paraId="27639B5F" w14:textId="77777777" w:rsidR="00072314" w:rsidRDefault="00072314" w:rsidP="001D18E6"/>
        </w:tc>
      </w:tr>
      <w:tr w:rsidR="00072314" w14:paraId="431F7748" w14:textId="77777777" w:rsidTr="001D18E6">
        <w:tc>
          <w:tcPr>
            <w:tcW w:w="1838" w:type="dxa"/>
          </w:tcPr>
          <w:p w14:paraId="12C8172B" w14:textId="77777777" w:rsidR="00072314" w:rsidRDefault="00072314" w:rsidP="001D18E6">
            <w:r>
              <w:t>…</w:t>
            </w:r>
          </w:p>
        </w:tc>
        <w:tc>
          <w:tcPr>
            <w:tcW w:w="4253" w:type="dxa"/>
          </w:tcPr>
          <w:p w14:paraId="212D76A8" w14:textId="77777777" w:rsidR="00072314" w:rsidRDefault="00072314" w:rsidP="001D18E6"/>
        </w:tc>
        <w:tc>
          <w:tcPr>
            <w:tcW w:w="4110" w:type="dxa"/>
          </w:tcPr>
          <w:p w14:paraId="682DE10C" w14:textId="77777777" w:rsidR="00072314" w:rsidRDefault="00072314" w:rsidP="001D18E6"/>
        </w:tc>
      </w:tr>
    </w:tbl>
    <w:p w14:paraId="292FCA8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979F19E" w14:textId="77777777" w:rsidR="00072314" w:rsidRDefault="00072314" w:rsidP="00072314"/>
    <w:p w14:paraId="4636F9F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61F473A" w14:textId="77777777" w:rsidR="001C5864" w:rsidRPr="0017445F" w:rsidRDefault="001C5864" w:rsidP="001C5864">
      <w:pPr>
        <w:pStyle w:val="RERequirement"/>
        <w:shd w:val="clear" w:color="auto" w:fill="F2F2F2" w:themeFill="background1" w:themeFillShade="F2"/>
      </w:pPr>
      <w:r>
        <w:t xml:space="preserve"> Blower Run Time</w:t>
      </w:r>
    </w:p>
    <w:p w14:paraId="38FC4A25" w14:textId="77777777" w:rsidR="001C5864" w:rsidRDefault="001C5864" w:rsidP="001C5864">
      <w:pPr>
        <w:rPr>
          <w:rFonts w:cs="Arial"/>
        </w:rPr>
      </w:pPr>
      <w:r>
        <w:rPr>
          <w:rFonts w:cs="Arial"/>
        </w:rPr>
        <w:t>When HPCM module receives the signal "Cabn_Amb_Te_Aclt" &gt; than 50C for 5 minutes, it shall send the signal "blower off" to the RCCM module when TMOS setting is set to "FAN_ON"</w:t>
      </w:r>
    </w:p>
    <w:p w14:paraId="41B5519F" w14:textId="77777777" w:rsidR="001C5864" w:rsidRDefault="001C5864" w:rsidP="001C5864"/>
    <w:p w14:paraId="640914FB" w14:textId="77777777" w:rsidR="001C5864" w:rsidRPr="00287D2F" w:rsidRDefault="001C5864" w:rsidP="001C5864">
      <w:pPr>
        <w:rPr>
          <w:rFonts w:cs="Arial"/>
        </w:rPr>
      </w:pPr>
      <w:r>
        <w:rPr>
          <w:rFonts w:cs="Arial"/>
        </w:rPr>
        <w:t>Satisfied by</w:t>
      </w:r>
      <w:r w:rsidRPr="00287D2F">
        <w:rPr>
          <w:rFonts w:cs="Arial"/>
        </w:rPr>
        <w:t>:</w:t>
      </w:r>
    </w:p>
    <w:p w14:paraId="4B76C15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E31BF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14B5916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1497E3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4175B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9139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F14DA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D38C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91C70" w14:textId="77777777" w:rsidR="0009168A" w:rsidRDefault="0009168A"/>
        </w:tc>
      </w:tr>
      <w:tr w:rsidR="007A24FC" w:rsidRPr="00B3499B" w14:paraId="32B49B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44E8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5E6D0" w14:textId="77777777" w:rsidR="0009168A" w:rsidRDefault="0009168A"/>
        </w:tc>
      </w:tr>
      <w:tr w:rsidR="007A24FC" w:rsidRPr="00B3499B" w14:paraId="30BD4B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F595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37B49" w14:textId="77777777" w:rsidR="0009168A" w:rsidRDefault="0009168A"/>
        </w:tc>
      </w:tr>
      <w:tr w:rsidR="007A24FC" w:rsidRPr="00B3499B" w14:paraId="3F2A95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EFED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3DAB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9AEE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80F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55BAC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3EE0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077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15ED8D" wp14:editId="7A46E00F">
                  <wp:extent cx="152400" cy="152400"/>
                  <wp:effectExtent l="0" t="0" r="0" b="0"/>
                  <wp:docPr id="54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5A37E3C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0E953D" wp14:editId="26800D51">
                  <wp:extent cx="152400" cy="152400"/>
                  <wp:effectExtent l="0" t="0" r="0" b="0"/>
                  <wp:docPr id="54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2D2A0BF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8BB332" wp14:editId="1F6645AE">
                  <wp:extent cx="152400" cy="152400"/>
                  <wp:effectExtent l="0" t="0" r="0" b="0"/>
                  <wp:docPr id="55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A68F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3A6C5B" w14:textId="77777777" w:rsidR="0009168A" w:rsidRDefault="0009168A"/>
        </w:tc>
      </w:tr>
      <w:tr w:rsidR="007A24FC" w:rsidRPr="00B3499B" w14:paraId="3B804AA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9B67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D8B16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A26D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0D3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E02D4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5DD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FAEAC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BBBA03" w14:textId="77777777" w:rsidR="007A24FC" w:rsidRPr="00B3499B" w:rsidRDefault="00DC7E29" w:rsidP="009737DA">
            <w:pPr>
              <w:rPr>
                <w:rFonts w:cs="Arial"/>
                <w:bCs/>
                <w:color w:val="808080" w:themeColor="background1" w:themeShade="80"/>
                <w:sz w:val="16"/>
                <w:szCs w:val="14"/>
              </w:rPr>
            </w:pPr>
            <w:hyperlink r:id="rId2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DBCF6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B11C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17AC6D" w14:textId="77777777" w:rsidR="007A24FC" w:rsidRDefault="007A24FC" w:rsidP="001C5864">
      <w:pPr>
        <w:rPr>
          <w:rFonts w:cs="Arial"/>
        </w:rPr>
      </w:pPr>
    </w:p>
    <w:p w14:paraId="163EAB5D" w14:textId="77777777" w:rsidR="0047267C" w:rsidRDefault="0047267C" w:rsidP="001C5864">
      <w:pPr>
        <w:rPr>
          <w:rFonts w:cs="Arial"/>
        </w:rPr>
      </w:pPr>
    </w:p>
    <w:p w14:paraId="7D40D97C" w14:textId="77777777" w:rsidR="001C5864" w:rsidRPr="0017445F" w:rsidRDefault="001C5864" w:rsidP="001C5864">
      <w:pPr>
        <w:pStyle w:val="RERequirement"/>
        <w:shd w:val="clear" w:color="auto" w:fill="F2F2F2" w:themeFill="background1" w:themeFillShade="F2"/>
      </w:pPr>
      <w:r>
        <w:t xml:space="preserve"> Compressor Duration</w:t>
      </w:r>
    </w:p>
    <w:p w14:paraId="3BE46DEC" w14:textId="77777777" w:rsidR="001C5864" w:rsidRDefault="001C5864" w:rsidP="001C5864">
      <w:pPr>
        <w:rPr>
          <w:rFonts w:cs="Arial"/>
        </w:rPr>
      </w:pPr>
      <w:r>
        <w:rPr>
          <w:rFonts w:cs="Arial"/>
        </w:rPr>
        <w:t>When HPCM receives the signal "Cabn_Amb_Te_Actl" &gt;50C after 7 to 8 minutes with TMOS setting signal "FAN_AND_AC_ON" it shall provide the ACCM with the signal "Compressor Off"  the the RCCM with the signal "Blower Off"</w:t>
      </w:r>
    </w:p>
    <w:p w14:paraId="4559C496" w14:textId="77777777" w:rsidR="001C5864" w:rsidRDefault="001C5864" w:rsidP="001C5864"/>
    <w:p w14:paraId="1FD77DC5" w14:textId="77777777" w:rsidR="001C5864" w:rsidRPr="00287D2F" w:rsidRDefault="001C5864" w:rsidP="001C5864">
      <w:pPr>
        <w:rPr>
          <w:rFonts w:cs="Arial"/>
        </w:rPr>
      </w:pPr>
      <w:r>
        <w:rPr>
          <w:rFonts w:cs="Arial"/>
        </w:rPr>
        <w:t>Satisfied by</w:t>
      </w:r>
      <w:r w:rsidRPr="00287D2F">
        <w:rPr>
          <w:rFonts w:cs="Arial"/>
        </w:rPr>
        <w:t>:</w:t>
      </w:r>
    </w:p>
    <w:p w14:paraId="2900A8C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58060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60EC20A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5DAE301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7E76BDE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Fan</w:t>
      </w:r>
    </w:p>
    <w:p w14:paraId="2C5F92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501A86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E593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4B7C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5BF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2DED6" w14:textId="77777777" w:rsidR="0009168A" w:rsidRDefault="0009168A"/>
        </w:tc>
      </w:tr>
      <w:tr w:rsidR="007A24FC" w:rsidRPr="00B3499B" w14:paraId="7BEC03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3767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5B209" w14:textId="77777777" w:rsidR="0009168A" w:rsidRDefault="0009168A"/>
        </w:tc>
      </w:tr>
      <w:tr w:rsidR="007A24FC" w:rsidRPr="00B3499B" w14:paraId="308A05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0EA8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105D8" w14:textId="77777777" w:rsidR="0009168A" w:rsidRDefault="0009168A"/>
        </w:tc>
      </w:tr>
      <w:tr w:rsidR="007A24FC" w:rsidRPr="00B3499B" w14:paraId="6FE9B1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014BE"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89B22"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4469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4BD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A6F0D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A582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4D14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8BE6C0" wp14:editId="5F20129D">
                  <wp:extent cx="152400" cy="152400"/>
                  <wp:effectExtent l="0" t="0" r="0" b="0"/>
                  <wp:docPr id="55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4D7D1CB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76FA15" wp14:editId="2B64EACC">
                  <wp:extent cx="152400" cy="152400"/>
                  <wp:effectExtent l="0" t="0" r="0" b="0"/>
                  <wp:docPr id="55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3210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6B1C7" w14:textId="77777777" w:rsidR="0009168A" w:rsidRDefault="0009168A"/>
        </w:tc>
      </w:tr>
      <w:tr w:rsidR="007A24FC" w:rsidRPr="00B3499B" w14:paraId="0EE236E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49B3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2D64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3716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36AA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FF6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2E75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31EC86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60C8E2" w14:textId="77777777" w:rsidR="007A24FC" w:rsidRPr="00B3499B" w:rsidRDefault="00DC7E29" w:rsidP="009737DA">
            <w:pPr>
              <w:rPr>
                <w:rFonts w:cs="Arial"/>
                <w:bCs/>
                <w:color w:val="808080" w:themeColor="background1" w:themeShade="80"/>
                <w:sz w:val="16"/>
                <w:szCs w:val="14"/>
              </w:rPr>
            </w:pPr>
            <w:hyperlink r:id="rId2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0749D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8785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FBD76F" w14:textId="77777777" w:rsidR="007A24FC" w:rsidRDefault="007A24FC" w:rsidP="001C5864">
      <w:pPr>
        <w:rPr>
          <w:rFonts w:cs="Arial"/>
        </w:rPr>
      </w:pPr>
    </w:p>
    <w:p w14:paraId="1E84B570" w14:textId="77777777" w:rsidR="0047267C" w:rsidRDefault="0047267C" w:rsidP="001C5864">
      <w:pPr>
        <w:rPr>
          <w:rFonts w:cs="Arial"/>
        </w:rPr>
      </w:pPr>
    </w:p>
    <w:p w14:paraId="643143C1" w14:textId="77777777" w:rsidR="001C5864" w:rsidRPr="0017445F" w:rsidRDefault="001C5864" w:rsidP="001C5864">
      <w:pPr>
        <w:pStyle w:val="RERequirement"/>
        <w:shd w:val="clear" w:color="auto" w:fill="F2F2F2" w:themeFill="background1" w:themeFillShade="F2"/>
      </w:pPr>
      <w:r>
        <w:t xml:space="preserve"> Blower Request On</w:t>
      </w:r>
    </w:p>
    <w:p w14:paraId="51013A8C" w14:textId="77777777" w:rsidR="001C5864" w:rsidRDefault="001C5864" w:rsidP="001C5864">
      <w:pPr>
        <w:rPr>
          <w:rFonts w:cs="Arial"/>
        </w:rPr>
      </w:pPr>
      <w:r>
        <w:rPr>
          <w:rFonts w:cs="Arial"/>
        </w:rPr>
        <w:t xml:space="preserve">When the signal "FAN_ON" or FAN_AND_AC_ON is requested from HPCM, </w:t>
      </w:r>
      <w:proofErr w:type="gramStart"/>
      <w:r>
        <w:rPr>
          <w:rFonts w:cs="Arial"/>
        </w:rPr>
        <w:t>The  RCCM</w:t>
      </w:r>
      <w:proofErr w:type="gramEnd"/>
      <w:r>
        <w:rPr>
          <w:rFonts w:cs="Arial"/>
        </w:rPr>
        <w:t xml:space="preserve"> module shall provide signal "BlwrOn" to the Blower Motor to activate the fan  </w:t>
      </w:r>
    </w:p>
    <w:p w14:paraId="372FFB3B" w14:textId="77777777" w:rsidR="001C5864" w:rsidRDefault="001C5864" w:rsidP="001C5864"/>
    <w:p w14:paraId="46C5CF44" w14:textId="77777777" w:rsidR="001C5864" w:rsidRPr="00287D2F" w:rsidRDefault="001C5864" w:rsidP="001C5864">
      <w:pPr>
        <w:rPr>
          <w:rFonts w:cs="Arial"/>
        </w:rPr>
      </w:pPr>
      <w:r>
        <w:rPr>
          <w:rFonts w:cs="Arial"/>
        </w:rPr>
        <w:t>Satisfied by</w:t>
      </w:r>
      <w:r w:rsidRPr="00287D2F">
        <w:rPr>
          <w:rFonts w:cs="Arial"/>
        </w:rPr>
        <w:t>:</w:t>
      </w:r>
    </w:p>
    <w:p w14:paraId="2DAD2C7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8F6C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04482EF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603D991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566C0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6AA0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B8216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AD7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E1C57" w14:textId="77777777" w:rsidR="0009168A" w:rsidRDefault="0009168A"/>
        </w:tc>
      </w:tr>
      <w:tr w:rsidR="007A24FC" w:rsidRPr="00B3499B" w14:paraId="56FEE9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B6E42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BACC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0D0A76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217E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C6278" w14:textId="77777777" w:rsidR="0009168A" w:rsidRDefault="0009168A"/>
        </w:tc>
      </w:tr>
      <w:tr w:rsidR="007A24FC" w:rsidRPr="00B3499B" w14:paraId="31DCC5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19B7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6CE4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502D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F9D13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6A5CC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D319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46AC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904EA1" wp14:editId="10254B03">
                  <wp:extent cx="152400" cy="152400"/>
                  <wp:effectExtent l="0" t="0" r="0" b="0"/>
                  <wp:docPr id="55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t>
            </w:r>
            <w:proofErr w:type="gramStart"/>
            <w:r w:rsidRPr="00B3499B">
              <w:rPr>
                <w:rFonts w:ascii="Arial" w:hAnsi="Arial" w:cs="Arial"/>
                <w:color w:val="000000" w:themeColor="text1"/>
                <w:sz w:val="16"/>
                <w:szCs w:val="16"/>
              </w:rPr>
              <w:t>With</w:t>
            </w:r>
            <w:proofErr w:type="gramEnd"/>
            <w:r w:rsidRPr="00B3499B">
              <w:rPr>
                <w:rFonts w:ascii="Arial" w:hAnsi="Arial" w:cs="Arial"/>
                <w:color w:val="000000" w:themeColor="text1"/>
                <w:sz w:val="16"/>
                <w:szCs w:val="16"/>
              </w:rPr>
              <w:t xml:space="preserve"> Fan On</w:t>
            </w:r>
          </w:p>
          <w:p w14:paraId="20708CE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BB6160" wp14:editId="0C934498">
                  <wp:extent cx="152400" cy="152400"/>
                  <wp:effectExtent l="0" t="0" r="0" b="0"/>
                  <wp:docPr id="558"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Cooling Request</w:t>
            </w:r>
          </w:p>
          <w:p w14:paraId="18D9B6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BB2EDA" wp14:editId="10010B13">
                  <wp:extent cx="152400" cy="152400"/>
                  <wp:effectExtent l="0" t="0" r="0" b="0"/>
                  <wp:docPr id="56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7334BA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1290BB" wp14:editId="4A4704B0">
                  <wp:extent cx="152400" cy="152400"/>
                  <wp:effectExtent l="0" t="0" r="0" b="0"/>
                  <wp:docPr id="56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48F17DE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8BBAF7" wp14:editId="08906635">
                  <wp:extent cx="152400" cy="152400"/>
                  <wp:effectExtent l="0" t="0" r="0" b="0"/>
                  <wp:docPr id="56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7378346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ADB5E1" wp14:editId="71273C2C">
                  <wp:extent cx="152400" cy="152400"/>
                  <wp:effectExtent l="0" t="0" r="0" b="0"/>
                  <wp:docPr id="56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657E33D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3C501C" wp14:editId="69D9F9D7">
                  <wp:extent cx="152400" cy="152400"/>
                  <wp:effectExtent l="0" t="0" r="0" b="0"/>
                  <wp:docPr id="56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3596DD5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52ABBB" wp14:editId="00932417">
                  <wp:extent cx="152400" cy="152400"/>
                  <wp:effectExtent l="0" t="0" r="0" b="0"/>
                  <wp:docPr id="570"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5916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88EAA" w14:textId="77777777" w:rsidR="0009168A" w:rsidRDefault="0009168A"/>
        </w:tc>
      </w:tr>
      <w:tr w:rsidR="007A24FC" w:rsidRPr="00B3499B" w14:paraId="728AEA5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9D62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8A413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4655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FD75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4718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357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DA627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4CFE5B" w14:textId="77777777" w:rsidR="007A24FC" w:rsidRPr="00B3499B" w:rsidRDefault="00DC7E29" w:rsidP="009737DA">
            <w:pPr>
              <w:rPr>
                <w:rFonts w:cs="Arial"/>
                <w:bCs/>
                <w:color w:val="808080" w:themeColor="background1" w:themeShade="80"/>
                <w:sz w:val="16"/>
                <w:szCs w:val="14"/>
              </w:rPr>
            </w:pPr>
            <w:hyperlink r:id="rId2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6DD1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1DD5F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3A610F" w14:textId="77777777" w:rsidR="007A24FC" w:rsidRDefault="007A24FC" w:rsidP="001C5864">
      <w:pPr>
        <w:rPr>
          <w:rFonts w:cs="Arial"/>
        </w:rPr>
      </w:pPr>
    </w:p>
    <w:p w14:paraId="2CAA80A0" w14:textId="77777777" w:rsidR="0047267C" w:rsidRDefault="0047267C" w:rsidP="001C5864">
      <w:pPr>
        <w:rPr>
          <w:rFonts w:cs="Arial"/>
        </w:rPr>
      </w:pPr>
    </w:p>
    <w:p w14:paraId="24153D7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7DC4333" wp14:editId="480AC1E3">
            <wp:extent cx="152400" cy="152400"/>
            <wp:effectExtent l="0" t="0" r="0" b="0"/>
            <wp:docPr id="57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Actuate_Blower</w:t>
      </w:r>
    </w:p>
    <w:p w14:paraId="5DE4A33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755BD9C" w14:textId="77777777" w:rsidR="00072314" w:rsidRPr="003B799F" w:rsidRDefault="00072314" w:rsidP="00072314"/>
    <w:p w14:paraId="1F57DA99" w14:textId="77777777" w:rsidR="00072314" w:rsidRDefault="00072314" w:rsidP="00072314">
      <w:pPr>
        <w:pStyle w:val="Heading6"/>
        <w:keepNext w:val="0"/>
        <w:tabs>
          <w:tab w:val="clear" w:pos="900"/>
          <w:tab w:val="left" w:pos="709"/>
        </w:tabs>
        <w:spacing w:before="240"/>
        <w:rPr>
          <w:lang w:val="en-GB"/>
        </w:rPr>
      </w:pPr>
      <w:r>
        <w:rPr>
          <w:lang w:val="en-GB"/>
        </w:rPr>
        <w:t>Inputs</w:t>
      </w:r>
    </w:p>
    <w:p w14:paraId="0869D9A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D22BD0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FACB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D2F6C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AA4B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EAF6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C5DB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4C22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9F9C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71F77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A9E1A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56F47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5EC3598"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21D0D7F2" w14:textId="77777777" w:rsidR="0046438F" w:rsidRPr="00740CDD" w:rsidRDefault="0046438F" w:rsidP="00927ADC">
            <w:pPr>
              <w:pStyle w:val="VelocityScript"/>
              <w:rPr>
                <w:color w:val="00B0F0"/>
              </w:rPr>
            </w:pPr>
          </w:p>
          <w:p w14:paraId="63F91C94" w14:textId="77777777" w:rsidR="004C0655" w:rsidRPr="007215C5" w:rsidRDefault="004C0655" w:rsidP="004F0393">
            <w:pPr>
              <w:pStyle w:val="VelocityScript"/>
            </w:pPr>
          </w:p>
          <w:p w14:paraId="66CA466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FC1284" w14:textId="77777777" w:rsidR="008A674A" w:rsidRPr="003C5D56" w:rsidRDefault="008A674A" w:rsidP="008A674A">
            <w:pPr>
              <w:rPr>
                <w:rFonts w:cs="Arial"/>
                <w:color w:val="000000" w:themeColor="text1"/>
                <w:sz w:val="16"/>
                <w:szCs w:val="14"/>
              </w:rPr>
            </w:pPr>
            <w:r>
              <w:rPr>
                <w:rFonts w:cs="Arial"/>
                <w:color w:val="000000" w:themeColor="text1"/>
                <w:sz w:val="16"/>
                <w:szCs w:val="14"/>
              </w:rPr>
              <w:t>Fan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5F5320" w14:textId="77777777" w:rsidR="00C84B54" w:rsidRDefault="00C84B54" w:rsidP="00090710">
            <w:pPr>
              <w:pStyle w:val="VelocityScript"/>
            </w:pPr>
          </w:p>
          <w:p w14:paraId="5904F885" w14:textId="77777777" w:rsidR="00C84B54" w:rsidRDefault="00C84B54" w:rsidP="00090710">
            <w:pPr>
              <w:pStyle w:val="VelocityScript"/>
            </w:pPr>
          </w:p>
          <w:p w14:paraId="2EBEF6E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1408E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A5D30A" w14:textId="77777777" w:rsidR="0009168A" w:rsidRDefault="0009168A"/>
        </w:tc>
      </w:tr>
      <w:tr w:rsidR="00EB31D7" w:rsidRPr="00B3499B" w14:paraId="457778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5C077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B97975B" w14:textId="77777777" w:rsidR="0046438F" w:rsidRDefault="0046438F" w:rsidP="0046438F">
            <w:pPr>
              <w:rPr>
                <w:rFonts w:cs="Arial"/>
                <w:color w:val="000000" w:themeColor="text1"/>
                <w:sz w:val="16"/>
                <w:szCs w:val="14"/>
              </w:rPr>
            </w:pPr>
            <w:r>
              <w:rPr>
                <w:rFonts w:cs="Arial"/>
                <w:color w:val="000000" w:themeColor="text1"/>
                <w:sz w:val="16"/>
                <w:szCs w:val="14"/>
              </w:rPr>
              <w:t>BlwrPwr</w:t>
            </w:r>
          </w:p>
          <w:p w14:paraId="41965533" w14:textId="77777777" w:rsidR="0046438F" w:rsidRPr="00740CDD" w:rsidRDefault="0046438F" w:rsidP="00927ADC">
            <w:pPr>
              <w:pStyle w:val="VelocityScript"/>
              <w:rPr>
                <w:color w:val="00B0F0"/>
              </w:rPr>
            </w:pPr>
          </w:p>
          <w:p w14:paraId="3F4F68E2" w14:textId="77777777" w:rsidR="004C0655" w:rsidRPr="007215C5" w:rsidRDefault="004C0655" w:rsidP="004F0393">
            <w:pPr>
              <w:pStyle w:val="VelocityScript"/>
            </w:pPr>
          </w:p>
          <w:p w14:paraId="64777A6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9F5BCB"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BlwrPwr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15230" w14:textId="77777777" w:rsidR="00C84B54" w:rsidRDefault="00C84B54" w:rsidP="00090710">
            <w:pPr>
              <w:pStyle w:val="VelocityScript"/>
            </w:pPr>
          </w:p>
          <w:p w14:paraId="740AD44D" w14:textId="77777777" w:rsidR="00C84B54" w:rsidRDefault="00C84B54" w:rsidP="00090710">
            <w:pPr>
              <w:pStyle w:val="VelocityScript"/>
            </w:pPr>
          </w:p>
          <w:p w14:paraId="5E7F782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310C1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AAAB3A" w14:textId="77777777" w:rsidR="0009168A" w:rsidRDefault="0009168A"/>
        </w:tc>
      </w:tr>
      <w:tr w:rsidR="00EB31D7" w:rsidRPr="00B3499B" w14:paraId="09DAE2D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607628" w14:textId="77777777" w:rsidR="00EB31D7" w:rsidRPr="00B3499B" w:rsidRDefault="00DC7E29" w:rsidP="00236BAE">
            <w:pPr>
              <w:rPr>
                <w:rFonts w:cs="Arial"/>
                <w:bCs/>
                <w:color w:val="808080" w:themeColor="background1" w:themeShade="80"/>
                <w:sz w:val="16"/>
                <w:szCs w:val="14"/>
              </w:rPr>
            </w:pPr>
            <w:hyperlink r:id="rId2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1A18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F102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3DEB1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Actuate_Blower</w:t>
      </w:r>
    </w:p>
    <w:p w14:paraId="3B708AAD" w14:textId="77777777" w:rsidR="008C50D1" w:rsidRPr="00E23282" w:rsidRDefault="008C50D1" w:rsidP="00072314"/>
    <w:p w14:paraId="6784E6F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9D5C9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76C5F25" w14:textId="77777777" w:rsidTr="001D18E6">
        <w:trPr>
          <w:trHeight w:val="173"/>
        </w:trPr>
        <w:tc>
          <w:tcPr>
            <w:tcW w:w="1696" w:type="dxa"/>
            <w:shd w:val="clear" w:color="auto" w:fill="D9D9D9" w:themeFill="background1" w:themeFillShade="D9"/>
            <w:noWrap/>
            <w:hideMark/>
          </w:tcPr>
          <w:p w14:paraId="5FF5AB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EC4128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3077CA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145710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00DDE1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F0E6D0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778915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1E61688E" w14:textId="77777777" w:rsidTr="001D18E6">
        <w:trPr>
          <w:trHeight w:val="143"/>
        </w:trPr>
        <w:tc>
          <w:tcPr>
            <w:tcW w:w="1696" w:type="dxa"/>
            <w:noWrap/>
          </w:tcPr>
          <w:p w14:paraId="038ACC3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EC7F452" w14:textId="77777777" w:rsidR="00072314" w:rsidRDefault="00072314" w:rsidP="001D18E6">
            <w:pPr>
              <w:rPr>
                <w:sz w:val="18"/>
              </w:rPr>
            </w:pPr>
            <w:r w:rsidRPr="00D20BE7">
              <w:rPr>
                <w:sz w:val="18"/>
              </w:rPr>
              <w:t xml:space="preserve">Name </w:t>
            </w:r>
            <w:r>
              <w:rPr>
                <w:sz w:val="18"/>
              </w:rPr>
              <w:t>of aTechnical Signal, e.g.:</w:t>
            </w:r>
          </w:p>
          <w:p w14:paraId="57F4F86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5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BEA891E"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F9B2DD9"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5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F3AB1AE" w14:textId="77777777" w:rsidR="00072314" w:rsidRDefault="00072314" w:rsidP="001D18E6">
            <w:pPr>
              <w:rPr>
                <w:rFonts w:cs="Arial"/>
                <w:sz w:val="14"/>
              </w:rPr>
            </w:pPr>
          </w:p>
          <w:p w14:paraId="29BF1D8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3DBA7A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CBC21BD"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867289A"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88D66B9"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3AAABAF" w14:textId="77777777" w:rsidR="00072314" w:rsidRDefault="00072314" w:rsidP="001D18E6">
            <w:pPr>
              <w:ind w:left="360"/>
              <w:rPr>
                <w:rFonts w:cs="Arial"/>
                <w:sz w:val="18"/>
              </w:rPr>
            </w:pPr>
          </w:p>
          <w:p w14:paraId="758948A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EB597C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5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54" w:history="1">
              <w:r w:rsidRPr="008D2226">
                <w:rPr>
                  <w:rStyle w:val="Hyperlink"/>
                  <w:rFonts w:ascii="Arial" w:hAnsi="Arial" w:cs="Arial"/>
                  <w:i/>
                  <w:sz w:val="14"/>
                </w:rPr>
                <w:t>FNV2</w:t>
              </w:r>
            </w:hyperlink>
            <w:r w:rsidRPr="008D2226">
              <w:rPr>
                <w:rFonts w:ascii="Arial" w:hAnsi="Arial" w:cs="Arial"/>
                <w:sz w:val="14"/>
              </w:rPr>
              <w:t xml:space="preserve">). </w:t>
            </w:r>
          </w:p>
          <w:p w14:paraId="078C3DB5"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A27F3C4" w14:textId="77777777" w:rsidR="00072314" w:rsidRDefault="00072314" w:rsidP="001D18E6">
            <w:pPr>
              <w:rPr>
                <w:rFonts w:cs="Arial"/>
                <w:sz w:val="14"/>
              </w:rPr>
            </w:pPr>
          </w:p>
          <w:p w14:paraId="59BF63B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283BE60" w14:textId="77777777" w:rsidTr="001D18E6">
        <w:trPr>
          <w:trHeight w:val="70"/>
        </w:trPr>
        <w:tc>
          <w:tcPr>
            <w:tcW w:w="1696" w:type="dxa"/>
            <w:noWrap/>
          </w:tcPr>
          <w:p w14:paraId="19F4D9D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155E72B" w14:textId="77777777" w:rsidR="00072314" w:rsidRPr="00D20BE7" w:rsidRDefault="00072314" w:rsidP="001D18E6">
            <w:pPr>
              <w:rPr>
                <w:color w:val="000000" w:themeColor="text1"/>
                <w:sz w:val="18"/>
              </w:rPr>
            </w:pPr>
          </w:p>
        </w:tc>
        <w:tc>
          <w:tcPr>
            <w:tcW w:w="1843" w:type="dxa"/>
          </w:tcPr>
          <w:p w14:paraId="37924333" w14:textId="77777777" w:rsidR="00072314" w:rsidRPr="00D20BE7" w:rsidRDefault="00072314" w:rsidP="001D18E6">
            <w:pPr>
              <w:rPr>
                <w:color w:val="000000" w:themeColor="text1"/>
                <w:sz w:val="18"/>
              </w:rPr>
            </w:pPr>
          </w:p>
        </w:tc>
        <w:tc>
          <w:tcPr>
            <w:tcW w:w="1984" w:type="dxa"/>
          </w:tcPr>
          <w:p w14:paraId="0128C88F" w14:textId="77777777" w:rsidR="00072314" w:rsidRPr="00D20BE7" w:rsidRDefault="00072314" w:rsidP="001D18E6">
            <w:pPr>
              <w:rPr>
                <w:color w:val="000000" w:themeColor="text1"/>
                <w:sz w:val="18"/>
              </w:rPr>
            </w:pPr>
          </w:p>
        </w:tc>
        <w:tc>
          <w:tcPr>
            <w:tcW w:w="2693" w:type="dxa"/>
          </w:tcPr>
          <w:p w14:paraId="14A2BEF0" w14:textId="77777777" w:rsidR="00072314" w:rsidRPr="00D20BE7" w:rsidRDefault="00072314" w:rsidP="001D18E6">
            <w:pPr>
              <w:rPr>
                <w:color w:val="000000" w:themeColor="text1"/>
                <w:sz w:val="18"/>
              </w:rPr>
            </w:pPr>
          </w:p>
        </w:tc>
      </w:tr>
    </w:tbl>
    <w:p w14:paraId="532B4F43" w14:textId="77777777" w:rsidR="00072314" w:rsidRDefault="00072314" w:rsidP="00072314"/>
    <w:p w14:paraId="3F8CB28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13A9C22F" w14:textId="77777777" w:rsidR="00072314" w:rsidRPr="00612064" w:rsidRDefault="00072314" w:rsidP="00072314">
      <w:pPr>
        <w:spacing w:before="20"/>
        <w:rPr>
          <w:vanish/>
        </w:rPr>
      </w:pPr>
    </w:p>
    <w:p w14:paraId="728B3015" w14:textId="77777777" w:rsidR="00072314" w:rsidRDefault="00072314" w:rsidP="00072314">
      <w:pPr>
        <w:pStyle w:val="Heading6"/>
        <w:keepNext w:val="0"/>
        <w:tabs>
          <w:tab w:val="clear" w:pos="900"/>
          <w:tab w:val="left" w:pos="709"/>
        </w:tabs>
        <w:spacing w:before="240"/>
      </w:pPr>
      <w:r>
        <w:t>Parameters</w:t>
      </w:r>
    </w:p>
    <w:p w14:paraId="60C0798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7CA42A5" w14:textId="77777777" w:rsidTr="001D18E6">
        <w:trPr>
          <w:trHeight w:val="161"/>
        </w:trPr>
        <w:tc>
          <w:tcPr>
            <w:tcW w:w="1838" w:type="dxa"/>
            <w:shd w:val="clear" w:color="auto" w:fill="D9D9D9" w:themeFill="background1" w:themeFillShade="D9"/>
            <w:noWrap/>
            <w:hideMark/>
          </w:tcPr>
          <w:p w14:paraId="53024F0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A9DF75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9258E0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C5A35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1723E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A980009" w14:textId="77777777" w:rsidTr="001D18E6">
        <w:trPr>
          <w:trHeight w:val="70"/>
        </w:trPr>
        <w:tc>
          <w:tcPr>
            <w:tcW w:w="1838" w:type="dxa"/>
            <w:noWrap/>
          </w:tcPr>
          <w:p w14:paraId="656B7DF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7CC7E9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B223FF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5940208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BFD25B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D54003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C1D0ECB" w14:textId="77777777" w:rsidTr="001D18E6">
        <w:trPr>
          <w:trHeight w:val="71"/>
        </w:trPr>
        <w:tc>
          <w:tcPr>
            <w:tcW w:w="1838" w:type="dxa"/>
            <w:noWrap/>
          </w:tcPr>
          <w:p w14:paraId="644647D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73FC704" w14:textId="77777777" w:rsidR="00072314" w:rsidRPr="00D14691" w:rsidRDefault="00072314" w:rsidP="001D18E6">
            <w:pPr>
              <w:rPr>
                <w:color w:val="000000" w:themeColor="text1"/>
              </w:rPr>
            </w:pPr>
          </w:p>
        </w:tc>
        <w:tc>
          <w:tcPr>
            <w:tcW w:w="1701" w:type="dxa"/>
          </w:tcPr>
          <w:p w14:paraId="64C2ED92" w14:textId="77777777" w:rsidR="00072314" w:rsidRPr="00D14691" w:rsidRDefault="00072314" w:rsidP="001D18E6">
            <w:pPr>
              <w:rPr>
                <w:color w:val="000000" w:themeColor="text1"/>
              </w:rPr>
            </w:pPr>
          </w:p>
        </w:tc>
        <w:tc>
          <w:tcPr>
            <w:tcW w:w="1417" w:type="dxa"/>
            <w:noWrap/>
          </w:tcPr>
          <w:p w14:paraId="2520E377" w14:textId="77777777" w:rsidR="00072314" w:rsidRPr="00D14691" w:rsidRDefault="00072314" w:rsidP="001D18E6">
            <w:pPr>
              <w:rPr>
                <w:color w:val="000000" w:themeColor="text1"/>
              </w:rPr>
            </w:pPr>
          </w:p>
        </w:tc>
        <w:tc>
          <w:tcPr>
            <w:tcW w:w="3402" w:type="dxa"/>
          </w:tcPr>
          <w:p w14:paraId="79C31582" w14:textId="77777777" w:rsidR="00072314" w:rsidRPr="00D14691" w:rsidRDefault="00072314" w:rsidP="001D18E6">
            <w:pPr>
              <w:rPr>
                <w:color w:val="000000" w:themeColor="text1"/>
              </w:rPr>
            </w:pPr>
          </w:p>
        </w:tc>
      </w:tr>
    </w:tbl>
    <w:p w14:paraId="11CD514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CB2AD04" w14:textId="77777777" w:rsidR="003678EC" w:rsidRPr="003678EC" w:rsidRDefault="003678EC" w:rsidP="003678EC">
      <w:pPr>
        <w:rPr>
          <w:lang w:val="en-GB"/>
        </w:rPr>
      </w:pPr>
    </w:p>
    <w:p w14:paraId="3DA41EB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3BF98C" w14:textId="77777777" w:rsidR="00072314" w:rsidRPr="003225C9" w:rsidRDefault="00072314" w:rsidP="00072314">
      <w:pPr>
        <w:tabs>
          <w:tab w:val="left" w:pos="284"/>
          <w:tab w:val="left" w:pos="851"/>
        </w:tabs>
      </w:pPr>
    </w:p>
    <w:p w14:paraId="03E1553E"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768FD5C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0205A72" w14:textId="77777777" w:rsidTr="001D18E6">
        <w:tc>
          <w:tcPr>
            <w:tcW w:w="1934" w:type="dxa"/>
            <w:shd w:val="clear" w:color="auto" w:fill="D9D9D9" w:themeFill="background1" w:themeFillShade="D9"/>
          </w:tcPr>
          <w:p w14:paraId="07094495" w14:textId="77777777" w:rsidR="00072314" w:rsidRDefault="00072314" w:rsidP="001D18E6">
            <w:pPr>
              <w:rPr>
                <w:b/>
              </w:rPr>
            </w:pPr>
            <w:r w:rsidRPr="00AF169D">
              <w:rPr>
                <w:b/>
              </w:rPr>
              <w:t>Requirement ID</w:t>
            </w:r>
          </w:p>
          <w:p w14:paraId="0998C36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8CED8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D814D33" w14:textId="77777777" w:rsidR="00072314" w:rsidRDefault="00072314" w:rsidP="001D18E6">
            <w:pPr>
              <w:rPr>
                <w:b/>
              </w:rPr>
            </w:pPr>
            <w:r>
              <w:rPr>
                <w:b/>
              </w:rPr>
              <w:t>Modification</w:t>
            </w:r>
          </w:p>
        </w:tc>
        <w:tc>
          <w:tcPr>
            <w:tcW w:w="1712" w:type="dxa"/>
            <w:shd w:val="clear" w:color="auto" w:fill="D9D9D9" w:themeFill="background1" w:themeFillShade="D9"/>
          </w:tcPr>
          <w:p w14:paraId="147B92B8" w14:textId="77777777" w:rsidR="00072314" w:rsidRDefault="00072314" w:rsidP="001D18E6">
            <w:pPr>
              <w:rPr>
                <w:b/>
              </w:rPr>
            </w:pPr>
            <w:r w:rsidRPr="00AF169D">
              <w:rPr>
                <w:b/>
              </w:rPr>
              <w:t xml:space="preserve">Requirement </w:t>
            </w:r>
            <w:r>
              <w:rPr>
                <w:b/>
              </w:rPr>
              <w:t>ID</w:t>
            </w:r>
          </w:p>
          <w:p w14:paraId="63B8539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6CA5C6" w14:textId="77777777" w:rsidR="00072314" w:rsidRPr="00AF169D" w:rsidRDefault="00072314" w:rsidP="001D18E6">
            <w:pPr>
              <w:rPr>
                <w:b/>
              </w:rPr>
            </w:pPr>
            <w:r>
              <w:rPr>
                <w:b/>
              </w:rPr>
              <w:t>Comment</w:t>
            </w:r>
          </w:p>
        </w:tc>
      </w:tr>
      <w:tr w:rsidR="00072314" w14:paraId="42FD5EBD" w14:textId="77777777" w:rsidTr="001D18E6">
        <w:tc>
          <w:tcPr>
            <w:tcW w:w="1934" w:type="dxa"/>
          </w:tcPr>
          <w:p w14:paraId="643AA61F" w14:textId="77777777" w:rsidR="00072314" w:rsidRPr="000F4E8B" w:rsidRDefault="00072314" w:rsidP="001D18E6">
            <w:r w:rsidRPr="000F4E8B">
              <w:t>REQ_abc</w:t>
            </w:r>
          </w:p>
        </w:tc>
        <w:tc>
          <w:tcPr>
            <w:tcW w:w="2177" w:type="dxa"/>
          </w:tcPr>
          <w:p w14:paraId="3903E3E1" w14:textId="77777777" w:rsidR="00072314" w:rsidRPr="000F4E8B" w:rsidRDefault="00072314" w:rsidP="001D18E6"/>
        </w:tc>
        <w:sdt>
          <w:sdtPr>
            <w:alias w:val="Modification"/>
            <w:tag w:val="Modification"/>
            <w:id w:val="-93112190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54A08CD" w14:textId="77777777" w:rsidR="00072314" w:rsidRPr="000F4E8B" w:rsidRDefault="00072314" w:rsidP="001D18E6">
                <w:r w:rsidRPr="000F4E8B">
                  <w:t>Removed</w:t>
                </w:r>
              </w:p>
            </w:tc>
          </w:sdtContent>
        </w:sdt>
        <w:tc>
          <w:tcPr>
            <w:tcW w:w="1712" w:type="dxa"/>
          </w:tcPr>
          <w:p w14:paraId="3333F71A" w14:textId="77777777" w:rsidR="00072314" w:rsidRPr="000F4E8B" w:rsidRDefault="00072314" w:rsidP="001D18E6">
            <w:r w:rsidRPr="000F4E8B">
              <w:t>--</w:t>
            </w:r>
          </w:p>
        </w:tc>
        <w:tc>
          <w:tcPr>
            <w:tcW w:w="2958" w:type="dxa"/>
          </w:tcPr>
          <w:p w14:paraId="6B9B61A1" w14:textId="77777777" w:rsidR="00072314" w:rsidRPr="000F4E8B" w:rsidRDefault="00072314" w:rsidP="001D18E6"/>
        </w:tc>
      </w:tr>
      <w:tr w:rsidR="00072314" w14:paraId="781D46D5" w14:textId="77777777" w:rsidTr="001D18E6">
        <w:tc>
          <w:tcPr>
            <w:tcW w:w="1934" w:type="dxa"/>
          </w:tcPr>
          <w:p w14:paraId="0D285F3E" w14:textId="77777777" w:rsidR="00072314" w:rsidRPr="000F4E8B" w:rsidRDefault="00072314" w:rsidP="001D18E6">
            <w:r w:rsidRPr="000F4E8B">
              <w:t>REQ_def</w:t>
            </w:r>
          </w:p>
        </w:tc>
        <w:tc>
          <w:tcPr>
            <w:tcW w:w="2177" w:type="dxa"/>
          </w:tcPr>
          <w:p w14:paraId="60DA742F" w14:textId="77777777" w:rsidR="00072314" w:rsidRPr="000F4E8B" w:rsidRDefault="00072314" w:rsidP="001D18E6"/>
        </w:tc>
        <w:sdt>
          <w:sdtPr>
            <w:alias w:val="Modification"/>
            <w:tag w:val="Modification"/>
            <w:id w:val="-18591834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7A824CA" w14:textId="77777777" w:rsidR="00072314" w:rsidRPr="000F4E8B" w:rsidRDefault="00072314" w:rsidP="001D18E6">
                <w:r w:rsidRPr="000F4E8B">
                  <w:t>Replaced</w:t>
                </w:r>
              </w:p>
            </w:tc>
          </w:sdtContent>
        </w:sdt>
        <w:tc>
          <w:tcPr>
            <w:tcW w:w="1712" w:type="dxa"/>
          </w:tcPr>
          <w:p w14:paraId="4F2EC399" w14:textId="77777777" w:rsidR="00072314" w:rsidRPr="000F4E8B" w:rsidRDefault="00072314" w:rsidP="001D18E6">
            <w:r w:rsidRPr="000F4E8B">
              <w:t>REQ_xyz</w:t>
            </w:r>
          </w:p>
        </w:tc>
        <w:tc>
          <w:tcPr>
            <w:tcW w:w="2958" w:type="dxa"/>
          </w:tcPr>
          <w:p w14:paraId="5012B101" w14:textId="77777777" w:rsidR="00072314" w:rsidRPr="000F4E8B" w:rsidRDefault="00072314" w:rsidP="001D18E6"/>
        </w:tc>
      </w:tr>
      <w:tr w:rsidR="00072314" w14:paraId="38ECA578" w14:textId="77777777" w:rsidTr="001D18E6">
        <w:tc>
          <w:tcPr>
            <w:tcW w:w="1934" w:type="dxa"/>
          </w:tcPr>
          <w:p w14:paraId="1633408F" w14:textId="77777777" w:rsidR="00072314" w:rsidRPr="000F4E8B" w:rsidRDefault="00072314" w:rsidP="001D18E6">
            <w:r w:rsidRPr="000F4E8B">
              <w:t>--</w:t>
            </w:r>
          </w:p>
        </w:tc>
        <w:tc>
          <w:tcPr>
            <w:tcW w:w="2177" w:type="dxa"/>
          </w:tcPr>
          <w:p w14:paraId="47406612" w14:textId="77777777" w:rsidR="00072314" w:rsidRPr="000F4E8B" w:rsidRDefault="00072314" w:rsidP="001D18E6"/>
        </w:tc>
        <w:sdt>
          <w:sdtPr>
            <w:alias w:val="Modification"/>
            <w:tag w:val="Modification"/>
            <w:id w:val="-141993786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C989C41" w14:textId="77777777" w:rsidR="00072314" w:rsidRPr="000F4E8B" w:rsidRDefault="00072314" w:rsidP="001D18E6">
                <w:r w:rsidRPr="000F4E8B">
                  <w:t>Added</w:t>
                </w:r>
              </w:p>
            </w:tc>
          </w:sdtContent>
        </w:sdt>
        <w:tc>
          <w:tcPr>
            <w:tcW w:w="1712" w:type="dxa"/>
          </w:tcPr>
          <w:p w14:paraId="6A2ADC90" w14:textId="77777777" w:rsidR="00072314" w:rsidRPr="000F4E8B" w:rsidRDefault="00072314" w:rsidP="001D18E6">
            <w:r w:rsidRPr="000F4E8B">
              <w:t>REQ_123</w:t>
            </w:r>
          </w:p>
        </w:tc>
        <w:tc>
          <w:tcPr>
            <w:tcW w:w="2958" w:type="dxa"/>
          </w:tcPr>
          <w:p w14:paraId="095C671E" w14:textId="77777777" w:rsidR="00072314" w:rsidRPr="000F4E8B" w:rsidRDefault="00072314" w:rsidP="001D18E6"/>
        </w:tc>
      </w:tr>
    </w:tbl>
    <w:p w14:paraId="6994AF9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820A97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48C69B8" w14:textId="77777777" w:rsidTr="001D18E6">
        <w:tc>
          <w:tcPr>
            <w:tcW w:w="1838" w:type="dxa"/>
            <w:shd w:val="clear" w:color="auto" w:fill="D9D9D9" w:themeFill="background1" w:themeFillShade="D9"/>
          </w:tcPr>
          <w:p w14:paraId="6811245F" w14:textId="77777777" w:rsidR="00072314" w:rsidRDefault="00072314" w:rsidP="001D18E6">
            <w:pPr>
              <w:rPr>
                <w:b/>
              </w:rPr>
            </w:pPr>
            <w:r w:rsidRPr="00AF169D">
              <w:rPr>
                <w:b/>
              </w:rPr>
              <w:t>Requirement ID</w:t>
            </w:r>
          </w:p>
          <w:p w14:paraId="74AD45E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66060C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A6D7774" w14:textId="77777777" w:rsidR="00072314" w:rsidRPr="00AF169D" w:rsidRDefault="00072314" w:rsidP="001D18E6">
            <w:pPr>
              <w:rPr>
                <w:b/>
              </w:rPr>
            </w:pPr>
            <w:r>
              <w:rPr>
                <w:b/>
              </w:rPr>
              <w:t>Comment</w:t>
            </w:r>
          </w:p>
        </w:tc>
      </w:tr>
      <w:tr w:rsidR="00072314" w14:paraId="6A8B864D" w14:textId="77777777" w:rsidTr="001D18E6">
        <w:tc>
          <w:tcPr>
            <w:tcW w:w="1838" w:type="dxa"/>
          </w:tcPr>
          <w:p w14:paraId="59C083BF" w14:textId="77777777" w:rsidR="00072314" w:rsidRDefault="00072314" w:rsidP="001D18E6"/>
        </w:tc>
        <w:tc>
          <w:tcPr>
            <w:tcW w:w="4253" w:type="dxa"/>
          </w:tcPr>
          <w:p w14:paraId="498B104D" w14:textId="77777777" w:rsidR="00072314" w:rsidRDefault="00072314" w:rsidP="001D18E6"/>
        </w:tc>
        <w:tc>
          <w:tcPr>
            <w:tcW w:w="4110" w:type="dxa"/>
          </w:tcPr>
          <w:p w14:paraId="76FD329C" w14:textId="77777777" w:rsidR="00072314" w:rsidRDefault="00072314" w:rsidP="001D18E6"/>
        </w:tc>
      </w:tr>
      <w:tr w:rsidR="00072314" w14:paraId="7F661E77" w14:textId="77777777" w:rsidTr="001D18E6">
        <w:tc>
          <w:tcPr>
            <w:tcW w:w="1838" w:type="dxa"/>
          </w:tcPr>
          <w:p w14:paraId="05AC2D17" w14:textId="77777777" w:rsidR="00072314" w:rsidRDefault="00072314" w:rsidP="001D18E6"/>
        </w:tc>
        <w:tc>
          <w:tcPr>
            <w:tcW w:w="4253" w:type="dxa"/>
          </w:tcPr>
          <w:p w14:paraId="394A7B29" w14:textId="77777777" w:rsidR="00072314" w:rsidRDefault="00072314" w:rsidP="001D18E6"/>
        </w:tc>
        <w:tc>
          <w:tcPr>
            <w:tcW w:w="4110" w:type="dxa"/>
          </w:tcPr>
          <w:p w14:paraId="7963A962" w14:textId="77777777" w:rsidR="00072314" w:rsidRDefault="00072314" w:rsidP="001D18E6"/>
        </w:tc>
      </w:tr>
      <w:tr w:rsidR="00072314" w14:paraId="4B1D1D5E" w14:textId="77777777" w:rsidTr="001D18E6">
        <w:tc>
          <w:tcPr>
            <w:tcW w:w="1838" w:type="dxa"/>
          </w:tcPr>
          <w:p w14:paraId="0BABC3D4" w14:textId="77777777" w:rsidR="00072314" w:rsidRDefault="00072314" w:rsidP="001D18E6">
            <w:r>
              <w:t>…</w:t>
            </w:r>
          </w:p>
        </w:tc>
        <w:tc>
          <w:tcPr>
            <w:tcW w:w="4253" w:type="dxa"/>
          </w:tcPr>
          <w:p w14:paraId="57845496" w14:textId="77777777" w:rsidR="00072314" w:rsidRDefault="00072314" w:rsidP="001D18E6"/>
        </w:tc>
        <w:tc>
          <w:tcPr>
            <w:tcW w:w="4110" w:type="dxa"/>
          </w:tcPr>
          <w:p w14:paraId="0AADDDA8" w14:textId="77777777" w:rsidR="00072314" w:rsidRDefault="00072314" w:rsidP="001D18E6"/>
        </w:tc>
      </w:tr>
    </w:tbl>
    <w:p w14:paraId="36FC86D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0CE1BA9" w14:textId="77777777" w:rsidR="00072314" w:rsidRDefault="00072314" w:rsidP="00072314"/>
    <w:p w14:paraId="4E07DA4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4E360E" w14:textId="77777777" w:rsidR="001C5864" w:rsidRPr="0017445F" w:rsidRDefault="001C5864" w:rsidP="001C5864">
      <w:pPr>
        <w:pStyle w:val="RERequirement"/>
        <w:shd w:val="clear" w:color="auto" w:fill="F2F2F2" w:themeFill="background1" w:themeFillShade="F2"/>
      </w:pPr>
      <w:r>
        <w:t xml:space="preserve"> HPCM before Sleep Condition</w:t>
      </w:r>
    </w:p>
    <w:p w14:paraId="397C8383" w14:textId="77777777" w:rsidR="001C5864" w:rsidRDefault="001C5864" w:rsidP="001C5864">
      <w:pPr>
        <w:rPr>
          <w:rFonts w:cs="Arial"/>
        </w:rPr>
      </w:pPr>
      <w:r>
        <w:rPr>
          <w:rFonts w:cs="Arial"/>
        </w:rPr>
        <w:t>When the HPCM module reeives the signal "AirAmb_Te_Actl" from module ECM_HEV, the ECM_HEV will receive the signal "go to sleep"</w:t>
      </w:r>
    </w:p>
    <w:p w14:paraId="78CE1CEA" w14:textId="77777777" w:rsidR="001C5864" w:rsidRDefault="001C5864" w:rsidP="001C5864"/>
    <w:p w14:paraId="16384588" w14:textId="77777777" w:rsidR="001C5864" w:rsidRPr="00287D2F" w:rsidRDefault="001C5864" w:rsidP="001C5864">
      <w:pPr>
        <w:rPr>
          <w:rFonts w:cs="Arial"/>
        </w:rPr>
      </w:pPr>
      <w:r>
        <w:rPr>
          <w:rFonts w:cs="Arial"/>
        </w:rPr>
        <w:t>Satisfied by</w:t>
      </w:r>
      <w:r w:rsidRPr="00287D2F">
        <w:rPr>
          <w:rFonts w:cs="Arial"/>
        </w:rPr>
        <w:t>:</w:t>
      </w:r>
    </w:p>
    <w:p w14:paraId="07D0241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70523E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7B3E37F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ACF95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5042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34190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6B97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657C2" w14:textId="77777777" w:rsidR="0009168A" w:rsidRDefault="0009168A"/>
        </w:tc>
      </w:tr>
      <w:tr w:rsidR="007A24FC" w:rsidRPr="00B3499B" w14:paraId="1199B1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2903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27907" w14:textId="77777777" w:rsidR="0009168A" w:rsidRDefault="0009168A"/>
        </w:tc>
      </w:tr>
      <w:tr w:rsidR="007A24FC" w:rsidRPr="00B3499B" w14:paraId="073862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CD93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5DC7C" w14:textId="77777777" w:rsidR="0009168A" w:rsidRDefault="0009168A"/>
        </w:tc>
      </w:tr>
      <w:tr w:rsidR="007A24FC" w:rsidRPr="00B3499B" w14:paraId="475027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A5B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89F8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BBDB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971D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895E7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827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C349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FBCF5F2" wp14:editId="6F342A37">
                  <wp:extent cx="152400" cy="152400"/>
                  <wp:effectExtent l="0" t="0" r="0" b="0"/>
                  <wp:docPr id="574"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5649879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447000" wp14:editId="3F8978C1">
                  <wp:extent cx="152400" cy="152400"/>
                  <wp:effectExtent l="0" t="0" r="0" b="0"/>
                  <wp:docPr id="57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5DE2F7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EA6C44" wp14:editId="1748329D">
                  <wp:extent cx="152400" cy="152400"/>
                  <wp:effectExtent l="0" t="0" r="0" b="0"/>
                  <wp:docPr id="578"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2C48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AAEF0" w14:textId="77777777" w:rsidR="0009168A" w:rsidRDefault="0009168A"/>
        </w:tc>
      </w:tr>
      <w:tr w:rsidR="007A24FC" w:rsidRPr="00B3499B" w14:paraId="0C1065B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3FF6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9EC2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691E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91C8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8EC9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A475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45E403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1B20C1" w14:textId="77777777" w:rsidR="007A24FC" w:rsidRPr="00B3499B" w:rsidRDefault="00DC7E29" w:rsidP="009737DA">
            <w:pPr>
              <w:rPr>
                <w:rFonts w:cs="Arial"/>
                <w:bCs/>
                <w:color w:val="808080" w:themeColor="background1" w:themeShade="80"/>
                <w:sz w:val="16"/>
                <w:szCs w:val="14"/>
              </w:rPr>
            </w:pPr>
            <w:hyperlink r:id="rId2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46EF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E103D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D1DBBD" w14:textId="77777777" w:rsidR="007A24FC" w:rsidRDefault="007A24FC" w:rsidP="001C5864">
      <w:pPr>
        <w:rPr>
          <w:rFonts w:cs="Arial"/>
        </w:rPr>
      </w:pPr>
    </w:p>
    <w:p w14:paraId="13E7BB21" w14:textId="77777777" w:rsidR="0047267C" w:rsidRDefault="0047267C" w:rsidP="001C5864">
      <w:pPr>
        <w:rPr>
          <w:rFonts w:cs="Arial"/>
        </w:rPr>
      </w:pPr>
    </w:p>
    <w:p w14:paraId="3C028FD2" w14:textId="77777777" w:rsidR="001C5864" w:rsidRPr="0017445F" w:rsidRDefault="001C5864" w:rsidP="001C5864">
      <w:pPr>
        <w:pStyle w:val="RERequirement"/>
        <w:shd w:val="clear" w:color="auto" w:fill="F2F2F2" w:themeFill="background1" w:themeFillShade="F2"/>
      </w:pPr>
      <w:r>
        <w:t xml:space="preserve"> Compressor Duration</w:t>
      </w:r>
    </w:p>
    <w:p w14:paraId="495432EC" w14:textId="77777777" w:rsidR="001C5864" w:rsidRDefault="001C5864" w:rsidP="001C5864">
      <w:pPr>
        <w:rPr>
          <w:rFonts w:cs="Arial"/>
        </w:rPr>
      </w:pPr>
      <w:r>
        <w:rPr>
          <w:rFonts w:cs="Arial"/>
        </w:rPr>
        <w:t>When HPCM receives the signal "Cabn_Amb_Te_Actl" &gt;50C after 7 to 8 minutes with TMOS setting signal "FAN_AND_AC_ON" it shall provide the ACCM with the signal "Compressor Off"  the the RCCM with the signal "Blower Off"</w:t>
      </w:r>
    </w:p>
    <w:p w14:paraId="3E325416" w14:textId="77777777" w:rsidR="001C5864" w:rsidRDefault="001C5864" w:rsidP="001C5864"/>
    <w:p w14:paraId="2BD0AD5B" w14:textId="77777777" w:rsidR="001C5864" w:rsidRPr="00287D2F" w:rsidRDefault="001C5864" w:rsidP="001C5864">
      <w:pPr>
        <w:rPr>
          <w:rFonts w:cs="Arial"/>
        </w:rPr>
      </w:pPr>
      <w:r>
        <w:rPr>
          <w:rFonts w:cs="Arial"/>
        </w:rPr>
        <w:t>Satisfied by</w:t>
      </w:r>
      <w:r w:rsidRPr="00287D2F">
        <w:rPr>
          <w:rFonts w:cs="Arial"/>
        </w:rPr>
        <w:t>:</w:t>
      </w:r>
    </w:p>
    <w:p w14:paraId="7F973BF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E496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4780AE4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2EAB32F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78CDE3C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Fan</w:t>
      </w:r>
    </w:p>
    <w:p w14:paraId="0DA8F54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AAC7BE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7964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7688C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19440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3797D" w14:textId="77777777" w:rsidR="0009168A" w:rsidRDefault="0009168A"/>
        </w:tc>
      </w:tr>
      <w:tr w:rsidR="007A24FC" w:rsidRPr="00B3499B" w14:paraId="292173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187D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44680" w14:textId="77777777" w:rsidR="0009168A" w:rsidRDefault="0009168A"/>
        </w:tc>
      </w:tr>
      <w:tr w:rsidR="007A24FC" w:rsidRPr="00B3499B" w14:paraId="728E8C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11DC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13802" w14:textId="77777777" w:rsidR="0009168A" w:rsidRDefault="0009168A"/>
        </w:tc>
      </w:tr>
      <w:tr w:rsidR="007A24FC" w:rsidRPr="00B3499B" w14:paraId="607B2E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57A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541D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9B015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F17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C7EC1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8D08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43E4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CA7692" wp14:editId="3D338818">
                  <wp:extent cx="152400" cy="152400"/>
                  <wp:effectExtent l="0" t="0" r="0" b="0"/>
                  <wp:docPr id="58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15E714F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F8DE60" wp14:editId="72780B06">
                  <wp:extent cx="152400" cy="152400"/>
                  <wp:effectExtent l="0" t="0" r="0" b="0"/>
                  <wp:docPr id="58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C57B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EF236" w14:textId="77777777" w:rsidR="0009168A" w:rsidRDefault="0009168A"/>
        </w:tc>
      </w:tr>
      <w:tr w:rsidR="007A24FC" w:rsidRPr="00B3499B" w14:paraId="4C93AA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0760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4DB4A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936A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35EE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D2F9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6B1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305030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FE0345" w14:textId="77777777" w:rsidR="007A24FC" w:rsidRPr="00B3499B" w:rsidRDefault="00DC7E29" w:rsidP="009737DA">
            <w:pPr>
              <w:rPr>
                <w:rFonts w:cs="Arial"/>
                <w:bCs/>
                <w:color w:val="808080" w:themeColor="background1" w:themeShade="80"/>
                <w:sz w:val="16"/>
                <w:szCs w:val="14"/>
              </w:rPr>
            </w:pPr>
            <w:hyperlink r:id="rId2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0489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7D3F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52B4F5" w14:textId="77777777" w:rsidR="007A24FC" w:rsidRDefault="007A24FC" w:rsidP="001C5864">
      <w:pPr>
        <w:rPr>
          <w:rFonts w:cs="Arial"/>
        </w:rPr>
      </w:pPr>
    </w:p>
    <w:p w14:paraId="29F4ED6D" w14:textId="77777777" w:rsidR="0047267C" w:rsidRDefault="0047267C" w:rsidP="001C5864">
      <w:pPr>
        <w:rPr>
          <w:rFonts w:cs="Arial"/>
        </w:rPr>
      </w:pPr>
    </w:p>
    <w:p w14:paraId="344540F2" w14:textId="77777777" w:rsidR="001C5864" w:rsidRPr="0017445F" w:rsidRDefault="001C5864" w:rsidP="001C5864">
      <w:pPr>
        <w:pStyle w:val="RERequirement"/>
        <w:shd w:val="clear" w:color="auto" w:fill="F2F2F2" w:themeFill="background1" w:themeFillShade="F2"/>
      </w:pPr>
      <w:r>
        <w:t xml:space="preserve"> Blower Request Off</w:t>
      </w:r>
    </w:p>
    <w:p w14:paraId="5FD94F4A" w14:textId="77777777" w:rsidR="001C5864" w:rsidRDefault="001C5864" w:rsidP="001C5864">
      <w:pPr>
        <w:rPr>
          <w:rFonts w:cs="Arial"/>
        </w:rPr>
      </w:pPr>
      <w:r>
        <w:rPr>
          <w:rFonts w:cs="Arial"/>
        </w:rPr>
        <w:t>The RCCM module shall provide signal "BlwrOff" to the Blower Motor to deactivate the fan</w:t>
      </w:r>
    </w:p>
    <w:p w14:paraId="2EC3BFBF" w14:textId="77777777" w:rsidR="001C5864" w:rsidRDefault="001C5864" w:rsidP="001C5864"/>
    <w:p w14:paraId="269FD183" w14:textId="77777777" w:rsidR="001C5864" w:rsidRPr="00287D2F" w:rsidRDefault="001C5864" w:rsidP="001C5864">
      <w:pPr>
        <w:rPr>
          <w:rFonts w:cs="Arial"/>
        </w:rPr>
      </w:pPr>
      <w:r>
        <w:rPr>
          <w:rFonts w:cs="Arial"/>
        </w:rPr>
        <w:t>Satisfied by</w:t>
      </w:r>
      <w:r w:rsidRPr="00287D2F">
        <w:rPr>
          <w:rFonts w:cs="Arial"/>
        </w:rPr>
        <w:t>:</w:t>
      </w:r>
    </w:p>
    <w:p w14:paraId="5C35613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E0220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5F870BB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D620F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A22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4B097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953D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18C4F" w14:textId="77777777" w:rsidR="0009168A" w:rsidRDefault="0009168A"/>
        </w:tc>
      </w:tr>
      <w:tr w:rsidR="007A24FC" w:rsidRPr="00B3499B" w14:paraId="5DFBD8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2E8C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99527" w14:textId="77777777" w:rsidR="0009168A" w:rsidRDefault="0009168A"/>
        </w:tc>
      </w:tr>
      <w:tr w:rsidR="007A24FC" w:rsidRPr="00B3499B" w14:paraId="4BDD38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E3C9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7D402" w14:textId="77777777" w:rsidR="0009168A" w:rsidRDefault="0009168A"/>
        </w:tc>
      </w:tr>
      <w:tr w:rsidR="007A24FC" w:rsidRPr="00B3499B" w14:paraId="1790BE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A966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98B7E"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94D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014F5" w14:textId="77777777" w:rsidR="0009168A" w:rsidRDefault="0009168A"/>
        </w:tc>
      </w:tr>
      <w:tr w:rsidR="007A24FC" w:rsidRPr="00B3499B" w14:paraId="7B5F64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7FA0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FF08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24BD2A7" wp14:editId="31DD12AE">
                  <wp:extent cx="152400" cy="152400"/>
                  <wp:effectExtent l="0" t="0" r="0" b="0"/>
                  <wp:docPr id="58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39FA586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9227808" wp14:editId="0A6374B8">
                  <wp:extent cx="152400" cy="152400"/>
                  <wp:effectExtent l="0" t="0" r="0" b="0"/>
                  <wp:docPr id="58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1E7BE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50D63" w14:textId="77777777" w:rsidR="0009168A" w:rsidRDefault="0009168A"/>
        </w:tc>
      </w:tr>
      <w:tr w:rsidR="007A24FC" w:rsidRPr="00B3499B" w14:paraId="2218855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F60A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7BDD9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05A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52A8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CD1CD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749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1B2A90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C0AD4E" w14:textId="77777777" w:rsidR="007A24FC" w:rsidRPr="00B3499B" w:rsidRDefault="00DC7E29" w:rsidP="009737DA">
            <w:pPr>
              <w:rPr>
                <w:rFonts w:cs="Arial"/>
                <w:bCs/>
                <w:color w:val="808080" w:themeColor="background1" w:themeShade="80"/>
                <w:sz w:val="16"/>
                <w:szCs w:val="14"/>
              </w:rPr>
            </w:pPr>
            <w:hyperlink r:id="rId2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55A7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D160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0BBBB3" w14:textId="77777777" w:rsidR="007A24FC" w:rsidRDefault="007A24FC" w:rsidP="001C5864">
      <w:pPr>
        <w:rPr>
          <w:rFonts w:cs="Arial"/>
        </w:rPr>
      </w:pPr>
    </w:p>
    <w:p w14:paraId="632C9E6A" w14:textId="77777777" w:rsidR="0047267C" w:rsidRDefault="0047267C" w:rsidP="001C5864">
      <w:pPr>
        <w:rPr>
          <w:rFonts w:cs="Arial"/>
        </w:rPr>
      </w:pPr>
    </w:p>
    <w:p w14:paraId="41C637ED" w14:textId="77777777" w:rsidR="001C5864" w:rsidRPr="0017445F" w:rsidRDefault="001C5864" w:rsidP="001C5864">
      <w:pPr>
        <w:pStyle w:val="RERequirement"/>
        <w:shd w:val="clear" w:color="auto" w:fill="F2F2F2" w:themeFill="background1" w:themeFillShade="F2"/>
      </w:pPr>
      <w:r>
        <w:t xml:space="preserve"> Blower Request On</w:t>
      </w:r>
    </w:p>
    <w:p w14:paraId="6C5C5CC1" w14:textId="77777777" w:rsidR="001C5864" w:rsidRDefault="001C5864" w:rsidP="001C5864">
      <w:pPr>
        <w:rPr>
          <w:rFonts w:cs="Arial"/>
        </w:rPr>
      </w:pPr>
      <w:r>
        <w:rPr>
          <w:rFonts w:cs="Arial"/>
        </w:rPr>
        <w:t xml:space="preserve">When the signal "FAN_ON" or FAN_AND_AC_ON is requested from HPCM, </w:t>
      </w:r>
      <w:proofErr w:type="gramStart"/>
      <w:r>
        <w:rPr>
          <w:rFonts w:cs="Arial"/>
        </w:rPr>
        <w:t>The  RCCM</w:t>
      </w:r>
      <w:proofErr w:type="gramEnd"/>
      <w:r>
        <w:rPr>
          <w:rFonts w:cs="Arial"/>
        </w:rPr>
        <w:t xml:space="preserve"> module shall provide signal "BlwrOn" to the Blower Motor to activate the fan  </w:t>
      </w:r>
    </w:p>
    <w:p w14:paraId="2E5F5A44" w14:textId="77777777" w:rsidR="001C5864" w:rsidRDefault="001C5864" w:rsidP="001C5864"/>
    <w:p w14:paraId="1B16A9D0" w14:textId="77777777" w:rsidR="001C5864" w:rsidRPr="00287D2F" w:rsidRDefault="001C5864" w:rsidP="001C5864">
      <w:pPr>
        <w:rPr>
          <w:rFonts w:cs="Arial"/>
        </w:rPr>
      </w:pPr>
      <w:r>
        <w:rPr>
          <w:rFonts w:cs="Arial"/>
        </w:rPr>
        <w:t>Satisfied by</w:t>
      </w:r>
      <w:r w:rsidRPr="00287D2F">
        <w:rPr>
          <w:rFonts w:cs="Arial"/>
        </w:rPr>
        <w:t>:</w:t>
      </w:r>
    </w:p>
    <w:p w14:paraId="4F7D528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5D2CC5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52F62F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498DD6E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02FBB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7B3F1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8BE3D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DAB0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73663" w14:textId="77777777" w:rsidR="0009168A" w:rsidRDefault="0009168A"/>
        </w:tc>
      </w:tr>
      <w:tr w:rsidR="007A24FC" w:rsidRPr="00B3499B" w14:paraId="426055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1A55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FCB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197F0A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AD59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1F3B4" w14:textId="77777777" w:rsidR="0009168A" w:rsidRDefault="0009168A"/>
        </w:tc>
      </w:tr>
      <w:tr w:rsidR="007A24FC" w:rsidRPr="00B3499B" w14:paraId="081C1D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1370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95BD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642AF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0BE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D6340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166A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BA1D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8177F5" wp14:editId="15E3C5ED">
                  <wp:extent cx="152400" cy="152400"/>
                  <wp:effectExtent l="0" t="0" r="0" b="0"/>
                  <wp:docPr id="588"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t>
            </w:r>
            <w:proofErr w:type="gramStart"/>
            <w:r w:rsidRPr="00B3499B">
              <w:rPr>
                <w:rFonts w:ascii="Arial" w:hAnsi="Arial" w:cs="Arial"/>
                <w:color w:val="000000" w:themeColor="text1"/>
                <w:sz w:val="16"/>
                <w:szCs w:val="16"/>
              </w:rPr>
              <w:t>With</w:t>
            </w:r>
            <w:proofErr w:type="gramEnd"/>
            <w:r w:rsidRPr="00B3499B">
              <w:rPr>
                <w:rFonts w:ascii="Arial" w:hAnsi="Arial" w:cs="Arial"/>
                <w:color w:val="000000" w:themeColor="text1"/>
                <w:sz w:val="16"/>
                <w:szCs w:val="16"/>
              </w:rPr>
              <w:t xml:space="preserve"> Fan On</w:t>
            </w:r>
          </w:p>
          <w:p w14:paraId="6A3D273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2CD95B" wp14:editId="799B641A">
                  <wp:extent cx="152400" cy="152400"/>
                  <wp:effectExtent l="0" t="0" r="0" b="0"/>
                  <wp:docPr id="590"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Cooling Request</w:t>
            </w:r>
          </w:p>
          <w:p w14:paraId="4715A4C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5C36CD" wp14:editId="41AF2BF7">
                  <wp:extent cx="152400" cy="152400"/>
                  <wp:effectExtent l="0" t="0" r="0" b="0"/>
                  <wp:docPr id="59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245FF4B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836863B" wp14:editId="5EC88E07">
                  <wp:extent cx="152400" cy="152400"/>
                  <wp:effectExtent l="0" t="0" r="0" b="0"/>
                  <wp:docPr id="59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103BB25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FD817A" wp14:editId="6E5D047A">
                  <wp:extent cx="152400" cy="152400"/>
                  <wp:effectExtent l="0" t="0" r="0" b="0"/>
                  <wp:docPr id="596"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5D35DE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81B063" wp14:editId="67588760">
                  <wp:extent cx="152400" cy="152400"/>
                  <wp:effectExtent l="0" t="0" r="0" b="0"/>
                  <wp:docPr id="59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769514E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4E5DAB" wp14:editId="3B6C4EB9">
                  <wp:extent cx="152400" cy="152400"/>
                  <wp:effectExtent l="0" t="0" r="0" b="0"/>
                  <wp:docPr id="60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5050D7B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4514F4BC" wp14:editId="4FFDAEDB">
                  <wp:extent cx="152400" cy="152400"/>
                  <wp:effectExtent l="0" t="0" r="0" b="0"/>
                  <wp:docPr id="60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12914"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1BFAE" w14:textId="77777777" w:rsidR="0009168A" w:rsidRDefault="0009168A"/>
        </w:tc>
      </w:tr>
      <w:tr w:rsidR="007A24FC" w:rsidRPr="00B3499B" w14:paraId="2A6CCC8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86EC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E9E6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F0A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524E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5B60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49A3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79CA54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EF38C0" w14:textId="77777777" w:rsidR="007A24FC" w:rsidRPr="00B3499B" w:rsidRDefault="00DC7E29" w:rsidP="009737DA">
            <w:pPr>
              <w:rPr>
                <w:rFonts w:cs="Arial"/>
                <w:bCs/>
                <w:color w:val="808080" w:themeColor="background1" w:themeShade="80"/>
                <w:sz w:val="16"/>
                <w:szCs w:val="14"/>
              </w:rPr>
            </w:pPr>
            <w:hyperlink r:id="rId2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0F23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836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7E7AF3" w14:textId="77777777" w:rsidR="007A24FC" w:rsidRDefault="007A24FC" w:rsidP="001C5864">
      <w:pPr>
        <w:rPr>
          <w:rFonts w:cs="Arial"/>
        </w:rPr>
      </w:pPr>
    </w:p>
    <w:p w14:paraId="123F9F69" w14:textId="77777777" w:rsidR="0047267C" w:rsidRDefault="0047267C" w:rsidP="001C5864">
      <w:pPr>
        <w:rPr>
          <w:rFonts w:cs="Arial"/>
        </w:rPr>
      </w:pPr>
    </w:p>
    <w:p w14:paraId="2DD33E8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229EA3D" wp14:editId="2D0C0878">
            <wp:extent cx="152400" cy="152400"/>
            <wp:effectExtent l="0" t="0" r="0" b="0"/>
            <wp:docPr id="60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Cabin Temperature</w:t>
      </w:r>
    </w:p>
    <w:p w14:paraId="1C12DAE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637355" w14:textId="77777777" w:rsidR="00072314" w:rsidRPr="003B799F" w:rsidRDefault="00072314" w:rsidP="00072314"/>
    <w:p w14:paraId="744C40F1" w14:textId="77777777" w:rsidR="00072314" w:rsidRDefault="00072314" w:rsidP="00072314">
      <w:pPr>
        <w:pStyle w:val="Heading6"/>
        <w:keepNext w:val="0"/>
        <w:tabs>
          <w:tab w:val="clear" w:pos="900"/>
          <w:tab w:val="left" w:pos="709"/>
        </w:tabs>
        <w:spacing w:before="240"/>
        <w:rPr>
          <w:lang w:val="en-GB"/>
        </w:rPr>
      </w:pPr>
      <w:r>
        <w:rPr>
          <w:lang w:val="en-GB"/>
        </w:rPr>
        <w:t>Inputs</w:t>
      </w:r>
    </w:p>
    <w:p w14:paraId="2C645F2E"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8F0A2F5" w14:textId="77777777" w:rsidTr="001D18E6">
        <w:trPr>
          <w:trHeight w:val="173"/>
        </w:trPr>
        <w:tc>
          <w:tcPr>
            <w:tcW w:w="1696" w:type="dxa"/>
            <w:shd w:val="clear" w:color="auto" w:fill="D9D9D9" w:themeFill="background1" w:themeFillShade="D9"/>
            <w:noWrap/>
            <w:hideMark/>
          </w:tcPr>
          <w:p w14:paraId="21A4247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118421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AABA00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5261CA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22722A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268C8E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977BB2C" w14:textId="77777777" w:rsidTr="001D18E6">
        <w:trPr>
          <w:trHeight w:val="143"/>
        </w:trPr>
        <w:tc>
          <w:tcPr>
            <w:tcW w:w="1696" w:type="dxa"/>
            <w:noWrap/>
          </w:tcPr>
          <w:p w14:paraId="52A864B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212BFCBF" w14:textId="77777777" w:rsidR="00072314" w:rsidRPr="00DE6816" w:rsidRDefault="00072314" w:rsidP="001D18E6">
            <w:pPr>
              <w:rPr>
                <w:rFonts w:cs="Arial"/>
                <w:sz w:val="18"/>
              </w:rPr>
            </w:pPr>
            <w:r w:rsidRPr="00DE6816">
              <w:rPr>
                <w:rFonts w:cs="Arial"/>
                <w:sz w:val="18"/>
              </w:rPr>
              <w:t>Name of aTechnical Signal, e.g.:</w:t>
            </w:r>
          </w:p>
          <w:p w14:paraId="2F8BFD6F"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5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8866132"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64B74C9"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6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7CC10A5"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AA76AA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3B4356F"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3729ADA"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EAB412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AEFA2ED" w14:textId="77777777" w:rsidR="00072314" w:rsidRPr="00DE6816" w:rsidRDefault="00072314" w:rsidP="001D18E6">
            <w:pPr>
              <w:ind w:left="360"/>
              <w:rPr>
                <w:rFonts w:cs="Arial"/>
                <w:sz w:val="18"/>
              </w:rPr>
            </w:pPr>
          </w:p>
          <w:p w14:paraId="064A408F" w14:textId="77777777" w:rsidR="00072314" w:rsidRPr="00DE6816" w:rsidRDefault="00072314" w:rsidP="001D18E6">
            <w:pPr>
              <w:rPr>
                <w:rFonts w:cs="Arial"/>
                <w:sz w:val="16"/>
              </w:rPr>
            </w:pPr>
            <w:r w:rsidRPr="00DE6816">
              <w:rPr>
                <w:rFonts w:cs="Arial"/>
                <w:sz w:val="14"/>
              </w:rPr>
              <w:t>The message name should be linked, e.g.</w:t>
            </w:r>
          </w:p>
          <w:p w14:paraId="699B552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6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62" w:history="1">
              <w:r w:rsidRPr="00DE6816">
                <w:rPr>
                  <w:rStyle w:val="Hyperlink"/>
                  <w:rFonts w:ascii="Arial" w:hAnsi="Arial" w:cs="Arial"/>
                  <w:i/>
                  <w:sz w:val="14"/>
                </w:rPr>
                <w:t>FNV2</w:t>
              </w:r>
            </w:hyperlink>
            <w:r w:rsidRPr="00DE6816">
              <w:rPr>
                <w:rFonts w:ascii="Arial" w:hAnsi="Arial" w:cs="Arial"/>
                <w:sz w:val="14"/>
              </w:rPr>
              <w:t xml:space="preserve">). </w:t>
            </w:r>
          </w:p>
          <w:p w14:paraId="071DF97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3F8AE64" w14:textId="77777777" w:rsidR="00072314" w:rsidRDefault="00072314" w:rsidP="001D18E6">
            <w:pPr>
              <w:rPr>
                <w:rFonts w:cs="Arial"/>
                <w:sz w:val="14"/>
              </w:rPr>
            </w:pPr>
          </w:p>
          <w:p w14:paraId="1646E97A"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1ABB289" w14:textId="77777777" w:rsidTr="001D18E6">
        <w:trPr>
          <w:trHeight w:val="70"/>
        </w:trPr>
        <w:tc>
          <w:tcPr>
            <w:tcW w:w="1696" w:type="dxa"/>
            <w:noWrap/>
          </w:tcPr>
          <w:p w14:paraId="4154564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B7E028F" w14:textId="77777777" w:rsidR="00072314" w:rsidRPr="00DE6816" w:rsidRDefault="00072314" w:rsidP="001D18E6">
            <w:pPr>
              <w:rPr>
                <w:rFonts w:cs="Arial"/>
                <w:color w:val="000000" w:themeColor="text1"/>
                <w:sz w:val="18"/>
              </w:rPr>
            </w:pPr>
          </w:p>
        </w:tc>
        <w:tc>
          <w:tcPr>
            <w:tcW w:w="1843" w:type="dxa"/>
          </w:tcPr>
          <w:p w14:paraId="0C3506F6" w14:textId="77777777" w:rsidR="00072314" w:rsidRPr="00DE6816" w:rsidRDefault="00072314" w:rsidP="001D18E6">
            <w:pPr>
              <w:rPr>
                <w:rFonts w:cs="Arial"/>
                <w:color w:val="000000" w:themeColor="text1"/>
                <w:sz w:val="18"/>
              </w:rPr>
            </w:pPr>
          </w:p>
        </w:tc>
        <w:tc>
          <w:tcPr>
            <w:tcW w:w="1984" w:type="dxa"/>
          </w:tcPr>
          <w:p w14:paraId="6958CB21" w14:textId="77777777" w:rsidR="00072314" w:rsidRPr="00DE6816" w:rsidRDefault="00072314" w:rsidP="001D18E6">
            <w:pPr>
              <w:rPr>
                <w:rFonts w:cs="Arial"/>
                <w:color w:val="000000" w:themeColor="text1"/>
                <w:sz w:val="18"/>
              </w:rPr>
            </w:pPr>
          </w:p>
        </w:tc>
        <w:tc>
          <w:tcPr>
            <w:tcW w:w="2693" w:type="dxa"/>
          </w:tcPr>
          <w:p w14:paraId="0E75A0EF" w14:textId="77777777" w:rsidR="00072314" w:rsidRPr="00DE6816" w:rsidRDefault="00072314" w:rsidP="001D18E6">
            <w:pPr>
              <w:rPr>
                <w:rFonts w:cs="Arial"/>
                <w:color w:val="000000" w:themeColor="text1"/>
                <w:sz w:val="18"/>
              </w:rPr>
            </w:pPr>
          </w:p>
        </w:tc>
      </w:tr>
    </w:tbl>
    <w:p w14:paraId="42ED1713"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C9AFD8F" w14:textId="77777777" w:rsidR="008C50D1" w:rsidRPr="00E23282" w:rsidRDefault="008C50D1" w:rsidP="00072314"/>
    <w:p w14:paraId="00FE1FA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01044A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C7C4C9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7448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4BBBD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3FE6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26C7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7BE8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6700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4B4F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74ECA8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F0F54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568E3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09BC142"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6251C78F" w14:textId="77777777" w:rsidR="0046438F" w:rsidRPr="00740CDD" w:rsidRDefault="0046438F" w:rsidP="00D60C45">
            <w:pPr>
              <w:pStyle w:val="VelocityScript"/>
              <w:rPr>
                <w:color w:val="00B0F0"/>
              </w:rPr>
            </w:pPr>
          </w:p>
          <w:p w14:paraId="766196D5" w14:textId="77777777" w:rsidR="007215C5" w:rsidRPr="00D60C45" w:rsidRDefault="007215C5" w:rsidP="00CA24CE">
            <w:pPr>
              <w:rPr>
                <w:rFonts w:cs="Arial"/>
                <w:color w:val="000000" w:themeColor="text1"/>
                <w:sz w:val="16"/>
                <w:szCs w:val="14"/>
                <w:lang w:val="en-GB"/>
              </w:rPr>
            </w:pPr>
          </w:p>
          <w:p w14:paraId="18E45A1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604593" w14:textId="77777777" w:rsidR="00DD49BA" w:rsidRPr="003C5D56" w:rsidRDefault="00DD49BA" w:rsidP="00DD49BA">
            <w:pPr>
              <w:rPr>
                <w:rFonts w:cs="Arial"/>
                <w:color w:val="000000" w:themeColor="text1"/>
                <w:sz w:val="16"/>
                <w:szCs w:val="14"/>
              </w:rPr>
            </w:pPr>
            <w:r>
              <w:rPr>
                <w:rFonts w:cs="Arial"/>
                <w:color w:val="000000" w:themeColor="text1"/>
                <w:sz w:val="16"/>
                <w:szCs w:val="14"/>
              </w:rPr>
              <w:t>Cabin Temp</w:t>
            </w:r>
          </w:p>
          <w:p w14:paraId="0759D48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9D98A" w14:textId="77777777" w:rsidR="0038251F" w:rsidRPr="0038251F" w:rsidRDefault="00143E70" w:rsidP="0038251F">
            <w:pPr>
              <w:pStyle w:val="VelocityScript"/>
              <w:rPr>
                <w:color w:val="00B0F0"/>
                <w:sz w:val="16"/>
              </w:rPr>
            </w:pPr>
            <w:r>
              <w:rPr>
                <w:rFonts w:cs="Arial"/>
                <w:color w:val="000000" w:themeColor="text1"/>
                <w:sz w:val="16"/>
                <w:szCs w:val="14"/>
              </w:rPr>
              <w:t>CabnAmb_Te_Actl</w:t>
            </w:r>
            <w:r w:rsidRPr="0038251F">
              <w:rPr>
                <w:color w:val="00B0F0"/>
                <w:sz w:val="16"/>
              </w:rPr>
              <w:t xml:space="preserve"> </w:t>
            </w:r>
          </w:p>
          <w:p w14:paraId="725B4EF5" w14:textId="77777777" w:rsidR="00C84B54" w:rsidRDefault="00C84B54" w:rsidP="00B31A0E">
            <w:pPr>
              <w:pStyle w:val="VelocityScript"/>
            </w:pPr>
          </w:p>
          <w:p w14:paraId="33F10650" w14:textId="77777777" w:rsidR="00C84B54" w:rsidRDefault="00C84B54" w:rsidP="00B31A0E">
            <w:pPr>
              <w:pStyle w:val="VelocityScript"/>
            </w:pPr>
          </w:p>
          <w:p w14:paraId="408C07E6"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17DE6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BC7CDF" w14:textId="77777777" w:rsidR="0009168A" w:rsidRDefault="0009168A"/>
        </w:tc>
      </w:tr>
      <w:tr w:rsidR="00CA24CE" w:rsidRPr="00B3499B" w14:paraId="79EA183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1EE70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E92971E"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18BC38FC" w14:textId="77777777" w:rsidR="0046438F" w:rsidRPr="00740CDD" w:rsidRDefault="0046438F" w:rsidP="00D60C45">
            <w:pPr>
              <w:pStyle w:val="VelocityScript"/>
              <w:rPr>
                <w:color w:val="00B0F0"/>
              </w:rPr>
            </w:pPr>
          </w:p>
          <w:p w14:paraId="07E2E248" w14:textId="77777777" w:rsidR="007215C5" w:rsidRPr="00D60C45" w:rsidRDefault="007215C5" w:rsidP="00CA24CE">
            <w:pPr>
              <w:rPr>
                <w:rFonts w:cs="Arial"/>
                <w:color w:val="000000" w:themeColor="text1"/>
                <w:sz w:val="16"/>
                <w:szCs w:val="14"/>
                <w:lang w:val="en-GB"/>
              </w:rPr>
            </w:pPr>
          </w:p>
          <w:p w14:paraId="260FA99E"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AD47C"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Cabin Temp</w:t>
            </w:r>
          </w:p>
          <w:p w14:paraId="68E67AD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02F26D" w14:textId="77777777" w:rsidR="0038251F" w:rsidRPr="0038251F" w:rsidRDefault="00143E70" w:rsidP="0038251F">
            <w:pPr>
              <w:pStyle w:val="VelocityScript"/>
              <w:rPr>
                <w:color w:val="00B0F0"/>
                <w:sz w:val="16"/>
              </w:rPr>
            </w:pPr>
            <w:r w:rsidRPr="0038251F">
              <w:rPr>
                <w:color w:val="00B0F0"/>
                <w:sz w:val="16"/>
              </w:rPr>
              <w:t xml:space="preserve"> </w:t>
            </w:r>
          </w:p>
          <w:p w14:paraId="251B3084" w14:textId="77777777" w:rsidR="00C84B54" w:rsidRDefault="00C84B54" w:rsidP="00B31A0E">
            <w:pPr>
              <w:pStyle w:val="VelocityScript"/>
            </w:pPr>
          </w:p>
          <w:p w14:paraId="1F21079B" w14:textId="77777777" w:rsidR="00C84B54" w:rsidRDefault="00C84B54" w:rsidP="00B31A0E">
            <w:pPr>
              <w:pStyle w:val="VelocityScript"/>
            </w:pPr>
          </w:p>
          <w:p w14:paraId="512D7C0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FB232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7F90FD" w14:textId="77777777" w:rsidR="0009168A" w:rsidRDefault="0009168A"/>
        </w:tc>
      </w:tr>
      <w:tr w:rsidR="00CA24CE" w:rsidRPr="00B3499B" w14:paraId="189FFC5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B0F6AA" w14:textId="77777777" w:rsidR="00CA24CE" w:rsidRPr="00B3499B" w:rsidRDefault="00DC7E29" w:rsidP="00CA24CE">
            <w:pPr>
              <w:rPr>
                <w:rFonts w:cs="Arial"/>
                <w:bCs/>
                <w:color w:val="808080" w:themeColor="background1" w:themeShade="80"/>
                <w:sz w:val="16"/>
                <w:szCs w:val="14"/>
              </w:rPr>
            </w:pPr>
            <w:hyperlink r:id="rId2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3A03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62A4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A18C8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Cabin Temperature</w:t>
      </w:r>
    </w:p>
    <w:p w14:paraId="6C99AE00" w14:textId="77777777" w:rsidR="00072314" w:rsidRPr="00612064" w:rsidRDefault="00072314" w:rsidP="00072314">
      <w:pPr>
        <w:spacing w:before="20"/>
        <w:rPr>
          <w:vanish/>
        </w:rPr>
      </w:pPr>
    </w:p>
    <w:p w14:paraId="5EB5195A" w14:textId="77777777" w:rsidR="00072314" w:rsidRDefault="00072314" w:rsidP="00072314">
      <w:pPr>
        <w:pStyle w:val="Heading6"/>
        <w:keepNext w:val="0"/>
        <w:tabs>
          <w:tab w:val="clear" w:pos="900"/>
          <w:tab w:val="left" w:pos="709"/>
        </w:tabs>
        <w:spacing w:before="240"/>
      </w:pPr>
      <w:r>
        <w:t>Parameters</w:t>
      </w:r>
    </w:p>
    <w:p w14:paraId="649A8C8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C1E1C97" w14:textId="77777777" w:rsidTr="001D18E6">
        <w:trPr>
          <w:trHeight w:val="161"/>
        </w:trPr>
        <w:tc>
          <w:tcPr>
            <w:tcW w:w="1838" w:type="dxa"/>
            <w:shd w:val="clear" w:color="auto" w:fill="D9D9D9" w:themeFill="background1" w:themeFillShade="D9"/>
            <w:noWrap/>
            <w:hideMark/>
          </w:tcPr>
          <w:p w14:paraId="180CFF8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5B4205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A49367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5BC62E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72B1DA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57172E7" w14:textId="77777777" w:rsidTr="001D18E6">
        <w:trPr>
          <w:trHeight w:val="70"/>
        </w:trPr>
        <w:tc>
          <w:tcPr>
            <w:tcW w:w="1838" w:type="dxa"/>
            <w:noWrap/>
          </w:tcPr>
          <w:p w14:paraId="7A3B7CC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72FF4A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5C89FD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2765899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CA84B9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9E230A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F0C0BD6" w14:textId="77777777" w:rsidTr="001D18E6">
        <w:trPr>
          <w:trHeight w:val="71"/>
        </w:trPr>
        <w:tc>
          <w:tcPr>
            <w:tcW w:w="1838" w:type="dxa"/>
            <w:noWrap/>
          </w:tcPr>
          <w:p w14:paraId="6C51C18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77A98C3" w14:textId="77777777" w:rsidR="00072314" w:rsidRPr="00D14691" w:rsidRDefault="00072314" w:rsidP="001D18E6">
            <w:pPr>
              <w:rPr>
                <w:color w:val="000000" w:themeColor="text1"/>
              </w:rPr>
            </w:pPr>
          </w:p>
        </w:tc>
        <w:tc>
          <w:tcPr>
            <w:tcW w:w="1701" w:type="dxa"/>
          </w:tcPr>
          <w:p w14:paraId="55432B35" w14:textId="77777777" w:rsidR="00072314" w:rsidRPr="00D14691" w:rsidRDefault="00072314" w:rsidP="001D18E6">
            <w:pPr>
              <w:rPr>
                <w:color w:val="000000" w:themeColor="text1"/>
              </w:rPr>
            </w:pPr>
          </w:p>
        </w:tc>
        <w:tc>
          <w:tcPr>
            <w:tcW w:w="1417" w:type="dxa"/>
            <w:noWrap/>
          </w:tcPr>
          <w:p w14:paraId="0CDD7D34" w14:textId="77777777" w:rsidR="00072314" w:rsidRPr="00D14691" w:rsidRDefault="00072314" w:rsidP="001D18E6">
            <w:pPr>
              <w:rPr>
                <w:color w:val="000000" w:themeColor="text1"/>
              </w:rPr>
            </w:pPr>
          </w:p>
        </w:tc>
        <w:tc>
          <w:tcPr>
            <w:tcW w:w="3402" w:type="dxa"/>
          </w:tcPr>
          <w:p w14:paraId="2818EB6A" w14:textId="77777777" w:rsidR="00072314" w:rsidRPr="00D14691" w:rsidRDefault="00072314" w:rsidP="001D18E6">
            <w:pPr>
              <w:rPr>
                <w:color w:val="000000" w:themeColor="text1"/>
              </w:rPr>
            </w:pPr>
          </w:p>
        </w:tc>
      </w:tr>
    </w:tbl>
    <w:p w14:paraId="6C2EF1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FE1B62" w14:textId="77777777" w:rsidR="003678EC" w:rsidRPr="003678EC" w:rsidRDefault="003678EC" w:rsidP="003678EC">
      <w:pPr>
        <w:rPr>
          <w:lang w:val="en-GB"/>
        </w:rPr>
      </w:pPr>
    </w:p>
    <w:p w14:paraId="326D728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BCF0BB8" w14:textId="77777777" w:rsidR="00072314" w:rsidRPr="003225C9" w:rsidRDefault="00072314" w:rsidP="00072314">
      <w:pPr>
        <w:tabs>
          <w:tab w:val="left" w:pos="284"/>
          <w:tab w:val="left" w:pos="851"/>
        </w:tabs>
      </w:pPr>
    </w:p>
    <w:p w14:paraId="41015C8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C48445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E2D191E" w14:textId="77777777" w:rsidTr="001D18E6">
        <w:tc>
          <w:tcPr>
            <w:tcW w:w="1934" w:type="dxa"/>
            <w:shd w:val="clear" w:color="auto" w:fill="D9D9D9" w:themeFill="background1" w:themeFillShade="D9"/>
          </w:tcPr>
          <w:p w14:paraId="2B73BE5D" w14:textId="77777777" w:rsidR="00072314" w:rsidRDefault="00072314" w:rsidP="001D18E6">
            <w:pPr>
              <w:rPr>
                <w:b/>
              </w:rPr>
            </w:pPr>
            <w:r w:rsidRPr="00AF169D">
              <w:rPr>
                <w:b/>
              </w:rPr>
              <w:t>Requirement ID</w:t>
            </w:r>
          </w:p>
          <w:p w14:paraId="125AC52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F4990E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448C8CF" w14:textId="77777777" w:rsidR="00072314" w:rsidRDefault="00072314" w:rsidP="001D18E6">
            <w:pPr>
              <w:rPr>
                <w:b/>
              </w:rPr>
            </w:pPr>
            <w:r>
              <w:rPr>
                <w:b/>
              </w:rPr>
              <w:t>Modification</w:t>
            </w:r>
          </w:p>
        </w:tc>
        <w:tc>
          <w:tcPr>
            <w:tcW w:w="1712" w:type="dxa"/>
            <w:shd w:val="clear" w:color="auto" w:fill="D9D9D9" w:themeFill="background1" w:themeFillShade="D9"/>
          </w:tcPr>
          <w:p w14:paraId="774C6D56" w14:textId="77777777" w:rsidR="00072314" w:rsidRDefault="00072314" w:rsidP="001D18E6">
            <w:pPr>
              <w:rPr>
                <w:b/>
              </w:rPr>
            </w:pPr>
            <w:r w:rsidRPr="00AF169D">
              <w:rPr>
                <w:b/>
              </w:rPr>
              <w:t xml:space="preserve">Requirement </w:t>
            </w:r>
            <w:r>
              <w:rPr>
                <w:b/>
              </w:rPr>
              <w:t>ID</w:t>
            </w:r>
          </w:p>
          <w:p w14:paraId="4A0B68A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2BB154E" w14:textId="77777777" w:rsidR="00072314" w:rsidRPr="00AF169D" w:rsidRDefault="00072314" w:rsidP="001D18E6">
            <w:pPr>
              <w:rPr>
                <w:b/>
              </w:rPr>
            </w:pPr>
            <w:r>
              <w:rPr>
                <w:b/>
              </w:rPr>
              <w:t>Comment</w:t>
            </w:r>
          </w:p>
        </w:tc>
      </w:tr>
      <w:tr w:rsidR="00072314" w14:paraId="3B118E86" w14:textId="77777777" w:rsidTr="001D18E6">
        <w:tc>
          <w:tcPr>
            <w:tcW w:w="1934" w:type="dxa"/>
          </w:tcPr>
          <w:p w14:paraId="33296E30" w14:textId="77777777" w:rsidR="00072314" w:rsidRPr="000F4E8B" w:rsidRDefault="00072314" w:rsidP="001D18E6">
            <w:r w:rsidRPr="000F4E8B">
              <w:t>REQ_abc</w:t>
            </w:r>
          </w:p>
        </w:tc>
        <w:tc>
          <w:tcPr>
            <w:tcW w:w="2177" w:type="dxa"/>
          </w:tcPr>
          <w:p w14:paraId="5774FC8E" w14:textId="77777777" w:rsidR="00072314" w:rsidRPr="000F4E8B" w:rsidRDefault="00072314" w:rsidP="001D18E6"/>
        </w:tc>
        <w:sdt>
          <w:sdtPr>
            <w:alias w:val="Modification"/>
            <w:tag w:val="Modification"/>
            <w:id w:val="7477033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E09BA9D" w14:textId="77777777" w:rsidR="00072314" w:rsidRPr="000F4E8B" w:rsidRDefault="00072314" w:rsidP="001D18E6">
                <w:r w:rsidRPr="000F4E8B">
                  <w:t>Removed</w:t>
                </w:r>
              </w:p>
            </w:tc>
          </w:sdtContent>
        </w:sdt>
        <w:tc>
          <w:tcPr>
            <w:tcW w:w="1712" w:type="dxa"/>
          </w:tcPr>
          <w:p w14:paraId="6D28EA6A" w14:textId="77777777" w:rsidR="00072314" w:rsidRPr="000F4E8B" w:rsidRDefault="00072314" w:rsidP="001D18E6">
            <w:r w:rsidRPr="000F4E8B">
              <w:t>--</w:t>
            </w:r>
          </w:p>
        </w:tc>
        <w:tc>
          <w:tcPr>
            <w:tcW w:w="2958" w:type="dxa"/>
          </w:tcPr>
          <w:p w14:paraId="55B5D0A1" w14:textId="77777777" w:rsidR="00072314" w:rsidRPr="000F4E8B" w:rsidRDefault="00072314" w:rsidP="001D18E6"/>
        </w:tc>
      </w:tr>
      <w:tr w:rsidR="00072314" w14:paraId="784FE7ED" w14:textId="77777777" w:rsidTr="001D18E6">
        <w:tc>
          <w:tcPr>
            <w:tcW w:w="1934" w:type="dxa"/>
          </w:tcPr>
          <w:p w14:paraId="2B9582F2" w14:textId="77777777" w:rsidR="00072314" w:rsidRPr="000F4E8B" w:rsidRDefault="00072314" w:rsidP="001D18E6">
            <w:r w:rsidRPr="000F4E8B">
              <w:t>REQ_def</w:t>
            </w:r>
          </w:p>
        </w:tc>
        <w:tc>
          <w:tcPr>
            <w:tcW w:w="2177" w:type="dxa"/>
          </w:tcPr>
          <w:p w14:paraId="21CD56B5" w14:textId="77777777" w:rsidR="00072314" w:rsidRPr="000F4E8B" w:rsidRDefault="00072314" w:rsidP="001D18E6"/>
        </w:tc>
        <w:sdt>
          <w:sdtPr>
            <w:alias w:val="Modification"/>
            <w:tag w:val="Modification"/>
            <w:id w:val="16101691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D841A98" w14:textId="77777777" w:rsidR="00072314" w:rsidRPr="000F4E8B" w:rsidRDefault="00072314" w:rsidP="001D18E6">
                <w:r w:rsidRPr="000F4E8B">
                  <w:t>Replaced</w:t>
                </w:r>
              </w:p>
            </w:tc>
          </w:sdtContent>
        </w:sdt>
        <w:tc>
          <w:tcPr>
            <w:tcW w:w="1712" w:type="dxa"/>
          </w:tcPr>
          <w:p w14:paraId="6B1BD319" w14:textId="77777777" w:rsidR="00072314" w:rsidRPr="000F4E8B" w:rsidRDefault="00072314" w:rsidP="001D18E6">
            <w:r w:rsidRPr="000F4E8B">
              <w:t>REQ_xyz</w:t>
            </w:r>
          </w:p>
        </w:tc>
        <w:tc>
          <w:tcPr>
            <w:tcW w:w="2958" w:type="dxa"/>
          </w:tcPr>
          <w:p w14:paraId="257E45FE" w14:textId="77777777" w:rsidR="00072314" w:rsidRPr="000F4E8B" w:rsidRDefault="00072314" w:rsidP="001D18E6"/>
        </w:tc>
      </w:tr>
      <w:tr w:rsidR="00072314" w14:paraId="675F603F" w14:textId="77777777" w:rsidTr="001D18E6">
        <w:tc>
          <w:tcPr>
            <w:tcW w:w="1934" w:type="dxa"/>
          </w:tcPr>
          <w:p w14:paraId="2C817A51" w14:textId="77777777" w:rsidR="00072314" w:rsidRPr="000F4E8B" w:rsidRDefault="00072314" w:rsidP="001D18E6">
            <w:r w:rsidRPr="000F4E8B">
              <w:t>--</w:t>
            </w:r>
          </w:p>
        </w:tc>
        <w:tc>
          <w:tcPr>
            <w:tcW w:w="2177" w:type="dxa"/>
          </w:tcPr>
          <w:p w14:paraId="7E3E3BC8" w14:textId="77777777" w:rsidR="00072314" w:rsidRPr="000F4E8B" w:rsidRDefault="00072314" w:rsidP="001D18E6"/>
        </w:tc>
        <w:sdt>
          <w:sdtPr>
            <w:alias w:val="Modification"/>
            <w:tag w:val="Modification"/>
            <w:id w:val="-62099922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4885700" w14:textId="77777777" w:rsidR="00072314" w:rsidRPr="000F4E8B" w:rsidRDefault="00072314" w:rsidP="001D18E6">
                <w:r w:rsidRPr="000F4E8B">
                  <w:t>Added</w:t>
                </w:r>
              </w:p>
            </w:tc>
          </w:sdtContent>
        </w:sdt>
        <w:tc>
          <w:tcPr>
            <w:tcW w:w="1712" w:type="dxa"/>
          </w:tcPr>
          <w:p w14:paraId="4EC97935" w14:textId="77777777" w:rsidR="00072314" w:rsidRPr="000F4E8B" w:rsidRDefault="00072314" w:rsidP="001D18E6">
            <w:r w:rsidRPr="000F4E8B">
              <w:t>REQ_123</w:t>
            </w:r>
          </w:p>
        </w:tc>
        <w:tc>
          <w:tcPr>
            <w:tcW w:w="2958" w:type="dxa"/>
          </w:tcPr>
          <w:p w14:paraId="223BB36F" w14:textId="77777777" w:rsidR="00072314" w:rsidRPr="000F4E8B" w:rsidRDefault="00072314" w:rsidP="001D18E6"/>
        </w:tc>
      </w:tr>
    </w:tbl>
    <w:p w14:paraId="50FC303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5D1C9C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4FC018" w14:textId="77777777" w:rsidTr="001D18E6">
        <w:tc>
          <w:tcPr>
            <w:tcW w:w="1838" w:type="dxa"/>
            <w:shd w:val="clear" w:color="auto" w:fill="D9D9D9" w:themeFill="background1" w:themeFillShade="D9"/>
          </w:tcPr>
          <w:p w14:paraId="0C379CEF" w14:textId="77777777" w:rsidR="00072314" w:rsidRDefault="00072314" w:rsidP="001D18E6">
            <w:pPr>
              <w:rPr>
                <w:b/>
              </w:rPr>
            </w:pPr>
            <w:r w:rsidRPr="00AF169D">
              <w:rPr>
                <w:b/>
              </w:rPr>
              <w:t>Requirement ID</w:t>
            </w:r>
          </w:p>
          <w:p w14:paraId="4C8C402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B87303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520327" w14:textId="77777777" w:rsidR="00072314" w:rsidRPr="00AF169D" w:rsidRDefault="00072314" w:rsidP="001D18E6">
            <w:pPr>
              <w:rPr>
                <w:b/>
              </w:rPr>
            </w:pPr>
            <w:r>
              <w:rPr>
                <w:b/>
              </w:rPr>
              <w:t>Comment</w:t>
            </w:r>
          </w:p>
        </w:tc>
      </w:tr>
      <w:tr w:rsidR="00072314" w14:paraId="0A8DC682" w14:textId="77777777" w:rsidTr="001D18E6">
        <w:tc>
          <w:tcPr>
            <w:tcW w:w="1838" w:type="dxa"/>
          </w:tcPr>
          <w:p w14:paraId="6B8912C9" w14:textId="77777777" w:rsidR="00072314" w:rsidRDefault="00072314" w:rsidP="001D18E6"/>
        </w:tc>
        <w:tc>
          <w:tcPr>
            <w:tcW w:w="4253" w:type="dxa"/>
          </w:tcPr>
          <w:p w14:paraId="04A2A076" w14:textId="77777777" w:rsidR="00072314" w:rsidRDefault="00072314" w:rsidP="001D18E6"/>
        </w:tc>
        <w:tc>
          <w:tcPr>
            <w:tcW w:w="4110" w:type="dxa"/>
          </w:tcPr>
          <w:p w14:paraId="6DF27C0C" w14:textId="77777777" w:rsidR="00072314" w:rsidRDefault="00072314" w:rsidP="001D18E6"/>
        </w:tc>
      </w:tr>
      <w:tr w:rsidR="00072314" w14:paraId="7377AC8D" w14:textId="77777777" w:rsidTr="001D18E6">
        <w:tc>
          <w:tcPr>
            <w:tcW w:w="1838" w:type="dxa"/>
          </w:tcPr>
          <w:p w14:paraId="7C051D4C" w14:textId="77777777" w:rsidR="00072314" w:rsidRDefault="00072314" w:rsidP="001D18E6"/>
        </w:tc>
        <w:tc>
          <w:tcPr>
            <w:tcW w:w="4253" w:type="dxa"/>
          </w:tcPr>
          <w:p w14:paraId="6B41F607" w14:textId="77777777" w:rsidR="00072314" w:rsidRDefault="00072314" w:rsidP="001D18E6"/>
        </w:tc>
        <w:tc>
          <w:tcPr>
            <w:tcW w:w="4110" w:type="dxa"/>
          </w:tcPr>
          <w:p w14:paraId="5C88497A" w14:textId="77777777" w:rsidR="00072314" w:rsidRDefault="00072314" w:rsidP="001D18E6"/>
        </w:tc>
      </w:tr>
      <w:tr w:rsidR="00072314" w14:paraId="14AEAC86" w14:textId="77777777" w:rsidTr="001D18E6">
        <w:tc>
          <w:tcPr>
            <w:tcW w:w="1838" w:type="dxa"/>
          </w:tcPr>
          <w:p w14:paraId="51239841" w14:textId="77777777" w:rsidR="00072314" w:rsidRDefault="00072314" w:rsidP="001D18E6">
            <w:r>
              <w:t>…</w:t>
            </w:r>
          </w:p>
        </w:tc>
        <w:tc>
          <w:tcPr>
            <w:tcW w:w="4253" w:type="dxa"/>
          </w:tcPr>
          <w:p w14:paraId="5D94D957" w14:textId="77777777" w:rsidR="00072314" w:rsidRDefault="00072314" w:rsidP="001D18E6"/>
        </w:tc>
        <w:tc>
          <w:tcPr>
            <w:tcW w:w="4110" w:type="dxa"/>
          </w:tcPr>
          <w:p w14:paraId="3262D5BE" w14:textId="77777777" w:rsidR="00072314" w:rsidRDefault="00072314" w:rsidP="001D18E6"/>
        </w:tc>
      </w:tr>
    </w:tbl>
    <w:p w14:paraId="0C1D43A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9B8651B" w14:textId="77777777" w:rsidR="00072314" w:rsidRDefault="00072314" w:rsidP="00072314"/>
    <w:p w14:paraId="120BB30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5E09EF6" w14:textId="77777777" w:rsidR="001C5864" w:rsidRPr="0017445F" w:rsidRDefault="001C5864" w:rsidP="001C5864">
      <w:pPr>
        <w:pStyle w:val="RERequirement"/>
        <w:shd w:val="clear" w:color="auto" w:fill="F2F2F2" w:themeFill="background1" w:themeFillShade="F2"/>
      </w:pPr>
      <w:r>
        <w:t xml:space="preserve"> Vehicle Status</w:t>
      </w:r>
    </w:p>
    <w:p w14:paraId="753F27C5"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12E599B2" w14:textId="77777777" w:rsidR="001C5864" w:rsidRDefault="001C5864" w:rsidP="001C5864"/>
    <w:p w14:paraId="0D45EF26" w14:textId="77777777" w:rsidR="001C5864" w:rsidRPr="00287D2F" w:rsidRDefault="001C5864" w:rsidP="001C5864">
      <w:pPr>
        <w:rPr>
          <w:rFonts w:cs="Arial"/>
        </w:rPr>
      </w:pPr>
      <w:r>
        <w:rPr>
          <w:rFonts w:cs="Arial"/>
        </w:rPr>
        <w:t>Satisfied by</w:t>
      </w:r>
      <w:r w:rsidRPr="00287D2F">
        <w:rPr>
          <w:rFonts w:cs="Arial"/>
        </w:rPr>
        <w:t>:</w:t>
      </w:r>
    </w:p>
    <w:p w14:paraId="4EF4421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9882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74E2151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204F9F9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Provide Battery SOC</w:t>
      </w:r>
    </w:p>
    <w:p w14:paraId="29A96E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64100C4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56B3C5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49A8D07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6C51589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7C0750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F696F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6047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3ED78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B134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0049B" w14:textId="77777777" w:rsidR="0009168A" w:rsidRDefault="0009168A"/>
        </w:tc>
      </w:tr>
      <w:tr w:rsidR="007A24FC" w:rsidRPr="00B3499B" w14:paraId="3D7F6A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7066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C7774" w14:textId="77777777" w:rsidR="0009168A" w:rsidRDefault="0009168A"/>
        </w:tc>
      </w:tr>
      <w:tr w:rsidR="007A24FC" w:rsidRPr="00B3499B" w14:paraId="3F8613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8C2F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C8BA5" w14:textId="77777777" w:rsidR="0009168A" w:rsidRDefault="0009168A"/>
        </w:tc>
      </w:tr>
      <w:tr w:rsidR="007A24FC" w:rsidRPr="00B3499B" w14:paraId="23CDE0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3928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8BE6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C3C5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3E32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2D5FB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7DFF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6E4B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ADA30F" wp14:editId="3D554A85">
                  <wp:extent cx="152400" cy="152400"/>
                  <wp:effectExtent l="0" t="0" r="0" b="0"/>
                  <wp:docPr id="60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15D1E56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18A284" wp14:editId="281F5F65">
                  <wp:extent cx="152400" cy="152400"/>
                  <wp:effectExtent l="0" t="0" r="0" b="0"/>
                  <wp:docPr id="608"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30596F1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9B7D6E" wp14:editId="2627D9B3">
                  <wp:extent cx="152400" cy="152400"/>
                  <wp:effectExtent l="0" t="0" r="0" b="0"/>
                  <wp:docPr id="610"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694D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883E98" w14:textId="77777777" w:rsidR="0009168A" w:rsidRDefault="0009168A"/>
        </w:tc>
      </w:tr>
      <w:tr w:rsidR="007A24FC" w:rsidRPr="00B3499B" w14:paraId="5BE7EB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D869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2151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00E5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1EFA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486C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4673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92AC36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46C8F0" w14:textId="77777777" w:rsidR="007A24FC" w:rsidRPr="00B3499B" w:rsidRDefault="00DC7E29" w:rsidP="009737DA">
            <w:pPr>
              <w:rPr>
                <w:rFonts w:cs="Arial"/>
                <w:bCs/>
                <w:color w:val="808080" w:themeColor="background1" w:themeShade="80"/>
                <w:sz w:val="16"/>
                <w:szCs w:val="14"/>
              </w:rPr>
            </w:pPr>
            <w:hyperlink r:id="rId2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97966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1A09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964A43" w14:textId="77777777" w:rsidR="007A24FC" w:rsidRDefault="007A24FC" w:rsidP="001C5864">
      <w:pPr>
        <w:rPr>
          <w:rFonts w:cs="Arial"/>
        </w:rPr>
      </w:pPr>
    </w:p>
    <w:p w14:paraId="28ABC701" w14:textId="77777777" w:rsidR="0047267C" w:rsidRDefault="0047267C" w:rsidP="001C5864">
      <w:pPr>
        <w:rPr>
          <w:rFonts w:cs="Arial"/>
        </w:rPr>
      </w:pPr>
    </w:p>
    <w:p w14:paraId="60FE42F5" w14:textId="77777777" w:rsidR="001C5864" w:rsidRPr="0017445F" w:rsidRDefault="001C5864" w:rsidP="001C5864">
      <w:pPr>
        <w:pStyle w:val="RERequirement"/>
        <w:shd w:val="clear" w:color="auto" w:fill="F2F2F2" w:themeFill="background1" w:themeFillShade="F2"/>
      </w:pPr>
      <w:bookmarkStart w:id="143" w:name="_fb8da6e3f9357771ef644f97e34a18e9"/>
      <w:bookmarkEnd w:id="143"/>
      <w:r>
        <w:t xml:space="preserve"> Cabin Temp Interval</w:t>
      </w:r>
    </w:p>
    <w:p w14:paraId="155BA9CB" w14:textId="77777777" w:rsidR="001C5864" w:rsidRDefault="001C5864" w:rsidP="001C5864">
      <w:pPr>
        <w:rPr>
          <w:rFonts w:cs="Arial"/>
        </w:rPr>
      </w:pPr>
      <w:r>
        <w:rPr>
          <w:rFonts w:cs="Arial"/>
        </w:rPr>
        <w:t>When HPCM module is awake it shall receive the signal "Cabn_Amb_Te_Actl" at a regular interval from the RCCM module</w:t>
      </w:r>
    </w:p>
    <w:p w14:paraId="788D7CBA" w14:textId="77777777" w:rsidR="001C5864" w:rsidRDefault="001C5864" w:rsidP="001C5864"/>
    <w:p w14:paraId="66F6DD4F" w14:textId="77777777" w:rsidR="001C5864" w:rsidRPr="00287D2F" w:rsidRDefault="001C5864" w:rsidP="001C5864">
      <w:pPr>
        <w:rPr>
          <w:rFonts w:cs="Arial"/>
        </w:rPr>
      </w:pPr>
      <w:r>
        <w:rPr>
          <w:rFonts w:cs="Arial"/>
        </w:rPr>
        <w:t>Satisfied by</w:t>
      </w:r>
      <w:r w:rsidRPr="00287D2F">
        <w:rPr>
          <w:rFonts w:cs="Arial"/>
        </w:rPr>
        <w:t>:</w:t>
      </w:r>
    </w:p>
    <w:p w14:paraId="279515B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6EC42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3D68E31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D6E11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DDB7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E76A0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696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EA0AA" w14:textId="77777777" w:rsidR="0009168A" w:rsidRDefault="0009168A"/>
        </w:tc>
      </w:tr>
      <w:tr w:rsidR="007A24FC" w:rsidRPr="00B3499B" w14:paraId="1BA309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FF87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C270E" w14:textId="77777777" w:rsidR="0009168A" w:rsidRDefault="0009168A"/>
        </w:tc>
      </w:tr>
      <w:tr w:rsidR="007A24FC" w:rsidRPr="00B3499B" w14:paraId="14FFC2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201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182B2" w14:textId="77777777" w:rsidR="0009168A" w:rsidRDefault="0009168A"/>
        </w:tc>
      </w:tr>
      <w:tr w:rsidR="007A24FC" w:rsidRPr="00B3499B" w14:paraId="289165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543D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79EDD"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65A6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609C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C1726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E681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BF66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D781B7" wp14:editId="23983395">
                  <wp:extent cx="152400" cy="152400"/>
                  <wp:effectExtent l="0" t="0" r="0" b="0"/>
                  <wp:docPr id="612" name="Picture 1012510944.jpg" descr="101251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01251094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Temperature Monitor</w:t>
            </w:r>
          </w:p>
          <w:p w14:paraId="78C7876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0FF9666" wp14:editId="08399489">
                  <wp:extent cx="152400" cy="152400"/>
                  <wp:effectExtent l="0" t="0" r="0" b="0"/>
                  <wp:docPr id="61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19A1918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403F834" wp14:editId="4755B1B7">
                  <wp:extent cx="152400" cy="152400"/>
                  <wp:effectExtent l="0" t="0" r="0" b="0"/>
                  <wp:docPr id="616" name="Picture 1733049635.jpg" descr="1733049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733049635.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p w14:paraId="665869C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8F969E" wp14:editId="4891FCC5">
                  <wp:extent cx="152400" cy="152400"/>
                  <wp:effectExtent l="0" t="0" r="0" b="0"/>
                  <wp:docPr id="618" name="Picture -873149929.jpg" descr="-873149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87314992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E64D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031E6" w14:textId="77777777" w:rsidR="0009168A" w:rsidRDefault="0009168A"/>
        </w:tc>
      </w:tr>
      <w:tr w:rsidR="007A24FC" w:rsidRPr="00B3499B" w14:paraId="77C9BA3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F2C4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C2115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FC18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0DF4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2118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6B85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0E07CE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F9B211" w14:textId="77777777" w:rsidR="007A24FC" w:rsidRPr="00B3499B" w:rsidRDefault="00DC7E29" w:rsidP="009737DA">
            <w:pPr>
              <w:rPr>
                <w:rFonts w:cs="Arial"/>
                <w:bCs/>
                <w:color w:val="808080" w:themeColor="background1" w:themeShade="80"/>
                <w:sz w:val="16"/>
                <w:szCs w:val="14"/>
              </w:rPr>
            </w:pPr>
            <w:hyperlink r:id="rId2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0E0C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2D4C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244BF0" w14:textId="77777777" w:rsidR="007A24FC" w:rsidRDefault="007A24FC" w:rsidP="001C5864">
      <w:pPr>
        <w:rPr>
          <w:rFonts w:cs="Arial"/>
        </w:rPr>
      </w:pPr>
    </w:p>
    <w:p w14:paraId="4E81FB7F" w14:textId="77777777" w:rsidR="0047267C" w:rsidRDefault="0047267C" w:rsidP="001C5864">
      <w:pPr>
        <w:rPr>
          <w:rFonts w:cs="Arial"/>
        </w:rPr>
      </w:pPr>
    </w:p>
    <w:p w14:paraId="6B9A11A6" w14:textId="77777777" w:rsidR="001C5864" w:rsidRPr="0017445F" w:rsidRDefault="001C5864" w:rsidP="001C5864">
      <w:pPr>
        <w:pStyle w:val="RERequirement"/>
        <w:shd w:val="clear" w:color="auto" w:fill="F2F2F2" w:themeFill="background1" w:themeFillShade="F2"/>
      </w:pPr>
      <w:bookmarkStart w:id="144" w:name="_a8525ba28690b1105320cff490810edc"/>
      <w:bookmarkEnd w:id="144"/>
      <w:r>
        <w:t xml:space="preserve"> Cabin Temperature Provider</w:t>
      </w:r>
    </w:p>
    <w:p w14:paraId="10A3F755" w14:textId="77777777" w:rsidR="001C5864" w:rsidRDefault="001C5864" w:rsidP="001C5864">
      <w:pPr>
        <w:rPr>
          <w:rFonts w:cs="Arial"/>
        </w:rPr>
      </w:pPr>
      <w:r>
        <w:rPr>
          <w:rFonts w:cs="Arial"/>
        </w:rPr>
        <w:t>The RCCM module shall provide the signal "Cabn_Amb_Te_Actl" for cabin temperature to the HPCM module Conditions???????????</w:t>
      </w:r>
    </w:p>
    <w:p w14:paraId="7D542C40" w14:textId="77777777" w:rsidR="001C5864" w:rsidRDefault="001C5864" w:rsidP="001C5864"/>
    <w:p w14:paraId="2132922E" w14:textId="77777777" w:rsidR="001C5864" w:rsidRPr="00287D2F" w:rsidRDefault="001C5864" w:rsidP="001C5864">
      <w:pPr>
        <w:rPr>
          <w:rFonts w:cs="Arial"/>
        </w:rPr>
      </w:pPr>
      <w:r>
        <w:rPr>
          <w:rFonts w:cs="Arial"/>
        </w:rPr>
        <w:t>Satisfied by</w:t>
      </w:r>
      <w:r w:rsidRPr="00287D2F">
        <w:rPr>
          <w:rFonts w:cs="Arial"/>
        </w:rPr>
        <w:t>:</w:t>
      </w:r>
    </w:p>
    <w:p w14:paraId="2C1EBD2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4BAE8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1C743D3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C6E4B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CAF8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28B77B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171C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61689" w14:textId="77777777" w:rsidR="0009168A" w:rsidRDefault="0009168A"/>
        </w:tc>
      </w:tr>
      <w:tr w:rsidR="007A24FC" w:rsidRPr="00B3499B" w14:paraId="376F44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D4BC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0DB07" w14:textId="77777777" w:rsidR="0009168A" w:rsidRDefault="0009168A"/>
        </w:tc>
      </w:tr>
      <w:tr w:rsidR="007A24FC" w:rsidRPr="00B3499B" w14:paraId="7DAA13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0561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307AC" w14:textId="77777777" w:rsidR="0009168A" w:rsidRDefault="0009168A"/>
        </w:tc>
      </w:tr>
      <w:tr w:rsidR="007A24FC" w:rsidRPr="00B3499B" w14:paraId="4E5974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C6A9A"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2545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B330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115E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3EEDE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33AE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7A58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9AF573" wp14:editId="0AC6F521">
                  <wp:extent cx="152400" cy="152400"/>
                  <wp:effectExtent l="0" t="0" r="0" b="0"/>
                  <wp:docPr id="620" name="Picture 1012510944.jpg" descr="101251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01251094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Cabin Temperature</w:t>
            </w:r>
          </w:p>
          <w:p w14:paraId="00E7192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B696E2" wp14:editId="30C70FCE">
                  <wp:extent cx="152400" cy="152400"/>
                  <wp:effectExtent l="0" t="0" r="0" b="0"/>
                  <wp:docPr id="622" name="Picture 1012510944.jpg" descr="101251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01251094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Temperature Monitor</w:t>
            </w:r>
          </w:p>
          <w:p w14:paraId="3CBD65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FB6120C" wp14:editId="66DF49BF">
                  <wp:extent cx="152400" cy="152400"/>
                  <wp:effectExtent l="0" t="0" r="0" b="0"/>
                  <wp:docPr id="62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48F0B79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1D1A1A" wp14:editId="3A7F18A2">
                  <wp:extent cx="152400" cy="152400"/>
                  <wp:effectExtent l="0" t="0" r="0" b="0"/>
                  <wp:docPr id="62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0FD7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7B81B" w14:textId="77777777" w:rsidR="0009168A" w:rsidRDefault="0009168A"/>
        </w:tc>
      </w:tr>
      <w:tr w:rsidR="007A24FC" w:rsidRPr="00B3499B" w14:paraId="0B1C860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4E1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7D5E2"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5197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EC65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AF45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C31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52E14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4EDC76" w14:textId="77777777" w:rsidR="007A24FC" w:rsidRPr="00B3499B" w:rsidRDefault="00DC7E29" w:rsidP="009737DA">
            <w:pPr>
              <w:rPr>
                <w:rFonts w:cs="Arial"/>
                <w:bCs/>
                <w:color w:val="808080" w:themeColor="background1" w:themeShade="80"/>
                <w:sz w:val="16"/>
                <w:szCs w:val="14"/>
              </w:rPr>
            </w:pPr>
            <w:hyperlink r:id="rId2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6C88D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B52A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D831D5" w14:textId="77777777" w:rsidR="007A24FC" w:rsidRDefault="007A24FC" w:rsidP="001C5864">
      <w:pPr>
        <w:rPr>
          <w:rFonts w:cs="Arial"/>
        </w:rPr>
      </w:pPr>
    </w:p>
    <w:p w14:paraId="07FC7779" w14:textId="77777777" w:rsidR="0047267C" w:rsidRDefault="0047267C" w:rsidP="001C5864">
      <w:pPr>
        <w:rPr>
          <w:rFonts w:cs="Arial"/>
        </w:rPr>
      </w:pPr>
    </w:p>
    <w:p w14:paraId="7B800E2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8E0D9BE" wp14:editId="250E0E2A">
            <wp:extent cx="152400" cy="152400"/>
            <wp:effectExtent l="0" t="0" r="0" b="0"/>
            <wp:docPr id="62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OSA Temp</w:t>
      </w:r>
    </w:p>
    <w:p w14:paraId="7AAD07D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13FE4E" w14:textId="77777777" w:rsidR="00072314" w:rsidRPr="003B799F" w:rsidRDefault="00072314" w:rsidP="00072314"/>
    <w:p w14:paraId="290FDFC3" w14:textId="77777777" w:rsidR="00072314" w:rsidRDefault="00072314" w:rsidP="00072314">
      <w:pPr>
        <w:pStyle w:val="Heading6"/>
        <w:keepNext w:val="0"/>
        <w:tabs>
          <w:tab w:val="clear" w:pos="900"/>
          <w:tab w:val="left" w:pos="709"/>
        </w:tabs>
        <w:spacing w:before="240"/>
        <w:rPr>
          <w:lang w:val="en-GB"/>
        </w:rPr>
      </w:pPr>
      <w:r>
        <w:rPr>
          <w:lang w:val="en-GB"/>
        </w:rPr>
        <w:t>Inputs</w:t>
      </w:r>
    </w:p>
    <w:p w14:paraId="6108051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D379EA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9427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62AB5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E5B3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D173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00CC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6A41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C25EA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9B6D58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00428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8482D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99C8C62"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65C2655D" w14:textId="77777777" w:rsidR="0046438F" w:rsidRPr="00740CDD" w:rsidRDefault="0046438F" w:rsidP="00927ADC">
            <w:pPr>
              <w:pStyle w:val="VelocityScript"/>
              <w:rPr>
                <w:color w:val="00B0F0"/>
              </w:rPr>
            </w:pPr>
          </w:p>
          <w:p w14:paraId="6DB791D9" w14:textId="77777777" w:rsidR="004C0655" w:rsidRPr="007215C5" w:rsidRDefault="004C0655" w:rsidP="004F0393">
            <w:pPr>
              <w:pStyle w:val="VelocityScript"/>
            </w:pPr>
          </w:p>
          <w:p w14:paraId="366335B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102E9B" w14:textId="77777777" w:rsidR="008A674A" w:rsidRPr="003C5D56" w:rsidRDefault="008A674A" w:rsidP="008A674A">
            <w:pPr>
              <w:rPr>
                <w:rFonts w:cs="Arial"/>
                <w:color w:val="000000" w:themeColor="text1"/>
                <w:sz w:val="16"/>
                <w:szCs w:val="14"/>
              </w:rPr>
            </w:pPr>
            <w:r>
              <w:rPr>
                <w:rFonts w:cs="Arial"/>
                <w:color w:val="000000" w:themeColor="text1"/>
                <w:sz w:val="16"/>
                <w:szCs w:val="14"/>
              </w:rPr>
              <w:t>OSA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8BF95" w14:textId="77777777" w:rsidR="00C84B54" w:rsidRDefault="00C84B54" w:rsidP="00090710">
            <w:pPr>
              <w:pStyle w:val="VelocityScript"/>
            </w:pPr>
          </w:p>
          <w:p w14:paraId="303A97B6" w14:textId="77777777" w:rsidR="00C84B54" w:rsidRDefault="00C84B54" w:rsidP="00090710">
            <w:pPr>
              <w:pStyle w:val="VelocityScript"/>
            </w:pPr>
          </w:p>
          <w:p w14:paraId="52DB002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A0B1C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D002B1" w14:textId="77777777" w:rsidR="0009168A" w:rsidRDefault="0009168A"/>
        </w:tc>
      </w:tr>
      <w:tr w:rsidR="00EB31D7" w:rsidRPr="00B3499B" w14:paraId="2C14DA1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8DD02D" w14:textId="77777777" w:rsidR="00EB31D7" w:rsidRPr="00B3499B" w:rsidRDefault="00DC7E29" w:rsidP="00236BAE">
            <w:pPr>
              <w:rPr>
                <w:rFonts w:cs="Arial"/>
                <w:bCs/>
                <w:color w:val="808080" w:themeColor="background1" w:themeShade="80"/>
                <w:sz w:val="16"/>
                <w:szCs w:val="14"/>
              </w:rPr>
            </w:pPr>
            <w:hyperlink r:id="rId26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83E5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FD64E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FEAA9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Receive OSA Temp</w:t>
      </w:r>
    </w:p>
    <w:p w14:paraId="62E3830D" w14:textId="77777777" w:rsidR="008C50D1" w:rsidRPr="00E23282" w:rsidRDefault="008C50D1" w:rsidP="00072314"/>
    <w:p w14:paraId="4D2770E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2305F6"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A905EC4" w14:textId="77777777" w:rsidTr="001D18E6">
        <w:trPr>
          <w:trHeight w:val="173"/>
        </w:trPr>
        <w:tc>
          <w:tcPr>
            <w:tcW w:w="1696" w:type="dxa"/>
            <w:shd w:val="clear" w:color="auto" w:fill="D9D9D9" w:themeFill="background1" w:themeFillShade="D9"/>
            <w:noWrap/>
            <w:hideMark/>
          </w:tcPr>
          <w:p w14:paraId="43A8A97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87A719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C6426D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931D08E"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71AAD0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56BDBE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5DFECE7"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1E72DEC" w14:textId="77777777" w:rsidTr="001D18E6">
        <w:trPr>
          <w:trHeight w:val="143"/>
        </w:trPr>
        <w:tc>
          <w:tcPr>
            <w:tcW w:w="1696" w:type="dxa"/>
            <w:noWrap/>
          </w:tcPr>
          <w:p w14:paraId="7F9060F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0E5B74E" w14:textId="77777777" w:rsidR="00072314" w:rsidRDefault="00072314" w:rsidP="001D18E6">
            <w:pPr>
              <w:rPr>
                <w:sz w:val="18"/>
              </w:rPr>
            </w:pPr>
            <w:r w:rsidRPr="00D20BE7">
              <w:rPr>
                <w:sz w:val="18"/>
              </w:rPr>
              <w:t xml:space="preserve">Name </w:t>
            </w:r>
            <w:r>
              <w:rPr>
                <w:sz w:val="18"/>
              </w:rPr>
              <w:t>of aTechnical Signal, e.g.:</w:t>
            </w:r>
          </w:p>
          <w:p w14:paraId="67B60CA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6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E10D41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6A5334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6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AACD1C2" w14:textId="77777777" w:rsidR="00072314" w:rsidRDefault="00072314" w:rsidP="001D18E6">
            <w:pPr>
              <w:rPr>
                <w:rFonts w:cs="Arial"/>
                <w:sz w:val="14"/>
              </w:rPr>
            </w:pPr>
          </w:p>
          <w:p w14:paraId="12F7C457"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633EE4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14A2916"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517096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FD0C181"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069C7331" w14:textId="77777777" w:rsidR="00072314" w:rsidRDefault="00072314" w:rsidP="001D18E6">
            <w:pPr>
              <w:ind w:left="360"/>
              <w:rPr>
                <w:rFonts w:cs="Arial"/>
                <w:sz w:val="18"/>
              </w:rPr>
            </w:pPr>
          </w:p>
          <w:p w14:paraId="3AFBE60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CB59D52"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7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71" w:history="1">
              <w:r w:rsidRPr="008D2226">
                <w:rPr>
                  <w:rStyle w:val="Hyperlink"/>
                  <w:rFonts w:ascii="Arial" w:hAnsi="Arial" w:cs="Arial"/>
                  <w:i/>
                  <w:sz w:val="14"/>
                </w:rPr>
                <w:t>FNV2</w:t>
              </w:r>
            </w:hyperlink>
            <w:r w:rsidRPr="008D2226">
              <w:rPr>
                <w:rFonts w:ascii="Arial" w:hAnsi="Arial" w:cs="Arial"/>
                <w:sz w:val="14"/>
              </w:rPr>
              <w:t xml:space="preserve">). </w:t>
            </w:r>
          </w:p>
          <w:p w14:paraId="0E6144C2"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4978498" w14:textId="77777777" w:rsidR="00072314" w:rsidRDefault="00072314" w:rsidP="001D18E6">
            <w:pPr>
              <w:rPr>
                <w:rFonts w:cs="Arial"/>
                <w:sz w:val="14"/>
              </w:rPr>
            </w:pPr>
          </w:p>
          <w:p w14:paraId="03C684F4"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w:t>
            </w:r>
            <w:r w:rsidRPr="008D2226">
              <w:rPr>
                <w:rFonts w:cs="Arial"/>
                <w:sz w:val="14"/>
              </w:rPr>
              <w:lastRenderedPageBreak/>
              <w:t xml:space="preserve">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2D17CE8" w14:textId="77777777" w:rsidTr="001D18E6">
        <w:trPr>
          <w:trHeight w:val="70"/>
        </w:trPr>
        <w:tc>
          <w:tcPr>
            <w:tcW w:w="1696" w:type="dxa"/>
            <w:noWrap/>
          </w:tcPr>
          <w:p w14:paraId="4CD9BA2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7C78172" w14:textId="77777777" w:rsidR="00072314" w:rsidRPr="00D20BE7" w:rsidRDefault="00072314" w:rsidP="001D18E6">
            <w:pPr>
              <w:rPr>
                <w:color w:val="000000" w:themeColor="text1"/>
                <w:sz w:val="18"/>
              </w:rPr>
            </w:pPr>
          </w:p>
        </w:tc>
        <w:tc>
          <w:tcPr>
            <w:tcW w:w="1843" w:type="dxa"/>
          </w:tcPr>
          <w:p w14:paraId="1BBDE85B" w14:textId="77777777" w:rsidR="00072314" w:rsidRPr="00D20BE7" w:rsidRDefault="00072314" w:rsidP="001D18E6">
            <w:pPr>
              <w:rPr>
                <w:color w:val="000000" w:themeColor="text1"/>
                <w:sz w:val="18"/>
              </w:rPr>
            </w:pPr>
          </w:p>
        </w:tc>
        <w:tc>
          <w:tcPr>
            <w:tcW w:w="1984" w:type="dxa"/>
          </w:tcPr>
          <w:p w14:paraId="5F879AC9" w14:textId="77777777" w:rsidR="00072314" w:rsidRPr="00D20BE7" w:rsidRDefault="00072314" w:rsidP="001D18E6">
            <w:pPr>
              <w:rPr>
                <w:color w:val="000000" w:themeColor="text1"/>
                <w:sz w:val="18"/>
              </w:rPr>
            </w:pPr>
          </w:p>
        </w:tc>
        <w:tc>
          <w:tcPr>
            <w:tcW w:w="2693" w:type="dxa"/>
          </w:tcPr>
          <w:p w14:paraId="704A05E8" w14:textId="77777777" w:rsidR="00072314" w:rsidRPr="00D20BE7" w:rsidRDefault="00072314" w:rsidP="001D18E6">
            <w:pPr>
              <w:rPr>
                <w:color w:val="000000" w:themeColor="text1"/>
                <w:sz w:val="18"/>
              </w:rPr>
            </w:pPr>
          </w:p>
        </w:tc>
      </w:tr>
    </w:tbl>
    <w:p w14:paraId="19B1B237" w14:textId="77777777" w:rsidR="00072314" w:rsidRDefault="00072314" w:rsidP="00072314"/>
    <w:p w14:paraId="510EAAF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AC1AE68" w14:textId="77777777" w:rsidR="00072314" w:rsidRPr="00612064" w:rsidRDefault="00072314" w:rsidP="00072314">
      <w:pPr>
        <w:spacing w:before="20"/>
        <w:rPr>
          <w:vanish/>
        </w:rPr>
      </w:pPr>
    </w:p>
    <w:p w14:paraId="334C9C1B" w14:textId="77777777" w:rsidR="00072314" w:rsidRDefault="00072314" w:rsidP="00072314">
      <w:pPr>
        <w:pStyle w:val="Heading6"/>
        <w:keepNext w:val="0"/>
        <w:tabs>
          <w:tab w:val="clear" w:pos="900"/>
          <w:tab w:val="left" w:pos="709"/>
        </w:tabs>
        <w:spacing w:before="240"/>
      </w:pPr>
      <w:r>
        <w:t>Parameters</w:t>
      </w:r>
    </w:p>
    <w:p w14:paraId="1D0D86D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011EB16" w14:textId="77777777" w:rsidTr="001D18E6">
        <w:trPr>
          <w:trHeight w:val="161"/>
        </w:trPr>
        <w:tc>
          <w:tcPr>
            <w:tcW w:w="1838" w:type="dxa"/>
            <w:shd w:val="clear" w:color="auto" w:fill="D9D9D9" w:themeFill="background1" w:themeFillShade="D9"/>
            <w:noWrap/>
            <w:hideMark/>
          </w:tcPr>
          <w:p w14:paraId="2AFB719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41E5F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1FA6A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B48DC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30113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3634E1" w14:textId="77777777" w:rsidTr="001D18E6">
        <w:trPr>
          <w:trHeight w:val="70"/>
        </w:trPr>
        <w:tc>
          <w:tcPr>
            <w:tcW w:w="1838" w:type="dxa"/>
            <w:noWrap/>
          </w:tcPr>
          <w:p w14:paraId="0A747EF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2387B2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D8D5A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130810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888CBF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B77850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17B7BF0" w14:textId="77777777" w:rsidTr="001D18E6">
        <w:trPr>
          <w:trHeight w:val="71"/>
        </w:trPr>
        <w:tc>
          <w:tcPr>
            <w:tcW w:w="1838" w:type="dxa"/>
            <w:noWrap/>
          </w:tcPr>
          <w:p w14:paraId="61977A7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B415809" w14:textId="77777777" w:rsidR="00072314" w:rsidRPr="00D14691" w:rsidRDefault="00072314" w:rsidP="001D18E6">
            <w:pPr>
              <w:rPr>
                <w:color w:val="000000" w:themeColor="text1"/>
              </w:rPr>
            </w:pPr>
          </w:p>
        </w:tc>
        <w:tc>
          <w:tcPr>
            <w:tcW w:w="1701" w:type="dxa"/>
          </w:tcPr>
          <w:p w14:paraId="64DB04F8" w14:textId="77777777" w:rsidR="00072314" w:rsidRPr="00D14691" w:rsidRDefault="00072314" w:rsidP="001D18E6">
            <w:pPr>
              <w:rPr>
                <w:color w:val="000000" w:themeColor="text1"/>
              </w:rPr>
            </w:pPr>
          </w:p>
        </w:tc>
        <w:tc>
          <w:tcPr>
            <w:tcW w:w="1417" w:type="dxa"/>
            <w:noWrap/>
          </w:tcPr>
          <w:p w14:paraId="415A84AC" w14:textId="77777777" w:rsidR="00072314" w:rsidRPr="00D14691" w:rsidRDefault="00072314" w:rsidP="001D18E6">
            <w:pPr>
              <w:rPr>
                <w:color w:val="000000" w:themeColor="text1"/>
              </w:rPr>
            </w:pPr>
          </w:p>
        </w:tc>
        <w:tc>
          <w:tcPr>
            <w:tcW w:w="3402" w:type="dxa"/>
          </w:tcPr>
          <w:p w14:paraId="48A08783" w14:textId="77777777" w:rsidR="00072314" w:rsidRPr="00D14691" w:rsidRDefault="00072314" w:rsidP="001D18E6">
            <w:pPr>
              <w:rPr>
                <w:color w:val="000000" w:themeColor="text1"/>
              </w:rPr>
            </w:pPr>
          </w:p>
        </w:tc>
      </w:tr>
    </w:tbl>
    <w:p w14:paraId="094E8DB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5A0668D" w14:textId="77777777" w:rsidR="003678EC" w:rsidRPr="003678EC" w:rsidRDefault="003678EC" w:rsidP="003678EC">
      <w:pPr>
        <w:rPr>
          <w:lang w:val="en-GB"/>
        </w:rPr>
      </w:pPr>
    </w:p>
    <w:p w14:paraId="158AEF5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E0D88D9" w14:textId="77777777" w:rsidR="00072314" w:rsidRPr="003225C9" w:rsidRDefault="00072314" w:rsidP="00072314">
      <w:pPr>
        <w:tabs>
          <w:tab w:val="left" w:pos="284"/>
          <w:tab w:val="left" w:pos="851"/>
        </w:tabs>
      </w:pPr>
    </w:p>
    <w:p w14:paraId="384799F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DE9735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656E1D2" w14:textId="77777777" w:rsidTr="001D18E6">
        <w:tc>
          <w:tcPr>
            <w:tcW w:w="1934" w:type="dxa"/>
            <w:shd w:val="clear" w:color="auto" w:fill="D9D9D9" w:themeFill="background1" w:themeFillShade="D9"/>
          </w:tcPr>
          <w:p w14:paraId="6FFB9531" w14:textId="77777777" w:rsidR="00072314" w:rsidRDefault="00072314" w:rsidP="001D18E6">
            <w:pPr>
              <w:rPr>
                <w:b/>
              </w:rPr>
            </w:pPr>
            <w:r w:rsidRPr="00AF169D">
              <w:rPr>
                <w:b/>
              </w:rPr>
              <w:t>Requirement ID</w:t>
            </w:r>
          </w:p>
          <w:p w14:paraId="219773E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A4675E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260AF8" w14:textId="77777777" w:rsidR="00072314" w:rsidRDefault="00072314" w:rsidP="001D18E6">
            <w:pPr>
              <w:rPr>
                <w:b/>
              </w:rPr>
            </w:pPr>
            <w:r>
              <w:rPr>
                <w:b/>
              </w:rPr>
              <w:t>Modification</w:t>
            </w:r>
          </w:p>
        </w:tc>
        <w:tc>
          <w:tcPr>
            <w:tcW w:w="1712" w:type="dxa"/>
            <w:shd w:val="clear" w:color="auto" w:fill="D9D9D9" w:themeFill="background1" w:themeFillShade="D9"/>
          </w:tcPr>
          <w:p w14:paraId="2A7F7CB9" w14:textId="77777777" w:rsidR="00072314" w:rsidRDefault="00072314" w:rsidP="001D18E6">
            <w:pPr>
              <w:rPr>
                <w:b/>
              </w:rPr>
            </w:pPr>
            <w:r w:rsidRPr="00AF169D">
              <w:rPr>
                <w:b/>
              </w:rPr>
              <w:t xml:space="preserve">Requirement </w:t>
            </w:r>
            <w:r>
              <w:rPr>
                <w:b/>
              </w:rPr>
              <w:t>ID</w:t>
            </w:r>
          </w:p>
          <w:p w14:paraId="77E09A9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E98C8A8" w14:textId="77777777" w:rsidR="00072314" w:rsidRPr="00AF169D" w:rsidRDefault="00072314" w:rsidP="001D18E6">
            <w:pPr>
              <w:rPr>
                <w:b/>
              </w:rPr>
            </w:pPr>
            <w:r>
              <w:rPr>
                <w:b/>
              </w:rPr>
              <w:t>Comment</w:t>
            </w:r>
          </w:p>
        </w:tc>
      </w:tr>
      <w:tr w:rsidR="00072314" w14:paraId="1C79B9DC" w14:textId="77777777" w:rsidTr="001D18E6">
        <w:tc>
          <w:tcPr>
            <w:tcW w:w="1934" w:type="dxa"/>
          </w:tcPr>
          <w:p w14:paraId="0E221AD2" w14:textId="77777777" w:rsidR="00072314" w:rsidRPr="000F4E8B" w:rsidRDefault="00072314" w:rsidP="001D18E6">
            <w:r w:rsidRPr="000F4E8B">
              <w:t>REQ_abc</w:t>
            </w:r>
          </w:p>
        </w:tc>
        <w:tc>
          <w:tcPr>
            <w:tcW w:w="2177" w:type="dxa"/>
          </w:tcPr>
          <w:p w14:paraId="4D6BA27C" w14:textId="77777777" w:rsidR="00072314" w:rsidRPr="000F4E8B" w:rsidRDefault="00072314" w:rsidP="001D18E6"/>
        </w:tc>
        <w:sdt>
          <w:sdtPr>
            <w:alias w:val="Modification"/>
            <w:tag w:val="Modification"/>
            <w:id w:val="21261132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54551BA" w14:textId="77777777" w:rsidR="00072314" w:rsidRPr="000F4E8B" w:rsidRDefault="00072314" w:rsidP="001D18E6">
                <w:r w:rsidRPr="000F4E8B">
                  <w:t>Removed</w:t>
                </w:r>
              </w:p>
            </w:tc>
          </w:sdtContent>
        </w:sdt>
        <w:tc>
          <w:tcPr>
            <w:tcW w:w="1712" w:type="dxa"/>
          </w:tcPr>
          <w:p w14:paraId="3DBEF7F6" w14:textId="77777777" w:rsidR="00072314" w:rsidRPr="000F4E8B" w:rsidRDefault="00072314" w:rsidP="001D18E6">
            <w:r w:rsidRPr="000F4E8B">
              <w:t>--</w:t>
            </w:r>
          </w:p>
        </w:tc>
        <w:tc>
          <w:tcPr>
            <w:tcW w:w="2958" w:type="dxa"/>
          </w:tcPr>
          <w:p w14:paraId="623B6AB6" w14:textId="77777777" w:rsidR="00072314" w:rsidRPr="000F4E8B" w:rsidRDefault="00072314" w:rsidP="001D18E6"/>
        </w:tc>
      </w:tr>
      <w:tr w:rsidR="00072314" w14:paraId="00EF1C06" w14:textId="77777777" w:rsidTr="001D18E6">
        <w:tc>
          <w:tcPr>
            <w:tcW w:w="1934" w:type="dxa"/>
          </w:tcPr>
          <w:p w14:paraId="04DBFC6D" w14:textId="77777777" w:rsidR="00072314" w:rsidRPr="000F4E8B" w:rsidRDefault="00072314" w:rsidP="001D18E6">
            <w:r w:rsidRPr="000F4E8B">
              <w:t>REQ_def</w:t>
            </w:r>
          </w:p>
        </w:tc>
        <w:tc>
          <w:tcPr>
            <w:tcW w:w="2177" w:type="dxa"/>
          </w:tcPr>
          <w:p w14:paraId="066F8A5D" w14:textId="77777777" w:rsidR="00072314" w:rsidRPr="000F4E8B" w:rsidRDefault="00072314" w:rsidP="001D18E6"/>
        </w:tc>
        <w:sdt>
          <w:sdtPr>
            <w:alias w:val="Modification"/>
            <w:tag w:val="Modification"/>
            <w:id w:val="-20354099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01BBE12" w14:textId="77777777" w:rsidR="00072314" w:rsidRPr="000F4E8B" w:rsidRDefault="00072314" w:rsidP="001D18E6">
                <w:r w:rsidRPr="000F4E8B">
                  <w:t>Replaced</w:t>
                </w:r>
              </w:p>
            </w:tc>
          </w:sdtContent>
        </w:sdt>
        <w:tc>
          <w:tcPr>
            <w:tcW w:w="1712" w:type="dxa"/>
          </w:tcPr>
          <w:p w14:paraId="066F68D5" w14:textId="77777777" w:rsidR="00072314" w:rsidRPr="000F4E8B" w:rsidRDefault="00072314" w:rsidP="001D18E6">
            <w:r w:rsidRPr="000F4E8B">
              <w:t>REQ_xyz</w:t>
            </w:r>
          </w:p>
        </w:tc>
        <w:tc>
          <w:tcPr>
            <w:tcW w:w="2958" w:type="dxa"/>
          </w:tcPr>
          <w:p w14:paraId="7B157324" w14:textId="77777777" w:rsidR="00072314" w:rsidRPr="000F4E8B" w:rsidRDefault="00072314" w:rsidP="001D18E6"/>
        </w:tc>
      </w:tr>
      <w:tr w:rsidR="00072314" w14:paraId="5A0596E7" w14:textId="77777777" w:rsidTr="001D18E6">
        <w:tc>
          <w:tcPr>
            <w:tcW w:w="1934" w:type="dxa"/>
          </w:tcPr>
          <w:p w14:paraId="7012D40A" w14:textId="77777777" w:rsidR="00072314" w:rsidRPr="000F4E8B" w:rsidRDefault="00072314" w:rsidP="001D18E6">
            <w:r w:rsidRPr="000F4E8B">
              <w:t>--</w:t>
            </w:r>
          </w:p>
        </w:tc>
        <w:tc>
          <w:tcPr>
            <w:tcW w:w="2177" w:type="dxa"/>
          </w:tcPr>
          <w:p w14:paraId="1D5D76E0" w14:textId="77777777" w:rsidR="00072314" w:rsidRPr="000F4E8B" w:rsidRDefault="00072314" w:rsidP="001D18E6"/>
        </w:tc>
        <w:sdt>
          <w:sdtPr>
            <w:alias w:val="Modification"/>
            <w:tag w:val="Modification"/>
            <w:id w:val="-3558906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5A63C54" w14:textId="77777777" w:rsidR="00072314" w:rsidRPr="000F4E8B" w:rsidRDefault="00072314" w:rsidP="001D18E6">
                <w:r w:rsidRPr="000F4E8B">
                  <w:t>Added</w:t>
                </w:r>
              </w:p>
            </w:tc>
          </w:sdtContent>
        </w:sdt>
        <w:tc>
          <w:tcPr>
            <w:tcW w:w="1712" w:type="dxa"/>
          </w:tcPr>
          <w:p w14:paraId="30AEBEE0" w14:textId="77777777" w:rsidR="00072314" w:rsidRPr="000F4E8B" w:rsidRDefault="00072314" w:rsidP="001D18E6">
            <w:r w:rsidRPr="000F4E8B">
              <w:t>REQ_123</w:t>
            </w:r>
          </w:p>
        </w:tc>
        <w:tc>
          <w:tcPr>
            <w:tcW w:w="2958" w:type="dxa"/>
          </w:tcPr>
          <w:p w14:paraId="3ADD6201" w14:textId="77777777" w:rsidR="00072314" w:rsidRPr="000F4E8B" w:rsidRDefault="00072314" w:rsidP="001D18E6"/>
        </w:tc>
      </w:tr>
    </w:tbl>
    <w:p w14:paraId="237B144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3C4D08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C9370D0" w14:textId="77777777" w:rsidTr="001D18E6">
        <w:tc>
          <w:tcPr>
            <w:tcW w:w="1838" w:type="dxa"/>
            <w:shd w:val="clear" w:color="auto" w:fill="D9D9D9" w:themeFill="background1" w:themeFillShade="D9"/>
          </w:tcPr>
          <w:p w14:paraId="708015B1" w14:textId="77777777" w:rsidR="00072314" w:rsidRDefault="00072314" w:rsidP="001D18E6">
            <w:pPr>
              <w:rPr>
                <w:b/>
              </w:rPr>
            </w:pPr>
            <w:r w:rsidRPr="00AF169D">
              <w:rPr>
                <w:b/>
              </w:rPr>
              <w:t>Requirement ID</w:t>
            </w:r>
          </w:p>
          <w:p w14:paraId="7CCD1AE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38E675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91F3079" w14:textId="77777777" w:rsidR="00072314" w:rsidRPr="00AF169D" w:rsidRDefault="00072314" w:rsidP="001D18E6">
            <w:pPr>
              <w:rPr>
                <w:b/>
              </w:rPr>
            </w:pPr>
            <w:r>
              <w:rPr>
                <w:b/>
              </w:rPr>
              <w:t>Comment</w:t>
            </w:r>
          </w:p>
        </w:tc>
      </w:tr>
      <w:tr w:rsidR="00072314" w14:paraId="3EF00BBB" w14:textId="77777777" w:rsidTr="001D18E6">
        <w:tc>
          <w:tcPr>
            <w:tcW w:w="1838" w:type="dxa"/>
          </w:tcPr>
          <w:p w14:paraId="6F5BDA1D" w14:textId="77777777" w:rsidR="00072314" w:rsidRDefault="00072314" w:rsidP="001D18E6"/>
        </w:tc>
        <w:tc>
          <w:tcPr>
            <w:tcW w:w="4253" w:type="dxa"/>
          </w:tcPr>
          <w:p w14:paraId="31CB82CC" w14:textId="77777777" w:rsidR="00072314" w:rsidRDefault="00072314" w:rsidP="001D18E6"/>
        </w:tc>
        <w:tc>
          <w:tcPr>
            <w:tcW w:w="4110" w:type="dxa"/>
          </w:tcPr>
          <w:p w14:paraId="6765941D" w14:textId="77777777" w:rsidR="00072314" w:rsidRDefault="00072314" w:rsidP="001D18E6"/>
        </w:tc>
      </w:tr>
      <w:tr w:rsidR="00072314" w14:paraId="6B6CD73C" w14:textId="77777777" w:rsidTr="001D18E6">
        <w:tc>
          <w:tcPr>
            <w:tcW w:w="1838" w:type="dxa"/>
          </w:tcPr>
          <w:p w14:paraId="19FECDB1" w14:textId="77777777" w:rsidR="00072314" w:rsidRDefault="00072314" w:rsidP="001D18E6"/>
        </w:tc>
        <w:tc>
          <w:tcPr>
            <w:tcW w:w="4253" w:type="dxa"/>
          </w:tcPr>
          <w:p w14:paraId="5F25C116" w14:textId="77777777" w:rsidR="00072314" w:rsidRDefault="00072314" w:rsidP="001D18E6"/>
        </w:tc>
        <w:tc>
          <w:tcPr>
            <w:tcW w:w="4110" w:type="dxa"/>
          </w:tcPr>
          <w:p w14:paraId="466D5543" w14:textId="77777777" w:rsidR="00072314" w:rsidRDefault="00072314" w:rsidP="001D18E6"/>
        </w:tc>
      </w:tr>
      <w:tr w:rsidR="00072314" w14:paraId="4FE7F512" w14:textId="77777777" w:rsidTr="001D18E6">
        <w:tc>
          <w:tcPr>
            <w:tcW w:w="1838" w:type="dxa"/>
          </w:tcPr>
          <w:p w14:paraId="498A0837" w14:textId="77777777" w:rsidR="00072314" w:rsidRDefault="00072314" w:rsidP="001D18E6">
            <w:r>
              <w:t>…</w:t>
            </w:r>
          </w:p>
        </w:tc>
        <w:tc>
          <w:tcPr>
            <w:tcW w:w="4253" w:type="dxa"/>
          </w:tcPr>
          <w:p w14:paraId="4F6A03B7" w14:textId="77777777" w:rsidR="00072314" w:rsidRDefault="00072314" w:rsidP="001D18E6"/>
        </w:tc>
        <w:tc>
          <w:tcPr>
            <w:tcW w:w="4110" w:type="dxa"/>
          </w:tcPr>
          <w:p w14:paraId="311D663D" w14:textId="77777777" w:rsidR="00072314" w:rsidRDefault="00072314" w:rsidP="001D18E6"/>
        </w:tc>
      </w:tr>
    </w:tbl>
    <w:p w14:paraId="10B1954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7B76656" w14:textId="77777777" w:rsidR="00072314" w:rsidRDefault="00072314" w:rsidP="00072314"/>
    <w:p w14:paraId="21DD998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58ABC9" w14:textId="77777777" w:rsidR="001C5864" w:rsidRPr="0017445F" w:rsidRDefault="001C5864" w:rsidP="001C5864">
      <w:pPr>
        <w:pStyle w:val="RERequirement"/>
        <w:shd w:val="clear" w:color="auto" w:fill="F2F2F2" w:themeFill="background1" w:themeFillShade="F2"/>
      </w:pPr>
      <w:bookmarkStart w:id="145" w:name="_638f0ad3f228ea9cba8501bc4dadabe9"/>
      <w:bookmarkEnd w:id="145"/>
      <w:r>
        <w:t xml:space="preserve"> OSA Temperture Provided to RCCM</w:t>
      </w:r>
    </w:p>
    <w:p w14:paraId="5DC317A2" w14:textId="77777777" w:rsidR="001C5864" w:rsidRDefault="001C5864" w:rsidP="001C5864">
      <w:pPr>
        <w:rPr>
          <w:rFonts w:cs="Arial"/>
        </w:rPr>
      </w:pPr>
      <w:r>
        <w:rPr>
          <w:rFonts w:cs="Arial"/>
        </w:rPr>
        <w:t xml:space="preserve">When ECM_HEV module recieves the signal "AirAmb_Te_Actl" it shall provide the signal to </w:t>
      </w:r>
      <w:proofErr w:type="gramStart"/>
      <w:r>
        <w:rPr>
          <w:rFonts w:cs="Arial"/>
        </w:rPr>
        <w:t>the  RCCM</w:t>
      </w:r>
      <w:proofErr w:type="gramEnd"/>
      <w:r>
        <w:rPr>
          <w:rFonts w:cs="Arial"/>
        </w:rPr>
        <w:t xml:space="preserve"> module</w:t>
      </w:r>
    </w:p>
    <w:p w14:paraId="206E84FC" w14:textId="77777777" w:rsidR="001C5864" w:rsidRDefault="001C5864" w:rsidP="001C5864"/>
    <w:p w14:paraId="4AF076F0" w14:textId="77777777" w:rsidR="001C5864" w:rsidRPr="00287D2F" w:rsidRDefault="001C5864" w:rsidP="001C5864">
      <w:pPr>
        <w:rPr>
          <w:rFonts w:cs="Arial"/>
        </w:rPr>
      </w:pPr>
      <w:r>
        <w:rPr>
          <w:rFonts w:cs="Arial"/>
        </w:rPr>
        <w:t>Satisfied by</w:t>
      </w:r>
      <w:r w:rsidRPr="00287D2F">
        <w:rPr>
          <w:rFonts w:cs="Arial"/>
        </w:rPr>
        <w:t>:</w:t>
      </w:r>
    </w:p>
    <w:p w14:paraId="060FA24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D1C73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2AD3D2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1EFFB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0DC4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7A24FC" w:rsidRPr="00B3499B" w14:paraId="7A53DD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3B46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C35AC" w14:textId="77777777" w:rsidR="0009168A" w:rsidRDefault="0009168A"/>
        </w:tc>
      </w:tr>
      <w:tr w:rsidR="007A24FC" w:rsidRPr="00B3499B" w14:paraId="21477E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426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A2A58" w14:textId="77777777" w:rsidR="0009168A" w:rsidRDefault="0009168A"/>
        </w:tc>
      </w:tr>
      <w:tr w:rsidR="007A24FC" w:rsidRPr="00B3499B" w14:paraId="09CB42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0FE4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73724" w14:textId="77777777" w:rsidR="0009168A" w:rsidRDefault="0009168A"/>
        </w:tc>
      </w:tr>
      <w:tr w:rsidR="007A24FC" w:rsidRPr="00B3499B" w14:paraId="40E761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0301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1319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47CB1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4700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B8FEC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590C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ED04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422751" wp14:editId="2FEB21E6">
                  <wp:extent cx="152400" cy="152400"/>
                  <wp:effectExtent l="0" t="0" r="0" b="0"/>
                  <wp:docPr id="630" name="Picture -873149929.jpg" descr="-873149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87314992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8BB9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13F24" w14:textId="77777777" w:rsidR="0009168A" w:rsidRDefault="0009168A"/>
        </w:tc>
      </w:tr>
      <w:tr w:rsidR="007A24FC" w:rsidRPr="00B3499B" w14:paraId="092CC2F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EE19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A1D2F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66D6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EBF1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5863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A89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60D2FA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3F58AB" w14:textId="77777777" w:rsidR="007A24FC" w:rsidRPr="00B3499B" w:rsidRDefault="00DC7E29" w:rsidP="009737DA">
            <w:pPr>
              <w:rPr>
                <w:rFonts w:cs="Arial"/>
                <w:bCs/>
                <w:color w:val="808080" w:themeColor="background1" w:themeShade="80"/>
                <w:sz w:val="16"/>
                <w:szCs w:val="14"/>
              </w:rPr>
            </w:pPr>
            <w:hyperlink r:id="rId2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3945A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32E87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E97D92" w14:textId="77777777" w:rsidR="007A24FC" w:rsidRDefault="007A24FC" w:rsidP="001C5864">
      <w:pPr>
        <w:rPr>
          <w:rFonts w:cs="Arial"/>
        </w:rPr>
      </w:pPr>
    </w:p>
    <w:p w14:paraId="42831F75" w14:textId="77777777" w:rsidR="0047267C" w:rsidRDefault="0047267C" w:rsidP="001C5864">
      <w:pPr>
        <w:rPr>
          <w:rFonts w:cs="Arial"/>
        </w:rPr>
      </w:pPr>
    </w:p>
    <w:p w14:paraId="3B5AA80A" w14:textId="77777777" w:rsidR="001C5864" w:rsidRPr="0017445F" w:rsidRDefault="001C5864" w:rsidP="001C5864">
      <w:pPr>
        <w:pStyle w:val="RERequirement"/>
        <w:shd w:val="clear" w:color="auto" w:fill="F2F2F2" w:themeFill="background1" w:themeFillShade="F2"/>
      </w:pPr>
      <w:bookmarkStart w:id="146" w:name="_43ebbad21f93807d46bf0c4f1df70192"/>
      <w:bookmarkEnd w:id="146"/>
      <w:r>
        <w:t xml:space="preserve"> OSA Temperature ECM_HEV to HPCM</w:t>
      </w:r>
    </w:p>
    <w:p w14:paraId="1FED6DFD" w14:textId="77777777" w:rsidR="001C5864" w:rsidRDefault="001C5864" w:rsidP="001C5864">
      <w:pPr>
        <w:rPr>
          <w:rFonts w:cs="Arial"/>
        </w:rPr>
      </w:pPr>
      <w:r>
        <w:rPr>
          <w:rFonts w:cs="Arial"/>
        </w:rPr>
        <w:t>When ECM_HEV module receives the signal "AirAmb_Te_Actl", it shall provide the signal to the HPCM module</w:t>
      </w:r>
    </w:p>
    <w:p w14:paraId="72A13B07" w14:textId="77777777" w:rsidR="001C5864" w:rsidRDefault="001C5864" w:rsidP="001C5864"/>
    <w:p w14:paraId="2E627D9F" w14:textId="77777777" w:rsidR="001C5864" w:rsidRPr="00287D2F" w:rsidRDefault="001C5864" w:rsidP="001C5864">
      <w:pPr>
        <w:rPr>
          <w:rFonts w:cs="Arial"/>
        </w:rPr>
      </w:pPr>
      <w:r>
        <w:rPr>
          <w:rFonts w:cs="Arial"/>
        </w:rPr>
        <w:t>Satisfied by</w:t>
      </w:r>
      <w:r w:rsidRPr="00287D2F">
        <w:rPr>
          <w:rFonts w:cs="Arial"/>
        </w:rPr>
        <w:t>:</w:t>
      </w:r>
    </w:p>
    <w:p w14:paraId="1379FCD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9E5101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73A7B36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3751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A36D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9DD30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E11C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C2826" w14:textId="77777777" w:rsidR="0009168A" w:rsidRDefault="0009168A"/>
        </w:tc>
      </w:tr>
      <w:tr w:rsidR="007A24FC" w:rsidRPr="00B3499B" w14:paraId="119B24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A20D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A0A55" w14:textId="77777777" w:rsidR="0009168A" w:rsidRDefault="0009168A"/>
        </w:tc>
      </w:tr>
      <w:tr w:rsidR="007A24FC" w:rsidRPr="00B3499B" w14:paraId="43E69F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2603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1C385" w14:textId="77777777" w:rsidR="0009168A" w:rsidRDefault="0009168A"/>
        </w:tc>
      </w:tr>
      <w:tr w:rsidR="007A24FC" w:rsidRPr="00B3499B" w14:paraId="360CBC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7731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6752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9E79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639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DA7BA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B1C9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42FA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80355E" wp14:editId="538C358F">
                  <wp:extent cx="152400" cy="152400"/>
                  <wp:effectExtent l="0" t="0" r="0" b="0"/>
                  <wp:docPr id="632" name="Picture -873149929.jpg" descr="-873149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87314992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C439D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B945E" w14:textId="77777777" w:rsidR="0009168A" w:rsidRDefault="0009168A"/>
        </w:tc>
      </w:tr>
      <w:tr w:rsidR="007A24FC" w:rsidRPr="00B3499B" w14:paraId="272BAEE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936A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3B59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AF9E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344F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A0E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8E8E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B15A00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E1843F" w14:textId="77777777" w:rsidR="007A24FC" w:rsidRPr="00B3499B" w:rsidRDefault="00DC7E29" w:rsidP="009737DA">
            <w:pPr>
              <w:rPr>
                <w:rFonts w:cs="Arial"/>
                <w:bCs/>
                <w:color w:val="808080" w:themeColor="background1" w:themeShade="80"/>
                <w:sz w:val="16"/>
                <w:szCs w:val="14"/>
              </w:rPr>
            </w:pPr>
            <w:hyperlink r:id="rId2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B44C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B0CC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AA25A8" w14:textId="77777777" w:rsidR="007A24FC" w:rsidRDefault="007A24FC" w:rsidP="001C5864">
      <w:pPr>
        <w:rPr>
          <w:rFonts w:cs="Arial"/>
        </w:rPr>
      </w:pPr>
    </w:p>
    <w:p w14:paraId="15737F84" w14:textId="77777777" w:rsidR="0047267C" w:rsidRDefault="0047267C" w:rsidP="001C5864">
      <w:pPr>
        <w:rPr>
          <w:rFonts w:cs="Arial"/>
        </w:rPr>
      </w:pPr>
    </w:p>
    <w:p w14:paraId="0AEFAA7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12V Battery</w:t>
      </w:r>
    </w:p>
    <w:p w14:paraId="276C7ED0" w14:textId="77777777" w:rsidR="00210E01" w:rsidRDefault="00210E01" w:rsidP="00210E01">
      <w:r>
        <w:t>12V Battery</w:t>
      </w:r>
    </w:p>
    <w:p w14:paraId="0849BFA4" w14:textId="77777777" w:rsidR="00072314" w:rsidRDefault="00072314" w:rsidP="00072314"/>
    <w:p w14:paraId="1049B46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EF83B1" wp14:editId="339C07DA">
            <wp:extent cx="152400" cy="152400"/>
            <wp:effectExtent l="0" t="0" r="0" b="0"/>
            <wp:docPr id="63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Off Plug Power</w:t>
      </w:r>
    </w:p>
    <w:p w14:paraId="769A5AE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9E7CC8" w14:textId="77777777" w:rsidR="00072314" w:rsidRPr="003B799F" w:rsidRDefault="00072314" w:rsidP="00072314"/>
    <w:p w14:paraId="4D25B9EE" w14:textId="77777777" w:rsidR="00072314" w:rsidRDefault="00072314" w:rsidP="00072314">
      <w:pPr>
        <w:pStyle w:val="Heading6"/>
        <w:keepNext w:val="0"/>
        <w:tabs>
          <w:tab w:val="clear" w:pos="900"/>
          <w:tab w:val="left" w:pos="709"/>
        </w:tabs>
        <w:spacing w:before="240"/>
        <w:rPr>
          <w:lang w:val="en-GB"/>
        </w:rPr>
      </w:pPr>
      <w:r>
        <w:rPr>
          <w:lang w:val="en-GB"/>
        </w:rPr>
        <w:t>Inputs</w:t>
      </w:r>
    </w:p>
    <w:p w14:paraId="3B5ABEE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AF1E92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B26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64AB1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9815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2AA5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C872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9663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41D2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0F700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D834A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95360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946C233" w14:textId="77777777" w:rsidR="0046438F" w:rsidRDefault="0046438F" w:rsidP="0046438F">
            <w:pPr>
              <w:rPr>
                <w:rFonts w:cs="Arial"/>
                <w:color w:val="000000" w:themeColor="text1"/>
                <w:sz w:val="16"/>
                <w:szCs w:val="14"/>
              </w:rPr>
            </w:pPr>
            <w:r>
              <w:rPr>
                <w:rFonts w:cs="Arial"/>
                <w:color w:val="000000" w:themeColor="text1"/>
                <w:sz w:val="16"/>
                <w:szCs w:val="14"/>
              </w:rPr>
              <w:t>12V Pwr</w:t>
            </w:r>
          </w:p>
          <w:p w14:paraId="1A94EA95" w14:textId="77777777" w:rsidR="0046438F" w:rsidRPr="00740CDD" w:rsidRDefault="0046438F" w:rsidP="00927ADC">
            <w:pPr>
              <w:pStyle w:val="VelocityScript"/>
              <w:rPr>
                <w:color w:val="00B0F0"/>
              </w:rPr>
            </w:pPr>
          </w:p>
          <w:p w14:paraId="5DF8179D" w14:textId="77777777" w:rsidR="004C0655" w:rsidRPr="007215C5" w:rsidRDefault="004C0655" w:rsidP="004F0393">
            <w:pPr>
              <w:pStyle w:val="VelocityScript"/>
            </w:pPr>
          </w:p>
          <w:p w14:paraId="11AED8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FE020" w14:textId="77777777" w:rsidR="008A674A" w:rsidRPr="003C5D56" w:rsidRDefault="008A674A" w:rsidP="008A674A">
            <w:pPr>
              <w:rPr>
                <w:rFonts w:cs="Arial"/>
                <w:color w:val="000000" w:themeColor="text1"/>
                <w:sz w:val="16"/>
                <w:szCs w:val="14"/>
              </w:rPr>
            </w:pPr>
            <w:r>
              <w:rPr>
                <w:rFonts w:cs="Arial"/>
                <w:color w:val="000000" w:themeColor="text1"/>
                <w:sz w:val="16"/>
                <w:szCs w:val="14"/>
              </w:rPr>
              <w:t>12V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06198C" w14:textId="77777777" w:rsidR="00C84B54" w:rsidRDefault="00C84B54" w:rsidP="00090710">
            <w:pPr>
              <w:pStyle w:val="VelocityScript"/>
            </w:pPr>
          </w:p>
          <w:p w14:paraId="040ED552" w14:textId="77777777" w:rsidR="00C84B54" w:rsidRDefault="00C84B54" w:rsidP="00090710">
            <w:pPr>
              <w:pStyle w:val="VelocityScript"/>
            </w:pPr>
          </w:p>
          <w:p w14:paraId="481A6CE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CFAF2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7F6CF2" w14:textId="77777777" w:rsidR="0009168A" w:rsidRDefault="0009168A"/>
        </w:tc>
      </w:tr>
      <w:tr w:rsidR="00EB31D7" w:rsidRPr="00B3499B" w14:paraId="1A247CF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CCAD2A" w14:textId="77777777" w:rsidR="00EB31D7" w:rsidRPr="00B3499B" w:rsidRDefault="00DC7E29" w:rsidP="00236BAE">
            <w:pPr>
              <w:rPr>
                <w:rFonts w:cs="Arial"/>
                <w:bCs/>
                <w:color w:val="808080" w:themeColor="background1" w:themeShade="80"/>
                <w:sz w:val="16"/>
                <w:szCs w:val="14"/>
              </w:rPr>
            </w:pPr>
            <w:hyperlink r:id="rId27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C20B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1FDB1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D9C18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Off Plug Power</w:t>
      </w:r>
    </w:p>
    <w:p w14:paraId="30E236AE" w14:textId="77777777" w:rsidR="008C50D1" w:rsidRPr="00E23282" w:rsidRDefault="008C50D1" w:rsidP="00072314"/>
    <w:p w14:paraId="7158747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97A0A5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089ADB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AD21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236BAE" w:rsidRPr="00B3499B" w14:paraId="41A6E9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93F2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7E16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6F156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4898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CBE9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2D933D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B63136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4A033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169E3E5"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p w14:paraId="76588149" w14:textId="77777777" w:rsidR="0046438F" w:rsidRPr="00740CDD" w:rsidRDefault="0046438F" w:rsidP="00D60C45">
            <w:pPr>
              <w:pStyle w:val="VelocityScript"/>
              <w:rPr>
                <w:color w:val="00B0F0"/>
              </w:rPr>
            </w:pPr>
          </w:p>
          <w:p w14:paraId="3C64B718" w14:textId="77777777" w:rsidR="007215C5" w:rsidRPr="00D60C45" w:rsidRDefault="007215C5" w:rsidP="00CA24CE">
            <w:pPr>
              <w:rPr>
                <w:rFonts w:cs="Arial"/>
                <w:color w:val="000000" w:themeColor="text1"/>
                <w:sz w:val="16"/>
                <w:szCs w:val="14"/>
                <w:lang w:val="en-GB"/>
              </w:rPr>
            </w:pPr>
          </w:p>
          <w:p w14:paraId="7ED0EB0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49D05" w14:textId="77777777" w:rsidR="00DD49BA" w:rsidRPr="003C5D56" w:rsidRDefault="00DD49BA" w:rsidP="00DD49BA">
            <w:pPr>
              <w:rPr>
                <w:rFonts w:cs="Arial"/>
                <w:color w:val="000000" w:themeColor="text1"/>
                <w:sz w:val="16"/>
                <w:szCs w:val="14"/>
              </w:rPr>
            </w:pPr>
            <w:r>
              <w:rPr>
                <w:rFonts w:cs="Arial"/>
                <w:color w:val="000000" w:themeColor="text1"/>
                <w:sz w:val="16"/>
                <w:szCs w:val="14"/>
              </w:rPr>
              <w:t>Off Plug Pwr</w:t>
            </w:r>
          </w:p>
          <w:p w14:paraId="0A9894D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93F080" w14:textId="77777777" w:rsidR="0038251F" w:rsidRPr="0038251F" w:rsidRDefault="00143E70" w:rsidP="0038251F">
            <w:pPr>
              <w:pStyle w:val="VelocityScript"/>
              <w:rPr>
                <w:color w:val="00B0F0"/>
                <w:sz w:val="16"/>
              </w:rPr>
            </w:pPr>
            <w:r w:rsidRPr="0038251F">
              <w:rPr>
                <w:color w:val="00B0F0"/>
                <w:sz w:val="16"/>
              </w:rPr>
              <w:t xml:space="preserve"> </w:t>
            </w:r>
          </w:p>
          <w:p w14:paraId="387E2EE6" w14:textId="77777777" w:rsidR="00C84B54" w:rsidRDefault="00C84B54" w:rsidP="00B31A0E">
            <w:pPr>
              <w:pStyle w:val="VelocityScript"/>
            </w:pPr>
          </w:p>
          <w:p w14:paraId="5BDA0392" w14:textId="77777777" w:rsidR="00C84B54" w:rsidRDefault="00C84B54" w:rsidP="00B31A0E">
            <w:pPr>
              <w:pStyle w:val="VelocityScript"/>
            </w:pPr>
          </w:p>
          <w:p w14:paraId="55C7E5F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CDD3C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414E3C" w14:textId="77777777" w:rsidR="0009168A" w:rsidRDefault="0009168A"/>
        </w:tc>
      </w:tr>
      <w:tr w:rsidR="00CA24CE" w:rsidRPr="00B3499B" w14:paraId="0D5F977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EC852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6BCF320"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p w14:paraId="19C7D0D1" w14:textId="77777777" w:rsidR="0046438F" w:rsidRPr="00740CDD" w:rsidRDefault="0046438F" w:rsidP="00D60C45">
            <w:pPr>
              <w:pStyle w:val="VelocityScript"/>
              <w:rPr>
                <w:color w:val="00B0F0"/>
              </w:rPr>
            </w:pPr>
          </w:p>
          <w:p w14:paraId="21A2B2A0" w14:textId="77777777" w:rsidR="007215C5" w:rsidRPr="00D60C45" w:rsidRDefault="007215C5" w:rsidP="00CA24CE">
            <w:pPr>
              <w:rPr>
                <w:rFonts w:cs="Arial"/>
                <w:color w:val="000000" w:themeColor="text1"/>
                <w:sz w:val="16"/>
                <w:szCs w:val="14"/>
                <w:lang w:val="en-GB"/>
              </w:rPr>
            </w:pPr>
          </w:p>
          <w:p w14:paraId="79AB6FA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E7371B" w14:textId="77777777" w:rsidR="00DD49BA" w:rsidRPr="003C5D56" w:rsidRDefault="00DD49BA" w:rsidP="00DD49BA">
            <w:pPr>
              <w:rPr>
                <w:rFonts w:cs="Arial"/>
                <w:color w:val="000000" w:themeColor="text1"/>
                <w:sz w:val="16"/>
                <w:szCs w:val="14"/>
              </w:rPr>
            </w:pPr>
            <w:r>
              <w:rPr>
                <w:rFonts w:cs="Arial"/>
                <w:color w:val="000000" w:themeColor="text1"/>
                <w:sz w:val="16"/>
                <w:szCs w:val="14"/>
              </w:rPr>
              <w:t>Off Plug Pwr</w:t>
            </w:r>
          </w:p>
          <w:p w14:paraId="0139CDC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97B292" w14:textId="77777777" w:rsidR="0038251F" w:rsidRPr="0038251F" w:rsidRDefault="00143E70" w:rsidP="0038251F">
            <w:pPr>
              <w:pStyle w:val="VelocityScript"/>
              <w:rPr>
                <w:color w:val="00B0F0"/>
                <w:sz w:val="16"/>
              </w:rPr>
            </w:pPr>
            <w:r w:rsidRPr="0038251F">
              <w:rPr>
                <w:color w:val="00B0F0"/>
                <w:sz w:val="16"/>
              </w:rPr>
              <w:t xml:space="preserve"> </w:t>
            </w:r>
          </w:p>
          <w:p w14:paraId="53AA40C3" w14:textId="77777777" w:rsidR="00C84B54" w:rsidRDefault="00C84B54" w:rsidP="00B31A0E">
            <w:pPr>
              <w:pStyle w:val="VelocityScript"/>
            </w:pPr>
          </w:p>
          <w:p w14:paraId="4583673F" w14:textId="77777777" w:rsidR="00C84B54" w:rsidRDefault="00C84B54" w:rsidP="00B31A0E">
            <w:pPr>
              <w:pStyle w:val="VelocityScript"/>
            </w:pPr>
          </w:p>
          <w:p w14:paraId="5D1CBB58"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4C088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F093B7" w14:textId="77777777" w:rsidR="0009168A" w:rsidRDefault="0009168A"/>
        </w:tc>
      </w:tr>
      <w:tr w:rsidR="00CA24CE" w:rsidRPr="00B3499B" w14:paraId="7DF724E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419A3A" w14:textId="77777777" w:rsidR="00CA24CE" w:rsidRPr="00B3499B" w:rsidRDefault="00DC7E29" w:rsidP="00CA24CE">
            <w:pPr>
              <w:rPr>
                <w:rFonts w:cs="Arial"/>
                <w:bCs/>
                <w:color w:val="808080" w:themeColor="background1" w:themeShade="80"/>
                <w:sz w:val="16"/>
                <w:szCs w:val="14"/>
              </w:rPr>
            </w:pPr>
            <w:hyperlink r:id="rId2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6643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E32F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4F513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Off Plug Power</w:t>
      </w:r>
    </w:p>
    <w:p w14:paraId="36EC684D" w14:textId="77777777" w:rsidR="00072314" w:rsidRPr="00612064" w:rsidRDefault="00072314" w:rsidP="00072314">
      <w:pPr>
        <w:spacing w:before="20"/>
        <w:rPr>
          <w:vanish/>
        </w:rPr>
      </w:pPr>
    </w:p>
    <w:p w14:paraId="266A3554" w14:textId="77777777" w:rsidR="00072314" w:rsidRDefault="00072314" w:rsidP="00072314">
      <w:pPr>
        <w:pStyle w:val="Heading6"/>
        <w:keepNext w:val="0"/>
        <w:tabs>
          <w:tab w:val="clear" w:pos="900"/>
          <w:tab w:val="left" w:pos="709"/>
        </w:tabs>
        <w:spacing w:before="240"/>
      </w:pPr>
      <w:r>
        <w:t>Parameters</w:t>
      </w:r>
    </w:p>
    <w:p w14:paraId="538CABC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8F1BEB4" w14:textId="77777777" w:rsidTr="001D18E6">
        <w:trPr>
          <w:trHeight w:val="161"/>
        </w:trPr>
        <w:tc>
          <w:tcPr>
            <w:tcW w:w="1838" w:type="dxa"/>
            <w:shd w:val="clear" w:color="auto" w:fill="D9D9D9" w:themeFill="background1" w:themeFillShade="D9"/>
            <w:noWrap/>
            <w:hideMark/>
          </w:tcPr>
          <w:p w14:paraId="56A80B4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C660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6D9B5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EE75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225A32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CCBF5F6" w14:textId="77777777" w:rsidTr="001D18E6">
        <w:trPr>
          <w:trHeight w:val="70"/>
        </w:trPr>
        <w:tc>
          <w:tcPr>
            <w:tcW w:w="1838" w:type="dxa"/>
            <w:noWrap/>
          </w:tcPr>
          <w:p w14:paraId="2D2DD29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F3A99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BBEDAE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986791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3E1AFB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B3D615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633BCC" w14:textId="77777777" w:rsidTr="001D18E6">
        <w:trPr>
          <w:trHeight w:val="71"/>
        </w:trPr>
        <w:tc>
          <w:tcPr>
            <w:tcW w:w="1838" w:type="dxa"/>
            <w:noWrap/>
          </w:tcPr>
          <w:p w14:paraId="27A7B06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727A860" w14:textId="77777777" w:rsidR="00072314" w:rsidRPr="00D14691" w:rsidRDefault="00072314" w:rsidP="001D18E6">
            <w:pPr>
              <w:rPr>
                <w:color w:val="000000" w:themeColor="text1"/>
              </w:rPr>
            </w:pPr>
          </w:p>
        </w:tc>
        <w:tc>
          <w:tcPr>
            <w:tcW w:w="1701" w:type="dxa"/>
          </w:tcPr>
          <w:p w14:paraId="77734ADB" w14:textId="77777777" w:rsidR="00072314" w:rsidRPr="00D14691" w:rsidRDefault="00072314" w:rsidP="001D18E6">
            <w:pPr>
              <w:rPr>
                <w:color w:val="000000" w:themeColor="text1"/>
              </w:rPr>
            </w:pPr>
          </w:p>
        </w:tc>
        <w:tc>
          <w:tcPr>
            <w:tcW w:w="1417" w:type="dxa"/>
            <w:noWrap/>
          </w:tcPr>
          <w:p w14:paraId="1D0BA78D" w14:textId="77777777" w:rsidR="00072314" w:rsidRPr="00D14691" w:rsidRDefault="00072314" w:rsidP="001D18E6">
            <w:pPr>
              <w:rPr>
                <w:color w:val="000000" w:themeColor="text1"/>
              </w:rPr>
            </w:pPr>
          </w:p>
        </w:tc>
        <w:tc>
          <w:tcPr>
            <w:tcW w:w="3402" w:type="dxa"/>
          </w:tcPr>
          <w:p w14:paraId="63278697" w14:textId="77777777" w:rsidR="00072314" w:rsidRPr="00D14691" w:rsidRDefault="00072314" w:rsidP="001D18E6">
            <w:pPr>
              <w:rPr>
                <w:color w:val="000000" w:themeColor="text1"/>
              </w:rPr>
            </w:pPr>
          </w:p>
        </w:tc>
      </w:tr>
    </w:tbl>
    <w:p w14:paraId="3FFA055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5AC64D3" w14:textId="77777777" w:rsidR="003678EC" w:rsidRPr="003678EC" w:rsidRDefault="003678EC" w:rsidP="003678EC">
      <w:pPr>
        <w:rPr>
          <w:lang w:val="en-GB"/>
        </w:rPr>
      </w:pPr>
    </w:p>
    <w:p w14:paraId="71A4DAA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651700" w14:textId="77777777" w:rsidR="00072314" w:rsidRPr="003225C9" w:rsidRDefault="00072314" w:rsidP="00072314">
      <w:pPr>
        <w:tabs>
          <w:tab w:val="left" w:pos="284"/>
          <w:tab w:val="left" w:pos="851"/>
        </w:tabs>
      </w:pPr>
    </w:p>
    <w:p w14:paraId="2D304F3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15BC04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1BDF113" w14:textId="77777777" w:rsidTr="001D18E6">
        <w:tc>
          <w:tcPr>
            <w:tcW w:w="1934" w:type="dxa"/>
            <w:shd w:val="clear" w:color="auto" w:fill="D9D9D9" w:themeFill="background1" w:themeFillShade="D9"/>
          </w:tcPr>
          <w:p w14:paraId="27EB5E33" w14:textId="77777777" w:rsidR="00072314" w:rsidRDefault="00072314" w:rsidP="001D18E6">
            <w:pPr>
              <w:rPr>
                <w:b/>
              </w:rPr>
            </w:pPr>
            <w:r w:rsidRPr="00AF169D">
              <w:rPr>
                <w:b/>
              </w:rPr>
              <w:t>Requirement ID</w:t>
            </w:r>
          </w:p>
          <w:p w14:paraId="0B89832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57A151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788C31E" w14:textId="77777777" w:rsidR="00072314" w:rsidRDefault="00072314" w:rsidP="001D18E6">
            <w:pPr>
              <w:rPr>
                <w:b/>
              </w:rPr>
            </w:pPr>
            <w:r>
              <w:rPr>
                <w:b/>
              </w:rPr>
              <w:t>Modification</w:t>
            </w:r>
          </w:p>
        </w:tc>
        <w:tc>
          <w:tcPr>
            <w:tcW w:w="1712" w:type="dxa"/>
            <w:shd w:val="clear" w:color="auto" w:fill="D9D9D9" w:themeFill="background1" w:themeFillShade="D9"/>
          </w:tcPr>
          <w:p w14:paraId="44B2179C" w14:textId="77777777" w:rsidR="00072314" w:rsidRDefault="00072314" w:rsidP="001D18E6">
            <w:pPr>
              <w:rPr>
                <w:b/>
              </w:rPr>
            </w:pPr>
            <w:r w:rsidRPr="00AF169D">
              <w:rPr>
                <w:b/>
              </w:rPr>
              <w:t xml:space="preserve">Requirement </w:t>
            </w:r>
            <w:r>
              <w:rPr>
                <w:b/>
              </w:rPr>
              <w:t>ID</w:t>
            </w:r>
          </w:p>
          <w:p w14:paraId="7F40A0F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D6C6079" w14:textId="77777777" w:rsidR="00072314" w:rsidRPr="00AF169D" w:rsidRDefault="00072314" w:rsidP="001D18E6">
            <w:pPr>
              <w:rPr>
                <w:b/>
              </w:rPr>
            </w:pPr>
            <w:r>
              <w:rPr>
                <w:b/>
              </w:rPr>
              <w:t>Comment</w:t>
            </w:r>
          </w:p>
        </w:tc>
      </w:tr>
      <w:tr w:rsidR="00072314" w14:paraId="13057B63" w14:textId="77777777" w:rsidTr="001D18E6">
        <w:tc>
          <w:tcPr>
            <w:tcW w:w="1934" w:type="dxa"/>
          </w:tcPr>
          <w:p w14:paraId="1ED64E21" w14:textId="77777777" w:rsidR="00072314" w:rsidRPr="000F4E8B" w:rsidRDefault="00072314" w:rsidP="001D18E6">
            <w:r w:rsidRPr="000F4E8B">
              <w:t>REQ_abc</w:t>
            </w:r>
          </w:p>
        </w:tc>
        <w:tc>
          <w:tcPr>
            <w:tcW w:w="2177" w:type="dxa"/>
          </w:tcPr>
          <w:p w14:paraId="1E8014F1" w14:textId="77777777" w:rsidR="00072314" w:rsidRPr="000F4E8B" w:rsidRDefault="00072314" w:rsidP="001D18E6"/>
        </w:tc>
        <w:sdt>
          <w:sdtPr>
            <w:alias w:val="Modification"/>
            <w:tag w:val="Modification"/>
            <w:id w:val="14519027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2B029EF" w14:textId="77777777" w:rsidR="00072314" w:rsidRPr="000F4E8B" w:rsidRDefault="00072314" w:rsidP="001D18E6">
                <w:r w:rsidRPr="000F4E8B">
                  <w:t>Removed</w:t>
                </w:r>
              </w:p>
            </w:tc>
          </w:sdtContent>
        </w:sdt>
        <w:tc>
          <w:tcPr>
            <w:tcW w:w="1712" w:type="dxa"/>
          </w:tcPr>
          <w:p w14:paraId="24FB8550" w14:textId="77777777" w:rsidR="00072314" w:rsidRPr="000F4E8B" w:rsidRDefault="00072314" w:rsidP="001D18E6">
            <w:r w:rsidRPr="000F4E8B">
              <w:t>--</w:t>
            </w:r>
          </w:p>
        </w:tc>
        <w:tc>
          <w:tcPr>
            <w:tcW w:w="2958" w:type="dxa"/>
          </w:tcPr>
          <w:p w14:paraId="6036025C" w14:textId="77777777" w:rsidR="00072314" w:rsidRPr="000F4E8B" w:rsidRDefault="00072314" w:rsidP="001D18E6"/>
        </w:tc>
      </w:tr>
      <w:tr w:rsidR="00072314" w14:paraId="3646D9CA" w14:textId="77777777" w:rsidTr="001D18E6">
        <w:tc>
          <w:tcPr>
            <w:tcW w:w="1934" w:type="dxa"/>
          </w:tcPr>
          <w:p w14:paraId="545B3106" w14:textId="77777777" w:rsidR="00072314" w:rsidRPr="000F4E8B" w:rsidRDefault="00072314" w:rsidP="001D18E6">
            <w:r w:rsidRPr="000F4E8B">
              <w:t>REQ_def</w:t>
            </w:r>
          </w:p>
        </w:tc>
        <w:tc>
          <w:tcPr>
            <w:tcW w:w="2177" w:type="dxa"/>
          </w:tcPr>
          <w:p w14:paraId="49748587" w14:textId="77777777" w:rsidR="00072314" w:rsidRPr="000F4E8B" w:rsidRDefault="00072314" w:rsidP="001D18E6"/>
        </w:tc>
        <w:sdt>
          <w:sdtPr>
            <w:alias w:val="Modification"/>
            <w:tag w:val="Modification"/>
            <w:id w:val="-178926339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633576C" w14:textId="77777777" w:rsidR="00072314" w:rsidRPr="000F4E8B" w:rsidRDefault="00072314" w:rsidP="001D18E6">
                <w:r w:rsidRPr="000F4E8B">
                  <w:t>Replaced</w:t>
                </w:r>
              </w:p>
            </w:tc>
          </w:sdtContent>
        </w:sdt>
        <w:tc>
          <w:tcPr>
            <w:tcW w:w="1712" w:type="dxa"/>
          </w:tcPr>
          <w:p w14:paraId="018451E2" w14:textId="77777777" w:rsidR="00072314" w:rsidRPr="000F4E8B" w:rsidRDefault="00072314" w:rsidP="001D18E6">
            <w:r w:rsidRPr="000F4E8B">
              <w:t>REQ_xyz</w:t>
            </w:r>
          </w:p>
        </w:tc>
        <w:tc>
          <w:tcPr>
            <w:tcW w:w="2958" w:type="dxa"/>
          </w:tcPr>
          <w:p w14:paraId="4C460BFD" w14:textId="77777777" w:rsidR="00072314" w:rsidRPr="000F4E8B" w:rsidRDefault="00072314" w:rsidP="001D18E6"/>
        </w:tc>
      </w:tr>
      <w:tr w:rsidR="00072314" w14:paraId="5EEEBD13" w14:textId="77777777" w:rsidTr="001D18E6">
        <w:tc>
          <w:tcPr>
            <w:tcW w:w="1934" w:type="dxa"/>
          </w:tcPr>
          <w:p w14:paraId="571DE2B0" w14:textId="77777777" w:rsidR="00072314" w:rsidRPr="000F4E8B" w:rsidRDefault="00072314" w:rsidP="001D18E6">
            <w:r w:rsidRPr="000F4E8B">
              <w:t>--</w:t>
            </w:r>
          </w:p>
        </w:tc>
        <w:tc>
          <w:tcPr>
            <w:tcW w:w="2177" w:type="dxa"/>
          </w:tcPr>
          <w:p w14:paraId="308E5EA4" w14:textId="77777777" w:rsidR="00072314" w:rsidRPr="000F4E8B" w:rsidRDefault="00072314" w:rsidP="001D18E6"/>
        </w:tc>
        <w:sdt>
          <w:sdtPr>
            <w:alias w:val="Modification"/>
            <w:tag w:val="Modification"/>
            <w:id w:val="-94676907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0D19836" w14:textId="77777777" w:rsidR="00072314" w:rsidRPr="000F4E8B" w:rsidRDefault="00072314" w:rsidP="001D18E6">
                <w:r w:rsidRPr="000F4E8B">
                  <w:t>Added</w:t>
                </w:r>
              </w:p>
            </w:tc>
          </w:sdtContent>
        </w:sdt>
        <w:tc>
          <w:tcPr>
            <w:tcW w:w="1712" w:type="dxa"/>
          </w:tcPr>
          <w:p w14:paraId="4DB5C1AB" w14:textId="77777777" w:rsidR="00072314" w:rsidRPr="000F4E8B" w:rsidRDefault="00072314" w:rsidP="001D18E6">
            <w:r w:rsidRPr="000F4E8B">
              <w:t>REQ_123</w:t>
            </w:r>
          </w:p>
        </w:tc>
        <w:tc>
          <w:tcPr>
            <w:tcW w:w="2958" w:type="dxa"/>
          </w:tcPr>
          <w:p w14:paraId="50D38DAB" w14:textId="77777777" w:rsidR="00072314" w:rsidRPr="000F4E8B" w:rsidRDefault="00072314" w:rsidP="001D18E6"/>
        </w:tc>
      </w:tr>
    </w:tbl>
    <w:p w14:paraId="07D8679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40A8544"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F8FC9FD" w14:textId="77777777" w:rsidTr="001D18E6">
        <w:tc>
          <w:tcPr>
            <w:tcW w:w="1838" w:type="dxa"/>
            <w:shd w:val="clear" w:color="auto" w:fill="D9D9D9" w:themeFill="background1" w:themeFillShade="D9"/>
          </w:tcPr>
          <w:p w14:paraId="72A735C7" w14:textId="77777777" w:rsidR="00072314" w:rsidRDefault="00072314" w:rsidP="001D18E6">
            <w:pPr>
              <w:rPr>
                <w:b/>
              </w:rPr>
            </w:pPr>
            <w:r w:rsidRPr="00AF169D">
              <w:rPr>
                <w:b/>
              </w:rPr>
              <w:t>Requirement ID</w:t>
            </w:r>
          </w:p>
          <w:p w14:paraId="13C6F65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2E5934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4F76DD" w14:textId="77777777" w:rsidR="00072314" w:rsidRPr="00AF169D" w:rsidRDefault="00072314" w:rsidP="001D18E6">
            <w:pPr>
              <w:rPr>
                <w:b/>
              </w:rPr>
            </w:pPr>
            <w:r>
              <w:rPr>
                <w:b/>
              </w:rPr>
              <w:t>Comment</w:t>
            </w:r>
          </w:p>
        </w:tc>
      </w:tr>
      <w:tr w:rsidR="00072314" w14:paraId="6620B50B" w14:textId="77777777" w:rsidTr="001D18E6">
        <w:tc>
          <w:tcPr>
            <w:tcW w:w="1838" w:type="dxa"/>
          </w:tcPr>
          <w:p w14:paraId="6A44B03F" w14:textId="77777777" w:rsidR="00072314" w:rsidRDefault="00072314" w:rsidP="001D18E6"/>
        </w:tc>
        <w:tc>
          <w:tcPr>
            <w:tcW w:w="4253" w:type="dxa"/>
          </w:tcPr>
          <w:p w14:paraId="682A49B6" w14:textId="77777777" w:rsidR="00072314" w:rsidRDefault="00072314" w:rsidP="001D18E6"/>
        </w:tc>
        <w:tc>
          <w:tcPr>
            <w:tcW w:w="4110" w:type="dxa"/>
          </w:tcPr>
          <w:p w14:paraId="395AA961" w14:textId="77777777" w:rsidR="00072314" w:rsidRDefault="00072314" w:rsidP="001D18E6"/>
        </w:tc>
      </w:tr>
      <w:tr w:rsidR="00072314" w14:paraId="0A820374" w14:textId="77777777" w:rsidTr="001D18E6">
        <w:tc>
          <w:tcPr>
            <w:tcW w:w="1838" w:type="dxa"/>
          </w:tcPr>
          <w:p w14:paraId="0FCE59CA" w14:textId="77777777" w:rsidR="00072314" w:rsidRDefault="00072314" w:rsidP="001D18E6"/>
        </w:tc>
        <w:tc>
          <w:tcPr>
            <w:tcW w:w="4253" w:type="dxa"/>
          </w:tcPr>
          <w:p w14:paraId="7A575858" w14:textId="77777777" w:rsidR="00072314" w:rsidRDefault="00072314" w:rsidP="001D18E6"/>
        </w:tc>
        <w:tc>
          <w:tcPr>
            <w:tcW w:w="4110" w:type="dxa"/>
          </w:tcPr>
          <w:p w14:paraId="03E5307E" w14:textId="77777777" w:rsidR="00072314" w:rsidRDefault="00072314" w:rsidP="001D18E6"/>
        </w:tc>
      </w:tr>
      <w:tr w:rsidR="00072314" w14:paraId="2D832718" w14:textId="77777777" w:rsidTr="001D18E6">
        <w:tc>
          <w:tcPr>
            <w:tcW w:w="1838" w:type="dxa"/>
          </w:tcPr>
          <w:p w14:paraId="38CB3D07" w14:textId="77777777" w:rsidR="00072314" w:rsidRDefault="00072314" w:rsidP="001D18E6">
            <w:r>
              <w:t>…</w:t>
            </w:r>
          </w:p>
        </w:tc>
        <w:tc>
          <w:tcPr>
            <w:tcW w:w="4253" w:type="dxa"/>
          </w:tcPr>
          <w:p w14:paraId="67F0FEBF" w14:textId="77777777" w:rsidR="00072314" w:rsidRDefault="00072314" w:rsidP="001D18E6"/>
        </w:tc>
        <w:tc>
          <w:tcPr>
            <w:tcW w:w="4110" w:type="dxa"/>
          </w:tcPr>
          <w:p w14:paraId="2369D0FC" w14:textId="77777777" w:rsidR="00072314" w:rsidRDefault="00072314" w:rsidP="001D18E6"/>
        </w:tc>
      </w:tr>
    </w:tbl>
    <w:p w14:paraId="1B7F8B8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71787CB" w14:textId="77777777" w:rsidR="00072314" w:rsidRDefault="00072314" w:rsidP="00072314"/>
    <w:p w14:paraId="2CC125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C88688" w14:textId="77777777" w:rsidR="001C5864" w:rsidRPr="0017445F" w:rsidRDefault="001C5864" w:rsidP="001C5864">
      <w:pPr>
        <w:pStyle w:val="RERequirement"/>
        <w:shd w:val="clear" w:color="auto" w:fill="F2F2F2" w:themeFill="background1" w:themeFillShade="F2"/>
      </w:pPr>
      <w:r>
        <w:lastRenderedPageBreak/>
        <w:t xml:space="preserve"> Vehicle Status</w:t>
      </w:r>
    </w:p>
    <w:p w14:paraId="0FDDB985"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4822D9F0" w14:textId="77777777" w:rsidR="001C5864" w:rsidRDefault="001C5864" w:rsidP="001C5864"/>
    <w:p w14:paraId="7C0FB5FC" w14:textId="77777777" w:rsidR="001C5864" w:rsidRPr="00287D2F" w:rsidRDefault="001C5864" w:rsidP="001C5864">
      <w:pPr>
        <w:rPr>
          <w:rFonts w:cs="Arial"/>
        </w:rPr>
      </w:pPr>
      <w:r>
        <w:rPr>
          <w:rFonts w:cs="Arial"/>
        </w:rPr>
        <w:t>Satisfied by</w:t>
      </w:r>
      <w:r w:rsidRPr="00287D2F">
        <w:rPr>
          <w:rFonts w:cs="Arial"/>
        </w:rPr>
        <w:t>:</w:t>
      </w:r>
    </w:p>
    <w:p w14:paraId="01C570A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802E2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66778CC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13615D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195C410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0338A3A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2EEA46C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6CA950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3676AF8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239E4A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6CD110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6B7F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52A65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3C35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88A9C" w14:textId="77777777" w:rsidR="0009168A" w:rsidRDefault="0009168A"/>
        </w:tc>
      </w:tr>
      <w:tr w:rsidR="007A24FC" w:rsidRPr="00B3499B" w14:paraId="280BBA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4CFB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289C2" w14:textId="77777777" w:rsidR="0009168A" w:rsidRDefault="0009168A"/>
        </w:tc>
      </w:tr>
      <w:tr w:rsidR="007A24FC" w:rsidRPr="00B3499B" w14:paraId="3E7792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7329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C3559" w14:textId="77777777" w:rsidR="0009168A" w:rsidRDefault="0009168A"/>
        </w:tc>
      </w:tr>
      <w:tr w:rsidR="007A24FC" w:rsidRPr="00B3499B" w14:paraId="5AB658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C9D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3F5C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83B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6C6D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5CB86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EDA4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8A0C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E5F4EA" wp14:editId="27F169C2">
                  <wp:extent cx="152400" cy="152400"/>
                  <wp:effectExtent l="0" t="0" r="0" b="0"/>
                  <wp:docPr id="63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046D852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3730C84" wp14:editId="1FB42A60">
                  <wp:extent cx="152400" cy="152400"/>
                  <wp:effectExtent l="0" t="0" r="0" b="0"/>
                  <wp:docPr id="638"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789926B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CA799E" wp14:editId="3BA88CF2">
                  <wp:extent cx="152400" cy="152400"/>
                  <wp:effectExtent l="0" t="0" r="0" b="0"/>
                  <wp:docPr id="640"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F319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CF4D0C" w14:textId="77777777" w:rsidR="0009168A" w:rsidRDefault="0009168A"/>
        </w:tc>
      </w:tr>
      <w:tr w:rsidR="007A24FC" w:rsidRPr="00B3499B" w14:paraId="3AE10A3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A044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B2755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BDC1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6A67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CC3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010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006681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5100D2" w14:textId="77777777" w:rsidR="007A24FC" w:rsidRPr="00B3499B" w:rsidRDefault="00DC7E29" w:rsidP="009737DA">
            <w:pPr>
              <w:rPr>
                <w:rFonts w:cs="Arial"/>
                <w:bCs/>
                <w:color w:val="808080" w:themeColor="background1" w:themeShade="80"/>
                <w:sz w:val="16"/>
                <w:szCs w:val="14"/>
              </w:rPr>
            </w:pPr>
            <w:hyperlink r:id="rId2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995E4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238B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D35F17" w14:textId="77777777" w:rsidR="007A24FC" w:rsidRDefault="007A24FC" w:rsidP="001C5864">
      <w:pPr>
        <w:rPr>
          <w:rFonts w:cs="Arial"/>
        </w:rPr>
      </w:pPr>
    </w:p>
    <w:p w14:paraId="77F3EC6A" w14:textId="77777777" w:rsidR="0047267C" w:rsidRDefault="0047267C" w:rsidP="001C5864">
      <w:pPr>
        <w:rPr>
          <w:rFonts w:cs="Arial"/>
        </w:rPr>
      </w:pPr>
    </w:p>
    <w:p w14:paraId="63C1907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FD1 CAN</w:t>
      </w:r>
    </w:p>
    <w:p w14:paraId="13D05670" w14:textId="77777777" w:rsidR="00210E01" w:rsidRDefault="00210E01" w:rsidP="00210E01">
      <w:r>
        <w:t>FD1 CAN</w:t>
      </w:r>
    </w:p>
    <w:p w14:paraId="3A90D06B" w14:textId="77777777" w:rsidR="00072314" w:rsidRDefault="00072314" w:rsidP="00072314"/>
    <w:p w14:paraId="6098688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14:paraId="51EE9360" w14:textId="77777777" w:rsidR="00210E01" w:rsidRDefault="00210E01" w:rsidP="00210E01">
      <w:r>
        <w:t>PCM</w:t>
      </w:r>
    </w:p>
    <w:p w14:paraId="4898BAA4" w14:textId="77777777" w:rsidR="00072314" w:rsidRDefault="00072314" w:rsidP="00072314"/>
    <w:p w14:paraId="263D0D9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C3404FE" wp14:editId="02B05F64">
            <wp:extent cx="152400" cy="152400"/>
            <wp:effectExtent l="0" t="0" r="0" b="0"/>
            <wp:docPr id="64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 Request</w:t>
      </w:r>
    </w:p>
    <w:p w14:paraId="0F3EC51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61C4438" w14:textId="77777777" w:rsidR="00072314" w:rsidRPr="003B799F" w:rsidRDefault="00072314" w:rsidP="00072314"/>
    <w:p w14:paraId="35720704" w14:textId="77777777" w:rsidR="00072314" w:rsidRDefault="00072314" w:rsidP="00072314">
      <w:pPr>
        <w:pStyle w:val="Heading6"/>
        <w:keepNext w:val="0"/>
        <w:tabs>
          <w:tab w:val="clear" w:pos="900"/>
          <w:tab w:val="left" w:pos="709"/>
        </w:tabs>
        <w:spacing w:before="240"/>
        <w:rPr>
          <w:lang w:val="en-GB"/>
        </w:rPr>
      </w:pPr>
      <w:r>
        <w:rPr>
          <w:lang w:val="en-GB"/>
        </w:rPr>
        <w:t>Inputs</w:t>
      </w:r>
    </w:p>
    <w:p w14:paraId="7283E2D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A7E30C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3444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BC8C8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220D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32DE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3CCA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0150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3F4B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9DF6F9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57071C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B900B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45D8F60"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54522B5E" w14:textId="77777777" w:rsidR="0046438F" w:rsidRPr="00740CDD" w:rsidRDefault="0046438F" w:rsidP="00927ADC">
            <w:pPr>
              <w:pStyle w:val="VelocityScript"/>
              <w:rPr>
                <w:color w:val="00B0F0"/>
              </w:rPr>
            </w:pPr>
          </w:p>
          <w:p w14:paraId="6F5698A7" w14:textId="77777777" w:rsidR="004C0655" w:rsidRPr="007215C5" w:rsidRDefault="004C0655" w:rsidP="004F0393">
            <w:pPr>
              <w:pStyle w:val="VelocityScript"/>
            </w:pPr>
          </w:p>
          <w:p w14:paraId="682B20E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9F67D"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 ecg-bcm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91F893" w14:textId="77777777" w:rsidR="00C84B54" w:rsidRDefault="00C84B54" w:rsidP="00090710">
            <w:pPr>
              <w:pStyle w:val="VelocityScript"/>
            </w:pPr>
          </w:p>
          <w:p w14:paraId="34F9C6BE" w14:textId="77777777" w:rsidR="00C84B54" w:rsidRDefault="00C84B54" w:rsidP="00090710">
            <w:pPr>
              <w:pStyle w:val="VelocityScript"/>
            </w:pPr>
          </w:p>
          <w:p w14:paraId="6D4A285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FB514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68D998" w14:textId="77777777" w:rsidR="0009168A" w:rsidRDefault="0009168A"/>
        </w:tc>
      </w:tr>
      <w:tr w:rsidR="00EB31D7" w:rsidRPr="00B3499B" w14:paraId="5834C5E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CA167E" w14:textId="77777777" w:rsidR="00EB31D7" w:rsidRPr="00B3499B" w:rsidRDefault="00DC7E29" w:rsidP="00236BAE">
            <w:pPr>
              <w:rPr>
                <w:rFonts w:cs="Arial"/>
                <w:bCs/>
                <w:color w:val="808080" w:themeColor="background1" w:themeShade="80"/>
                <w:sz w:val="16"/>
                <w:szCs w:val="14"/>
              </w:rPr>
            </w:pPr>
            <w:hyperlink r:id="rId27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DBDE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A665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995F39"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WakeUp HPCM Request</w:t>
      </w:r>
    </w:p>
    <w:p w14:paraId="45E6F6E8" w14:textId="77777777" w:rsidR="008C50D1" w:rsidRPr="00E23282" w:rsidRDefault="008C50D1" w:rsidP="00072314"/>
    <w:p w14:paraId="489AFD0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E9816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F4D22B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55AE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4FE99F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9954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1AE7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F295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15F8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B442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102017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3E8A2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65052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C8464FE"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1E232F6E" w14:textId="77777777" w:rsidR="0046438F" w:rsidRPr="00740CDD" w:rsidRDefault="0046438F" w:rsidP="00D60C45">
            <w:pPr>
              <w:pStyle w:val="VelocityScript"/>
              <w:rPr>
                <w:color w:val="00B0F0"/>
              </w:rPr>
            </w:pPr>
          </w:p>
          <w:p w14:paraId="46DF498E" w14:textId="77777777" w:rsidR="007215C5" w:rsidRPr="00D60C45" w:rsidRDefault="007215C5" w:rsidP="00CA24CE">
            <w:pPr>
              <w:rPr>
                <w:rFonts w:cs="Arial"/>
                <w:color w:val="000000" w:themeColor="text1"/>
                <w:sz w:val="16"/>
                <w:szCs w:val="14"/>
                <w:lang w:val="en-GB"/>
              </w:rPr>
            </w:pPr>
          </w:p>
          <w:p w14:paraId="7F15A812"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DDB26C"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6012CB0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048844" w14:textId="77777777" w:rsidR="0038251F" w:rsidRPr="0038251F" w:rsidRDefault="00143E70" w:rsidP="0038251F">
            <w:pPr>
              <w:pStyle w:val="VelocityScript"/>
              <w:rPr>
                <w:color w:val="00B0F0"/>
                <w:sz w:val="16"/>
              </w:rPr>
            </w:pPr>
            <w:r w:rsidRPr="0038251F">
              <w:rPr>
                <w:color w:val="00B0F0"/>
                <w:sz w:val="16"/>
              </w:rPr>
              <w:t xml:space="preserve"> </w:t>
            </w:r>
          </w:p>
          <w:p w14:paraId="64EC6AAC" w14:textId="77777777" w:rsidR="00C84B54" w:rsidRDefault="00C84B54" w:rsidP="00B31A0E">
            <w:pPr>
              <w:pStyle w:val="VelocityScript"/>
            </w:pPr>
          </w:p>
          <w:p w14:paraId="5CC53DBF" w14:textId="77777777" w:rsidR="00C84B54" w:rsidRDefault="00C84B54" w:rsidP="00B31A0E">
            <w:pPr>
              <w:pStyle w:val="VelocityScript"/>
            </w:pPr>
          </w:p>
          <w:p w14:paraId="15DEAC7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8C2B0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5B6970" w14:textId="77777777" w:rsidR="0009168A" w:rsidRDefault="0009168A"/>
        </w:tc>
      </w:tr>
      <w:tr w:rsidR="00CA24CE" w:rsidRPr="00B3499B" w14:paraId="6694CE7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AF579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7C08AE2"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109CD526" w14:textId="77777777" w:rsidR="0046438F" w:rsidRPr="00740CDD" w:rsidRDefault="0046438F" w:rsidP="00D60C45">
            <w:pPr>
              <w:pStyle w:val="VelocityScript"/>
              <w:rPr>
                <w:color w:val="00B0F0"/>
              </w:rPr>
            </w:pPr>
          </w:p>
          <w:p w14:paraId="6BA9CC7F" w14:textId="77777777" w:rsidR="007215C5" w:rsidRPr="00D60C45" w:rsidRDefault="007215C5" w:rsidP="00CA24CE">
            <w:pPr>
              <w:rPr>
                <w:rFonts w:cs="Arial"/>
                <w:color w:val="000000" w:themeColor="text1"/>
                <w:sz w:val="16"/>
                <w:szCs w:val="14"/>
                <w:lang w:val="en-GB"/>
              </w:rPr>
            </w:pPr>
          </w:p>
          <w:p w14:paraId="6C171F1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10B868"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Status</w:t>
            </w:r>
          </w:p>
          <w:p w14:paraId="727F3BC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2544DF" w14:textId="77777777" w:rsidR="0038251F" w:rsidRPr="0038251F" w:rsidRDefault="00143E70" w:rsidP="0038251F">
            <w:pPr>
              <w:pStyle w:val="VelocityScript"/>
              <w:rPr>
                <w:color w:val="00B0F0"/>
                <w:sz w:val="16"/>
              </w:rPr>
            </w:pPr>
            <w:r w:rsidRPr="0038251F">
              <w:rPr>
                <w:color w:val="00B0F0"/>
                <w:sz w:val="16"/>
              </w:rPr>
              <w:t xml:space="preserve"> </w:t>
            </w:r>
          </w:p>
          <w:p w14:paraId="2ECFD0FE" w14:textId="77777777" w:rsidR="00C84B54" w:rsidRDefault="00C84B54" w:rsidP="00B31A0E">
            <w:pPr>
              <w:pStyle w:val="VelocityScript"/>
            </w:pPr>
          </w:p>
          <w:p w14:paraId="759159AA" w14:textId="77777777" w:rsidR="00C84B54" w:rsidRDefault="00C84B54" w:rsidP="00B31A0E">
            <w:pPr>
              <w:pStyle w:val="VelocityScript"/>
            </w:pPr>
          </w:p>
          <w:p w14:paraId="6429D43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BEBC1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417E3D" w14:textId="77777777" w:rsidR="0009168A" w:rsidRDefault="0009168A"/>
        </w:tc>
      </w:tr>
      <w:tr w:rsidR="00CA24CE" w:rsidRPr="00B3499B" w14:paraId="5A9CFA3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C27390" w14:textId="77777777" w:rsidR="00CA24CE" w:rsidRPr="00B3499B" w:rsidRDefault="00DC7E29" w:rsidP="00CA24CE">
            <w:pPr>
              <w:rPr>
                <w:rFonts w:cs="Arial"/>
                <w:bCs/>
                <w:color w:val="808080" w:themeColor="background1" w:themeShade="80"/>
                <w:sz w:val="16"/>
                <w:szCs w:val="14"/>
              </w:rPr>
            </w:pPr>
            <w:hyperlink r:id="rId27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8599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F0EC0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3869C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 Request</w:t>
      </w:r>
    </w:p>
    <w:p w14:paraId="363F9213" w14:textId="77777777" w:rsidR="00072314" w:rsidRPr="00612064" w:rsidRDefault="00072314" w:rsidP="00072314">
      <w:pPr>
        <w:spacing w:before="20"/>
        <w:rPr>
          <w:vanish/>
        </w:rPr>
      </w:pPr>
    </w:p>
    <w:p w14:paraId="3FD3AA02" w14:textId="77777777" w:rsidR="00072314" w:rsidRDefault="00072314" w:rsidP="00072314">
      <w:pPr>
        <w:pStyle w:val="Heading6"/>
        <w:keepNext w:val="0"/>
        <w:tabs>
          <w:tab w:val="clear" w:pos="900"/>
          <w:tab w:val="left" w:pos="709"/>
        </w:tabs>
        <w:spacing w:before="240"/>
      </w:pPr>
      <w:r>
        <w:t>Parameters</w:t>
      </w:r>
    </w:p>
    <w:p w14:paraId="362DF70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D3E6C37" w14:textId="77777777" w:rsidTr="001D18E6">
        <w:trPr>
          <w:trHeight w:val="161"/>
        </w:trPr>
        <w:tc>
          <w:tcPr>
            <w:tcW w:w="1838" w:type="dxa"/>
            <w:shd w:val="clear" w:color="auto" w:fill="D9D9D9" w:themeFill="background1" w:themeFillShade="D9"/>
            <w:noWrap/>
            <w:hideMark/>
          </w:tcPr>
          <w:p w14:paraId="1C6A9B6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0D8089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ACF859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43E24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54D303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92D86DF" w14:textId="77777777" w:rsidTr="001D18E6">
        <w:trPr>
          <w:trHeight w:val="70"/>
        </w:trPr>
        <w:tc>
          <w:tcPr>
            <w:tcW w:w="1838" w:type="dxa"/>
            <w:noWrap/>
          </w:tcPr>
          <w:p w14:paraId="0ECA5E7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4969EA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152031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0734627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24DD56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3B2B09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4D909C" w14:textId="77777777" w:rsidTr="001D18E6">
        <w:trPr>
          <w:trHeight w:val="71"/>
        </w:trPr>
        <w:tc>
          <w:tcPr>
            <w:tcW w:w="1838" w:type="dxa"/>
            <w:noWrap/>
          </w:tcPr>
          <w:p w14:paraId="529BCFC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7F2364" w14:textId="77777777" w:rsidR="00072314" w:rsidRPr="00D14691" w:rsidRDefault="00072314" w:rsidP="001D18E6">
            <w:pPr>
              <w:rPr>
                <w:color w:val="000000" w:themeColor="text1"/>
              </w:rPr>
            </w:pPr>
          </w:p>
        </w:tc>
        <w:tc>
          <w:tcPr>
            <w:tcW w:w="1701" w:type="dxa"/>
          </w:tcPr>
          <w:p w14:paraId="2E7D9735" w14:textId="77777777" w:rsidR="00072314" w:rsidRPr="00D14691" w:rsidRDefault="00072314" w:rsidP="001D18E6">
            <w:pPr>
              <w:rPr>
                <w:color w:val="000000" w:themeColor="text1"/>
              </w:rPr>
            </w:pPr>
          </w:p>
        </w:tc>
        <w:tc>
          <w:tcPr>
            <w:tcW w:w="1417" w:type="dxa"/>
            <w:noWrap/>
          </w:tcPr>
          <w:p w14:paraId="231EAAF7" w14:textId="77777777" w:rsidR="00072314" w:rsidRPr="00D14691" w:rsidRDefault="00072314" w:rsidP="001D18E6">
            <w:pPr>
              <w:rPr>
                <w:color w:val="000000" w:themeColor="text1"/>
              </w:rPr>
            </w:pPr>
          </w:p>
        </w:tc>
        <w:tc>
          <w:tcPr>
            <w:tcW w:w="3402" w:type="dxa"/>
          </w:tcPr>
          <w:p w14:paraId="6A918FFB" w14:textId="77777777" w:rsidR="00072314" w:rsidRPr="00D14691" w:rsidRDefault="00072314" w:rsidP="001D18E6">
            <w:pPr>
              <w:rPr>
                <w:color w:val="000000" w:themeColor="text1"/>
              </w:rPr>
            </w:pPr>
          </w:p>
        </w:tc>
      </w:tr>
    </w:tbl>
    <w:p w14:paraId="53B1973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043F5A" w14:textId="77777777" w:rsidR="003678EC" w:rsidRPr="003678EC" w:rsidRDefault="003678EC" w:rsidP="003678EC">
      <w:pPr>
        <w:rPr>
          <w:lang w:val="en-GB"/>
        </w:rPr>
      </w:pPr>
    </w:p>
    <w:p w14:paraId="40FF360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9C7F486" w14:textId="77777777" w:rsidR="00072314" w:rsidRPr="003225C9" w:rsidRDefault="00072314" w:rsidP="00072314">
      <w:pPr>
        <w:tabs>
          <w:tab w:val="left" w:pos="284"/>
          <w:tab w:val="left" w:pos="851"/>
        </w:tabs>
      </w:pPr>
    </w:p>
    <w:p w14:paraId="26FC6D9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D04A9B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055426" w14:textId="77777777" w:rsidTr="001D18E6">
        <w:tc>
          <w:tcPr>
            <w:tcW w:w="1934" w:type="dxa"/>
            <w:shd w:val="clear" w:color="auto" w:fill="D9D9D9" w:themeFill="background1" w:themeFillShade="D9"/>
          </w:tcPr>
          <w:p w14:paraId="76F0DC33" w14:textId="77777777" w:rsidR="00072314" w:rsidRDefault="00072314" w:rsidP="001D18E6">
            <w:pPr>
              <w:rPr>
                <w:b/>
              </w:rPr>
            </w:pPr>
            <w:r w:rsidRPr="00AF169D">
              <w:rPr>
                <w:b/>
              </w:rPr>
              <w:t>Requirement ID</w:t>
            </w:r>
          </w:p>
          <w:p w14:paraId="113C8C3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ADCAF7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F434D21" w14:textId="77777777" w:rsidR="00072314" w:rsidRDefault="00072314" w:rsidP="001D18E6">
            <w:pPr>
              <w:rPr>
                <w:b/>
              </w:rPr>
            </w:pPr>
            <w:r>
              <w:rPr>
                <w:b/>
              </w:rPr>
              <w:t>Modification</w:t>
            </w:r>
          </w:p>
        </w:tc>
        <w:tc>
          <w:tcPr>
            <w:tcW w:w="1712" w:type="dxa"/>
            <w:shd w:val="clear" w:color="auto" w:fill="D9D9D9" w:themeFill="background1" w:themeFillShade="D9"/>
          </w:tcPr>
          <w:p w14:paraId="33F2C4FA" w14:textId="77777777" w:rsidR="00072314" w:rsidRDefault="00072314" w:rsidP="001D18E6">
            <w:pPr>
              <w:rPr>
                <w:b/>
              </w:rPr>
            </w:pPr>
            <w:r w:rsidRPr="00AF169D">
              <w:rPr>
                <w:b/>
              </w:rPr>
              <w:t xml:space="preserve">Requirement </w:t>
            </w:r>
            <w:r>
              <w:rPr>
                <w:b/>
              </w:rPr>
              <w:t>ID</w:t>
            </w:r>
          </w:p>
          <w:p w14:paraId="037B8A6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57A6F1C" w14:textId="77777777" w:rsidR="00072314" w:rsidRPr="00AF169D" w:rsidRDefault="00072314" w:rsidP="001D18E6">
            <w:pPr>
              <w:rPr>
                <w:b/>
              </w:rPr>
            </w:pPr>
            <w:r>
              <w:rPr>
                <w:b/>
              </w:rPr>
              <w:t>Comment</w:t>
            </w:r>
          </w:p>
        </w:tc>
      </w:tr>
      <w:tr w:rsidR="00072314" w14:paraId="55494E84" w14:textId="77777777" w:rsidTr="001D18E6">
        <w:tc>
          <w:tcPr>
            <w:tcW w:w="1934" w:type="dxa"/>
          </w:tcPr>
          <w:p w14:paraId="2879FA84" w14:textId="77777777" w:rsidR="00072314" w:rsidRPr="000F4E8B" w:rsidRDefault="00072314" w:rsidP="001D18E6">
            <w:r w:rsidRPr="000F4E8B">
              <w:t>REQ_abc</w:t>
            </w:r>
          </w:p>
        </w:tc>
        <w:tc>
          <w:tcPr>
            <w:tcW w:w="2177" w:type="dxa"/>
          </w:tcPr>
          <w:p w14:paraId="6A8C6315" w14:textId="77777777" w:rsidR="00072314" w:rsidRPr="000F4E8B" w:rsidRDefault="00072314" w:rsidP="001D18E6"/>
        </w:tc>
        <w:sdt>
          <w:sdtPr>
            <w:alias w:val="Modification"/>
            <w:tag w:val="Modification"/>
            <w:id w:val="-14382171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6C20142" w14:textId="77777777" w:rsidR="00072314" w:rsidRPr="000F4E8B" w:rsidRDefault="00072314" w:rsidP="001D18E6">
                <w:r w:rsidRPr="000F4E8B">
                  <w:t>Removed</w:t>
                </w:r>
              </w:p>
            </w:tc>
          </w:sdtContent>
        </w:sdt>
        <w:tc>
          <w:tcPr>
            <w:tcW w:w="1712" w:type="dxa"/>
          </w:tcPr>
          <w:p w14:paraId="4059E938" w14:textId="77777777" w:rsidR="00072314" w:rsidRPr="000F4E8B" w:rsidRDefault="00072314" w:rsidP="001D18E6">
            <w:r w:rsidRPr="000F4E8B">
              <w:t>--</w:t>
            </w:r>
          </w:p>
        </w:tc>
        <w:tc>
          <w:tcPr>
            <w:tcW w:w="2958" w:type="dxa"/>
          </w:tcPr>
          <w:p w14:paraId="5454D3AC" w14:textId="77777777" w:rsidR="00072314" w:rsidRPr="000F4E8B" w:rsidRDefault="00072314" w:rsidP="001D18E6"/>
        </w:tc>
      </w:tr>
      <w:tr w:rsidR="00072314" w14:paraId="29661720" w14:textId="77777777" w:rsidTr="001D18E6">
        <w:tc>
          <w:tcPr>
            <w:tcW w:w="1934" w:type="dxa"/>
          </w:tcPr>
          <w:p w14:paraId="78560068" w14:textId="77777777" w:rsidR="00072314" w:rsidRPr="000F4E8B" w:rsidRDefault="00072314" w:rsidP="001D18E6">
            <w:r w:rsidRPr="000F4E8B">
              <w:t>REQ_def</w:t>
            </w:r>
          </w:p>
        </w:tc>
        <w:tc>
          <w:tcPr>
            <w:tcW w:w="2177" w:type="dxa"/>
          </w:tcPr>
          <w:p w14:paraId="165A898C" w14:textId="77777777" w:rsidR="00072314" w:rsidRPr="000F4E8B" w:rsidRDefault="00072314" w:rsidP="001D18E6"/>
        </w:tc>
        <w:sdt>
          <w:sdtPr>
            <w:alias w:val="Modification"/>
            <w:tag w:val="Modification"/>
            <w:id w:val="7063821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A5B8BC3" w14:textId="77777777" w:rsidR="00072314" w:rsidRPr="000F4E8B" w:rsidRDefault="00072314" w:rsidP="001D18E6">
                <w:r w:rsidRPr="000F4E8B">
                  <w:t>Replaced</w:t>
                </w:r>
              </w:p>
            </w:tc>
          </w:sdtContent>
        </w:sdt>
        <w:tc>
          <w:tcPr>
            <w:tcW w:w="1712" w:type="dxa"/>
          </w:tcPr>
          <w:p w14:paraId="6721CE61" w14:textId="77777777" w:rsidR="00072314" w:rsidRPr="000F4E8B" w:rsidRDefault="00072314" w:rsidP="001D18E6">
            <w:r w:rsidRPr="000F4E8B">
              <w:t>REQ_xyz</w:t>
            </w:r>
          </w:p>
        </w:tc>
        <w:tc>
          <w:tcPr>
            <w:tcW w:w="2958" w:type="dxa"/>
          </w:tcPr>
          <w:p w14:paraId="16F75434" w14:textId="77777777" w:rsidR="00072314" w:rsidRPr="000F4E8B" w:rsidRDefault="00072314" w:rsidP="001D18E6"/>
        </w:tc>
      </w:tr>
      <w:tr w:rsidR="00072314" w14:paraId="08AD814E" w14:textId="77777777" w:rsidTr="001D18E6">
        <w:tc>
          <w:tcPr>
            <w:tcW w:w="1934" w:type="dxa"/>
          </w:tcPr>
          <w:p w14:paraId="4C91DDFF" w14:textId="77777777" w:rsidR="00072314" w:rsidRPr="000F4E8B" w:rsidRDefault="00072314" w:rsidP="001D18E6">
            <w:r w:rsidRPr="000F4E8B">
              <w:t>--</w:t>
            </w:r>
          </w:p>
        </w:tc>
        <w:tc>
          <w:tcPr>
            <w:tcW w:w="2177" w:type="dxa"/>
          </w:tcPr>
          <w:p w14:paraId="12FE6265" w14:textId="77777777" w:rsidR="00072314" w:rsidRPr="000F4E8B" w:rsidRDefault="00072314" w:rsidP="001D18E6"/>
        </w:tc>
        <w:sdt>
          <w:sdtPr>
            <w:alias w:val="Modification"/>
            <w:tag w:val="Modification"/>
            <w:id w:val="-59232508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4117F9A" w14:textId="77777777" w:rsidR="00072314" w:rsidRPr="000F4E8B" w:rsidRDefault="00072314" w:rsidP="001D18E6">
                <w:r w:rsidRPr="000F4E8B">
                  <w:t>Added</w:t>
                </w:r>
              </w:p>
            </w:tc>
          </w:sdtContent>
        </w:sdt>
        <w:tc>
          <w:tcPr>
            <w:tcW w:w="1712" w:type="dxa"/>
          </w:tcPr>
          <w:p w14:paraId="68FF8E48" w14:textId="77777777" w:rsidR="00072314" w:rsidRPr="000F4E8B" w:rsidRDefault="00072314" w:rsidP="001D18E6">
            <w:r w:rsidRPr="000F4E8B">
              <w:t>REQ_123</w:t>
            </w:r>
          </w:p>
        </w:tc>
        <w:tc>
          <w:tcPr>
            <w:tcW w:w="2958" w:type="dxa"/>
          </w:tcPr>
          <w:p w14:paraId="2F025CC3" w14:textId="77777777" w:rsidR="00072314" w:rsidRPr="000F4E8B" w:rsidRDefault="00072314" w:rsidP="001D18E6"/>
        </w:tc>
      </w:tr>
    </w:tbl>
    <w:p w14:paraId="0346465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A05F3A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6EC163E" w14:textId="77777777" w:rsidTr="001D18E6">
        <w:tc>
          <w:tcPr>
            <w:tcW w:w="1838" w:type="dxa"/>
            <w:shd w:val="clear" w:color="auto" w:fill="D9D9D9" w:themeFill="background1" w:themeFillShade="D9"/>
          </w:tcPr>
          <w:p w14:paraId="11619C1A" w14:textId="77777777" w:rsidR="00072314" w:rsidRDefault="00072314" w:rsidP="001D18E6">
            <w:pPr>
              <w:rPr>
                <w:b/>
              </w:rPr>
            </w:pPr>
            <w:r w:rsidRPr="00AF169D">
              <w:rPr>
                <w:b/>
              </w:rPr>
              <w:t>Requirement ID</w:t>
            </w:r>
          </w:p>
          <w:p w14:paraId="68AE45A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B3A21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65F0915" w14:textId="77777777" w:rsidR="00072314" w:rsidRPr="00AF169D" w:rsidRDefault="00072314" w:rsidP="001D18E6">
            <w:pPr>
              <w:rPr>
                <w:b/>
              </w:rPr>
            </w:pPr>
            <w:r>
              <w:rPr>
                <w:b/>
              </w:rPr>
              <w:t>Comment</w:t>
            </w:r>
          </w:p>
        </w:tc>
      </w:tr>
      <w:tr w:rsidR="00072314" w14:paraId="410FDAB2" w14:textId="77777777" w:rsidTr="001D18E6">
        <w:tc>
          <w:tcPr>
            <w:tcW w:w="1838" w:type="dxa"/>
          </w:tcPr>
          <w:p w14:paraId="2A1DFC8F" w14:textId="77777777" w:rsidR="00072314" w:rsidRDefault="00072314" w:rsidP="001D18E6"/>
        </w:tc>
        <w:tc>
          <w:tcPr>
            <w:tcW w:w="4253" w:type="dxa"/>
          </w:tcPr>
          <w:p w14:paraId="5B6EBEB7" w14:textId="77777777" w:rsidR="00072314" w:rsidRDefault="00072314" w:rsidP="001D18E6"/>
        </w:tc>
        <w:tc>
          <w:tcPr>
            <w:tcW w:w="4110" w:type="dxa"/>
          </w:tcPr>
          <w:p w14:paraId="42974A72" w14:textId="77777777" w:rsidR="00072314" w:rsidRDefault="00072314" w:rsidP="001D18E6"/>
        </w:tc>
      </w:tr>
      <w:tr w:rsidR="00072314" w14:paraId="3F394C42" w14:textId="77777777" w:rsidTr="001D18E6">
        <w:tc>
          <w:tcPr>
            <w:tcW w:w="1838" w:type="dxa"/>
          </w:tcPr>
          <w:p w14:paraId="1845ABFE" w14:textId="77777777" w:rsidR="00072314" w:rsidRDefault="00072314" w:rsidP="001D18E6"/>
        </w:tc>
        <w:tc>
          <w:tcPr>
            <w:tcW w:w="4253" w:type="dxa"/>
          </w:tcPr>
          <w:p w14:paraId="43E3F422" w14:textId="77777777" w:rsidR="00072314" w:rsidRDefault="00072314" w:rsidP="001D18E6"/>
        </w:tc>
        <w:tc>
          <w:tcPr>
            <w:tcW w:w="4110" w:type="dxa"/>
          </w:tcPr>
          <w:p w14:paraId="1B19936C" w14:textId="77777777" w:rsidR="00072314" w:rsidRDefault="00072314" w:rsidP="001D18E6"/>
        </w:tc>
      </w:tr>
      <w:tr w:rsidR="00072314" w14:paraId="4DDE50FB" w14:textId="77777777" w:rsidTr="001D18E6">
        <w:tc>
          <w:tcPr>
            <w:tcW w:w="1838" w:type="dxa"/>
          </w:tcPr>
          <w:p w14:paraId="142F5865" w14:textId="77777777" w:rsidR="00072314" w:rsidRDefault="00072314" w:rsidP="001D18E6">
            <w:r>
              <w:lastRenderedPageBreak/>
              <w:t>…</w:t>
            </w:r>
          </w:p>
        </w:tc>
        <w:tc>
          <w:tcPr>
            <w:tcW w:w="4253" w:type="dxa"/>
          </w:tcPr>
          <w:p w14:paraId="775EDB0D" w14:textId="77777777" w:rsidR="00072314" w:rsidRDefault="00072314" w:rsidP="001D18E6"/>
        </w:tc>
        <w:tc>
          <w:tcPr>
            <w:tcW w:w="4110" w:type="dxa"/>
          </w:tcPr>
          <w:p w14:paraId="0D06830D" w14:textId="77777777" w:rsidR="00072314" w:rsidRDefault="00072314" w:rsidP="001D18E6"/>
        </w:tc>
      </w:tr>
    </w:tbl>
    <w:p w14:paraId="64D57D0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D2B740D" w14:textId="77777777" w:rsidR="00072314" w:rsidRDefault="00072314" w:rsidP="00072314"/>
    <w:p w14:paraId="370FFB2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B21E3BF" w14:textId="77777777" w:rsidR="001C5864" w:rsidRPr="0017445F" w:rsidRDefault="001C5864" w:rsidP="001C5864">
      <w:pPr>
        <w:pStyle w:val="RERequirement"/>
        <w:shd w:val="clear" w:color="auto" w:fill="F2F2F2" w:themeFill="background1" w:themeFillShade="F2"/>
      </w:pPr>
      <w:r>
        <w:t xml:space="preserve"> WakeUp Time</w:t>
      </w:r>
    </w:p>
    <w:p w14:paraId="5E2B1085" w14:textId="77777777" w:rsidR="001C5864" w:rsidRDefault="001C5864" w:rsidP="001C5864">
      <w:pPr>
        <w:rPr>
          <w:rFonts w:cs="Arial"/>
        </w:rPr>
      </w:pPr>
      <w:r>
        <w:rPr>
          <w:rFonts w:cs="Arial"/>
        </w:rPr>
        <w:t xml:space="preserve">When WakeUp timer expires, the BCM module shall send the signal "WakeUpHPCM" to the AWD_DLCM module.  </w:t>
      </w:r>
    </w:p>
    <w:p w14:paraId="35259B27" w14:textId="77777777" w:rsidR="001C5864" w:rsidRDefault="001C5864" w:rsidP="001C5864"/>
    <w:p w14:paraId="7EBE0307" w14:textId="77777777" w:rsidR="001C5864" w:rsidRPr="00287D2F" w:rsidRDefault="001C5864" w:rsidP="001C5864">
      <w:pPr>
        <w:rPr>
          <w:rFonts w:cs="Arial"/>
        </w:rPr>
      </w:pPr>
      <w:r>
        <w:rPr>
          <w:rFonts w:cs="Arial"/>
        </w:rPr>
        <w:t>Satisfied by</w:t>
      </w:r>
      <w:r w:rsidRPr="00287D2F">
        <w:rPr>
          <w:rFonts w:cs="Arial"/>
        </w:rPr>
        <w:t>:</w:t>
      </w:r>
    </w:p>
    <w:p w14:paraId="5A8717E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BACFC9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066225F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371BA8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8102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582E7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DDD2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92024" w14:textId="77777777" w:rsidR="0009168A" w:rsidRDefault="0009168A"/>
        </w:tc>
      </w:tr>
      <w:tr w:rsidR="007A24FC" w:rsidRPr="00B3499B" w14:paraId="0A5EA4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EAE0D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F925D" w14:textId="77777777" w:rsidR="0009168A" w:rsidRDefault="0009168A"/>
        </w:tc>
      </w:tr>
      <w:tr w:rsidR="007A24FC" w:rsidRPr="00B3499B" w14:paraId="752D6A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9642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3BF45" w14:textId="77777777" w:rsidR="0009168A" w:rsidRDefault="0009168A"/>
        </w:tc>
      </w:tr>
      <w:tr w:rsidR="007A24FC" w:rsidRPr="00B3499B" w14:paraId="2AF49ED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D445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3A289"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F2E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8D7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9132D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E536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18FB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482E02" wp14:editId="4319E2CA">
                  <wp:extent cx="152400" cy="152400"/>
                  <wp:effectExtent l="0" t="0" r="0" b="0"/>
                  <wp:docPr id="644"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0602893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1E249E" wp14:editId="466F94F2">
                  <wp:extent cx="152400" cy="152400"/>
                  <wp:effectExtent l="0" t="0" r="0" b="0"/>
                  <wp:docPr id="646"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57C06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C0D34" w14:textId="77777777" w:rsidR="0009168A" w:rsidRDefault="0009168A"/>
        </w:tc>
      </w:tr>
      <w:tr w:rsidR="007A24FC" w:rsidRPr="00B3499B" w14:paraId="33FFE73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D138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720FC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4564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ECD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2E67F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7666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0828BA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56F1FD" w14:textId="77777777" w:rsidR="007A24FC" w:rsidRPr="00B3499B" w:rsidRDefault="00DC7E29" w:rsidP="009737DA">
            <w:pPr>
              <w:rPr>
                <w:rFonts w:cs="Arial"/>
                <w:bCs/>
                <w:color w:val="808080" w:themeColor="background1" w:themeShade="80"/>
                <w:sz w:val="16"/>
                <w:szCs w:val="14"/>
              </w:rPr>
            </w:pPr>
            <w:hyperlink r:id="rId2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8E75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40081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3576B0" w14:textId="77777777" w:rsidR="007A24FC" w:rsidRDefault="007A24FC" w:rsidP="001C5864">
      <w:pPr>
        <w:rPr>
          <w:rFonts w:cs="Arial"/>
        </w:rPr>
      </w:pPr>
    </w:p>
    <w:p w14:paraId="2D172E1B" w14:textId="77777777" w:rsidR="0047267C" w:rsidRDefault="0047267C" w:rsidP="001C5864">
      <w:pPr>
        <w:rPr>
          <w:rFonts w:cs="Arial"/>
        </w:rPr>
      </w:pPr>
    </w:p>
    <w:p w14:paraId="6D50986C" w14:textId="77777777" w:rsidR="001C5864" w:rsidRPr="0017445F" w:rsidRDefault="001C5864" w:rsidP="001C5864">
      <w:pPr>
        <w:pStyle w:val="RERequirement"/>
        <w:shd w:val="clear" w:color="auto" w:fill="F2F2F2" w:themeFill="background1" w:themeFillShade="F2"/>
      </w:pPr>
      <w:r>
        <w:t xml:space="preserve"> WakeUp Timer</w:t>
      </w:r>
    </w:p>
    <w:p w14:paraId="47F4668A" w14:textId="77777777" w:rsidR="001C5864" w:rsidRDefault="001C5864" w:rsidP="001C5864">
      <w:pPr>
        <w:rPr>
          <w:rFonts w:cs="Arial"/>
        </w:rPr>
      </w:pPr>
      <w:r>
        <w:rPr>
          <w:rFonts w:cs="Arial"/>
        </w:rPr>
        <w:t>The HPCM module shall send a signal "Wake Up</w:t>
      </w:r>
      <w:proofErr w:type="gramStart"/>
      <w:r>
        <w:rPr>
          <w:rFonts w:cs="Arial"/>
        </w:rPr>
        <w:t>"  every</w:t>
      </w:r>
      <w:proofErr w:type="gramEnd"/>
      <w:r>
        <w:rPr>
          <w:rFonts w:cs="Arial"/>
        </w:rPr>
        <w:t xml:space="preserve"> X number of minutes to the BCM module</w:t>
      </w:r>
    </w:p>
    <w:p w14:paraId="060E86FD" w14:textId="77777777" w:rsidR="001C5864" w:rsidRDefault="001C5864" w:rsidP="001C5864"/>
    <w:p w14:paraId="765D5CFE" w14:textId="77777777" w:rsidR="001C5864" w:rsidRPr="00287D2F" w:rsidRDefault="001C5864" w:rsidP="001C5864">
      <w:pPr>
        <w:rPr>
          <w:rFonts w:cs="Arial"/>
        </w:rPr>
      </w:pPr>
      <w:r>
        <w:rPr>
          <w:rFonts w:cs="Arial"/>
        </w:rPr>
        <w:t>Satisfied by</w:t>
      </w:r>
      <w:r w:rsidRPr="00287D2F">
        <w:rPr>
          <w:rFonts w:cs="Arial"/>
        </w:rPr>
        <w:t>:</w:t>
      </w:r>
    </w:p>
    <w:p w14:paraId="76C5683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3D08F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568E8C2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D398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2AD0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7FAB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860C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5C0BC" w14:textId="77777777" w:rsidR="0009168A" w:rsidRDefault="0009168A"/>
        </w:tc>
      </w:tr>
      <w:tr w:rsidR="007A24FC" w:rsidRPr="00B3499B" w14:paraId="0B4BF9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90CD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D769B" w14:textId="77777777" w:rsidR="0009168A" w:rsidRDefault="0009168A"/>
        </w:tc>
      </w:tr>
      <w:tr w:rsidR="007A24FC" w:rsidRPr="00B3499B" w14:paraId="045F5A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F20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43FE" w14:textId="77777777" w:rsidR="0009168A" w:rsidRDefault="0009168A"/>
        </w:tc>
      </w:tr>
      <w:tr w:rsidR="007A24FC" w:rsidRPr="00B3499B" w14:paraId="024A59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79BC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F10E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86D4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5CE5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E74D6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527F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B6DF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B1CFB2" wp14:editId="5D79B9F4">
                  <wp:extent cx="152400" cy="152400"/>
                  <wp:effectExtent l="0" t="0" r="0" b="0"/>
                  <wp:docPr id="648"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2CE5E2D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1DF9AC3" wp14:editId="1A40EB81">
                  <wp:extent cx="152400" cy="152400"/>
                  <wp:effectExtent l="0" t="0" r="0" b="0"/>
                  <wp:docPr id="650"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Time</w:t>
            </w:r>
          </w:p>
          <w:p w14:paraId="0A3B0FB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978456" wp14:editId="1ABCB43B">
                  <wp:extent cx="152400" cy="152400"/>
                  <wp:effectExtent l="0" t="0" r="0" b="0"/>
                  <wp:docPr id="652"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7BF1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BCC98" w14:textId="77777777" w:rsidR="0009168A" w:rsidRDefault="0009168A"/>
        </w:tc>
      </w:tr>
      <w:tr w:rsidR="007A24FC" w:rsidRPr="00B3499B" w14:paraId="6E0306F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B8EB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FEBC9"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552E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AAD2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50A7D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43258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D01672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2E9BDB" w14:textId="77777777" w:rsidR="007A24FC" w:rsidRPr="00B3499B" w:rsidRDefault="00DC7E29" w:rsidP="009737DA">
            <w:pPr>
              <w:rPr>
                <w:rFonts w:cs="Arial"/>
                <w:bCs/>
                <w:color w:val="808080" w:themeColor="background1" w:themeShade="80"/>
                <w:sz w:val="16"/>
                <w:szCs w:val="14"/>
              </w:rPr>
            </w:pPr>
            <w:hyperlink r:id="rId2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DD28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22B18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DE23B9" w14:textId="77777777" w:rsidR="007A24FC" w:rsidRDefault="007A24FC" w:rsidP="001C5864">
      <w:pPr>
        <w:rPr>
          <w:rFonts w:cs="Arial"/>
        </w:rPr>
      </w:pPr>
    </w:p>
    <w:p w14:paraId="7A0D35AA" w14:textId="77777777" w:rsidR="0047267C" w:rsidRDefault="0047267C" w:rsidP="001C5864">
      <w:pPr>
        <w:rPr>
          <w:rFonts w:cs="Arial"/>
        </w:rPr>
      </w:pPr>
    </w:p>
    <w:p w14:paraId="67D0A33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 Status Sensor</w:t>
      </w:r>
    </w:p>
    <w:p w14:paraId="4A120A2F" w14:textId="77777777" w:rsidR="00210E01" w:rsidRDefault="00210E01" w:rsidP="00210E01">
      <w:r>
        <w:t>Vehicle Status Sensor</w:t>
      </w:r>
    </w:p>
    <w:p w14:paraId="311D966D" w14:textId="77777777" w:rsidR="00072314" w:rsidRDefault="00072314" w:rsidP="00072314"/>
    <w:p w14:paraId="572095E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45AFEDE" wp14:editId="41F076C5">
            <wp:extent cx="152400" cy="152400"/>
            <wp:effectExtent l="0" t="0" r="0" b="0"/>
            <wp:docPr id="65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Cabin and Battery Temperatures</w:t>
      </w:r>
    </w:p>
    <w:p w14:paraId="1823DBF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2BA8825" w14:textId="77777777" w:rsidR="00072314" w:rsidRPr="003B799F" w:rsidRDefault="00072314" w:rsidP="00072314"/>
    <w:p w14:paraId="3905BF1F"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2C81CD4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AB47B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CB51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BB71F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9DDBE"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C7B5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4B71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091D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7F6E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EA85AF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4D0497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350DC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D5F00E9"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0B2AE28" w14:textId="77777777" w:rsidR="0046438F" w:rsidRPr="00740CDD" w:rsidRDefault="0046438F" w:rsidP="00927ADC">
            <w:pPr>
              <w:pStyle w:val="VelocityScript"/>
              <w:rPr>
                <w:color w:val="00B0F0"/>
              </w:rPr>
            </w:pPr>
          </w:p>
          <w:p w14:paraId="51D00142" w14:textId="77777777" w:rsidR="004C0655" w:rsidRPr="007215C5" w:rsidRDefault="004C0655" w:rsidP="004F0393">
            <w:pPr>
              <w:pStyle w:val="VelocityScript"/>
            </w:pPr>
          </w:p>
          <w:p w14:paraId="33CD1AD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8A9599"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99E7FA" w14:textId="77777777" w:rsidR="00C84B54" w:rsidRDefault="00C84B54" w:rsidP="00090710">
            <w:pPr>
              <w:pStyle w:val="VelocityScript"/>
            </w:pPr>
          </w:p>
          <w:p w14:paraId="7C6509AE" w14:textId="77777777" w:rsidR="00C84B54" w:rsidRDefault="00C84B54" w:rsidP="00090710">
            <w:pPr>
              <w:pStyle w:val="VelocityScript"/>
            </w:pPr>
          </w:p>
          <w:p w14:paraId="4B314A5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FD449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B3C5686" w14:textId="77777777" w:rsidR="0009168A" w:rsidRDefault="0009168A"/>
        </w:tc>
      </w:tr>
      <w:tr w:rsidR="00EB31D7" w:rsidRPr="00B3499B" w14:paraId="1AA9CE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9E4A1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48C5C19"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67B5F077" w14:textId="77777777" w:rsidR="0046438F" w:rsidRPr="00740CDD" w:rsidRDefault="0046438F" w:rsidP="00927ADC">
            <w:pPr>
              <w:pStyle w:val="VelocityScript"/>
              <w:rPr>
                <w:color w:val="00B0F0"/>
              </w:rPr>
            </w:pPr>
          </w:p>
          <w:p w14:paraId="49D6E6B6" w14:textId="77777777" w:rsidR="004C0655" w:rsidRPr="007215C5" w:rsidRDefault="004C0655" w:rsidP="004F0393">
            <w:pPr>
              <w:pStyle w:val="VelocityScript"/>
            </w:pPr>
          </w:p>
          <w:p w14:paraId="545DBA0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B62CDB"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39BA3" w14:textId="77777777" w:rsidR="00C84B54" w:rsidRDefault="00C84B54" w:rsidP="00090710">
            <w:pPr>
              <w:pStyle w:val="VelocityScript"/>
            </w:pPr>
          </w:p>
          <w:p w14:paraId="1BD67A09" w14:textId="77777777" w:rsidR="00C84B54" w:rsidRDefault="00C84B54" w:rsidP="00090710">
            <w:pPr>
              <w:pStyle w:val="VelocityScript"/>
            </w:pPr>
          </w:p>
          <w:p w14:paraId="0E14592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AC00C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A5EE0B" w14:textId="77777777" w:rsidR="0009168A" w:rsidRDefault="0009168A"/>
        </w:tc>
      </w:tr>
      <w:tr w:rsidR="00EB31D7" w:rsidRPr="00B3499B" w14:paraId="43C41AB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5568F4" w14:textId="77777777" w:rsidR="00EB31D7" w:rsidRPr="00B3499B" w:rsidRDefault="00DC7E29" w:rsidP="00236BAE">
            <w:pPr>
              <w:rPr>
                <w:rFonts w:cs="Arial"/>
                <w:bCs/>
                <w:color w:val="808080" w:themeColor="background1" w:themeShade="80"/>
                <w:sz w:val="16"/>
                <w:szCs w:val="14"/>
              </w:rPr>
            </w:pPr>
            <w:hyperlink r:id="rId28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855D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F22D6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4199B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Cabin and Battery Temperatures</w:t>
      </w:r>
    </w:p>
    <w:p w14:paraId="50B4283A" w14:textId="77777777" w:rsidR="008C50D1" w:rsidRPr="00E23282" w:rsidRDefault="008C50D1" w:rsidP="00072314"/>
    <w:p w14:paraId="2A780BD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A6C127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BD45991" w14:textId="77777777" w:rsidTr="001D18E6">
        <w:trPr>
          <w:trHeight w:val="173"/>
        </w:trPr>
        <w:tc>
          <w:tcPr>
            <w:tcW w:w="1696" w:type="dxa"/>
            <w:shd w:val="clear" w:color="auto" w:fill="D9D9D9" w:themeFill="background1" w:themeFillShade="D9"/>
            <w:noWrap/>
            <w:hideMark/>
          </w:tcPr>
          <w:p w14:paraId="7F0D891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5512F1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688696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A3FC13F"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AE5764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FF6C328"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8A98EB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F513AD1" w14:textId="77777777" w:rsidTr="001D18E6">
        <w:trPr>
          <w:trHeight w:val="143"/>
        </w:trPr>
        <w:tc>
          <w:tcPr>
            <w:tcW w:w="1696" w:type="dxa"/>
            <w:noWrap/>
          </w:tcPr>
          <w:p w14:paraId="1C7D0923"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3D44821" w14:textId="77777777" w:rsidR="00072314" w:rsidRDefault="00072314" w:rsidP="001D18E6">
            <w:pPr>
              <w:rPr>
                <w:sz w:val="18"/>
              </w:rPr>
            </w:pPr>
            <w:r w:rsidRPr="00D20BE7">
              <w:rPr>
                <w:sz w:val="18"/>
              </w:rPr>
              <w:t xml:space="preserve">Name </w:t>
            </w:r>
            <w:r>
              <w:rPr>
                <w:sz w:val="18"/>
              </w:rPr>
              <w:t>of aTechnical Signal, e.g.:</w:t>
            </w:r>
          </w:p>
          <w:p w14:paraId="01DFC74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82"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00EB8AA4"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7326562"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83"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3684D18" w14:textId="77777777" w:rsidR="00072314" w:rsidRDefault="00072314" w:rsidP="001D18E6">
            <w:pPr>
              <w:rPr>
                <w:rFonts w:cs="Arial"/>
                <w:sz w:val="14"/>
              </w:rPr>
            </w:pPr>
          </w:p>
          <w:p w14:paraId="2362590D"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EFF1E9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C446828"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75CAB50"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924DB6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7600DE5E" w14:textId="77777777" w:rsidR="00072314" w:rsidRDefault="00072314" w:rsidP="001D18E6">
            <w:pPr>
              <w:ind w:left="360"/>
              <w:rPr>
                <w:rFonts w:cs="Arial"/>
                <w:sz w:val="18"/>
              </w:rPr>
            </w:pPr>
          </w:p>
          <w:p w14:paraId="1A5FBCF4"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5E0996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84"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85" w:history="1">
              <w:r w:rsidRPr="008D2226">
                <w:rPr>
                  <w:rStyle w:val="Hyperlink"/>
                  <w:rFonts w:ascii="Arial" w:hAnsi="Arial" w:cs="Arial"/>
                  <w:i/>
                  <w:sz w:val="14"/>
                </w:rPr>
                <w:t>FNV2</w:t>
              </w:r>
            </w:hyperlink>
            <w:r w:rsidRPr="008D2226">
              <w:rPr>
                <w:rFonts w:ascii="Arial" w:hAnsi="Arial" w:cs="Arial"/>
                <w:sz w:val="14"/>
              </w:rPr>
              <w:t xml:space="preserve">). </w:t>
            </w:r>
          </w:p>
          <w:p w14:paraId="746A1088"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40924DF" w14:textId="77777777" w:rsidR="00072314" w:rsidRDefault="00072314" w:rsidP="001D18E6">
            <w:pPr>
              <w:rPr>
                <w:rFonts w:cs="Arial"/>
                <w:sz w:val="14"/>
              </w:rPr>
            </w:pPr>
          </w:p>
          <w:p w14:paraId="0DD8556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89014B8" w14:textId="77777777" w:rsidTr="001D18E6">
        <w:trPr>
          <w:trHeight w:val="70"/>
        </w:trPr>
        <w:tc>
          <w:tcPr>
            <w:tcW w:w="1696" w:type="dxa"/>
            <w:noWrap/>
          </w:tcPr>
          <w:p w14:paraId="2A4A3B1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7CC8DE87" w14:textId="77777777" w:rsidR="00072314" w:rsidRPr="00D20BE7" w:rsidRDefault="00072314" w:rsidP="001D18E6">
            <w:pPr>
              <w:rPr>
                <w:color w:val="000000" w:themeColor="text1"/>
                <w:sz w:val="18"/>
              </w:rPr>
            </w:pPr>
          </w:p>
        </w:tc>
        <w:tc>
          <w:tcPr>
            <w:tcW w:w="1843" w:type="dxa"/>
          </w:tcPr>
          <w:p w14:paraId="410DDBB3" w14:textId="77777777" w:rsidR="00072314" w:rsidRPr="00D20BE7" w:rsidRDefault="00072314" w:rsidP="001D18E6">
            <w:pPr>
              <w:rPr>
                <w:color w:val="000000" w:themeColor="text1"/>
                <w:sz w:val="18"/>
              </w:rPr>
            </w:pPr>
          </w:p>
        </w:tc>
        <w:tc>
          <w:tcPr>
            <w:tcW w:w="1984" w:type="dxa"/>
          </w:tcPr>
          <w:p w14:paraId="4BB24934" w14:textId="77777777" w:rsidR="00072314" w:rsidRPr="00D20BE7" w:rsidRDefault="00072314" w:rsidP="001D18E6">
            <w:pPr>
              <w:rPr>
                <w:color w:val="000000" w:themeColor="text1"/>
                <w:sz w:val="18"/>
              </w:rPr>
            </w:pPr>
          </w:p>
        </w:tc>
        <w:tc>
          <w:tcPr>
            <w:tcW w:w="2693" w:type="dxa"/>
          </w:tcPr>
          <w:p w14:paraId="11AF2E4E" w14:textId="77777777" w:rsidR="00072314" w:rsidRPr="00D20BE7" w:rsidRDefault="00072314" w:rsidP="001D18E6">
            <w:pPr>
              <w:rPr>
                <w:color w:val="000000" w:themeColor="text1"/>
                <w:sz w:val="18"/>
              </w:rPr>
            </w:pPr>
          </w:p>
        </w:tc>
      </w:tr>
    </w:tbl>
    <w:p w14:paraId="1A779B08" w14:textId="77777777" w:rsidR="00072314" w:rsidRDefault="00072314" w:rsidP="00072314"/>
    <w:p w14:paraId="7983409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3B52EEE0" w14:textId="77777777" w:rsidR="00072314" w:rsidRPr="00612064" w:rsidRDefault="00072314" w:rsidP="00072314">
      <w:pPr>
        <w:spacing w:before="20"/>
        <w:rPr>
          <w:vanish/>
        </w:rPr>
      </w:pPr>
    </w:p>
    <w:p w14:paraId="77A2DC6A" w14:textId="77777777" w:rsidR="00072314" w:rsidRDefault="00072314" w:rsidP="00072314">
      <w:pPr>
        <w:pStyle w:val="Heading6"/>
        <w:keepNext w:val="0"/>
        <w:tabs>
          <w:tab w:val="clear" w:pos="900"/>
          <w:tab w:val="left" w:pos="709"/>
        </w:tabs>
        <w:spacing w:before="240"/>
      </w:pPr>
      <w:r>
        <w:t>Parameters</w:t>
      </w:r>
    </w:p>
    <w:p w14:paraId="3DEED4E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52DEAA7" w14:textId="77777777" w:rsidTr="001D18E6">
        <w:trPr>
          <w:trHeight w:val="161"/>
        </w:trPr>
        <w:tc>
          <w:tcPr>
            <w:tcW w:w="1838" w:type="dxa"/>
            <w:shd w:val="clear" w:color="auto" w:fill="D9D9D9" w:themeFill="background1" w:themeFillShade="D9"/>
            <w:noWrap/>
            <w:hideMark/>
          </w:tcPr>
          <w:p w14:paraId="0E6B83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D954C7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A249C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F4BF5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F5C5B7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0F337DC" w14:textId="77777777" w:rsidTr="001D18E6">
        <w:trPr>
          <w:trHeight w:val="70"/>
        </w:trPr>
        <w:tc>
          <w:tcPr>
            <w:tcW w:w="1838" w:type="dxa"/>
            <w:noWrap/>
          </w:tcPr>
          <w:p w14:paraId="6D8FDD42"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3282FF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C46A9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986051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53A49F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1540FE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9C25E05" w14:textId="77777777" w:rsidTr="001D18E6">
        <w:trPr>
          <w:trHeight w:val="71"/>
        </w:trPr>
        <w:tc>
          <w:tcPr>
            <w:tcW w:w="1838" w:type="dxa"/>
            <w:noWrap/>
          </w:tcPr>
          <w:p w14:paraId="1DB2C11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DA5BAAF" w14:textId="77777777" w:rsidR="00072314" w:rsidRPr="00D14691" w:rsidRDefault="00072314" w:rsidP="001D18E6">
            <w:pPr>
              <w:rPr>
                <w:color w:val="000000" w:themeColor="text1"/>
              </w:rPr>
            </w:pPr>
          </w:p>
        </w:tc>
        <w:tc>
          <w:tcPr>
            <w:tcW w:w="1701" w:type="dxa"/>
          </w:tcPr>
          <w:p w14:paraId="09F7C20A" w14:textId="77777777" w:rsidR="00072314" w:rsidRPr="00D14691" w:rsidRDefault="00072314" w:rsidP="001D18E6">
            <w:pPr>
              <w:rPr>
                <w:color w:val="000000" w:themeColor="text1"/>
              </w:rPr>
            </w:pPr>
          </w:p>
        </w:tc>
        <w:tc>
          <w:tcPr>
            <w:tcW w:w="1417" w:type="dxa"/>
            <w:noWrap/>
          </w:tcPr>
          <w:p w14:paraId="00DBB3DB" w14:textId="77777777" w:rsidR="00072314" w:rsidRPr="00D14691" w:rsidRDefault="00072314" w:rsidP="001D18E6">
            <w:pPr>
              <w:rPr>
                <w:color w:val="000000" w:themeColor="text1"/>
              </w:rPr>
            </w:pPr>
          </w:p>
        </w:tc>
        <w:tc>
          <w:tcPr>
            <w:tcW w:w="3402" w:type="dxa"/>
          </w:tcPr>
          <w:p w14:paraId="078F9135" w14:textId="77777777" w:rsidR="00072314" w:rsidRPr="00D14691" w:rsidRDefault="00072314" w:rsidP="001D18E6">
            <w:pPr>
              <w:rPr>
                <w:color w:val="000000" w:themeColor="text1"/>
              </w:rPr>
            </w:pPr>
          </w:p>
        </w:tc>
      </w:tr>
    </w:tbl>
    <w:p w14:paraId="209DBAE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E17D9EA" w14:textId="77777777" w:rsidR="003678EC" w:rsidRPr="003678EC" w:rsidRDefault="003678EC" w:rsidP="003678EC">
      <w:pPr>
        <w:rPr>
          <w:lang w:val="en-GB"/>
        </w:rPr>
      </w:pPr>
    </w:p>
    <w:p w14:paraId="540FCBB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D0754F7" w14:textId="77777777" w:rsidR="00072314" w:rsidRPr="003225C9" w:rsidRDefault="00072314" w:rsidP="00072314">
      <w:pPr>
        <w:tabs>
          <w:tab w:val="left" w:pos="284"/>
          <w:tab w:val="left" w:pos="851"/>
        </w:tabs>
      </w:pPr>
    </w:p>
    <w:p w14:paraId="1D5382F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D4F61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116798A" w14:textId="77777777" w:rsidTr="001D18E6">
        <w:tc>
          <w:tcPr>
            <w:tcW w:w="1934" w:type="dxa"/>
            <w:shd w:val="clear" w:color="auto" w:fill="D9D9D9" w:themeFill="background1" w:themeFillShade="D9"/>
          </w:tcPr>
          <w:p w14:paraId="2FF24D9D" w14:textId="77777777" w:rsidR="00072314" w:rsidRDefault="00072314" w:rsidP="001D18E6">
            <w:pPr>
              <w:rPr>
                <w:b/>
              </w:rPr>
            </w:pPr>
            <w:r w:rsidRPr="00AF169D">
              <w:rPr>
                <w:b/>
              </w:rPr>
              <w:t>Requirement ID</w:t>
            </w:r>
          </w:p>
          <w:p w14:paraId="7D9857C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86C3BA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B39E8F6" w14:textId="77777777" w:rsidR="00072314" w:rsidRDefault="00072314" w:rsidP="001D18E6">
            <w:pPr>
              <w:rPr>
                <w:b/>
              </w:rPr>
            </w:pPr>
            <w:r>
              <w:rPr>
                <w:b/>
              </w:rPr>
              <w:t>Modification</w:t>
            </w:r>
          </w:p>
        </w:tc>
        <w:tc>
          <w:tcPr>
            <w:tcW w:w="1712" w:type="dxa"/>
            <w:shd w:val="clear" w:color="auto" w:fill="D9D9D9" w:themeFill="background1" w:themeFillShade="D9"/>
          </w:tcPr>
          <w:p w14:paraId="07AAF70B" w14:textId="77777777" w:rsidR="00072314" w:rsidRDefault="00072314" w:rsidP="001D18E6">
            <w:pPr>
              <w:rPr>
                <w:b/>
              </w:rPr>
            </w:pPr>
            <w:r w:rsidRPr="00AF169D">
              <w:rPr>
                <w:b/>
              </w:rPr>
              <w:t xml:space="preserve">Requirement </w:t>
            </w:r>
            <w:r>
              <w:rPr>
                <w:b/>
              </w:rPr>
              <w:t>ID</w:t>
            </w:r>
          </w:p>
          <w:p w14:paraId="44D4140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10F868" w14:textId="77777777" w:rsidR="00072314" w:rsidRPr="00AF169D" w:rsidRDefault="00072314" w:rsidP="001D18E6">
            <w:pPr>
              <w:rPr>
                <w:b/>
              </w:rPr>
            </w:pPr>
            <w:r>
              <w:rPr>
                <w:b/>
              </w:rPr>
              <w:t>Comment</w:t>
            </w:r>
          </w:p>
        </w:tc>
      </w:tr>
      <w:tr w:rsidR="00072314" w14:paraId="67D0721D" w14:textId="77777777" w:rsidTr="001D18E6">
        <w:tc>
          <w:tcPr>
            <w:tcW w:w="1934" w:type="dxa"/>
          </w:tcPr>
          <w:p w14:paraId="564148BF" w14:textId="77777777" w:rsidR="00072314" w:rsidRPr="000F4E8B" w:rsidRDefault="00072314" w:rsidP="001D18E6">
            <w:r w:rsidRPr="000F4E8B">
              <w:t>REQ_abc</w:t>
            </w:r>
          </w:p>
        </w:tc>
        <w:tc>
          <w:tcPr>
            <w:tcW w:w="2177" w:type="dxa"/>
          </w:tcPr>
          <w:p w14:paraId="2190A846" w14:textId="77777777" w:rsidR="00072314" w:rsidRPr="000F4E8B" w:rsidRDefault="00072314" w:rsidP="001D18E6"/>
        </w:tc>
        <w:sdt>
          <w:sdtPr>
            <w:alias w:val="Modification"/>
            <w:tag w:val="Modification"/>
            <w:id w:val="-9642696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5943F0D" w14:textId="77777777" w:rsidR="00072314" w:rsidRPr="000F4E8B" w:rsidRDefault="00072314" w:rsidP="001D18E6">
                <w:r w:rsidRPr="000F4E8B">
                  <w:t>Removed</w:t>
                </w:r>
              </w:p>
            </w:tc>
          </w:sdtContent>
        </w:sdt>
        <w:tc>
          <w:tcPr>
            <w:tcW w:w="1712" w:type="dxa"/>
          </w:tcPr>
          <w:p w14:paraId="543148C2" w14:textId="77777777" w:rsidR="00072314" w:rsidRPr="000F4E8B" w:rsidRDefault="00072314" w:rsidP="001D18E6">
            <w:r w:rsidRPr="000F4E8B">
              <w:t>--</w:t>
            </w:r>
          </w:p>
        </w:tc>
        <w:tc>
          <w:tcPr>
            <w:tcW w:w="2958" w:type="dxa"/>
          </w:tcPr>
          <w:p w14:paraId="01C1185E" w14:textId="77777777" w:rsidR="00072314" w:rsidRPr="000F4E8B" w:rsidRDefault="00072314" w:rsidP="001D18E6"/>
        </w:tc>
      </w:tr>
      <w:tr w:rsidR="00072314" w14:paraId="003C3999" w14:textId="77777777" w:rsidTr="001D18E6">
        <w:tc>
          <w:tcPr>
            <w:tcW w:w="1934" w:type="dxa"/>
          </w:tcPr>
          <w:p w14:paraId="42B6A392" w14:textId="77777777" w:rsidR="00072314" w:rsidRPr="000F4E8B" w:rsidRDefault="00072314" w:rsidP="001D18E6">
            <w:r w:rsidRPr="000F4E8B">
              <w:t>REQ_def</w:t>
            </w:r>
          </w:p>
        </w:tc>
        <w:tc>
          <w:tcPr>
            <w:tcW w:w="2177" w:type="dxa"/>
          </w:tcPr>
          <w:p w14:paraId="73ADEB22" w14:textId="77777777" w:rsidR="00072314" w:rsidRPr="000F4E8B" w:rsidRDefault="00072314" w:rsidP="001D18E6"/>
        </w:tc>
        <w:sdt>
          <w:sdtPr>
            <w:alias w:val="Modification"/>
            <w:tag w:val="Modification"/>
            <w:id w:val="147957205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222620C" w14:textId="77777777" w:rsidR="00072314" w:rsidRPr="000F4E8B" w:rsidRDefault="00072314" w:rsidP="001D18E6">
                <w:r w:rsidRPr="000F4E8B">
                  <w:t>Replaced</w:t>
                </w:r>
              </w:p>
            </w:tc>
          </w:sdtContent>
        </w:sdt>
        <w:tc>
          <w:tcPr>
            <w:tcW w:w="1712" w:type="dxa"/>
          </w:tcPr>
          <w:p w14:paraId="7DBF770C" w14:textId="77777777" w:rsidR="00072314" w:rsidRPr="000F4E8B" w:rsidRDefault="00072314" w:rsidP="001D18E6">
            <w:r w:rsidRPr="000F4E8B">
              <w:t>REQ_xyz</w:t>
            </w:r>
          </w:p>
        </w:tc>
        <w:tc>
          <w:tcPr>
            <w:tcW w:w="2958" w:type="dxa"/>
          </w:tcPr>
          <w:p w14:paraId="3547029E" w14:textId="77777777" w:rsidR="00072314" w:rsidRPr="000F4E8B" w:rsidRDefault="00072314" w:rsidP="001D18E6"/>
        </w:tc>
      </w:tr>
      <w:tr w:rsidR="00072314" w14:paraId="7DAD651D" w14:textId="77777777" w:rsidTr="001D18E6">
        <w:tc>
          <w:tcPr>
            <w:tcW w:w="1934" w:type="dxa"/>
          </w:tcPr>
          <w:p w14:paraId="217A6007" w14:textId="77777777" w:rsidR="00072314" w:rsidRPr="000F4E8B" w:rsidRDefault="00072314" w:rsidP="001D18E6">
            <w:r w:rsidRPr="000F4E8B">
              <w:t>--</w:t>
            </w:r>
          </w:p>
        </w:tc>
        <w:tc>
          <w:tcPr>
            <w:tcW w:w="2177" w:type="dxa"/>
          </w:tcPr>
          <w:p w14:paraId="6EC29DEB" w14:textId="77777777" w:rsidR="00072314" w:rsidRPr="000F4E8B" w:rsidRDefault="00072314" w:rsidP="001D18E6"/>
        </w:tc>
        <w:sdt>
          <w:sdtPr>
            <w:alias w:val="Modification"/>
            <w:tag w:val="Modification"/>
            <w:id w:val="-6723309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B31437F" w14:textId="77777777" w:rsidR="00072314" w:rsidRPr="000F4E8B" w:rsidRDefault="00072314" w:rsidP="001D18E6">
                <w:r w:rsidRPr="000F4E8B">
                  <w:t>Added</w:t>
                </w:r>
              </w:p>
            </w:tc>
          </w:sdtContent>
        </w:sdt>
        <w:tc>
          <w:tcPr>
            <w:tcW w:w="1712" w:type="dxa"/>
          </w:tcPr>
          <w:p w14:paraId="72EC624F" w14:textId="77777777" w:rsidR="00072314" w:rsidRPr="000F4E8B" w:rsidRDefault="00072314" w:rsidP="001D18E6">
            <w:r w:rsidRPr="000F4E8B">
              <w:t>REQ_123</w:t>
            </w:r>
          </w:p>
        </w:tc>
        <w:tc>
          <w:tcPr>
            <w:tcW w:w="2958" w:type="dxa"/>
          </w:tcPr>
          <w:p w14:paraId="71845B3F" w14:textId="77777777" w:rsidR="00072314" w:rsidRPr="000F4E8B" w:rsidRDefault="00072314" w:rsidP="001D18E6"/>
        </w:tc>
      </w:tr>
    </w:tbl>
    <w:p w14:paraId="000CF2A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BC6113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251D86" w14:textId="77777777" w:rsidTr="001D18E6">
        <w:tc>
          <w:tcPr>
            <w:tcW w:w="1838" w:type="dxa"/>
            <w:shd w:val="clear" w:color="auto" w:fill="D9D9D9" w:themeFill="background1" w:themeFillShade="D9"/>
          </w:tcPr>
          <w:p w14:paraId="489034D1" w14:textId="77777777" w:rsidR="00072314" w:rsidRDefault="00072314" w:rsidP="001D18E6">
            <w:pPr>
              <w:rPr>
                <w:b/>
              </w:rPr>
            </w:pPr>
            <w:r w:rsidRPr="00AF169D">
              <w:rPr>
                <w:b/>
              </w:rPr>
              <w:t>Requirement ID</w:t>
            </w:r>
          </w:p>
          <w:p w14:paraId="5F470D6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3D95F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54347C6" w14:textId="77777777" w:rsidR="00072314" w:rsidRPr="00AF169D" w:rsidRDefault="00072314" w:rsidP="001D18E6">
            <w:pPr>
              <w:rPr>
                <w:b/>
              </w:rPr>
            </w:pPr>
            <w:r>
              <w:rPr>
                <w:b/>
              </w:rPr>
              <w:t>Comment</w:t>
            </w:r>
          </w:p>
        </w:tc>
      </w:tr>
      <w:tr w:rsidR="00072314" w14:paraId="52644E3F" w14:textId="77777777" w:rsidTr="001D18E6">
        <w:tc>
          <w:tcPr>
            <w:tcW w:w="1838" w:type="dxa"/>
          </w:tcPr>
          <w:p w14:paraId="07EA3FB3" w14:textId="77777777" w:rsidR="00072314" w:rsidRDefault="00072314" w:rsidP="001D18E6"/>
        </w:tc>
        <w:tc>
          <w:tcPr>
            <w:tcW w:w="4253" w:type="dxa"/>
          </w:tcPr>
          <w:p w14:paraId="409A7B56" w14:textId="77777777" w:rsidR="00072314" w:rsidRDefault="00072314" w:rsidP="001D18E6"/>
        </w:tc>
        <w:tc>
          <w:tcPr>
            <w:tcW w:w="4110" w:type="dxa"/>
          </w:tcPr>
          <w:p w14:paraId="017A7843" w14:textId="77777777" w:rsidR="00072314" w:rsidRDefault="00072314" w:rsidP="001D18E6"/>
        </w:tc>
      </w:tr>
      <w:tr w:rsidR="00072314" w14:paraId="4808A633" w14:textId="77777777" w:rsidTr="001D18E6">
        <w:tc>
          <w:tcPr>
            <w:tcW w:w="1838" w:type="dxa"/>
          </w:tcPr>
          <w:p w14:paraId="6D1AB1A9" w14:textId="77777777" w:rsidR="00072314" w:rsidRDefault="00072314" w:rsidP="001D18E6"/>
        </w:tc>
        <w:tc>
          <w:tcPr>
            <w:tcW w:w="4253" w:type="dxa"/>
          </w:tcPr>
          <w:p w14:paraId="341E7F7B" w14:textId="77777777" w:rsidR="00072314" w:rsidRDefault="00072314" w:rsidP="001D18E6"/>
        </w:tc>
        <w:tc>
          <w:tcPr>
            <w:tcW w:w="4110" w:type="dxa"/>
          </w:tcPr>
          <w:p w14:paraId="110D587E" w14:textId="77777777" w:rsidR="00072314" w:rsidRDefault="00072314" w:rsidP="001D18E6"/>
        </w:tc>
      </w:tr>
      <w:tr w:rsidR="00072314" w14:paraId="475C85D3" w14:textId="77777777" w:rsidTr="001D18E6">
        <w:tc>
          <w:tcPr>
            <w:tcW w:w="1838" w:type="dxa"/>
          </w:tcPr>
          <w:p w14:paraId="0EDCD6DC" w14:textId="77777777" w:rsidR="00072314" w:rsidRDefault="00072314" w:rsidP="001D18E6">
            <w:r>
              <w:t>…</w:t>
            </w:r>
          </w:p>
        </w:tc>
        <w:tc>
          <w:tcPr>
            <w:tcW w:w="4253" w:type="dxa"/>
          </w:tcPr>
          <w:p w14:paraId="492B71B7" w14:textId="77777777" w:rsidR="00072314" w:rsidRDefault="00072314" w:rsidP="001D18E6"/>
        </w:tc>
        <w:tc>
          <w:tcPr>
            <w:tcW w:w="4110" w:type="dxa"/>
          </w:tcPr>
          <w:p w14:paraId="22B65160" w14:textId="77777777" w:rsidR="00072314" w:rsidRDefault="00072314" w:rsidP="001D18E6"/>
        </w:tc>
      </w:tr>
    </w:tbl>
    <w:p w14:paraId="4386C11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3AAC6EF" w14:textId="77777777" w:rsidR="00072314" w:rsidRDefault="00072314" w:rsidP="00072314"/>
    <w:p w14:paraId="699E730C"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B08459" w14:textId="77777777" w:rsidR="001C5864" w:rsidRPr="0017445F" w:rsidRDefault="001C5864" w:rsidP="001C5864">
      <w:pPr>
        <w:pStyle w:val="RERequirement"/>
        <w:shd w:val="clear" w:color="auto" w:fill="F2F2F2" w:themeFill="background1" w:themeFillShade="F2"/>
      </w:pPr>
      <w:r>
        <w:t xml:space="preserve"> Check Cooling Conditions</w:t>
      </w:r>
    </w:p>
    <w:p w14:paraId="54D2473D" w14:textId="77777777" w:rsidR="001C5864" w:rsidRDefault="001C5864" w:rsidP="001C5864">
      <w:pPr>
        <w:rPr>
          <w:rFonts w:cs="Arial"/>
        </w:rPr>
      </w:pPr>
      <w:r>
        <w:rPr>
          <w:rFonts w:cs="Arial"/>
        </w:rPr>
        <w:t xml:space="preserve">When the HPCM module is awakened, it shall check signals "Cabn_Amb_Te_Actl", "AirAmb_Te_Actl", and "HV_Amb_Te_Actl" and if cooling is needed retrieve  signals "FANON", "FANONAC", "NONE" or "FANOFF"  </w:t>
      </w:r>
    </w:p>
    <w:p w14:paraId="2203C135" w14:textId="77777777" w:rsidR="001C5864" w:rsidRDefault="001C5864" w:rsidP="001C5864"/>
    <w:p w14:paraId="0517E420" w14:textId="77777777" w:rsidR="001C5864" w:rsidRPr="00287D2F" w:rsidRDefault="001C5864" w:rsidP="001C5864">
      <w:pPr>
        <w:rPr>
          <w:rFonts w:cs="Arial"/>
        </w:rPr>
      </w:pPr>
      <w:r>
        <w:rPr>
          <w:rFonts w:cs="Arial"/>
        </w:rPr>
        <w:t>Satisfied by</w:t>
      </w:r>
      <w:r w:rsidRPr="00287D2F">
        <w:rPr>
          <w:rFonts w:cs="Arial"/>
        </w:rPr>
        <w:t>:</w:t>
      </w:r>
    </w:p>
    <w:p w14:paraId="0097594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947938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Cabin and Battery Temperatures</w:t>
      </w:r>
    </w:p>
    <w:p w14:paraId="59F2E95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56EDE7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FDB3A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B656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83F9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2C18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7FF8F" w14:textId="77777777" w:rsidR="0009168A" w:rsidRDefault="0009168A"/>
        </w:tc>
      </w:tr>
      <w:tr w:rsidR="007A24FC" w:rsidRPr="00B3499B" w14:paraId="164B4A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1FF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7C19C" w14:textId="77777777" w:rsidR="0009168A" w:rsidRDefault="0009168A"/>
        </w:tc>
      </w:tr>
      <w:tr w:rsidR="007A24FC" w:rsidRPr="00B3499B" w14:paraId="18A134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6856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8EF4D" w14:textId="77777777" w:rsidR="0009168A" w:rsidRDefault="0009168A"/>
        </w:tc>
      </w:tr>
      <w:tr w:rsidR="007A24FC" w:rsidRPr="00B3499B" w14:paraId="3422F1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5DE9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9650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5A87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CBED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45695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198A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9740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094187" wp14:editId="1B23A958">
                  <wp:extent cx="152400" cy="152400"/>
                  <wp:effectExtent l="0" t="0" r="0" b="0"/>
                  <wp:docPr id="65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059580C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244B84" wp14:editId="0571E9CA">
                  <wp:extent cx="152400" cy="152400"/>
                  <wp:effectExtent l="0" t="0" r="0" b="0"/>
                  <wp:docPr id="65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and AC Operation Conditions</w:t>
            </w:r>
          </w:p>
          <w:p w14:paraId="5379D6F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228DE5" wp14:editId="0EAA8E25">
                  <wp:extent cx="152400" cy="152400"/>
                  <wp:effectExtent l="0" t="0" r="0" b="0"/>
                  <wp:docPr id="660"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p w14:paraId="0437991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1BCFF9" wp14:editId="06065595">
                  <wp:extent cx="152400" cy="152400"/>
                  <wp:effectExtent l="0" t="0" r="0" b="0"/>
                  <wp:docPr id="66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63F7FFE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3C0DEB9A" wp14:editId="7D144ECE">
                  <wp:extent cx="152400" cy="152400"/>
                  <wp:effectExtent l="0" t="0" r="0" b="0"/>
                  <wp:docPr id="66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C2071B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202934" wp14:editId="5FD966D0">
                  <wp:extent cx="152400" cy="152400"/>
                  <wp:effectExtent l="0" t="0" r="0" b="0"/>
                  <wp:docPr id="666"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and AC Cooling Request</w:t>
            </w:r>
          </w:p>
          <w:p w14:paraId="43B779E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4A18DF" wp14:editId="5FA8FEA6">
                  <wp:extent cx="152400" cy="152400"/>
                  <wp:effectExtent l="0" t="0" r="0" b="0"/>
                  <wp:docPr id="66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70CC9FD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3E05C3" wp14:editId="736FF369">
                  <wp:extent cx="152400" cy="152400"/>
                  <wp:effectExtent l="0" t="0" r="0" b="0"/>
                  <wp:docPr id="67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D87F2"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544A1" w14:textId="77777777" w:rsidR="0009168A" w:rsidRDefault="0009168A"/>
        </w:tc>
      </w:tr>
      <w:tr w:rsidR="007A24FC" w:rsidRPr="00B3499B" w14:paraId="26C2D78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BC89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0BC4B0"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580B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87C3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34F7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FC1B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692D16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D2D991" w14:textId="77777777" w:rsidR="007A24FC" w:rsidRPr="00B3499B" w:rsidRDefault="00DC7E29" w:rsidP="009737DA">
            <w:pPr>
              <w:rPr>
                <w:rFonts w:cs="Arial"/>
                <w:bCs/>
                <w:color w:val="808080" w:themeColor="background1" w:themeShade="80"/>
                <w:sz w:val="16"/>
                <w:szCs w:val="14"/>
              </w:rPr>
            </w:pPr>
            <w:hyperlink r:id="rId2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F157C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C07D4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794234" w14:textId="77777777" w:rsidR="007A24FC" w:rsidRDefault="007A24FC" w:rsidP="001C5864">
      <w:pPr>
        <w:rPr>
          <w:rFonts w:cs="Arial"/>
        </w:rPr>
      </w:pPr>
    </w:p>
    <w:p w14:paraId="5BED852D" w14:textId="77777777" w:rsidR="0047267C" w:rsidRDefault="0047267C" w:rsidP="001C5864">
      <w:pPr>
        <w:rPr>
          <w:rFonts w:cs="Arial"/>
        </w:rPr>
      </w:pPr>
    </w:p>
    <w:p w14:paraId="421B09B5"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Touchscreen Display</w:t>
      </w:r>
    </w:p>
    <w:p w14:paraId="22502FFC" w14:textId="77777777" w:rsidR="00210E01" w:rsidRDefault="00210E01" w:rsidP="00210E01">
      <w:r>
        <w:t>Touchscreen Display</w:t>
      </w:r>
    </w:p>
    <w:p w14:paraId="794D981B" w14:textId="77777777" w:rsidR="00072314" w:rsidRDefault="00072314" w:rsidP="00072314"/>
    <w:p w14:paraId="30D1418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8DA00CD" wp14:editId="4E5D837A">
            <wp:extent cx="152400" cy="152400"/>
            <wp:effectExtent l="0" t="0" r="0" b="0"/>
            <wp:docPr id="67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User Settings</w:t>
      </w:r>
    </w:p>
    <w:p w14:paraId="66CC1D2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884394" w14:textId="77777777" w:rsidR="00072314" w:rsidRPr="003B799F" w:rsidRDefault="00072314" w:rsidP="00072314"/>
    <w:p w14:paraId="699564BF" w14:textId="77777777" w:rsidR="00072314" w:rsidRDefault="00072314" w:rsidP="00072314">
      <w:pPr>
        <w:pStyle w:val="Heading6"/>
        <w:keepNext w:val="0"/>
        <w:tabs>
          <w:tab w:val="clear" w:pos="900"/>
          <w:tab w:val="left" w:pos="709"/>
        </w:tabs>
        <w:spacing w:before="240"/>
        <w:rPr>
          <w:lang w:val="en-GB"/>
        </w:rPr>
      </w:pPr>
      <w:r>
        <w:rPr>
          <w:lang w:val="en-GB"/>
        </w:rPr>
        <w:t>Inputs</w:t>
      </w:r>
    </w:p>
    <w:p w14:paraId="2346E76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433DD4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72E9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1583C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BE4A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F8C9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095D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0C93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4561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156932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E2A81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0B369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63B1D99"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24EB3406" w14:textId="77777777" w:rsidR="0046438F" w:rsidRPr="00740CDD" w:rsidRDefault="0046438F" w:rsidP="00927ADC">
            <w:pPr>
              <w:pStyle w:val="VelocityScript"/>
              <w:rPr>
                <w:color w:val="00B0F0"/>
              </w:rPr>
            </w:pPr>
          </w:p>
          <w:p w14:paraId="6E37A1EB" w14:textId="77777777" w:rsidR="004C0655" w:rsidRPr="007215C5" w:rsidRDefault="004C0655" w:rsidP="004F0393">
            <w:pPr>
              <w:pStyle w:val="VelocityScript"/>
            </w:pPr>
          </w:p>
          <w:p w14:paraId="674BA91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37102"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351C4" w14:textId="77777777" w:rsidR="00C84B54" w:rsidRDefault="00C84B54" w:rsidP="00090710">
            <w:pPr>
              <w:pStyle w:val="VelocityScript"/>
            </w:pPr>
          </w:p>
          <w:p w14:paraId="1CD47F3B" w14:textId="77777777" w:rsidR="00C84B54" w:rsidRDefault="00C84B54" w:rsidP="00090710">
            <w:pPr>
              <w:pStyle w:val="VelocityScript"/>
            </w:pPr>
          </w:p>
          <w:p w14:paraId="1F21C8A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1BC72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B3C8C8" w14:textId="77777777" w:rsidR="0009168A" w:rsidRDefault="0009168A"/>
        </w:tc>
      </w:tr>
      <w:tr w:rsidR="00EB31D7" w:rsidRPr="00B3499B" w14:paraId="68219A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BE1F6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BC73318"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43FFEB8C" w14:textId="77777777" w:rsidR="0046438F" w:rsidRPr="00740CDD" w:rsidRDefault="0046438F" w:rsidP="00927ADC">
            <w:pPr>
              <w:pStyle w:val="VelocityScript"/>
              <w:rPr>
                <w:color w:val="00B0F0"/>
              </w:rPr>
            </w:pPr>
          </w:p>
          <w:p w14:paraId="4BFC2CCE" w14:textId="77777777" w:rsidR="004C0655" w:rsidRPr="007215C5" w:rsidRDefault="004C0655" w:rsidP="004F0393">
            <w:pPr>
              <w:pStyle w:val="VelocityScript"/>
            </w:pPr>
          </w:p>
          <w:p w14:paraId="244FB79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433D7A"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9A4371" w14:textId="77777777" w:rsidR="00C84B54" w:rsidRDefault="00C84B54" w:rsidP="00090710">
            <w:pPr>
              <w:pStyle w:val="VelocityScript"/>
            </w:pPr>
          </w:p>
          <w:p w14:paraId="581A22E3" w14:textId="77777777" w:rsidR="00C84B54" w:rsidRDefault="00C84B54" w:rsidP="00090710">
            <w:pPr>
              <w:pStyle w:val="VelocityScript"/>
            </w:pPr>
          </w:p>
          <w:p w14:paraId="7DB93A5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FF768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72833C" w14:textId="77777777" w:rsidR="0009168A" w:rsidRDefault="0009168A"/>
        </w:tc>
      </w:tr>
      <w:tr w:rsidR="00EB31D7" w:rsidRPr="00B3499B" w14:paraId="2A951D6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2FC93B" w14:textId="77777777" w:rsidR="00EB31D7" w:rsidRPr="00B3499B" w:rsidRDefault="00DC7E29" w:rsidP="00236BAE">
            <w:pPr>
              <w:rPr>
                <w:rFonts w:cs="Arial"/>
                <w:bCs/>
                <w:color w:val="808080" w:themeColor="background1" w:themeShade="80"/>
                <w:sz w:val="16"/>
                <w:szCs w:val="14"/>
              </w:rPr>
            </w:pPr>
            <w:hyperlink r:id="rId28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47BBE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00038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94DC5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Settings</w:t>
      </w:r>
    </w:p>
    <w:p w14:paraId="2AD5E819" w14:textId="77777777" w:rsidR="008C50D1" w:rsidRPr="00E23282" w:rsidRDefault="008C50D1" w:rsidP="00072314"/>
    <w:p w14:paraId="6B35CF8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67AD6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9AC2AD6" w14:textId="77777777" w:rsidTr="001D18E6">
        <w:trPr>
          <w:trHeight w:val="173"/>
        </w:trPr>
        <w:tc>
          <w:tcPr>
            <w:tcW w:w="1696" w:type="dxa"/>
            <w:shd w:val="clear" w:color="auto" w:fill="D9D9D9" w:themeFill="background1" w:themeFillShade="D9"/>
            <w:noWrap/>
            <w:hideMark/>
          </w:tcPr>
          <w:p w14:paraId="46746BB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B5410E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319898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65BE7DAC"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7E82A1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0A2AE5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C05E84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08C77FBE" w14:textId="77777777" w:rsidTr="001D18E6">
        <w:trPr>
          <w:trHeight w:val="143"/>
        </w:trPr>
        <w:tc>
          <w:tcPr>
            <w:tcW w:w="1696" w:type="dxa"/>
            <w:noWrap/>
          </w:tcPr>
          <w:p w14:paraId="2CF400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27BD4CEA" w14:textId="77777777" w:rsidR="00072314" w:rsidRDefault="00072314" w:rsidP="001D18E6">
            <w:pPr>
              <w:rPr>
                <w:sz w:val="18"/>
              </w:rPr>
            </w:pPr>
            <w:r w:rsidRPr="00D20BE7">
              <w:rPr>
                <w:sz w:val="18"/>
              </w:rPr>
              <w:t xml:space="preserve">Name </w:t>
            </w:r>
            <w:r>
              <w:rPr>
                <w:sz w:val="18"/>
              </w:rPr>
              <w:t>of aTechnical Signal, e.g.:</w:t>
            </w:r>
          </w:p>
          <w:p w14:paraId="243C81E7"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8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0504D0A"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3A8557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8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BE3B875" w14:textId="77777777" w:rsidR="00072314" w:rsidRDefault="00072314" w:rsidP="001D18E6">
            <w:pPr>
              <w:rPr>
                <w:rFonts w:cs="Arial"/>
                <w:sz w:val="14"/>
              </w:rPr>
            </w:pPr>
          </w:p>
          <w:p w14:paraId="7A282E80"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28CE812"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2AFF93F"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3F99F5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A634C1D"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3E6BB726" w14:textId="77777777" w:rsidR="00072314" w:rsidRDefault="00072314" w:rsidP="001D18E6">
            <w:pPr>
              <w:ind w:left="360"/>
              <w:rPr>
                <w:rFonts w:cs="Arial"/>
                <w:sz w:val="18"/>
              </w:rPr>
            </w:pPr>
          </w:p>
          <w:p w14:paraId="455DF2A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0323C25" w14:textId="77777777" w:rsidR="00072314" w:rsidRPr="008D2226" w:rsidRDefault="00072314" w:rsidP="00072314">
            <w:pPr>
              <w:pStyle w:val="ListParagraph"/>
              <w:numPr>
                <w:ilvl w:val="0"/>
                <w:numId w:val="42"/>
              </w:numPr>
              <w:rPr>
                <w:sz w:val="16"/>
              </w:rPr>
            </w:pPr>
            <w:r w:rsidRPr="008D2226">
              <w:rPr>
                <w:rFonts w:ascii="Arial" w:hAnsi="Arial" w:cs="Arial"/>
                <w:sz w:val="14"/>
              </w:rPr>
              <w:lastRenderedPageBreak/>
              <w:t>for CAN signals to the VSEM CMDB (refer e.g. to</w:t>
            </w:r>
            <w:r w:rsidRPr="008D2226">
              <w:rPr>
                <w:rFonts w:ascii="Arial" w:hAnsi="Arial" w:cs="Arial"/>
                <w:i/>
                <w:color w:val="808080" w:themeColor="background1" w:themeShade="80"/>
                <w:sz w:val="14"/>
              </w:rPr>
              <w:t xml:space="preserve"> </w:t>
            </w:r>
            <w:hyperlink r:id="rId29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91" w:history="1">
              <w:r w:rsidRPr="008D2226">
                <w:rPr>
                  <w:rStyle w:val="Hyperlink"/>
                  <w:rFonts w:ascii="Arial" w:hAnsi="Arial" w:cs="Arial"/>
                  <w:i/>
                  <w:sz w:val="14"/>
                </w:rPr>
                <w:t>FNV2</w:t>
              </w:r>
            </w:hyperlink>
            <w:r w:rsidRPr="008D2226">
              <w:rPr>
                <w:rFonts w:ascii="Arial" w:hAnsi="Arial" w:cs="Arial"/>
                <w:sz w:val="14"/>
              </w:rPr>
              <w:t xml:space="preserve">). </w:t>
            </w:r>
          </w:p>
          <w:p w14:paraId="623A249E"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B9B9EAF" w14:textId="77777777" w:rsidR="00072314" w:rsidRDefault="00072314" w:rsidP="001D18E6">
            <w:pPr>
              <w:rPr>
                <w:rFonts w:cs="Arial"/>
                <w:sz w:val="14"/>
              </w:rPr>
            </w:pPr>
          </w:p>
          <w:p w14:paraId="4C237EE2"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21C928A4" w14:textId="77777777" w:rsidTr="001D18E6">
        <w:trPr>
          <w:trHeight w:val="70"/>
        </w:trPr>
        <w:tc>
          <w:tcPr>
            <w:tcW w:w="1696" w:type="dxa"/>
            <w:noWrap/>
          </w:tcPr>
          <w:p w14:paraId="687C551E"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4DA497A" w14:textId="77777777" w:rsidR="00072314" w:rsidRPr="00D20BE7" w:rsidRDefault="00072314" w:rsidP="001D18E6">
            <w:pPr>
              <w:rPr>
                <w:color w:val="000000" w:themeColor="text1"/>
                <w:sz w:val="18"/>
              </w:rPr>
            </w:pPr>
          </w:p>
        </w:tc>
        <w:tc>
          <w:tcPr>
            <w:tcW w:w="1843" w:type="dxa"/>
          </w:tcPr>
          <w:p w14:paraId="45417E2C" w14:textId="77777777" w:rsidR="00072314" w:rsidRPr="00D20BE7" w:rsidRDefault="00072314" w:rsidP="001D18E6">
            <w:pPr>
              <w:rPr>
                <w:color w:val="000000" w:themeColor="text1"/>
                <w:sz w:val="18"/>
              </w:rPr>
            </w:pPr>
          </w:p>
        </w:tc>
        <w:tc>
          <w:tcPr>
            <w:tcW w:w="1984" w:type="dxa"/>
          </w:tcPr>
          <w:p w14:paraId="7C92484E" w14:textId="77777777" w:rsidR="00072314" w:rsidRPr="00D20BE7" w:rsidRDefault="00072314" w:rsidP="001D18E6">
            <w:pPr>
              <w:rPr>
                <w:color w:val="000000" w:themeColor="text1"/>
                <w:sz w:val="18"/>
              </w:rPr>
            </w:pPr>
          </w:p>
        </w:tc>
        <w:tc>
          <w:tcPr>
            <w:tcW w:w="2693" w:type="dxa"/>
          </w:tcPr>
          <w:p w14:paraId="12ECCEE0" w14:textId="77777777" w:rsidR="00072314" w:rsidRPr="00D20BE7" w:rsidRDefault="00072314" w:rsidP="001D18E6">
            <w:pPr>
              <w:rPr>
                <w:color w:val="000000" w:themeColor="text1"/>
                <w:sz w:val="18"/>
              </w:rPr>
            </w:pPr>
          </w:p>
        </w:tc>
      </w:tr>
    </w:tbl>
    <w:p w14:paraId="3D28D712" w14:textId="77777777" w:rsidR="00072314" w:rsidRDefault="00072314" w:rsidP="00072314"/>
    <w:p w14:paraId="62CFAFE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549CB72B" w14:textId="77777777" w:rsidR="00072314" w:rsidRPr="00612064" w:rsidRDefault="00072314" w:rsidP="00072314">
      <w:pPr>
        <w:spacing w:before="20"/>
        <w:rPr>
          <w:vanish/>
        </w:rPr>
      </w:pPr>
    </w:p>
    <w:p w14:paraId="1B2BBC92" w14:textId="77777777" w:rsidR="00072314" w:rsidRDefault="00072314" w:rsidP="00072314">
      <w:pPr>
        <w:pStyle w:val="Heading6"/>
        <w:keepNext w:val="0"/>
        <w:tabs>
          <w:tab w:val="clear" w:pos="900"/>
          <w:tab w:val="left" w:pos="709"/>
        </w:tabs>
        <w:spacing w:before="240"/>
      </w:pPr>
      <w:r>
        <w:t>Parameters</w:t>
      </w:r>
    </w:p>
    <w:p w14:paraId="77EDFF9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0AD3FC4" w14:textId="77777777" w:rsidTr="001D18E6">
        <w:trPr>
          <w:trHeight w:val="161"/>
        </w:trPr>
        <w:tc>
          <w:tcPr>
            <w:tcW w:w="1838" w:type="dxa"/>
            <w:shd w:val="clear" w:color="auto" w:fill="D9D9D9" w:themeFill="background1" w:themeFillShade="D9"/>
            <w:noWrap/>
            <w:hideMark/>
          </w:tcPr>
          <w:p w14:paraId="0073E3F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8FCF13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ABEA23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E614E0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5FB31A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9FA0B74" w14:textId="77777777" w:rsidTr="001D18E6">
        <w:trPr>
          <w:trHeight w:val="70"/>
        </w:trPr>
        <w:tc>
          <w:tcPr>
            <w:tcW w:w="1838" w:type="dxa"/>
            <w:noWrap/>
          </w:tcPr>
          <w:p w14:paraId="7174297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672C8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123BB0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7236209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2CA53F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2CCE85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7FCF1B6" w14:textId="77777777" w:rsidTr="001D18E6">
        <w:trPr>
          <w:trHeight w:val="71"/>
        </w:trPr>
        <w:tc>
          <w:tcPr>
            <w:tcW w:w="1838" w:type="dxa"/>
            <w:noWrap/>
          </w:tcPr>
          <w:p w14:paraId="58961D4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1EF4B11" w14:textId="77777777" w:rsidR="00072314" w:rsidRPr="00D14691" w:rsidRDefault="00072314" w:rsidP="001D18E6">
            <w:pPr>
              <w:rPr>
                <w:color w:val="000000" w:themeColor="text1"/>
              </w:rPr>
            </w:pPr>
          </w:p>
        </w:tc>
        <w:tc>
          <w:tcPr>
            <w:tcW w:w="1701" w:type="dxa"/>
          </w:tcPr>
          <w:p w14:paraId="241F7A88" w14:textId="77777777" w:rsidR="00072314" w:rsidRPr="00D14691" w:rsidRDefault="00072314" w:rsidP="001D18E6">
            <w:pPr>
              <w:rPr>
                <w:color w:val="000000" w:themeColor="text1"/>
              </w:rPr>
            </w:pPr>
          </w:p>
        </w:tc>
        <w:tc>
          <w:tcPr>
            <w:tcW w:w="1417" w:type="dxa"/>
            <w:noWrap/>
          </w:tcPr>
          <w:p w14:paraId="66AC8573" w14:textId="77777777" w:rsidR="00072314" w:rsidRPr="00D14691" w:rsidRDefault="00072314" w:rsidP="001D18E6">
            <w:pPr>
              <w:rPr>
                <w:color w:val="000000" w:themeColor="text1"/>
              </w:rPr>
            </w:pPr>
          </w:p>
        </w:tc>
        <w:tc>
          <w:tcPr>
            <w:tcW w:w="3402" w:type="dxa"/>
          </w:tcPr>
          <w:p w14:paraId="03888903" w14:textId="77777777" w:rsidR="00072314" w:rsidRPr="00D14691" w:rsidRDefault="00072314" w:rsidP="001D18E6">
            <w:pPr>
              <w:rPr>
                <w:color w:val="000000" w:themeColor="text1"/>
              </w:rPr>
            </w:pPr>
          </w:p>
        </w:tc>
      </w:tr>
    </w:tbl>
    <w:p w14:paraId="2DD1A0B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E1079C1" w14:textId="77777777" w:rsidR="003678EC" w:rsidRPr="003678EC" w:rsidRDefault="003678EC" w:rsidP="003678EC">
      <w:pPr>
        <w:rPr>
          <w:lang w:val="en-GB"/>
        </w:rPr>
      </w:pPr>
    </w:p>
    <w:p w14:paraId="391BCE0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ABCF355" w14:textId="77777777" w:rsidR="00072314" w:rsidRPr="003225C9" w:rsidRDefault="00072314" w:rsidP="00072314">
      <w:pPr>
        <w:tabs>
          <w:tab w:val="left" w:pos="284"/>
          <w:tab w:val="left" w:pos="851"/>
        </w:tabs>
      </w:pPr>
    </w:p>
    <w:p w14:paraId="3DCFF49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DE6661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37F4508" w14:textId="77777777" w:rsidTr="001D18E6">
        <w:tc>
          <w:tcPr>
            <w:tcW w:w="1934" w:type="dxa"/>
            <w:shd w:val="clear" w:color="auto" w:fill="D9D9D9" w:themeFill="background1" w:themeFillShade="D9"/>
          </w:tcPr>
          <w:p w14:paraId="3AE6A2FF" w14:textId="77777777" w:rsidR="00072314" w:rsidRDefault="00072314" w:rsidP="001D18E6">
            <w:pPr>
              <w:rPr>
                <w:b/>
              </w:rPr>
            </w:pPr>
            <w:r w:rsidRPr="00AF169D">
              <w:rPr>
                <w:b/>
              </w:rPr>
              <w:t>Requirement ID</w:t>
            </w:r>
          </w:p>
          <w:p w14:paraId="3D07DE3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1E3B13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711E298" w14:textId="77777777" w:rsidR="00072314" w:rsidRDefault="00072314" w:rsidP="001D18E6">
            <w:pPr>
              <w:rPr>
                <w:b/>
              </w:rPr>
            </w:pPr>
            <w:r>
              <w:rPr>
                <w:b/>
              </w:rPr>
              <w:t>Modification</w:t>
            </w:r>
          </w:p>
        </w:tc>
        <w:tc>
          <w:tcPr>
            <w:tcW w:w="1712" w:type="dxa"/>
            <w:shd w:val="clear" w:color="auto" w:fill="D9D9D9" w:themeFill="background1" w:themeFillShade="D9"/>
          </w:tcPr>
          <w:p w14:paraId="142EBECF" w14:textId="77777777" w:rsidR="00072314" w:rsidRDefault="00072314" w:rsidP="001D18E6">
            <w:pPr>
              <w:rPr>
                <w:b/>
              </w:rPr>
            </w:pPr>
            <w:r w:rsidRPr="00AF169D">
              <w:rPr>
                <w:b/>
              </w:rPr>
              <w:t xml:space="preserve">Requirement </w:t>
            </w:r>
            <w:r>
              <w:rPr>
                <w:b/>
              </w:rPr>
              <w:t>ID</w:t>
            </w:r>
          </w:p>
          <w:p w14:paraId="605AB9A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3912D30" w14:textId="77777777" w:rsidR="00072314" w:rsidRPr="00AF169D" w:rsidRDefault="00072314" w:rsidP="001D18E6">
            <w:pPr>
              <w:rPr>
                <w:b/>
              </w:rPr>
            </w:pPr>
            <w:r>
              <w:rPr>
                <w:b/>
              </w:rPr>
              <w:t>Comment</w:t>
            </w:r>
          </w:p>
        </w:tc>
      </w:tr>
      <w:tr w:rsidR="00072314" w14:paraId="2AC242C1" w14:textId="77777777" w:rsidTr="001D18E6">
        <w:tc>
          <w:tcPr>
            <w:tcW w:w="1934" w:type="dxa"/>
          </w:tcPr>
          <w:p w14:paraId="04881F66" w14:textId="77777777" w:rsidR="00072314" w:rsidRPr="000F4E8B" w:rsidRDefault="00072314" w:rsidP="001D18E6">
            <w:r w:rsidRPr="000F4E8B">
              <w:t>REQ_abc</w:t>
            </w:r>
          </w:p>
        </w:tc>
        <w:tc>
          <w:tcPr>
            <w:tcW w:w="2177" w:type="dxa"/>
          </w:tcPr>
          <w:p w14:paraId="75293736" w14:textId="77777777" w:rsidR="00072314" w:rsidRPr="000F4E8B" w:rsidRDefault="00072314" w:rsidP="001D18E6"/>
        </w:tc>
        <w:sdt>
          <w:sdtPr>
            <w:alias w:val="Modification"/>
            <w:tag w:val="Modification"/>
            <w:id w:val="1696935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938046F" w14:textId="77777777" w:rsidR="00072314" w:rsidRPr="000F4E8B" w:rsidRDefault="00072314" w:rsidP="001D18E6">
                <w:r w:rsidRPr="000F4E8B">
                  <w:t>Removed</w:t>
                </w:r>
              </w:p>
            </w:tc>
          </w:sdtContent>
        </w:sdt>
        <w:tc>
          <w:tcPr>
            <w:tcW w:w="1712" w:type="dxa"/>
          </w:tcPr>
          <w:p w14:paraId="6319ECA9" w14:textId="77777777" w:rsidR="00072314" w:rsidRPr="000F4E8B" w:rsidRDefault="00072314" w:rsidP="001D18E6">
            <w:r w:rsidRPr="000F4E8B">
              <w:t>--</w:t>
            </w:r>
          </w:p>
        </w:tc>
        <w:tc>
          <w:tcPr>
            <w:tcW w:w="2958" w:type="dxa"/>
          </w:tcPr>
          <w:p w14:paraId="7498F37F" w14:textId="77777777" w:rsidR="00072314" w:rsidRPr="000F4E8B" w:rsidRDefault="00072314" w:rsidP="001D18E6"/>
        </w:tc>
      </w:tr>
      <w:tr w:rsidR="00072314" w14:paraId="425476D7" w14:textId="77777777" w:rsidTr="001D18E6">
        <w:tc>
          <w:tcPr>
            <w:tcW w:w="1934" w:type="dxa"/>
          </w:tcPr>
          <w:p w14:paraId="7987A413" w14:textId="77777777" w:rsidR="00072314" w:rsidRPr="000F4E8B" w:rsidRDefault="00072314" w:rsidP="001D18E6">
            <w:r w:rsidRPr="000F4E8B">
              <w:t>REQ_def</w:t>
            </w:r>
          </w:p>
        </w:tc>
        <w:tc>
          <w:tcPr>
            <w:tcW w:w="2177" w:type="dxa"/>
          </w:tcPr>
          <w:p w14:paraId="63AE756B" w14:textId="77777777" w:rsidR="00072314" w:rsidRPr="000F4E8B" w:rsidRDefault="00072314" w:rsidP="001D18E6"/>
        </w:tc>
        <w:sdt>
          <w:sdtPr>
            <w:alias w:val="Modification"/>
            <w:tag w:val="Modification"/>
            <w:id w:val="104117540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6DB8847" w14:textId="77777777" w:rsidR="00072314" w:rsidRPr="000F4E8B" w:rsidRDefault="00072314" w:rsidP="001D18E6">
                <w:r w:rsidRPr="000F4E8B">
                  <w:t>Replaced</w:t>
                </w:r>
              </w:p>
            </w:tc>
          </w:sdtContent>
        </w:sdt>
        <w:tc>
          <w:tcPr>
            <w:tcW w:w="1712" w:type="dxa"/>
          </w:tcPr>
          <w:p w14:paraId="4ED7411B" w14:textId="77777777" w:rsidR="00072314" w:rsidRPr="000F4E8B" w:rsidRDefault="00072314" w:rsidP="001D18E6">
            <w:r w:rsidRPr="000F4E8B">
              <w:t>REQ_xyz</w:t>
            </w:r>
          </w:p>
        </w:tc>
        <w:tc>
          <w:tcPr>
            <w:tcW w:w="2958" w:type="dxa"/>
          </w:tcPr>
          <w:p w14:paraId="32E97C5B" w14:textId="77777777" w:rsidR="00072314" w:rsidRPr="000F4E8B" w:rsidRDefault="00072314" w:rsidP="001D18E6"/>
        </w:tc>
      </w:tr>
      <w:tr w:rsidR="00072314" w14:paraId="7B3897CB" w14:textId="77777777" w:rsidTr="001D18E6">
        <w:tc>
          <w:tcPr>
            <w:tcW w:w="1934" w:type="dxa"/>
          </w:tcPr>
          <w:p w14:paraId="3D5FF065" w14:textId="77777777" w:rsidR="00072314" w:rsidRPr="000F4E8B" w:rsidRDefault="00072314" w:rsidP="001D18E6">
            <w:r w:rsidRPr="000F4E8B">
              <w:t>--</w:t>
            </w:r>
          </w:p>
        </w:tc>
        <w:tc>
          <w:tcPr>
            <w:tcW w:w="2177" w:type="dxa"/>
          </w:tcPr>
          <w:p w14:paraId="249627D0" w14:textId="77777777" w:rsidR="00072314" w:rsidRPr="000F4E8B" w:rsidRDefault="00072314" w:rsidP="001D18E6"/>
        </w:tc>
        <w:sdt>
          <w:sdtPr>
            <w:alias w:val="Modification"/>
            <w:tag w:val="Modification"/>
            <w:id w:val="15017759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F82173A" w14:textId="77777777" w:rsidR="00072314" w:rsidRPr="000F4E8B" w:rsidRDefault="00072314" w:rsidP="001D18E6">
                <w:r w:rsidRPr="000F4E8B">
                  <w:t>Added</w:t>
                </w:r>
              </w:p>
            </w:tc>
          </w:sdtContent>
        </w:sdt>
        <w:tc>
          <w:tcPr>
            <w:tcW w:w="1712" w:type="dxa"/>
          </w:tcPr>
          <w:p w14:paraId="5E44617B" w14:textId="77777777" w:rsidR="00072314" w:rsidRPr="000F4E8B" w:rsidRDefault="00072314" w:rsidP="001D18E6">
            <w:r w:rsidRPr="000F4E8B">
              <w:t>REQ_123</w:t>
            </w:r>
          </w:p>
        </w:tc>
        <w:tc>
          <w:tcPr>
            <w:tcW w:w="2958" w:type="dxa"/>
          </w:tcPr>
          <w:p w14:paraId="005C97CF" w14:textId="77777777" w:rsidR="00072314" w:rsidRPr="000F4E8B" w:rsidRDefault="00072314" w:rsidP="001D18E6"/>
        </w:tc>
      </w:tr>
    </w:tbl>
    <w:p w14:paraId="45243E6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7B072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A63AF34" w14:textId="77777777" w:rsidTr="001D18E6">
        <w:tc>
          <w:tcPr>
            <w:tcW w:w="1838" w:type="dxa"/>
            <w:shd w:val="clear" w:color="auto" w:fill="D9D9D9" w:themeFill="background1" w:themeFillShade="D9"/>
          </w:tcPr>
          <w:p w14:paraId="7CCE482B" w14:textId="77777777" w:rsidR="00072314" w:rsidRDefault="00072314" w:rsidP="001D18E6">
            <w:pPr>
              <w:rPr>
                <w:b/>
              </w:rPr>
            </w:pPr>
            <w:r w:rsidRPr="00AF169D">
              <w:rPr>
                <w:b/>
              </w:rPr>
              <w:t>Requirement ID</w:t>
            </w:r>
          </w:p>
          <w:p w14:paraId="10B3942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4468F3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1F18AB9" w14:textId="77777777" w:rsidR="00072314" w:rsidRPr="00AF169D" w:rsidRDefault="00072314" w:rsidP="001D18E6">
            <w:pPr>
              <w:rPr>
                <w:b/>
              </w:rPr>
            </w:pPr>
            <w:r>
              <w:rPr>
                <w:b/>
              </w:rPr>
              <w:t>Comment</w:t>
            </w:r>
          </w:p>
        </w:tc>
      </w:tr>
      <w:tr w:rsidR="00072314" w14:paraId="0C143296" w14:textId="77777777" w:rsidTr="001D18E6">
        <w:tc>
          <w:tcPr>
            <w:tcW w:w="1838" w:type="dxa"/>
          </w:tcPr>
          <w:p w14:paraId="7D45291D" w14:textId="77777777" w:rsidR="00072314" w:rsidRDefault="00072314" w:rsidP="001D18E6"/>
        </w:tc>
        <w:tc>
          <w:tcPr>
            <w:tcW w:w="4253" w:type="dxa"/>
          </w:tcPr>
          <w:p w14:paraId="61474BD3" w14:textId="77777777" w:rsidR="00072314" w:rsidRDefault="00072314" w:rsidP="001D18E6"/>
        </w:tc>
        <w:tc>
          <w:tcPr>
            <w:tcW w:w="4110" w:type="dxa"/>
          </w:tcPr>
          <w:p w14:paraId="0734B519" w14:textId="77777777" w:rsidR="00072314" w:rsidRDefault="00072314" w:rsidP="001D18E6"/>
        </w:tc>
      </w:tr>
      <w:tr w:rsidR="00072314" w14:paraId="68C5FFA5" w14:textId="77777777" w:rsidTr="001D18E6">
        <w:tc>
          <w:tcPr>
            <w:tcW w:w="1838" w:type="dxa"/>
          </w:tcPr>
          <w:p w14:paraId="7DE5684D" w14:textId="77777777" w:rsidR="00072314" w:rsidRDefault="00072314" w:rsidP="001D18E6"/>
        </w:tc>
        <w:tc>
          <w:tcPr>
            <w:tcW w:w="4253" w:type="dxa"/>
          </w:tcPr>
          <w:p w14:paraId="64DF3A92" w14:textId="77777777" w:rsidR="00072314" w:rsidRDefault="00072314" w:rsidP="001D18E6"/>
        </w:tc>
        <w:tc>
          <w:tcPr>
            <w:tcW w:w="4110" w:type="dxa"/>
          </w:tcPr>
          <w:p w14:paraId="62D6E2C1" w14:textId="77777777" w:rsidR="00072314" w:rsidRDefault="00072314" w:rsidP="001D18E6"/>
        </w:tc>
      </w:tr>
      <w:tr w:rsidR="00072314" w14:paraId="133F2DFD" w14:textId="77777777" w:rsidTr="001D18E6">
        <w:tc>
          <w:tcPr>
            <w:tcW w:w="1838" w:type="dxa"/>
          </w:tcPr>
          <w:p w14:paraId="0EED4E9C" w14:textId="77777777" w:rsidR="00072314" w:rsidRDefault="00072314" w:rsidP="001D18E6">
            <w:r>
              <w:t>…</w:t>
            </w:r>
          </w:p>
        </w:tc>
        <w:tc>
          <w:tcPr>
            <w:tcW w:w="4253" w:type="dxa"/>
          </w:tcPr>
          <w:p w14:paraId="40ED7F34" w14:textId="77777777" w:rsidR="00072314" w:rsidRDefault="00072314" w:rsidP="001D18E6"/>
        </w:tc>
        <w:tc>
          <w:tcPr>
            <w:tcW w:w="4110" w:type="dxa"/>
          </w:tcPr>
          <w:p w14:paraId="7235C122" w14:textId="77777777" w:rsidR="00072314" w:rsidRDefault="00072314" w:rsidP="001D18E6"/>
        </w:tc>
      </w:tr>
    </w:tbl>
    <w:p w14:paraId="79D4077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62F6826" w14:textId="77777777" w:rsidR="00072314" w:rsidRDefault="00072314" w:rsidP="00072314"/>
    <w:p w14:paraId="73BB66D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7649181" w14:textId="77777777" w:rsidR="001C5864" w:rsidRPr="0017445F" w:rsidRDefault="001C5864" w:rsidP="001C5864">
      <w:pPr>
        <w:pStyle w:val="RERequirement"/>
        <w:shd w:val="clear" w:color="auto" w:fill="F2F2F2" w:themeFill="background1" w:themeFillShade="F2"/>
      </w:pPr>
      <w:r>
        <w:lastRenderedPageBreak/>
        <w:t xml:space="preserve"> Cooling Status Feedback</w:t>
      </w:r>
    </w:p>
    <w:p w14:paraId="682EEE95" w14:textId="77777777" w:rsidR="001C5864" w:rsidRDefault="001C5864" w:rsidP="001C5864">
      <w:pPr>
        <w:rPr>
          <w:rFonts w:cs="Arial"/>
        </w:rPr>
      </w:pPr>
      <w:r>
        <w:rPr>
          <w:rFonts w:cs="Arial"/>
        </w:rPr>
        <w:t xml:space="preserve">When HPCM module completes TMOS cooling, it shall provide the APIM with the Cooling Status signal of "FAILED_TO_COOL" or "COOLING_SUCCESSFUL" </w:t>
      </w:r>
    </w:p>
    <w:p w14:paraId="6B83B98C" w14:textId="77777777" w:rsidR="001C5864" w:rsidRDefault="001C5864" w:rsidP="001C5864"/>
    <w:p w14:paraId="37720D85" w14:textId="77777777" w:rsidR="001C5864" w:rsidRPr="00287D2F" w:rsidRDefault="001C5864" w:rsidP="001C5864">
      <w:pPr>
        <w:rPr>
          <w:rFonts w:cs="Arial"/>
        </w:rPr>
      </w:pPr>
      <w:r>
        <w:rPr>
          <w:rFonts w:cs="Arial"/>
        </w:rPr>
        <w:t>Satisfied by</w:t>
      </w:r>
      <w:r w:rsidRPr="00287D2F">
        <w:rPr>
          <w:rFonts w:cs="Arial"/>
        </w:rPr>
        <w:t>:</w:t>
      </w:r>
    </w:p>
    <w:p w14:paraId="2D7D834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21299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6A4512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76D8C7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1C5387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966A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96B2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5096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7514C" w14:textId="77777777" w:rsidR="0009168A" w:rsidRDefault="0009168A"/>
        </w:tc>
      </w:tr>
      <w:tr w:rsidR="007A24FC" w:rsidRPr="00B3499B" w14:paraId="0BF5EE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7C6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7EDAE" w14:textId="77777777" w:rsidR="0009168A" w:rsidRDefault="0009168A"/>
        </w:tc>
      </w:tr>
      <w:tr w:rsidR="007A24FC" w:rsidRPr="00B3499B" w14:paraId="4D3981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69B4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F30A3" w14:textId="77777777" w:rsidR="0009168A" w:rsidRDefault="0009168A"/>
        </w:tc>
      </w:tr>
      <w:tr w:rsidR="007A24FC" w:rsidRPr="00B3499B" w14:paraId="60A353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7819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3058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6C7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350F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81201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CA14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5084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89B257" wp14:editId="618B9755">
                  <wp:extent cx="152400" cy="152400"/>
                  <wp:effectExtent l="0" t="0" r="0" b="0"/>
                  <wp:docPr id="67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7E2C39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398F17" wp14:editId="12333ED3">
                  <wp:extent cx="152400" cy="152400"/>
                  <wp:effectExtent l="0" t="0" r="0" b="0"/>
                  <wp:docPr id="67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019C5C5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FDD37B" wp14:editId="6EA703AD">
                  <wp:extent cx="152400" cy="152400"/>
                  <wp:effectExtent l="0" t="0" r="0" b="0"/>
                  <wp:docPr id="67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668E0E7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44F691" wp14:editId="28B3CFC0">
                  <wp:extent cx="152400" cy="152400"/>
                  <wp:effectExtent l="0" t="0" r="0" b="0"/>
                  <wp:docPr id="68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72CD441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35BFA3" wp14:editId="4A057D3F">
                  <wp:extent cx="152400" cy="152400"/>
                  <wp:effectExtent l="0" t="0" r="0" b="0"/>
                  <wp:docPr id="68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B1F3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A8089" w14:textId="77777777" w:rsidR="0009168A" w:rsidRDefault="0009168A"/>
        </w:tc>
      </w:tr>
      <w:tr w:rsidR="007A24FC" w:rsidRPr="00B3499B" w14:paraId="32D85A4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D59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7EC4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09C6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C631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192F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FD70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338CCD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CBEAC" w14:textId="77777777" w:rsidR="007A24FC" w:rsidRPr="00B3499B" w:rsidRDefault="00DC7E29" w:rsidP="009737DA">
            <w:pPr>
              <w:rPr>
                <w:rFonts w:cs="Arial"/>
                <w:bCs/>
                <w:color w:val="808080" w:themeColor="background1" w:themeShade="80"/>
                <w:sz w:val="16"/>
                <w:szCs w:val="14"/>
              </w:rPr>
            </w:pPr>
            <w:hyperlink r:id="rId2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FB94A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822E5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17635E" w14:textId="77777777" w:rsidR="007A24FC" w:rsidRDefault="007A24FC" w:rsidP="001C5864">
      <w:pPr>
        <w:rPr>
          <w:rFonts w:cs="Arial"/>
        </w:rPr>
      </w:pPr>
    </w:p>
    <w:p w14:paraId="1D4BF261" w14:textId="77777777" w:rsidR="0047267C" w:rsidRDefault="0047267C" w:rsidP="001C5864">
      <w:pPr>
        <w:rPr>
          <w:rFonts w:cs="Arial"/>
        </w:rPr>
      </w:pPr>
    </w:p>
    <w:p w14:paraId="059E3601" w14:textId="77777777" w:rsidR="001C5864" w:rsidRPr="0017445F" w:rsidRDefault="001C5864" w:rsidP="001C5864">
      <w:pPr>
        <w:pStyle w:val="RERequirement"/>
        <w:shd w:val="clear" w:color="auto" w:fill="F2F2F2" w:themeFill="background1" w:themeFillShade="F2"/>
      </w:pPr>
      <w:r>
        <w:t xml:space="preserve"> Detect TMOS Settings from APIM</w:t>
      </w:r>
    </w:p>
    <w:p w14:paraId="218A71C6" w14:textId="77777777" w:rsidR="001C5864" w:rsidRDefault="001C5864" w:rsidP="001C5864">
      <w:pPr>
        <w:rPr>
          <w:rFonts w:cs="Arial"/>
        </w:rPr>
      </w:pPr>
      <w:r>
        <w:rPr>
          <w:rFonts w:cs="Arial"/>
        </w:rPr>
        <w:t>When HPCM module receives TMOS user settings signal "FAN_ON", "FAN_OFF", "FAN_AND_AC_ON", or "NONE" from the APIM module, it shall store the settings</w:t>
      </w:r>
    </w:p>
    <w:p w14:paraId="573B6F40" w14:textId="77777777" w:rsidR="001C5864" w:rsidRDefault="001C5864" w:rsidP="001C5864"/>
    <w:p w14:paraId="1E27DE8B" w14:textId="77777777" w:rsidR="001C5864" w:rsidRPr="00287D2F" w:rsidRDefault="001C5864" w:rsidP="001C5864">
      <w:pPr>
        <w:rPr>
          <w:rFonts w:cs="Arial"/>
        </w:rPr>
      </w:pPr>
      <w:r>
        <w:rPr>
          <w:rFonts w:cs="Arial"/>
        </w:rPr>
        <w:t>Satisfied by</w:t>
      </w:r>
      <w:r w:rsidRPr="00287D2F">
        <w:rPr>
          <w:rFonts w:cs="Arial"/>
        </w:rPr>
        <w:t>:</w:t>
      </w:r>
    </w:p>
    <w:p w14:paraId="7A912A5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1381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3D559FC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18DF5F7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30756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E780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97230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57CE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4E357" w14:textId="77777777" w:rsidR="0009168A" w:rsidRDefault="0009168A"/>
        </w:tc>
      </w:tr>
      <w:tr w:rsidR="007A24FC" w:rsidRPr="00B3499B" w14:paraId="754EBD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9A24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39C45" w14:textId="77777777" w:rsidR="0009168A" w:rsidRDefault="0009168A"/>
        </w:tc>
      </w:tr>
      <w:tr w:rsidR="007A24FC" w:rsidRPr="00B3499B" w14:paraId="3A25B5E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AB8C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FE58A" w14:textId="77777777" w:rsidR="0009168A" w:rsidRDefault="0009168A"/>
        </w:tc>
      </w:tr>
      <w:tr w:rsidR="007A24FC" w:rsidRPr="00B3499B" w14:paraId="3FFC58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01F6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2A7DD"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E88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A02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BBF34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6A2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A7E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A2BA18" wp14:editId="30CA0D40">
                  <wp:extent cx="152400" cy="152400"/>
                  <wp:effectExtent l="0" t="0" r="0" b="0"/>
                  <wp:docPr id="68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6286634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6B249E" wp14:editId="7368AF77">
                  <wp:extent cx="152400" cy="152400"/>
                  <wp:effectExtent l="0" t="0" r="0" b="0"/>
                  <wp:docPr id="686" name="Picture -1137684208.jpg" descr="-113768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13768420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CBEC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F42B8" w14:textId="77777777" w:rsidR="0009168A" w:rsidRDefault="0009168A"/>
        </w:tc>
      </w:tr>
      <w:tr w:rsidR="007A24FC" w:rsidRPr="00B3499B" w14:paraId="30EFC59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7702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668C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D6CC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2401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32240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D55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FA59D9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7C5B6A" w14:textId="77777777" w:rsidR="007A24FC" w:rsidRPr="00B3499B" w:rsidRDefault="00DC7E29" w:rsidP="009737DA">
            <w:pPr>
              <w:rPr>
                <w:rFonts w:cs="Arial"/>
                <w:bCs/>
                <w:color w:val="808080" w:themeColor="background1" w:themeShade="80"/>
                <w:sz w:val="16"/>
                <w:szCs w:val="14"/>
              </w:rPr>
            </w:pPr>
            <w:hyperlink r:id="rId2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BF3B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2417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9A6D6A" w14:textId="77777777" w:rsidR="007A24FC" w:rsidRDefault="007A24FC" w:rsidP="001C5864">
      <w:pPr>
        <w:rPr>
          <w:rFonts w:cs="Arial"/>
        </w:rPr>
      </w:pPr>
    </w:p>
    <w:p w14:paraId="026435A8" w14:textId="77777777" w:rsidR="0047267C" w:rsidRDefault="0047267C" w:rsidP="001C5864">
      <w:pPr>
        <w:rPr>
          <w:rFonts w:cs="Arial"/>
        </w:rPr>
      </w:pPr>
    </w:p>
    <w:p w14:paraId="596B1FB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22061EB" wp14:editId="7F59273E">
            <wp:extent cx="152400" cy="152400"/>
            <wp:effectExtent l="0" t="0" r="0" b="0"/>
            <wp:docPr id="68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Off_Board Request</w:t>
      </w:r>
    </w:p>
    <w:p w14:paraId="7DAC4D0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12FF92" w14:textId="77777777" w:rsidR="00072314" w:rsidRPr="003B799F" w:rsidRDefault="00072314" w:rsidP="00072314"/>
    <w:p w14:paraId="31E36692" w14:textId="77777777" w:rsidR="00072314" w:rsidRDefault="00072314" w:rsidP="00072314">
      <w:pPr>
        <w:pStyle w:val="Heading6"/>
        <w:keepNext w:val="0"/>
        <w:tabs>
          <w:tab w:val="clear" w:pos="900"/>
          <w:tab w:val="left" w:pos="709"/>
        </w:tabs>
        <w:spacing w:before="240"/>
        <w:rPr>
          <w:lang w:val="en-GB"/>
        </w:rPr>
      </w:pPr>
      <w:r>
        <w:rPr>
          <w:lang w:val="en-GB"/>
        </w:rPr>
        <w:t>Inputs</w:t>
      </w:r>
    </w:p>
    <w:p w14:paraId="7BE2C368"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9F60A62" w14:textId="77777777" w:rsidTr="001D18E6">
        <w:trPr>
          <w:trHeight w:val="173"/>
        </w:trPr>
        <w:tc>
          <w:tcPr>
            <w:tcW w:w="1696" w:type="dxa"/>
            <w:shd w:val="clear" w:color="auto" w:fill="D9D9D9" w:themeFill="background1" w:themeFillShade="D9"/>
            <w:noWrap/>
            <w:hideMark/>
          </w:tcPr>
          <w:p w14:paraId="456F5A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BFD309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B3DF11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255D55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1E6655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CA8250"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3732E9B" w14:textId="77777777" w:rsidTr="001D18E6">
        <w:trPr>
          <w:trHeight w:val="143"/>
        </w:trPr>
        <w:tc>
          <w:tcPr>
            <w:tcW w:w="1696" w:type="dxa"/>
            <w:noWrap/>
          </w:tcPr>
          <w:p w14:paraId="4EF92AD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7ED60C2" w14:textId="77777777" w:rsidR="00072314" w:rsidRPr="00DE6816" w:rsidRDefault="00072314" w:rsidP="001D18E6">
            <w:pPr>
              <w:rPr>
                <w:rFonts w:cs="Arial"/>
                <w:sz w:val="18"/>
              </w:rPr>
            </w:pPr>
            <w:r w:rsidRPr="00DE6816">
              <w:rPr>
                <w:rFonts w:cs="Arial"/>
                <w:sz w:val="18"/>
              </w:rPr>
              <w:t>Name of aTechnical Signal, e.g.:</w:t>
            </w:r>
          </w:p>
          <w:p w14:paraId="78A5C67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9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ABBDB30"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D481FF"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9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A8C115D"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A83150C"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1CB354B"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BC8401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C503F0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1D8F9723" w14:textId="77777777" w:rsidR="00072314" w:rsidRPr="00DE6816" w:rsidRDefault="00072314" w:rsidP="001D18E6">
            <w:pPr>
              <w:ind w:left="360"/>
              <w:rPr>
                <w:rFonts w:cs="Arial"/>
                <w:sz w:val="18"/>
              </w:rPr>
            </w:pPr>
          </w:p>
          <w:p w14:paraId="28A5E325" w14:textId="77777777" w:rsidR="00072314" w:rsidRPr="00DE6816" w:rsidRDefault="00072314" w:rsidP="001D18E6">
            <w:pPr>
              <w:rPr>
                <w:rFonts w:cs="Arial"/>
                <w:sz w:val="16"/>
              </w:rPr>
            </w:pPr>
            <w:r w:rsidRPr="00DE6816">
              <w:rPr>
                <w:rFonts w:cs="Arial"/>
                <w:sz w:val="14"/>
              </w:rPr>
              <w:t>The message name should be linked, e.g.</w:t>
            </w:r>
          </w:p>
          <w:p w14:paraId="7F07DC9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9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97" w:history="1">
              <w:r w:rsidRPr="00DE6816">
                <w:rPr>
                  <w:rStyle w:val="Hyperlink"/>
                  <w:rFonts w:ascii="Arial" w:hAnsi="Arial" w:cs="Arial"/>
                  <w:i/>
                  <w:sz w:val="14"/>
                </w:rPr>
                <w:t>FNV2</w:t>
              </w:r>
            </w:hyperlink>
            <w:r w:rsidRPr="00DE6816">
              <w:rPr>
                <w:rFonts w:ascii="Arial" w:hAnsi="Arial" w:cs="Arial"/>
                <w:sz w:val="14"/>
              </w:rPr>
              <w:t xml:space="preserve">). </w:t>
            </w:r>
          </w:p>
          <w:p w14:paraId="6BA6074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B73511E" w14:textId="77777777" w:rsidR="00072314" w:rsidRDefault="00072314" w:rsidP="001D18E6">
            <w:pPr>
              <w:rPr>
                <w:rFonts w:cs="Arial"/>
                <w:sz w:val="14"/>
              </w:rPr>
            </w:pPr>
          </w:p>
          <w:p w14:paraId="71FBC9A2"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9185EB9" w14:textId="77777777" w:rsidTr="001D18E6">
        <w:trPr>
          <w:trHeight w:val="70"/>
        </w:trPr>
        <w:tc>
          <w:tcPr>
            <w:tcW w:w="1696" w:type="dxa"/>
            <w:noWrap/>
          </w:tcPr>
          <w:p w14:paraId="54CFD9BB"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4E0CA94" w14:textId="77777777" w:rsidR="00072314" w:rsidRPr="00DE6816" w:rsidRDefault="00072314" w:rsidP="001D18E6">
            <w:pPr>
              <w:rPr>
                <w:rFonts w:cs="Arial"/>
                <w:color w:val="000000" w:themeColor="text1"/>
                <w:sz w:val="18"/>
              </w:rPr>
            </w:pPr>
          </w:p>
        </w:tc>
        <w:tc>
          <w:tcPr>
            <w:tcW w:w="1843" w:type="dxa"/>
          </w:tcPr>
          <w:p w14:paraId="7EC85BF7" w14:textId="77777777" w:rsidR="00072314" w:rsidRPr="00DE6816" w:rsidRDefault="00072314" w:rsidP="001D18E6">
            <w:pPr>
              <w:rPr>
                <w:rFonts w:cs="Arial"/>
                <w:color w:val="000000" w:themeColor="text1"/>
                <w:sz w:val="18"/>
              </w:rPr>
            </w:pPr>
          </w:p>
        </w:tc>
        <w:tc>
          <w:tcPr>
            <w:tcW w:w="1984" w:type="dxa"/>
          </w:tcPr>
          <w:p w14:paraId="677D0884" w14:textId="77777777" w:rsidR="00072314" w:rsidRPr="00DE6816" w:rsidRDefault="00072314" w:rsidP="001D18E6">
            <w:pPr>
              <w:rPr>
                <w:rFonts w:cs="Arial"/>
                <w:color w:val="000000" w:themeColor="text1"/>
                <w:sz w:val="18"/>
              </w:rPr>
            </w:pPr>
          </w:p>
        </w:tc>
        <w:tc>
          <w:tcPr>
            <w:tcW w:w="2693" w:type="dxa"/>
          </w:tcPr>
          <w:p w14:paraId="42BC9E79" w14:textId="77777777" w:rsidR="00072314" w:rsidRPr="00DE6816" w:rsidRDefault="00072314" w:rsidP="001D18E6">
            <w:pPr>
              <w:rPr>
                <w:rFonts w:cs="Arial"/>
                <w:color w:val="000000" w:themeColor="text1"/>
                <w:sz w:val="18"/>
              </w:rPr>
            </w:pPr>
          </w:p>
        </w:tc>
      </w:tr>
    </w:tbl>
    <w:p w14:paraId="16F6C61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419FC88" w14:textId="77777777" w:rsidR="008C50D1" w:rsidRPr="00E23282" w:rsidRDefault="008C50D1" w:rsidP="00072314"/>
    <w:p w14:paraId="43F9AC4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C52BC1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7538E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797B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C69A6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B754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F980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775C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ECA4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213D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63F7B4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10BFF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24023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C76C44A" w14:textId="77777777" w:rsidR="0046438F" w:rsidRDefault="0046438F" w:rsidP="0046438F">
            <w:pPr>
              <w:rPr>
                <w:rFonts w:cs="Arial"/>
                <w:color w:val="000000" w:themeColor="text1"/>
                <w:sz w:val="16"/>
                <w:szCs w:val="14"/>
              </w:rPr>
            </w:pPr>
            <w:r>
              <w:rPr>
                <w:rFonts w:cs="Arial"/>
                <w:color w:val="000000" w:themeColor="text1"/>
                <w:sz w:val="16"/>
                <w:szCs w:val="14"/>
              </w:rPr>
              <w:t>Phone Rq</w:t>
            </w:r>
          </w:p>
          <w:p w14:paraId="13551477" w14:textId="77777777" w:rsidR="0046438F" w:rsidRPr="00740CDD" w:rsidRDefault="0046438F" w:rsidP="00D60C45">
            <w:pPr>
              <w:pStyle w:val="VelocityScript"/>
              <w:rPr>
                <w:color w:val="00B0F0"/>
              </w:rPr>
            </w:pPr>
          </w:p>
          <w:p w14:paraId="41FEDAF1" w14:textId="77777777" w:rsidR="007215C5" w:rsidRPr="00D60C45" w:rsidRDefault="007215C5" w:rsidP="00CA24CE">
            <w:pPr>
              <w:rPr>
                <w:rFonts w:cs="Arial"/>
                <w:color w:val="000000" w:themeColor="text1"/>
                <w:sz w:val="16"/>
                <w:szCs w:val="14"/>
                <w:lang w:val="en-GB"/>
              </w:rPr>
            </w:pPr>
          </w:p>
          <w:p w14:paraId="692234D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527F36" w14:textId="77777777" w:rsidR="00DD49BA" w:rsidRPr="003C5D56" w:rsidRDefault="00DD49BA" w:rsidP="00DD49BA">
            <w:pPr>
              <w:rPr>
                <w:rFonts w:cs="Arial"/>
                <w:color w:val="000000" w:themeColor="text1"/>
                <w:sz w:val="16"/>
                <w:szCs w:val="14"/>
              </w:rPr>
            </w:pPr>
            <w:r>
              <w:rPr>
                <w:rFonts w:cs="Arial"/>
                <w:color w:val="000000" w:themeColor="text1"/>
                <w:sz w:val="16"/>
                <w:szCs w:val="14"/>
              </w:rPr>
              <w:t>Phone Rq</w:t>
            </w:r>
          </w:p>
          <w:p w14:paraId="57E729A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361993" w14:textId="77777777" w:rsidR="0038251F" w:rsidRPr="0038251F" w:rsidRDefault="00143E70" w:rsidP="0038251F">
            <w:pPr>
              <w:pStyle w:val="VelocityScript"/>
              <w:rPr>
                <w:color w:val="00B0F0"/>
                <w:sz w:val="16"/>
              </w:rPr>
            </w:pPr>
            <w:r w:rsidRPr="0038251F">
              <w:rPr>
                <w:color w:val="00B0F0"/>
                <w:sz w:val="16"/>
              </w:rPr>
              <w:t xml:space="preserve"> </w:t>
            </w:r>
          </w:p>
          <w:p w14:paraId="68800CCB" w14:textId="77777777" w:rsidR="00C84B54" w:rsidRDefault="00C84B54" w:rsidP="00B31A0E">
            <w:pPr>
              <w:pStyle w:val="VelocityScript"/>
            </w:pPr>
          </w:p>
          <w:p w14:paraId="1377B345" w14:textId="77777777" w:rsidR="00C84B54" w:rsidRDefault="00C84B54" w:rsidP="00B31A0E">
            <w:pPr>
              <w:pStyle w:val="VelocityScript"/>
            </w:pPr>
          </w:p>
          <w:p w14:paraId="72252AA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E1C7D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BC8375" w14:textId="77777777" w:rsidR="0009168A" w:rsidRDefault="0009168A"/>
        </w:tc>
      </w:tr>
      <w:tr w:rsidR="00CA24CE" w:rsidRPr="00B3499B" w14:paraId="31CE0EF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46CCAE" w14:textId="77777777" w:rsidR="00CA24CE" w:rsidRPr="00B3499B" w:rsidRDefault="00DC7E29" w:rsidP="00CA24CE">
            <w:pPr>
              <w:rPr>
                <w:rFonts w:cs="Arial"/>
                <w:bCs/>
                <w:color w:val="808080" w:themeColor="background1" w:themeShade="80"/>
                <w:sz w:val="16"/>
                <w:szCs w:val="14"/>
              </w:rPr>
            </w:pPr>
            <w:hyperlink r:id="rId2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27248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1F9E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208B4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Off_Board Request</w:t>
      </w:r>
    </w:p>
    <w:p w14:paraId="008BADBD" w14:textId="77777777" w:rsidR="00072314" w:rsidRPr="00612064" w:rsidRDefault="00072314" w:rsidP="00072314">
      <w:pPr>
        <w:spacing w:before="20"/>
        <w:rPr>
          <w:vanish/>
        </w:rPr>
      </w:pPr>
    </w:p>
    <w:p w14:paraId="0994CCB5" w14:textId="77777777" w:rsidR="00072314" w:rsidRDefault="00072314" w:rsidP="00072314">
      <w:pPr>
        <w:pStyle w:val="Heading6"/>
        <w:keepNext w:val="0"/>
        <w:tabs>
          <w:tab w:val="clear" w:pos="900"/>
          <w:tab w:val="left" w:pos="709"/>
        </w:tabs>
        <w:spacing w:before="240"/>
      </w:pPr>
      <w:r>
        <w:t>Parameters</w:t>
      </w:r>
    </w:p>
    <w:p w14:paraId="2C7DF33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A69636F" w14:textId="77777777" w:rsidTr="001D18E6">
        <w:trPr>
          <w:trHeight w:val="161"/>
        </w:trPr>
        <w:tc>
          <w:tcPr>
            <w:tcW w:w="1838" w:type="dxa"/>
            <w:shd w:val="clear" w:color="auto" w:fill="D9D9D9" w:themeFill="background1" w:themeFillShade="D9"/>
            <w:noWrap/>
            <w:hideMark/>
          </w:tcPr>
          <w:p w14:paraId="76E7E0C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8A6198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72F18C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D5787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C7BF4C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C9F05D6" w14:textId="77777777" w:rsidTr="001D18E6">
        <w:trPr>
          <w:trHeight w:val="70"/>
        </w:trPr>
        <w:tc>
          <w:tcPr>
            <w:tcW w:w="1838" w:type="dxa"/>
            <w:noWrap/>
          </w:tcPr>
          <w:p w14:paraId="4818729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CEFE4F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A2FABB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373949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1DBC9E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B40B65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36197F" w14:textId="77777777" w:rsidTr="001D18E6">
        <w:trPr>
          <w:trHeight w:val="71"/>
        </w:trPr>
        <w:tc>
          <w:tcPr>
            <w:tcW w:w="1838" w:type="dxa"/>
            <w:noWrap/>
          </w:tcPr>
          <w:p w14:paraId="0BAFB65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EF3DC88" w14:textId="77777777" w:rsidR="00072314" w:rsidRPr="00D14691" w:rsidRDefault="00072314" w:rsidP="001D18E6">
            <w:pPr>
              <w:rPr>
                <w:color w:val="000000" w:themeColor="text1"/>
              </w:rPr>
            </w:pPr>
          </w:p>
        </w:tc>
        <w:tc>
          <w:tcPr>
            <w:tcW w:w="1701" w:type="dxa"/>
          </w:tcPr>
          <w:p w14:paraId="1C6049F1" w14:textId="77777777" w:rsidR="00072314" w:rsidRPr="00D14691" w:rsidRDefault="00072314" w:rsidP="001D18E6">
            <w:pPr>
              <w:rPr>
                <w:color w:val="000000" w:themeColor="text1"/>
              </w:rPr>
            </w:pPr>
          </w:p>
        </w:tc>
        <w:tc>
          <w:tcPr>
            <w:tcW w:w="1417" w:type="dxa"/>
            <w:noWrap/>
          </w:tcPr>
          <w:p w14:paraId="350151D5" w14:textId="77777777" w:rsidR="00072314" w:rsidRPr="00D14691" w:rsidRDefault="00072314" w:rsidP="001D18E6">
            <w:pPr>
              <w:rPr>
                <w:color w:val="000000" w:themeColor="text1"/>
              </w:rPr>
            </w:pPr>
          </w:p>
        </w:tc>
        <w:tc>
          <w:tcPr>
            <w:tcW w:w="3402" w:type="dxa"/>
          </w:tcPr>
          <w:p w14:paraId="0EAD2376" w14:textId="77777777" w:rsidR="00072314" w:rsidRPr="00D14691" w:rsidRDefault="00072314" w:rsidP="001D18E6">
            <w:pPr>
              <w:rPr>
                <w:color w:val="000000" w:themeColor="text1"/>
              </w:rPr>
            </w:pPr>
          </w:p>
        </w:tc>
      </w:tr>
    </w:tbl>
    <w:p w14:paraId="6D7CD661" w14:textId="77777777"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9393EBF" w14:textId="77777777" w:rsidR="003678EC" w:rsidRPr="003678EC" w:rsidRDefault="003678EC" w:rsidP="003678EC">
      <w:pPr>
        <w:rPr>
          <w:lang w:val="en-GB"/>
        </w:rPr>
      </w:pPr>
    </w:p>
    <w:p w14:paraId="54291AC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7F5F626" w14:textId="77777777" w:rsidR="00072314" w:rsidRPr="003225C9" w:rsidRDefault="00072314" w:rsidP="00072314">
      <w:pPr>
        <w:tabs>
          <w:tab w:val="left" w:pos="284"/>
          <w:tab w:val="left" w:pos="851"/>
        </w:tabs>
      </w:pPr>
    </w:p>
    <w:p w14:paraId="41F0FB2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E0D25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53A4990" w14:textId="77777777" w:rsidTr="001D18E6">
        <w:tc>
          <w:tcPr>
            <w:tcW w:w="1934" w:type="dxa"/>
            <w:shd w:val="clear" w:color="auto" w:fill="D9D9D9" w:themeFill="background1" w:themeFillShade="D9"/>
          </w:tcPr>
          <w:p w14:paraId="4FF29AD7" w14:textId="77777777" w:rsidR="00072314" w:rsidRDefault="00072314" w:rsidP="001D18E6">
            <w:pPr>
              <w:rPr>
                <w:b/>
              </w:rPr>
            </w:pPr>
            <w:r w:rsidRPr="00AF169D">
              <w:rPr>
                <w:b/>
              </w:rPr>
              <w:t>Requirement ID</w:t>
            </w:r>
          </w:p>
          <w:p w14:paraId="292B034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2294DB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59896DE" w14:textId="77777777" w:rsidR="00072314" w:rsidRDefault="00072314" w:rsidP="001D18E6">
            <w:pPr>
              <w:rPr>
                <w:b/>
              </w:rPr>
            </w:pPr>
            <w:r>
              <w:rPr>
                <w:b/>
              </w:rPr>
              <w:t>Modification</w:t>
            </w:r>
          </w:p>
        </w:tc>
        <w:tc>
          <w:tcPr>
            <w:tcW w:w="1712" w:type="dxa"/>
            <w:shd w:val="clear" w:color="auto" w:fill="D9D9D9" w:themeFill="background1" w:themeFillShade="D9"/>
          </w:tcPr>
          <w:p w14:paraId="39E08D81" w14:textId="77777777" w:rsidR="00072314" w:rsidRDefault="00072314" w:rsidP="001D18E6">
            <w:pPr>
              <w:rPr>
                <w:b/>
              </w:rPr>
            </w:pPr>
            <w:r w:rsidRPr="00AF169D">
              <w:rPr>
                <w:b/>
              </w:rPr>
              <w:t xml:space="preserve">Requirement </w:t>
            </w:r>
            <w:r>
              <w:rPr>
                <w:b/>
              </w:rPr>
              <w:t>ID</w:t>
            </w:r>
          </w:p>
          <w:p w14:paraId="76A152F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5F7F9E3" w14:textId="77777777" w:rsidR="00072314" w:rsidRPr="00AF169D" w:rsidRDefault="00072314" w:rsidP="001D18E6">
            <w:pPr>
              <w:rPr>
                <w:b/>
              </w:rPr>
            </w:pPr>
            <w:r>
              <w:rPr>
                <w:b/>
              </w:rPr>
              <w:t>Comment</w:t>
            </w:r>
          </w:p>
        </w:tc>
      </w:tr>
      <w:tr w:rsidR="00072314" w14:paraId="26F446C3" w14:textId="77777777" w:rsidTr="001D18E6">
        <w:tc>
          <w:tcPr>
            <w:tcW w:w="1934" w:type="dxa"/>
          </w:tcPr>
          <w:p w14:paraId="1824F9D3" w14:textId="77777777" w:rsidR="00072314" w:rsidRPr="000F4E8B" w:rsidRDefault="00072314" w:rsidP="001D18E6">
            <w:r w:rsidRPr="000F4E8B">
              <w:t>REQ_abc</w:t>
            </w:r>
          </w:p>
        </w:tc>
        <w:tc>
          <w:tcPr>
            <w:tcW w:w="2177" w:type="dxa"/>
          </w:tcPr>
          <w:p w14:paraId="5D90C554" w14:textId="77777777" w:rsidR="00072314" w:rsidRPr="000F4E8B" w:rsidRDefault="00072314" w:rsidP="001D18E6"/>
        </w:tc>
        <w:sdt>
          <w:sdtPr>
            <w:alias w:val="Modification"/>
            <w:tag w:val="Modification"/>
            <w:id w:val="5212910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5EF11C4" w14:textId="77777777" w:rsidR="00072314" w:rsidRPr="000F4E8B" w:rsidRDefault="00072314" w:rsidP="001D18E6">
                <w:r w:rsidRPr="000F4E8B">
                  <w:t>Removed</w:t>
                </w:r>
              </w:p>
            </w:tc>
          </w:sdtContent>
        </w:sdt>
        <w:tc>
          <w:tcPr>
            <w:tcW w:w="1712" w:type="dxa"/>
          </w:tcPr>
          <w:p w14:paraId="3130F6C9" w14:textId="77777777" w:rsidR="00072314" w:rsidRPr="000F4E8B" w:rsidRDefault="00072314" w:rsidP="001D18E6">
            <w:r w:rsidRPr="000F4E8B">
              <w:t>--</w:t>
            </w:r>
          </w:p>
        </w:tc>
        <w:tc>
          <w:tcPr>
            <w:tcW w:w="2958" w:type="dxa"/>
          </w:tcPr>
          <w:p w14:paraId="3E7844CD" w14:textId="77777777" w:rsidR="00072314" w:rsidRPr="000F4E8B" w:rsidRDefault="00072314" w:rsidP="001D18E6"/>
        </w:tc>
      </w:tr>
      <w:tr w:rsidR="00072314" w14:paraId="3CFBDF86" w14:textId="77777777" w:rsidTr="001D18E6">
        <w:tc>
          <w:tcPr>
            <w:tcW w:w="1934" w:type="dxa"/>
          </w:tcPr>
          <w:p w14:paraId="044B7BF6" w14:textId="77777777" w:rsidR="00072314" w:rsidRPr="000F4E8B" w:rsidRDefault="00072314" w:rsidP="001D18E6">
            <w:r w:rsidRPr="000F4E8B">
              <w:t>REQ_def</w:t>
            </w:r>
          </w:p>
        </w:tc>
        <w:tc>
          <w:tcPr>
            <w:tcW w:w="2177" w:type="dxa"/>
          </w:tcPr>
          <w:p w14:paraId="5EDF4D07" w14:textId="77777777" w:rsidR="00072314" w:rsidRPr="000F4E8B" w:rsidRDefault="00072314" w:rsidP="001D18E6"/>
        </w:tc>
        <w:sdt>
          <w:sdtPr>
            <w:alias w:val="Modification"/>
            <w:tag w:val="Modification"/>
            <w:id w:val="-16168233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79AFC61" w14:textId="77777777" w:rsidR="00072314" w:rsidRPr="000F4E8B" w:rsidRDefault="00072314" w:rsidP="001D18E6">
                <w:r w:rsidRPr="000F4E8B">
                  <w:t>Replaced</w:t>
                </w:r>
              </w:p>
            </w:tc>
          </w:sdtContent>
        </w:sdt>
        <w:tc>
          <w:tcPr>
            <w:tcW w:w="1712" w:type="dxa"/>
          </w:tcPr>
          <w:p w14:paraId="1CDB66FD" w14:textId="77777777" w:rsidR="00072314" w:rsidRPr="000F4E8B" w:rsidRDefault="00072314" w:rsidP="001D18E6">
            <w:r w:rsidRPr="000F4E8B">
              <w:t>REQ_xyz</w:t>
            </w:r>
          </w:p>
        </w:tc>
        <w:tc>
          <w:tcPr>
            <w:tcW w:w="2958" w:type="dxa"/>
          </w:tcPr>
          <w:p w14:paraId="280AAF82" w14:textId="77777777" w:rsidR="00072314" w:rsidRPr="000F4E8B" w:rsidRDefault="00072314" w:rsidP="001D18E6"/>
        </w:tc>
      </w:tr>
      <w:tr w:rsidR="00072314" w14:paraId="29637442" w14:textId="77777777" w:rsidTr="001D18E6">
        <w:tc>
          <w:tcPr>
            <w:tcW w:w="1934" w:type="dxa"/>
          </w:tcPr>
          <w:p w14:paraId="25BAF498" w14:textId="77777777" w:rsidR="00072314" w:rsidRPr="000F4E8B" w:rsidRDefault="00072314" w:rsidP="001D18E6">
            <w:r w:rsidRPr="000F4E8B">
              <w:t>--</w:t>
            </w:r>
          </w:p>
        </w:tc>
        <w:tc>
          <w:tcPr>
            <w:tcW w:w="2177" w:type="dxa"/>
          </w:tcPr>
          <w:p w14:paraId="104627B0" w14:textId="77777777" w:rsidR="00072314" w:rsidRPr="000F4E8B" w:rsidRDefault="00072314" w:rsidP="001D18E6"/>
        </w:tc>
        <w:sdt>
          <w:sdtPr>
            <w:alias w:val="Modification"/>
            <w:tag w:val="Modification"/>
            <w:id w:val="-42426367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E6D54D0" w14:textId="77777777" w:rsidR="00072314" w:rsidRPr="000F4E8B" w:rsidRDefault="00072314" w:rsidP="001D18E6">
                <w:r w:rsidRPr="000F4E8B">
                  <w:t>Added</w:t>
                </w:r>
              </w:p>
            </w:tc>
          </w:sdtContent>
        </w:sdt>
        <w:tc>
          <w:tcPr>
            <w:tcW w:w="1712" w:type="dxa"/>
          </w:tcPr>
          <w:p w14:paraId="1A94D03F" w14:textId="77777777" w:rsidR="00072314" w:rsidRPr="000F4E8B" w:rsidRDefault="00072314" w:rsidP="001D18E6">
            <w:r w:rsidRPr="000F4E8B">
              <w:t>REQ_123</w:t>
            </w:r>
          </w:p>
        </w:tc>
        <w:tc>
          <w:tcPr>
            <w:tcW w:w="2958" w:type="dxa"/>
          </w:tcPr>
          <w:p w14:paraId="5A05BE54" w14:textId="77777777" w:rsidR="00072314" w:rsidRPr="000F4E8B" w:rsidRDefault="00072314" w:rsidP="001D18E6"/>
        </w:tc>
      </w:tr>
    </w:tbl>
    <w:p w14:paraId="676FD65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87F146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B680E05" w14:textId="77777777" w:rsidTr="001D18E6">
        <w:tc>
          <w:tcPr>
            <w:tcW w:w="1838" w:type="dxa"/>
            <w:shd w:val="clear" w:color="auto" w:fill="D9D9D9" w:themeFill="background1" w:themeFillShade="D9"/>
          </w:tcPr>
          <w:p w14:paraId="4E3DDDB3" w14:textId="77777777" w:rsidR="00072314" w:rsidRDefault="00072314" w:rsidP="001D18E6">
            <w:pPr>
              <w:rPr>
                <w:b/>
              </w:rPr>
            </w:pPr>
            <w:r w:rsidRPr="00AF169D">
              <w:rPr>
                <w:b/>
              </w:rPr>
              <w:t>Requirement ID</w:t>
            </w:r>
          </w:p>
          <w:p w14:paraId="366EFDA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B0609D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1B582D0" w14:textId="77777777" w:rsidR="00072314" w:rsidRPr="00AF169D" w:rsidRDefault="00072314" w:rsidP="001D18E6">
            <w:pPr>
              <w:rPr>
                <w:b/>
              </w:rPr>
            </w:pPr>
            <w:r>
              <w:rPr>
                <w:b/>
              </w:rPr>
              <w:t>Comment</w:t>
            </w:r>
          </w:p>
        </w:tc>
      </w:tr>
      <w:tr w:rsidR="00072314" w14:paraId="788E8482" w14:textId="77777777" w:rsidTr="001D18E6">
        <w:tc>
          <w:tcPr>
            <w:tcW w:w="1838" w:type="dxa"/>
          </w:tcPr>
          <w:p w14:paraId="61EED950" w14:textId="77777777" w:rsidR="00072314" w:rsidRDefault="00072314" w:rsidP="001D18E6"/>
        </w:tc>
        <w:tc>
          <w:tcPr>
            <w:tcW w:w="4253" w:type="dxa"/>
          </w:tcPr>
          <w:p w14:paraId="2313C9E0" w14:textId="77777777" w:rsidR="00072314" w:rsidRDefault="00072314" w:rsidP="001D18E6"/>
        </w:tc>
        <w:tc>
          <w:tcPr>
            <w:tcW w:w="4110" w:type="dxa"/>
          </w:tcPr>
          <w:p w14:paraId="49345ADC" w14:textId="77777777" w:rsidR="00072314" w:rsidRDefault="00072314" w:rsidP="001D18E6"/>
        </w:tc>
      </w:tr>
      <w:tr w:rsidR="00072314" w14:paraId="47D9BF96" w14:textId="77777777" w:rsidTr="001D18E6">
        <w:tc>
          <w:tcPr>
            <w:tcW w:w="1838" w:type="dxa"/>
          </w:tcPr>
          <w:p w14:paraId="0E7E6039" w14:textId="77777777" w:rsidR="00072314" w:rsidRDefault="00072314" w:rsidP="001D18E6"/>
        </w:tc>
        <w:tc>
          <w:tcPr>
            <w:tcW w:w="4253" w:type="dxa"/>
          </w:tcPr>
          <w:p w14:paraId="213E1AE3" w14:textId="77777777" w:rsidR="00072314" w:rsidRDefault="00072314" w:rsidP="001D18E6"/>
        </w:tc>
        <w:tc>
          <w:tcPr>
            <w:tcW w:w="4110" w:type="dxa"/>
          </w:tcPr>
          <w:p w14:paraId="669A486F" w14:textId="77777777" w:rsidR="00072314" w:rsidRDefault="00072314" w:rsidP="001D18E6"/>
        </w:tc>
      </w:tr>
      <w:tr w:rsidR="00072314" w14:paraId="5E44240A" w14:textId="77777777" w:rsidTr="001D18E6">
        <w:tc>
          <w:tcPr>
            <w:tcW w:w="1838" w:type="dxa"/>
          </w:tcPr>
          <w:p w14:paraId="0797C19A" w14:textId="77777777" w:rsidR="00072314" w:rsidRDefault="00072314" w:rsidP="001D18E6">
            <w:r>
              <w:t>…</w:t>
            </w:r>
          </w:p>
        </w:tc>
        <w:tc>
          <w:tcPr>
            <w:tcW w:w="4253" w:type="dxa"/>
          </w:tcPr>
          <w:p w14:paraId="63EAD7D5" w14:textId="77777777" w:rsidR="00072314" w:rsidRDefault="00072314" w:rsidP="001D18E6"/>
        </w:tc>
        <w:tc>
          <w:tcPr>
            <w:tcW w:w="4110" w:type="dxa"/>
          </w:tcPr>
          <w:p w14:paraId="4366EAA2" w14:textId="77777777" w:rsidR="00072314" w:rsidRDefault="00072314" w:rsidP="001D18E6"/>
        </w:tc>
      </w:tr>
    </w:tbl>
    <w:p w14:paraId="77276FA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EF2E8E1" w14:textId="77777777" w:rsidR="00072314" w:rsidRDefault="00072314" w:rsidP="00072314"/>
    <w:p w14:paraId="07DCD4C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DDBDCB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 xml:space="preserve">BCM ECU </w:t>
      </w:r>
    </w:p>
    <w:p w14:paraId="36AF2D13" w14:textId="77777777" w:rsidR="00210E01" w:rsidRDefault="00210E01" w:rsidP="00210E01">
      <w:r>
        <w:t xml:space="preserve">BCM ECU </w:t>
      </w:r>
    </w:p>
    <w:p w14:paraId="79610E83" w14:textId="77777777" w:rsidR="00072314" w:rsidRDefault="00072314" w:rsidP="00072314"/>
    <w:p w14:paraId="1B76A4E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A43828B" wp14:editId="2AF3BC47">
            <wp:extent cx="152400" cy="152400"/>
            <wp:effectExtent l="0" t="0" r="0" b="0"/>
            <wp:docPr id="69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Settings_Storing_Actuator</w:t>
      </w:r>
    </w:p>
    <w:p w14:paraId="31A1591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5E35DB0" w14:textId="77777777" w:rsidR="00072314" w:rsidRPr="003B799F" w:rsidRDefault="00072314" w:rsidP="00072314"/>
    <w:p w14:paraId="4E8DE15C" w14:textId="77777777" w:rsidR="00072314" w:rsidRDefault="00072314" w:rsidP="00072314">
      <w:pPr>
        <w:pStyle w:val="Heading6"/>
        <w:keepNext w:val="0"/>
        <w:tabs>
          <w:tab w:val="clear" w:pos="900"/>
          <w:tab w:val="left" w:pos="709"/>
        </w:tabs>
        <w:spacing w:before="240"/>
        <w:rPr>
          <w:lang w:val="en-GB"/>
        </w:rPr>
      </w:pPr>
      <w:r>
        <w:rPr>
          <w:lang w:val="en-GB"/>
        </w:rPr>
        <w:t>Inputs</w:t>
      </w:r>
    </w:p>
    <w:p w14:paraId="340B57A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030070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E2AE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D3842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B6D9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81AF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F38C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28D0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0911B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4FA9BC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7A5F0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64639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04E3EB4"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4C82994" w14:textId="77777777" w:rsidR="0046438F" w:rsidRPr="00740CDD" w:rsidRDefault="0046438F" w:rsidP="00927ADC">
            <w:pPr>
              <w:pStyle w:val="VelocityScript"/>
              <w:rPr>
                <w:color w:val="00B0F0"/>
              </w:rPr>
            </w:pPr>
          </w:p>
          <w:p w14:paraId="2DEFD05C" w14:textId="77777777" w:rsidR="004C0655" w:rsidRPr="007215C5" w:rsidRDefault="004C0655" w:rsidP="004F0393">
            <w:pPr>
              <w:pStyle w:val="VelocityScript"/>
            </w:pPr>
          </w:p>
          <w:p w14:paraId="641918B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D6D0CB"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14D630" w14:textId="77777777" w:rsidR="00C84B54" w:rsidRDefault="00C84B54" w:rsidP="00090710">
            <w:pPr>
              <w:pStyle w:val="VelocityScript"/>
            </w:pPr>
          </w:p>
          <w:p w14:paraId="4F69AC21" w14:textId="77777777" w:rsidR="00C84B54" w:rsidRDefault="00C84B54" w:rsidP="00090710">
            <w:pPr>
              <w:pStyle w:val="VelocityScript"/>
            </w:pPr>
          </w:p>
          <w:p w14:paraId="23FD4CC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77192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0CC31C" w14:textId="77777777" w:rsidR="0009168A" w:rsidRDefault="0009168A"/>
        </w:tc>
      </w:tr>
      <w:tr w:rsidR="00EB31D7" w:rsidRPr="00B3499B" w14:paraId="2EEC12B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F9C521" w14:textId="77777777" w:rsidR="00EB31D7" w:rsidRPr="00B3499B" w:rsidRDefault="00DC7E29" w:rsidP="00236BAE">
            <w:pPr>
              <w:rPr>
                <w:rFonts w:cs="Arial"/>
                <w:bCs/>
                <w:color w:val="808080" w:themeColor="background1" w:themeShade="80"/>
                <w:sz w:val="16"/>
                <w:szCs w:val="14"/>
              </w:rPr>
            </w:pPr>
            <w:hyperlink r:id="rId29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C641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68D62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971D3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Settings_Storing_Actuator</w:t>
      </w:r>
    </w:p>
    <w:p w14:paraId="0D47E6C7" w14:textId="77777777" w:rsidR="008C50D1" w:rsidRPr="00E23282" w:rsidRDefault="008C50D1" w:rsidP="00072314"/>
    <w:p w14:paraId="1A6D0B1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44ECD3D"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3BC4CB9" w14:textId="77777777" w:rsidTr="001D18E6">
        <w:trPr>
          <w:trHeight w:val="173"/>
        </w:trPr>
        <w:tc>
          <w:tcPr>
            <w:tcW w:w="1696" w:type="dxa"/>
            <w:shd w:val="clear" w:color="auto" w:fill="D9D9D9" w:themeFill="background1" w:themeFillShade="D9"/>
            <w:noWrap/>
            <w:hideMark/>
          </w:tcPr>
          <w:p w14:paraId="3E24883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A8B2E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8941EB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56B9D3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C7BF49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A623C7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5B74AC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0FA7453" w14:textId="77777777" w:rsidTr="001D18E6">
        <w:trPr>
          <w:trHeight w:val="143"/>
        </w:trPr>
        <w:tc>
          <w:tcPr>
            <w:tcW w:w="1696" w:type="dxa"/>
            <w:noWrap/>
          </w:tcPr>
          <w:p w14:paraId="09D810EE"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10E2505" w14:textId="77777777" w:rsidR="00072314" w:rsidRDefault="00072314" w:rsidP="001D18E6">
            <w:pPr>
              <w:rPr>
                <w:sz w:val="18"/>
              </w:rPr>
            </w:pPr>
            <w:r w:rsidRPr="00D20BE7">
              <w:rPr>
                <w:sz w:val="18"/>
              </w:rPr>
              <w:t xml:space="preserve">Name </w:t>
            </w:r>
            <w:r>
              <w:rPr>
                <w:sz w:val="18"/>
              </w:rPr>
              <w:t>of aTechnical Signal, e.g.:</w:t>
            </w:r>
          </w:p>
          <w:p w14:paraId="56AF114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0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5359553"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3AE5929"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0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29F42BA" w14:textId="77777777" w:rsidR="00072314" w:rsidRDefault="00072314" w:rsidP="001D18E6">
            <w:pPr>
              <w:rPr>
                <w:rFonts w:cs="Arial"/>
                <w:sz w:val="14"/>
              </w:rPr>
            </w:pPr>
          </w:p>
          <w:p w14:paraId="02CFA254"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293324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3FDA040"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3F96D6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2E7AE97"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5D218EFA" w14:textId="77777777" w:rsidR="00072314" w:rsidRDefault="00072314" w:rsidP="001D18E6">
            <w:pPr>
              <w:ind w:left="360"/>
              <w:rPr>
                <w:rFonts w:cs="Arial"/>
                <w:sz w:val="18"/>
              </w:rPr>
            </w:pPr>
          </w:p>
          <w:p w14:paraId="6B76E88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BC38FD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0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03" w:history="1">
              <w:r w:rsidRPr="008D2226">
                <w:rPr>
                  <w:rStyle w:val="Hyperlink"/>
                  <w:rFonts w:ascii="Arial" w:hAnsi="Arial" w:cs="Arial"/>
                  <w:i/>
                  <w:sz w:val="14"/>
                </w:rPr>
                <w:t>FNV2</w:t>
              </w:r>
            </w:hyperlink>
            <w:r w:rsidRPr="008D2226">
              <w:rPr>
                <w:rFonts w:ascii="Arial" w:hAnsi="Arial" w:cs="Arial"/>
                <w:sz w:val="14"/>
              </w:rPr>
              <w:t xml:space="preserve">). </w:t>
            </w:r>
          </w:p>
          <w:p w14:paraId="2871C3E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F7579D8" w14:textId="77777777" w:rsidR="00072314" w:rsidRDefault="00072314" w:rsidP="001D18E6">
            <w:pPr>
              <w:rPr>
                <w:rFonts w:cs="Arial"/>
                <w:sz w:val="14"/>
              </w:rPr>
            </w:pPr>
          </w:p>
          <w:p w14:paraId="48D00FC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5FFFF98E" w14:textId="77777777" w:rsidTr="001D18E6">
        <w:trPr>
          <w:trHeight w:val="70"/>
        </w:trPr>
        <w:tc>
          <w:tcPr>
            <w:tcW w:w="1696" w:type="dxa"/>
            <w:noWrap/>
          </w:tcPr>
          <w:p w14:paraId="534D79FB"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E4D6654" w14:textId="77777777" w:rsidR="00072314" w:rsidRPr="00D20BE7" w:rsidRDefault="00072314" w:rsidP="001D18E6">
            <w:pPr>
              <w:rPr>
                <w:color w:val="000000" w:themeColor="text1"/>
                <w:sz w:val="18"/>
              </w:rPr>
            </w:pPr>
          </w:p>
        </w:tc>
        <w:tc>
          <w:tcPr>
            <w:tcW w:w="1843" w:type="dxa"/>
          </w:tcPr>
          <w:p w14:paraId="5A5B7DAE" w14:textId="77777777" w:rsidR="00072314" w:rsidRPr="00D20BE7" w:rsidRDefault="00072314" w:rsidP="001D18E6">
            <w:pPr>
              <w:rPr>
                <w:color w:val="000000" w:themeColor="text1"/>
                <w:sz w:val="18"/>
              </w:rPr>
            </w:pPr>
          </w:p>
        </w:tc>
        <w:tc>
          <w:tcPr>
            <w:tcW w:w="1984" w:type="dxa"/>
          </w:tcPr>
          <w:p w14:paraId="02F15BE6" w14:textId="77777777" w:rsidR="00072314" w:rsidRPr="00D20BE7" w:rsidRDefault="00072314" w:rsidP="001D18E6">
            <w:pPr>
              <w:rPr>
                <w:color w:val="000000" w:themeColor="text1"/>
                <w:sz w:val="18"/>
              </w:rPr>
            </w:pPr>
          </w:p>
        </w:tc>
        <w:tc>
          <w:tcPr>
            <w:tcW w:w="2693" w:type="dxa"/>
          </w:tcPr>
          <w:p w14:paraId="005F3850" w14:textId="77777777" w:rsidR="00072314" w:rsidRPr="00D20BE7" w:rsidRDefault="00072314" w:rsidP="001D18E6">
            <w:pPr>
              <w:rPr>
                <w:color w:val="000000" w:themeColor="text1"/>
                <w:sz w:val="18"/>
              </w:rPr>
            </w:pPr>
          </w:p>
        </w:tc>
      </w:tr>
    </w:tbl>
    <w:p w14:paraId="7A1598AA" w14:textId="77777777" w:rsidR="00072314" w:rsidRDefault="00072314" w:rsidP="00072314"/>
    <w:p w14:paraId="298EAAC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13A0887" w14:textId="77777777" w:rsidR="00072314" w:rsidRPr="00612064" w:rsidRDefault="00072314" w:rsidP="00072314">
      <w:pPr>
        <w:spacing w:before="20"/>
        <w:rPr>
          <w:vanish/>
        </w:rPr>
      </w:pPr>
    </w:p>
    <w:p w14:paraId="0A660F65" w14:textId="77777777" w:rsidR="00072314" w:rsidRDefault="00072314" w:rsidP="00072314">
      <w:pPr>
        <w:pStyle w:val="Heading6"/>
        <w:keepNext w:val="0"/>
        <w:tabs>
          <w:tab w:val="clear" w:pos="900"/>
          <w:tab w:val="left" w:pos="709"/>
        </w:tabs>
        <w:spacing w:before="240"/>
      </w:pPr>
      <w:r>
        <w:t>Parameters</w:t>
      </w:r>
    </w:p>
    <w:p w14:paraId="08693BD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90455BD" w14:textId="77777777" w:rsidTr="001D18E6">
        <w:trPr>
          <w:trHeight w:val="161"/>
        </w:trPr>
        <w:tc>
          <w:tcPr>
            <w:tcW w:w="1838" w:type="dxa"/>
            <w:shd w:val="clear" w:color="auto" w:fill="D9D9D9" w:themeFill="background1" w:themeFillShade="D9"/>
            <w:noWrap/>
            <w:hideMark/>
          </w:tcPr>
          <w:p w14:paraId="48291F5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A31E1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8C67D5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1C3984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7B5803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CBD4F1" w14:textId="77777777" w:rsidTr="001D18E6">
        <w:trPr>
          <w:trHeight w:val="70"/>
        </w:trPr>
        <w:tc>
          <w:tcPr>
            <w:tcW w:w="1838" w:type="dxa"/>
            <w:noWrap/>
          </w:tcPr>
          <w:p w14:paraId="5659EE0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0D6F7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57AEC4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12297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7C7E9F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B0B190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532595" w14:textId="77777777" w:rsidTr="001D18E6">
        <w:trPr>
          <w:trHeight w:val="71"/>
        </w:trPr>
        <w:tc>
          <w:tcPr>
            <w:tcW w:w="1838" w:type="dxa"/>
            <w:noWrap/>
          </w:tcPr>
          <w:p w14:paraId="4DB5129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69814E9" w14:textId="77777777" w:rsidR="00072314" w:rsidRPr="00D14691" w:rsidRDefault="00072314" w:rsidP="001D18E6">
            <w:pPr>
              <w:rPr>
                <w:color w:val="000000" w:themeColor="text1"/>
              </w:rPr>
            </w:pPr>
          </w:p>
        </w:tc>
        <w:tc>
          <w:tcPr>
            <w:tcW w:w="1701" w:type="dxa"/>
          </w:tcPr>
          <w:p w14:paraId="0366FC80" w14:textId="77777777" w:rsidR="00072314" w:rsidRPr="00D14691" w:rsidRDefault="00072314" w:rsidP="001D18E6">
            <w:pPr>
              <w:rPr>
                <w:color w:val="000000" w:themeColor="text1"/>
              </w:rPr>
            </w:pPr>
          </w:p>
        </w:tc>
        <w:tc>
          <w:tcPr>
            <w:tcW w:w="1417" w:type="dxa"/>
            <w:noWrap/>
          </w:tcPr>
          <w:p w14:paraId="20F1636A" w14:textId="77777777" w:rsidR="00072314" w:rsidRPr="00D14691" w:rsidRDefault="00072314" w:rsidP="001D18E6">
            <w:pPr>
              <w:rPr>
                <w:color w:val="000000" w:themeColor="text1"/>
              </w:rPr>
            </w:pPr>
          </w:p>
        </w:tc>
        <w:tc>
          <w:tcPr>
            <w:tcW w:w="3402" w:type="dxa"/>
          </w:tcPr>
          <w:p w14:paraId="677F93BA" w14:textId="77777777" w:rsidR="00072314" w:rsidRPr="00D14691" w:rsidRDefault="00072314" w:rsidP="001D18E6">
            <w:pPr>
              <w:rPr>
                <w:color w:val="000000" w:themeColor="text1"/>
              </w:rPr>
            </w:pPr>
          </w:p>
        </w:tc>
      </w:tr>
    </w:tbl>
    <w:p w14:paraId="24D584E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E580EC6" w14:textId="77777777" w:rsidR="003678EC" w:rsidRPr="003678EC" w:rsidRDefault="003678EC" w:rsidP="003678EC">
      <w:pPr>
        <w:rPr>
          <w:lang w:val="en-GB"/>
        </w:rPr>
      </w:pPr>
    </w:p>
    <w:p w14:paraId="033B83A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D360FE2" w14:textId="77777777" w:rsidR="00072314" w:rsidRPr="003225C9" w:rsidRDefault="00072314" w:rsidP="00072314">
      <w:pPr>
        <w:tabs>
          <w:tab w:val="left" w:pos="284"/>
          <w:tab w:val="left" w:pos="851"/>
        </w:tabs>
      </w:pPr>
    </w:p>
    <w:p w14:paraId="3E0C1AC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6B642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320B8F" w14:textId="77777777" w:rsidTr="001D18E6">
        <w:tc>
          <w:tcPr>
            <w:tcW w:w="1934" w:type="dxa"/>
            <w:shd w:val="clear" w:color="auto" w:fill="D9D9D9" w:themeFill="background1" w:themeFillShade="D9"/>
          </w:tcPr>
          <w:p w14:paraId="3FEE5103" w14:textId="77777777" w:rsidR="00072314" w:rsidRDefault="00072314" w:rsidP="001D18E6">
            <w:pPr>
              <w:rPr>
                <w:b/>
              </w:rPr>
            </w:pPr>
            <w:r w:rsidRPr="00AF169D">
              <w:rPr>
                <w:b/>
              </w:rPr>
              <w:t>Requirement ID</w:t>
            </w:r>
          </w:p>
          <w:p w14:paraId="34A6AAF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8F8CAF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B90849B" w14:textId="77777777" w:rsidR="00072314" w:rsidRDefault="00072314" w:rsidP="001D18E6">
            <w:pPr>
              <w:rPr>
                <w:b/>
              </w:rPr>
            </w:pPr>
            <w:r>
              <w:rPr>
                <w:b/>
              </w:rPr>
              <w:t>Modification</w:t>
            </w:r>
          </w:p>
        </w:tc>
        <w:tc>
          <w:tcPr>
            <w:tcW w:w="1712" w:type="dxa"/>
            <w:shd w:val="clear" w:color="auto" w:fill="D9D9D9" w:themeFill="background1" w:themeFillShade="D9"/>
          </w:tcPr>
          <w:p w14:paraId="723C24C4" w14:textId="77777777" w:rsidR="00072314" w:rsidRDefault="00072314" w:rsidP="001D18E6">
            <w:pPr>
              <w:rPr>
                <w:b/>
              </w:rPr>
            </w:pPr>
            <w:r w:rsidRPr="00AF169D">
              <w:rPr>
                <w:b/>
              </w:rPr>
              <w:t xml:space="preserve">Requirement </w:t>
            </w:r>
            <w:r>
              <w:rPr>
                <w:b/>
              </w:rPr>
              <w:t>ID</w:t>
            </w:r>
          </w:p>
          <w:p w14:paraId="085B7A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69E2E4" w14:textId="77777777" w:rsidR="00072314" w:rsidRPr="00AF169D" w:rsidRDefault="00072314" w:rsidP="001D18E6">
            <w:pPr>
              <w:rPr>
                <w:b/>
              </w:rPr>
            </w:pPr>
            <w:r>
              <w:rPr>
                <w:b/>
              </w:rPr>
              <w:t>Comment</w:t>
            </w:r>
          </w:p>
        </w:tc>
      </w:tr>
      <w:tr w:rsidR="00072314" w14:paraId="68FE26C2" w14:textId="77777777" w:rsidTr="001D18E6">
        <w:tc>
          <w:tcPr>
            <w:tcW w:w="1934" w:type="dxa"/>
          </w:tcPr>
          <w:p w14:paraId="07F258C6" w14:textId="77777777" w:rsidR="00072314" w:rsidRPr="000F4E8B" w:rsidRDefault="00072314" w:rsidP="001D18E6">
            <w:r w:rsidRPr="000F4E8B">
              <w:lastRenderedPageBreak/>
              <w:t>REQ_abc</w:t>
            </w:r>
          </w:p>
        </w:tc>
        <w:tc>
          <w:tcPr>
            <w:tcW w:w="2177" w:type="dxa"/>
          </w:tcPr>
          <w:p w14:paraId="77446603" w14:textId="77777777" w:rsidR="00072314" w:rsidRPr="000F4E8B" w:rsidRDefault="00072314" w:rsidP="001D18E6"/>
        </w:tc>
        <w:sdt>
          <w:sdtPr>
            <w:alias w:val="Modification"/>
            <w:tag w:val="Modification"/>
            <w:id w:val="151827079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60A893D" w14:textId="77777777" w:rsidR="00072314" w:rsidRPr="000F4E8B" w:rsidRDefault="00072314" w:rsidP="001D18E6">
                <w:r w:rsidRPr="000F4E8B">
                  <w:t>Removed</w:t>
                </w:r>
              </w:p>
            </w:tc>
          </w:sdtContent>
        </w:sdt>
        <w:tc>
          <w:tcPr>
            <w:tcW w:w="1712" w:type="dxa"/>
          </w:tcPr>
          <w:p w14:paraId="5A14F973" w14:textId="77777777" w:rsidR="00072314" w:rsidRPr="000F4E8B" w:rsidRDefault="00072314" w:rsidP="001D18E6">
            <w:r w:rsidRPr="000F4E8B">
              <w:t>--</w:t>
            </w:r>
          </w:p>
        </w:tc>
        <w:tc>
          <w:tcPr>
            <w:tcW w:w="2958" w:type="dxa"/>
          </w:tcPr>
          <w:p w14:paraId="71B28751" w14:textId="77777777" w:rsidR="00072314" w:rsidRPr="000F4E8B" w:rsidRDefault="00072314" w:rsidP="001D18E6"/>
        </w:tc>
      </w:tr>
      <w:tr w:rsidR="00072314" w14:paraId="51A12EF8" w14:textId="77777777" w:rsidTr="001D18E6">
        <w:tc>
          <w:tcPr>
            <w:tcW w:w="1934" w:type="dxa"/>
          </w:tcPr>
          <w:p w14:paraId="7921D5E3" w14:textId="77777777" w:rsidR="00072314" w:rsidRPr="000F4E8B" w:rsidRDefault="00072314" w:rsidP="001D18E6">
            <w:r w:rsidRPr="000F4E8B">
              <w:t>REQ_def</w:t>
            </w:r>
          </w:p>
        </w:tc>
        <w:tc>
          <w:tcPr>
            <w:tcW w:w="2177" w:type="dxa"/>
          </w:tcPr>
          <w:p w14:paraId="22175782" w14:textId="77777777" w:rsidR="00072314" w:rsidRPr="000F4E8B" w:rsidRDefault="00072314" w:rsidP="001D18E6"/>
        </w:tc>
        <w:sdt>
          <w:sdtPr>
            <w:alias w:val="Modification"/>
            <w:tag w:val="Modification"/>
            <w:id w:val="13381167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484DB62" w14:textId="77777777" w:rsidR="00072314" w:rsidRPr="000F4E8B" w:rsidRDefault="00072314" w:rsidP="001D18E6">
                <w:r w:rsidRPr="000F4E8B">
                  <w:t>Replaced</w:t>
                </w:r>
              </w:p>
            </w:tc>
          </w:sdtContent>
        </w:sdt>
        <w:tc>
          <w:tcPr>
            <w:tcW w:w="1712" w:type="dxa"/>
          </w:tcPr>
          <w:p w14:paraId="14157BB7" w14:textId="77777777" w:rsidR="00072314" w:rsidRPr="000F4E8B" w:rsidRDefault="00072314" w:rsidP="001D18E6">
            <w:r w:rsidRPr="000F4E8B">
              <w:t>REQ_xyz</w:t>
            </w:r>
          </w:p>
        </w:tc>
        <w:tc>
          <w:tcPr>
            <w:tcW w:w="2958" w:type="dxa"/>
          </w:tcPr>
          <w:p w14:paraId="1737C585" w14:textId="77777777" w:rsidR="00072314" w:rsidRPr="000F4E8B" w:rsidRDefault="00072314" w:rsidP="001D18E6"/>
        </w:tc>
      </w:tr>
      <w:tr w:rsidR="00072314" w14:paraId="2A5DF625" w14:textId="77777777" w:rsidTr="001D18E6">
        <w:tc>
          <w:tcPr>
            <w:tcW w:w="1934" w:type="dxa"/>
          </w:tcPr>
          <w:p w14:paraId="2F93CE04" w14:textId="77777777" w:rsidR="00072314" w:rsidRPr="000F4E8B" w:rsidRDefault="00072314" w:rsidP="001D18E6">
            <w:r w:rsidRPr="000F4E8B">
              <w:t>--</w:t>
            </w:r>
          </w:p>
        </w:tc>
        <w:tc>
          <w:tcPr>
            <w:tcW w:w="2177" w:type="dxa"/>
          </w:tcPr>
          <w:p w14:paraId="545334D6" w14:textId="77777777" w:rsidR="00072314" w:rsidRPr="000F4E8B" w:rsidRDefault="00072314" w:rsidP="001D18E6"/>
        </w:tc>
        <w:sdt>
          <w:sdtPr>
            <w:alias w:val="Modification"/>
            <w:tag w:val="Modification"/>
            <w:id w:val="7113879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71ED73A" w14:textId="77777777" w:rsidR="00072314" w:rsidRPr="000F4E8B" w:rsidRDefault="00072314" w:rsidP="001D18E6">
                <w:r w:rsidRPr="000F4E8B">
                  <w:t>Added</w:t>
                </w:r>
              </w:p>
            </w:tc>
          </w:sdtContent>
        </w:sdt>
        <w:tc>
          <w:tcPr>
            <w:tcW w:w="1712" w:type="dxa"/>
          </w:tcPr>
          <w:p w14:paraId="402AA631" w14:textId="77777777" w:rsidR="00072314" w:rsidRPr="000F4E8B" w:rsidRDefault="00072314" w:rsidP="001D18E6">
            <w:r w:rsidRPr="000F4E8B">
              <w:t>REQ_123</w:t>
            </w:r>
          </w:p>
        </w:tc>
        <w:tc>
          <w:tcPr>
            <w:tcW w:w="2958" w:type="dxa"/>
          </w:tcPr>
          <w:p w14:paraId="3F368A21" w14:textId="77777777" w:rsidR="00072314" w:rsidRPr="000F4E8B" w:rsidRDefault="00072314" w:rsidP="001D18E6"/>
        </w:tc>
      </w:tr>
    </w:tbl>
    <w:p w14:paraId="71B8C15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DDB63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661EA32" w14:textId="77777777" w:rsidTr="001D18E6">
        <w:tc>
          <w:tcPr>
            <w:tcW w:w="1838" w:type="dxa"/>
            <w:shd w:val="clear" w:color="auto" w:fill="D9D9D9" w:themeFill="background1" w:themeFillShade="D9"/>
          </w:tcPr>
          <w:p w14:paraId="6FA3473F" w14:textId="77777777" w:rsidR="00072314" w:rsidRDefault="00072314" w:rsidP="001D18E6">
            <w:pPr>
              <w:rPr>
                <w:b/>
              </w:rPr>
            </w:pPr>
            <w:r w:rsidRPr="00AF169D">
              <w:rPr>
                <w:b/>
              </w:rPr>
              <w:t>Requirement ID</w:t>
            </w:r>
          </w:p>
          <w:p w14:paraId="65F126B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F67D50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D6492D5" w14:textId="77777777" w:rsidR="00072314" w:rsidRPr="00AF169D" w:rsidRDefault="00072314" w:rsidP="001D18E6">
            <w:pPr>
              <w:rPr>
                <w:b/>
              </w:rPr>
            </w:pPr>
            <w:r>
              <w:rPr>
                <w:b/>
              </w:rPr>
              <w:t>Comment</w:t>
            </w:r>
          </w:p>
        </w:tc>
      </w:tr>
      <w:tr w:rsidR="00072314" w14:paraId="59093075" w14:textId="77777777" w:rsidTr="001D18E6">
        <w:tc>
          <w:tcPr>
            <w:tcW w:w="1838" w:type="dxa"/>
          </w:tcPr>
          <w:p w14:paraId="45623A88" w14:textId="77777777" w:rsidR="00072314" w:rsidRDefault="00072314" w:rsidP="001D18E6"/>
        </w:tc>
        <w:tc>
          <w:tcPr>
            <w:tcW w:w="4253" w:type="dxa"/>
          </w:tcPr>
          <w:p w14:paraId="646C605A" w14:textId="77777777" w:rsidR="00072314" w:rsidRDefault="00072314" w:rsidP="001D18E6"/>
        </w:tc>
        <w:tc>
          <w:tcPr>
            <w:tcW w:w="4110" w:type="dxa"/>
          </w:tcPr>
          <w:p w14:paraId="2CB93A95" w14:textId="77777777" w:rsidR="00072314" w:rsidRDefault="00072314" w:rsidP="001D18E6"/>
        </w:tc>
      </w:tr>
      <w:tr w:rsidR="00072314" w14:paraId="68902ADB" w14:textId="77777777" w:rsidTr="001D18E6">
        <w:tc>
          <w:tcPr>
            <w:tcW w:w="1838" w:type="dxa"/>
          </w:tcPr>
          <w:p w14:paraId="5094D989" w14:textId="77777777" w:rsidR="00072314" w:rsidRDefault="00072314" w:rsidP="001D18E6"/>
        </w:tc>
        <w:tc>
          <w:tcPr>
            <w:tcW w:w="4253" w:type="dxa"/>
          </w:tcPr>
          <w:p w14:paraId="796A3F39" w14:textId="77777777" w:rsidR="00072314" w:rsidRDefault="00072314" w:rsidP="001D18E6"/>
        </w:tc>
        <w:tc>
          <w:tcPr>
            <w:tcW w:w="4110" w:type="dxa"/>
          </w:tcPr>
          <w:p w14:paraId="7C086178" w14:textId="77777777" w:rsidR="00072314" w:rsidRDefault="00072314" w:rsidP="001D18E6"/>
        </w:tc>
      </w:tr>
      <w:tr w:rsidR="00072314" w14:paraId="56DC96D0" w14:textId="77777777" w:rsidTr="001D18E6">
        <w:tc>
          <w:tcPr>
            <w:tcW w:w="1838" w:type="dxa"/>
          </w:tcPr>
          <w:p w14:paraId="7DC913E8" w14:textId="77777777" w:rsidR="00072314" w:rsidRDefault="00072314" w:rsidP="001D18E6">
            <w:r>
              <w:t>…</w:t>
            </w:r>
          </w:p>
        </w:tc>
        <w:tc>
          <w:tcPr>
            <w:tcW w:w="4253" w:type="dxa"/>
          </w:tcPr>
          <w:p w14:paraId="260DB141" w14:textId="77777777" w:rsidR="00072314" w:rsidRDefault="00072314" w:rsidP="001D18E6"/>
        </w:tc>
        <w:tc>
          <w:tcPr>
            <w:tcW w:w="4110" w:type="dxa"/>
          </w:tcPr>
          <w:p w14:paraId="7655DBC2" w14:textId="77777777" w:rsidR="00072314" w:rsidRDefault="00072314" w:rsidP="001D18E6"/>
        </w:tc>
      </w:tr>
    </w:tbl>
    <w:p w14:paraId="679294C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D62BA15" w14:textId="77777777" w:rsidR="00072314" w:rsidRDefault="00072314" w:rsidP="00072314"/>
    <w:p w14:paraId="4F89BA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BFF3B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38AC8F5" wp14:editId="5E4C3EB0">
            <wp:extent cx="152400" cy="152400"/>
            <wp:effectExtent l="0" t="0" r="0" b="0"/>
            <wp:docPr id="69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WakeUp Request</w:t>
      </w:r>
    </w:p>
    <w:p w14:paraId="6BF6144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A744B8B" w14:textId="77777777" w:rsidR="00072314" w:rsidRPr="003B799F" w:rsidRDefault="00072314" w:rsidP="00072314"/>
    <w:p w14:paraId="3A83016B" w14:textId="77777777" w:rsidR="00072314" w:rsidRDefault="00072314" w:rsidP="00072314">
      <w:pPr>
        <w:pStyle w:val="Heading6"/>
        <w:keepNext w:val="0"/>
        <w:tabs>
          <w:tab w:val="clear" w:pos="900"/>
          <w:tab w:val="left" w:pos="709"/>
        </w:tabs>
        <w:spacing w:before="240"/>
        <w:rPr>
          <w:lang w:val="en-GB"/>
        </w:rPr>
      </w:pPr>
      <w:r>
        <w:rPr>
          <w:lang w:val="en-GB"/>
        </w:rPr>
        <w:t>Inputs</w:t>
      </w:r>
    </w:p>
    <w:p w14:paraId="4EDA2B4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DED049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A3E1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27072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722C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EE08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93F0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436D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C9295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043571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7BD73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EF43C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C09330B" w14:textId="77777777" w:rsidR="0046438F" w:rsidRDefault="0046438F" w:rsidP="0046438F">
            <w:pPr>
              <w:rPr>
                <w:rFonts w:cs="Arial"/>
                <w:color w:val="000000" w:themeColor="text1"/>
                <w:sz w:val="16"/>
                <w:szCs w:val="14"/>
              </w:rPr>
            </w:pPr>
            <w:r>
              <w:rPr>
                <w:rFonts w:cs="Arial"/>
                <w:color w:val="000000" w:themeColor="text1"/>
                <w:sz w:val="16"/>
                <w:szCs w:val="14"/>
              </w:rPr>
              <w:t>Pwr Status</w:t>
            </w:r>
          </w:p>
          <w:p w14:paraId="47F7F48D" w14:textId="77777777" w:rsidR="0046438F" w:rsidRPr="00740CDD" w:rsidRDefault="0046438F" w:rsidP="00927ADC">
            <w:pPr>
              <w:pStyle w:val="VelocityScript"/>
              <w:rPr>
                <w:color w:val="00B0F0"/>
              </w:rPr>
            </w:pPr>
          </w:p>
          <w:p w14:paraId="0E6DB0F9" w14:textId="77777777" w:rsidR="004C0655" w:rsidRPr="007215C5" w:rsidRDefault="004C0655" w:rsidP="004F0393">
            <w:pPr>
              <w:pStyle w:val="VelocityScript"/>
            </w:pPr>
          </w:p>
          <w:p w14:paraId="212AFB9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021C4F" w14:textId="77777777" w:rsidR="008A674A" w:rsidRPr="003C5D56" w:rsidRDefault="008A674A" w:rsidP="008A674A">
            <w:pPr>
              <w:rPr>
                <w:rFonts w:cs="Arial"/>
                <w:color w:val="000000" w:themeColor="text1"/>
                <w:sz w:val="16"/>
                <w:szCs w:val="14"/>
              </w:rPr>
            </w:pPr>
            <w:r>
              <w:rPr>
                <w:rFonts w:cs="Arial"/>
                <w:color w:val="000000" w:themeColor="text1"/>
                <w:sz w:val="16"/>
                <w:szCs w:val="14"/>
              </w:rPr>
              <w:t>Pwr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04B760" w14:textId="77777777" w:rsidR="00C84B54" w:rsidRDefault="00C84B54" w:rsidP="00090710">
            <w:pPr>
              <w:pStyle w:val="VelocityScript"/>
            </w:pPr>
          </w:p>
          <w:p w14:paraId="1CFBABF4" w14:textId="77777777" w:rsidR="00C84B54" w:rsidRDefault="00C84B54" w:rsidP="00090710">
            <w:pPr>
              <w:pStyle w:val="VelocityScript"/>
            </w:pPr>
          </w:p>
          <w:p w14:paraId="7E006D7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73F5B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A69A58" w14:textId="77777777" w:rsidR="0009168A" w:rsidRDefault="0009168A"/>
        </w:tc>
      </w:tr>
      <w:tr w:rsidR="00EB31D7" w:rsidRPr="00B3499B" w14:paraId="14EF8D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FD44F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E4C3AE8" w14:textId="77777777" w:rsidR="0046438F" w:rsidRDefault="0046438F" w:rsidP="0046438F">
            <w:pPr>
              <w:rPr>
                <w:rFonts w:cs="Arial"/>
                <w:color w:val="000000" w:themeColor="text1"/>
                <w:sz w:val="16"/>
                <w:szCs w:val="14"/>
              </w:rPr>
            </w:pPr>
            <w:r>
              <w:rPr>
                <w:rFonts w:cs="Arial"/>
                <w:color w:val="000000" w:themeColor="text1"/>
                <w:sz w:val="16"/>
                <w:szCs w:val="14"/>
              </w:rPr>
              <w:t>Wake Alarm</w:t>
            </w:r>
          </w:p>
          <w:p w14:paraId="0D7CBB83" w14:textId="77777777" w:rsidR="0046438F" w:rsidRPr="00740CDD" w:rsidRDefault="0046438F" w:rsidP="00927ADC">
            <w:pPr>
              <w:pStyle w:val="VelocityScript"/>
              <w:rPr>
                <w:color w:val="00B0F0"/>
              </w:rPr>
            </w:pPr>
          </w:p>
          <w:p w14:paraId="05325348" w14:textId="77777777" w:rsidR="004C0655" w:rsidRPr="007215C5" w:rsidRDefault="004C0655" w:rsidP="004F0393">
            <w:pPr>
              <w:pStyle w:val="VelocityScript"/>
            </w:pPr>
          </w:p>
          <w:p w14:paraId="76B1979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118307" w14:textId="77777777" w:rsidR="008A674A" w:rsidRPr="003C5D56" w:rsidRDefault="008A674A" w:rsidP="008A674A">
            <w:pPr>
              <w:rPr>
                <w:rFonts w:cs="Arial"/>
                <w:color w:val="000000" w:themeColor="text1"/>
                <w:sz w:val="16"/>
                <w:szCs w:val="14"/>
              </w:rPr>
            </w:pPr>
            <w:r>
              <w:rPr>
                <w:rFonts w:cs="Arial"/>
                <w:color w:val="000000" w:themeColor="text1"/>
                <w:sz w:val="16"/>
                <w:szCs w:val="14"/>
              </w:rPr>
              <w:t>Wake Alarm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DC7118" w14:textId="77777777" w:rsidR="00C84B54" w:rsidRDefault="00C84B54" w:rsidP="00090710">
            <w:pPr>
              <w:pStyle w:val="VelocityScript"/>
            </w:pPr>
          </w:p>
          <w:p w14:paraId="7BEB7F7B" w14:textId="77777777" w:rsidR="00C84B54" w:rsidRDefault="00C84B54" w:rsidP="00090710">
            <w:pPr>
              <w:pStyle w:val="VelocityScript"/>
            </w:pPr>
          </w:p>
          <w:p w14:paraId="148682C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52DD5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020110" w14:textId="77777777" w:rsidR="0009168A" w:rsidRDefault="0009168A"/>
        </w:tc>
      </w:tr>
      <w:tr w:rsidR="00EB31D7" w:rsidRPr="00B3499B" w14:paraId="1D357FB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261DB0" w14:textId="77777777" w:rsidR="00EB31D7" w:rsidRPr="00B3499B" w:rsidRDefault="00DC7E29" w:rsidP="00236BAE">
            <w:pPr>
              <w:rPr>
                <w:rFonts w:cs="Arial"/>
                <w:bCs/>
                <w:color w:val="808080" w:themeColor="background1" w:themeShade="80"/>
                <w:sz w:val="16"/>
                <w:szCs w:val="14"/>
              </w:rPr>
            </w:pPr>
            <w:hyperlink r:id="rId30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4DC46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755B1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7165F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WakeUp Request</w:t>
      </w:r>
    </w:p>
    <w:p w14:paraId="2160E648" w14:textId="77777777" w:rsidR="008C50D1" w:rsidRPr="00E23282" w:rsidRDefault="008C50D1" w:rsidP="00072314"/>
    <w:p w14:paraId="1D6F2B2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CD8411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574EB2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56D0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4DB35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D2A4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CB99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8CC1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A805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9AE3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02C76E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DCDF9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AE625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4FF4B2C"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50F386DD" w14:textId="77777777" w:rsidR="0046438F" w:rsidRPr="00740CDD" w:rsidRDefault="0046438F" w:rsidP="00D60C45">
            <w:pPr>
              <w:pStyle w:val="VelocityScript"/>
              <w:rPr>
                <w:color w:val="00B0F0"/>
              </w:rPr>
            </w:pPr>
          </w:p>
          <w:p w14:paraId="2989A8C0" w14:textId="77777777" w:rsidR="007215C5" w:rsidRPr="00D60C45" w:rsidRDefault="007215C5" w:rsidP="00CA24CE">
            <w:pPr>
              <w:rPr>
                <w:rFonts w:cs="Arial"/>
                <w:color w:val="000000" w:themeColor="text1"/>
                <w:sz w:val="16"/>
                <w:szCs w:val="14"/>
                <w:lang w:val="en-GB"/>
              </w:rPr>
            </w:pPr>
          </w:p>
          <w:p w14:paraId="211B86C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E162C"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0F75715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8940BD" w14:textId="77777777" w:rsidR="0038251F" w:rsidRPr="0038251F" w:rsidRDefault="00143E70" w:rsidP="0038251F">
            <w:pPr>
              <w:pStyle w:val="VelocityScript"/>
              <w:rPr>
                <w:color w:val="00B0F0"/>
                <w:sz w:val="16"/>
              </w:rPr>
            </w:pPr>
            <w:r w:rsidRPr="0038251F">
              <w:rPr>
                <w:color w:val="00B0F0"/>
                <w:sz w:val="16"/>
              </w:rPr>
              <w:t xml:space="preserve"> </w:t>
            </w:r>
          </w:p>
          <w:p w14:paraId="5785665B" w14:textId="77777777" w:rsidR="00C84B54" w:rsidRDefault="00C84B54" w:rsidP="00B31A0E">
            <w:pPr>
              <w:pStyle w:val="VelocityScript"/>
            </w:pPr>
          </w:p>
          <w:p w14:paraId="33B486C7" w14:textId="77777777" w:rsidR="00C84B54" w:rsidRDefault="00C84B54" w:rsidP="00B31A0E">
            <w:pPr>
              <w:pStyle w:val="VelocityScript"/>
            </w:pPr>
          </w:p>
          <w:p w14:paraId="2FA35257"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9AA97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6466F0" w14:textId="77777777" w:rsidR="0009168A" w:rsidRDefault="0009168A"/>
        </w:tc>
      </w:tr>
      <w:tr w:rsidR="00CA24CE" w:rsidRPr="00B3499B" w14:paraId="1E0F3A1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DD1415" w14:textId="77777777" w:rsidR="00CA24CE" w:rsidRPr="00B3499B" w:rsidRDefault="00DC7E29" w:rsidP="00CA24CE">
            <w:pPr>
              <w:rPr>
                <w:rFonts w:cs="Arial"/>
                <w:bCs/>
                <w:color w:val="808080" w:themeColor="background1" w:themeShade="80"/>
                <w:sz w:val="16"/>
                <w:szCs w:val="14"/>
              </w:rPr>
            </w:pPr>
            <w:hyperlink r:id="rId30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8304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1455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34191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WakeUp Request</w:t>
      </w:r>
    </w:p>
    <w:p w14:paraId="6EB42D12" w14:textId="77777777" w:rsidR="00072314" w:rsidRPr="00612064" w:rsidRDefault="00072314" w:rsidP="00072314">
      <w:pPr>
        <w:spacing w:before="20"/>
        <w:rPr>
          <w:vanish/>
        </w:rPr>
      </w:pPr>
    </w:p>
    <w:p w14:paraId="11320CF2" w14:textId="77777777" w:rsidR="00072314" w:rsidRDefault="00072314" w:rsidP="00072314">
      <w:pPr>
        <w:pStyle w:val="Heading6"/>
        <w:keepNext w:val="0"/>
        <w:tabs>
          <w:tab w:val="clear" w:pos="900"/>
          <w:tab w:val="left" w:pos="709"/>
        </w:tabs>
        <w:spacing w:before="240"/>
      </w:pPr>
      <w:r>
        <w:t>Parameters</w:t>
      </w:r>
    </w:p>
    <w:p w14:paraId="482747B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BA54EB" w14:textId="77777777" w:rsidTr="001D18E6">
        <w:trPr>
          <w:trHeight w:val="161"/>
        </w:trPr>
        <w:tc>
          <w:tcPr>
            <w:tcW w:w="1838" w:type="dxa"/>
            <w:shd w:val="clear" w:color="auto" w:fill="D9D9D9" w:themeFill="background1" w:themeFillShade="D9"/>
            <w:noWrap/>
            <w:hideMark/>
          </w:tcPr>
          <w:p w14:paraId="25F689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7DF9537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1031CE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F7961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EA8D32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178FFE9" w14:textId="77777777" w:rsidTr="001D18E6">
        <w:trPr>
          <w:trHeight w:val="70"/>
        </w:trPr>
        <w:tc>
          <w:tcPr>
            <w:tcW w:w="1838" w:type="dxa"/>
            <w:noWrap/>
          </w:tcPr>
          <w:p w14:paraId="605880A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E4D6DB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773C3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845384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84E7E1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8DD03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1E83DB0" w14:textId="77777777" w:rsidTr="001D18E6">
        <w:trPr>
          <w:trHeight w:val="71"/>
        </w:trPr>
        <w:tc>
          <w:tcPr>
            <w:tcW w:w="1838" w:type="dxa"/>
            <w:noWrap/>
          </w:tcPr>
          <w:p w14:paraId="19FE36C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88865C8" w14:textId="77777777" w:rsidR="00072314" w:rsidRPr="00D14691" w:rsidRDefault="00072314" w:rsidP="001D18E6">
            <w:pPr>
              <w:rPr>
                <w:color w:val="000000" w:themeColor="text1"/>
              </w:rPr>
            </w:pPr>
          </w:p>
        </w:tc>
        <w:tc>
          <w:tcPr>
            <w:tcW w:w="1701" w:type="dxa"/>
          </w:tcPr>
          <w:p w14:paraId="33B587CE" w14:textId="77777777" w:rsidR="00072314" w:rsidRPr="00D14691" w:rsidRDefault="00072314" w:rsidP="001D18E6">
            <w:pPr>
              <w:rPr>
                <w:color w:val="000000" w:themeColor="text1"/>
              </w:rPr>
            </w:pPr>
          </w:p>
        </w:tc>
        <w:tc>
          <w:tcPr>
            <w:tcW w:w="1417" w:type="dxa"/>
            <w:noWrap/>
          </w:tcPr>
          <w:p w14:paraId="5627B969" w14:textId="77777777" w:rsidR="00072314" w:rsidRPr="00D14691" w:rsidRDefault="00072314" w:rsidP="001D18E6">
            <w:pPr>
              <w:rPr>
                <w:color w:val="000000" w:themeColor="text1"/>
              </w:rPr>
            </w:pPr>
          </w:p>
        </w:tc>
        <w:tc>
          <w:tcPr>
            <w:tcW w:w="3402" w:type="dxa"/>
          </w:tcPr>
          <w:p w14:paraId="4D00C73D" w14:textId="77777777" w:rsidR="00072314" w:rsidRPr="00D14691" w:rsidRDefault="00072314" w:rsidP="001D18E6">
            <w:pPr>
              <w:rPr>
                <w:color w:val="000000" w:themeColor="text1"/>
              </w:rPr>
            </w:pPr>
          </w:p>
        </w:tc>
      </w:tr>
    </w:tbl>
    <w:p w14:paraId="35934A3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E926862" w14:textId="77777777" w:rsidR="003678EC" w:rsidRPr="003678EC" w:rsidRDefault="003678EC" w:rsidP="003678EC">
      <w:pPr>
        <w:rPr>
          <w:lang w:val="en-GB"/>
        </w:rPr>
      </w:pPr>
    </w:p>
    <w:p w14:paraId="01BB59F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B77DF0F" w14:textId="77777777" w:rsidR="00072314" w:rsidRPr="003225C9" w:rsidRDefault="00072314" w:rsidP="00072314">
      <w:pPr>
        <w:tabs>
          <w:tab w:val="left" w:pos="284"/>
          <w:tab w:val="left" w:pos="851"/>
        </w:tabs>
      </w:pPr>
    </w:p>
    <w:p w14:paraId="10B4F30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DB52C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BE5E901" w14:textId="77777777" w:rsidTr="001D18E6">
        <w:tc>
          <w:tcPr>
            <w:tcW w:w="1934" w:type="dxa"/>
            <w:shd w:val="clear" w:color="auto" w:fill="D9D9D9" w:themeFill="background1" w:themeFillShade="D9"/>
          </w:tcPr>
          <w:p w14:paraId="6104978A" w14:textId="77777777" w:rsidR="00072314" w:rsidRDefault="00072314" w:rsidP="001D18E6">
            <w:pPr>
              <w:rPr>
                <w:b/>
              </w:rPr>
            </w:pPr>
            <w:r w:rsidRPr="00AF169D">
              <w:rPr>
                <w:b/>
              </w:rPr>
              <w:t>Requirement ID</w:t>
            </w:r>
          </w:p>
          <w:p w14:paraId="0836848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86124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878A162" w14:textId="77777777" w:rsidR="00072314" w:rsidRDefault="00072314" w:rsidP="001D18E6">
            <w:pPr>
              <w:rPr>
                <w:b/>
              </w:rPr>
            </w:pPr>
            <w:r>
              <w:rPr>
                <w:b/>
              </w:rPr>
              <w:t>Modification</w:t>
            </w:r>
          </w:p>
        </w:tc>
        <w:tc>
          <w:tcPr>
            <w:tcW w:w="1712" w:type="dxa"/>
            <w:shd w:val="clear" w:color="auto" w:fill="D9D9D9" w:themeFill="background1" w:themeFillShade="D9"/>
          </w:tcPr>
          <w:p w14:paraId="76D41A25" w14:textId="77777777" w:rsidR="00072314" w:rsidRDefault="00072314" w:rsidP="001D18E6">
            <w:pPr>
              <w:rPr>
                <w:b/>
              </w:rPr>
            </w:pPr>
            <w:r w:rsidRPr="00AF169D">
              <w:rPr>
                <w:b/>
              </w:rPr>
              <w:t xml:space="preserve">Requirement </w:t>
            </w:r>
            <w:r>
              <w:rPr>
                <w:b/>
              </w:rPr>
              <w:t>ID</w:t>
            </w:r>
          </w:p>
          <w:p w14:paraId="41FBECB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8B4D1EA" w14:textId="77777777" w:rsidR="00072314" w:rsidRPr="00AF169D" w:rsidRDefault="00072314" w:rsidP="001D18E6">
            <w:pPr>
              <w:rPr>
                <w:b/>
              </w:rPr>
            </w:pPr>
            <w:r>
              <w:rPr>
                <w:b/>
              </w:rPr>
              <w:t>Comment</w:t>
            </w:r>
          </w:p>
        </w:tc>
      </w:tr>
      <w:tr w:rsidR="00072314" w14:paraId="3446EB6B" w14:textId="77777777" w:rsidTr="001D18E6">
        <w:tc>
          <w:tcPr>
            <w:tcW w:w="1934" w:type="dxa"/>
          </w:tcPr>
          <w:p w14:paraId="4E28B3E3" w14:textId="77777777" w:rsidR="00072314" w:rsidRPr="000F4E8B" w:rsidRDefault="00072314" w:rsidP="001D18E6">
            <w:r w:rsidRPr="000F4E8B">
              <w:t>REQ_abc</w:t>
            </w:r>
          </w:p>
        </w:tc>
        <w:tc>
          <w:tcPr>
            <w:tcW w:w="2177" w:type="dxa"/>
          </w:tcPr>
          <w:p w14:paraId="0A89F438" w14:textId="77777777" w:rsidR="00072314" w:rsidRPr="000F4E8B" w:rsidRDefault="00072314" w:rsidP="001D18E6"/>
        </w:tc>
        <w:sdt>
          <w:sdtPr>
            <w:alias w:val="Modification"/>
            <w:tag w:val="Modification"/>
            <w:id w:val="20911870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96AB945" w14:textId="77777777" w:rsidR="00072314" w:rsidRPr="000F4E8B" w:rsidRDefault="00072314" w:rsidP="001D18E6">
                <w:r w:rsidRPr="000F4E8B">
                  <w:t>Removed</w:t>
                </w:r>
              </w:p>
            </w:tc>
          </w:sdtContent>
        </w:sdt>
        <w:tc>
          <w:tcPr>
            <w:tcW w:w="1712" w:type="dxa"/>
          </w:tcPr>
          <w:p w14:paraId="7DF24FCE" w14:textId="77777777" w:rsidR="00072314" w:rsidRPr="000F4E8B" w:rsidRDefault="00072314" w:rsidP="001D18E6">
            <w:r w:rsidRPr="000F4E8B">
              <w:t>--</w:t>
            </w:r>
          </w:p>
        </w:tc>
        <w:tc>
          <w:tcPr>
            <w:tcW w:w="2958" w:type="dxa"/>
          </w:tcPr>
          <w:p w14:paraId="53EC88BF" w14:textId="77777777" w:rsidR="00072314" w:rsidRPr="000F4E8B" w:rsidRDefault="00072314" w:rsidP="001D18E6"/>
        </w:tc>
      </w:tr>
      <w:tr w:rsidR="00072314" w14:paraId="612B6E67" w14:textId="77777777" w:rsidTr="001D18E6">
        <w:tc>
          <w:tcPr>
            <w:tcW w:w="1934" w:type="dxa"/>
          </w:tcPr>
          <w:p w14:paraId="1FC22E28" w14:textId="77777777" w:rsidR="00072314" w:rsidRPr="000F4E8B" w:rsidRDefault="00072314" w:rsidP="001D18E6">
            <w:r w:rsidRPr="000F4E8B">
              <w:t>REQ_def</w:t>
            </w:r>
          </w:p>
        </w:tc>
        <w:tc>
          <w:tcPr>
            <w:tcW w:w="2177" w:type="dxa"/>
          </w:tcPr>
          <w:p w14:paraId="7771768A" w14:textId="77777777" w:rsidR="00072314" w:rsidRPr="000F4E8B" w:rsidRDefault="00072314" w:rsidP="001D18E6"/>
        </w:tc>
        <w:sdt>
          <w:sdtPr>
            <w:alias w:val="Modification"/>
            <w:tag w:val="Modification"/>
            <w:id w:val="4197694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6DD8D4F" w14:textId="77777777" w:rsidR="00072314" w:rsidRPr="000F4E8B" w:rsidRDefault="00072314" w:rsidP="001D18E6">
                <w:r w:rsidRPr="000F4E8B">
                  <w:t>Replaced</w:t>
                </w:r>
              </w:p>
            </w:tc>
          </w:sdtContent>
        </w:sdt>
        <w:tc>
          <w:tcPr>
            <w:tcW w:w="1712" w:type="dxa"/>
          </w:tcPr>
          <w:p w14:paraId="7BE63BEA" w14:textId="77777777" w:rsidR="00072314" w:rsidRPr="000F4E8B" w:rsidRDefault="00072314" w:rsidP="001D18E6">
            <w:r w:rsidRPr="000F4E8B">
              <w:t>REQ_xyz</w:t>
            </w:r>
          </w:p>
        </w:tc>
        <w:tc>
          <w:tcPr>
            <w:tcW w:w="2958" w:type="dxa"/>
          </w:tcPr>
          <w:p w14:paraId="4A956AB5" w14:textId="77777777" w:rsidR="00072314" w:rsidRPr="000F4E8B" w:rsidRDefault="00072314" w:rsidP="001D18E6"/>
        </w:tc>
      </w:tr>
      <w:tr w:rsidR="00072314" w14:paraId="5DF212CD" w14:textId="77777777" w:rsidTr="001D18E6">
        <w:tc>
          <w:tcPr>
            <w:tcW w:w="1934" w:type="dxa"/>
          </w:tcPr>
          <w:p w14:paraId="5A375EA7" w14:textId="77777777" w:rsidR="00072314" w:rsidRPr="000F4E8B" w:rsidRDefault="00072314" w:rsidP="001D18E6">
            <w:r w:rsidRPr="000F4E8B">
              <w:t>--</w:t>
            </w:r>
          </w:p>
        </w:tc>
        <w:tc>
          <w:tcPr>
            <w:tcW w:w="2177" w:type="dxa"/>
          </w:tcPr>
          <w:p w14:paraId="19370277" w14:textId="77777777" w:rsidR="00072314" w:rsidRPr="000F4E8B" w:rsidRDefault="00072314" w:rsidP="001D18E6"/>
        </w:tc>
        <w:sdt>
          <w:sdtPr>
            <w:alias w:val="Modification"/>
            <w:tag w:val="Modification"/>
            <w:id w:val="-94036562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E6641E1" w14:textId="77777777" w:rsidR="00072314" w:rsidRPr="000F4E8B" w:rsidRDefault="00072314" w:rsidP="001D18E6">
                <w:r w:rsidRPr="000F4E8B">
                  <w:t>Added</w:t>
                </w:r>
              </w:p>
            </w:tc>
          </w:sdtContent>
        </w:sdt>
        <w:tc>
          <w:tcPr>
            <w:tcW w:w="1712" w:type="dxa"/>
          </w:tcPr>
          <w:p w14:paraId="35345EC7" w14:textId="77777777" w:rsidR="00072314" w:rsidRPr="000F4E8B" w:rsidRDefault="00072314" w:rsidP="001D18E6">
            <w:r w:rsidRPr="000F4E8B">
              <w:t>REQ_123</w:t>
            </w:r>
          </w:p>
        </w:tc>
        <w:tc>
          <w:tcPr>
            <w:tcW w:w="2958" w:type="dxa"/>
          </w:tcPr>
          <w:p w14:paraId="3524C04D" w14:textId="77777777" w:rsidR="00072314" w:rsidRPr="000F4E8B" w:rsidRDefault="00072314" w:rsidP="001D18E6"/>
        </w:tc>
      </w:tr>
    </w:tbl>
    <w:p w14:paraId="2AC8319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D23560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0F3F7EC" w14:textId="77777777" w:rsidTr="001D18E6">
        <w:tc>
          <w:tcPr>
            <w:tcW w:w="1838" w:type="dxa"/>
            <w:shd w:val="clear" w:color="auto" w:fill="D9D9D9" w:themeFill="background1" w:themeFillShade="D9"/>
          </w:tcPr>
          <w:p w14:paraId="2FA750A3" w14:textId="77777777" w:rsidR="00072314" w:rsidRDefault="00072314" w:rsidP="001D18E6">
            <w:pPr>
              <w:rPr>
                <w:b/>
              </w:rPr>
            </w:pPr>
            <w:r w:rsidRPr="00AF169D">
              <w:rPr>
                <w:b/>
              </w:rPr>
              <w:t>Requirement ID</w:t>
            </w:r>
          </w:p>
          <w:p w14:paraId="40CD42C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D8688C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D3B247F" w14:textId="77777777" w:rsidR="00072314" w:rsidRPr="00AF169D" w:rsidRDefault="00072314" w:rsidP="001D18E6">
            <w:pPr>
              <w:rPr>
                <w:b/>
              </w:rPr>
            </w:pPr>
            <w:r>
              <w:rPr>
                <w:b/>
              </w:rPr>
              <w:t>Comment</w:t>
            </w:r>
          </w:p>
        </w:tc>
      </w:tr>
      <w:tr w:rsidR="00072314" w14:paraId="580D9564" w14:textId="77777777" w:rsidTr="001D18E6">
        <w:tc>
          <w:tcPr>
            <w:tcW w:w="1838" w:type="dxa"/>
          </w:tcPr>
          <w:p w14:paraId="5A7B0621" w14:textId="77777777" w:rsidR="00072314" w:rsidRDefault="00072314" w:rsidP="001D18E6"/>
        </w:tc>
        <w:tc>
          <w:tcPr>
            <w:tcW w:w="4253" w:type="dxa"/>
          </w:tcPr>
          <w:p w14:paraId="3CA70152" w14:textId="77777777" w:rsidR="00072314" w:rsidRDefault="00072314" w:rsidP="001D18E6"/>
        </w:tc>
        <w:tc>
          <w:tcPr>
            <w:tcW w:w="4110" w:type="dxa"/>
          </w:tcPr>
          <w:p w14:paraId="6DEA7EC1" w14:textId="77777777" w:rsidR="00072314" w:rsidRDefault="00072314" w:rsidP="001D18E6"/>
        </w:tc>
      </w:tr>
      <w:tr w:rsidR="00072314" w14:paraId="15A90DAD" w14:textId="77777777" w:rsidTr="001D18E6">
        <w:tc>
          <w:tcPr>
            <w:tcW w:w="1838" w:type="dxa"/>
          </w:tcPr>
          <w:p w14:paraId="1C291118" w14:textId="77777777" w:rsidR="00072314" w:rsidRDefault="00072314" w:rsidP="001D18E6"/>
        </w:tc>
        <w:tc>
          <w:tcPr>
            <w:tcW w:w="4253" w:type="dxa"/>
          </w:tcPr>
          <w:p w14:paraId="6E81918B" w14:textId="77777777" w:rsidR="00072314" w:rsidRDefault="00072314" w:rsidP="001D18E6"/>
        </w:tc>
        <w:tc>
          <w:tcPr>
            <w:tcW w:w="4110" w:type="dxa"/>
          </w:tcPr>
          <w:p w14:paraId="7BB97ACD" w14:textId="77777777" w:rsidR="00072314" w:rsidRDefault="00072314" w:rsidP="001D18E6"/>
        </w:tc>
      </w:tr>
      <w:tr w:rsidR="00072314" w14:paraId="432F97E6" w14:textId="77777777" w:rsidTr="001D18E6">
        <w:tc>
          <w:tcPr>
            <w:tcW w:w="1838" w:type="dxa"/>
          </w:tcPr>
          <w:p w14:paraId="117E5B6D" w14:textId="77777777" w:rsidR="00072314" w:rsidRDefault="00072314" w:rsidP="001D18E6">
            <w:r>
              <w:t>…</w:t>
            </w:r>
          </w:p>
        </w:tc>
        <w:tc>
          <w:tcPr>
            <w:tcW w:w="4253" w:type="dxa"/>
          </w:tcPr>
          <w:p w14:paraId="37861334" w14:textId="77777777" w:rsidR="00072314" w:rsidRDefault="00072314" w:rsidP="001D18E6"/>
        </w:tc>
        <w:tc>
          <w:tcPr>
            <w:tcW w:w="4110" w:type="dxa"/>
          </w:tcPr>
          <w:p w14:paraId="2D9B8AFB" w14:textId="77777777" w:rsidR="00072314" w:rsidRDefault="00072314" w:rsidP="001D18E6"/>
        </w:tc>
      </w:tr>
    </w:tbl>
    <w:p w14:paraId="13E32EC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D86EC3A" w14:textId="77777777" w:rsidR="00072314" w:rsidRDefault="00072314" w:rsidP="00072314"/>
    <w:p w14:paraId="0C2135A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15080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E0DBE0E" wp14:editId="6040E9F0">
            <wp:extent cx="152400" cy="152400"/>
            <wp:effectExtent l="0" t="0" r="0" b="0"/>
            <wp:docPr id="69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Go </w:t>
      </w:r>
      <w:proofErr w:type="gramStart"/>
      <w:r w:rsidRPr="00594773">
        <w:rPr>
          <w:b/>
          <w:lang w:val="en-GB"/>
        </w:rPr>
        <w:t>To</w:t>
      </w:r>
      <w:proofErr w:type="gramEnd"/>
      <w:r w:rsidRPr="00594773">
        <w:rPr>
          <w:b/>
          <w:lang w:val="en-GB"/>
        </w:rPr>
        <w:t xml:space="preserve"> Sleep</w:t>
      </w:r>
    </w:p>
    <w:p w14:paraId="4EE31BF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9B49796" w14:textId="77777777" w:rsidR="00072314" w:rsidRPr="003B799F" w:rsidRDefault="00072314" w:rsidP="00072314"/>
    <w:p w14:paraId="202852ED" w14:textId="77777777" w:rsidR="00072314" w:rsidRDefault="00072314" w:rsidP="00072314">
      <w:pPr>
        <w:pStyle w:val="Heading6"/>
        <w:keepNext w:val="0"/>
        <w:tabs>
          <w:tab w:val="clear" w:pos="900"/>
          <w:tab w:val="left" w:pos="709"/>
        </w:tabs>
        <w:spacing w:before="240"/>
        <w:rPr>
          <w:lang w:val="en-GB"/>
        </w:rPr>
      </w:pPr>
      <w:r>
        <w:rPr>
          <w:lang w:val="en-GB"/>
        </w:rPr>
        <w:t>Inputs</w:t>
      </w:r>
    </w:p>
    <w:p w14:paraId="4602044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625345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AB16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A22F9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662C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805F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AC6C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9850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9166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0196AC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053E1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B405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83FD60B"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240343AE" w14:textId="77777777" w:rsidR="0046438F" w:rsidRPr="00740CDD" w:rsidRDefault="0046438F" w:rsidP="00927ADC">
            <w:pPr>
              <w:pStyle w:val="VelocityScript"/>
              <w:rPr>
                <w:color w:val="00B0F0"/>
              </w:rPr>
            </w:pPr>
          </w:p>
          <w:p w14:paraId="2C484254" w14:textId="77777777" w:rsidR="004C0655" w:rsidRPr="007215C5" w:rsidRDefault="004C0655" w:rsidP="004F0393">
            <w:pPr>
              <w:pStyle w:val="VelocityScript"/>
            </w:pPr>
          </w:p>
          <w:p w14:paraId="6B255B5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2F1099"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9C8358" w14:textId="77777777" w:rsidR="00C84B54" w:rsidRDefault="00C84B54" w:rsidP="00090710">
            <w:pPr>
              <w:pStyle w:val="VelocityScript"/>
            </w:pPr>
          </w:p>
          <w:p w14:paraId="02677E92" w14:textId="77777777" w:rsidR="00C84B54" w:rsidRDefault="00C84B54" w:rsidP="00090710">
            <w:pPr>
              <w:pStyle w:val="VelocityScript"/>
            </w:pPr>
          </w:p>
          <w:p w14:paraId="576F51F9"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A89A5E"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3701FC" w14:textId="77777777" w:rsidR="0009168A" w:rsidRDefault="0009168A"/>
        </w:tc>
      </w:tr>
      <w:tr w:rsidR="00EB31D7" w:rsidRPr="00B3499B" w14:paraId="2EA8914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F964D6" w14:textId="77777777" w:rsidR="00EB31D7" w:rsidRPr="00B3499B" w:rsidRDefault="00DC7E29" w:rsidP="00236BAE">
            <w:pPr>
              <w:rPr>
                <w:rFonts w:cs="Arial"/>
                <w:bCs/>
                <w:color w:val="808080" w:themeColor="background1" w:themeShade="80"/>
                <w:sz w:val="16"/>
                <w:szCs w:val="14"/>
              </w:rPr>
            </w:pPr>
            <w:hyperlink r:id="rId30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9E141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6D3D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DA2BE9"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 xml:space="preserve">Go </w:t>
      </w:r>
      <w:proofErr w:type="gramStart"/>
      <w:r w:rsidRPr="004521EB">
        <w:rPr>
          <w:lang w:val="en-GB"/>
        </w:rPr>
        <w:t>To</w:t>
      </w:r>
      <w:proofErr w:type="gramEnd"/>
      <w:r w:rsidRPr="004521EB">
        <w:rPr>
          <w:lang w:val="en-GB"/>
        </w:rPr>
        <w:t xml:space="preserve"> Sleep</w:t>
      </w:r>
    </w:p>
    <w:p w14:paraId="33D33853" w14:textId="77777777" w:rsidR="008C50D1" w:rsidRPr="00E23282" w:rsidRDefault="008C50D1" w:rsidP="00072314"/>
    <w:p w14:paraId="4924A83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E55F43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7DD8928" w14:textId="77777777" w:rsidTr="001D18E6">
        <w:trPr>
          <w:trHeight w:val="173"/>
        </w:trPr>
        <w:tc>
          <w:tcPr>
            <w:tcW w:w="1696" w:type="dxa"/>
            <w:shd w:val="clear" w:color="auto" w:fill="D9D9D9" w:themeFill="background1" w:themeFillShade="D9"/>
            <w:noWrap/>
            <w:hideMark/>
          </w:tcPr>
          <w:p w14:paraId="6286983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08AD66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94F94B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D08266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CB586E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B03E9D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02F766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31D811D" w14:textId="77777777" w:rsidTr="001D18E6">
        <w:trPr>
          <w:trHeight w:val="143"/>
        </w:trPr>
        <w:tc>
          <w:tcPr>
            <w:tcW w:w="1696" w:type="dxa"/>
            <w:noWrap/>
          </w:tcPr>
          <w:p w14:paraId="18E3B187"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21E5464" w14:textId="77777777" w:rsidR="00072314" w:rsidRDefault="00072314" w:rsidP="001D18E6">
            <w:pPr>
              <w:rPr>
                <w:sz w:val="18"/>
              </w:rPr>
            </w:pPr>
            <w:r w:rsidRPr="00D20BE7">
              <w:rPr>
                <w:sz w:val="18"/>
              </w:rPr>
              <w:t xml:space="preserve">Name </w:t>
            </w:r>
            <w:r>
              <w:rPr>
                <w:sz w:val="18"/>
              </w:rPr>
              <w:t>of aTechnical Signal, e.g.:</w:t>
            </w:r>
          </w:p>
          <w:p w14:paraId="1098840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0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60ECD2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40E11042"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0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5398B92" w14:textId="77777777" w:rsidR="00072314" w:rsidRDefault="00072314" w:rsidP="001D18E6">
            <w:pPr>
              <w:rPr>
                <w:rFonts w:cs="Arial"/>
                <w:sz w:val="14"/>
              </w:rPr>
            </w:pPr>
          </w:p>
          <w:p w14:paraId="5BAC207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566CA4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369E29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026F06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0E1A40B"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2B5F00CE" w14:textId="77777777" w:rsidR="00072314" w:rsidRDefault="00072314" w:rsidP="001D18E6">
            <w:pPr>
              <w:ind w:left="360"/>
              <w:rPr>
                <w:rFonts w:cs="Arial"/>
                <w:sz w:val="18"/>
              </w:rPr>
            </w:pPr>
          </w:p>
          <w:p w14:paraId="76AEAB4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5ED0DAC"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0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10" w:history="1">
              <w:r w:rsidRPr="008D2226">
                <w:rPr>
                  <w:rStyle w:val="Hyperlink"/>
                  <w:rFonts w:ascii="Arial" w:hAnsi="Arial" w:cs="Arial"/>
                  <w:i/>
                  <w:sz w:val="14"/>
                </w:rPr>
                <w:t>FNV2</w:t>
              </w:r>
            </w:hyperlink>
            <w:r w:rsidRPr="008D2226">
              <w:rPr>
                <w:rFonts w:ascii="Arial" w:hAnsi="Arial" w:cs="Arial"/>
                <w:sz w:val="14"/>
              </w:rPr>
              <w:t xml:space="preserve">). </w:t>
            </w:r>
          </w:p>
          <w:p w14:paraId="12323B5B"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C1BCA8E" w14:textId="77777777" w:rsidR="00072314" w:rsidRDefault="00072314" w:rsidP="001D18E6">
            <w:pPr>
              <w:rPr>
                <w:rFonts w:cs="Arial"/>
                <w:sz w:val="14"/>
              </w:rPr>
            </w:pPr>
          </w:p>
          <w:p w14:paraId="413681C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4B75C72" w14:textId="77777777" w:rsidTr="001D18E6">
        <w:trPr>
          <w:trHeight w:val="70"/>
        </w:trPr>
        <w:tc>
          <w:tcPr>
            <w:tcW w:w="1696" w:type="dxa"/>
            <w:noWrap/>
          </w:tcPr>
          <w:p w14:paraId="7DEF1CD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9331044" w14:textId="77777777" w:rsidR="00072314" w:rsidRPr="00D20BE7" w:rsidRDefault="00072314" w:rsidP="001D18E6">
            <w:pPr>
              <w:rPr>
                <w:color w:val="000000" w:themeColor="text1"/>
                <w:sz w:val="18"/>
              </w:rPr>
            </w:pPr>
          </w:p>
        </w:tc>
        <w:tc>
          <w:tcPr>
            <w:tcW w:w="1843" w:type="dxa"/>
          </w:tcPr>
          <w:p w14:paraId="1703F3B9" w14:textId="77777777" w:rsidR="00072314" w:rsidRPr="00D20BE7" w:rsidRDefault="00072314" w:rsidP="001D18E6">
            <w:pPr>
              <w:rPr>
                <w:color w:val="000000" w:themeColor="text1"/>
                <w:sz w:val="18"/>
              </w:rPr>
            </w:pPr>
          </w:p>
        </w:tc>
        <w:tc>
          <w:tcPr>
            <w:tcW w:w="1984" w:type="dxa"/>
          </w:tcPr>
          <w:p w14:paraId="0DA9ACB8" w14:textId="77777777" w:rsidR="00072314" w:rsidRPr="00D20BE7" w:rsidRDefault="00072314" w:rsidP="001D18E6">
            <w:pPr>
              <w:rPr>
                <w:color w:val="000000" w:themeColor="text1"/>
                <w:sz w:val="18"/>
              </w:rPr>
            </w:pPr>
          </w:p>
        </w:tc>
        <w:tc>
          <w:tcPr>
            <w:tcW w:w="2693" w:type="dxa"/>
          </w:tcPr>
          <w:p w14:paraId="4153BE46" w14:textId="77777777" w:rsidR="00072314" w:rsidRPr="00D20BE7" w:rsidRDefault="00072314" w:rsidP="001D18E6">
            <w:pPr>
              <w:rPr>
                <w:color w:val="000000" w:themeColor="text1"/>
                <w:sz w:val="18"/>
              </w:rPr>
            </w:pPr>
          </w:p>
        </w:tc>
      </w:tr>
    </w:tbl>
    <w:p w14:paraId="49625329" w14:textId="77777777" w:rsidR="00072314" w:rsidRDefault="00072314" w:rsidP="00072314"/>
    <w:p w14:paraId="5C1D2C4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63783B7" w14:textId="77777777" w:rsidR="00072314" w:rsidRPr="00612064" w:rsidRDefault="00072314" w:rsidP="00072314">
      <w:pPr>
        <w:spacing w:before="20"/>
        <w:rPr>
          <w:vanish/>
        </w:rPr>
      </w:pPr>
    </w:p>
    <w:p w14:paraId="7AC4F5F8" w14:textId="77777777" w:rsidR="00072314" w:rsidRDefault="00072314" w:rsidP="00072314">
      <w:pPr>
        <w:pStyle w:val="Heading6"/>
        <w:keepNext w:val="0"/>
        <w:tabs>
          <w:tab w:val="clear" w:pos="900"/>
          <w:tab w:val="left" w:pos="709"/>
        </w:tabs>
        <w:spacing w:before="240"/>
      </w:pPr>
      <w:r>
        <w:t>Parameters</w:t>
      </w:r>
    </w:p>
    <w:p w14:paraId="711D19E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D8EF91C" w14:textId="77777777" w:rsidTr="001D18E6">
        <w:trPr>
          <w:trHeight w:val="161"/>
        </w:trPr>
        <w:tc>
          <w:tcPr>
            <w:tcW w:w="1838" w:type="dxa"/>
            <w:shd w:val="clear" w:color="auto" w:fill="D9D9D9" w:themeFill="background1" w:themeFillShade="D9"/>
            <w:noWrap/>
            <w:hideMark/>
          </w:tcPr>
          <w:p w14:paraId="0477F25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89990D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570EC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4DFC83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115FA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4156044" w14:textId="77777777" w:rsidTr="001D18E6">
        <w:trPr>
          <w:trHeight w:val="70"/>
        </w:trPr>
        <w:tc>
          <w:tcPr>
            <w:tcW w:w="1838" w:type="dxa"/>
            <w:noWrap/>
          </w:tcPr>
          <w:p w14:paraId="30F77B8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4B4B3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090DD3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87739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308339D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75464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1D36BA5" w14:textId="77777777" w:rsidTr="001D18E6">
        <w:trPr>
          <w:trHeight w:val="71"/>
        </w:trPr>
        <w:tc>
          <w:tcPr>
            <w:tcW w:w="1838" w:type="dxa"/>
            <w:noWrap/>
          </w:tcPr>
          <w:p w14:paraId="531AE8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45CC6F" w14:textId="77777777" w:rsidR="00072314" w:rsidRPr="00D14691" w:rsidRDefault="00072314" w:rsidP="001D18E6">
            <w:pPr>
              <w:rPr>
                <w:color w:val="000000" w:themeColor="text1"/>
              </w:rPr>
            </w:pPr>
          </w:p>
        </w:tc>
        <w:tc>
          <w:tcPr>
            <w:tcW w:w="1701" w:type="dxa"/>
          </w:tcPr>
          <w:p w14:paraId="72C0AC9E" w14:textId="77777777" w:rsidR="00072314" w:rsidRPr="00D14691" w:rsidRDefault="00072314" w:rsidP="001D18E6">
            <w:pPr>
              <w:rPr>
                <w:color w:val="000000" w:themeColor="text1"/>
              </w:rPr>
            </w:pPr>
          </w:p>
        </w:tc>
        <w:tc>
          <w:tcPr>
            <w:tcW w:w="1417" w:type="dxa"/>
            <w:noWrap/>
          </w:tcPr>
          <w:p w14:paraId="64AB119F" w14:textId="77777777" w:rsidR="00072314" w:rsidRPr="00D14691" w:rsidRDefault="00072314" w:rsidP="001D18E6">
            <w:pPr>
              <w:rPr>
                <w:color w:val="000000" w:themeColor="text1"/>
              </w:rPr>
            </w:pPr>
          </w:p>
        </w:tc>
        <w:tc>
          <w:tcPr>
            <w:tcW w:w="3402" w:type="dxa"/>
          </w:tcPr>
          <w:p w14:paraId="11CFF414" w14:textId="77777777" w:rsidR="00072314" w:rsidRPr="00D14691" w:rsidRDefault="00072314" w:rsidP="001D18E6">
            <w:pPr>
              <w:rPr>
                <w:color w:val="000000" w:themeColor="text1"/>
              </w:rPr>
            </w:pPr>
          </w:p>
        </w:tc>
      </w:tr>
    </w:tbl>
    <w:p w14:paraId="56D5849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84D559F" w14:textId="77777777" w:rsidR="003678EC" w:rsidRPr="003678EC" w:rsidRDefault="003678EC" w:rsidP="003678EC">
      <w:pPr>
        <w:rPr>
          <w:lang w:val="en-GB"/>
        </w:rPr>
      </w:pPr>
    </w:p>
    <w:p w14:paraId="29DAA5C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415B3A8" w14:textId="77777777" w:rsidR="00072314" w:rsidRPr="003225C9" w:rsidRDefault="00072314" w:rsidP="00072314">
      <w:pPr>
        <w:tabs>
          <w:tab w:val="left" w:pos="284"/>
          <w:tab w:val="left" w:pos="851"/>
        </w:tabs>
      </w:pPr>
    </w:p>
    <w:p w14:paraId="0F9A060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2E52344"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641A4A5" w14:textId="77777777" w:rsidTr="001D18E6">
        <w:tc>
          <w:tcPr>
            <w:tcW w:w="1934" w:type="dxa"/>
            <w:shd w:val="clear" w:color="auto" w:fill="D9D9D9" w:themeFill="background1" w:themeFillShade="D9"/>
          </w:tcPr>
          <w:p w14:paraId="4B86A572" w14:textId="77777777" w:rsidR="00072314" w:rsidRDefault="00072314" w:rsidP="001D18E6">
            <w:pPr>
              <w:rPr>
                <w:b/>
              </w:rPr>
            </w:pPr>
            <w:r w:rsidRPr="00AF169D">
              <w:rPr>
                <w:b/>
              </w:rPr>
              <w:t>Requirement ID</w:t>
            </w:r>
          </w:p>
          <w:p w14:paraId="0785D3A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416050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BCB1F47" w14:textId="77777777" w:rsidR="00072314" w:rsidRDefault="00072314" w:rsidP="001D18E6">
            <w:pPr>
              <w:rPr>
                <w:b/>
              </w:rPr>
            </w:pPr>
            <w:r>
              <w:rPr>
                <w:b/>
              </w:rPr>
              <w:t>Modification</w:t>
            </w:r>
          </w:p>
        </w:tc>
        <w:tc>
          <w:tcPr>
            <w:tcW w:w="1712" w:type="dxa"/>
            <w:shd w:val="clear" w:color="auto" w:fill="D9D9D9" w:themeFill="background1" w:themeFillShade="D9"/>
          </w:tcPr>
          <w:p w14:paraId="4A7BC2CE" w14:textId="77777777" w:rsidR="00072314" w:rsidRDefault="00072314" w:rsidP="001D18E6">
            <w:pPr>
              <w:rPr>
                <w:b/>
              </w:rPr>
            </w:pPr>
            <w:r w:rsidRPr="00AF169D">
              <w:rPr>
                <w:b/>
              </w:rPr>
              <w:t xml:space="preserve">Requirement </w:t>
            </w:r>
            <w:r>
              <w:rPr>
                <w:b/>
              </w:rPr>
              <w:t>ID</w:t>
            </w:r>
          </w:p>
          <w:p w14:paraId="08ED34C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0E64E7" w14:textId="77777777" w:rsidR="00072314" w:rsidRPr="00AF169D" w:rsidRDefault="00072314" w:rsidP="001D18E6">
            <w:pPr>
              <w:rPr>
                <w:b/>
              </w:rPr>
            </w:pPr>
            <w:r>
              <w:rPr>
                <w:b/>
              </w:rPr>
              <w:t>Comment</w:t>
            </w:r>
          </w:p>
        </w:tc>
      </w:tr>
      <w:tr w:rsidR="00072314" w14:paraId="459EB5B4" w14:textId="77777777" w:rsidTr="001D18E6">
        <w:tc>
          <w:tcPr>
            <w:tcW w:w="1934" w:type="dxa"/>
          </w:tcPr>
          <w:p w14:paraId="0F5626A9" w14:textId="77777777" w:rsidR="00072314" w:rsidRPr="000F4E8B" w:rsidRDefault="00072314" w:rsidP="001D18E6">
            <w:r w:rsidRPr="000F4E8B">
              <w:t>REQ_abc</w:t>
            </w:r>
          </w:p>
        </w:tc>
        <w:tc>
          <w:tcPr>
            <w:tcW w:w="2177" w:type="dxa"/>
          </w:tcPr>
          <w:p w14:paraId="7715D744" w14:textId="77777777" w:rsidR="00072314" w:rsidRPr="000F4E8B" w:rsidRDefault="00072314" w:rsidP="001D18E6"/>
        </w:tc>
        <w:sdt>
          <w:sdtPr>
            <w:alias w:val="Modification"/>
            <w:tag w:val="Modification"/>
            <w:id w:val="-72783807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BF03C8C" w14:textId="77777777" w:rsidR="00072314" w:rsidRPr="000F4E8B" w:rsidRDefault="00072314" w:rsidP="001D18E6">
                <w:r w:rsidRPr="000F4E8B">
                  <w:t>Removed</w:t>
                </w:r>
              </w:p>
            </w:tc>
          </w:sdtContent>
        </w:sdt>
        <w:tc>
          <w:tcPr>
            <w:tcW w:w="1712" w:type="dxa"/>
          </w:tcPr>
          <w:p w14:paraId="45D49158" w14:textId="77777777" w:rsidR="00072314" w:rsidRPr="000F4E8B" w:rsidRDefault="00072314" w:rsidP="001D18E6">
            <w:r w:rsidRPr="000F4E8B">
              <w:t>--</w:t>
            </w:r>
          </w:p>
        </w:tc>
        <w:tc>
          <w:tcPr>
            <w:tcW w:w="2958" w:type="dxa"/>
          </w:tcPr>
          <w:p w14:paraId="06D8C8DF" w14:textId="77777777" w:rsidR="00072314" w:rsidRPr="000F4E8B" w:rsidRDefault="00072314" w:rsidP="001D18E6"/>
        </w:tc>
      </w:tr>
      <w:tr w:rsidR="00072314" w14:paraId="49F1413B" w14:textId="77777777" w:rsidTr="001D18E6">
        <w:tc>
          <w:tcPr>
            <w:tcW w:w="1934" w:type="dxa"/>
          </w:tcPr>
          <w:p w14:paraId="74AD980C" w14:textId="77777777" w:rsidR="00072314" w:rsidRPr="000F4E8B" w:rsidRDefault="00072314" w:rsidP="001D18E6">
            <w:r w:rsidRPr="000F4E8B">
              <w:t>REQ_def</w:t>
            </w:r>
          </w:p>
        </w:tc>
        <w:tc>
          <w:tcPr>
            <w:tcW w:w="2177" w:type="dxa"/>
          </w:tcPr>
          <w:p w14:paraId="42AF0683" w14:textId="77777777" w:rsidR="00072314" w:rsidRPr="000F4E8B" w:rsidRDefault="00072314" w:rsidP="001D18E6"/>
        </w:tc>
        <w:sdt>
          <w:sdtPr>
            <w:alias w:val="Modification"/>
            <w:tag w:val="Modification"/>
            <w:id w:val="-153634105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F9996B2" w14:textId="77777777" w:rsidR="00072314" w:rsidRPr="000F4E8B" w:rsidRDefault="00072314" w:rsidP="001D18E6">
                <w:r w:rsidRPr="000F4E8B">
                  <w:t>Replaced</w:t>
                </w:r>
              </w:p>
            </w:tc>
          </w:sdtContent>
        </w:sdt>
        <w:tc>
          <w:tcPr>
            <w:tcW w:w="1712" w:type="dxa"/>
          </w:tcPr>
          <w:p w14:paraId="05AF2810" w14:textId="77777777" w:rsidR="00072314" w:rsidRPr="000F4E8B" w:rsidRDefault="00072314" w:rsidP="001D18E6">
            <w:r w:rsidRPr="000F4E8B">
              <w:t>REQ_xyz</w:t>
            </w:r>
          </w:p>
        </w:tc>
        <w:tc>
          <w:tcPr>
            <w:tcW w:w="2958" w:type="dxa"/>
          </w:tcPr>
          <w:p w14:paraId="2BA09141" w14:textId="77777777" w:rsidR="00072314" w:rsidRPr="000F4E8B" w:rsidRDefault="00072314" w:rsidP="001D18E6"/>
        </w:tc>
      </w:tr>
      <w:tr w:rsidR="00072314" w14:paraId="41421812" w14:textId="77777777" w:rsidTr="001D18E6">
        <w:tc>
          <w:tcPr>
            <w:tcW w:w="1934" w:type="dxa"/>
          </w:tcPr>
          <w:p w14:paraId="47604D60" w14:textId="77777777" w:rsidR="00072314" w:rsidRPr="000F4E8B" w:rsidRDefault="00072314" w:rsidP="001D18E6">
            <w:r w:rsidRPr="000F4E8B">
              <w:t>--</w:t>
            </w:r>
          </w:p>
        </w:tc>
        <w:tc>
          <w:tcPr>
            <w:tcW w:w="2177" w:type="dxa"/>
          </w:tcPr>
          <w:p w14:paraId="548526A7" w14:textId="77777777" w:rsidR="00072314" w:rsidRPr="000F4E8B" w:rsidRDefault="00072314" w:rsidP="001D18E6"/>
        </w:tc>
        <w:sdt>
          <w:sdtPr>
            <w:alias w:val="Modification"/>
            <w:tag w:val="Modification"/>
            <w:id w:val="95051041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328B926" w14:textId="77777777" w:rsidR="00072314" w:rsidRPr="000F4E8B" w:rsidRDefault="00072314" w:rsidP="001D18E6">
                <w:r w:rsidRPr="000F4E8B">
                  <w:t>Added</w:t>
                </w:r>
              </w:p>
            </w:tc>
          </w:sdtContent>
        </w:sdt>
        <w:tc>
          <w:tcPr>
            <w:tcW w:w="1712" w:type="dxa"/>
          </w:tcPr>
          <w:p w14:paraId="3FC8B0EF" w14:textId="77777777" w:rsidR="00072314" w:rsidRPr="000F4E8B" w:rsidRDefault="00072314" w:rsidP="001D18E6">
            <w:r w:rsidRPr="000F4E8B">
              <w:t>REQ_123</w:t>
            </w:r>
          </w:p>
        </w:tc>
        <w:tc>
          <w:tcPr>
            <w:tcW w:w="2958" w:type="dxa"/>
          </w:tcPr>
          <w:p w14:paraId="11388B3B" w14:textId="77777777" w:rsidR="00072314" w:rsidRPr="000F4E8B" w:rsidRDefault="00072314" w:rsidP="001D18E6"/>
        </w:tc>
      </w:tr>
    </w:tbl>
    <w:p w14:paraId="1FA248E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D2872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57C8EFC" w14:textId="77777777" w:rsidTr="001D18E6">
        <w:tc>
          <w:tcPr>
            <w:tcW w:w="1838" w:type="dxa"/>
            <w:shd w:val="clear" w:color="auto" w:fill="D9D9D9" w:themeFill="background1" w:themeFillShade="D9"/>
          </w:tcPr>
          <w:p w14:paraId="3A97AB79" w14:textId="77777777" w:rsidR="00072314" w:rsidRDefault="00072314" w:rsidP="001D18E6">
            <w:pPr>
              <w:rPr>
                <w:b/>
              </w:rPr>
            </w:pPr>
            <w:r w:rsidRPr="00AF169D">
              <w:rPr>
                <w:b/>
              </w:rPr>
              <w:t>Requirement ID</w:t>
            </w:r>
          </w:p>
          <w:p w14:paraId="679A25A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FA3A30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3B22D31" w14:textId="77777777" w:rsidR="00072314" w:rsidRPr="00AF169D" w:rsidRDefault="00072314" w:rsidP="001D18E6">
            <w:pPr>
              <w:rPr>
                <w:b/>
              </w:rPr>
            </w:pPr>
            <w:r>
              <w:rPr>
                <w:b/>
              </w:rPr>
              <w:t>Comment</w:t>
            </w:r>
          </w:p>
        </w:tc>
      </w:tr>
      <w:tr w:rsidR="00072314" w14:paraId="7DBA4623" w14:textId="77777777" w:rsidTr="001D18E6">
        <w:tc>
          <w:tcPr>
            <w:tcW w:w="1838" w:type="dxa"/>
          </w:tcPr>
          <w:p w14:paraId="56863FBF" w14:textId="77777777" w:rsidR="00072314" w:rsidRDefault="00072314" w:rsidP="001D18E6"/>
        </w:tc>
        <w:tc>
          <w:tcPr>
            <w:tcW w:w="4253" w:type="dxa"/>
          </w:tcPr>
          <w:p w14:paraId="7748794B" w14:textId="77777777" w:rsidR="00072314" w:rsidRDefault="00072314" w:rsidP="001D18E6"/>
        </w:tc>
        <w:tc>
          <w:tcPr>
            <w:tcW w:w="4110" w:type="dxa"/>
          </w:tcPr>
          <w:p w14:paraId="32623C91" w14:textId="77777777" w:rsidR="00072314" w:rsidRDefault="00072314" w:rsidP="001D18E6"/>
        </w:tc>
      </w:tr>
      <w:tr w:rsidR="00072314" w14:paraId="3439C83B" w14:textId="77777777" w:rsidTr="001D18E6">
        <w:tc>
          <w:tcPr>
            <w:tcW w:w="1838" w:type="dxa"/>
          </w:tcPr>
          <w:p w14:paraId="6E21A725" w14:textId="77777777" w:rsidR="00072314" w:rsidRDefault="00072314" w:rsidP="001D18E6"/>
        </w:tc>
        <w:tc>
          <w:tcPr>
            <w:tcW w:w="4253" w:type="dxa"/>
          </w:tcPr>
          <w:p w14:paraId="1C162F27" w14:textId="77777777" w:rsidR="00072314" w:rsidRDefault="00072314" w:rsidP="001D18E6"/>
        </w:tc>
        <w:tc>
          <w:tcPr>
            <w:tcW w:w="4110" w:type="dxa"/>
          </w:tcPr>
          <w:p w14:paraId="1A1BB6A0" w14:textId="77777777" w:rsidR="00072314" w:rsidRDefault="00072314" w:rsidP="001D18E6"/>
        </w:tc>
      </w:tr>
      <w:tr w:rsidR="00072314" w14:paraId="0A68A1D3" w14:textId="77777777" w:rsidTr="001D18E6">
        <w:tc>
          <w:tcPr>
            <w:tcW w:w="1838" w:type="dxa"/>
          </w:tcPr>
          <w:p w14:paraId="27C34A70" w14:textId="77777777" w:rsidR="00072314" w:rsidRDefault="00072314" w:rsidP="001D18E6">
            <w:r>
              <w:t>…</w:t>
            </w:r>
          </w:p>
        </w:tc>
        <w:tc>
          <w:tcPr>
            <w:tcW w:w="4253" w:type="dxa"/>
          </w:tcPr>
          <w:p w14:paraId="0A0B7DB6" w14:textId="77777777" w:rsidR="00072314" w:rsidRDefault="00072314" w:rsidP="001D18E6"/>
        </w:tc>
        <w:tc>
          <w:tcPr>
            <w:tcW w:w="4110" w:type="dxa"/>
          </w:tcPr>
          <w:p w14:paraId="75E26C7B" w14:textId="77777777" w:rsidR="00072314" w:rsidRDefault="00072314" w:rsidP="001D18E6"/>
        </w:tc>
      </w:tr>
    </w:tbl>
    <w:p w14:paraId="6B14C7E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7470314" w14:textId="77777777" w:rsidR="00072314" w:rsidRDefault="00072314" w:rsidP="00072314"/>
    <w:p w14:paraId="1A4DD56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701BB85" w14:textId="77777777" w:rsidR="001C5864" w:rsidRPr="0017445F" w:rsidRDefault="001C5864" w:rsidP="001C5864">
      <w:pPr>
        <w:pStyle w:val="RERequirement"/>
        <w:shd w:val="clear" w:color="auto" w:fill="F2F2F2" w:themeFill="background1" w:themeFillShade="F2"/>
      </w:pPr>
      <w:bookmarkStart w:id="147" w:name="_27556497ba65e274b482badbd7e88186"/>
      <w:bookmarkEnd w:id="147"/>
      <w:r>
        <w:t xml:space="preserve"> ECU Sleep Request</w:t>
      </w:r>
    </w:p>
    <w:p w14:paraId="5883BFFF" w14:textId="77777777" w:rsidR="001C5864" w:rsidRDefault="001C5864" w:rsidP="001C5864">
      <w:pPr>
        <w:rPr>
          <w:rFonts w:cs="Arial"/>
        </w:rPr>
      </w:pPr>
      <w:r>
        <w:rPr>
          <w:rFonts w:cs="Arial"/>
        </w:rPr>
        <w:t>When HPCM module sends the RCCM signal "Blower Off" and the ACCM signal "Compressor On", all ECU's shall go to sleep</w:t>
      </w:r>
    </w:p>
    <w:p w14:paraId="51697BF1" w14:textId="77777777" w:rsidR="001C5864" w:rsidRDefault="001C5864" w:rsidP="001C5864"/>
    <w:p w14:paraId="56C4B261" w14:textId="77777777" w:rsidR="001C5864" w:rsidRPr="00287D2F" w:rsidRDefault="001C5864" w:rsidP="001C5864">
      <w:pPr>
        <w:rPr>
          <w:rFonts w:cs="Arial"/>
        </w:rPr>
      </w:pPr>
      <w:r>
        <w:rPr>
          <w:rFonts w:cs="Arial"/>
        </w:rPr>
        <w:t>Satisfied by</w:t>
      </w:r>
      <w:r w:rsidRPr="00287D2F">
        <w:rPr>
          <w:rFonts w:cs="Arial"/>
        </w:rPr>
        <w:t>:</w:t>
      </w:r>
    </w:p>
    <w:p w14:paraId="52FC074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9B133E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Go </w:t>
      </w:r>
      <w:proofErr w:type="gramStart"/>
      <w:r w:rsidRPr="00287D2F">
        <w:rPr>
          <w:rFonts w:ascii="Arial" w:hAnsi="Arial" w:cs="Arial"/>
        </w:rPr>
        <w:t>To</w:t>
      </w:r>
      <w:proofErr w:type="gramEnd"/>
      <w:r w:rsidRPr="00287D2F">
        <w:rPr>
          <w:rFonts w:ascii="Arial" w:hAnsi="Arial" w:cs="Arial"/>
        </w:rPr>
        <w:t xml:space="preserve"> Sleep</w:t>
      </w:r>
    </w:p>
    <w:p w14:paraId="0E20BC0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77D409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8FD6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EF68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4A0B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6C34E" w14:textId="77777777" w:rsidR="0009168A" w:rsidRDefault="0009168A"/>
        </w:tc>
      </w:tr>
      <w:tr w:rsidR="007A24FC" w:rsidRPr="00B3499B" w14:paraId="6BDCDE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ABF9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416D5" w14:textId="77777777" w:rsidR="0009168A" w:rsidRDefault="0009168A"/>
        </w:tc>
      </w:tr>
      <w:tr w:rsidR="007A24FC" w:rsidRPr="00B3499B" w14:paraId="284375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61DA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D8FD3" w14:textId="77777777" w:rsidR="0009168A" w:rsidRDefault="0009168A"/>
        </w:tc>
      </w:tr>
      <w:tr w:rsidR="007A24FC" w:rsidRPr="00B3499B" w14:paraId="03E154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F207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D779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2514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3B2DB" w14:textId="77777777" w:rsidR="0009168A" w:rsidRDefault="0009168A"/>
        </w:tc>
      </w:tr>
      <w:tr w:rsidR="007A24FC" w:rsidRPr="00B3499B" w14:paraId="7B4AB9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93D0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6C50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5B87A3" wp14:editId="136F3DD4">
                  <wp:extent cx="152400" cy="152400"/>
                  <wp:effectExtent l="0" t="0" r="0" b="0"/>
                  <wp:docPr id="69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274A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18727" w14:textId="77777777" w:rsidR="0009168A" w:rsidRDefault="0009168A"/>
        </w:tc>
      </w:tr>
      <w:tr w:rsidR="007A24FC" w:rsidRPr="00B3499B" w14:paraId="5EE23D7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7CD9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792D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932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BBD4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8E6A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514F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F6C6A2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5BFF9A" w14:textId="77777777" w:rsidR="007A24FC" w:rsidRPr="00B3499B" w:rsidRDefault="00DC7E29" w:rsidP="009737DA">
            <w:pPr>
              <w:rPr>
                <w:rFonts w:cs="Arial"/>
                <w:bCs/>
                <w:color w:val="808080" w:themeColor="background1" w:themeShade="80"/>
                <w:sz w:val="16"/>
                <w:szCs w:val="14"/>
              </w:rPr>
            </w:pPr>
            <w:hyperlink r:id="rId3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6991D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C7EE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317A5D" w14:textId="77777777" w:rsidR="007A24FC" w:rsidRDefault="007A24FC" w:rsidP="001C5864">
      <w:pPr>
        <w:rPr>
          <w:rFonts w:cs="Arial"/>
        </w:rPr>
      </w:pPr>
    </w:p>
    <w:p w14:paraId="4E3028F6" w14:textId="77777777" w:rsidR="0047267C" w:rsidRDefault="0047267C" w:rsidP="001C5864">
      <w:pPr>
        <w:rPr>
          <w:rFonts w:cs="Arial"/>
        </w:rPr>
      </w:pPr>
    </w:p>
    <w:p w14:paraId="28A043C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A397AD" wp14:editId="77FEA162">
            <wp:extent cx="152400" cy="152400"/>
            <wp:effectExtent l="0" t="0" r="0" b="0"/>
            <wp:docPr id="69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w:t>
      </w:r>
    </w:p>
    <w:p w14:paraId="2754FE0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2A289D2" w14:textId="77777777" w:rsidR="00072314" w:rsidRPr="003B799F" w:rsidRDefault="00072314" w:rsidP="00072314"/>
    <w:p w14:paraId="308DFC01" w14:textId="77777777" w:rsidR="00072314" w:rsidRDefault="00072314" w:rsidP="00072314">
      <w:pPr>
        <w:pStyle w:val="Heading6"/>
        <w:keepNext w:val="0"/>
        <w:tabs>
          <w:tab w:val="clear" w:pos="900"/>
          <w:tab w:val="left" w:pos="709"/>
        </w:tabs>
        <w:spacing w:before="240"/>
        <w:rPr>
          <w:lang w:val="en-GB"/>
        </w:rPr>
      </w:pPr>
      <w:r>
        <w:rPr>
          <w:lang w:val="en-GB"/>
        </w:rPr>
        <w:t>Inputs</w:t>
      </w:r>
    </w:p>
    <w:p w14:paraId="52098D7A"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AE9A4C9" w14:textId="77777777" w:rsidTr="001D18E6">
        <w:trPr>
          <w:trHeight w:val="173"/>
        </w:trPr>
        <w:tc>
          <w:tcPr>
            <w:tcW w:w="1696" w:type="dxa"/>
            <w:shd w:val="clear" w:color="auto" w:fill="D9D9D9" w:themeFill="background1" w:themeFillShade="D9"/>
            <w:noWrap/>
            <w:hideMark/>
          </w:tcPr>
          <w:p w14:paraId="53856D5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0C1862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B43E87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73B2CA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42DA8D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6B2F83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CDBD270" w14:textId="77777777" w:rsidTr="001D18E6">
        <w:trPr>
          <w:trHeight w:val="143"/>
        </w:trPr>
        <w:tc>
          <w:tcPr>
            <w:tcW w:w="1696" w:type="dxa"/>
            <w:noWrap/>
          </w:tcPr>
          <w:p w14:paraId="4063731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 xml:space="preserve">name </w:t>
            </w:r>
            <w:r w:rsidRPr="00DE6816">
              <w:rPr>
                <w:rFonts w:cs="Arial"/>
                <w:sz w:val="18"/>
              </w:rPr>
              <w:lastRenderedPageBreak/>
              <w:t>bookmark in the Data Dictionary</w:t>
            </w:r>
          </w:p>
        </w:tc>
        <w:tc>
          <w:tcPr>
            <w:tcW w:w="1985" w:type="dxa"/>
          </w:tcPr>
          <w:p w14:paraId="4242D215" w14:textId="77777777" w:rsidR="00072314" w:rsidRPr="00DE6816" w:rsidRDefault="00072314" w:rsidP="001D18E6">
            <w:pPr>
              <w:rPr>
                <w:rFonts w:cs="Arial"/>
                <w:sz w:val="18"/>
              </w:rPr>
            </w:pPr>
            <w:r w:rsidRPr="00DE6816">
              <w:rPr>
                <w:rFonts w:cs="Arial"/>
                <w:sz w:val="18"/>
              </w:rPr>
              <w:lastRenderedPageBreak/>
              <w:t>Name of aTechnical Signal, e.g.:</w:t>
            </w:r>
          </w:p>
          <w:p w14:paraId="18824739"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1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8F31625"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lastRenderedPageBreak/>
              <w:t xml:space="preserve">a data element in a SOA Service Contract or MQTT/FTCP message (put a link to the central MQTT message repository/service catalog here) </w:t>
            </w:r>
          </w:p>
          <w:p w14:paraId="00A56B60"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1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51504D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72685498"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w:t>
            </w:r>
            <w:r w:rsidRPr="00DE6816">
              <w:rPr>
                <w:rFonts w:cs="Arial"/>
                <w:sz w:val="18"/>
              </w:rPr>
              <w:lastRenderedPageBreak/>
              <w:t xml:space="preserve">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7824D5F" w14:textId="77777777" w:rsidR="00072314" w:rsidRPr="00DE6816" w:rsidRDefault="00072314" w:rsidP="001D18E6">
            <w:pPr>
              <w:rPr>
                <w:rFonts w:cs="Arial"/>
                <w:sz w:val="18"/>
              </w:rPr>
            </w:pPr>
            <w:r w:rsidRPr="00DE6816">
              <w:rPr>
                <w:rFonts w:cs="Arial"/>
                <w:sz w:val="18"/>
              </w:rPr>
              <w:lastRenderedPageBreak/>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w:t>
            </w:r>
            <w:r w:rsidRPr="00DE6816">
              <w:rPr>
                <w:rFonts w:cs="Arial"/>
                <w:sz w:val="18"/>
              </w:rPr>
              <w:lastRenderedPageBreak/>
              <w:t xml:space="preserve">(e.g.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CDEFC9E" w14:textId="77777777" w:rsidR="00072314" w:rsidRPr="00DE6816" w:rsidRDefault="00072314" w:rsidP="001D18E6">
            <w:pPr>
              <w:rPr>
                <w:rFonts w:cs="Arial"/>
                <w:sz w:val="18"/>
                <w:szCs w:val="18"/>
              </w:rPr>
            </w:pPr>
            <w:r w:rsidRPr="00DE6816">
              <w:rPr>
                <w:rFonts w:cs="Arial"/>
                <w:sz w:val="18"/>
              </w:rPr>
              <w:lastRenderedPageBreak/>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18E21B3" w14:textId="77777777" w:rsidR="00072314" w:rsidRPr="00DE6816" w:rsidRDefault="00072314" w:rsidP="001D18E6">
            <w:pPr>
              <w:rPr>
                <w:rFonts w:cs="Arial"/>
                <w:sz w:val="18"/>
              </w:rPr>
            </w:pPr>
            <w:r w:rsidRPr="00DE6816">
              <w:rPr>
                <w:rFonts w:cs="Arial"/>
                <w:sz w:val="18"/>
              </w:rPr>
              <w:lastRenderedPageBreak/>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4AFA3DF" w14:textId="77777777" w:rsidR="00072314" w:rsidRPr="00DE6816" w:rsidRDefault="00072314" w:rsidP="001D18E6">
            <w:pPr>
              <w:ind w:left="360"/>
              <w:rPr>
                <w:rFonts w:cs="Arial"/>
                <w:sz w:val="18"/>
              </w:rPr>
            </w:pPr>
          </w:p>
          <w:p w14:paraId="412E85AB" w14:textId="77777777" w:rsidR="00072314" w:rsidRPr="00DE6816" w:rsidRDefault="00072314" w:rsidP="001D18E6">
            <w:pPr>
              <w:rPr>
                <w:rFonts w:cs="Arial"/>
                <w:sz w:val="16"/>
              </w:rPr>
            </w:pPr>
            <w:r w:rsidRPr="00DE6816">
              <w:rPr>
                <w:rFonts w:cs="Arial"/>
                <w:sz w:val="14"/>
              </w:rPr>
              <w:t>The message name should be linked, e.g.</w:t>
            </w:r>
          </w:p>
          <w:p w14:paraId="30CABAE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1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15" w:history="1">
              <w:r w:rsidRPr="00DE6816">
                <w:rPr>
                  <w:rStyle w:val="Hyperlink"/>
                  <w:rFonts w:ascii="Arial" w:hAnsi="Arial" w:cs="Arial"/>
                  <w:i/>
                  <w:sz w:val="14"/>
                </w:rPr>
                <w:t>FNV2</w:t>
              </w:r>
            </w:hyperlink>
            <w:r w:rsidRPr="00DE6816">
              <w:rPr>
                <w:rFonts w:ascii="Arial" w:hAnsi="Arial" w:cs="Arial"/>
                <w:sz w:val="14"/>
              </w:rPr>
              <w:t xml:space="preserve">). </w:t>
            </w:r>
          </w:p>
          <w:p w14:paraId="6C71ECB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993016B" w14:textId="77777777" w:rsidR="00072314" w:rsidRDefault="00072314" w:rsidP="001D18E6">
            <w:pPr>
              <w:rPr>
                <w:rFonts w:cs="Arial"/>
                <w:sz w:val="14"/>
              </w:rPr>
            </w:pPr>
          </w:p>
          <w:p w14:paraId="47AA5716"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74C28DD" w14:textId="77777777" w:rsidTr="001D18E6">
        <w:trPr>
          <w:trHeight w:val="70"/>
        </w:trPr>
        <w:tc>
          <w:tcPr>
            <w:tcW w:w="1696" w:type="dxa"/>
            <w:noWrap/>
          </w:tcPr>
          <w:p w14:paraId="4824FEA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E4A697E" w14:textId="77777777" w:rsidR="00072314" w:rsidRPr="00DE6816" w:rsidRDefault="00072314" w:rsidP="001D18E6">
            <w:pPr>
              <w:rPr>
                <w:rFonts w:cs="Arial"/>
                <w:color w:val="000000" w:themeColor="text1"/>
                <w:sz w:val="18"/>
              </w:rPr>
            </w:pPr>
          </w:p>
        </w:tc>
        <w:tc>
          <w:tcPr>
            <w:tcW w:w="1843" w:type="dxa"/>
          </w:tcPr>
          <w:p w14:paraId="17BDE749" w14:textId="77777777" w:rsidR="00072314" w:rsidRPr="00DE6816" w:rsidRDefault="00072314" w:rsidP="001D18E6">
            <w:pPr>
              <w:rPr>
                <w:rFonts w:cs="Arial"/>
                <w:color w:val="000000" w:themeColor="text1"/>
                <w:sz w:val="18"/>
              </w:rPr>
            </w:pPr>
          </w:p>
        </w:tc>
        <w:tc>
          <w:tcPr>
            <w:tcW w:w="1984" w:type="dxa"/>
          </w:tcPr>
          <w:p w14:paraId="6B5E8D32" w14:textId="77777777" w:rsidR="00072314" w:rsidRPr="00DE6816" w:rsidRDefault="00072314" w:rsidP="001D18E6">
            <w:pPr>
              <w:rPr>
                <w:rFonts w:cs="Arial"/>
                <w:color w:val="000000" w:themeColor="text1"/>
                <w:sz w:val="18"/>
              </w:rPr>
            </w:pPr>
          </w:p>
        </w:tc>
        <w:tc>
          <w:tcPr>
            <w:tcW w:w="2693" w:type="dxa"/>
          </w:tcPr>
          <w:p w14:paraId="255BA16A" w14:textId="77777777" w:rsidR="00072314" w:rsidRPr="00DE6816" w:rsidRDefault="00072314" w:rsidP="001D18E6">
            <w:pPr>
              <w:rPr>
                <w:rFonts w:cs="Arial"/>
                <w:color w:val="000000" w:themeColor="text1"/>
                <w:sz w:val="18"/>
              </w:rPr>
            </w:pPr>
          </w:p>
        </w:tc>
      </w:tr>
    </w:tbl>
    <w:p w14:paraId="4FC87974"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8E848CE" w14:textId="77777777" w:rsidR="008C50D1" w:rsidRPr="00E23282" w:rsidRDefault="008C50D1" w:rsidP="00072314"/>
    <w:p w14:paraId="623DF5B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E08DA2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244D0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6E8F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65F12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07D5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645A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B2B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1F50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E1C8A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8DBE14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91240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5AF9A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528D1AA"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2A00379B" w14:textId="77777777" w:rsidR="0046438F" w:rsidRPr="00740CDD" w:rsidRDefault="0046438F" w:rsidP="00D60C45">
            <w:pPr>
              <w:pStyle w:val="VelocityScript"/>
              <w:rPr>
                <w:color w:val="00B0F0"/>
              </w:rPr>
            </w:pPr>
          </w:p>
          <w:p w14:paraId="65620EC5" w14:textId="77777777" w:rsidR="007215C5" w:rsidRPr="00D60C45" w:rsidRDefault="007215C5" w:rsidP="00CA24CE">
            <w:pPr>
              <w:rPr>
                <w:rFonts w:cs="Arial"/>
                <w:color w:val="000000" w:themeColor="text1"/>
                <w:sz w:val="16"/>
                <w:szCs w:val="14"/>
                <w:lang w:val="en-GB"/>
              </w:rPr>
            </w:pPr>
          </w:p>
          <w:p w14:paraId="7DDD971F"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B6E42"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0C1A65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16C1E0" w14:textId="77777777" w:rsidR="0038251F" w:rsidRPr="0038251F" w:rsidRDefault="00143E70" w:rsidP="0038251F">
            <w:pPr>
              <w:pStyle w:val="VelocityScript"/>
              <w:rPr>
                <w:color w:val="00B0F0"/>
                <w:sz w:val="16"/>
              </w:rPr>
            </w:pPr>
            <w:r w:rsidRPr="0038251F">
              <w:rPr>
                <w:color w:val="00B0F0"/>
                <w:sz w:val="16"/>
              </w:rPr>
              <w:t xml:space="preserve"> </w:t>
            </w:r>
          </w:p>
          <w:p w14:paraId="441894A7" w14:textId="77777777" w:rsidR="00C84B54" w:rsidRDefault="00C84B54" w:rsidP="00B31A0E">
            <w:pPr>
              <w:pStyle w:val="VelocityScript"/>
            </w:pPr>
          </w:p>
          <w:p w14:paraId="7E0BA22E" w14:textId="77777777" w:rsidR="00C84B54" w:rsidRDefault="00C84B54" w:rsidP="00B31A0E">
            <w:pPr>
              <w:pStyle w:val="VelocityScript"/>
            </w:pPr>
          </w:p>
          <w:p w14:paraId="1F59C4E9"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3DE6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D82BBA" w14:textId="77777777" w:rsidR="0009168A" w:rsidRDefault="0009168A"/>
        </w:tc>
      </w:tr>
      <w:tr w:rsidR="00CA24CE" w:rsidRPr="00B3499B" w14:paraId="7D31D69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38EF76" w14:textId="77777777" w:rsidR="00CA24CE" w:rsidRPr="00B3499B" w:rsidRDefault="00DC7E29" w:rsidP="00CA24CE">
            <w:pPr>
              <w:rPr>
                <w:rFonts w:cs="Arial"/>
                <w:bCs/>
                <w:color w:val="808080" w:themeColor="background1" w:themeShade="80"/>
                <w:sz w:val="16"/>
                <w:szCs w:val="14"/>
              </w:rPr>
            </w:pPr>
            <w:hyperlink r:id="rId3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74B8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291C5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02C25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w:t>
      </w:r>
    </w:p>
    <w:p w14:paraId="10E648C4" w14:textId="77777777" w:rsidR="00072314" w:rsidRPr="00612064" w:rsidRDefault="00072314" w:rsidP="00072314">
      <w:pPr>
        <w:spacing w:before="20"/>
        <w:rPr>
          <w:vanish/>
        </w:rPr>
      </w:pPr>
    </w:p>
    <w:p w14:paraId="6D8253DA" w14:textId="77777777" w:rsidR="00072314" w:rsidRDefault="00072314" w:rsidP="00072314">
      <w:pPr>
        <w:pStyle w:val="Heading6"/>
        <w:keepNext w:val="0"/>
        <w:tabs>
          <w:tab w:val="clear" w:pos="900"/>
          <w:tab w:val="left" w:pos="709"/>
        </w:tabs>
        <w:spacing w:before="240"/>
      </w:pPr>
      <w:r>
        <w:t>Parameters</w:t>
      </w:r>
    </w:p>
    <w:p w14:paraId="3BD7CB6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01A2BBB" w14:textId="77777777" w:rsidTr="001D18E6">
        <w:trPr>
          <w:trHeight w:val="161"/>
        </w:trPr>
        <w:tc>
          <w:tcPr>
            <w:tcW w:w="1838" w:type="dxa"/>
            <w:shd w:val="clear" w:color="auto" w:fill="D9D9D9" w:themeFill="background1" w:themeFillShade="D9"/>
            <w:noWrap/>
            <w:hideMark/>
          </w:tcPr>
          <w:p w14:paraId="60A410E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12954D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A9B88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F1881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1C05D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9A56F5D" w14:textId="77777777" w:rsidTr="001D18E6">
        <w:trPr>
          <w:trHeight w:val="70"/>
        </w:trPr>
        <w:tc>
          <w:tcPr>
            <w:tcW w:w="1838" w:type="dxa"/>
            <w:noWrap/>
          </w:tcPr>
          <w:p w14:paraId="170C781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4686F1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57B741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232040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C20836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DB37BE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F5F6744" w14:textId="77777777" w:rsidTr="001D18E6">
        <w:trPr>
          <w:trHeight w:val="71"/>
        </w:trPr>
        <w:tc>
          <w:tcPr>
            <w:tcW w:w="1838" w:type="dxa"/>
            <w:noWrap/>
          </w:tcPr>
          <w:p w14:paraId="7AAE14D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620540" w14:textId="77777777" w:rsidR="00072314" w:rsidRPr="00D14691" w:rsidRDefault="00072314" w:rsidP="001D18E6">
            <w:pPr>
              <w:rPr>
                <w:color w:val="000000" w:themeColor="text1"/>
              </w:rPr>
            </w:pPr>
          </w:p>
        </w:tc>
        <w:tc>
          <w:tcPr>
            <w:tcW w:w="1701" w:type="dxa"/>
          </w:tcPr>
          <w:p w14:paraId="62702205" w14:textId="77777777" w:rsidR="00072314" w:rsidRPr="00D14691" w:rsidRDefault="00072314" w:rsidP="001D18E6">
            <w:pPr>
              <w:rPr>
                <w:color w:val="000000" w:themeColor="text1"/>
              </w:rPr>
            </w:pPr>
          </w:p>
        </w:tc>
        <w:tc>
          <w:tcPr>
            <w:tcW w:w="1417" w:type="dxa"/>
            <w:noWrap/>
          </w:tcPr>
          <w:p w14:paraId="02D5F562" w14:textId="77777777" w:rsidR="00072314" w:rsidRPr="00D14691" w:rsidRDefault="00072314" w:rsidP="001D18E6">
            <w:pPr>
              <w:rPr>
                <w:color w:val="000000" w:themeColor="text1"/>
              </w:rPr>
            </w:pPr>
          </w:p>
        </w:tc>
        <w:tc>
          <w:tcPr>
            <w:tcW w:w="3402" w:type="dxa"/>
          </w:tcPr>
          <w:p w14:paraId="653362BA" w14:textId="77777777" w:rsidR="00072314" w:rsidRPr="00D14691" w:rsidRDefault="00072314" w:rsidP="001D18E6">
            <w:pPr>
              <w:rPr>
                <w:color w:val="000000" w:themeColor="text1"/>
              </w:rPr>
            </w:pPr>
          </w:p>
        </w:tc>
      </w:tr>
    </w:tbl>
    <w:p w14:paraId="0A09898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AEEA4CA" w14:textId="77777777" w:rsidR="003678EC" w:rsidRPr="003678EC" w:rsidRDefault="003678EC" w:rsidP="003678EC">
      <w:pPr>
        <w:rPr>
          <w:lang w:val="en-GB"/>
        </w:rPr>
      </w:pPr>
    </w:p>
    <w:p w14:paraId="2034A69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EE6993D" w14:textId="77777777" w:rsidR="00072314" w:rsidRPr="003225C9" w:rsidRDefault="00072314" w:rsidP="00072314">
      <w:pPr>
        <w:tabs>
          <w:tab w:val="left" w:pos="284"/>
          <w:tab w:val="left" w:pos="851"/>
        </w:tabs>
      </w:pPr>
    </w:p>
    <w:p w14:paraId="0F91721C"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59D3517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71C4AC1" w14:textId="77777777" w:rsidTr="001D18E6">
        <w:tc>
          <w:tcPr>
            <w:tcW w:w="1934" w:type="dxa"/>
            <w:shd w:val="clear" w:color="auto" w:fill="D9D9D9" w:themeFill="background1" w:themeFillShade="D9"/>
          </w:tcPr>
          <w:p w14:paraId="1AE861E0" w14:textId="77777777" w:rsidR="00072314" w:rsidRDefault="00072314" w:rsidP="001D18E6">
            <w:pPr>
              <w:rPr>
                <w:b/>
              </w:rPr>
            </w:pPr>
            <w:r w:rsidRPr="00AF169D">
              <w:rPr>
                <w:b/>
              </w:rPr>
              <w:t>Requirement ID</w:t>
            </w:r>
          </w:p>
          <w:p w14:paraId="5FFF919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A80FEB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1B85013" w14:textId="77777777" w:rsidR="00072314" w:rsidRDefault="00072314" w:rsidP="001D18E6">
            <w:pPr>
              <w:rPr>
                <w:b/>
              </w:rPr>
            </w:pPr>
            <w:r>
              <w:rPr>
                <w:b/>
              </w:rPr>
              <w:t>Modification</w:t>
            </w:r>
          </w:p>
        </w:tc>
        <w:tc>
          <w:tcPr>
            <w:tcW w:w="1712" w:type="dxa"/>
            <w:shd w:val="clear" w:color="auto" w:fill="D9D9D9" w:themeFill="background1" w:themeFillShade="D9"/>
          </w:tcPr>
          <w:p w14:paraId="46E4DF70" w14:textId="77777777" w:rsidR="00072314" w:rsidRDefault="00072314" w:rsidP="001D18E6">
            <w:pPr>
              <w:rPr>
                <w:b/>
              </w:rPr>
            </w:pPr>
            <w:r w:rsidRPr="00AF169D">
              <w:rPr>
                <w:b/>
              </w:rPr>
              <w:t xml:space="preserve">Requirement </w:t>
            </w:r>
            <w:r>
              <w:rPr>
                <w:b/>
              </w:rPr>
              <w:t>ID</w:t>
            </w:r>
          </w:p>
          <w:p w14:paraId="555CB35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057E5EB" w14:textId="77777777" w:rsidR="00072314" w:rsidRPr="00AF169D" w:rsidRDefault="00072314" w:rsidP="001D18E6">
            <w:pPr>
              <w:rPr>
                <w:b/>
              </w:rPr>
            </w:pPr>
            <w:r>
              <w:rPr>
                <w:b/>
              </w:rPr>
              <w:t>Comment</w:t>
            </w:r>
          </w:p>
        </w:tc>
      </w:tr>
      <w:tr w:rsidR="00072314" w14:paraId="5413FC13" w14:textId="77777777" w:rsidTr="001D18E6">
        <w:tc>
          <w:tcPr>
            <w:tcW w:w="1934" w:type="dxa"/>
          </w:tcPr>
          <w:p w14:paraId="036C948D" w14:textId="77777777" w:rsidR="00072314" w:rsidRPr="000F4E8B" w:rsidRDefault="00072314" w:rsidP="001D18E6">
            <w:r w:rsidRPr="000F4E8B">
              <w:t>REQ_abc</w:t>
            </w:r>
          </w:p>
        </w:tc>
        <w:tc>
          <w:tcPr>
            <w:tcW w:w="2177" w:type="dxa"/>
          </w:tcPr>
          <w:p w14:paraId="778B8ECE" w14:textId="77777777" w:rsidR="00072314" w:rsidRPr="000F4E8B" w:rsidRDefault="00072314" w:rsidP="001D18E6"/>
        </w:tc>
        <w:sdt>
          <w:sdtPr>
            <w:alias w:val="Modification"/>
            <w:tag w:val="Modification"/>
            <w:id w:val="-152963921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FF26DC5" w14:textId="77777777" w:rsidR="00072314" w:rsidRPr="000F4E8B" w:rsidRDefault="00072314" w:rsidP="001D18E6">
                <w:r w:rsidRPr="000F4E8B">
                  <w:t>Removed</w:t>
                </w:r>
              </w:p>
            </w:tc>
          </w:sdtContent>
        </w:sdt>
        <w:tc>
          <w:tcPr>
            <w:tcW w:w="1712" w:type="dxa"/>
          </w:tcPr>
          <w:p w14:paraId="0D39C4E9" w14:textId="77777777" w:rsidR="00072314" w:rsidRPr="000F4E8B" w:rsidRDefault="00072314" w:rsidP="001D18E6">
            <w:r w:rsidRPr="000F4E8B">
              <w:t>--</w:t>
            </w:r>
          </w:p>
        </w:tc>
        <w:tc>
          <w:tcPr>
            <w:tcW w:w="2958" w:type="dxa"/>
          </w:tcPr>
          <w:p w14:paraId="7C43E779" w14:textId="77777777" w:rsidR="00072314" w:rsidRPr="000F4E8B" w:rsidRDefault="00072314" w:rsidP="001D18E6"/>
        </w:tc>
      </w:tr>
      <w:tr w:rsidR="00072314" w14:paraId="5C55A63A" w14:textId="77777777" w:rsidTr="001D18E6">
        <w:tc>
          <w:tcPr>
            <w:tcW w:w="1934" w:type="dxa"/>
          </w:tcPr>
          <w:p w14:paraId="1DBA4D21" w14:textId="77777777" w:rsidR="00072314" w:rsidRPr="000F4E8B" w:rsidRDefault="00072314" w:rsidP="001D18E6">
            <w:r w:rsidRPr="000F4E8B">
              <w:t>REQ_def</w:t>
            </w:r>
          </w:p>
        </w:tc>
        <w:tc>
          <w:tcPr>
            <w:tcW w:w="2177" w:type="dxa"/>
          </w:tcPr>
          <w:p w14:paraId="0F2DB7DE" w14:textId="77777777" w:rsidR="00072314" w:rsidRPr="000F4E8B" w:rsidRDefault="00072314" w:rsidP="001D18E6"/>
        </w:tc>
        <w:sdt>
          <w:sdtPr>
            <w:alias w:val="Modification"/>
            <w:tag w:val="Modification"/>
            <w:id w:val="1231196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7F3810F" w14:textId="77777777" w:rsidR="00072314" w:rsidRPr="000F4E8B" w:rsidRDefault="00072314" w:rsidP="001D18E6">
                <w:r w:rsidRPr="000F4E8B">
                  <w:t>Replaced</w:t>
                </w:r>
              </w:p>
            </w:tc>
          </w:sdtContent>
        </w:sdt>
        <w:tc>
          <w:tcPr>
            <w:tcW w:w="1712" w:type="dxa"/>
          </w:tcPr>
          <w:p w14:paraId="58B1C0F0" w14:textId="77777777" w:rsidR="00072314" w:rsidRPr="000F4E8B" w:rsidRDefault="00072314" w:rsidP="001D18E6">
            <w:r w:rsidRPr="000F4E8B">
              <w:t>REQ_xyz</w:t>
            </w:r>
          </w:p>
        </w:tc>
        <w:tc>
          <w:tcPr>
            <w:tcW w:w="2958" w:type="dxa"/>
          </w:tcPr>
          <w:p w14:paraId="3643A675" w14:textId="77777777" w:rsidR="00072314" w:rsidRPr="000F4E8B" w:rsidRDefault="00072314" w:rsidP="001D18E6"/>
        </w:tc>
      </w:tr>
      <w:tr w:rsidR="00072314" w14:paraId="589A26F3" w14:textId="77777777" w:rsidTr="001D18E6">
        <w:tc>
          <w:tcPr>
            <w:tcW w:w="1934" w:type="dxa"/>
          </w:tcPr>
          <w:p w14:paraId="5CD6E319" w14:textId="77777777" w:rsidR="00072314" w:rsidRPr="000F4E8B" w:rsidRDefault="00072314" w:rsidP="001D18E6">
            <w:r w:rsidRPr="000F4E8B">
              <w:t>--</w:t>
            </w:r>
          </w:p>
        </w:tc>
        <w:tc>
          <w:tcPr>
            <w:tcW w:w="2177" w:type="dxa"/>
          </w:tcPr>
          <w:p w14:paraId="3AD322BB" w14:textId="77777777" w:rsidR="00072314" w:rsidRPr="000F4E8B" w:rsidRDefault="00072314" w:rsidP="001D18E6"/>
        </w:tc>
        <w:sdt>
          <w:sdtPr>
            <w:alias w:val="Modification"/>
            <w:tag w:val="Modification"/>
            <w:id w:val="-3886550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0E821F2" w14:textId="77777777" w:rsidR="00072314" w:rsidRPr="000F4E8B" w:rsidRDefault="00072314" w:rsidP="001D18E6">
                <w:r w:rsidRPr="000F4E8B">
                  <w:t>Added</w:t>
                </w:r>
              </w:p>
            </w:tc>
          </w:sdtContent>
        </w:sdt>
        <w:tc>
          <w:tcPr>
            <w:tcW w:w="1712" w:type="dxa"/>
          </w:tcPr>
          <w:p w14:paraId="253F6C11" w14:textId="77777777" w:rsidR="00072314" w:rsidRPr="000F4E8B" w:rsidRDefault="00072314" w:rsidP="001D18E6">
            <w:r w:rsidRPr="000F4E8B">
              <w:t>REQ_123</w:t>
            </w:r>
          </w:p>
        </w:tc>
        <w:tc>
          <w:tcPr>
            <w:tcW w:w="2958" w:type="dxa"/>
          </w:tcPr>
          <w:p w14:paraId="0D217BE1" w14:textId="77777777" w:rsidR="00072314" w:rsidRPr="000F4E8B" w:rsidRDefault="00072314" w:rsidP="001D18E6"/>
        </w:tc>
      </w:tr>
    </w:tbl>
    <w:p w14:paraId="2CD52BA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8F90E7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F9421EB" w14:textId="77777777" w:rsidTr="001D18E6">
        <w:tc>
          <w:tcPr>
            <w:tcW w:w="1838" w:type="dxa"/>
            <w:shd w:val="clear" w:color="auto" w:fill="D9D9D9" w:themeFill="background1" w:themeFillShade="D9"/>
          </w:tcPr>
          <w:p w14:paraId="55ACF925" w14:textId="77777777" w:rsidR="00072314" w:rsidRDefault="00072314" w:rsidP="001D18E6">
            <w:pPr>
              <w:rPr>
                <w:b/>
              </w:rPr>
            </w:pPr>
            <w:r w:rsidRPr="00AF169D">
              <w:rPr>
                <w:b/>
              </w:rPr>
              <w:t>Requirement ID</w:t>
            </w:r>
          </w:p>
          <w:p w14:paraId="67DEDB5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B910C0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686E1E0" w14:textId="77777777" w:rsidR="00072314" w:rsidRPr="00AF169D" w:rsidRDefault="00072314" w:rsidP="001D18E6">
            <w:pPr>
              <w:rPr>
                <w:b/>
              </w:rPr>
            </w:pPr>
            <w:r>
              <w:rPr>
                <w:b/>
              </w:rPr>
              <w:t>Comment</w:t>
            </w:r>
          </w:p>
        </w:tc>
      </w:tr>
      <w:tr w:rsidR="00072314" w14:paraId="4E9D6D63" w14:textId="77777777" w:rsidTr="001D18E6">
        <w:tc>
          <w:tcPr>
            <w:tcW w:w="1838" w:type="dxa"/>
          </w:tcPr>
          <w:p w14:paraId="20E62285" w14:textId="77777777" w:rsidR="00072314" w:rsidRDefault="00072314" w:rsidP="001D18E6"/>
        </w:tc>
        <w:tc>
          <w:tcPr>
            <w:tcW w:w="4253" w:type="dxa"/>
          </w:tcPr>
          <w:p w14:paraId="37C6FC64" w14:textId="77777777" w:rsidR="00072314" w:rsidRDefault="00072314" w:rsidP="001D18E6"/>
        </w:tc>
        <w:tc>
          <w:tcPr>
            <w:tcW w:w="4110" w:type="dxa"/>
          </w:tcPr>
          <w:p w14:paraId="67CD6B62" w14:textId="77777777" w:rsidR="00072314" w:rsidRDefault="00072314" w:rsidP="001D18E6"/>
        </w:tc>
      </w:tr>
      <w:tr w:rsidR="00072314" w14:paraId="37F3904E" w14:textId="77777777" w:rsidTr="001D18E6">
        <w:tc>
          <w:tcPr>
            <w:tcW w:w="1838" w:type="dxa"/>
          </w:tcPr>
          <w:p w14:paraId="087A4031" w14:textId="77777777" w:rsidR="00072314" w:rsidRDefault="00072314" w:rsidP="001D18E6"/>
        </w:tc>
        <w:tc>
          <w:tcPr>
            <w:tcW w:w="4253" w:type="dxa"/>
          </w:tcPr>
          <w:p w14:paraId="54FD4761" w14:textId="77777777" w:rsidR="00072314" w:rsidRDefault="00072314" w:rsidP="001D18E6"/>
        </w:tc>
        <w:tc>
          <w:tcPr>
            <w:tcW w:w="4110" w:type="dxa"/>
          </w:tcPr>
          <w:p w14:paraId="13A83B31" w14:textId="77777777" w:rsidR="00072314" w:rsidRDefault="00072314" w:rsidP="001D18E6"/>
        </w:tc>
      </w:tr>
      <w:tr w:rsidR="00072314" w14:paraId="75650A25" w14:textId="77777777" w:rsidTr="001D18E6">
        <w:tc>
          <w:tcPr>
            <w:tcW w:w="1838" w:type="dxa"/>
          </w:tcPr>
          <w:p w14:paraId="15F3E172" w14:textId="77777777" w:rsidR="00072314" w:rsidRDefault="00072314" w:rsidP="001D18E6">
            <w:r>
              <w:t>…</w:t>
            </w:r>
          </w:p>
        </w:tc>
        <w:tc>
          <w:tcPr>
            <w:tcW w:w="4253" w:type="dxa"/>
          </w:tcPr>
          <w:p w14:paraId="481C957A" w14:textId="77777777" w:rsidR="00072314" w:rsidRDefault="00072314" w:rsidP="001D18E6"/>
        </w:tc>
        <w:tc>
          <w:tcPr>
            <w:tcW w:w="4110" w:type="dxa"/>
          </w:tcPr>
          <w:p w14:paraId="0B9F329B" w14:textId="77777777" w:rsidR="00072314" w:rsidRDefault="00072314" w:rsidP="001D18E6"/>
        </w:tc>
      </w:tr>
    </w:tbl>
    <w:p w14:paraId="4043233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AAB5696" w14:textId="77777777" w:rsidR="00072314" w:rsidRDefault="00072314" w:rsidP="00072314"/>
    <w:p w14:paraId="4A25B59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3B57BA4" w14:textId="77777777" w:rsidR="001C5864" w:rsidRPr="0017445F" w:rsidRDefault="001C5864" w:rsidP="001C5864">
      <w:pPr>
        <w:pStyle w:val="RERequirement"/>
        <w:shd w:val="clear" w:color="auto" w:fill="F2F2F2" w:themeFill="background1" w:themeFillShade="F2"/>
      </w:pPr>
      <w:bookmarkStart w:id="148" w:name="_14c1b3e98f5f161ede574bea6ed6135d"/>
      <w:bookmarkEnd w:id="148"/>
      <w:r>
        <w:t xml:space="preserve"> WakeUp Step 2</w:t>
      </w:r>
    </w:p>
    <w:p w14:paraId="0455051E" w14:textId="77777777" w:rsidR="001C5864" w:rsidRDefault="001C5864" w:rsidP="001C5864">
      <w:pPr>
        <w:rPr>
          <w:rFonts w:cs="Arial"/>
        </w:rPr>
      </w:pPr>
      <w:r>
        <w:rPr>
          <w:rFonts w:cs="Arial"/>
        </w:rPr>
        <w:t>When the AWD_DLCM receives a signal "WakeUpHPCM" from the BCM it shall forward the signal to the HPCM</w:t>
      </w:r>
    </w:p>
    <w:p w14:paraId="4CB20EC3" w14:textId="77777777" w:rsidR="001C5864" w:rsidRDefault="001C5864" w:rsidP="001C5864"/>
    <w:p w14:paraId="65ED37E3" w14:textId="77777777" w:rsidR="001C5864" w:rsidRPr="00287D2F" w:rsidRDefault="001C5864" w:rsidP="001C5864">
      <w:pPr>
        <w:rPr>
          <w:rFonts w:cs="Arial"/>
        </w:rPr>
      </w:pPr>
      <w:r>
        <w:rPr>
          <w:rFonts w:cs="Arial"/>
        </w:rPr>
        <w:t>Satisfied by</w:t>
      </w:r>
      <w:r w:rsidRPr="00287D2F">
        <w:rPr>
          <w:rFonts w:cs="Arial"/>
        </w:rPr>
        <w:t>:</w:t>
      </w:r>
    </w:p>
    <w:p w14:paraId="5885F2A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5B9EB4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w:t>
      </w:r>
    </w:p>
    <w:p w14:paraId="6884902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125741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B4EA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AAC62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3C09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05512" w14:textId="77777777" w:rsidR="0009168A" w:rsidRDefault="0009168A"/>
        </w:tc>
      </w:tr>
      <w:tr w:rsidR="007A24FC" w:rsidRPr="00B3499B" w14:paraId="42E9F9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7A62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DB873" w14:textId="77777777" w:rsidR="0009168A" w:rsidRDefault="0009168A"/>
        </w:tc>
      </w:tr>
      <w:tr w:rsidR="007A24FC" w:rsidRPr="00B3499B" w14:paraId="447FB0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502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B9A00" w14:textId="77777777" w:rsidR="0009168A" w:rsidRDefault="0009168A"/>
        </w:tc>
      </w:tr>
      <w:tr w:rsidR="007A24FC" w:rsidRPr="00B3499B" w14:paraId="19A48F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3D73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3D4F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CB6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4F47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70151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488F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6422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822F20" wp14:editId="6356C8A6">
                  <wp:extent cx="152400" cy="152400"/>
                  <wp:effectExtent l="0" t="0" r="0" b="0"/>
                  <wp:docPr id="700"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2A45437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5C630C" wp14:editId="5A50758F">
                  <wp:extent cx="152400" cy="152400"/>
                  <wp:effectExtent l="0" t="0" r="0" b="0"/>
                  <wp:docPr id="702" name="Picture 155361227.jpg" descr="15536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553612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Frequency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8F50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D097A" w14:textId="77777777" w:rsidR="0009168A" w:rsidRDefault="0009168A"/>
        </w:tc>
      </w:tr>
      <w:tr w:rsidR="007A24FC" w:rsidRPr="00B3499B" w14:paraId="69A1671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DC7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ADCC5"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46C9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70D2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0C71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2BE7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467994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FBEBD6" w14:textId="77777777" w:rsidR="007A24FC" w:rsidRPr="00B3499B" w:rsidRDefault="00DC7E29" w:rsidP="009737DA">
            <w:pPr>
              <w:rPr>
                <w:rFonts w:cs="Arial"/>
                <w:bCs/>
                <w:color w:val="808080" w:themeColor="background1" w:themeShade="80"/>
                <w:sz w:val="16"/>
                <w:szCs w:val="14"/>
              </w:rPr>
            </w:pPr>
            <w:hyperlink r:id="rId3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369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4FB1D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FBD11" w14:textId="77777777" w:rsidR="007A24FC" w:rsidRDefault="007A24FC" w:rsidP="001C5864">
      <w:pPr>
        <w:rPr>
          <w:rFonts w:cs="Arial"/>
        </w:rPr>
      </w:pPr>
    </w:p>
    <w:p w14:paraId="4AB4F637" w14:textId="77777777" w:rsidR="0047267C" w:rsidRDefault="0047267C" w:rsidP="001C5864">
      <w:pPr>
        <w:rPr>
          <w:rFonts w:cs="Arial"/>
        </w:rPr>
      </w:pPr>
    </w:p>
    <w:p w14:paraId="1B5668E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BBAE39C" wp14:editId="2BBAD0C2">
            <wp:extent cx="152400" cy="152400"/>
            <wp:effectExtent l="0" t="0" r="0" b="0"/>
            <wp:docPr id="70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 Request</w:t>
      </w:r>
    </w:p>
    <w:p w14:paraId="5D04613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C11F391" w14:textId="77777777" w:rsidR="00072314" w:rsidRPr="003B799F" w:rsidRDefault="00072314" w:rsidP="00072314"/>
    <w:p w14:paraId="27B9B5D4" w14:textId="77777777" w:rsidR="00072314" w:rsidRDefault="00072314" w:rsidP="00072314">
      <w:pPr>
        <w:pStyle w:val="Heading6"/>
        <w:keepNext w:val="0"/>
        <w:tabs>
          <w:tab w:val="clear" w:pos="900"/>
          <w:tab w:val="left" w:pos="709"/>
        </w:tabs>
        <w:spacing w:before="240"/>
        <w:rPr>
          <w:lang w:val="en-GB"/>
        </w:rPr>
      </w:pPr>
      <w:r>
        <w:rPr>
          <w:lang w:val="en-GB"/>
        </w:rPr>
        <w:t>Inputs</w:t>
      </w:r>
    </w:p>
    <w:p w14:paraId="1A8149A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3280F2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44C8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333C0F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B76E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E883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C743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2E10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ED5B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E093B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F93FE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7DFFE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3CFCBD1"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15CADBA2" w14:textId="77777777" w:rsidR="0046438F" w:rsidRPr="00740CDD" w:rsidRDefault="0046438F" w:rsidP="00927ADC">
            <w:pPr>
              <w:pStyle w:val="VelocityScript"/>
              <w:rPr>
                <w:color w:val="00B0F0"/>
              </w:rPr>
            </w:pPr>
          </w:p>
          <w:p w14:paraId="22588D00" w14:textId="77777777" w:rsidR="004C0655" w:rsidRPr="007215C5" w:rsidRDefault="004C0655" w:rsidP="004F0393">
            <w:pPr>
              <w:pStyle w:val="VelocityScript"/>
            </w:pPr>
          </w:p>
          <w:p w14:paraId="3A2606D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E1A878"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wakeup ecg-bcm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08E42C" w14:textId="77777777" w:rsidR="00C84B54" w:rsidRDefault="00C84B54" w:rsidP="00090710">
            <w:pPr>
              <w:pStyle w:val="VelocityScript"/>
            </w:pPr>
          </w:p>
          <w:p w14:paraId="4326715B" w14:textId="77777777" w:rsidR="00C84B54" w:rsidRDefault="00C84B54" w:rsidP="00090710">
            <w:pPr>
              <w:pStyle w:val="VelocityScript"/>
            </w:pPr>
          </w:p>
          <w:p w14:paraId="34D7963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A9790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9947686" w14:textId="77777777" w:rsidR="0009168A" w:rsidRDefault="0009168A"/>
        </w:tc>
      </w:tr>
      <w:tr w:rsidR="00EB31D7" w:rsidRPr="00B3499B" w14:paraId="123CFE6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9165FC" w14:textId="77777777" w:rsidR="00EB31D7" w:rsidRPr="00B3499B" w:rsidRDefault="00DC7E29" w:rsidP="00236BAE">
            <w:pPr>
              <w:rPr>
                <w:rFonts w:cs="Arial"/>
                <w:bCs/>
                <w:color w:val="808080" w:themeColor="background1" w:themeShade="80"/>
                <w:sz w:val="16"/>
                <w:szCs w:val="14"/>
              </w:rPr>
            </w:pPr>
            <w:hyperlink r:id="rId31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2639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3793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F898B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WakeUp HPCM Request</w:t>
      </w:r>
    </w:p>
    <w:p w14:paraId="0406D85B" w14:textId="77777777" w:rsidR="008C50D1" w:rsidRPr="00E23282" w:rsidRDefault="008C50D1" w:rsidP="00072314"/>
    <w:p w14:paraId="15A6DFE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DE9117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7DDFB5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ED21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AFAB57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F392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0682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7A77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01BC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781AE"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206D3D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F15EB4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0FF9C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2ED606A"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7798B3B9" w14:textId="77777777" w:rsidR="0046438F" w:rsidRPr="00740CDD" w:rsidRDefault="0046438F" w:rsidP="00D60C45">
            <w:pPr>
              <w:pStyle w:val="VelocityScript"/>
              <w:rPr>
                <w:color w:val="00B0F0"/>
              </w:rPr>
            </w:pPr>
          </w:p>
          <w:p w14:paraId="3833ABA8" w14:textId="77777777" w:rsidR="007215C5" w:rsidRPr="00D60C45" w:rsidRDefault="007215C5" w:rsidP="00CA24CE">
            <w:pPr>
              <w:rPr>
                <w:rFonts w:cs="Arial"/>
                <w:color w:val="000000" w:themeColor="text1"/>
                <w:sz w:val="16"/>
                <w:szCs w:val="14"/>
                <w:lang w:val="en-GB"/>
              </w:rPr>
            </w:pPr>
          </w:p>
          <w:p w14:paraId="314D11C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B05057"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2B07114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E3AB0" w14:textId="77777777" w:rsidR="0038251F" w:rsidRPr="0038251F" w:rsidRDefault="00143E70" w:rsidP="0038251F">
            <w:pPr>
              <w:pStyle w:val="VelocityScript"/>
              <w:rPr>
                <w:color w:val="00B0F0"/>
                <w:sz w:val="16"/>
              </w:rPr>
            </w:pPr>
            <w:r w:rsidRPr="0038251F">
              <w:rPr>
                <w:color w:val="00B0F0"/>
                <w:sz w:val="16"/>
              </w:rPr>
              <w:t xml:space="preserve"> </w:t>
            </w:r>
          </w:p>
          <w:p w14:paraId="0D8E5BBD" w14:textId="77777777" w:rsidR="00C84B54" w:rsidRDefault="00C84B54" w:rsidP="00B31A0E">
            <w:pPr>
              <w:pStyle w:val="VelocityScript"/>
            </w:pPr>
          </w:p>
          <w:p w14:paraId="2962276C" w14:textId="77777777" w:rsidR="00C84B54" w:rsidRDefault="00C84B54" w:rsidP="00B31A0E">
            <w:pPr>
              <w:pStyle w:val="VelocityScript"/>
            </w:pPr>
          </w:p>
          <w:p w14:paraId="358F11D5"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ABE9A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306EC1" w14:textId="77777777" w:rsidR="0009168A" w:rsidRDefault="0009168A"/>
        </w:tc>
      </w:tr>
      <w:tr w:rsidR="00CA24CE" w:rsidRPr="00B3499B" w14:paraId="15228F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F0FFA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68C8E39"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2938F18E" w14:textId="77777777" w:rsidR="0046438F" w:rsidRPr="00740CDD" w:rsidRDefault="0046438F" w:rsidP="00D60C45">
            <w:pPr>
              <w:pStyle w:val="VelocityScript"/>
              <w:rPr>
                <w:color w:val="00B0F0"/>
              </w:rPr>
            </w:pPr>
          </w:p>
          <w:p w14:paraId="0897AE0E" w14:textId="77777777" w:rsidR="007215C5" w:rsidRPr="00D60C45" w:rsidRDefault="007215C5" w:rsidP="00CA24CE">
            <w:pPr>
              <w:rPr>
                <w:rFonts w:cs="Arial"/>
                <w:color w:val="000000" w:themeColor="text1"/>
                <w:sz w:val="16"/>
                <w:szCs w:val="14"/>
                <w:lang w:val="en-GB"/>
              </w:rPr>
            </w:pPr>
          </w:p>
          <w:p w14:paraId="3DFCFDE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5E801"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Status</w:t>
            </w:r>
          </w:p>
          <w:p w14:paraId="50C23AB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535BD7" w14:textId="77777777" w:rsidR="0038251F" w:rsidRPr="0038251F" w:rsidRDefault="00143E70" w:rsidP="0038251F">
            <w:pPr>
              <w:pStyle w:val="VelocityScript"/>
              <w:rPr>
                <w:color w:val="00B0F0"/>
                <w:sz w:val="16"/>
              </w:rPr>
            </w:pPr>
            <w:r w:rsidRPr="0038251F">
              <w:rPr>
                <w:color w:val="00B0F0"/>
                <w:sz w:val="16"/>
              </w:rPr>
              <w:t xml:space="preserve"> </w:t>
            </w:r>
          </w:p>
          <w:p w14:paraId="06F72D63" w14:textId="77777777" w:rsidR="00C84B54" w:rsidRDefault="00C84B54" w:rsidP="00B31A0E">
            <w:pPr>
              <w:pStyle w:val="VelocityScript"/>
            </w:pPr>
          </w:p>
          <w:p w14:paraId="5394E01E" w14:textId="77777777" w:rsidR="00C84B54" w:rsidRDefault="00C84B54" w:rsidP="00B31A0E">
            <w:pPr>
              <w:pStyle w:val="VelocityScript"/>
            </w:pPr>
          </w:p>
          <w:p w14:paraId="1166BEB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AFF1F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E33985" w14:textId="77777777" w:rsidR="0009168A" w:rsidRDefault="0009168A"/>
        </w:tc>
      </w:tr>
      <w:tr w:rsidR="00CA24CE" w:rsidRPr="00B3499B" w14:paraId="12C5B1C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E87984" w14:textId="77777777" w:rsidR="00CA24CE" w:rsidRPr="00B3499B" w:rsidRDefault="00DC7E29" w:rsidP="00CA24CE">
            <w:pPr>
              <w:rPr>
                <w:rFonts w:cs="Arial"/>
                <w:bCs/>
                <w:color w:val="808080" w:themeColor="background1" w:themeShade="80"/>
                <w:sz w:val="16"/>
                <w:szCs w:val="14"/>
              </w:rPr>
            </w:pPr>
            <w:hyperlink r:id="rId3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AB07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1AF0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413B1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 Request</w:t>
      </w:r>
    </w:p>
    <w:p w14:paraId="7285A6FE" w14:textId="77777777" w:rsidR="00072314" w:rsidRPr="00612064" w:rsidRDefault="00072314" w:rsidP="00072314">
      <w:pPr>
        <w:spacing w:before="20"/>
        <w:rPr>
          <w:vanish/>
        </w:rPr>
      </w:pPr>
    </w:p>
    <w:p w14:paraId="0C6447DA" w14:textId="77777777" w:rsidR="00072314" w:rsidRDefault="00072314" w:rsidP="00072314">
      <w:pPr>
        <w:pStyle w:val="Heading6"/>
        <w:keepNext w:val="0"/>
        <w:tabs>
          <w:tab w:val="clear" w:pos="900"/>
          <w:tab w:val="left" w:pos="709"/>
        </w:tabs>
        <w:spacing w:before="240"/>
      </w:pPr>
      <w:r>
        <w:t>Parameters</w:t>
      </w:r>
    </w:p>
    <w:p w14:paraId="7E25271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36A4FF" w14:textId="77777777" w:rsidTr="001D18E6">
        <w:trPr>
          <w:trHeight w:val="161"/>
        </w:trPr>
        <w:tc>
          <w:tcPr>
            <w:tcW w:w="1838" w:type="dxa"/>
            <w:shd w:val="clear" w:color="auto" w:fill="D9D9D9" w:themeFill="background1" w:themeFillShade="D9"/>
            <w:noWrap/>
            <w:hideMark/>
          </w:tcPr>
          <w:p w14:paraId="725AC18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C030A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16C52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A95CD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FF7605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ED1A3E7" w14:textId="77777777" w:rsidTr="001D18E6">
        <w:trPr>
          <w:trHeight w:val="70"/>
        </w:trPr>
        <w:tc>
          <w:tcPr>
            <w:tcW w:w="1838" w:type="dxa"/>
            <w:noWrap/>
          </w:tcPr>
          <w:p w14:paraId="1B648C8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6ED76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64965A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64556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8CD812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8FD772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BC55623" w14:textId="77777777" w:rsidTr="001D18E6">
        <w:trPr>
          <w:trHeight w:val="71"/>
        </w:trPr>
        <w:tc>
          <w:tcPr>
            <w:tcW w:w="1838" w:type="dxa"/>
            <w:noWrap/>
          </w:tcPr>
          <w:p w14:paraId="4B89DBB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2BECCA2" w14:textId="77777777" w:rsidR="00072314" w:rsidRPr="00D14691" w:rsidRDefault="00072314" w:rsidP="001D18E6">
            <w:pPr>
              <w:rPr>
                <w:color w:val="000000" w:themeColor="text1"/>
              </w:rPr>
            </w:pPr>
          </w:p>
        </w:tc>
        <w:tc>
          <w:tcPr>
            <w:tcW w:w="1701" w:type="dxa"/>
          </w:tcPr>
          <w:p w14:paraId="6CBD0B76" w14:textId="77777777" w:rsidR="00072314" w:rsidRPr="00D14691" w:rsidRDefault="00072314" w:rsidP="001D18E6">
            <w:pPr>
              <w:rPr>
                <w:color w:val="000000" w:themeColor="text1"/>
              </w:rPr>
            </w:pPr>
          </w:p>
        </w:tc>
        <w:tc>
          <w:tcPr>
            <w:tcW w:w="1417" w:type="dxa"/>
            <w:noWrap/>
          </w:tcPr>
          <w:p w14:paraId="2B6D98F2" w14:textId="77777777" w:rsidR="00072314" w:rsidRPr="00D14691" w:rsidRDefault="00072314" w:rsidP="001D18E6">
            <w:pPr>
              <w:rPr>
                <w:color w:val="000000" w:themeColor="text1"/>
              </w:rPr>
            </w:pPr>
          </w:p>
        </w:tc>
        <w:tc>
          <w:tcPr>
            <w:tcW w:w="3402" w:type="dxa"/>
          </w:tcPr>
          <w:p w14:paraId="269135B0" w14:textId="77777777" w:rsidR="00072314" w:rsidRPr="00D14691" w:rsidRDefault="00072314" w:rsidP="001D18E6">
            <w:pPr>
              <w:rPr>
                <w:color w:val="000000" w:themeColor="text1"/>
              </w:rPr>
            </w:pPr>
          </w:p>
        </w:tc>
      </w:tr>
    </w:tbl>
    <w:p w14:paraId="4C86553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87F9996" w14:textId="77777777" w:rsidR="003678EC" w:rsidRPr="003678EC" w:rsidRDefault="003678EC" w:rsidP="003678EC">
      <w:pPr>
        <w:rPr>
          <w:lang w:val="en-GB"/>
        </w:rPr>
      </w:pPr>
    </w:p>
    <w:p w14:paraId="3233E65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C1838BA" w14:textId="77777777" w:rsidR="00072314" w:rsidRPr="003225C9" w:rsidRDefault="00072314" w:rsidP="00072314">
      <w:pPr>
        <w:tabs>
          <w:tab w:val="left" w:pos="284"/>
          <w:tab w:val="left" w:pos="851"/>
        </w:tabs>
      </w:pPr>
    </w:p>
    <w:p w14:paraId="1844F5F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89DAA2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532D6F1" w14:textId="77777777" w:rsidTr="001D18E6">
        <w:tc>
          <w:tcPr>
            <w:tcW w:w="1934" w:type="dxa"/>
            <w:shd w:val="clear" w:color="auto" w:fill="D9D9D9" w:themeFill="background1" w:themeFillShade="D9"/>
          </w:tcPr>
          <w:p w14:paraId="43955955" w14:textId="77777777" w:rsidR="00072314" w:rsidRDefault="00072314" w:rsidP="001D18E6">
            <w:pPr>
              <w:rPr>
                <w:b/>
              </w:rPr>
            </w:pPr>
            <w:r w:rsidRPr="00AF169D">
              <w:rPr>
                <w:b/>
              </w:rPr>
              <w:t>Requirement ID</w:t>
            </w:r>
          </w:p>
          <w:p w14:paraId="5390F07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64DB5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A408775" w14:textId="77777777" w:rsidR="00072314" w:rsidRDefault="00072314" w:rsidP="001D18E6">
            <w:pPr>
              <w:rPr>
                <w:b/>
              </w:rPr>
            </w:pPr>
            <w:r>
              <w:rPr>
                <w:b/>
              </w:rPr>
              <w:t>Modification</w:t>
            </w:r>
          </w:p>
        </w:tc>
        <w:tc>
          <w:tcPr>
            <w:tcW w:w="1712" w:type="dxa"/>
            <w:shd w:val="clear" w:color="auto" w:fill="D9D9D9" w:themeFill="background1" w:themeFillShade="D9"/>
          </w:tcPr>
          <w:p w14:paraId="689952F7" w14:textId="77777777" w:rsidR="00072314" w:rsidRDefault="00072314" w:rsidP="001D18E6">
            <w:pPr>
              <w:rPr>
                <w:b/>
              </w:rPr>
            </w:pPr>
            <w:r w:rsidRPr="00AF169D">
              <w:rPr>
                <w:b/>
              </w:rPr>
              <w:t xml:space="preserve">Requirement </w:t>
            </w:r>
            <w:r>
              <w:rPr>
                <w:b/>
              </w:rPr>
              <w:t>ID</w:t>
            </w:r>
          </w:p>
          <w:p w14:paraId="5D10C82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7DBC574" w14:textId="77777777" w:rsidR="00072314" w:rsidRPr="00AF169D" w:rsidRDefault="00072314" w:rsidP="001D18E6">
            <w:pPr>
              <w:rPr>
                <w:b/>
              </w:rPr>
            </w:pPr>
            <w:r>
              <w:rPr>
                <w:b/>
              </w:rPr>
              <w:t>Comment</w:t>
            </w:r>
          </w:p>
        </w:tc>
      </w:tr>
      <w:tr w:rsidR="00072314" w14:paraId="58CE4848" w14:textId="77777777" w:rsidTr="001D18E6">
        <w:tc>
          <w:tcPr>
            <w:tcW w:w="1934" w:type="dxa"/>
          </w:tcPr>
          <w:p w14:paraId="3A6CD9A8" w14:textId="77777777" w:rsidR="00072314" w:rsidRPr="000F4E8B" w:rsidRDefault="00072314" w:rsidP="001D18E6">
            <w:r w:rsidRPr="000F4E8B">
              <w:t>REQ_abc</w:t>
            </w:r>
          </w:p>
        </w:tc>
        <w:tc>
          <w:tcPr>
            <w:tcW w:w="2177" w:type="dxa"/>
          </w:tcPr>
          <w:p w14:paraId="7CE6D07A" w14:textId="77777777" w:rsidR="00072314" w:rsidRPr="000F4E8B" w:rsidRDefault="00072314" w:rsidP="001D18E6"/>
        </w:tc>
        <w:sdt>
          <w:sdtPr>
            <w:alias w:val="Modification"/>
            <w:tag w:val="Modification"/>
            <w:id w:val="-20136786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DD8DF57" w14:textId="77777777" w:rsidR="00072314" w:rsidRPr="000F4E8B" w:rsidRDefault="00072314" w:rsidP="001D18E6">
                <w:r w:rsidRPr="000F4E8B">
                  <w:t>Removed</w:t>
                </w:r>
              </w:p>
            </w:tc>
          </w:sdtContent>
        </w:sdt>
        <w:tc>
          <w:tcPr>
            <w:tcW w:w="1712" w:type="dxa"/>
          </w:tcPr>
          <w:p w14:paraId="3BB17C73" w14:textId="77777777" w:rsidR="00072314" w:rsidRPr="000F4E8B" w:rsidRDefault="00072314" w:rsidP="001D18E6">
            <w:r w:rsidRPr="000F4E8B">
              <w:t>--</w:t>
            </w:r>
          </w:p>
        </w:tc>
        <w:tc>
          <w:tcPr>
            <w:tcW w:w="2958" w:type="dxa"/>
          </w:tcPr>
          <w:p w14:paraId="23002D15" w14:textId="77777777" w:rsidR="00072314" w:rsidRPr="000F4E8B" w:rsidRDefault="00072314" w:rsidP="001D18E6"/>
        </w:tc>
      </w:tr>
      <w:tr w:rsidR="00072314" w14:paraId="66320677" w14:textId="77777777" w:rsidTr="001D18E6">
        <w:tc>
          <w:tcPr>
            <w:tcW w:w="1934" w:type="dxa"/>
          </w:tcPr>
          <w:p w14:paraId="7CB7E132" w14:textId="77777777" w:rsidR="00072314" w:rsidRPr="000F4E8B" w:rsidRDefault="00072314" w:rsidP="001D18E6">
            <w:r w:rsidRPr="000F4E8B">
              <w:t>REQ_def</w:t>
            </w:r>
          </w:p>
        </w:tc>
        <w:tc>
          <w:tcPr>
            <w:tcW w:w="2177" w:type="dxa"/>
          </w:tcPr>
          <w:p w14:paraId="354742B6" w14:textId="77777777" w:rsidR="00072314" w:rsidRPr="000F4E8B" w:rsidRDefault="00072314" w:rsidP="001D18E6"/>
        </w:tc>
        <w:sdt>
          <w:sdtPr>
            <w:alias w:val="Modification"/>
            <w:tag w:val="Modification"/>
            <w:id w:val="8618715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9D70A3A" w14:textId="77777777" w:rsidR="00072314" w:rsidRPr="000F4E8B" w:rsidRDefault="00072314" w:rsidP="001D18E6">
                <w:r w:rsidRPr="000F4E8B">
                  <w:t>Replaced</w:t>
                </w:r>
              </w:p>
            </w:tc>
          </w:sdtContent>
        </w:sdt>
        <w:tc>
          <w:tcPr>
            <w:tcW w:w="1712" w:type="dxa"/>
          </w:tcPr>
          <w:p w14:paraId="3FFD5ACE" w14:textId="77777777" w:rsidR="00072314" w:rsidRPr="000F4E8B" w:rsidRDefault="00072314" w:rsidP="001D18E6">
            <w:r w:rsidRPr="000F4E8B">
              <w:t>REQ_xyz</w:t>
            </w:r>
          </w:p>
        </w:tc>
        <w:tc>
          <w:tcPr>
            <w:tcW w:w="2958" w:type="dxa"/>
          </w:tcPr>
          <w:p w14:paraId="7591673A" w14:textId="77777777" w:rsidR="00072314" w:rsidRPr="000F4E8B" w:rsidRDefault="00072314" w:rsidP="001D18E6"/>
        </w:tc>
      </w:tr>
      <w:tr w:rsidR="00072314" w14:paraId="066FAF1F" w14:textId="77777777" w:rsidTr="001D18E6">
        <w:tc>
          <w:tcPr>
            <w:tcW w:w="1934" w:type="dxa"/>
          </w:tcPr>
          <w:p w14:paraId="282F00BD" w14:textId="77777777" w:rsidR="00072314" w:rsidRPr="000F4E8B" w:rsidRDefault="00072314" w:rsidP="001D18E6">
            <w:r w:rsidRPr="000F4E8B">
              <w:t>--</w:t>
            </w:r>
          </w:p>
        </w:tc>
        <w:tc>
          <w:tcPr>
            <w:tcW w:w="2177" w:type="dxa"/>
          </w:tcPr>
          <w:p w14:paraId="2E3C0FA7" w14:textId="77777777" w:rsidR="00072314" w:rsidRPr="000F4E8B" w:rsidRDefault="00072314" w:rsidP="001D18E6"/>
        </w:tc>
        <w:sdt>
          <w:sdtPr>
            <w:alias w:val="Modification"/>
            <w:tag w:val="Modification"/>
            <w:id w:val="-6867559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1314DF6" w14:textId="77777777" w:rsidR="00072314" w:rsidRPr="000F4E8B" w:rsidRDefault="00072314" w:rsidP="001D18E6">
                <w:r w:rsidRPr="000F4E8B">
                  <w:t>Added</w:t>
                </w:r>
              </w:p>
            </w:tc>
          </w:sdtContent>
        </w:sdt>
        <w:tc>
          <w:tcPr>
            <w:tcW w:w="1712" w:type="dxa"/>
          </w:tcPr>
          <w:p w14:paraId="6D783E35" w14:textId="77777777" w:rsidR="00072314" w:rsidRPr="000F4E8B" w:rsidRDefault="00072314" w:rsidP="001D18E6">
            <w:r w:rsidRPr="000F4E8B">
              <w:t>REQ_123</w:t>
            </w:r>
          </w:p>
        </w:tc>
        <w:tc>
          <w:tcPr>
            <w:tcW w:w="2958" w:type="dxa"/>
          </w:tcPr>
          <w:p w14:paraId="38F76879" w14:textId="77777777" w:rsidR="00072314" w:rsidRPr="000F4E8B" w:rsidRDefault="00072314" w:rsidP="001D18E6"/>
        </w:tc>
      </w:tr>
    </w:tbl>
    <w:p w14:paraId="059DDE7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46CBA3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3A0C25E" w14:textId="77777777" w:rsidTr="001D18E6">
        <w:tc>
          <w:tcPr>
            <w:tcW w:w="1838" w:type="dxa"/>
            <w:shd w:val="clear" w:color="auto" w:fill="D9D9D9" w:themeFill="background1" w:themeFillShade="D9"/>
          </w:tcPr>
          <w:p w14:paraId="2A30F69F" w14:textId="77777777" w:rsidR="00072314" w:rsidRDefault="00072314" w:rsidP="001D18E6">
            <w:pPr>
              <w:rPr>
                <w:b/>
              </w:rPr>
            </w:pPr>
            <w:r w:rsidRPr="00AF169D">
              <w:rPr>
                <w:b/>
              </w:rPr>
              <w:t>Requirement ID</w:t>
            </w:r>
          </w:p>
          <w:p w14:paraId="33720A6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05E6B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26FBC8A" w14:textId="77777777" w:rsidR="00072314" w:rsidRPr="00AF169D" w:rsidRDefault="00072314" w:rsidP="001D18E6">
            <w:pPr>
              <w:rPr>
                <w:b/>
              </w:rPr>
            </w:pPr>
            <w:r>
              <w:rPr>
                <w:b/>
              </w:rPr>
              <w:t>Comment</w:t>
            </w:r>
          </w:p>
        </w:tc>
      </w:tr>
      <w:tr w:rsidR="00072314" w14:paraId="09E4D846" w14:textId="77777777" w:rsidTr="001D18E6">
        <w:tc>
          <w:tcPr>
            <w:tcW w:w="1838" w:type="dxa"/>
          </w:tcPr>
          <w:p w14:paraId="494D4785" w14:textId="77777777" w:rsidR="00072314" w:rsidRDefault="00072314" w:rsidP="001D18E6"/>
        </w:tc>
        <w:tc>
          <w:tcPr>
            <w:tcW w:w="4253" w:type="dxa"/>
          </w:tcPr>
          <w:p w14:paraId="34BD9C13" w14:textId="77777777" w:rsidR="00072314" w:rsidRDefault="00072314" w:rsidP="001D18E6"/>
        </w:tc>
        <w:tc>
          <w:tcPr>
            <w:tcW w:w="4110" w:type="dxa"/>
          </w:tcPr>
          <w:p w14:paraId="691947D0" w14:textId="77777777" w:rsidR="00072314" w:rsidRDefault="00072314" w:rsidP="001D18E6"/>
        </w:tc>
      </w:tr>
      <w:tr w:rsidR="00072314" w14:paraId="64543988" w14:textId="77777777" w:rsidTr="001D18E6">
        <w:tc>
          <w:tcPr>
            <w:tcW w:w="1838" w:type="dxa"/>
          </w:tcPr>
          <w:p w14:paraId="2B49A383" w14:textId="77777777" w:rsidR="00072314" w:rsidRDefault="00072314" w:rsidP="001D18E6"/>
        </w:tc>
        <w:tc>
          <w:tcPr>
            <w:tcW w:w="4253" w:type="dxa"/>
          </w:tcPr>
          <w:p w14:paraId="4312A744" w14:textId="77777777" w:rsidR="00072314" w:rsidRDefault="00072314" w:rsidP="001D18E6"/>
        </w:tc>
        <w:tc>
          <w:tcPr>
            <w:tcW w:w="4110" w:type="dxa"/>
          </w:tcPr>
          <w:p w14:paraId="3DA7AAE7" w14:textId="77777777" w:rsidR="00072314" w:rsidRDefault="00072314" w:rsidP="001D18E6"/>
        </w:tc>
      </w:tr>
      <w:tr w:rsidR="00072314" w14:paraId="21B1FDFA" w14:textId="77777777" w:rsidTr="001D18E6">
        <w:tc>
          <w:tcPr>
            <w:tcW w:w="1838" w:type="dxa"/>
          </w:tcPr>
          <w:p w14:paraId="0E2FF98A" w14:textId="77777777" w:rsidR="00072314" w:rsidRDefault="00072314" w:rsidP="001D18E6">
            <w:r>
              <w:t>…</w:t>
            </w:r>
          </w:p>
        </w:tc>
        <w:tc>
          <w:tcPr>
            <w:tcW w:w="4253" w:type="dxa"/>
          </w:tcPr>
          <w:p w14:paraId="6184E285" w14:textId="77777777" w:rsidR="00072314" w:rsidRDefault="00072314" w:rsidP="001D18E6"/>
        </w:tc>
        <w:tc>
          <w:tcPr>
            <w:tcW w:w="4110" w:type="dxa"/>
          </w:tcPr>
          <w:p w14:paraId="41F2FBC8" w14:textId="77777777" w:rsidR="00072314" w:rsidRDefault="00072314" w:rsidP="001D18E6"/>
        </w:tc>
      </w:tr>
    </w:tbl>
    <w:p w14:paraId="44691CE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F860BBB" w14:textId="77777777" w:rsidR="00072314" w:rsidRDefault="00072314" w:rsidP="00072314"/>
    <w:p w14:paraId="247CC18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11A1609" w14:textId="77777777" w:rsidR="001C5864" w:rsidRPr="0017445F" w:rsidRDefault="001C5864" w:rsidP="001C5864">
      <w:pPr>
        <w:pStyle w:val="RERequirement"/>
        <w:shd w:val="clear" w:color="auto" w:fill="F2F2F2" w:themeFill="background1" w:themeFillShade="F2"/>
      </w:pPr>
      <w:r>
        <w:t xml:space="preserve"> WakeUp Time</w:t>
      </w:r>
    </w:p>
    <w:p w14:paraId="40CC52FA" w14:textId="77777777" w:rsidR="001C5864" w:rsidRDefault="001C5864" w:rsidP="001C5864">
      <w:pPr>
        <w:rPr>
          <w:rFonts w:cs="Arial"/>
        </w:rPr>
      </w:pPr>
      <w:r>
        <w:rPr>
          <w:rFonts w:cs="Arial"/>
        </w:rPr>
        <w:t xml:space="preserve">When WakeUp timer expires, the BCM module shall send the signal "WakeUpHPCM" to the AWD_DLCM module.  </w:t>
      </w:r>
    </w:p>
    <w:p w14:paraId="79981663" w14:textId="77777777" w:rsidR="001C5864" w:rsidRDefault="001C5864" w:rsidP="001C5864"/>
    <w:p w14:paraId="5A9FBE70" w14:textId="77777777" w:rsidR="001C5864" w:rsidRPr="00287D2F" w:rsidRDefault="001C5864" w:rsidP="001C5864">
      <w:pPr>
        <w:rPr>
          <w:rFonts w:cs="Arial"/>
        </w:rPr>
      </w:pPr>
      <w:r>
        <w:rPr>
          <w:rFonts w:cs="Arial"/>
        </w:rPr>
        <w:t>Satisfied by</w:t>
      </w:r>
      <w:r w:rsidRPr="00287D2F">
        <w:rPr>
          <w:rFonts w:cs="Arial"/>
        </w:rPr>
        <w:t>:</w:t>
      </w:r>
    </w:p>
    <w:p w14:paraId="3D59ACD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449CD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0E5287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26015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62A0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159D7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D468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8B664" w14:textId="77777777" w:rsidR="0009168A" w:rsidRDefault="0009168A"/>
        </w:tc>
      </w:tr>
      <w:tr w:rsidR="007A24FC" w:rsidRPr="00B3499B" w14:paraId="142E99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AB99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F1A3E" w14:textId="77777777" w:rsidR="0009168A" w:rsidRDefault="0009168A"/>
        </w:tc>
      </w:tr>
      <w:tr w:rsidR="007A24FC" w:rsidRPr="00B3499B" w14:paraId="726EAB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11A2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53A69" w14:textId="77777777" w:rsidR="0009168A" w:rsidRDefault="0009168A"/>
        </w:tc>
      </w:tr>
      <w:tr w:rsidR="007A24FC" w:rsidRPr="00B3499B" w14:paraId="5E6B9A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EF9C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02C4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F0DA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BE7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16A73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A978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3C8F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8E76A55" wp14:editId="20E72023">
                  <wp:extent cx="152400" cy="152400"/>
                  <wp:effectExtent l="0" t="0" r="0" b="0"/>
                  <wp:docPr id="706"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61B2A5E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C8AFB6" wp14:editId="7709C084">
                  <wp:extent cx="152400" cy="152400"/>
                  <wp:effectExtent l="0" t="0" r="0" b="0"/>
                  <wp:docPr id="708"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312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8E1C8" w14:textId="77777777" w:rsidR="0009168A" w:rsidRDefault="0009168A"/>
        </w:tc>
      </w:tr>
      <w:tr w:rsidR="007A24FC" w:rsidRPr="00B3499B" w14:paraId="2124E3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55CC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25853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4E5B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DDA6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CF6B7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5B99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58287E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2F5CC1" w14:textId="77777777" w:rsidR="007A24FC" w:rsidRPr="00B3499B" w:rsidRDefault="00DC7E29" w:rsidP="009737DA">
            <w:pPr>
              <w:rPr>
                <w:rFonts w:cs="Arial"/>
                <w:bCs/>
                <w:color w:val="808080" w:themeColor="background1" w:themeShade="80"/>
                <w:sz w:val="16"/>
                <w:szCs w:val="14"/>
              </w:rPr>
            </w:pPr>
            <w:hyperlink r:id="rId3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0622A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CC9B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A4ABBD" w14:textId="77777777" w:rsidR="007A24FC" w:rsidRDefault="007A24FC" w:rsidP="001C5864">
      <w:pPr>
        <w:rPr>
          <w:rFonts w:cs="Arial"/>
        </w:rPr>
      </w:pPr>
    </w:p>
    <w:p w14:paraId="775D7767" w14:textId="77777777" w:rsidR="0047267C" w:rsidRDefault="0047267C" w:rsidP="001C5864">
      <w:pPr>
        <w:rPr>
          <w:rFonts w:cs="Arial"/>
        </w:rPr>
      </w:pPr>
    </w:p>
    <w:p w14:paraId="57BAB376" w14:textId="77777777" w:rsidR="001C5864" w:rsidRPr="0017445F" w:rsidRDefault="001C5864" w:rsidP="001C5864">
      <w:pPr>
        <w:pStyle w:val="RERequirement"/>
        <w:shd w:val="clear" w:color="auto" w:fill="F2F2F2" w:themeFill="background1" w:themeFillShade="F2"/>
      </w:pPr>
      <w:r>
        <w:t xml:space="preserve"> WakeUp Timer</w:t>
      </w:r>
    </w:p>
    <w:p w14:paraId="30839840" w14:textId="77777777" w:rsidR="001C5864" w:rsidRDefault="001C5864" w:rsidP="001C5864">
      <w:pPr>
        <w:rPr>
          <w:rFonts w:cs="Arial"/>
        </w:rPr>
      </w:pPr>
      <w:r>
        <w:rPr>
          <w:rFonts w:cs="Arial"/>
        </w:rPr>
        <w:t>The HPCM module shall send a signal "Wake Up</w:t>
      </w:r>
      <w:proofErr w:type="gramStart"/>
      <w:r>
        <w:rPr>
          <w:rFonts w:cs="Arial"/>
        </w:rPr>
        <w:t>"  every</w:t>
      </w:r>
      <w:proofErr w:type="gramEnd"/>
      <w:r>
        <w:rPr>
          <w:rFonts w:cs="Arial"/>
        </w:rPr>
        <w:t xml:space="preserve"> X number of minutes to the BCM module</w:t>
      </w:r>
    </w:p>
    <w:p w14:paraId="437495AF" w14:textId="77777777" w:rsidR="001C5864" w:rsidRDefault="001C5864" w:rsidP="001C5864"/>
    <w:p w14:paraId="6A9F2A85" w14:textId="77777777" w:rsidR="001C5864" w:rsidRPr="00287D2F" w:rsidRDefault="001C5864" w:rsidP="001C5864">
      <w:pPr>
        <w:rPr>
          <w:rFonts w:cs="Arial"/>
        </w:rPr>
      </w:pPr>
      <w:r>
        <w:rPr>
          <w:rFonts w:cs="Arial"/>
        </w:rPr>
        <w:t>Satisfied by</w:t>
      </w:r>
      <w:r w:rsidRPr="00287D2F">
        <w:rPr>
          <w:rFonts w:cs="Arial"/>
        </w:rPr>
        <w:t>:</w:t>
      </w:r>
    </w:p>
    <w:p w14:paraId="772F293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74E5C8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4440B6F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D53D6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8926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B3068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0826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7F4A0" w14:textId="77777777" w:rsidR="0009168A" w:rsidRDefault="0009168A"/>
        </w:tc>
      </w:tr>
      <w:tr w:rsidR="007A24FC" w:rsidRPr="00B3499B" w14:paraId="1CCEE2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82A4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A5EAD" w14:textId="77777777" w:rsidR="0009168A" w:rsidRDefault="0009168A"/>
        </w:tc>
      </w:tr>
      <w:tr w:rsidR="007A24FC" w:rsidRPr="00B3499B" w14:paraId="342450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25E8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22362" w14:textId="77777777" w:rsidR="0009168A" w:rsidRDefault="0009168A"/>
        </w:tc>
      </w:tr>
      <w:tr w:rsidR="007A24FC" w:rsidRPr="00B3499B" w14:paraId="33CF08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0250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A173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28D1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14AC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BC78C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58CD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8B70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C2B7B44" wp14:editId="3B24CE86">
                  <wp:extent cx="152400" cy="152400"/>
                  <wp:effectExtent l="0" t="0" r="0" b="0"/>
                  <wp:docPr id="710"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00122D6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13B6F6" wp14:editId="255EAB66">
                  <wp:extent cx="152400" cy="152400"/>
                  <wp:effectExtent l="0" t="0" r="0" b="0"/>
                  <wp:docPr id="712" name="Picture 680369622.jpg" descr="680369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68036962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Time</w:t>
            </w:r>
          </w:p>
          <w:p w14:paraId="5463D80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E22C17" wp14:editId="6EC2457F">
                  <wp:extent cx="152400" cy="152400"/>
                  <wp:effectExtent l="0" t="0" r="0" b="0"/>
                  <wp:docPr id="714" name="Picture 1154617152.jpg" descr="1154617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154617152.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34CB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2536F" w14:textId="77777777" w:rsidR="0009168A" w:rsidRDefault="0009168A"/>
        </w:tc>
      </w:tr>
      <w:tr w:rsidR="007A24FC" w:rsidRPr="00B3499B" w14:paraId="0CCE799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5FBC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8448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9BCF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34C5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45BB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EE7C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580E81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1C37FA" w14:textId="77777777" w:rsidR="007A24FC" w:rsidRPr="00B3499B" w:rsidRDefault="00DC7E29" w:rsidP="009737DA">
            <w:pPr>
              <w:rPr>
                <w:rFonts w:cs="Arial"/>
                <w:bCs/>
                <w:color w:val="808080" w:themeColor="background1" w:themeShade="80"/>
                <w:sz w:val="16"/>
                <w:szCs w:val="14"/>
              </w:rPr>
            </w:pPr>
            <w:hyperlink r:id="rId32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9C57A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B4F6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53DE58" w14:textId="77777777" w:rsidR="007A24FC" w:rsidRDefault="007A24FC" w:rsidP="001C5864">
      <w:pPr>
        <w:rPr>
          <w:rFonts w:cs="Arial"/>
        </w:rPr>
      </w:pPr>
    </w:p>
    <w:p w14:paraId="7585ADB5" w14:textId="77777777" w:rsidR="0047267C" w:rsidRDefault="0047267C" w:rsidP="001C5864">
      <w:pPr>
        <w:rPr>
          <w:rFonts w:cs="Arial"/>
        </w:rPr>
      </w:pPr>
    </w:p>
    <w:p w14:paraId="2465ED7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Cabin Temp Sensor</w:t>
      </w:r>
    </w:p>
    <w:p w14:paraId="7554D49C" w14:textId="77777777" w:rsidR="00210E01" w:rsidRDefault="00210E01" w:rsidP="00210E01">
      <w:r>
        <w:t>Cabin Temp Sensor</w:t>
      </w:r>
    </w:p>
    <w:p w14:paraId="526D5CB5" w14:textId="77777777" w:rsidR="00072314" w:rsidRDefault="00072314" w:rsidP="00072314"/>
    <w:p w14:paraId="488A654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F0FC7E" wp14:editId="11134239">
            <wp:extent cx="152400" cy="152400"/>
            <wp:effectExtent l="0" t="0" r="0" b="0"/>
            <wp:docPr id="71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Cabin and Battery Temperatures</w:t>
      </w:r>
    </w:p>
    <w:p w14:paraId="005CCA69"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02CDE1A9" w14:textId="77777777" w:rsidR="00072314" w:rsidRPr="003B799F" w:rsidRDefault="00072314" w:rsidP="00072314"/>
    <w:p w14:paraId="2F56B6C3" w14:textId="77777777" w:rsidR="00072314" w:rsidRDefault="00072314" w:rsidP="00072314">
      <w:pPr>
        <w:pStyle w:val="Heading6"/>
        <w:keepNext w:val="0"/>
        <w:tabs>
          <w:tab w:val="clear" w:pos="900"/>
          <w:tab w:val="left" w:pos="709"/>
        </w:tabs>
        <w:spacing w:before="240"/>
        <w:rPr>
          <w:lang w:val="en-GB"/>
        </w:rPr>
      </w:pPr>
      <w:r>
        <w:rPr>
          <w:lang w:val="en-GB"/>
        </w:rPr>
        <w:t>Inputs</w:t>
      </w:r>
    </w:p>
    <w:p w14:paraId="2CAE18B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31BF4E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60B4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187CD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024E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4197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2C88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376A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C94F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0DB20D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A7E4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F5723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02BA0F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44CBF129" w14:textId="77777777" w:rsidR="0046438F" w:rsidRPr="00740CDD" w:rsidRDefault="0046438F" w:rsidP="00927ADC">
            <w:pPr>
              <w:pStyle w:val="VelocityScript"/>
              <w:rPr>
                <w:color w:val="00B0F0"/>
              </w:rPr>
            </w:pPr>
          </w:p>
          <w:p w14:paraId="5EEF9745" w14:textId="77777777" w:rsidR="004C0655" w:rsidRPr="007215C5" w:rsidRDefault="004C0655" w:rsidP="004F0393">
            <w:pPr>
              <w:pStyle w:val="VelocityScript"/>
            </w:pPr>
          </w:p>
          <w:p w14:paraId="288B290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B2C2A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E2157F" w14:textId="77777777" w:rsidR="00C84B54" w:rsidRDefault="00C84B54" w:rsidP="00090710">
            <w:pPr>
              <w:pStyle w:val="VelocityScript"/>
            </w:pPr>
          </w:p>
          <w:p w14:paraId="755F9628" w14:textId="77777777" w:rsidR="00C84B54" w:rsidRDefault="00C84B54" w:rsidP="00090710">
            <w:pPr>
              <w:pStyle w:val="VelocityScript"/>
            </w:pPr>
          </w:p>
          <w:p w14:paraId="6F10616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74D95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7C20E35" w14:textId="77777777" w:rsidR="0009168A" w:rsidRDefault="0009168A"/>
        </w:tc>
      </w:tr>
      <w:tr w:rsidR="00EB31D7" w:rsidRPr="00B3499B" w14:paraId="2A048A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5C0C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5C21925"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224B5B6A" w14:textId="77777777" w:rsidR="0046438F" w:rsidRPr="00740CDD" w:rsidRDefault="0046438F" w:rsidP="00927ADC">
            <w:pPr>
              <w:pStyle w:val="VelocityScript"/>
              <w:rPr>
                <w:color w:val="00B0F0"/>
              </w:rPr>
            </w:pPr>
          </w:p>
          <w:p w14:paraId="3FFEA31C" w14:textId="77777777" w:rsidR="004C0655" w:rsidRPr="007215C5" w:rsidRDefault="004C0655" w:rsidP="004F0393">
            <w:pPr>
              <w:pStyle w:val="VelocityScript"/>
            </w:pPr>
          </w:p>
          <w:p w14:paraId="26C44C7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B5CB77"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4B7F75" w14:textId="77777777" w:rsidR="00C84B54" w:rsidRDefault="00C84B54" w:rsidP="00090710">
            <w:pPr>
              <w:pStyle w:val="VelocityScript"/>
            </w:pPr>
          </w:p>
          <w:p w14:paraId="6B655C34" w14:textId="77777777" w:rsidR="00C84B54" w:rsidRDefault="00C84B54" w:rsidP="00090710">
            <w:pPr>
              <w:pStyle w:val="VelocityScript"/>
            </w:pPr>
          </w:p>
          <w:p w14:paraId="2A8F39A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A32F7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605E0B" w14:textId="77777777" w:rsidR="0009168A" w:rsidRDefault="0009168A"/>
        </w:tc>
      </w:tr>
      <w:tr w:rsidR="00EB31D7" w:rsidRPr="00B3499B" w14:paraId="3069EF9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5002FA" w14:textId="77777777" w:rsidR="00EB31D7" w:rsidRPr="00B3499B" w:rsidRDefault="00DC7E29" w:rsidP="00236BAE">
            <w:pPr>
              <w:rPr>
                <w:rFonts w:cs="Arial"/>
                <w:bCs/>
                <w:color w:val="808080" w:themeColor="background1" w:themeShade="80"/>
                <w:sz w:val="16"/>
                <w:szCs w:val="14"/>
              </w:rPr>
            </w:pPr>
            <w:hyperlink r:id="rId32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8ED74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4DFC8"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188DC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Cabin and Battery Temperatures</w:t>
      </w:r>
    </w:p>
    <w:p w14:paraId="2804E28B" w14:textId="77777777" w:rsidR="008C50D1" w:rsidRPr="00E23282" w:rsidRDefault="008C50D1" w:rsidP="00072314"/>
    <w:p w14:paraId="5E73A5B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5A958A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726F2C5" w14:textId="77777777" w:rsidTr="001D18E6">
        <w:trPr>
          <w:trHeight w:val="173"/>
        </w:trPr>
        <w:tc>
          <w:tcPr>
            <w:tcW w:w="1696" w:type="dxa"/>
            <w:shd w:val="clear" w:color="auto" w:fill="D9D9D9" w:themeFill="background1" w:themeFillShade="D9"/>
            <w:noWrap/>
            <w:hideMark/>
          </w:tcPr>
          <w:p w14:paraId="1CBB3CE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61C979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1F0CA6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D92D5D9"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522B1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EF813F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239C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105DACE1" w14:textId="77777777" w:rsidTr="001D18E6">
        <w:trPr>
          <w:trHeight w:val="143"/>
        </w:trPr>
        <w:tc>
          <w:tcPr>
            <w:tcW w:w="1696" w:type="dxa"/>
            <w:noWrap/>
          </w:tcPr>
          <w:p w14:paraId="0C3C4B0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018299D" w14:textId="77777777" w:rsidR="00072314" w:rsidRDefault="00072314" w:rsidP="001D18E6">
            <w:pPr>
              <w:rPr>
                <w:sz w:val="18"/>
              </w:rPr>
            </w:pPr>
            <w:r w:rsidRPr="00D20BE7">
              <w:rPr>
                <w:sz w:val="18"/>
              </w:rPr>
              <w:t xml:space="preserve">Name </w:t>
            </w:r>
            <w:r>
              <w:rPr>
                <w:sz w:val="18"/>
              </w:rPr>
              <w:t>of aTechnical Signal, e.g.:</w:t>
            </w:r>
          </w:p>
          <w:p w14:paraId="3A011120"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2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55FACF18"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1E7A45D"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2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7E9932B0" w14:textId="77777777" w:rsidR="00072314" w:rsidRDefault="00072314" w:rsidP="001D18E6">
            <w:pPr>
              <w:rPr>
                <w:rFonts w:cs="Arial"/>
                <w:sz w:val="14"/>
              </w:rPr>
            </w:pPr>
          </w:p>
          <w:p w14:paraId="563A7EE6"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D232C3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9646B6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C7979C7"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B41B0F1"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522DEBBC" w14:textId="77777777" w:rsidR="00072314" w:rsidRDefault="00072314" w:rsidP="001D18E6">
            <w:pPr>
              <w:ind w:left="360"/>
              <w:rPr>
                <w:rFonts w:cs="Arial"/>
                <w:sz w:val="18"/>
              </w:rPr>
            </w:pPr>
          </w:p>
          <w:p w14:paraId="46B9719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346EBEB"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2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26" w:history="1">
              <w:r w:rsidRPr="008D2226">
                <w:rPr>
                  <w:rStyle w:val="Hyperlink"/>
                  <w:rFonts w:ascii="Arial" w:hAnsi="Arial" w:cs="Arial"/>
                  <w:i/>
                  <w:sz w:val="14"/>
                </w:rPr>
                <w:t>FNV2</w:t>
              </w:r>
            </w:hyperlink>
            <w:r w:rsidRPr="008D2226">
              <w:rPr>
                <w:rFonts w:ascii="Arial" w:hAnsi="Arial" w:cs="Arial"/>
                <w:sz w:val="14"/>
              </w:rPr>
              <w:t xml:space="preserve">). </w:t>
            </w:r>
          </w:p>
          <w:p w14:paraId="62D57634"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2248EF2" w14:textId="77777777" w:rsidR="00072314" w:rsidRDefault="00072314" w:rsidP="001D18E6">
            <w:pPr>
              <w:rPr>
                <w:rFonts w:cs="Arial"/>
                <w:sz w:val="14"/>
              </w:rPr>
            </w:pPr>
          </w:p>
          <w:p w14:paraId="3F8C9C8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710B57B" w14:textId="77777777" w:rsidTr="001D18E6">
        <w:trPr>
          <w:trHeight w:val="70"/>
        </w:trPr>
        <w:tc>
          <w:tcPr>
            <w:tcW w:w="1696" w:type="dxa"/>
            <w:noWrap/>
          </w:tcPr>
          <w:p w14:paraId="74BDF24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6056783" w14:textId="77777777" w:rsidR="00072314" w:rsidRPr="00D20BE7" w:rsidRDefault="00072314" w:rsidP="001D18E6">
            <w:pPr>
              <w:rPr>
                <w:color w:val="000000" w:themeColor="text1"/>
                <w:sz w:val="18"/>
              </w:rPr>
            </w:pPr>
          </w:p>
        </w:tc>
        <w:tc>
          <w:tcPr>
            <w:tcW w:w="1843" w:type="dxa"/>
          </w:tcPr>
          <w:p w14:paraId="0860EA07" w14:textId="77777777" w:rsidR="00072314" w:rsidRPr="00D20BE7" w:rsidRDefault="00072314" w:rsidP="001D18E6">
            <w:pPr>
              <w:rPr>
                <w:color w:val="000000" w:themeColor="text1"/>
                <w:sz w:val="18"/>
              </w:rPr>
            </w:pPr>
          </w:p>
        </w:tc>
        <w:tc>
          <w:tcPr>
            <w:tcW w:w="1984" w:type="dxa"/>
          </w:tcPr>
          <w:p w14:paraId="08FED56E" w14:textId="77777777" w:rsidR="00072314" w:rsidRPr="00D20BE7" w:rsidRDefault="00072314" w:rsidP="001D18E6">
            <w:pPr>
              <w:rPr>
                <w:color w:val="000000" w:themeColor="text1"/>
                <w:sz w:val="18"/>
              </w:rPr>
            </w:pPr>
          </w:p>
        </w:tc>
        <w:tc>
          <w:tcPr>
            <w:tcW w:w="2693" w:type="dxa"/>
          </w:tcPr>
          <w:p w14:paraId="334E89FE" w14:textId="77777777" w:rsidR="00072314" w:rsidRPr="00D20BE7" w:rsidRDefault="00072314" w:rsidP="001D18E6">
            <w:pPr>
              <w:rPr>
                <w:color w:val="000000" w:themeColor="text1"/>
                <w:sz w:val="18"/>
              </w:rPr>
            </w:pPr>
          </w:p>
        </w:tc>
      </w:tr>
    </w:tbl>
    <w:p w14:paraId="070F1238" w14:textId="77777777" w:rsidR="00072314" w:rsidRDefault="00072314" w:rsidP="00072314"/>
    <w:p w14:paraId="683A9C5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2B8CF067" w14:textId="77777777" w:rsidR="00072314" w:rsidRPr="00612064" w:rsidRDefault="00072314" w:rsidP="00072314">
      <w:pPr>
        <w:spacing w:before="20"/>
        <w:rPr>
          <w:vanish/>
        </w:rPr>
      </w:pPr>
    </w:p>
    <w:p w14:paraId="58EF72BD" w14:textId="77777777" w:rsidR="00072314" w:rsidRDefault="00072314" w:rsidP="00072314">
      <w:pPr>
        <w:pStyle w:val="Heading6"/>
        <w:keepNext w:val="0"/>
        <w:tabs>
          <w:tab w:val="clear" w:pos="900"/>
          <w:tab w:val="left" w:pos="709"/>
        </w:tabs>
        <w:spacing w:before="240"/>
      </w:pPr>
      <w:r>
        <w:t>Parameters</w:t>
      </w:r>
    </w:p>
    <w:p w14:paraId="751195E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9EE683F" w14:textId="77777777" w:rsidTr="001D18E6">
        <w:trPr>
          <w:trHeight w:val="161"/>
        </w:trPr>
        <w:tc>
          <w:tcPr>
            <w:tcW w:w="1838" w:type="dxa"/>
            <w:shd w:val="clear" w:color="auto" w:fill="D9D9D9" w:themeFill="background1" w:themeFillShade="D9"/>
            <w:noWrap/>
            <w:hideMark/>
          </w:tcPr>
          <w:p w14:paraId="3EB07F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40CE86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3C6A3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EC3C60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790D2A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0E6D998" w14:textId="77777777" w:rsidTr="001D18E6">
        <w:trPr>
          <w:trHeight w:val="70"/>
        </w:trPr>
        <w:tc>
          <w:tcPr>
            <w:tcW w:w="1838" w:type="dxa"/>
            <w:noWrap/>
          </w:tcPr>
          <w:p w14:paraId="5A22245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AD8BCD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7D1C73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08793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65D488E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70C60B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F21C817" w14:textId="77777777" w:rsidTr="001D18E6">
        <w:trPr>
          <w:trHeight w:val="71"/>
        </w:trPr>
        <w:tc>
          <w:tcPr>
            <w:tcW w:w="1838" w:type="dxa"/>
            <w:noWrap/>
          </w:tcPr>
          <w:p w14:paraId="43366DE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A229D38" w14:textId="77777777" w:rsidR="00072314" w:rsidRPr="00D14691" w:rsidRDefault="00072314" w:rsidP="001D18E6">
            <w:pPr>
              <w:rPr>
                <w:color w:val="000000" w:themeColor="text1"/>
              </w:rPr>
            </w:pPr>
          </w:p>
        </w:tc>
        <w:tc>
          <w:tcPr>
            <w:tcW w:w="1701" w:type="dxa"/>
          </w:tcPr>
          <w:p w14:paraId="3CF63B92" w14:textId="77777777" w:rsidR="00072314" w:rsidRPr="00D14691" w:rsidRDefault="00072314" w:rsidP="001D18E6">
            <w:pPr>
              <w:rPr>
                <w:color w:val="000000" w:themeColor="text1"/>
              </w:rPr>
            </w:pPr>
          </w:p>
        </w:tc>
        <w:tc>
          <w:tcPr>
            <w:tcW w:w="1417" w:type="dxa"/>
            <w:noWrap/>
          </w:tcPr>
          <w:p w14:paraId="4D581BCB" w14:textId="77777777" w:rsidR="00072314" w:rsidRPr="00D14691" w:rsidRDefault="00072314" w:rsidP="001D18E6">
            <w:pPr>
              <w:rPr>
                <w:color w:val="000000" w:themeColor="text1"/>
              </w:rPr>
            </w:pPr>
          </w:p>
        </w:tc>
        <w:tc>
          <w:tcPr>
            <w:tcW w:w="3402" w:type="dxa"/>
          </w:tcPr>
          <w:p w14:paraId="482F06B9" w14:textId="77777777" w:rsidR="00072314" w:rsidRPr="00D14691" w:rsidRDefault="00072314" w:rsidP="001D18E6">
            <w:pPr>
              <w:rPr>
                <w:color w:val="000000" w:themeColor="text1"/>
              </w:rPr>
            </w:pPr>
          </w:p>
        </w:tc>
      </w:tr>
    </w:tbl>
    <w:p w14:paraId="5E05EEE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A9DD05" w14:textId="77777777" w:rsidR="003678EC" w:rsidRPr="003678EC" w:rsidRDefault="003678EC" w:rsidP="003678EC">
      <w:pPr>
        <w:rPr>
          <w:lang w:val="en-GB"/>
        </w:rPr>
      </w:pPr>
    </w:p>
    <w:p w14:paraId="2390D3E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61DD22F" w14:textId="77777777" w:rsidR="00072314" w:rsidRPr="003225C9" w:rsidRDefault="00072314" w:rsidP="00072314">
      <w:pPr>
        <w:tabs>
          <w:tab w:val="left" w:pos="284"/>
          <w:tab w:val="left" w:pos="851"/>
        </w:tabs>
      </w:pPr>
    </w:p>
    <w:p w14:paraId="41150E5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FD330E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4F26DC8" w14:textId="77777777" w:rsidTr="001D18E6">
        <w:tc>
          <w:tcPr>
            <w:tcW w:w="1934" w:type="dxa"/>
            <w:shd w:val="clear" w:color="auto" w:fill="D9D9D9" w:themeFill="background1" w:themeFillShade="D9"/>
          </w:tcPr>
          <w:p w14:paraId="44093629" w14:textId="77777777" w:rsidR="00072314" w:rsidRDefault="00072314" w:rsidP="001D18E6">
            <w:pPr>
              <w:rPr>
                <w:b/>
              </w:rPr>
            </w:pPr>
            <w:r w:rsidRPr="00AF169D">
              <w:rPr>
                <w:b/>
              </w:rPr>
              <w:t>Requirement ID</w:t>
            </w:r>
          </w:p>
          <w:p w14:paraId="306FADF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771CC3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3B48B55" w14:textId="77777777" w:rsidR="00072314" w:rsidRDefault="00072314" w:rsidP="001D18E6">
            <w:pPr>
              <w:rPr>
                <w:b/>
              </w:rPr>
            </w:pPr>
            <w:r>
              <w:rPr>
                <w:b/>
              </w:rPr>
              <w:t>Modification</w:t>
            </w:r>
          </w:p>
        </w:tc>
        <w:tc>
          <w:tcPr>
            <w:tcW w:w="1712" w:type="dxa"/>
            <w:shd w:val="clear" w:color="auto" w:fill="D9D9D9" w:themeFill="background1" w:themeFillShade="D9"/>
          </w:tcPr>
          <w:p w14:paraId="705239E8" w14:textId="77777777" w:rsidR="00072314" w:rsidRDefault="00072314" w:rsidP="001D18E6">
            <w:pPr>
              <w:rPr>
                <w:b/>
              </w:rPr>
            </w:pPr>
            <w:r w:rsidRPr="00AF169D">
              <w:rPr>
                <w:b/>
              </w:rPr>
              <w:t xml:space="preserve">Requirement </w:t>
            </w:r>
            <w:r>
              <w:rPr>
                <w:b/>
              </w:rPr>
              <w:t>ID</w:t>
            </w:r>
          </w:p>
          <w:p w14:paraId="1D84673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B77FB59" w14:textId="77777777" w:rsidR="00072314" w:rsidRPr="00AF169D" w:rsidRDefault="00072314" w:rsidP="001D18E6">
            <w:pPr>
              <w:rPr>
                <w:b/>
              </w:rPr>
            </w:pPr>
            <w:r>
              <w:rPr>
                <w:b/>
              </w:rPr>
              <w:t>Comment</w:t>
            </w:r>
          </w:p>
        </w:tc>
      </w:tr>
      <w:tr w:rsidR="00072314" w14:paraId="59F42385" w14:textId="77777777" w:rsidTr="001D18E6">
        <w:tc>
          <w:tcPr>
            <w:tcW w:w="1934" w:type="dxa"/>
          </w:tcPr>
          <w:p w14:paraId="236A7397" w14:textId="77777777" w:rsidR="00072314" w:rsidRPr="000F4E8B" w:rsidRDefault="00072314" w:rsidP="001D18E6">
            <w:r w:rsidRPr="000F4E8B">
              <w:t>REQ_abc</w:t>
            </w:r>
          </w:p>
        </w:tc>
        <w:tc>
          <w:tcPr>
            <w:tcW w:w="2177" w:type="dxa"/>
          </w:tcPr>
          <w:p w14:paraId="45E12AD7" w14:textId="77777777" w:rsidR="00072314" w:rsidRPr="000F4E8B" w:rsidRDefault="00072314" w:rsidP="001D18E6"/>
        </w:tc>
        <w:sdt>
          <w:sdtPr>
            <w:alias w:val="Modification"/>
            <w:tag w:val="Modification"/>
            <w:id w:val="9766495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A3562C7" w14:textId="77777777" w:rsidR="00072314" w:rsidRPr="000F4E8B" w:rsidRDefault="00072314" w:rsidP="001D18E6">
                <w:r w:rsidRPr="000F4E8B">
                  <w:t>Removed</w:t>
                </w:r>
              </w:p>
            </w:tc>
          </w:sdtContent>
        </w:sdt>
        <w:tc>
          <w:tcPr>
            <w:tcW w:w="1712" w:type="dxa"/>
          </w:tcPr>
          <w:p w14:paraId="2848F77A" w14:textId="77777777" w:rsidR="00072314" w:rsidRPr="000F4E8B" w:rsidRDefault="00072314" w:rsidP="001D18E6">
            <w:r w:rsidRPr="000F4E8B">
              <w:t>--</w:t>
            </w:r>
          </w:p>
        </w:tc>
        <w:tc>
          <w:tcPr>
            <w:tcW w:w="2958" w:type="dxa"/>
          </w:tcPr>
          <w:p w14:paraId="124AC855" w14:textId="77777777" w:rsidR="00072314" w:rsidRPr="000F4E8B" w:rsidRDefault="00072314" w:rsidP="001D18E6"/>
        </w:tc>
      </w:tr>
      <w:tr w:rsidR="00072314" w14:paraId="1FCF9D89" w14:textId="77777777" w:rsidTr="001D18E6">
        <w:tc>
          <w:tcPr>
            <w:tcW w:w="1934" w:type="dxa"/>
          </w:tcPr>
          <w:p w14:paraId="06037977" w14:textId="77777777" w:rsidR="00072314" w:rsidRPr="000F4E8B" w:rsidRDefault="00072314" w:rsidP="001D18E6">
            <w:r w:rsidRPr="000F4E8B">
              <w:t>REQ_def</w:t>
            </w:r>
          </w:p>
        </w:tc>
        <w:tc>
          <w:tcPr>
            <w:tcW w:w="2177" w:type="dxa"/>
          </w:tcPr>
          <w:p w14:paraId="4E577D08" w14:textId="77777777" w:rsidR="00072314" w:rsidRPr="000F4E8B" w:rsidRDefault="00072314" w:rsidP="001D18E6"/>
        </w:tc>
        <w:sdt>
          <w:sdtPr>
            <w:alias w:val="Modification"/>
            <w:tag w:val="Modification"/>
            <w:id w:val="-9765260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D647B98" w14:textId="77777777" w:rsidR="00072314" w:rsidRPr="000F4E8B" w:rsidRDefault="00072314" w:rsidP="001D18E6">
                <w:r w:rsidRPr="000F4E8B">
                  <w:t>Replaced</w:t>
                </w:r>
              </w:p>
            </w:tc>
          </w:sdtContent>
        </w:sdt>
        <w:tc>
          <w:tcPr>
            <w:tcW w:w="1712" w:type="dxa"/>
          </w:tcPr>
          <w:p w14:paraId="16CE3026" w14:textId="77777777" w:rsidR="00072314" w:rsidRPr="000F4E8B" w:rsidRDefault="00072314" w:rsidP="001D18E6">
            <w:r w:rsidRPr="000F4E8B">
              <w:t>REQ_xyz</w:t>
            </w:r>
          </w:p>
        </w:tc>
        <w:tc>
          <w:tcPr>
            <w:tcW w:w="2958" w:type="dxa"/>
          </w:tcPr>
          <w:p w14:paraId="7F19E769" w14:textId="77777777" w:rsidR="00072314" w:rsidRPr="000F4E8B" w:rsidRDefault="00072314" w:rsidP="001D18E6"/>
        </w:tc>
      </w:tr>
      <w:tr w:rsidR="00072314" w14:paraId="330A09B2" w14:textId="77777777" w:rsidTr="001D18E6">
        <w:tc>
          <w:tcPr>
            <w:tcW w:w="1934" w:type="dxa"/>
          </w:tcPr>
          <w:p w14:paraId="7ADB43F1" w14:textId="77777777" w:rsidR="00072314" w:rsidRPr="000F4E8B" w:rsidRDefault="00072314" w:rsidP="001D18E6">
            <w:r w:rsidRPr="000F4E8B">
              <w:t>--</w:t>
            </w:r>
          </w:p>
        </w:tc>
        <w:tc>
          <w:tcPr>
            <w:tcW w:w="2177" w:type="dxa"/>
          </w:tcPr>
          <w:p w14:paraId="48CA7713" w14:textId="77777777" w:rsidR="00072314" w:rsidRPr="000F4E8B" w:rsidRDefault="00072314" w:rsidP="001D18E6"/>
        </w:tc>
        <w:sdt>
          <w:sdtPr>
            <w:alias w:val="Modification"/>
            <w:tag w:val="Modification"/>
            <w:id w:val="16284995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A46FDEE" w14:textId="77777777" w:rsidR="00072314" w:rsidRPr="000F4E8B" w:rsidRDefault="00072314" w:rsidP="001D18E6">
                <w:r w:rsidRPr="000F4E8B">
                  <w:t>Added</w:t>
                </w:r>
              </w:p>
            </w:tc>
          </w:sdtContent>
        </w:sdt>
        <w:tc>
          <w:tcPr>
            <w:tcW w:w="1712" w:type="dxa"/>
          </w:tcPr>
          <w:p w14:paraId="6749FC1B" w14:textId="77777777" w:rsidR="00072314" w:rsidRPr="000F4E8B" w:rsidRDefault="00072314" w:rsidP="001D18E6">
            <w:r w:rsidRPr="000F4E8B">
              <w:t>REQ_123</w:t>
            </w:r>
          </w:p>
        </w:tc>
        <w:tc>
          <w:tcPr>
            <w:tcW w:w="2958" w:type="dxa"/>
          </w:tcPr>
          <w:p w14:paraId="1C599085" w14:textId="77777777" w:rsidR="00072314" w:rsidRPr="000F4E8B" w:rsidRDefault="00072314" w:rsidP="001D18E6"/>
        </w:tc>
      </w:tr>
    </w:tbl>
    <w:p w14:paraId="2322C12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59376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C672288" w14:textId="77777777" w:rsidTr="001D18E6">
        <w:tc>
          <w:tcPr>
            <w:tcW w:w="1838" w:type="dxa"/>
            <w:shd w:val="clear" w:color="auto" w:fill="D9D9D9" w:themeFill="background1" w:themeFillShade="D9"/>
          </w:tcPr>
          <w:p w14:paraId="04AE7D40" w14:textId="77777777" w:rsidR="00072314" w:rsidRDefault="00072314" w:rsidP="001D18E6">
            <w:pPr>
              <w:rPr>
                <w:b/>
              </w:rPr>
            </w:pPr>
            <w:r w:rsidRPr="00AF169D">
              <w:rPr>
                <w:b/>
              </w:rPr>
              <w:t>Requirement ID</w:t>
            </w:r>
          </w:p>
          <w:p w14:paraId="3507C12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589411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D930657" w14:textId="77777777" w:rsidR="00072314" w:rsidRPr="00AF169D" w:rsidRDefault="00072314" w:rsidP="001D18E6">
            <w:pPr>
              <w:rPr>
                <w:b/>
              </w:rPr>
            </w:pPr>
            <w:r>
              <w:rPr>
                <w:b/>
              </w:rPr>
              <w:t>Comment</w:t>
            </w:r>
          </w:p>
        </w:tc>
      </w:tr>
      <w:tr w:rsidR="00072314" w14:paraId="3A504AD8" w14:textId="77777777" w:rsidTr="001D18E6">
        <w:tc>
          <w:tcPr>
            <w:tcW w:w="1838" w:type="dxa"/>
          </w:tcPr>
          <w:p w14:paraId="6BA476AC" w14:textId="77777777" w:rsidR="00072314" w:rsidRDefault="00072314" w:rsidP="001D18E6"/>
        </w:tc>
        <w:tc>
          <w:tcPr>
            <w:tcW w:w="4253" w:type="dxa"/>
          </w:tcPr>
          <w:p w14:paraId="1F699853" w14:textId="77777777" w:rsidR="00072314" w:rsidRDefault="00072314" w:rsidP="001D18E6"/>
        </w:tc>
        <w:tc>
          <w:tcPr>
            <w:tcW w:w="4110" w:type="dxa"/>
          </w:tcPr>
          <w:p w14:paraId="31057B19" w14:textId="77777777" w:rsidR="00072314" w:rsidRDefault="00072314" w:rsidP="001D18E6"/>
        </w:tc>
      </w:tr>
      <w:tr w:rsidR="00072314" w14:paraId="1ECFC9D6" w14:textId="77777777" w:rsidTr="001D18E6">
        <w:tc>
          <w:tcPr>
            <w:tcW w:w="1838" w:type="dxa"/>
          </w:tcPr>
          <w:p w14:paraId="3554155D" w14:textId="77777777" w:rsidR="00072314" w:rsidRDefault="00072314" w:rsidP="001D18E6"/>
        </w:tc>
        <w:tc>
          <w:tcPr>
            <w:tcW w:w="4253" w:type="dxa"/>
          </w:tcPr>
          <w:p w14:paraId="75C462E7" w14:textId="77777777" w:rsidR="00072314" w:rsidRDefault="00072314" w:rsidP="001D18E6"/>
        </w:tc>
        <w:tc>
          <w:tcPr>
            <w:tcW w:w="4110" w:type="dxa"/>
          </w:tcPr>
          <w:p w14:paraId="0A133B1F" w14:textId="77777777" w:rsidR="00072314" w:rsidRDefault="00072314" w:rsidP="001D18E6"/>
        </w:tc>
      </w:tr>
      <w:tr w:rsidR="00072314" w14:paraId="290AF955" w14:textId="77777777" w:rsidTr="001D18E6">
        <w:tc>
          <w:tcPr>
            <w:tcW w:w="1838" w:type="dxa"/>
          </w:tcPr>
          <w:p w14:paraId="247EEBB6" w14:textId="77777777" w:rsidR="00072314" w:rsidRDefault="00072314" w:rsidP="001D18E6">
            <w:r>
              <w:t>…</w:t>
            </w:r>
          </w:p>
        </w:tc>
        <w:tc>
          <w:tcPr>
            <w:tcW w:w="4253" w:type="dxa"/>
          </w:tcPr>
          <w:p w14:paraId="34257E35" w14:textId="77777777" w:rsidR="00072314" w:rsidRDefault="00072314" w:rsidP="001D18E6"/>
        </w:tc>
        <w:tc>
          <w:tcPr>
            <w:tcW w:w="4110" w:type="dxa"/>
          </w:tcPr>
          <w:p w14:paraId="1D678FF9" w14:textId="77777777" w:rsidR="00072314" w:rsidRDefault="00072314" w:rsidP="001D18E6"/>
        </w:tc>
      </w:tr>
    </w:tbl>
    <w:p w14:paraId="250BFC5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DD1E07" w14:textId="77777777" w:rsidR="00072314" w:rsidRDefault="00072314" w:rsidP="00072314"/>
    <w:p w14:paraId="58D5CCC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D1CFCA1" w14:textId="77777777" w:rsidR="001C5864" w:rsidRPr="0017445F" w:rsidRDefault="001C5864" w:rsidP="001C5864">
      <w:pPr>
        <w:pStyle w:val="RERequirement"/>
        <w:shd w:val="clear" w:color="auto" w:fill="F2F2F2" w:themeFill="background1" w:themeFillShade="F2"/>
      </w:pPr>
      <w:r>
        <w:t xml:space="preserve"> Check Cooling Conditions</w:t>
      </w:r>
    </w:p>
    <w:p w14:paraId="7C147145" w14:textId="77777777" w:rsidR="001C5864" w:rsidRDefault="001C5864" w:rsidP="001C5864">
      <w:pPr>
        <w:rPr>
          <w:rFonts w:cs="Arial"/>
        </w:rPr>
      </w:pPr>
      <w:r>
        <w:rPr>
          <w:rFonts w:cs="Arial"/>
        </w:rPr>
        <w:t xml:space="preserve">When the HPCM module is awakened, it shall check signals "Cabn_Amb_Te_Actl", "AirAmb_Te_Actl", and "HV_Amb_Te_Actl" and if cooling is needed retrieve  signals "FANON", "FANONAC", "NONE" or "FANOFF"  </w:t>
      </w:r>
    </w:p>
    <w:p w14:paraId="374A5A87" w14:textId="77777777" w:rsidR="001C5864" w:rsidRDefault="001C5864" w:rsidP="001C5864"/>
    <w:p w14:paraId="3A7FCDA0" w14:textId="77777777" w:rsidR="001C5864" w:rsidRPr="00287D2F" w:rsidRDefault="001C5864" w:rsidP="001C5864">
      <w:pPr>
        <w:rPr>
          <w:rFonts w:cs="Arial"/>
        </w:rPr>
      </w:pPr>
      <w:r>
        <w:rPr>
          <w:rFonts w:cs="Arial"/>
        </w:rPr>
        <w:t>Satisfied by</w:t>
      </w:r>
      <w:r w:rsidRPr="00287D2F">
        <w:rPr>
          <w:rFonts w:cs="Arial"/>
        </w:rPr>
        <w:t>:</w:t>
      </w:r>
    </w:p>
    <w:p w14:paraId="5400522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5BC87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Check Cabin and Battery Temperatures</w:t>
      </w:r>
    </w:p>
    <w:p w14:paraId="7B26E04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1D76526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49D821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491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5B55B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470E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CA291" w14:textId="77777777" w:rsidR="0009168A" w:rsidRDefault="0009168A"/>
        </w:tc>
      </w:tr>
      <w:tr w:rsidR="007A24FC" w:rsidRPr="00B3499B" w14:paraId="64F2AF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7F0F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50EB9" w14:textId="77777777" w:rsidR="0009168A" w:rsidRDefault="0009168A"/>
        </w:tc>
      </w:tr>
      <w:tr w:rsidR="007A24FC" w:rsidRPr="00B3499B" w14:paraId="74006B4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1974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4C758" w14:textId="77777777" w:rsidR="0009168A" w:rsidRDefault="0009168A"/>
        </w:tc>
      </w:tr>
      <w:tr w:rsidR="007A24FC" w:rsidRPr="00B3499B" w14:paraId="121384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0B41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90DC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1583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20B2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FDA7B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15D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E39A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E02D05" wp14:editId="752BE803">
                  <wp:extent cx="152400" cy="152400"/>
                  <wp:effectExtent l="0" t="0" r="0" b="0"/>
                  <wp:docPr id="71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3B85CA6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3070BB12" wp14:editId="6FC55E4E">
                  <wp:extent cx="152400" cy="152400"/>
                  <wp:effectExtent l="0" t="0" r="0" b="0"/>
                  <wp:docPr id="720"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and AC Operation Conditions</w:t>
            </w:r>
          </w:p>
          <w:p w14:paraId="16B31C7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BFBC18" wp14:editId="339F8B9C">
                  <wp:extent cx="152400" cy="152400"/>
                  <wp:effectExtent l="0" t="0" r="0" b="0"/>
                  <wp:docPr id="722"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p w14:paraId="7056C14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ABB9D92" wp14:editId="5A988F80">
                  <wp:extent cx="152400" cy="152400"/>
                  <wp:effectExtent l="0" t="0" r="0" b="0"/>
                  <wp:docPr id="724"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4B41199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C61AD0" wp14:editId="2FFF53F6">
                  <wp:extent cx="152400" cy="152400"/>
                  <wp:effectExtent l="0" t="0" r="0" b="0"/>
                  <wp:docPr id="72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B80294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44D942" wp14:editId="794FB175">
                  <wp:extent cx="152400" cy="152400"/>
                  <wp:effectExtent l="0" t="0" r="0" b="0"/>
                  <wp:docPr id="72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and AC Cooling Request</w:t>
            </w:r>
          </w:p>
          <w:p w14:paraId="1EBD283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157D8B5" wp14:editId="22214D54">
                  <wp:extent cx="152400" cy="152400"/>
                  <wp:effectExtent l="0" t="0" r="0" b="0"/>
                  <wp:docPr id="730"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59BCBD7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2A0647C" wp14:editId="0E3BCDA4">
                  <wp:extent cx="152400" cy="152400"/>
                  <wp:effectExtent l="0" t="0" r="0" b="0"/>
                  <wp:docPr id="73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E59C0"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85DF75" w14:textId="77777777" w:rsidR="0009168A" w:rsidRDefault="0009168A"/>
        </w:tc>
      </w:tr>
      <w:tr w:rsidR="007A24FC" w:rsidRPr="00B3499B" w14:paraId="5CD2DC6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D6D4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45A15E"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C80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A952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9EF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35A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9D8DDF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5E2C6B" w14:textId="77777777" w:rsidR="007A24FC" w:rsidRPr="00B3499B" w:rsidRDefault="00DC7E29" w:rsidP="009737DA">
            <w:pPr>
              <w:rPr>
                <w:rFonts w:cs="Arial"/>
                <w:bCs/>
                <w:color w:val="808080" w:themeColor="background1" w:themeShade="80"/>
                <w:sz w:val="16"/>
                <w:szCs w:val="14"/>
              </w:rPr>
            </w:pPr>
            <w:hyperlink r:id="rId32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DAC5E8"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7489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C81230" w14:textId="77777777" w:rsidR="007A24FC" w:rsidRDefault="007A24FC" w:rsidP="001C5864">
      <w:pPr>
        <w:rPr>
          <w:rFonts w:cs="Arial"/>
        </w:rPr>
      </w:pPr>
    </w:p>
    <w:p w14:paraId="196EA3E4" w14:textId="77777777" w:rsidR="0047267C" w:rsidRDefault="0047267C" w:rsidP="001C5864">
      <w:pPr>
        <w:rPr>
          <w:rFonts w:cs="Arial"/>
        </w:rPr>
      </w:pPr>
    </w:p>
    <w:p w14:paraId="44921D3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HS1 CAN</w:t>
      </w:r>
    </w:p>
    <w:p w14:paraId="3478D54D" w14:textId="77777777" w:rsidR="00210E01" w:rsidRDefault="00210E01" w:rsidP="00210E01">
      <w:r>
        <w:t>HS1 CAN</w:t>
      </w:r>
    </w:p>
    <w:p w14:paraId="1A9BB587" w14:textId="77777777" w:rsidR="00072314" w:rsidRDefault="00072314" w:rsidP="00072314"/>
    <w:p w14:paraId="628FCB9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Blower Actuator</w:t>
      </w:r>
    </w:p>
    <w:p w14:paraId="4183427E" w14:textId="77777777" w:rsidR="00210E01" w:rsidRDefault="00210E01" w:rsidP="00210E01">
      <w:r>
        <w:t>Blower Actuator</w:t>
      </w:r>
    </w:p>
    <w:p w14:paraId="639AAA4C" w14:textId="77777777" w:rsidR="00072314" w:rsidRDefault="00072314" w:rsidP="00072314"/>
    <w:p w14:paraId="3F840D3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74CCDB1" wp14:editId="487BD338">
            <wp:extent cx="152400" cy="152400"/>
            <wp:effectExtent l="0" t="0" r="0" b="0"/>
            <wp:docPr id="734"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Actuate_Blower</w:t>
      </w:r>
    </w:p>
    <w:p w14:paraId="47FC98A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079210D" w14:textId="77777777" w:rsidR="00072314" w:rsidRPr="003B799F" w:rsidRDefault="00072314" w:rsidP="00072314"/>
    <w:p w14:paraId="01F5B629" w14:textId="77777777" w:rsidR="00072314" w:rsidRDefault="00072314" w:rsidP="00072314">
      <w:pPr>
        <w:pStyle w:val="Heading6"/>
        <w:keepNext w:val="0"/>
        <w:tabs>
          <w:tab w:val="clear" w:pos="900"/>
          <w:tab w:val="left" w:pos="709"/>
        </w:tabs>
        <w:spacing w:before="240"/>
        <w:rPr>
          <w:lang w:val="en-GB"/>
        </w:rPr>
      </w:pPr>
      <w:r>
        <w:rPr>
          <w:lang w:val="en-GB"/>
        </w:rPr>
        <w:t>Inputs</w:t>
      </w:r>
    </w:p>
    <w:p w14:paraId="4A59EC7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0ED9DE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1FD4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7CCA68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F60F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89B0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15D6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9E34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216E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25878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75A51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1C444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4745871"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5E71E29B" w14:textId="77777777" w:rsidR="0046438F" w:rsidRPr="00740CDD" w:rsidRDefault="0046438F" w:rsidP="00927ADC">
            <w:pPr>
              <w:pStyle w:val="VelocityScript"/>
              <w:rPr>
                <w:color w:val="00B0F0"/>
              </w:rPr>
            </w:pPr>
          </w:p>
          <w:p w14:paraId="520F424D" w14:textId="77777777" w:rsidR="004C0655" w:rsidRPr="007215C5" w:rsidRDefault="004C0655" w:rsidP="004F0393">
            <w:pPr>
              <w:pStyle w:val="VelocityScript"/>
            </w:pPr>
          </w:p>
          <w:p w14:paraId="2E6F76B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91B4D" w14:textId="77777777" w:rsidR="008A674A" w:rsidRPr="003C5D56" w:rsidRDefault="008A674A" w:rsidP="008A674A">
            <w:pPr>
              <w:rPr>
                <w:rFonts w:cs="Arial"/>
                <w:color w:val="000000" w:themeColor="text1"/>
                <w:sz w:val="16"/>
                <w:szCs w:val="14"/>
              </w:rPr>
            </w:pPr>
            <w:r>
              <w:rPr>
                <w:rFonts w:cs="Arial"/>
                <w:color w:val="000000" w:themeColor="text1"/>
                <w:sz w:val="16"/>
                <w:szCs w:val="14"/>
              </w:rPr>
              <w:t>Fan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0918E4" w14:textId="77777777" w:rsidR="00C84B54" w:rsidRDefault="00C84B54" w:rsidP="00090710">
            <w:pPr>
              <w:pStyle w:val="VelocityScript"/>
            </w:pPr>
          </w:p>
          <w:p w14:paraId="190C93FC" w14:textId="77777777" w:rsidR="00C84B54" w:rsidRDefault="00C84B54" w:rsidP="00090710">
            <w:pPr>
              <w:pStyle w:val="VelocityScript"/>
            </w:pPr>
          </w:p>
          <w:p w14:paraId="1295E40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59538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E564D6" w14:textId="77777777" w:rsidR="0009168A" w:rsidRDefault="0009168A"/>
        </w:tc>
      </w:tr>
      <w:tr w:rsidR="00EB31D7" w:rsidRPr="00B3499B" w14:paraId="50C97B5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06491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F2FD113" w14:textId="77777777" w:rsidR="0046438F" w:rsidRDefault="0046438F" w:rsidP="0046438F">
            <w:pPr>
              <w:rPr>
                <w:rFonts w:cs="Arial"/>
                <w:color w:val="000000" w:themeColor="text1"/>
                <w:sz w:val="16"/>
                <w:szCs w:val="14"/>
              </w:rPr>
            </w:pPr>
            <w:r>
              <w:rPr>
                <w:rFonts w:cs="Arial"/>
                <w:color w:val="000000" w:themeColor="text1"/>
                <w:sz w:val="16"/>
                <w:szCs w:val="14"/>
              </w:rPr>
              <w:t>BlwrPwr</w:t>
            </w:r>
          </w:p>
          <w:p w14:paraId="5874A356" w14:textId="77777777" w:rsidR="0046438F" w:rsidRPr="00740CDD" w:rsidRDefault="0046438F" w:rsidP="00927ADC">
            <w:pPr>
              <w:pStyle w:val="VelocityScript"/>
              <w:rPr>
                <w:color w:val="00B0F0"/>
              </w:rPr>
            </w:pPr>
          </w:p>
          <w:p w14:paraId="0DAB077E" w14:textId="77777777" w:rsidR="004C0655" w:rsidRPr="007215C5" w:rsidRDefault="004C0655" w:rsidP="004F0393">
            <w:pPr>
              <w:pStyle w:val="VelocityScript"/>
            </w:pPr>
          </w:p>
          <w:p w14:paraId="754B19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29D40B" w14:textId="77777777" w:rsidR="008A674A" w:rsidRPr="003C5D56" w:rsidRDefault="008A674A" w:rsidP="008A674A">
            <w:pPr>
              <w:rPr>
                <w:rFonts w:cs="Arial"/>
                <w:color w:val="000000" w:themeColor="text1"/>
                <w:sz w:val="16"/>
                <w:szCs w:val="14"/>
              </w:rPr>
            </w:pPr>
            <w:r>
              <w:rPr>
                <w:rFonts w:cs="Arial"/>
                <w:color w:val="000000" w:themeColor="text1"/>
                <w:sz w:val="16"/>
                <w:szCs w:val="14"/>
              </w:rPr>
              <w:t>BlwrPwr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B88C87" w14:textId="77777777" w:rsidR="00C84B54" w:rsidRDefault="00C84B54" w:rsidP="00090710">
            <w:pPr>
              <w:pStyle w:val="VelocityScript"/>
            </w:pPr>
          </w:p>
          <w:p w14:paraId="4AF3EB69" w14:textId="77777777" w:rsidR="00C84B54" w:rsidRDefault="00C84B54" w:rsidP="00090710">
            <w:pPr>
              <w:pStyle w:val="VelocityScript"/>
            </w:pPr>
          </w:p>
          <w:p w14:paraId="0A9B093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D564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A4A137" w14:textId="77777777" w:rsidR="0009168A" w:rsidRDefault="0009168A"/>
        </w:tc>
      </w:tr>
      <w:tr w:rsidR="00EB31D7" w:rsidRPr="00B3499B" w14:paraId="156942B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8DB9EE" w14:textId="77777777" w:rsidR="00EB31D7" w:rsidRPr="00B3499B" w:rsidRDefault="00DC7E29" w:rsidP="00236BAE">
            <w:pPr>
              <w:rPr>
                <w:rFonts w:cs="Arial"/>
                <w:bCs/>
                <w:color w:val="808080" w:themeColor="background1" w:themeShade="80"/>
                <w:sz w:val="16"/>
                <w:szCs w:val="14"/>
              </w:rPr>
            </w:pPr>
            <w:hyperlink r:id="rId32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22CCE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CAEC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30173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Actuate_Blower</w:t>
      </w:r>
    </w:p>
    <w:p w14:paraId="09F7FC3E" w14:textId="77777777" w:rsidR="008C50D1" w:rsidRPr="00E23282" w:rsidRDefault="008C50D1" w:rsidP="00072314"/>
    <w:p w14:paraId="099486C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203703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BBC5804" w14:textId="77777777" w:rsidTr="001D18E6">
        <w:trPr>
          <w:trHeight w:val="173"/>
        </w:trPr>
        <w:tc>
          <w:tcPr>
            <w:tcW w:w="1696" w:type="dxa"/>
            <w:shd w:val="clear" w:color="auto" w:fill="D9D9D9" w:themeFill="background1" w:themeFillShade="D9"/>
            <w:noWrap/>
            <w:hideMark/>
          </w:tcPr>
          <w:p w14:paraId="78F539E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2BAA41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D35CC1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13E45293"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940836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AFCFFF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6F5B8B8"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18DD075E" w14:textId="77777777" w:rsidTr="001D18E6">
        <w:trPr>
          <w:trHeight w:val="143"/>
        </w:trPr>
        <w:tc>
          <w:tcPr>
            <w:tcW w:w="1696" w:type="dxa"/>
            <w:noWrap/>
          </w:tcPr>
          <w:p w14:paraId="73895DE1"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 xml:space="preserve">name </w:t>
            </w:r>
            <w:r w:rsidRPr="00D20BE7">
              <w:rPr>
                <w:sz w:val="18"/>
              </w:rPr>
              <w:lastRenderedPageBreak/>
              <w:t>bookmark in the Data Dictionary</w:t>
            </w:r>
          </w:p>
        </w:tc>
        <w:tc>
          <w:tcPr>
            <w:tcW w:w="1985" w:type="dxa"/>
          </w:tcPr>
          <w:p w14:paraId="77E36510" w14:textId="77777777" w:rsidR="00072314" w:rsidRDefault="00072314" w:rsidP="001D18E6">
            <w:pPr>
              <w:rPr>
                <w:sz w:val="18"/>
              </w:rPr>
            </w:pPr>
            <w:r w:rsidRPr="00D20BE7">
              <w:rPr>
                <w:sz w:val="18"/>
              </w:rPr>
              <w:lastRenderedPageBreak/>
              <w:t xml:space="preserve">Name </w:t>
            </w:r>
            <w:r>
              <w:rPr>
                <w:sz w:val="18"/>
              </w:rPr>
              <w:t>of aTechnical Signal, e.g.:</w:t>
            </w:r>
          </w:p>
          <w:p w14:paraId="69A91F6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29"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826B7B8"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lastRenderedPageBreak/>
              <w:t xml:space="preserve">a data element in a SOA Service Contract or MQTT/FTCP message (put a link to the central MQTT message repository/service catalog here) </w:t>
            </w:r>
          </w:p>
          <w:p w14:paraId="2062C6A4"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30"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86B4F48" w14:textId="77777777" w:rsidR="00072314" w:rsidRDefault="00072314" w:rsidP="001D18E6">
            <w:pPr>
              <w:rPr>
                <w:rFonts w:cs="Arial"/>
                <w:sz w:val="14"/>
              </w:rPr>
            </w:pPr>
          </w:p>
          <w:p w14:paraId="17CD3E7F"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7E35099" w14:textId="77777777" w:rsidR="00072314" w:rsidRPr="00D20BE7" w:rsidRDefault="00072314" w:rsidP="001D18E6">
            <w:pPr>
              <w:rPr>
                <w:sz w:val="18"/>
              </w:rPr>
            </w:pPr>
            <w:r w:rsidRPr="00D20BE7">
              <w:rPr>
                <w:sz w:val="18"/>
              </w:rPr>
              <w:lastRenderedPageBreak/>
              <w:t xml:space="preserve">If mapping is not 1:1, you might reference a Mapping description </w:t>
            </w:r>
            <w:r w:rsidRPr="00D20BE7">
              <w:rPr>
                <w:sz w:val="18"/>
              </w:rPr>
              <w:lastRenderedPageBreak/>
              <w:t xml:space="preserve">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697DBD8" w14:textId="77777777" w:rsidR="00072314" w:rsidRPr="00D20BE7" w:rsidRDefault="00072314" w:rsidP="001D18E6">
            <w:pPr>
              <w:rPr>
                <w:sz w:val="18"/>
              </w:rPr>
            </w:pPr>
            <w:r w:rsidRPr="00D20BE7">
              <w:rPr>
                <w:sz w:val="18"/>
              </w:rPr>
              <w:lastRenderedPageBreak/>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w:t>
            </w:r>
            <w:r w:rsidRPr="00D20BE7">
              <w:rPr>
                <w:sz w:val="18"/>
              </w:rPr>
              <w:lastRenderedPageBreak/>
              <w:t xml:space="preserve">(e.g.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AD9B447" w14:textId="77777777" w:rsidR="00072314" w:rsidRPr="008D2226" w:rsidRDefault="00072314" w:rsidP="001D18E6">
            <w:pPr>
              <w:rPr>
                <w:rFonts w:cs="Arial"/>
                <w:sz w:val="18"/>
                <w:szCs w:val="18"/>
              </w:rPr>
            </w:pPr>
            <w:r w:rsidRPr="008D2226">
              <w:rPr>
                <w:rFonts w:cs="Arial"/>
                <w:sz w:val="18"/>
              </w:rPr>
              <w:lastRenderedPageBreak/>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CE5D437" w14:textId="77777777" w:rsidR="00072314" w:rsidRPr="008D2226" w:rsidRDefault="00072314" w:rsidP="001D18E6">
            <w:pPr>
              <w:rPr>
                <w:rFonts w:cs="Arial"/>
                <w:sz w:val="18"/>
              </w:rPr>
            </w:pPr>
            <w:r w:rsidRPr="008D2226">
              <w:rPr>
                <w:rFonts w:cs="Arial"/>
                <w:sz w:val="18"/>
              </w:rPr>
              <w:lastRenderedPageBreak/>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180B4CAD" w14:textId="77777777" w:rsidR="00072314" w:rsidRDefault="00072314" w:rsidP="001D18E6">
            <w:pPr>
              <w:ind w:left="360"/>
              <w:rPr>
                <w:rFonts w:cs="Arial"/>
                <w:sz w:val="18"/>
              </w:rPr>
            </w:pPr>
          </w:p>
          <w:p w14:paraId="048944B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11DFF58"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31"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32" w:history="1">
              <w:r w:rsidRPr="008D2226">
                <w:rPr>
                  <w:rStyle w:val="Hyperlink"/>
                  <w:rFonts w:ascii="Arial" w:hAnsi="Arial" w:cs="Arial"/>
                  <w:i/>
                  <w:sz w:val="14"/>
                </w:rPr>
                <w:t>FNV2</w:t>
              </w:r>
            </w:hyperlink>
            <w:r w:rsidRPr="008D2226">
              <w:rPr>
                <w:rFonts w:ascii="Arial" w:hAnsi="Arial" w:cs="Arial"/>
                <w:sz w:val="14"/>
              </w:rPr>
              <w:t xml:space="preserve">). </w:t>
            </w:r>
          </w:p>
          <w:p w14:paraId="16D984C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1C857EF" w14:textId="77777777" w:rsidR="00072314" w:rsidRDefault="00072314" w:rsidP="001D18E6">
            <w:pPr>
              <w:rPr>
                <w:rFonts w:cs="Arial"/>
                <w:sz w:val="14"/>
              </w:rPr>
            </w:pPr>
          </w:p>
          <w:p w14:paraId="6DE22CC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F103E19" w14:textId="77777777" w:rsidTr="001D18E6">
        <w:trPr>
          <w:trHeight w:val="70"/>
        </w:trPr>
        <w:tc>
          <w:tcPr>
            <w:tcW w:w="1696" w:type="dxa"/>
            <w:noWrap/>
          </w:tcPr>
          <w:p w14:paraId="72706DCC"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E312458" w14:textId="77777777" w:rsidR="00072314" w:rsidRPr="00D20BE7" w:rsidRDefault="00072314" w:rsidP="001D18E6">
            <w:pPr>
              <w:rPr>
                <w:color w:val="000000" w:themeColor="text1"/>
                <w:sz w:val="18"/>
              </w:rPr>
            </w:pPr>
          </w:p>
        </w:tc>
        <w:tc>
          <w:tcPr>
            <w:tcW w:w="1843" w:type="dxa"/>
          </w:tcPr>
          <w:p w14:paraId="1E4C19EA" w14:textId="77777777" w:rsidR="00072314" w:rsidRPr="00D20BE7" w:rsidRDefault="00072314" w:rsidP="001D18E6">
            <w:pPr>
              <w:rPr>
                <w:color w:val="000000" w:themeColor="text1"/>
                <w:sz w:val="18"/>
              </w:rPr>
            </w:pPr>
          </w:p>
        </w:tc>
        <w:tc>
          <w:tcPr>
            <w:tcW w:w="1984" w:type="dxa"/>
          </w:tcPr>
          <w:p w14:paraId="688AE698" w14:textId="77777777" w:rsidR="00072314" w:rsidRPr="00D20BE7" w:rsidRDefault="00072314" w:rsidP="001D18E6">
            <w:pPr>
              <w:rPr>
                <w:color w:val="000000" w:themeColor="text1"/>
                <w:sz w:val="18"/>
              </w:rPr>
            </w:pPr>
          </w:p>
        </w:tc>
        <w:tc>
          <w:tcPr>
            <w:tcW w:w="2693" w:type="dxa"/>
          </w:tcPr>
          <w:p w14:paraId="33BD4516" w14:textId="77777777" w:rsidR="00072314" w:rsidRPr="00D20BE7" w:rsidRDefault="00072314" w:rsidP="001D18E6">
            <w:pPr>
              <w:rPr>
                <w:color w:val="000000" w:themeColor="text1"/>
                <w:sz w:val="18"/>
              </w:rPr>
            </w:pPr>
          </w:p>
        </w:tc>
      </w:tr>
    </w:tbl>
    <w:p w14:paraId="2D2B2E82" w14:textId="77777777" w:rsidR="00072314" w:rsidRDefault="00072314" w:rsidP="00072314"/>
    <w:p w14:paraId="6CA3FA9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69D0F94C" w14:textId="77777777" w:rsidR="00072314" w:rsidRPr="00612064" w:rsidRDefault="00072314" w:rsidP="00072314">
      <w:pPr>
        <w:spacing w:before="20"/>
        <w:rPr>
          <w:vanish/>
        </w:rPr>
      </w:pPr>
    </w:p>
    <w:p w14:paraId="10F8CA6E" w14:textId="77777777" w:rsidR="00072314" w:rsidRDefault="00072314" w:rsidP="00072314">
      <w:pPr>
        <w:pStyle w:val="Heading6"/>
        <w:keepNext w:val="0"/>
        <w:tabs>
          <w:tab w:val="clear" w:pos="900"/>
          <w:tab w:val="left" w:pos="709"/>
        </w:tabs>
        <w:spacing w:before="240"/>
      </w:pPr>
      <w:r>
        <w:t>Parameters</w:t>
      </w:r>
    </w:p>
    <w:p w14:paraId="337A8E1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580753B" w14:textId="77777777" w:rsidTr="001D18E6">
        <w:trPr>
          <w:trHeight w:val="161"/>
        </w:trPr>
        <w:tc>
          <w:tcPr>
            <w:tcW w:w="1838" w:type="dxa"/>
            <w:shd w:val="clear" w:color="auto" w:fill="D9D9D9" w:themeFill="background1" w:themeFillShade="D9"/>
            <w:noWrap/>
            <w:hideMark/>
          </w:tcPr>
          <w:p w14:paraId="7FA8ED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E9FD0B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41779A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3A33F8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8C916E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62CFB26" w14:textId="77777777" w:rsidTr="001D18E6">
        <w:trPr>
          <w:trHeight w:val="70"/>
        </w:trPr>
        <w:tc>
          <w:tcPr>
            <w:tcW w:w="1838" w:type="dxa"/>
            <w:noWrap/>
          </w:tcPr>
          <w:p w14:paraId="5C1E460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72570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D81C6D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0642463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46B6066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FC93CC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023E474" w14:textId="77777777" w:rsidTr="001D18E6">
        <w:trPr>
          <w:trHeight w:val="71"/>
        </w:trPr>
        <w:tc>
          <w:tcPr>
            <w:tcW w:w="1838" w:type="dxa"/>
            <w:noWrap/>
          </w:tcPr>
          <w:p w14:paraId="36ABD9B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9CD0817" w14:textId="77777777" w:rsidR="00072314" w:rsidRPr="00D14691" w:rsidRDefault="00072314" w:rsidP="001D18E6">
            <w:pPr>
              <w:rPr>
                <w:color w:val="000000" w:themeColor="text1"/>
              </w:rPr>
            </w:pPr>
          </w:p>
        </w:tc>
        <w:tc>
          <w:tcPr>
            <w:tcW w:w="1701" w:type="dxa"/>
          </w:tcPr>
          <w:p w14:paraId="49BC51CA" w14:textId="77777777" w:rsidR="00072314" w:rsidRPr="00D14691" w:rsidRDefault="00072314" w:rsidP="001D18E6">
            <w:pPr>
              <w:rPr>
                <w:color w:val="000000" w:themeColor="text1"/>
              </w:rPr>
            </w:pPr>
          </w:p>
        </w:tc>
        <w:tc>
          <w:tcPr>
            <w:tcW w:w="1417" w:type="dxa"/>
            <w:noWrap/>
          </w:tcPr>
          <w:p w14:paraId="589AA0E7" w14:textId="77777777" w:rsidR="00072314" w:rsidRPr="00D14691" w:rsidRDefault="00072314" w:rsidP="001D18E6">
            <w:pPr>
              <w:rPr>
                <w:color w:val="000000" w:themeColor="text1"/>
              </w:rPr>
            </w:pPr>
          </w:p>
        </w:tc>
        <w:tc>
          <w:tcPr>
            <w:tcW w:w="3402" w:type="dxa"/>
          </w:tcPr>
          <w:p w14:paraId="3F1B94AF" w14:textId="77777777" w:rsidR="00072314" w:rsidRPr="00D14691" w:rsidRDefault="00072314" w:rsidP="001D18E6">
            <w:pPr>
              <w:rPr>
                <w:color w:val="000000" w:themeColor="text1"/>
              </w:rPr>
            </w:pPr>
          </w:p>
        </w:tc>
      </w:tr>
    </w:tbl>
    <w:p w14:paraId="1BFFF8A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5F3EA13" w14:textId="77777777" w:rsidR="003678EC" w:rsidRPr="003678EC" w:rsidRDefault="003678EC" w:rsidP="003678EC">
      <w:pPr>
        <w:rPr>
          <w:lang w:val="en-GB"/>
        </w:rPr>
      </w:pPr>
    </w:p>
    <w:p w14:paraId="3967C3F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D53471" w14:textId="77777777" w:rsidR="00072314" w:rsidRPr="003225C9" w:rsidRDefault="00072314" w:rsidP="00072314">
      <w:pPr>
        <w:tabs>
          <w:tab w:val="left" w:pos="284"/>
          <w:tab w:val="left" w:pos="851"/>
        </w:tabs>
      </w:pPr>
    </w:p>
    <w:p w14:paraId="7A49B3D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885CC7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C88D54B" w14:textId="77777777" w:rsidTr="001D18E6">
        <w:tc>
          <w:tcPr>
            <w:tcW w:w="1934" w:type="dxa"/>
            <w:shd w:val="clear" w:color="auto" w:fill="D9D9D9" w:themeFill="background1" w:themeFillShade="D9"/>
          </w:tcPr>
          <w:p w14:paraId="400217CC" w14:textId="77777777" w:rsidR="00072314" w:rsidRDefault="00072314" w:rsidP="001D18E6">
            <w:pPr>
              <w:rPr>
                <w:b/>
              </w:rPr>
            </w:pPr>
            <w:r w:rsidRPr="00AF169D">
              <w:rPr>
                <w:b/>
              </w:rPr>
              <w:t>Requirement ID</w:t>
            </w:r>
          </w:p>
          <w:p w14:paraId="2B57BED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041B7E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4397C79" w14:textId="77777777" w:rsidR="00072314" w:rsidRDefault="00072314" w:rsidP="001D18E6">
            <w:pPr>
              <w:rPr>
                <w:b/>
              </w:rPr>
            </w:pPr>
            <w:r>
              <w:rPr>
                <w:b/>
              </w:rPr>
              <w:t>Modification</w:t>
            </w:r>
          </w:p>
        </w:tc>
        <w:tc>
          <w:tcPr>
            <w:tcW w:w="1712" w:type="dxa"/>
            <w:shd w:val="clear" w:color="auto" w:fill="D9D9D9" w:themeFill="background1" w:themeFillShade="D9"/>
          </w:tcPr>
          <w:p w14:paraId="3C692073" w14:textId="77777777" w:rsidR="00072314" w:rsidRDefault="00072314" w:rsidP="001D18E6">
            <w:pPr>
              <w:rPr>
                <w:b/>
              </w:rPr>
            </w:pPr>
            <w:r w:rsidRPr="00AF169D">
              <w:rPr>
                <w:b/>
              </w:rPr>
              <w:t xml:space="preserve">Requirement </w:t>
            </w:r>
            <w:r>
              <w:rPr>
                <w:b/>
              </w:rPr>
              <w:t>ID</w:t>
            </w:r>
          </w:p>
          <w:p w14:paraId="280EA43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4BF5E13" w14:textId="77777777" w:rsidR="00072314" w:rsidRPr="00AF169D" w:rsidRDefault="00072314" w:rsidP="001D18E6">
            <w:pPr>
              <w:rPr>
                <w:b/>
              </w:rPr>
            </w:pPr>
            <w:r>
              <w:rPr>
                <w:b/>
              </w:rPr>
              <w:t>Comment</w:t>
            </w:r>
          </w:p>
        </w:tc>
      </w:tr>
      <w:tr w:rsidR="00072314" w14:paraId="02581938" w14:textId="77777777" w:rsidTr="001D18E6">
        <w:tc>
          <w:tcPr>
            <w:tcW w:w="1934" w:type="dxa"/>
          </w:tcPr>
          <w:p w14:paraId="386B88A5" w14:textId="77777777" w:rsidR="00072314" w:rsidRPr="000F4E8B" w:rsidRDefault="00072314" w:rsidP="001D18E6">
            <w:r w:rsidRPr="000F4E8B">
              <w:t>REQ_abc</w:t>
            </w:r>
          </w:p>
        </w:tc>
        <w:tc>
          <w:tcPr>
            <w:tcW w:w="2177" w:type="dxa"/>
          </w:tcPr>
          <w:p w14:paraId="1065F916" w14:textId="77777777" w:rsidR="00072314" w:rsidRPr="000F4E8B" w:rsidRDefault="00072314" w:rsidP="001D18E6"/>
        </w:tc>
        <w:sdt>
          <w:sdtPr>
            <w:alias w:val="Modification"/>
            <w:tag w:val="Modification"/>
            <w:id w:val="-211042100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33117DFC" w14:textId="77777777" w:rsidR="00072314" w:rsidRPr="000F4E8B" w:rsidRDefault="00072314" w:rsidP="001D18E6">
                <w:r w:rsidRPr="000F4E8B">
                  <w:t>Removed</w:t>
                </w:r>
              </w:p>
            </w:tc>
          </w:sdtContent>
        </w:sdt>
        <w:tc>
          <w:tcPr>
            <w:tcW w:w="1712" w:type="dxa"/>
          </w:tcPr>
          <w:p w14:paraId="3A460BB2" w14:textId="77777777" w:rsidR="00072314" w:rsidRPr="000F4E8B" w:rsidRDefault="00072314" w:rsidP="001D18E6">
            <w:r w:rsidRPr="000F4E8B">
              <w:t>--</w:t>
            </w:r>
          </w:p>
        </w:tc>
        <w:tc>
          <w:tcPr>
            <w:tcW w:w="2958" w:type="dxa"/>
          </w:tcPr>
          <w:p w14:paraId="2C3B8488" w14:textId="77777777" w:rsidR="00072314" w:rsidRPr="000F4E8B" w:rsidRDefault="00072314" w:rsidP="001D18E6"/>
        </w:tc>
      </w:tr>
      <w:tr w:rsidR="00072314" w14:paraId="2EA7514B" w14:textId="77777777" w:rsidTr="001D18E6">
        <w:tc>
          <w:tcPr>
            <w:tcW w:w="1934" w:type="dxa"/>
          </w:tcPr>
          <w:p w14:paraId="08CC3B96" w14:textId="77777777" w:rsidR="00072314" w:rsidRPr="000F4E8B" w:rsidRDefault="00072314" w:rsidP="001D18E6">
            <w:r w:rsidRPr="000F4E8B">
              <w:t>REQ_def</w:t>
            </w:r>
          </w:p>
        </w:tc>
        <w:tc>
          <w:tcPr>
            <w:tcW w:w="2177" w:type="dxa"/>
          </w:tcPr>
          <w:p w14:paraId="1E168C7D" w14:textId="77777777" w:rsidR="00072314" w:rsidRPr="000F4E8B" w:rsidRDefault="00072314" w:rsidP="001D18E6"/>
        </w:tc>
        <w:sdt>
          <w:sdtPr>
            <w:alias w:val="Modification"/>
            <w:tag w:val="Modification"/>
            <w:id w:val="-12268407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2185B36" w14:textId="77777777" w:rsidR="00072314" w:rsidRPr="000F4E8B" w:rsidRDefault="00072314" w:rsidP="001D18E6">
                <w:r w:rsidRPr="000F4E8B">
                  <w:t>Replaced</w:t>
                </w:r>
              </w:p>
            </w:tc>
          </w:sdtContent>
        </w:sdt>
        <w:tc>
          <w:tcPr>
            <w:tcW w:w="1712" w:type="dxa"/>
          </w:tcPr>
          <w:p w14:paraId="249E0963" w14:textId="77777777" w:rsidR="00072314" w:rsidRPr="000F4E8B" w:rsidRDefault="00072314" w:rsidP="001D18E6">
            <w:r w:rsidRPr="000F4E8B">
              <w:t>REQ_xyz</w:t>
            </w:r>
          </w:p>
        </w:tc>
        <w:tc>
          <w:tcPr>
            <w:tcW w:w="2958" w:type="dxa"/>
          </w:tcPr>
          <w:p w14:paraId="5DDAD196" w14:textId="77777777" w:rsidR="00072314" w:rsidRPr="000F4E8B" w:rsidRDefault="00072314" w:rsidP="001D18E6"/>
        </w:tc>
      </w:tr>
      <w:tr w:rsidR="00072314" w14:paraId="2B32C5D2" w14:textId="77777777" w:rsidTr="001D18E6">
        <w:tc>
          <w:tcPr>
            <w:tcW w:w="1934" w:type="dxa"/>
          </w:tcPr>
          <w:p w14:paraId="63E67001" w14:textId="77777777" w:rsidR="00072314" w:rsidRPr="000F4E8B" w:rsidRDefault="00072314" w:rsidP="001D18E6">
            <w:r w:rsidRPr="000F4E8B">
              <w:t>--</w:t>
            </w:r>
          </w:p>
        </w:tc>
        <w:tc>
          <w:tcPr>
            <w:tcW w:w="2177" w:type="dxa"/>
          </w:tcPr>
          <w:p w14:paraId="1A63B453" w14:textId="77777777" w:rsidR="00072314" w:rsidRPr="000F4E8B" w:rsidRDefault="00072314" w:rsidP="001D18E6"/>
        </w:tc>
        <w:sdt>
          <w:sdtPr>
            <w:alias w:val="Modification"/>
            <w:tag w:val="Modification"/>
            <w:id w:val="-15061995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E09A572" w14:textId="77777777" w:rsidR="00072314" w:rsidRPr="000F4E8B" w:rsidRDefault="00072314" w:rsidP="001D18E6">
                <w:r w:rsidRPr="000F4E8B">
                  <w:t>Added</w:t>
                </w:r>
              </w:p>
            </w:tc>
          </w:sdtContent>
        </w:sdt>
        <w:tc>
          <w:tcPr>
            <w:tcW w:w="1712" w:type="dxa"/>
          </w:tcPr>
          <w:p w14:paraId="34AA5A72" w14:textId="77777777" w:rsidR="00072314" w:rsidRPr="000F4E8B" w:rsidRDefault="00072314" w:rsidP="001D18E6">
            <w:r w:rsidRPr="000F4E8B">
              <w:t>REQ_123</w:t>
            </w:r>
          </w:p>
        </w:tc>
        <w:tc>
          <w:tcPr>
            <w:tcW w:w="2958" w:type="dxa"/>
          </w:tcPr>
          <w:p w14:paraId="065CA501" w14:textId="77777777" w:rsidR="00072314" w:rsidRPr="000F4E8B" w:rsidRDefault="00072314" w:rsidP="001D18E6"/>
        </w:tc>
      </w:tr>
    </w:tbl>
    <w:p w14:paraId="55DBD47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71D40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A653866" w14:textId="77777777" w:rsidTr="001D18E6">
        <w:tc>
          <w:tcPr>
            <w:tcW w:w="1838" w:type="dxa"/>
            <w:shd w:val="clear" w:color="auto" w:fill="D9D9D9" w:themeFill="background1" w:themeFillShade="D9"/>
          </w:tcPr>
          <w:p w14:paraId="42DF2C37" w14:textId="77777777" w:rsidR="00072314" w:rsidRDefault="00072314" w:rsidP="001D18E6">
            <w:pPr>
              <w:rPr>
                <w:b/>
              </w:rPr>
            </w:pPr>
            <w:r w:rsidRPr="00AF169D">
              <w:rPr>
                <w:b/>
              </w:rPr>
              <w:t>Requirement ID</w:t>
            </w:r>
          </w:p>
          <w:p w14:paraId="06B00B95"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2AB8FF30"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1622A6C9" w14:textId="77777777" w:rsidR="00072314" w:rsidRPr="00AF169D" w:rsidRDefault="00072314" w:rsidP="001D18E6">
            <w:pPr>
              <w:rPr>
                <w:b/>
              </w:rPr>
            </w:pPr>
            <w:r>
              <w:rPr>
                <w:b/>
              </w:rPr>
              <w:t>Comment</w:t>
            </w:r>
          </w:p>
        </w:tc>
      </w:tr>
      <w:tr w:rsidR="00072314" w14:paraId="06C34E18" w14:textId="77777777" w:rsidTr="001D18E6">
        <w:tc>
          <w:tcPr>
            <w:tcW w:w="1838" w:type="dxa"/>
          </w:tcPr>
          <w:p w14:paraId="2831708E" w14:textId="77777777" w:rsidR="00072314" w:rsidRDefault="00072314" w:rsidP="001D18E6"/>
        </w:tc>
        <w:tc>
          <w:tcPr>
            <w:tcW w:w="4253" w:type="dxa"/>
          </w:tcPr>
          <w:p w14:paraId="0BB7C6B7" w14:textId="77777777" w:rsidR="00072314" w:rsidRDefault="00072314" w:rsidP="001D18E6"/>
        </w:tc>
        <w:tc>
          <w:tcPr>
            <w:tcW w:w="4110" w:type="dxa"/>
          </w:tcPr>
          <w:p w14:paraId="244F06C4" w14:textId="77777777" w:rsidR="00072314" w:rsidRDefault="00072314" w:rsidP="001D18E6"/>
        </w:tc>
      </w:tr>
      <w:tr w:rsidR="00072314" w14:paraId="13F8B5CE" w14:textId="77777777" w:rsidTr="001D18E6">
        <w:tc>
          <w:tcPr>
            <w:tcW w:w="1838" w:type="dxa"/>
          </w:tcPr>
          <w:p w14:paraId="0D97ADBD" w14:textId="77777777" w:rsidR="00072314" w:rsidRDefault="00072314" w:rsidP="001D18E6"/>
        </w:tc>
        <w:tc>
          <w:tcPr>
            <w:tcW w:w="4253" w:type="dxa"/>
          </w:tcPr>
          <w:p w14:paraId="0EF0D5EC" w14:textId="77777777" w:rsidR="00072314" w:rsidRDefault="00072314" w:rsidP="001D18E6"/>
        </w:tc>
        <w:tc>
          <w:tcPr>
            <w:tcW w:w="4110" w:type="dxa"/>
          </w:tcPr>
          <w:p w14:paraId="484B834B" w14:textId="77777777" w:rsidR="00072314" w:rsidRDefault="00072314" w:rsidP="001D18E6"/>
        </w:tc>
      </w:tr>
      <w:tr w:rsidR="00072314" w14:paraId="04DBEFAB" w14:textId="77777777" w:rsidTr="001D18E6">
        <w:tc>
          <w:tcPr>
            <w:tcW w:w="1838" w:type="dxa"/>
          </w:tcPr>
          <w:p w14:paraId="47636658" w14:textId="77777777" w:rsidR="00072314" w:rsidRDefault="00072314" w:rsidP="001D18E6">
            <w:r>
              <w:t>…</w:t>
            </w:r>
          </w:p>
        </w:tc>
        <w:tc>
          <w:tcPr>
            <w:tcW w:w="4253" w:type="dxa"/>
          </w:tcPr>
          <w:p w14:paraId="4B5A14E3" w14:textId="77777777" w:rsidR="00072314" w:rsidRDefault="00072314" w:rsidP="001D18E6"/>
        </w:tc>
        <w:tc>
          <w:tcPr>
            <w:tcW w:w="4110" w:type="dxa"/>
          </w:tcPr>
          <w:p w14:paraId="59E016EA" w14:textId="77777777" w:rsidR="00072314" w:rsidRDefault="00072314" w:rsidP="001D18E6"/>
        </w:tc>
      </w:tr>
    </w:tbl>
    <w:p w14:paraId="048632B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55384E" w14:textId="77777777" w:rsidR="00072314" w:rsidRDefault="00072314" w:rsidP="00072314"/>
    <w:p w14:paraId="7F5DD24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D594570" w14:textId="77777777" w:rsidR="001C5864" w:rsidRPr="0017445F" w:rsidRDefault="001C5864" w:rsidP="001C5864">
      <w:pPr>
        <w:pStyle w:val="RERequirement"/>
        <w:shd w:val="clear" w:color="auto" w:fill="F2F2F2" w:themeFill="background1" w:themeFillShade="F2"/>
      </w:pPr>
      <w:r>
        <w:t xml:space="preserve"> HPCM before Sleep Condition</w:t>
      </w:r>
    </w:p>
    <w:p w14:paraId="74C9AA88" w14:textId="77777777" w:rsidR="001C5864" w:rsidRDefault="001C5864" w:rsidP="001C5864">
      <w:pPr>
        <w:rPr>
          <w:rFonts w:cs="Arial"/>
        </w:rPr>
      </w:pPr>
      <w:r>
        <w:rPr>
          <w:rFonts w:cs="Arial"/>
        </w:rPr>
        <w:t>When the HPCM module reeives the signal "AirAmb_Te_Actl" from module ECM_HEV, the ECM_HEV will receive the signal "go to sleep"</w:t>
      </w:r>
    </w:p>
    <w:p w14:paraId="77A0233B" w14:textId="77777777" w:rsidR="001C5864" w:rsidRDefault="001C5864" w:rsidP="001C5864"/>
    <w:p w14:paraId="55748A24" w14:textId="77777777" w:rsidR="001C5864" w:rsidRPr="00287D2F" w:rsidRDefault="001C5864" w:rsidP="001C5864">
      <w:pPr>
        <w:rPr>
          <w:rFonts w:cs="Arial"/>
        </w:rPr>
      </w:pPr>
      <w:r>
        <w:rPr>
          <w:rFonts w:cs="Arial"/>
        </w:rPr>
        <w:t>Satisfied by</w:t>
      </w:r>
      <w:r w:rsidRPr="00287D2F">
        <w:rPr>
          <w:rFonts w:cs="Arial"/>
        </w:rPr>
        <w:t>:</w:t>
      </w:r>
    </w:p>
    <w:p w14:paraId="72E45CB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C5F04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6D9FFAA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03B2D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FEC9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50BF8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FFFF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AE911" w14:textId="77777777" w:rsidR="0009168A" w:rsidRDefault="0009168A"/>
        </w:tc>
      </w:tr>
      <w:tr w:rsidR="007A24FC" w:rsidRPr="00B3499B" w14:paraId="607DEF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DEA9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D5475" w14:textId="77777777" w:rsidR="0009168A" w:rsidRDefault="0009168A"/>
        </w:tc>
      </w:tr>
      <w:tr w:rsidR="007A24FC" w:rsidRPr="00B3499B" w14:paraId="2EAEF4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4BF5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D7E30" w14:textId="77777777" w:rsidR="0009168A" w:rsidRDefault="0009168A"/>
        </w:tc>
      </w:tr>
      <w:tr w:rsidR="007A24FC" w:rsidRPr="00B3499B" w14:paraId="11E3FC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4C50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7C2B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49A4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056E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E1A8A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2B18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21BB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62F5F7" wp14:editId="5C82F0C7">
                  <wp:extent cx="152400" cy="152400"/>
                  <wp:effectExtent l="0" t="0" r="0" b="0"/>
                  <wp:docPr id="736"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Sleep Condition</w:t>
            </w:r>
          </w:p>
          <w:p w14:paraId="599DAC1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65BD949" wp14:editId="2CAB9AF0">
                  <wp:extent cx="152400" cy="152400"/>
                  <wp:effectExtent l="0" t="0" r="0" b="0"/>
                  <wp:docPr id="738" name="Picture 283232927.jpg" descr="2832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283232927.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10E0F20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63C5B9" wp14:editId="64A5308F">
                  <wp:extent cx="152400" cy="152400"/>
                  <wp:effectExtent l="0" t="0" r="0" b="0"/>
                  <wp:docPr id="740" name="Picture -1252563699.jpg" descr="-125256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252563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215C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9D984" w14:textId="77777777" w:rsidR="0009168A" w:rsidRDefault="0009168A"/>
        </w:tc>
      </w:tr>
      <w:tr w:rsidR="007A24FC" w:rsidRPr="00B3499B" w14:paraId="7883A4E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2F95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4C44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A44F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561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28D99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0FD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F8C745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5A69A4" w14:textId="77777777" w:rsidR="007A24FC" w:rsidRPr="00B3499B" w:rsidRDefault="00DC7E29" w:rsidP="009737DA">
            <w:pPr>
              <w:rPr>
                <w:rFonts w:cs="Arial"/>
                <w:bCs/>
                <w:color w:val="808080" w:themeColor="background1" w:themeShade="80"/>
                <w:sz w:val="16"/>
                <w:szCs w:val="14"/>
              </w:rPr>
            </w:pPr>
            <w:hyperlink r:id="rId3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3A11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984B4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57817A" w14:textId="77777777" w:rsidR="007A24FC" w:rsidRDefault="007A24FC" w:rsidP="001C5864">
      <w:pPr>
        <w:rPr>
          <w:rFonts w:cs="Arial"/>
        </w:rPr>
      </w:pPr>
    </w:p>
    <w:p w14:paraId="5A0ED952" w14:textId="77777777" w:rsidR="0047267C" w:rsidRDefault="0047267C" w:rsidP="001C5864">
      <w:pPr>
        <w:rPr>
          <w:rFonts w:cs="Arial"/>
        </w:rPr>
      </w:pPr>
    </w:p>
    <w:p w14:paraId="06B3FAE1" w14:textId="77777777" w:rsidR="001C5864" w:rsidRPr="0017445F" w:rsidRDefault="001C5864" w:rsidP="001C5864">
      <w:pPr>
        <w:pStyle w:val="RERequirement"/>
        <w:shd w:val="clear" w:color="auto" w:fill="F2F2F2" w:themeFill="background1" w:themeFillShade="F2"/>
      </w:pPr>
      <w:r>
        <w:t xml:space="preserve"> Compressor Duration</w:t>
      </w:r>
    </w:p>
    <w:p w14:paraId="41AC4648" w14:textId="77777777" w:rsidR="001C5864" w:rsidRDefault="001C5864" w:rsidP="001C5864">
      <w:pPr>
        <w:rPr>
          <w:rFonts w:cs="Arial"/>
        </w:rPr>
      </w:pPr>
      <w:r>
        <w:rPr>
          <w:rFonts w:cs="Arial"/>
        </w:rPr>
        <w:t>When HPCM receives the signal "Cabn_Amb_Te_Actl" &gt;50C after 7 to 8 minutes with TMOS setting signal "FAN_AND_AC_ON" it shall provide the ACCM with the signal "Compressor Off"  the the RCCM with the signal "Blower Off"</w:t>
      </w:r>
    </w:p>
    <w:p w14:paraId="09110902" w14:textId="77777777" w:rsidR="001C5864" w:rsidRDefault="001C5864" w:rsidP="001C5864"/>
    <w:p w14:paraId="6D9344D3" w14:textId="77777777" w:rsidR="001C5864" w:rsidRPr="00287D2F" w:rsidRDefault="001C5864" w:rsidP="001C5864">
      <w:pPr>
        <w:rPr>
          <w:rFonts w:cs="Arial"/>
        </w:rPr>
      </w:pPr>
      <w:r>
        <w:rPr>
          <w:rFonts w:cs="Arial"/>
        </w:rPr>
        <w:t>Satisfied by</w:t>
      </w:r>
      <w:r w:rsidRPr="00287D2F">
        <w:rPr>
          <w:rFonts w:cs="Arial"/>
        </w:rPr>
        <w:t>:</w:t>
      </w:r>
    </w:p>
    <w:p w14:paraId="45C44E3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6F9355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717F84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4409EF3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4C2A37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Fan</w:t>
      </w:r>
    </w:p>
    <w:p w14:paraId="0AAF00C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9B1BD7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E32D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45B05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F84F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D74E9" w14:textId="77777777" w:rsidR="0009168A" w:rsidRDefault="0009168A"/>
        </w:tc>
      </w:tr>
      <w:tr w:rsidR="007A24FC" w:rsidRPr="00B3499B" w14:paraId="35E3F9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99C4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E1D39" w14:textId="77777777" w:rsidR="0009168A" w:rsidRDefault="0009168A"/>
        </w:tc>
      </w:tr>
      <w:tr w:rsidR="007A24FC" w:rsidRPr="00B3499B" w14:paraId="4B827E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791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A1EF5" w14:textId="77777777" w:rsidR="0009168A" w:rsidRDefault="0009168A"/>
        </w:tc>
      </w:tr>
      <w:tr w:rsidR="007A24FC" w:rsidRPr="00B3499B" w14:paraId="545F865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E20D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DEF3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E92B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EE40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87643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1735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2081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44BC6F" wp14:editId="57FDCA09">
                  <wp:extent cx="152400" cy="152400"/>
                  <wp:effectExtent l="0" t="0" r="0" b="0"/>
                  <wp:docPr id="74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341CA1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3CA1B2" wp14:editId="37140F1E">
                  <wp:extent cx="152400" cy="152400"/>
                  <wp:effectExtent l="0" t="0" r="0" b="0"/>
                  <wp:docPr id="74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6315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EB86E" w14:textId="77777777" w:rsidR="0009168A" w:rsidRDefault="0009168A"/>
        </w:tc>
      </w:tr>
      <w:tr w:rsidR="007A24FC" w:rsidRPr="00B3499B" w14:paraId="2045B4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B1E4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5BEAB"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0928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2B2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517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E079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01718E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20BBEA" w14:textId="77777777" w:rsidR="007A24FC" w:rsidRPr="00B3499B" w:rsidRDefault="00DC7E29" w:rsidP="009737DA">
            <w:pPr>
              <w:rPr>
                <w:rFonts w:cs="Arial"/>
                <w:bCs/>
                <w:color w:val="808080" w:themeColor="background1" w:themeShade="80"/>
                <w:sz w:val="16"/>
                <w:szCs w:val="14"/>
              </w:rPr>
            </w:pPr>
            <w:hyperlink r:id="rId3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D5D07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ABDBA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23DB7E" w14:textId="77777777" w:rsidR="007A24FC" w:rsidRDefault="007A24FC" w:rsidP="001C5864">
      <w:pPr>
        <w:rPr>
          <w:rFonts w:cs="Arial"/>
        </w:rPr>
      </w:pPr>
    </w:p>
    <w:p w14:paraId="67A84EBB" w14:textId="77777777" w:rsidR="0047267C" w:rsidRDefault="0047267C" w:rsidP="001C5864">
      <w:pPr>
        <w:rPr>
          <w:rFonts w:cs="Arial"/>
        </w:rPr>
      </w:pPr>
    </w:p>
    <w:p w14:paraId="3EE15398" w14:textId="77777777" w:rsidR="001C5864" w:rsidRPr="0017445F" w:rsidRDefault="001C5864" w:rsidP="001C5864">
      <w:pPr>
        <w:pStyle w:val="RERequirement"/>
        <w:shd w:val="clear" w:color="auto" w:fill="F2F2F2" w:themeFill="background1" w:themeFillShade="F2"/>
      </w:pPr>
      <w:r>
        <w:lastRenderedPageBreak/>
        <w:t xml:space="preserve"> Blower Request Off</w:t>
      </w:r>
    </w:p>
    <w:p w14:paraId="6550CB21" w14:textId="77777777" w:rsidR="001C5864" w:rsidRDefault="001C5864" w:rsidP="001C5864">
      <w:pPr>
        <w:rPr>
          <w:rFonts w:cs="Arial"/>
        </w:rPr>
      </w:pPr>
      <w:r>
        <w:rPr>
          <w:rFonts w:cs="Arial"/>
        </w:rPr>
        <w:t>The RCCM module shall provide signal "BlwrOff" to the Blower Motor to deactivate the fan</w:t>
      </w:r>
    </w:p>
    <w:p w14:paraId="678D93D1" w14:textId="77777777" w:rsidR="001C5864" w:rsidRDefault="001C5864" w:rsidP="001C5864"/>
    <w:p w14:paraId="3D6CA92B" w14:textId="77777777" w:rsidR="001C5864" w:rsidRPr="00287D2F" w:rsidRDefault="001C5864" w:rsidP="001C5864">
      <w:pPr>
        <w:rPr>
          <w:rFonts w:cs="Arial"/>
        </w:rPr>
      </w:pPr>
      <w:r>
        <w:rPr>
          <w:rFonts w:cs="Arial"/>
        </w:rPr>
        <w:t>Satisfied by</w:t>
      </w:r>
      <w:r w:rsidRPr="00287D2F">
        <w:rPr>
          <w:rFonts w:cs="Arial"/>
        </w:rPr>
        <w:t>:</w:t>
      </w:r>
    </w:p>
    <w:p w14:paraId="0CA2B43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8E82A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5DA2E6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4FE9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088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CCD7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D0B9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1AB7E" w14:textId="77777777" w:rsidR="0009168A" w:rsidRDefault="0009168A"/>
        </w:tc>
      </w:tr>
      <w:tr w:rsidR="007A24FC" w:rsidRPr="00B3499B" w14:paraId="40F50F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A308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7E11" w14:textId="77777777" w:rsidR="0009168A" w:rsidRDefault="0009168A"/>
        </w:tc>
      </w:tr>
      <w:tr w:rsidR="007A24FC" w:rsidRPr="00B3499B" w14:paraId="375F2A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2184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9E191" w14:textId="77777777" w:rsidR="0009168A" w:rsidRDefault="0009168A"/>
        </w:tc>
      </w:tr>
      <w:tr w:rsidR="007A24FC" w:rsidRPr="00B3499B" w14:paraId="44DDB7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329B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55444"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E59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D56F5" w14:textId="77777777" w:rsidR="0009168A" w:rsidRDefault="0009168A"/>
        </w:tc>
      </w:tr>
      <w:tr w:rsidR="007A24FC" w:rsidRPr="00B3499B" w14:paraId="1ECC8B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FADF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2062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94C97E" wp14:editId="4202A736">
                  <wp:extent cx="152400" cy="152400"/>
                  <wp:effectExtent l="0" t="0" r="0" b="0"/>
                  <wp:docPr id="74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1C52875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AD5A48C" wp14:editId="71167835">
                  <wp:extent cx="152400" cy="152400"/>
                  <wp:effectExtent l="0" t="0" r="0" b="0"/>
                  <wp:docPr id="748"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FF76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293CA" w14:textId="77777777" w:rsidR="0009168A" w:rsidRDefault="0009168A"/>
        </w:tc>
      </w:tr>
      <w:tr w:rsidR="007A24FC" w:rsidRPr="00B3499B" w14:paraId="5C712D4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AC0C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63A08A"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291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D138A"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36A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9DF1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56286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E30383" w14:textId="77777777" w:rsidR="007A24FC" w:rsidRPr="00B3499B" w:rsidRDefault="00DC7E29" w:rsidP="009737DA">
            <w:pPr>
              <w:rPr>
                <w:rFonts w:cs="Arial"/>
                <w:bCs/>
                <w:color w:val="808080" w:themeColor="background1" w:themeShade="80"/>
                <w:sz w:val="16"/>
                <w:szCs w:val="14"/>
              </w:rPr>
            </w:pPr>
            <w:hyperlink r:id="rId3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AA90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0470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BF0EE1" w14:textId="77777777" w:rsidR="007A24FC" w:rsidRDefault="007A24FC" w:rsidP="001C5864">
      <w:pPr>
        <w:rPr>
          <w:rFonts w:cs="Arial"/>
        </w:rPr>
      </w:pPr>
    </w:p>
    <w:p w14:paraId="7FAA7E23" w14:textId="77777777" w:rsidR="0047267C" w:rsidRDefault="0047267C" w:rsidP="001C5864">
      <w:pPr>
        <w:rPr>
          <w:rFonts w:cs="Arial"/>
        </w:rPr>
      </w:pPr>
    </w:p>
    <w:p w14:paraId="4AB611F4" w14:textId="77777777" w:rsidR="001C5864" w:rsidRPr="0017445F" w:rsidRDefault="001C5864" w:rsidP="001C5864">
      <w:pPr>
        <w:pStyle w:val="RERequirement"/>
        <w:shd w:val="clear" w:color="auto" w:fill="F2F2F2" w:themeFill="background1" w:themeFillShade="F2"/>
      </w:pPr>
      <w:r>
        <w:t xml:space="preserve"> Blower Request On</w:t>
      </w:r>
    </w:p>
    <w:p w14:paraId="45DBA69D" w14:textId="77777777" w:rsidR="001C5864" w:rsidRDefault="001C5864" w:rsidP="001C5864">
      <w:pPr>
        <w:rPr>
          <w:rFonts w:cs="Arial"/>
        </w:rPr>
      </w:pPr>
      <w:r>
        <w:rPr>
          <w:rFonts w:cs="Arial"/>
        </w:rPr>
        <w:t xml:space="preserve">When the signal "FAN_ON" or FAN_AND_AC_ON is requested from HPCM, </w:t>
      </w:r>
      <w:proofErr w:type="gramStart"/>
      <w:r>
        <w:rPr>
          <w:rFonts w:cs="Arial"/>
        </w:rPr>
        <w:t>The  RCCM</w:t>
      </w:r>
      <w:proofErr w:type="gramEnd"/>
      <w:r>
        <w:rPr>
          <w:rFonts w:cs="Arial"/>
        </w:rPr>
        <w:t xml:space="preserve"> module shall provide signal "BlwrOn" to the Blower Motor to activate the fan  </w:t>
      </w:r>
    </w:p>
    <w:p w14:paraId="1693C13C" w14:textId="77777777" w:rsidR="001C5864" w:rsidRDefault="001C5864" w:rsidP="001C5864"/>
    <w:p w14:paraId="3D68D95D" w14:textId="77777777" w:rsidR="001C5864" w:rsidRPr="00287D2F" w:rsidRDefault="001C5864" w:rsidP="001C5864">
      <w:pPr>
        <w:rPr>
          <w:rFonts w:cs="Arial"/>
        </w:rPr>
      </w:pPr>
      <w:r>
        <w:rPr>
          <w:rFonts w:cs="Arial"/>
        </w:rPr>
        <w:t>Satisfied by</w:t>
      </w:r>
      <w:r w:rsidRPr="00287D2F">
        <w:rPr>
          <w:rFonts w:cs="Arial"/>
        </w:rPr>
        <w:t>:</w:t>
      </w:r>
    </w:p>
    <w:p w14:paraId="7A6791F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25767A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1E3051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EA2426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97DE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A4BB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91A40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DD36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462AD" w14:textId="77777777" w:rsidR="0009168A" w:rsidRDefault="0009168A"/>
        </w:tc>
      </w:tr>
      <w:tr w:rsidR="007A24FC" w:rsidRPr="00B3499B" w14:paraId="675E83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CA0B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F5AE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1CC71A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468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04AEB" w14:textId="77777777" w:rsidR="0009168A" w:rsidRDefault="0009168A"/>
        </w:tc>
      </w:tr>
      <w:tr w:rsidR="007A24FC" w:rsidRPr="00B3499B" w14:paraId="78F8F0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6CCE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FE14F"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E3654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B1E70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D3212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5B8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6B7E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0E7215" wp14:editId="733B4799">
                  <wp:extent cx="152400" cy="152400"/>
                  <wp:effectExtent l="0" t="0" r="0" b="0"/>
                  <wp:docPr id="750"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t>
            </w:r>
            <w:proofErr w:type="gramStart"/>
            <w:r w:rsidRPr="00B3499B">
              <w:rPr>
                <w:rFonts w:ascii="Arial" w:hAnsi="Arial" w:cs="Arial"/>
                <w:color w:val="000000" w:themeColor="text1"/>
                <w:sz w:val="16"/>
                <w:szCs w:val="16"/>
              </w:rPr>
              <w:t>With</w:t>
            </w:r>
            <w:proofErr w:type="gramEnd"/>
            <w:r w:rsidRPr="00B3499B">
              <w:rPr>
                <w:rFonts w:ascii="Arial" w:hAnsi="Arial" w:cs="Arial"/>
                <w:color w:val="000000" w:themeColor="text1"/>
                <w:sz w:val="16"/>
                <w:szCs w:val="16"/>
              </w:rPr>
              <w:t xml:space="preserve"> Fan On</w:t>
            </w:r>
          </w:p>
          <w:p w14:paraId="113AB5C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36ACB9" wp14:editId="008CFDAB">
                  <wp:extent cx="152400" cy="152400"/>
                  <wp:effectExtent l="0" t="0" r="0" b="0"/>
                  <wp:docPr id="752"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Cooling Request</w:t>
            </w:r>
          </w:p>
          <w:p w14:paraId="145D290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EC2F09" wp14:editId="6ED542A9">
                  <wp:extent cx="152400" cy="152400"/>
                  <wp:effectExtent l="0" t="0" r="0" b="0"/>
                  <wp:docPr id="754"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54FB4EB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6B4343" wp14:editId="5C000A2D">
                  <wp:extent cx="152400" cy="152400"/>
                  <wp:effectExtent l="0" t="0" r="0" b="0"/>
                  <wp:docPr id="756"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4808876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9339F7" wp14:editId="13237580">
                  <wp:extent cx="152400" cy="152400"/>
                  <wp:effectExtent l="0" t="0" r="0" b="0"/>
                  <wp:docPr id="758"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0A3F81B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5F6EE3" wp14:editId="322DEDEE">
                  <wp:extent cx="152400" cy="152400"/>
                  <wp:effectExtent l="0" t="0" r="0" b="0"/>
                  <wp:docPr id="760"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41610B2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0D99C8" wp14:editId="4FD14AB9">
                  <wp:extent cx="152400" cy="152400"/>
                  <wp:effectExtent l="0" t="0" r="0" b="0"/>
                  <wp:docPr id="762" name="Picture -749302699.jpg" descr="-74930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74930269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and AC Request</w:t>
            </w:r>
          </w:p>
          <w:p w14:paraId="42F5825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B2C7679" wp14:editId="63C9BC92">
                  <wp:extent cx="152400" cy="152400"/>
                  <wp:effectExtent l="0" t="0" r="0" b="0"/>
                  <wp:docPr id="764" name="Picture -1652557700.jpg" descr="-1652557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652557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59BF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D4F91" w14:textId="77777777" w:rsidR="0009168A" w:rsidRDefault="0009168A"/>
        </w:tc>
      </w:tr>
      <w:tr w:rsidR="007A24FC" w:rsidRPr="00B3499B" w14:paraId="2BA82FD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5807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D792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D513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17D7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78AA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E56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1DCAE2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3FC9FB" w14:textId="77777777" w:rsidR="007A24FC" w:rsidRPr="00B3499B" w:rsidRDefault="00DC7E29" w:rsidP="009737DA">
            <w:pPr>
              <w:rPr>
                <w:rFonts w:cs="Arial"/>
                <w:bCs/>
                <w:color w:val="808080" w:themeColor="background1" w:themeShade="80"/>
                <w:sz w:val="16"/>
                <w:szCs w:val="14"/>
              </w:rPr>
            </w:pPr>
            <w:hyperlink r:id="rId3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34869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C119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12844F" w14:textId="77777777" w:rsidR="007A24FC" w:rsidRDefault="007A24FC" w:rsidP="001C5864">
      <w:pPr>
        <w:rPr>
          <w:rFonts w:cs="Arial"/>
        </w:rPr>
      </w:pPr>
    </w:p>
    <w:p w14:paraId="436A98A0" w14:textId="77777777" w:rsidR="0047267C" w:rsidRDefault="0047267C" w:rsidP="001C5864">
      <w:pPr>
        <w:rPr>
          <w:rFonts w:cs="Arial"/>
        </w:rPr>
      </w:pPr>
    </w:p>
    <w:p w14:paraId="6B6E085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 4.0</w:t>
      </w:r>
    </w:p>
    <w:p w14:paraId="7743DA9B" w14:textId="77777777" w:rsidR="00210E01" w:rsidRDefault="00210E01" w:rsidP="00210E01">
      <w:r>
        <w:t>APIM 4.0</w:t>
      </w:r>
    </w:p>
    <w:p w14:paraId="01267236" w14:textId="77777777" w:rsidR="00072314" w:rsidRDefault="00072314" w:rsidP="00072314"/>
    <w:p w14:paraId="3AF8258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D542B38" wp14:editId="310AD8B0">
            <wp:extent cx="152400" cy="152400"/>
            <wp:effectExtent l="0" t="0" r="0" b="0"/>
            <wp:docPr id="766"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User Settings</w:t>
      </w:r>
    </w:p>
    <w:p w14:paraId="5CC3C64A"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5D9AF6EC" w14:textId="77777777" w:rsidR="00072314" w:rsidRPr="003B799F" w:rsidRDefault="00072314" w:rsidP="00072314"/>
    <w:p w14:paraId="1CFFA71C" w14:textId="77777777" w:rsidR="00072314" w:rsidRDefault="00072314" w:rsidP="00072314">
      <w:pPr>
        <w:pStyle w:val="Heading6"/>
        <w:keepNext w:val="0"/>
        <w:tabs>
          <w:tab w:val="clear" w:pos="900"/>
          <w:tab w:val="left" w:pos="709"/>
        </w:tabs>
        <w:spacing w:before="240"/>
        <w:rPr>
          <w:lang w:val="en-GB"/>
        </w:rPr>
      </w:pPr>
      <w:r>
        <w:rPr>
          <w:lang w:val="en-GB"/>
        </w:rPr>
        <w:t>Inputs</w:t>
      </w:r>
    </w:p>
    <w:p w14:paraId="16BA9BD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3F04EE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84EB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5A988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06D0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48A3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6B7B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3DF7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0EA9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5338CB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5B9774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E8FED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C85419E"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5F331720" w14:textId="77777777" w:rsidR="0046438F" w:rsidRPr="00740CDD" w:rsidRDefault="0046438F" w:rsidP="00927ADC">
            <w:pPr>
              <w:pStyle w:val="VelocityScript"/>
              <w:rPr>
                <w:color w:val="00B0F0"/>
              </w:rPr>
            </w:pPr>
          </w:p>
          <w:p w14:paraId="460B0077" w14:textId="77777777" w:rsidR="004C0655" w:rsidRPr="007215C5" w:rsidRDefault="004C0655" w:rsidP="004F0393">
            <w:pPr>
              <w:pStyle w:val="VelocityScript"/>
            </w:pPr>
          </w:p>
          <w:p w14:paraId="2F1DA6E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8C54F"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D635ED" w14:textId="77777777" w:rsidR="00C84B54" w:rsidRDefault="00C84B54" w:rsidP="00090710">
            <w:pPr>
              <w:pStyle w:val="VelocityScript"/>
            </w:pPr>
          </w:p>
          <w:p w14:paraId="2EDF90DA" w14:textId="77777777" w:rsidR="00C84B54" w:rsidRDefault="00C84B54" w:rsidP="00090710">
            <w:pPr>
              <w:pStyle w:val="VelocityScript"/>
            </w:pPr>
          </w:p>
          <w:p w14:paraId="51C4C72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19C3D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7BF02B" w14:textId="77777777" w:rsidR="0009168A" w:rsidRDefault="0009168A"/>
        </w:tc>
      </w:tr>
      <w:tr w:rsidR="00EB31D7" w:rsidRPr="00B3499B" w14:paraId="53BCB80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2136C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03F70A5"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7CD1498C" w14:textId="77777777" w:rsidR="0046438F" w:rsidRPr="00740CDD" w:rsidRDefault="0046438F" w:rsidP="00927ADC">
            <w:pPr>
              <w:pStyle w:val="VelocityScript"/>
              <w:rPr>
                <w:color w:val="00B0F0"/>
              </w:rPr>
            </w:pPr>
          </w:p>
          <w:p w14:paraId="03FF7760" w14:textId="77777777" w:rsidR="004C0655" w:rsidRPr="007215C5" w:rsidRDefault="004C0655" w:rsidP="004F0393">
            <w:pPr>
              <w:pStyle w:val="VelocityScript"/>
            </w:pPr>
          </w:p>
          <w:p w14:paraId="7A93468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06CDFD"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194E6F" w14:textId="77777777" w:rsidR="00C84B54" w:rsidRDefault="00C84B54" w:rsidP="00090710">
            <w:pPr>
              <w:pStyle w:val="VelocityScript"/>
            </w:pPr>
          </w:p>
          <w:p w14:paraId="3CE2C4FA" w14:textId="77777777" w:rsidR="00C84B54" w:rsidRDefault="00C84B54" w:rsidP="00090710">
            <w:pPr>
              <w:pStyle w:val="VelocityScript"/>
            </w:pPr>
          </w:p>
          <w:p w14:paraId="62AB7DB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01C51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F302BC" w14:textId="77777777" w:rsidR="0009168A" w:rsidRDefault="0009168A"/>
        </w:tc>
      </w:tr>
      <w:tr w:rsidR="00EB31D7" w:rsidRPr="00B3499B" w14:paraId="00C0646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ED5E5C" w14:textId="77777777" w:rsidR="00EB31D7" w:rsidRPr="00B3499B" w:rsidRDefault="00DC7E29" w:rsidP="00236BAE">
            <w:pPr>
              <w:rPr>
                <w:rFonts w:cs="Arial"/>
                <w:bCs/>
                <w:color w:val="808080" w:themeColor="background1" w:themeShade="80"/>
                <w:sz w:val="16"/>
                <w:szCs w:val="14"/>
              </w:rPr>
            </w:pPr>
            <w:hyperlink r:id="rId33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49932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9F7E6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D94F8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Settings</w:t>
      </w:r>
    </w:p>
    <w:p w14:paraId="7ECC2AFB" w14:textId="77777777" w:rsidR="008C50D1" w:rsidRPr="00E23282" w:rsidRDefault="008C50D1" w:rsidP="00072314"/>
    <w:p w14:paraId="7999D53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D94BC4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F1F11C8" w14:textId="77777777" w:rsidTr="001D18E6">
        <w:trPr>
          <w:trHeight w:val="173"/>
        </w:trPr>
        <w:tc>
          <w:tcPr>
            <w:tcW w:w="1696" w:type="dxa"/>
            <w:shd w:val="clear" w:color="auto" w:fill="D9D9D9" w:themeFill="background1" w:themeFillShade="D9"/>
            <w:noWrap/>
            <w:hideMark/>
          </w:tcPr>
          <w:p w14:paraId="6E08A76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D0B9EB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1D4D39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CC5D3B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C5721F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5BED38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4C5B0DE"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B0B2EB7" w14:textId="77777777" w:rsidTr="001D18E6">
        <w:trPr>
          <w:trHeight w:val="143"/>
        </w:trPr>
        <w:tc>
          <w:tcPr>
            <w:tcW w:w="1696" w:type="dxa"/>
            <w:noWrap/>
          </w:tcPr>
          <w:p w14:paraId="15FA1D65"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746695C" w14:textId="77777777" w:rsidR="00072314" w:rsidRDefault="00072314" w:rsidP="001D18E6">
            <w:pPr>
              <w:rPr>
                <w:sz w:val="18"/>
              </w:rPr>
            </w:pPr>
            <w:r w:rsidRPr="00D20BE7">
              <w:rPr>
                <w:sz w:val="18"/>
              </w:rPr>
              <w:t xml:space="preserve">Name </w:t>
            </w:r>
            <w:r>
              <w:rPr>
                <w:sz w:val="18"/>
              </w:rPr>
              <w:t>of aTechnical Signal, e.g.:</w:t>
            </w:r>
          </w:p>
          <w:p w14:paraId="2344B4B5"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3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D545C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9E24B0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3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964B7FD" w14:textId="77777777" w:rsidR="00072314" w:rsidRDefault="00072314" w:rsidP="001D18E6">
            <w:pPr>
              <w:rPr>
                <w:rFonts w:cs="Arial"/>
                <w:sz w:val="14"/>
              </w:rPr>
            </w:pPr>
          </w:p>
          <w:p w14:paraId="47F32F17"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762587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2E81E7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DE5FAF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0AD9F568"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66A84D2D" w14:textId="77777777" w:rsidR="00072314" w:rsidRDefault="00072314" w:rsidP="001D18E6">
            <w:pPr>
              <w:ind w:left="360"/>
              <w:rPr>
                <w:rFonts w:cs="Arial"/>
                <w:sz w:val="18"/>
              </w:rPr>
            </w:pPr>
          </w:p>
          <w:p w14:paraId="61A5B29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CC1B66E"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4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41" w:history="1">
              <w:r w:rsidRPr="008D2226">
                <w:rPr>
                  <w:rStyle w:val="Hyperlink"/>
                  <w:rFonts w:ascii="Arial" w:hAnsi="Arial" w:cs="Arial"/>
                  <w:i/>
                  <w:sz w:val="14"/>
                </w:rPr>
                <w:t>FNV2</w:t>
              </w:r>
            </w:hyperlink>
            <w:r w:rsidRPr="008D2226">
              <w:rPr>
                <w:rFonts w:ascii="Arial" w:hAnsi="Arial" w:cs="Arial"/>
                <w:sz w:val="14"/>
              </w:rPr>
              <w:t xml:space="preserve">). </w:t>
            </w:r>
          </w:p>
          <w:p w14:paraId="1E8076C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15A4BF9" w14:textId="77777777" w:rsidR="00072314" w:rsidRDefault="00072314" w:rsidP="001D18E6">
            <w:pPr>
              <w:rPr>
                <w:rFonts w:cs="Arial"/>
                <w:sz w:val="14"/>
              </w:rPr>
            </w:pPr>
          </w:p>
          <w:p w14:paraId="40215D7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C375700" w14:textId="77777777" w:rsidTr="001D18E6">
        <w:trPr>
          <w:trHeight w:val="70"/>
        </w:trPr>
        <w:tc>
          <w:tcPr>
            <w:tcW w:w="1696" w:type="dxa"/>
            <w:noWrap/>
          </w:tcPr>
          <w:p w14:paraId="570BFAD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1A22A0D" w14:textId="77777777" w:rsidR="00072314" w:rsidRPr="00D20BE7" w:rsidRDefault="00072314" w:rsidP="001D18E6">
            <w:pPr>
              <w:rPr>
                <w:color w:val="000000" w:themeColor="text1"/>
                <w:sz w:val="18"/>
              </w:rPr>
            </w:pPr>
          </w:p>
        </w:tc>
        <w:tc>
          <w:tcPr>
            <w:tcW w:w="1843" w:type="dxa"/>
          </w:tcPr>
          <w:p w14:paraId="4533ED72" w14:textId="77777777" w:rsidR="00072314" w:rsidRPr="00D20BE7" w:rsidRDefault="00072314" w:rsidP="001D18E6">
            <w:pPr>
              <w:rPr>
                <w:color w:val="000000" w:themeColor="text1"/>
                <w:sz w:val="18"/>
              </w:rPr>
            </w:pPr>
          </w:p>
        </w:tc>
        <w:tc>
          <w:tcPr>
            <w:tcW w:w="1984" w:type="dxa"/>
          </w:tcPr>
          <w:p w14:paraId="7428F525" w14:textId="77777777" w:rsidR="00072314" w:rsidRPr="00D20BE7" w:rsidRDefault="00072314" w:rsidP="001D18E6">
            <w:pPr>
              <w:rPr>
                <w:color w:val="000000" w:themeColor="text1"/>
                <w:sz w:val="18"/>
              </w:rPr>
            </w:pPr>
          </w:p>
        </w:tc>
        <w:tc>
          <w:tcPr>
            <w:tcW w:w="2693" w:type="dxa"/>
          </w:tcPr>
          <w:p w14:paraId="625183BA" w14:textId="77777777" w:rsidR="00072314" w:rsidRPr="00D20BE7" w:rsidRDefault="00072314" w:rsidP="001D18E6">
            <w:pPr>
              <w:rPr>
                <w:color w:val="000000" w:themeColor="text1"/>
                <w:sz w:val="18"/>
              </w:rPr>
            </w:pPr>
          </w:p>
        </w:tc>
      </w:tr>
    </w:tbl>
    <w:p w14:paraId="22119270" w14:textId="77777777" w:rsidR="00072314" w:rsidRDefault="00072314" w:rsidP="00072314"/>
    <w:p w14:paraId="172B9AD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7EE0273B" w14:textId="77777777" w:rsidR="00072314" w:rsidRPr="00612064" w:rsidRDefault="00072314" w:rsidP="00072314">
      <w:pPr>
        <w:spacing w:before="20"/>
        <w:rPr>
          <w:vanish/>
        </w:rPr>
      </w:pPr>
    </w:p>
    <w:p w14:paraId="784E0FAC" w14:textId="77777777" w:rsidR="00072314" w:rsidRDefault="00072314" w:rsidP="00072314">
      <w:pPr>
        <w:pStyle w:val="Heading6"/>
        <w:keepNext w:val="0"/>
        <w:tabs>
          <w:tab w:val="clear" w:pos="900"/>
          <w:tab w:val="left" w:pos="709"/>
        </w:tabs>
        <w:spacing w:before="240"/>
      </w:pPr>
      <w:r>
        <w:t>Parameters</w:t>
      </w:r>
    </w:p>
    <w:p w14:paraId="65BC227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C93D87" w14:textId="77777777" w:rsidTr="001D18E6">
        <w:trPr>
          <w:trHeight w:val="161"/>
        </w:trPr>
        <w:tc>
          <w:tcPr>
            <w:tcW w:w="1838" w:type="dxa"/>
            <w:shd w:val="clear" w:color="auto" w:fill="D9D9D9" w:themeFill="background1" w:themeFillShade="D9"/>
            <w:noWrap/>
            <w:hideMark/>
          </w:tcPr>
          <w:p w14:paraId="7D82CE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E436DD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D9271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4BCBB3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7666F5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04B35BD" w14:textId="77777777" w:rsidTr="001D18E6">
        <w:trPr>
          <w:trHeight w:val="70"/>
        </w:trPr>
        <w:tc>
          <w:tcPr>
            <w:tcW w:w="1838" w:type="dxa"/>
            <w:noWrap/>
          </w:tcPr>
          <w:p w14:paraId="664A72B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1F5D9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B569A3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7477850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467DFF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DE9E03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8647A75" w14:textId="77777777" w:rsidTr="001D18E6">
        <w:trPr>
          <w:trHeight w:val="71"/>
        </w:trPr>
        <w:tc>
          <w:tcPr>
            <w:tcW w:w="1838" w:type="dxa"/>
            <w:noWrap/>
          </w:tcPr>
          <w:p w14:paraId="6059370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9A0D731" w14:textId="77777777" w:rsidR="00072314" w:rsidRPr="00D14691" w:rsidRDefault="00072314" w:rsidP="001D18E6">
            <w:pPr>
              <w:rPr>
                <w:color w:val="000000" w:themeColor="text1"/>
              </w:rPr>
            </w:pPr>
          </w:p>
        </w:tc>
        <w:tc>
          <w:tcPr>
            <w:tcW w:w="1701" w:type="dxa"/>
          </w:tcPr>
          <w:p w14:paraId="0A6C5E40" w14:textId="77777777" w:rsidR="00072314" w:rsidRPr="00D14691" w:rsidRDefault="00072314" w:rsidP="001D18E6">
            <w:pPr>
              <w:rPr>
                <w:color w:val="000000" w:themeColor="text1"/>
              </w:rPr>
            </w:pPr>
          </w:p>
        </w:tc>
        <w:tc>
          <w:tcPr>
            <w:tcW w:w="1417" w:type="dxa"/>
            <w:noWrap/>
          </w:tcPr>
          <w:p w14:paraId="7A6882DB" w14:textId="77777777" w:rsidR="00072314" w:rsidRPr="00D14691" w:rsidRDefault="00072314" w:rsidP="001D18E6">
            <w:pPr>
              <w:rPr>
                <w:color w:val="000000" w:themeColor="text1"/>
              </w:rPr>
            </w:pPr>
          </w:p>
        </w:tc>
        <w:tc>
          <w:tcPr>
            <w:tcW w:w="3402" w:type="dxa"/>
          </w:tcPr>
          <w:p w14:paraId="167101F3" w14:textId="77777777" w:rsidR="00072314" w:rsidRPr="00D14691" w:rsidRDefault="00072314" w:rsidP="001D18E6">
            <w:pPr>
              <w:rPr>
                <w:color w:val="000000" w:themeColor="text1"/>
              </w:rPr>
            </w:pPr>
          </w:p>
        </w:tc>
      </w:tr>
    </w:tbl>
    <w:p w14:paraId="11BA904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D3EC3D9" w14:textId="77777777" w:rsidR="003678EC" w:rsidRPr="003678EC" w:rsidRDefault="003678EC" w:rsidP="003678EC">
      <w:pPr>
        <w:rPr>
          <w:lang w:val="en-GB"/>
        </w:rPr>
      </w:pPr>
    </w:p>
    <w:p w14:paraId="2BEC288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DDCCFCA" w14:textId="77777777" w:rsidR="00072314" w:rsidRPr="003225C9" w:rsidRDefault="00072314" w:rsidP="00072314">
      <w:pPr>
        <w:tabs>
          <w:tab w:val="left" w:pos="284"/>
          <w:tab w:val="left" w:pos="851"/>
        </w:tabs>
      </w:pPr>
    </w:p>
    <w:p w14:paraId="3B1C4A0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751D47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B6142AF" w14:textId="77777777" w:rsidTr="001D18E6">
        <w:tc>
          <w:tcPr>
            <w:tcW w:w="1934" w:type="dxa"/>
            <w:shd w:val="clear" w:color="auto" w:fill="D9D9D9" w:themeFill="background1" w:themeFillShade="D9"/>
          </w:tcPr>
          <w:p w14:paraId="29511A8C" w14:textId="77777777" w:rsidR="00072314" w:rsidRDefault="00072314" w:rsidP="001D18E6">
            <w:pPr>
              <w:rPr>
                <w:b/>
              </w:rPr>
            </w:pPr>
            <w:r w:rsidRPr="00AF169D">
              <w:rPr>
                <w:b/>
              </w:rPr>
              <w:t>Requirement ID</w:t>
            </w:r>
          </w:p>
          <w:p w14:paraId="2774389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0ACAB0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B2972F8" w14:textId="77777777" w:rsidR="00072314" w:rsidRDefault="00072314" w:rsidP="001D18E6">
            <w:pPr>
              <w:rPr>
                <w:b/>
              </w:rPr>
            </w:pPr>
            <w:r>
              <w:rPr>
                <w:b/>
              </w:rPr>
              <w:t>Modification</w:t>
            </w:r>
          </w:p>
        </w:tc>
        <w:tc>
          <w:tcPr>
            <w:tcW w:w="1712" w:type="dxa"/>
            <w:shd w:val="clear" w:color="auto" w:fill="D9D9D9" w:themeFill="background1" w:themeFillShade="D9"/>
          </w:tcPr>
          <w:p w14:paraId="302C8EFA" w14:textId="77777777" w:rsidR="00072314" w:rsidRDefault="00072314" w:rsidP="001D18E6">
            <w:pPr>
              <w:rPr>
                <w:b/>
              </w:rPr>
            </w:pPr>
            <w:r w:rsidRPr="00AF169D">
              <w:rPr>
                <w:b/>
              </w:rPr>
              <w:t xml:space="preserve">Requirement </w:t>
            </w:r>
            <w:r>
              <w:rPr>
                <w:b/>
              </w:rPr>
              <w:t>ID</w:t>
            </w:r>
          </w:p>
          <w:p w14:paraId="3875E27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D7DBA50" w14:textId="77777777" w:rsidR="00072314" w:rsidRPr="00AF169D" w:rsidRDefault="00072314" w:rsidP="001D18E6">
            <w:pPr>
              <w:rPr>
                <w:b/>
              </w:rPr>
            </w:pPr>
            <w:r>
              <w:rPr>
                <w:b/>
              </w:rPr>
              <w:t>Comment</w:t>
            </w:r>
          </w:p>
        </w:tc>
      </w:tr>
      <w:tr w:rsidR="00072314" w14:paraId="1F0DD8D0" w14:textId="77777777" w:rsidTr="001D18E6">
        <w:tc>
          <w:tcPr>
            <w:tcW w:w="1934" w:type="dxa"/>
          </w:tcPr>
          <w:p w14:paraId="5D48398B" w14:textId="77777777" w:rsidR="00072314" w:rsidRPr="000F4E8B" w:rsidRDefault="00072314" w:rsidP="001D18E6">
            <w:r w:rsidRPr="000F4E8B">
              <w:t>REQ_abc</w:t>
            </w:r>
          </w:p>
        </w:tc>
        <w:tc>
          <w:tcPr>
            <w:tcW w:w="2177" w:type="dxa"/>
          </w:tcPr>
          <w:p w14:paraId="36D48102" w14:textId="77777777" w:rsidR="00072314" w:rsidRPr="000F4E8B" w:rsidRDefault="00072314" w:rsidP="001D18E6"/>
        </w:tc>
        <w:sdt>
          <w:sdtPr>
            <w:alias w:val="Modification"/>
            <w:tag w:val="Modification"/>
            <w:id w:val="5372435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165F8B4" w14:textId="77777777" w:rsidR="00072314" w:rsidRPr="000F4E8B" w:rsidRDefault="00072314" w:rsidP="001D18E6">
                <w:r w:rsidRPr="000F4E8B">
                  <w:t>Removed</w:t>
                </w:r>
              </w:p>
            </w:tc>
          </w:sdtContent>
        </w:sdt>
        <w:tc>
          <w:tcPr>
            <w:tcW w:w="1712" w:type="dxa"/>
          </w:tcPr>
          <w:p w14:paraId="3E3E2808" w14:textId="77777777" w:rsidR="00072314" w:rsidRPr="000F4E8B" w:rsidRDefault="00072314" w:rsidP="001D18E6">
            <w:r w:rsidRPr="000F4E8B">
              <w:t>--</w:t>
            </w:r>
          </w:p>
        </w:tc>
        <w:tc>
          <w:tcPr>
            <w:tcW w:w="2958" w:type="dxa"/>
          </w:tcPr>
          <w:p w14:paraId="71929292" w14:textId="77777777" w:rsidR="00072314" w:rsidRPr="000F4E8B" w:rsidRDefault="00072314" w:rsidP="001D18E6"/>
        </w:tc>
      </w:tr>
      <w:tr w:rsidR="00072314" w14:paraId="60A0E112" w14:textId="77777777" w:rsidTr="001D18E6">
        <w:tc>
          <w:tcPr>
            <w:tcW w:w="1934" w:type="dxa"/>
          </w:tcPr>
          <w:p w14:paraId="71435B15" w14:textId="77777777" w:rsidR="00072314" w:rsidRPr="000F4E8B" w:rsidRDefault="00072314" w:rsidP="001D18E6">
            <w:r w:rsidRPr="000F4E8B">
              <w:t>REQ_def</w:t>
            </w:r>
          </w:p>
        </w:tc>
        <w:tc>
          <w:tcPr>
            <w:tcW w:w="2177" w:type="dxa"/>
          </w:tcPr>
          <w:p w14:paraId="400A2552" w14:textId="77777777" w:rsidR="00072314" w:rsidRPr="000F4E8B" w:rsidRDefault="00072314" w:rsidP="001D18E6"/>
        </w:tc>
        <w:sdt>
          <w:sdtPr>
            <w:alias w:val="Modification"/>
            <w:tag w:val="Modification"/>
            <w:id w:val="5312248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0469BD2" w14:textId="77777777" w:rsidR="00072314" w:rsidRPr="000F4E8B" w:rsidRDefault="00072314" w:rsidP="001D18E6">
                <w:r w:rsidRPr="000F4E8B">
                  <w:t>Replaced</w:t>
                </w:r>
              </w:p>
            </w:tc>
          </w:sdtContent>
        </w:sdt>
        <w:tc>
          <w:tcPr>
            <w:tcW w:w="1712" w:type="dxa"/>
          </w:tcPr>
          <w:p w14:paraId="24FCFE36" w14:textId="77777777" w:rsidR="00072314" w:rsidRPr="000F4E8B" w:rsidRDefault="00072314" w:rsidP="001D18E6">
            <w:r w:rsidRPr="000F4E8B">
              <w:t>REQ_xyz</w:t>
            </w:r>
          </w:p>
        </w:tc>
        <w:tc>
          <w:tcPr>
            <w:tcW w:w="2958" w:type="dxa"/>
          </w:tcPr>
          <w:p w14:paraId="18B13091" w14:textId="77777777" w:rsidR="00072314" w:rsidRPr="000F4E8B" w:rsidRDefault="00072314" w:rsidP="001D18E6"/>
        </w:tc>
      </w:tr>
      <w:tr w:rsidR="00072314" w14:paraId="195D6512" w14:textId="77777777" w:rsidTr="001D18E6">
        <w:tc>
          <w:tcPr>
            <w:tcW w:w="1934" w:type="dxa"/>
          </w:tcPr>
          <w:p w14:paraId="16E76ACD" w14:textId="77777777" w:rsidR="00072314" w:rsidRPr="000F4E8B" w:rsidRDefault="00072314" w:rsidP="001D18E6">
            <w:r w:rsidRPr="000F4E8B">
              <w:t>--</w:t>
            </w:r>
          </w:p>
        </w:tc>
        <w:tc>
          <w:tcPr>
            <w:tcW w:w="2177" w:type="dxa"/>
          </w:tcPr>
          <w:p w14:paraId="46F8E63B" w14:textId="77777777" w:rsidR="00072314" w:rsidRPr="000F4E8B" w:rsidRDefault="00072314" w:rsidP="001D18E6"/>
        </w:tc>
        <w:sdt>
          <w:sdtPr>
            <w:alias w:val="Modification"/>
            <w:tag w:val="Modification"/>
            <w:id w:val="21448471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5A54245" w14:textId="77777777" w:rsidR="00072314" w:rsidRPr="000F4E8B" w:rsidRDefault="00072314" w:rsidP="001D18E6">
                <w:r w:rsidRPr="000F4E8B">
                  <w:t>Added</w:t>
                </w:r>
              </w:p>
            </w:tc>
          </w:sdtContent>
        </w:sdt>
        <w:tc>
          <w:tcPr>
            <w:tcW w:w="1712" w:type="dxa"/>
          </w:tcPr>
          <w:p w14:paraId="0E74B015" w14:textId="77777777" w:rsidR="00072314" w:rsidRPr="000F4E8B" w:rsidRDefault="00072314" w:rsidP="001D18E6">
            <w:r w:rsidRPr="000F4E8B">
              <w:t>REQ_123</w:t>
            </w:r>
          </w:p>
        </w:tc>
        <w:tc>
          <w:tcPr>
            <w:tcW w:w="2958" w:type="dxa"/>
          </w:tcPr>
          <w:p w14:paraId="2D93C79C" w14:textId="77777777" w:rsidR="00072314" w:rsidRPr="000F4E8B" w:rsidRDefault="00072314" w:rsidP="001D18E6"/>
        </w:tc>
      </w:tr>
    </w:tbl>
    <w:p w14:paraId="2EFB1C4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277FD1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74049D3" w14:textId="77777777" w:rsidTr="001D18E6">
        <w:tc>
          <w:tcPr>
            <w:tcW w:w="1838" w:type="dxa"/>
            <w:shd w:val="clear" w:color="auto" w:fill="D9D9D9" w:themeFill="background1" w:themeFillShade="D9"/>
          </w:tcPr>
          <w:p w14:paraId="0034875D" w14:textId="77777777" w:rsidR="00072314" w:rsidRDefault="00072314" w:rsidP="001D18E6">
            <w:pPr>
              <w:rPr>
                <w:b/>
              </w:rPr>
            </w:pPr>
            <w:r w:rsidRPr="00AF169D">
              <w:rPr>
                <w:b/>
              </w:rPr>
              <w:t>Requirement ID</w:t>
            </w:r>
          </w:p>
          <w:p w14:paraId="7A39BCF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41278A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3ABF770" w14:textId="77777777" w:rsidR="00072314" w:rsidRPr="00AF169D" w:rsidRDefault="00072314" w:rsidP="001D18E6">
            <w:pPr>
              <w:rPr>
                <w:b/>
              </w:rPr>
            </w:pPr>
            <w:r>
              <w:rPr>
                <w:b/>
              </w:rPr>
              <w:t>Comment</w:t>
            </w:r>
          </w:p>
        </w:tc>
      </w:tr>
      <w:tr w:rsidR="00072314" w14:paraId="4EA4B8DE" w14:textId="77777777" w:rsidTr="001D18E6">
        <w:tc>
          <w:tcPr>
            <w:tcW w:w="1838" w:type="dxa"/>
          </w:tcPr>
          <w:p w14:paraId="185CD7BB" w14:textId="77777777" w:rsidR="00072314" w:rsidRDefault="00072314" w:rsidP="001D18E6"/>
        </w:tc>
        <w:tc>
          <w:tcPr>
            <w:tcW w:w="4253" w:type="dxa"/>
          </w:tcPr>
          <w:p w14:paraId="3CCCDDA0" w14:textId="77777777" w:rsidR="00072314" w:rsidRDefault="00072314" w:rsidP="001D18E6"/>
        </w:tc>
        <w:tc>
          <w:tcPr>
            <w:tcW w:w="4110" w:type="dxa"/>
          </w:tcPr>
          <w:p w14:paraId="1A5F21E9" w14:textId="77777777" w:rsidR="00072314" w:rsidRDefault="00072314" w:rsidP="001D18E6"/>
        </w:tc>
      </w:tr>
      <w:tr w:rsidR="00072314" w14:paraId="31EE6993" w14:textId="77777777" w:rsidTr="001D18E6">
        <w:tc>
          <w:tcPr>
            <w:tcW w:w="1838" w:type="dxa"/>
          </w:tcPr>
          <w:p w14:paraId="2054F298" w14:textId="77777777" w:rsidR="00072314" w:rsidRDefault="00072314" w:rsidP="001D18E6"/>
        </w:tc>
        <w:tc>
          <w:tcPr>
            <w:tcW w:w="4253" w:type="dxa"/>
          </w:tcPr>
          <w:p w14:paraId="75EB71CE" w14:textId="77777777" w:rsidR="00072314" w:rsidRDefault="00072314" w:rsidP="001D18E6"/>
        </w:tc>
        <w:tc>
          <w:tcPr>
            <w:tcW w:w="4110" w:type="dxa"/>
          </w:tcPr>
          <w:p w14:paraId="6479DBB4" w14:textId="77777777" w:rsidR="00072314" w:rsidRDefault="00072314" w:rsidP="001D18E6"/>
        </w:tc>
      </w:tr>
      <w:tr w:rsidR="00072314" w14:paraId="43EAB007" w14:textId="77777777" w:rsidTr="001D18E6">
        <w:tc>
          <w:tcPr>
            <w:tcW w:w="1838" w:type="dxa"/>
          </w:tcPr>
          <w:p w14:paraId="2254F66F" w14:textId="77777777" w:rsidR="00072314" w:rsidRDefault="00072314" w:rsidP="001D18E6">
            <w:r>
              <w:t>…</w:t>
            </w:r>
          </w:p>
        </w:tc>
        <w:tc>
          <w:tcPr>
            <w:tcW w:w="4253" w:type="dxa"/>
          </w:tcPr>
          <w:p w14:paraId="307EC57C" w14:textId="77777777" w:rsidR="00072314" w:rsidRDefault="00072314" w:rsidP="001D18E6"/>
        </w:tc>
        <w:tc>
          <w:tcPr>
            <w:tcW w:w="4110" w:type="dxa"/>
          </w:tcPr>
          <w:p w14:paraId="0A6AF2A1" w14:textId="77777777" w:rsidR="00072314" w:rsidRDefault="00072314" w:rsidP="001D18E6"/>
        </w:tc>
      </w:tr>
    </w:tbl>
    <w:p w14:paraId="1D6FD67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6831F24" w14:textId="77777777" w:rsidR="00072314" w:rsidRDefault="00072314" w:rsidP="00072314"/>
    <w:p w14:paraId="4F4EA3B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6EB4BB8" w14:textId="77777777" w:rsidR="001C5864" w:rsidRPr="0017445F" w:rsidRDefault="001C5864" w:rsidP="001C5864">
      <w:pPr>
        <w:pStyle w:val="RERequirement"/>
        <w:shd w:val="clear" w:color="auto" w:fill="F2F2F2" w:themeFill="background1" w:themeFillShade="F2"/>
      </w:pPr>
      <w:r>
        <w:t xml:space="preserve"> Cooling Status Feedback</w:t>
      </w:r>
    </w:p>
    <w:p w14:paraId="5BC49A13" w14:textId="77777777" w:rsidR="001C5864" w:rsidRDefault="001C5864" w:rsidP="001C5864">
      <w:pPr>
        <w:rPr>
          <w:rFonts w:cs="Arial"/>
        </w:rPr>
      </w:pPr>
      <w:r>
        <w:rPr>
          <w:rFonts w:cs="Arial"/>
        </w:rPr>
        <w:t xml:space="preserve">When HPCM module completes TMOS cooling, it shall provide the APIM with the Cooling Status signal of "FAILED_TO_COOL" or "COOLING_SUCCESSFUL" </w:t>
      </w:r>
    </w:p>
    <w:p w14:paraId="2057A8A4" w14:textId="77777777" w:rsidR="001C5864" w:rsidRDefault="001C5864" w:rsidP="001C5864"/>
    <w:p w14:paraId="5DED57F8" w14:textId="77777777" w:rsidR="001C5864" w:rsidRPr="00287D2F" w:rsidRDefault="001C5864" w:rsidP="001C5864">
      <w:pPr>
        <w:rPr>
          <w:rFonts w:cs="Arial"/>
        </w:rPr>
      </w:pPr>
      <w:r>
        <w:rPr>
          <w:rFonts w:cs="Arial"/>
        </w:rPr>
        <w:t>Satisfied by</w:t>
      </w:r>
      <w:r w:rsidRPr="00287D2F">
        <w:rPr>
          <w:rFonts w:cs="Arial"/>
        </w:rPr>
        <w:t>:</w:t>
      </w:r>
    </w:p>
    <w:p w14:paraId="7554AE5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CB22DD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6A95FF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1764980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2672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986D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344B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65D6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A1E2C" w14:textId="77777777" w:rsidR="0009168A" w:rsidRDefault="0009168A"/>
        </w:tc>
      </w:tr>
      <w:tr w:rsidR="007A24FC" w:rsidRPr="00B3499B" w14:paraId="6FA9E8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7210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BCB0F" w14:textId="77777777" w:rsidR="0009168A" w:rsidRDefault="0009168A"/>
        </w:tc>
      </w:tr>
      <w:tr w:rsidR="007A24FC" w:rsidRPr="00B3499B" w14:paraId="141D54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564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CAF49" w14:textId="77777777" w:rsidR="0009168A" w:rsidRDefault="0009168A"/>
        </w:tc>
      </w:tr>
      <w:tr w:rsidR="007A24FC" w:rsidRPr="00B3499B" w14:paraId="254D53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793B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BB95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7205D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57BF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C8836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9138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F7E4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27AD82" wp14:editId="75381855">
                  <wp:extent cx="152400" cy="152400"/>
                  <wp:effectExtent l="0" t="0" r="0" b="0"/>
                  <wp:docPr id="76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705B7DB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040A795B" wp14:editId="20DE50EE">
                  <wp:extent cx="152400" cy="152400"/>
                  <wp:effectExtent l="0" t="0" r="0" b="0"/>
                  <wp:docPr id="770"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00F3E5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D38F22" wp14:editId="4E26C891">
                  <wp:extent cx="152400" cy="152400"/>
                  <wp:effectExtent l="0" t="0" r="0" b="0"/>
                  <wp:docPr id="772"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27AD97A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0E94BE0" wp14:editId="5110AB1D">
                  <wp:extent cx="152400" cy="152400"/>
                  <wp:effectExtent l="0" t="0" r="0" b="0"/>
                  <wp:docPr id="77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499F69E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81501B" wp14:editId="06EAC3C0">
                  <wp:extent cx="152400" cy="152400"/>
                  <wp:effectExtent l="0" t="0" r="0" b="0"/>
                  <wp:docPr id="776"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EF43D"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C8932" w14:textId="77777777" w:rsidR="0009168A" w:rsidRDefault="0009168A"/>
        </w:tc>
      </w:tr>
      <w:tr w:rsidR="007A24FC" w:rsidRPr="00B3499B" w14:paraId="7E17538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ED5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60B27D"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C199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D6CF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A671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2ED5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393040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ED5696" w14:textId="77777777" w:rsidR="007A24FC" w:rsidRPr="00B3499B" w:rsidRDefault="00DC7E29" w:rsidP="009737DA">
            <w:pPr>
              <w:rPr>
                <w:rFonts w:cs="Arial"/>
                <w:bCs/>
                <w:color w:val="808080" w:themeColor="background1" w:themeShade="80"/>
                <w:sz w:val="16"/>
                <w:szCs w:val="14"/>
              </w:rPr>
            </w:pPr>
            <w:hyperlink r:id="rId3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1F96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EA10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0F4B6D" w14:textId="77777777" w:rsidR="007A24FC" w:rsidRDefault="007A24FC" w:rsidP="001C5864">
      <w:pPr>
        <w:rPr>
          <w:rFonts w:cs="Arial"/>
        </w:rPr>
      </w:pPr>
    </w:p>
    <w:p w14:paraId="47CD733B" w14:textId="77777777" w:rsidR="0047267C" w:rsidRDefault="0047267C" w:rsidP="001C5864">
      <w:pPr>
        <w:rPr>
          <w:rFonts w:cs="Arial"/>
        </w:rPr>
      </w:pPr>
    </w:p>
    <w:p w14:paraId="2FCA8815" w14:textId="77777777" w:rsidR="001C5864" w:rsidRPr="0017445F" w:rsidRDefault="001C5864" w:rsidP="001C5864">
      <w:pPr>
        <w:pStyle w:val="RERequirement"/>
        <w:shd w:val="clear" w:color="auto" w:fill="F2F2F2" w:themeFill="background1" w:themeFillShade="F2"/>
      </w:pPr>
      <w:r>
        <w:t xml:space="preserve"> Detect TMOS Settings from APIM</w:t>
      </w:r>
    </w:p>
    <w:p w14:paraId="07D36BD1" w14:textId="77777777" w:rsidR="001C5864" w:rsidRDefault="001C5864" w:rsidP="001C5864">
      <w:pPr>
        <w:rPr>
          <w:rFonts w:cs="Arial"/>
        </w:rPr>
      </w:pPr>
      <w:r>
        <w:rPr>
          <w:rFonts w:cs="Arial"/>
        </w:rPr>
        <w:t>When HPCM module receives TMOS user settings signal "FAN_ON", "FAN_OFF", "FAN_AND_AC_ON", or "NONE" from the APIM module, it shall store the settings</w:t>
      </w:r>
    </w:p>
    <w:p w14:paraId="54DBF0C4" w14:textId="77777777" w:rsidR="001C5864" w:rsidRDefault="001C5864" w:rsidP="001C5864"/>
    <w:p w14:paraId="14B05FC1" w14:textId="77777777" w:rsidR="001C5864" w:rsidRPr="00287D2F" w:rsidRDefault="001C5864" w:rsidP="001C5864">
      <w:pPr>
        <w:rPr>
          <w:rFonts w:cs="Arial"/>
        </w:rPr>
      </w:pPr>
      <w:r>
        <w:rPr>
          <w:rFonts w:cs="Arial"/>
        </w:rPr>
        <w:t>Satisfied by</w:t>
      </w:r>
      <w:r w:rsidRPr="00287D2F">
        <w:rPr>
          <w:rFonts w:cs="Arial"/>
        </w:rPr>
        <w:t>:</w:t>
      </w:r>
    </w:p>
    <w:p w14:paraId="4D562CB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FDDB1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0ECA07A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77952BE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F1027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2DFC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7ABC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12D9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EA132" w14:textId="77777777" w:rsidR="0009168A" w:rsidRDefault="0009168A"/>
        </w:tc>
      </w:tr>
      <w:tr w:rsidR="007A24FC" w:rsidRPr="00B3499B" w14:paraId="55579A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E635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5457E" w14:textId="77777777" w:rsidR="0009168A" w:rsidRDefault="0009168A"/>
        </w:tc>
      </w:tr>
      <w:tr w:rsidR="007A24FC" w:rsidRPr="00B3499B" w14:paraId="6E870A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2EBB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ABCB9" w14:textId="77777777" w:rsidR="0009168A" w:rsidRDefault="0009168A"/>
        </w:tc>
      </w:tr>
      <w:tr w:rsidR="007A24FC" w:rsidRPr="00B3499B" w14:paraId="5236B4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F569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AAA43"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2B56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58A4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285F0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8D77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DFB9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64491B" wp14:editId="5D557F07">
                  <wp:extent cx="152400" cy="152400"/>
                  <wp:effectExtent l="0" t="0" r="0" b="0"/>
                  <wp:docPr id="778"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6418CAA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F710E0" wp14:editId="284F3958">
                  <wp:extent cx="152400" cy="152400"/>
                  <wp:effectExtent l="0" t="0" r="0" b="0"/>
                  <wp:docPr id="780" name="Picture -1137684208.jpg" descr="-113768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13768420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2845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BCF21" w14:textId="77777777" w:rsidR="0009168A" w:rsidRDefault="0009168A"/>
        </w:tc>
      </w:tr>
      <w:tr w:rsidR="007A24FC" w:rsidRPr="00B3499B" w14:paraId="6C8A7BA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5F58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88BA51"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0AED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F1EE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2613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918D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27370F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B641E2" w14:textId="77777777" w:rsidR="007A24FC" w:rsidRPr="00B3499B" w:rsidRDefault="00DC7E29" w:rsidP="009737DA">
            <w:pPr>
              <w:rPr>
                <w:rFonts w:cs="Arial"/>
                <w:bCs/>
                <w:color w:val="808080" w:themeColor="background1" w:themeShade="80"/>
                <w:sz w:val="16"/>
                <w:szCs w:val="14"/>
              </w:rPr>
            </w:pPr>
            <w:hyperlink r:id="rId3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A45F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2A8D1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C183C2" w14:textId="77777777" w:rsidR="007A24FC" w:rsidRDefault="007A24FC" w:rsidP="001C5864">
      <w:pPr>
        <w:rPr>
          <w:rFonts w:cs="Arial"/>
        </w:rPr>
      </w:pPr>
    </w:p>
    <w:p w14:paraId="77E85CA6" w14:textId="77777777" w:rsidR="0047267C" w:rsidRDefault="0047267C" w:rsidP="001C5864">
      <w:pPr>
        <w:rPr>
          <w:rFonts w:cs="Arial"/>
        </w:rPr>
      </w:pPr>
    </w:p>
    <w:p w14:paraId="28374ED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257A1E4" wp14:editId="76EA4ECA">
            <wp:extent cx="152400" cy="152400"/>
            <wp:effectExtent l="0" t="0" r="0" b="0"/>
            <wp:docPr id="782"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User Settings</w:t>
      </w:r>
    </w:p>
    <w:p w14:paraId="6CD81BF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9B5C3B9" w14:textId="77777777" w:rsidR="00072314" w:rsidRPr="003B799F" w:rsidRDefault="00072314" w:rsidP="00072314"/>
    <w:p w14:paraId="0D2266C1" w14:textId="77777777" w:rsidR="00072314" w:rsidRDefault="00072314" w:rsidP="00072314">
      <w:pPr>
        <w:pStyle w:val="Heading6"/>
        <w:keepNext w:val="0"/>
        <w:tabs>
          <w:tab w:val="clear" w:pos="900"/>
          <w:tab w:val="left" w:pos="709"/>
        </w:tabs>
        <w:spacing w:before="240"/>
        <w:rPr>
          <w:lang w:val="en-GB"/>
        </w:rPr>
      </w:pPr>
      <w:r>
        <w:rPr>
          <w:lang w:val="en-GB"/>
        </w:rPr>
        <w:t>Inputs</w:t>
      </w:r>
    </w:p>
    <w:p w14:paraId="7BCCA5B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178E4F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E791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EDB4E9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5923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6BBF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6D6B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8035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5312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41B1AA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688713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61E3D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C6EC749"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50E011FC" w14:textId="77777777" w:rsidR="0046438F" w:rsidRPr="00740CDD" w:rsidRDefault="0046438F" w:rsidP="00927ADC">
            <w:pPr>
              <w:pStyle w:val="VelocityScript"/>
              <w:rPr>
                <w:color w:val="00B0F0"/>
              </w:rPr>
            </w:pPr>
          </w:p>
          <w:p w14:paraId="3F1EE1EA" w14:textId="77777777" w:rsidR="004C0655" w:rsidRPr="007215C5" w:rsidRDefault="004C0655" w:rsidP="004F0393">
            <w:pPr>
              <w:pStyle w:val="VelocityScript"/>
            </w:pPr>
          </w:p>
          <w:p w14:paraId="1ECDA10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A76D46" w14:textId="77777777" w:rsidR="008A674A" w:rsidRPr="003C5D56" w:rsidRDefault="008A674A" w:rsidP="008A674A">
            <w:pPr>
              <w:rPr>
                <w:rFonts w:cs="Arial"/>
                <w:color w:val="000000" w:themeColor="text1"/>
                <w:sz w:val="16"/>
                <w:szCs w:val="14"/>
              </w:rPr>
            </w:pPr>
            <w:r>
              <w:rPr>
                <w:rFonts w:cs="Arial"/>
                <w:color w:val="000000" w:themeColor="text1"/>
                <w:sz w:val="16"/>
                <w:szCs w:val="14"/>
              </w:rPr>
              <w:t>User 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17E734" w14:textId="77777777" w:rsidR="00C84B54" w:rsidRDefault="00C84B54" w:rsidP="00090710">
            <w:pPr>
              <w:pStyle w:val="VelocityScript"/>
            </w:pPr>
          </w:p>
          <w:p w14:paraId="730D8862" w14:textId="77777777" w:rsidR="00C84B54" w:rsidRDefault="00C84B54" w:rsidP="00090710">
            <w:pPr>
              <w:pStyle w:val="VelocityScript"/>
            </w:pPr>
          </w:p>
          <w:p w14:paraId="6936174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27EC6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A56E62" w14:textId="77777777" w:rsidR="0009168A" w:rsidRDefault="0009168A"/>
        </w:tc>
      </w:tr>
      <w:tr w:rsidR="00EB31D7" w:rsidRPr="00B3499B" w14:paraId="044AF8F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6BBC4B" w14:textId="77777777" w:rsidR="00EB31D7" w:rsidRPr="00B3499B" w:rsidRDefault="00DC7E29" w:rsidP="00236BAE">
            <w:pPr>
              <w:rPr>
                <w:rFonts w:cs="Arial"/>
                <w:bCs/>
                <w:color w:val="808080" w:themeColor="background1" w:themeShade="80"/>
                <w:sz w:val="16"/>
                <w:szCs w:val="14"/>
              </w:rPr>
            </w:pPr>
            <w:hyperlink r:id="rId3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3725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77A4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3F042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User Settings</w:t>
      </w:r>
    </w:p>
    <w:p w14:paraId="4B8E80B7" w14:textId="77777777" w:rsidR="008C50D1" w:rsidRPr="00E23282" w:rsidRDefault="008C50D1" w:rsidP="00072314"/>
    <w:p w14:paraId="34ECC9B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B0263A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44E4C6A" w14:textId="77777777" w:rsidTr="001D18E6">
        <w:trPr>
          <w:trHeight w:val="173"/>
        </w:trPr>
        <w:tc>
          <w:tcPr>
            <w:tcW w:w="1696" w:type="dxa"/>
            <w:shd w:val="clear" w:color="auto" w:fill="D9D9D9" w:themeFill="background1" w:themeFillShade="D9"/>
            <w:noWrap/>
            <w:hideMark/>
          </w:tcPr>
          <w:p w14:paraId="25B56A5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BBD447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6F8D0F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2765D7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1ED6D9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C92D46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7EB98B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DE516CA" w14:textId="77777777" w:rsidTr="001D18E6">
        <w:trPr>
          <w:trHeight w:val="143"/>
        </w:trPr>
        <w:tc>
          <w:tcPr>
            <w:tcW w:w="1696" w:type="dxa"/>
            <w:noWrap/>
          </w:tcPr>
          <w:p w14:paraId="2AD67798"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0B6CA14" w14:textId="77777777" w:rsidR="00072314" w:rsidRDefault="00072314" w:rsidP="001D18E6">
            <w:pPr>
              <w:rPr>
                <w:sz w:val="18"/>
              </w:rPr>
            </w:pPr>
            <w:r w:rsidRPr="00D20BE7">
              <w:rPr>
                <w:sz w:val="18"/>
              </w:rPr>
              <w:t xml:space="preserve">Name </w:t>
            </w:r>
            <w:r>
              <w:rPr>
                <w:sz w:val="18"/>
              </w:rPr>
              <w:t>of aTechnical Signal, e.g.:</w:t>
            </w:r>
          </w:p>
          <w:p w14:paraId="7F731C2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3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E0C21E4"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27D1AD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3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47BA36B" w14:textId="77777777" w:rsidR="00072314" w:rsidRDefault="00072314" w:rsidP="001D18E6">
            <w:pPr>
              <w:rPr>
                <w:rFonts w:cs="Arial"/>
                <w:sz w:val="14"/>
              </w:rPr>
            </w:pPr>
          </w:p>
          <w:p w14:paraId="1638F646"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24C89F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D55747C"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262BC40"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0DC98D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proofErr w:type="gramStart"/>
            <w:r w:rsidRPr="008D2226">
              <w:rPr>
                <w:rFonts w:cs="Arial"/>
                <w:bCs/>
                <w:color w:val="000000"/>
                <w:sz w:val="18"/>
              </w:rPr>
              <w:t>)::</w:t>
            </w:r>
            <w:r w:rsidRPr="008D2226">
              <w:rPr>
                <w:rFonts w:cs="Arial"/>
                <w:bCs/>
                <w:i/>
                <w:color w:val="000000"/>
                <w:sz w:val="18"/>
              </w:rPr>
              <w:t>&lt;</w:t>
            </w:r>
            <w:proofErr w:type="gramEnd"/>
            <w:r w:rsidRPr="008D2226">
              <w:rPr>
                <w:rFonts w:cs="Arial"/>
                <w:bCs/>
                <w:i/>
                <w:color w:val="000000"/>
                <w:sz w:val="18"/>
              </w:rPr>
              <w:t>MessageName&gt;</w:t>
            </w:r>
            <w:r w:rsidRPr="008D2226">
              <w:rPr>
                <w:rFonts w:cs="Arial"/>
                <w:sz w:val="18"/>
              </w:rPr>
              <w:t xml:space="preserve">. </w:t>
            </w:r>
          </w:p>
          <w:p w14:paraId="49DFABA0" w14:textId="77777777" w:rsidR="00072314" w:rsidRDefault="00072314" w:rsidP="001D18E6">
            <w:pPr>
              <w:ind w:left="360"/>
              <w:rPr>
                <w:rFonts w:cs="Arial"/>
                <w:sz w:val="18"/>
              </w:rPr>
            </w:pPr>
          </w:p>
          <w:p w14:paraId="24C7E2D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356BB36"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3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348" w:history="1">
              <w:r w:rsidRPr="008D2226">
                <w:rPr>
                  <w:rStyle w:val="Hyperlink"/>
                  <w:rFonts w:ascii="Arial" w:hAnsi="Arial" w:cs="Arial"/>
                  <w:i/>
                  <w:sz w:val="14"/>
                </w:rPr>
                <w:t>FNV2</w:t>
              </w:r>
            </w:hyperlink>
            <w:r w:rsidRPr="008D2226">
              <w:rPr>
                <w:rFonts w:ascii="Arial" w:hAnsi="Arial" w:cs="Arial"/>
                <w:sz w:val="14"/>
              </w:rPr>
              <w:t xml:space="preserve">). </w:t>
            </w:r>
          </w:p>
          <w:p w14:paraId="5158BD5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46396D4" w14:textId="77777777" w:rsidR="00072314" w:rsidRDefault="00072314" w:rsidP="001D18E6">
            <w:pPr>
              <w:rPr>
                <w:rFonts w:cs="Arial"/>
                <w:sz w:val="14"/>
              </w:rPr>
            </w:pPr>
          </w:p>
          <w:p w14:paraId="0B9E2B0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3E2CAD7" w14:textId="77777777" w:rsidTr="001D18E6">
        <w:trPr>
          <w:trHeight w:val="70"/>
        </w:trPr>
        <w:tc>
          <w:tcPr>
            <w:tcW w:w="1696" w:type="dxa"/>
            <w:noWrap/>
          </w:tcPr>
          <w:p w14:paraId="68A8112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2A71A34" w14:textId="77777777" w:rsidR="00072314" w:rsidRPr="00D20BE7" w:rsidRDefault="00072314" w:rsidP="001D18E6">
            <w:pPr>
              <w:rPr>
                <w:color w:val="000000" w:themeColor="text1"/>
                <w:sz w:val="18"/>
              </w:rPr>
            </w:pPr>
          </w:p>
        </w:tc>
        <w:tc>
          <w:tcPr>
            <w:tcW w:w="1843" w:type="dxa"/>
          </w:tcPr>
          <w:p w14:paraId="2FA4FB3B" w14:textId="77777777" w:rsidR="00072314" w:rsidRPr="00D20BE7" w:rsidRDefault="00072314" w:rsidP="001D18E6">
            <w:pPr>
              <w:rPr>
                <w:color w:val="000000" w:themeColor="text1"/>
                <w:sz w:val="18"/>
              </w:rPr>
            </w:pPr>
          </w:p>
        </w:tc>
        <w:tc>
          <w:tcPr>
            <w:tcW w:w="1984" w:type="dxa"/>
          </w:tcPr>
          <w:p w14:paraId="6746E511" w14:textId="77777777" w:rsidR="00072314" w:rsidRPr="00D20BE7" w:rsidRDefault="00072314" w:rsidP="001D18E6">
            <w:pPr>
              <w:rPr>
                <w:color w:val="000000" w:themeColor="text1"/>
                <w:sz w:val="18"/>
              </w:rPr>
            </w:pPr>
          </w:p>
        </w:tc>
        <w:tc>
          <w:tcPr>
            <w:tcW w:w="2693" w:type="dxa"/>
          </w:tcPr>
          <w:p w14:paraId="25CEA6D4" w14:textId="77777777" w:rsidR="00072314" w:rsidRPr="00D20BE7" w:rsidRDefault="00072314" w:rsidP="001D18E6">
            <w:pPr>
              <w:rPr>
                <w:color w:val="000000" w:themeColor="text1"/>
                <w:sz w:val="18"/>
              </w:rPr>
            </w:pPr>
          </w:p>
        </w:tc>
      </w:tr>
    </w:tbl>
    <w:p w14:paraId="2E8C59F2" w14:textId="77777777" w:rsidR="00072314" w:rsidRDefault="00072314" w:rsidP="00072314"/>
    <w:p w14:paraId="5963697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w:t>
      </w:r>
      <w:proofErr w:type="gramStart"/>
      <w:r>
        <w:rPr>
          <w:lang w:val="en-GB"/>
        </w:rPr>
        <w:t>1</w:t>
      </w:r>
      <w:r w:rsidRPr="003070ED">
        <w:rPr>
          <w:lang w:val="en-GB"/>
        </w:rPr>
        <w:t>”</w:t>
      </w:r>
      <w:r>
        <w:t>A</w:t>
      </w:r>
      <w:proofErr w:type="gramEnd"/>
    </w:p>
    <w:p w14:paraId="55D1B7D2" w14:textId="77777777" w:rsidR="00072314" w:rsidRPr="00612064" w:rsidRDefault="00072314" w:rsidP="00072314">
      <w:pPr>
        <w:spacing w:before="20"/>
        <w:rPr>
          <w:vanish/>
        </w:rPr>
      </w:pPr>
    </w:p>
    <w:p w14:paraId="6985D8F7" w14:textId="77777777" w:rsidR="00072314" w:rsidRDefault="00072314" w:rsidP="00072314">
      <w:pPr>
        <w:pStyle w:val="Heading6"/>
        <w:keepNext w:val="0"/>
        <w:tabs>
          <w:tab w:val="clear" w:pos="900"/>
          <w:tab w:val="left" w:pos="709"/>
        </w:tabs>
        <w:spacing w:before="240"/>
      </w:pPr>
      <w:r>
        <w:t>Parameters</w:t>
      </w:r>
    </w:p>
    <w:p w14:paraId="4EE1683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63E9F6" w14:textId="77777777" w:rsidTr="001D18E6">
        <w:trPr>
          <w:trHeight w:val="161"/>
        </w:trPr>
        <w:tc>
          <w:tcPr>
            <w:tcW w:w="1838" w:type="dxa"/>
            <w:shd w:val="clear" w:color="auto" w:fill="D9D9D9" w:themeFill="background1" w:themeFillShade="D9"/>
            <w:noWrap/>
            <w:hideMark/>
          </w:tcPr>
          <w:p w14:paraId="386853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558854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FFDF9F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6A63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8278E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890704D" w14:textId="77777777" w:rsidTr="001D18E6">
        <w:trPr>
          <w:trHeight w:val="70"/>
        </w:trPr>
        <w:tc>
          <w:tcPr>
            <w:tcW w:w="1838" w:type="dxa"/>
            <w:noWrap/>
          </w:tcPr>
          <w:p w14:paraId="0913723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A1248F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868F3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1520798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730F62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6609B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45A1B45" w14:textId="77777777" w:rsidTr="001D18E6">
        <w:trPr>
          <w:trHeight w:val="71"/>
        </w:trPr>
        <w:tc>
          <w:tcPr>
            <w:tcW w:w="1838" w:type="dxa"/>
            <w:noWrap/>
          </w:tcPr>
          <w:p w14:paraId="38310F3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D228C1F" w14:textId="77777777" w:rsidR="00072314" w:rsidRPr="00D14691" w:rsidRDefault="00072314" w:rsidP="001D18E6">
            <w:pPr>
              <w:rPr>
                <w:color w:val="000000" w:themeColor="text1"/>
              </w:rPr>
            </w:pPr>
          </w:p>
        </w:tc>
        <w:tc>
          <w:tcPr>
            <w:tcW w:w="1701" w:type="dxa"/>
          </w:tcPr>
          <w:p w14:paraId="41666FDB" w14:textId="77777777" w:rsidR="00072314" w:rsidRPr="00D14691" w:rsidRDefault="00072314" w:rsidP="001D18E6">
            <w:pPr>
              <w:rPr>
                <w:color w:val="000000" w:themeColor="text1"/>
              </w:rPr>
            </w:pPr>
          </w:p>
        </w:tc>
        <w:tc>
          <w:tcPr>
            <w:tcW w:w="1417" w:type="dxa"/>
            <w:noWrap/>
          </w:tcPr>
          <w:p w14:paraId="11DE024C" w14:textId="77777777" w:rsidR="00072314" w:rsidRPr="00D14691" w:rsidRDefault="00072314" w:rsidP="001D18E6">
            <w:pPr>
              <w:rPr>
                <w:color w:val="000000" w:themeColor="text1"/>
              </w:rPr>
            </w:pPr>
          </w:p>
        </w:tc>
        <w:tc>
          <w:tcPr>
            <w:tcW w:w="3402" w:type="dxa"/>
          </w:tcPr>
          <w:p w14:paraId="0D0ADA01" w14:textId="77777777" w:rsidR="00072314" w:rsidRPr="00D14691" w:rsidRDefault="00072314" w:rsidP="001D18E6">
            <w:pPr>
              <w:rPr>
                <w:color w:val="000000" w:themeColor="text1"/>
              </w:rPr>
            </w:pPr>
          </w:p>
        </w:tc>
      </w:tr>
    </w:tbl>
    <w:p w14:paraId="3FD52E2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057C928" w14:textId="77777777" w:rsidR="003678EC" w:rsidRPr="003678EC" w:rsidRDefault="003678EC" w:rsidP="003678EC">
      <w:pPr>
        <w:rPr>
          <w:lang w:val="en-GB"/>
        </w:rPr>
      </w:pPr>
    </w:p>
    <w:p w14:paraId="72CCF89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C68C864" w14:textId="77777777" w:rsidR="00072314" w:rsidRPr="003225C9" w:rsidRDefault="00072314" w:rsidP="00072314">
      <w:pPr>
        <w:tabs>
          <w:tab w:val="left" w:pos="284"/>
          <w:tab w:val="left" w:pos="851"/>
        </w:tabs>
      </w:pPr>
    </w:p>
    <w:p w14:paraId="1ADC659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3233B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42C7BBC" w14:textId="77777777" w:rsidTr="001D18E6">
        <w:tc>
          <w:tcPr>
            <w:tcW w:w="1934" w:type="dxa"/>
            <w:shd w:val="clear" w:color="auto" w:fill="D9D9D9" w:themeFill="background1" w:themeFillShade="D9"/>
          </w:tcPr>
          <w:p w14:paraId="64F6AF7F" w14:textId="77777777" w:rsidR="00072314" w:rsidRDefault="00072314" w:rsidP="001D18E6">
            <w:pPr>
              <w:rPr>
                <w:b/>
              </w:rPr>
            </w:pPr>
            <w:r w:rsidRPr="00AF169D">
              <w:rPr>
                <w:b/>
              </w:rPr>
              <w:t>Requirement ID</w:t>
            </w:r>
          </w:p>
          <w:p w14:paraId="66B787E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9E6ABC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1589D81" w14:textId="77777777" w:rsidR="00072314" w:rsidRDefault="00072314" w:rsidP="001D18E6">
            <w:pPr>
              <w:rPr>
                <w:b/>
              </w:rPr>
            </w:pPr>
            <w:r>
              <w:rPr>
                <w:b/>
              </w:rPr>
              <w:t>Modification</w:t>
            </w:r>
          </w:p>
        </w:tc>
        <w:tc>
          <w:tcPr>
            <w:tcW w:w="1712" w:type="dxa"/>
            <w:shd w:val="clear" w:color="auto" w:fill="D9D9D9" w:themeFill="background1" w:themeFillShade="D9"/>
          </w:tcPr>
          <w:p w14:paraId="0F9F17C9" w14:textId="77777777" w:rsidR="00072314" w:rsidRDefault="00072314" w:rsidP="001D18E6">
            <w:pPr>
              <w:rPr>
                <w:b/>
              </w:rPr>
            </w:pPr>
            <w:r w:rsidRPr="00AF169D">
              <w:rPr>
                <w:b/>
              </w:rPr>
              <w:t xml:space="preserve">Requirement </w:t>
            </w:r>
            <w:r>
              <w:rPr>
                <w:b/>
              </w:rPr>
              <w:t>ID</w:t>
            </w:r>
          </w:p>
          <w:p w14:paraId="65603D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16F7C8" w14:textId="77777777" w:rsidR="00072314" w:rsidRPr="00AF169D" w:rsidRDefault="00072314" w:rsidP="001D18E6">
            <w:pPr>
              <w:rPr>
                <w:b/>
              </w:rPr>
            </w:pPr>
            <w:r>
              <w:rPr>
                <w:b/>
              </w:rPr>
              <w:t>Comment</w:t>
            </w:r>
          </w:p>
        </w:tc>
      </w:tr>
      <w:tr w:rsidR="00072314" w14:paraId="09992B4A" w14:textId="77777777" w:rsidTr="001D18E6">
        <w:tc>
          <w:tcPr>
            <w:tcW w:w="1934" w:type="dxa"/>
          </w:tcPr>
          <w:p w14:paraId="1993D176" w14:textId="77777777" w:rsidR="00072314" w:rsidRPr="000F4E8B" w:rsidRDefault="00072314" w:rsidP="001D18E6">
            <w:r w:rsidRPr="000F4E8B">
              <w:t>REQ_abc</w:t>
            </w:r>
          </w:p>
        </w:tc>
        <w:tc>
          <w:tcPr>
            <w:tcW w:w="2177" w:type="dxa"/>
          </w:tcPr>
          <w:p w14:paraId="56D76080" w14:textId="77777777" w:rsidR="00072314" w:rsidRPr="000F4E8B" w:rsidRDefault="00072314" w:rsidP="001D18E6"/>
        </w:tc>
        <w:sdt>
          <w:sdtPr>
            <w:alias w:val="Modification"/>
            <w:tag w:val="Modification"/>
            <w:id w:val="3389804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F9DF707" w14:textId="77777777" w:rsidR="00072314" w:rsidRPr="000F4E8B" w:rsidRDefault="00072314" w:rsidP="001D18E6">
                <w:r w:rsidRPr="000F4E8B">
                  <w:t>Removed</w:t>
                </w:r>
              </w:p>
            </w:tc>
          </w:sdtContent>
        </w:sdt>
        <w:tc>
          <w:tcPr>
            <w:tcW w:w="1712" w:type="dxa"/>
          </w:tcPr>
          <w:p w14:paraId="6BE9250A" w14:textId="77777777" w:rsidR="00072314" w:rsidRPr="000F4E8B" w:rsidRDefault="00072314" w:rsidP="001D18E6">
            <w:r w:rsidRPr="000F4E8B">
              <w:t>--</w:t>
            </w:r>
          </w:p>
        </w:tc>
        <w:tc>
          <w:tcPr>
            <w:tcW w:w="2958" w:type="dxa"/>
          </w:tcPr>
          <w:p w14:paraId="6A3EE30C" w14:textId="77777777" w:rsidR="00072314" w:rsidRPr="000F4E8B" w:rsidRDefault="00072314" w:rsidP="001D18E6"/>
        </w:tc>
      </w:tr>
      <w:tr w:rsidR="00072314" w14:paraId="3C79BF46" w14:textId="77777777" w:rsidTr="001D18E6">
        <w:tc>
          <w:tcPr>
            <w:tcW w:w="1934" w:type="dxa"/>
          </w:tcPr>
          <w:p w14:paraId="541E66E3" w14:textId="77777777" w:rsidR="00072314" w:rsidRPr="000F4E8B" w:rsidRDefault="00072314" w:rsidP="001D18E6">
            <w:r w:rsidRPr="000F4E8B">
              <w:t>REQ_def</w:t>
            </w:r>
          </w:p>
        </w:tc>
        <w:tc>
          <w:tcPr>
            <w:tcW w:w="2177" w:type="dxa"/>
          </w:tcPr>
          <w:p w14:paraId="2D5DE45D" w14:textId="77777777" w:rsidR="00072314" w:rsidRPr="000F4E8B" w:rsidRDefault="00072314" w:rsidP="001D18E6"/>
        </w:tc>
        <w:sdt>
          <w:sdtPr>
            <w:alias w:val="Modification"/>
            <w:tag w:val="Modification"/>
            <w:id w:val="-29960995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060E8BB8" w14:textId="77777777" w:rsidR="00072314" w:rsidRPr="000F4E8B" w:rsidRDefault="00072314" w:rsidP="001D18E6">
                <w:r w:rsidRPr="000F4E8B">
                  <w:t>Replaced</w:t>
                </w:r>
              </w:p>
            </w:tc>
          </w:sdtContent>
        </w:sdt>
        <w:tc>
          <w:tcPr>
            <w:tcW w:w="1712" w:type="dxa"/>
          </w:tcPr>
          <w:p w14:paraId="363C6F6A" w14:textId="77777777" w:rsidR="00072314" w:rsidRPr="000F4E8B" w:rsidRDefault="00072314" w:rsidP="001D18E6">
            <w:r w:rsidRPr="000F4E8B">
              <w:t>REQ_xyz</w:t>
            </w:r>
          </w:p>
        </w:tc>
        <w:tc>
          <w:tcPr>
            <w:tcW w:w="2958" w:type="dxa"/>
          </w:tcPr>
          <w:p w14:paraId="478B0CE0" w14:textId="77777777" w:rsidR="00072314" w:rsidRPr="000F4E8B" w:rsidRDefault="00072314" w:rsidP="001D18E6"/>
        </w:tc>
      </w:tr>
      <w:tr w:rsidR="00072314" w14:paraId="0B5F4F73" w14:textId="77777777" w:rsidTr="001D18E6">
        <w:tc>
          <w:tcPr>
            <w:tcW w:w="1934" w:type="dxa"/>
          </w:tcPr>
          <w:p w14:paraId="25ABA85D" w14:textId="77777777" w:rsidR="00072314" w:rsidRPr="000F4E8B" w:rsidRDefault="00072314" w:rsidP="001D18E6">
            <w:r w:rsidRPr="000F4E8B">
              <w:t>--</w:t>
            </w:r>
          </w:p>
        </w:tc>
        <w:tc>
          <w:tcPr>
            <w:tcW w:w="2177" w:type="dxa"/>
          </w:tcPr>
          <w:p w14:paraId="4566B9A6" w14:textId="77777777" w:rsidR="00072314" w:rsidRPr="000F4E8B" w:rsidRDefault="00072314" w:rsidP="001D18E6"/>
        </w:tc>
        <w:sdt>
          <w:sdtPr>
            <w:alias w:val="Modification"/>
            <w:tag w:val="Modification"/>
            <w:id w:val="-7154992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0ECE22F" w14:textId="77777777" w:rsidR="00072314" w:rsidRPr="000F4E8B" w:rsidRDefault="00072314" w:rsidP="001D18E6">
                <w:r w:rsidRPr="000F4E8B">
                  <w:t>Added</w:t>
                </w:r>
              </w:p>
            </w:tc>
          </w:sdtContent>
        </w:sdt>
        <w:tc>
          <w:tcPr>
            <w:tcW w:w="1712" w:type="dxa"/>
          </w:tcPr>
          <w:p w14:paraId="628F9C3E" w14:textId="77777777" w:rsidR="00072314" w:rsidRPr="000F4E8B" w:rsidRDefault="00072314" w:rsidP="001D18E6">
            <w:r w:rsidRPr="000F4E8B">
              <w:t>REQ_123</w:t>
            </w:r>
          </w:p>
        </w:tc>
        <w:tc>
          <w:tcPr>
            <w:tcW w:w="2958" w:type="dxa"/>
          </w:tcPr>
          <w:p w14:paraId="3A69E412" w14:textId="77777777" w:rsidR="00072314" w:rsidRPr="000F4E8B" w:rsidRDefault="00072314" w:rsidP="001D18E6"/>
        </w:tc>
      </w:tr>
    </w:tbl>
    <w:p w14:paraId="62779823"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1145AB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D2A5BBE" w14:textId="77777777" w:rsidTr="001D18E6">
        <w:tc>
          <w:tcPr>
            <w:tcW w:w="1838" w:type="dxa"/>
            <w:shd w:val="clear" w:color="auto" w:fill="D9D9D9" w:themeFill="background1" w:themeFillShade="D9"/>
          </w:tcPr>
          <w:p w14:paraId="24EA17AC" w14:textId="77777777" w:rsidR="00072314" w:rsidRDefault="00072314" w:rsidP="001D18E6">
            <w:pPr>
              <w:rPr>
                <w:b/>
              </w:rPr>
            </w:pPr>
            <w:r w:rsidRPr="00AF169D">
              <w:rPr>
                <w:b/>
              </w:rPr>
              <w:t>Requirement ID</w:t>
            </w:r>
          </w:p>
          <w:p w14:paraId="439AE37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81659F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859ECF" w14:textId="77777777" w:rsidR="00072314" w:rsidRPr="00AF169D" w:rsidRDefault="00072314" w:rsidP="001D18E6">
            <w:pPr>
              <w:rPr>
                <w:b/>
              </w:rPr>
            </w:pPr>
            <w:r>
              <w:rPr>
                <w:b/>
              </w:rPr>
              <w:t>Comment</w:t>
            </w:r>
          </w:p>
        </w:tc>
      </w:tr>
      <w:tr w:rsidR="00072314" w14:paraId="76D53B12" w14:textId="77777777" w:rsidTr="001D18E6">
        <w:tc>
          <w:tcPr>
            <w:tcW w:w="1838" w:type="dxa"/>
          </w:tcPr>
          <w:p w14:paraId="4D0E5B45" w14:textId="77777777" w:rsidR="00072314" w:rsidRDefault="00072314" w:rsidP="001D18E6"/>
        </w:tc>
        <w:tc>
          <w:tcPr>
            <w:tcW w:w="4253" w:type="dxa"/>
          </w:tcPr>
          <w:p w14:paraId="3AD03857" w14:textId="77777777" w:rsidR="00072314" w:rsidRDefault="00072314" w:rsidP="001D18E6"/>
        </w:tc>
        <w:tc>
          <w:tcPr>
            <w:tcW w:w="4110" w:type="dxa"/>
          </w:tcPr>
          <w:p w14:paraId="610E2603" w14:textId="77777777" w:rsidR="00072314" w:rsidRDefault="00072314" w:rsidP="001D18E6"/>
        </w:tc>
      </w:tr>
      <w:tr w:rsidR="00072314" w14:paraId="10B74011" w14:textId="77777777" w:rsidTr="001D18E6">
        <w:tc>
          <w:tcPr>
            <w:tcW w:w="1838" w:type="dxa"/>
          </w:tcPr>
          <w:p w14:paraId="6D4816A6" w14:textId="77777777" w:rsidR="00072314" w:rsidRDefault="00072314" w:rsidP="001D18E6"/>
        </w:tc>
        <w:tc>
          <w:tcPr>
            <w:tcW w:w="4253" w:type="dxa"/>
          </w:tcPr>
          <w:p w14:paraId="0199DAEA" w14:textId="77777777" w:rsidR="00072314" w:rsidRDefault="00072314" w:rsidP="001D18E6"/>
        </w:tc>
        <w:tc>
          <w:tcPr>
            <w:tcW w:w="4110" w:type="dxa"/>
          </w:tcPr>
          <w:p w14:paraId="066FF92F" w14:textId="77777777" w:rsidR="00072314" w:rsidRDefault="00072314" w:rsidP="001D18E6"/>
        </w:tc>
      </w:tr>
      <w:tr w:rsidR="00072314" w14:paraId="17A20F22" w14:textId="77777777" w:rsidTr="001D18E6">
        <w:tc>
          <w:tcPr>
            <w:tcW w:w="1838" w:type="dxa"/>
          </w:tcPr>
          <w:p w14:paraId="61218FCB" w14:textId="77777777" w:rsidR="00072314" w:rsidRDefault="00072314" w:rsidP="001D18E6">
            <w:r>
              <w:t>…</w:t>
            </w:r>
          </w:p>
        </w:tc>
        <w:tc>
          <w:tcPr>
            <w:tcW w:w="4253" w:type="dxa"/>
          </w:tcPr>
          <w:p w14:paraId="5F96417B" w14:textId="77777777" w:rsidR="00072314" w:rsidRDefault="00072314" w:rsidP="001D18E6"/>
        </w:tc>
        <w:tc>
          <w:tcPr>
            <w:tcW w:w="4110" w:type="dxa"/>
          </w:tcPr>
          <w:p w14:paraId="225AFCD4" w14:textId="77777777" w:rsidR="00072314" w:rsidRDefault="00072314" w:rsidP="001D18E6"/>
        </w:tc>
      </w:tr>
    </w:tbl>
    <w:p w14:paraId="3F2B551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C6BD646" w14:textId="77777777" w:rsidR="00072314" w:rsidRDefault="00072314" w:rsidP="00072314"/>
    <w:p w14:paraId="50083ED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760221C" w14:textId="77777777" w:rsidR="001C5864" w:rsidRPr="0017445F" w:rsidRDefault="001C5864" w:rsidP="001C5864">
      <w:pPr>
        <w:pStyle w:val="RERequirement"/>
        <w:shd w:val="clear" w:color="auto" w:fill="F2F2F2" w:themeFill="background1" w:themeFillShade="F2"/>
      </w:pPr>
      <w:r>
        <w:t xml:space="preserve"> Detect TMOS Settings from APIM</w:t>
      </w:r>
    </w:p>
    <w:p w14:paraId="6E09821B" w14:textId="77777777" w:rsidR="001C5864" w:rsidRDefault="001C5864" w:rsidP="001C5864">
      <w:pPr>
        <w:rPr>
          <w:rFonts w:cs="Arial"/>
        </w:rPr>
      </w:pPr>
      <w:r>
        <w:rPr>
          <w:rFonts w:cs="Arial"/>
        </w:rPr>
        <w:t>When HPCM module receives TMOS user settings signal "FAN_ON", "FAN_OFF", "FAN_AND_AC_ON", or "NONE" from the APIM module, it shall store the settings</w:t>
      </w:r>
    </w:p>
    <w:p w14:paraId="7DD14243" w14:textId="77777777" w:rsidR="001C5864" w:rsidRDefault="001C5864" w:rsidP="001C5864"/>
    <w:p w14:paraId="5FE7F94D" w14:textId="77777777" w:rsidR="001C5864" w:rsidRPr="00287D2F" w:rsidRDefault="001C5864" w:rsidP="001C5864">
      <w:pPr>
        <w:rPr>
          <w:rFonts w:cs="Arial"/>
        </w:rPr>
      </w:pPr>
      <w:r>
        <w:rPr>
          <w:rFonts w:cs="Arial"/>
        </w:rPr>
        <w:t>Satisfied by</w:t>
      </w:r>
      <w:r w:rsidRPr="00287D2F">
        <w:rPr>
          <w:rFonts w:cs="Arial"/>
        </w:rPr>
        <w:t>:</w:t>
      </w:r>
    </w:p>
    <w:p w14:paraId="6153EDA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D0914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w:t>
      </w:r>
    </w:p>
    <w:p w14:paraId="3B6255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468210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E77F7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B0C0F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04D6D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12FB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FC675" w14:textId="77777777" w:rsidR="0009168A" w:rsidRDefault="0009168A"/>
        </w:tc>
      </w:tr>
      <w:tr w:rsidR="007A24FC" w:rsidRPr="00B3499B" w14:paraId="7A4921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7F7EB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CBC86" w14:textId="77777777" w:rsidR="0009168A" w:rsidRDefault="0009168A"/>
        </w:tc>
      </w:tr>
      <w:tr w:rsidR="007A24FC" w:rsidRPr="00B3499B" w14:paraId="0C3063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B3D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AE142" w14:textId="77777777" w:rsidR="0009168A" w:rsidRDefault="0009168A"/>
        </w:tc>
      </w:tr>
      <w:tr w:rsidR="007A24FC" w:rsidRPr="00B3499B" w14:paraId="680E62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C3D8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277C2"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91B0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EB54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4A4CC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7A6C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4B9F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DD869C" wp14:editId="6E81D660">
                  <wp:extent cx="152400" cy="152400"/>
                  <wp:effectExtent l="0" t="0" r="0" b="0"/>
                  <wp:docPr id="784" name="Picture 1505875524.jpg" descr="1505875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505875524.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 Conditions</w:t>
            </w:r>
          </w:p>
          <w:p w14:paraId="0E8F04A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60A1A90" wp14:editId="4CA9B930">
                  <wp:extent cx="152400" cy="152400"/>
                  <wp:effectExtent l="0" t="0" r="0" b="0"/>
                  <wp:docPr id="786" name="Picture -1137684208.jpg" descr="-113768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13768420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194D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7DBB6" w14:textId="77777777" w:rsidR="0009168A" w:rsidRDefault="0009168A"/>
        </w:tc>
      </w:tr>
      <w:tr w:rsidR="007A24FC" w:rsidRPr="00B3499B" w14:paraId="2C44603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B0B8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678D0"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5889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52E0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4302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7AE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B9F1E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2BA95E" w14:textId="77777777" w:rsidR="007A24FC" w:rsidRPr="00B3499B" w:rsidRDefault="00DC7E29" w:rsidP="009737DA">
            <w:pPr>
              <w:rPr>
                <w:rFonts w:cs="Arial"/>
                <w:bCs/>
                <w:color w:val="808080" w:themeColor="background1" w:themeShade="80"/>
                <w:sz w:val="16"/>
                <w:szCs w:val="14"/>
              </w:rPr>
            </w:pPr>
            <w:hyperlink r:id="rId3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D6C5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03173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5E4BE2" w14:textId="77777777" w:rsidR="007A24FC" w:rsidRDefault="007A24FC" w:rsidP="001C5864">
      <w:pPr>
        <w:rPr>
          <w:rFonts w:cs="Arial"/>
        </w:rPr>
      </w:pPr>
    </w:p>
    <w:p w14:paraId="1691D753" w14:textId="77777777" w:rsidR="0047267C" w:rsidRDefault="0047267C" w:rsidP="001C5864">
      <w:pPr>
        <w:rPr>
          <w:rFonts w:cs="Arial"/>
        </w:rPr>
      </w:pPr>
    </w:p>
    <w:p w14:paraId="73FE43C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6324D17" wp14:editId="72C43F59">
            <wp:extent cx="152400" cy="152400"/>
            <wp:effectExtent l="0" t="0" r="0" b="0"/>
            <wp:docPr id="78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Input User Settings</w:t>
      </w:r>
    </w:p>
    <w:p w14:paraId="7C7BCF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4CA20D1" w14:textId="77777777" w:rsidR="00072314" w:rsidRPr="003B799F" w:rsidRDefault="00072314" w:rsidP="00072314"/>
    <w:p w14:paraId="4959BAAE" w14:textId="77777777" w:rsidR="00072314" w:rsidRDefault="00072314" w:rsidP="00072314">
      <w:pPr>
        <w:pStyle w:val="Heading6"/>
        <w:keepNext w:val="0"/>
        <w:tabs>
          <w:tab w:val="clear" w:pos="900"/>
          <w:tab w:val="left" w:pos="709"/>
        </w:tabs>
        <w:spacing w:before="240"/>
        <w:rPr>
          <w:lang w:val="en-GB"/>
        </w:rPr>
      </w:pPr>
      <w:r>
        <w:rPr>
          <w:lang w:val="en-GB"/>
        </w:rPr>
        <w:t>Inputs</w:t>
      </w:r>
    </w:p>
    <w:p w14:paraId="125B8D5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EB3E83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AEEB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E15B2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FB59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5F2C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00B5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F1DD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685471"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D7C214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A0F64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5FB2B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F5856AC" w14:textId="77777777" w:rsidR="0046438F" w:rsidRDefault="0046438F" w:rsidP="0046438F">
            <w:pPr>
              <w:rPr>
                <w:rFonts w:cs="Arial"/>
                <w:color w:val="000000" w:themeColor="text1"/>
                <w:sz w:val="16"/>
                <w:szCs w:val="14"/>
              </w:rPr>
            </w:pPr>
            <w:r>
              <w:rPr>
                <w:rFonts w:cs="Arial"/>
                <w:color w:val="000000" w:themeColor="text1"/>
                <w:sz w:val="16"/>
                <w:szCs w:val="14"/>
              </w:rPr>
              <w:t>UserSettingsInput</w:t>
            </w:r>
          </w:p>
          <w:p w14:paraId="5B01DACD" w14:textId="77777777" w:rsidR="0046438F" w:rsidRPr="00740CDD" w:rsidRDefault="0046438F" w:rsidP="00927ADC">
            <w:pPr>
              <w:pStyle w:val="VelocityScript"/>
              <w:rPr>
                <w:color w:val="00B0F0"/>
              </w:rPr>
            </w:pPr>
          </w:p>
          <w:p w14:paraId="7133CDE6" w14:textId="77777777" w:rsidR="004C0655" w:rsidRPr="007215C5" w:rsidRDefault="004C0655" w:rsidP="004F0393">
            <w:pPr>
              <w:pStyle w:val="VelocityScript"/>
            </w:pPr>
          </w:p>
          <w:p w14:paraId="6B6EF22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4DB1D8" w14:textId="77777777" w:rsidR="008A674A" w:rsidRPr="003C5D56" w:rsidRDefault="008A674A" w:rsidP="008A674A">
            <w:pPr>
              <w:rPr>
                <w:rFonts w:cs="Arial"/>
                <w:color w:val="000000" w:themeColor="text1"/>
                <w:sz w:val="16"/>
                <w:szCs w:val="14"/>
              </w:rPr>
            </w:pPr>
            <w:r>
              <w:rPr>
                <w:rFonts w:cs="Arial"/>
                <w:color w:val="000000" w:themeColor="text1"/>
                <w:sz w:val="16"/>
                <w:szCs w:val="14"/>
              </w:rPr>
              <w:t>UserSettingsInput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AC6AEF" w14:textId="77777777" w:rsidR="00C84B54" w:rsidRDefault="00C84B54" w:rsidP="00090710">
            <w:pPr>
              <w:pStyle w:val="VelocityScript"/>
            </w:pPr>
          </w:p>
          <w:p w14:paraId="3E8F26E5" w14:textId="77777777" w:rsidR="00C84B54" w:rsidRDefault="00C84B54" w:rsidP="00090710">
            <w:pPr>
              <w:pStyle w:val="VelocityScript"/>
            </w:pPr>
          </w:p>
          <w:p w14:paraId="14D3F16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E046C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07CB4F" w14:textId="77777777" w:rsidR="0009168A" w:rsidRDefault="0009168A"/>
        </w:tc>
      </w:tr>
      <w:tr w:rsidR="00EB31D7" w:rsidRPr="00B3499B" w14:paraId="704BE4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7F069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32CB8F4"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25C04A46" w14:textId="77777777" w:rsidR="0046438F" w:rsidRPr="00740CDD" w:rsidRDefault="0046438F" w:rsidP="00927ADC">
            <w:pPr>
              <w:pStyle w:val="VelocityScript"/>
              <w:rPr>
                <w:color w:val="00B0F0"/>
              </w:rPr>
            </w:pPr>
          </w:p>
          <w:p w14:paraId="5CEE2CE7" w14:textId="77777777" w:rsidR="004C0655" w:rsidRPr="007215C5" w:rsidRDefault="004C0655" w:rsidP="004F0393">
            <w:pPr>
              <w:pStyle w:val="VelocityScript"/>
            </w:pPr>
          </w:p>
          <w:p w14:paraId="383D931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403517"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41907F" w14:textId="77777777" w:rsidR="00C84B54" w:rsidRDefault="00C84B54" w:rsidP="00090710">
            <w:pPr>
              <w:pStyle w:val="VelocityScript"/>
            </w:pPr>
          </w:p>
          <w:p w14:paraId="55510325" w14:textId="77777777" w:rsidR="00C84B54" w:rsidRDefault="00C84B54" w:rsidP="00090710">
            <w:pPr>
              <w:pStyle w:val="VelocityScript"/>
            </w:pPr>
          </w:p>
          <w:p w14:paraId="1FF2865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17D680"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8CB6C1" w14:textId="77777777" w:rsidR="0009168A" w:rsidRDefault="0009168A"/>
        </w:tc>
      </w:tr>
      <w:tr w:rsidR="00EB31D7" w:rsidRPr="00B3499B" w14:paraId="4795DF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7D78ED"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2A94E933" w14:textId="77777777" w:rsidR="0046438F" w:rsidRDefault="0046438F" w:rsidP="0046438F">
            <w:pPr>
              <w:rPr>
                <w:rFonts w:cs="Arial"/>
                <w:color w:val="000000" w:themeColor="text1"/>
                <w:sz w:val="16"/>
                <w:szCs w:val="14"/>
              </w:rPr>
            </w:pPr>
            <w:r>
              <w:rPr>
                <w:rFonts w:cs="Arial"/>
                <w:color w:val="000000" w:themeColor="text1"/>
                <w:sz w:val="16"/>
                <w:szCs w:val="14"/>
              </w:rPr>
              <w:t>PhoneInput</w:t>
            </w:r>
          </w:p>
          <w:p w14:paraId="2DC31FD9" w14:textId="77777777" w:rsidR="0046438F" w:rsidRPr="00740CDD" w:rsidRDefault="0046438F" w:rsidP="00927ADC">
            <w:pPr>
              <w:pStyle w:val="VelocityScript"/>
              <w:rPr>
                <w:color w:val="00B0F0"/>
              </w:rPr>
            </w:pPr>
          </w:p>
          <w:p w14:paraId="31A984E6" w14:textId="77777777" w:rsidR="004C0655" w:rsidRPr="007215C5" w:rsidRDefault="004C0655" w:rsidP="004F0393">
            <w:pPr>
              <w:pStyle w:val="VelocityScript"/>
            </w:pPr>
          </w:p>
          <w:p w14:paraId="4F5C46D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5A2E9" w14:textId="77777777" w:rsidR="008A674A" w:rsidRPr="003C5D56" w:rsidRDefault="008A674A" w:rsidP="008A674A">
            <w:pPr>
              <w:rPr>
                <w:rFonts w:cs="Arial"/>
                <w:color w:val="000000" w:themeColor="text1"/>
                <w:sz w:val="16"/>
                <w:szCs w:val="14"/>
              </w:rPr>
            </w:pPr>
            <w:r>
              <w:rPr>
                <w:rFonts w:cs="Arial"/>
                <w:color w:val="000000" w:themeColor="text1"/>
                <w:sz w:val="16"/>
                <w:szCs w:val="14"/>
              </w:rPr>
              <w:t>PhoneInput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77619" w14:textId="77777777" w:rsidR="00C84B54" w:rsidRDefault="00C84B54" w:rsidP="00090710">
            <w:pPr>
              <w:pStyle w:val="VelocityScript"/>
            </w:pPr>
          </w:p>
          <w:p w14:paraId="261A726D" w14:textId="77777777" w:rsidR="00C84B54" w:rsidRDefault="00C84B54" w:rsidP="00090710">
            <w:pPr>
              <w:pStyle w:val="VelocityScript"/>
            </w:pPr>
          </w:p>
          <w:p w14:paraId="5FA4952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FB56B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3B220C" w14:textId="77777777" w:rsidR="0009168A" w:rsidRDefault="0009168A"/>
        </w:tc>
      </w:tr>
      <w:tr w:rsidR="00EB31D7" w:rsidRPr="00B3499B" w14:paraId="6F4CD2F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A1AF1A" w14:textId="77777777" w:rsidR="00EB31D7" w:rsidRPr="00B3499B" w:rsidRDefault="00DC7E29" w:rsidP="00236BAE">
            <w:pPr>
              <w:rPr>
                <w:rFonts w:cs="Arial"/>
                <w:bCs/>
                <w:color w:val="808080" w:themeColor="background1" w:themeShade="80"/>
                <w:sz w:val="16"/>
                <w:szCs w:val="14"/>
              </w:rPr>
            </w:pPr>
            <w:hyperlink r:id="rId35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75C0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23B6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46996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Input User Settings</w:t>
      </w:r>
    </w:p>
    <w:p w14:paraId="3C77396A" w14:textId="77777777" w:rsidR="008C50D1" w:rsidRPr="00E23282" w:rsidRDefault="008C50D1" w:rsidP="00072314"/>
    <w:p w14:paraId="44E2783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F2BA91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EEECCF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34EB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1673FE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B0D4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A4BC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A782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015A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ABAC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98D00D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892369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0B796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3D4140"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78FD3679" w14:textId="77777777" w:rsidR="0046438F" w:rsidRPr="00740CDD" w:rsidRDefault="0046438F" w:rsidP="00D60C45">
            <w:pPr>
              <w:pStyle w:val="VelocityScript"/>
              <w:rPr>
                <w:color w:val="00B0F0"/>
              </w:rPr>
            </w:pPr>
          </w:p>
          <w:p w14:paraId="251FB479" w14:textId="77777777" w:rsidR="007215C5" w:rsidRPr="00D60C45" w:rsidRDefault="007215C5" w:rsidP="00CA24CE">
            <w:pPr>
              <w:rPr>
                <w:rFonts w:cs="Arial"/>
                <w:color w:val="000000" w:themeColor="text1"/>
                <w:sz w:val="16"/>
                <w:szCs w:val="14"/>
                <w:lang w:val="en-GB"/>
              </w:rPr>
            </w:pPr>
          </w:p>
          <w:p w14:paraId="4C5B4AD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520AFE"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177C8EA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79C1D0" w14:textId="77777777" w:rsidR="0038251F" w:rsidRPr="0038251F" w:rsidRDefault="00143E70" w:rsidP="0038251F">
            <w:pPr>
              <w:pStyle w:val="VelocityScript"/>
              <w:rPr>
                <w:color w:val="00B0F0"/>
                <w:sz w:val="16"/>
              </w:rPr>
            </w:pPr>
            <w:r w:rsidRPr="0038251F">
              <w:rPr>
                <w:color w:val="00B0F0"/>
                <w:sz w:val="16"/>
              </w:rPr>
              <w:t xml:space="preserve"> </w:t>
            </w:r>
          </w:p>
          <w:p w14:paraId="7A0D08EC" w14:textId="77777777" w:rsidR="00C84B54" w:rsidRDefault="00C84B54" w:rsidP="00B31A0E">
            <w:pPr>
              <w:pStyle w:val="VelocityScript"/>
            </w:pPr>
          </w:p>
          <w:p w14:paraId="611C470F" w14:textId="77777777" w:rsidR="00C84B54" w:rsidRDefault="00C84B54" w:rsidP="00B31A0E">
            <w:pPr>
              <w:pStyle w:val="VelocityScript"/>
            </w:pPr>
          </w:p>
          <w:p w14:paraId="14DEF81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DF9A6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33A01C" w14:textId="77777777" w:rsidR="0009168A" w:rsidRDefault="0009168A"/>
        </w:tc>
      </w:tr>
      <w:tr w:rsidR="00CA24CE" w:rsidRPr="00B3499B" w14:paraId="4E091F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448E8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D1CA4CF"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4EEB9C40" w14:textId="77777777" w:rsidR="0046438F" w:rsidRPr="00740CDD" w:rsidRDefault="0046438F" w:rsidP="00D60C45">
            <w:pPr>
              <w:pStyle w:val="VelocityScript"/>
              <w:rPr>
                <w:color w:val="00B0F0"/>
              </w:rPr>
            </w:pPr>
          </w:p>
          <w:p w14:paraId="3FD61140" w14:textId="77777777" w:rsidR="007215C5" w:rsidRPr="00D60C45" w:rsidRDefault="007215C5" w:rsidP="00CA24CE">
            <w:pPr>
              <w:rPr>
                <w:rFonts w:cs="Arial"/>
                <w:color w:val="000000" w:themeColor="text1"/>
                <w:sz w:val="16"/>
                <w:szCs w:val="14"/>
                <w:lang w:val="en-GB"/>
              </w:rPr>
            </w:pPr>
          </w:p>
          <w:p w14:paraId="1260A17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1F0436" w14:textId="77777777" w:rsidR="00DD49BA" w:rsidRPr="003C5D56" w:rsidRDefault="00DD49BA" w:rsidP="00DD49BA">
            <w:pPr>
              <w:rPr>
                <w:rFonts w:cs="Arial"/>
                <w:color w:val="000000" w:themeColor="text1"/>
                <w:sz w:val="16"/>
                <w:szCs w:val="14"/>
              </w:rPr>
            </w:pPr>
            <w:r>
              <w:rPr>
                <w:rFonts w:cs="Arial"/>
                <w:color w:val="000000" w:themeColor="text1"/>
                <w:sz w:val="16"/>
                <w:szCs w:val="14"/>
              </w:rPr>
              <w:t>User Input</w:t>
            </w:r>
          </w:p>
          <w:p w14:paraId="60F1450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F1632D" w14:textId="77777777" w:rsidR="0038251F" w:rsidRPr="0038251F" w:rsidRDefault="00143E70" w:rsidP="0038251F">
            <w:pPr>
              <w:pStyle w:val="VelocityScript"/>
              <w:rPr>
                <w:color w:val="00B0F0"/>
                <w:sz w:val="16"/>
              </w:rPr>
            </w:pPr>
            <w:r w:rsidRPr="0038251F">
              <w:rPr>
                <w:color w:val="00B0F0"/>
                <w:sz w:val="16"/>
              </w:rPr>
              <w:t xml:space="preserve"> </w:t>
            </w:r>
          </w:p>
          <w:p w14:paraId="21767C15" w14:textId="77777777" w:rsidR="00C84B54" w:rsidRDefault="00C84B54" w:rsidP="00B31A0E">
            <w:pPr>
              <w:pStyle w:val="VelocityScript"/>
            </w:pPr>
          </w:p>
          <w:p w14:paraId="5982F716" w14:textId="77777777" w:rsidR="00C84B54" w:rsidRDefault="00C84B54" w:rsidP="00B31A0E">
            <w:pPr>
              <w:pStyle w:val="VelocityScript"/>
            </w:pPr>
          </w:p>
          <w:p w14:paraId="104DEF72"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E7A3D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84FDCC" w14:textId="77777777" w:rsidR="0009168A" w:rsidRDefault="0009168A"/>
        </w:tc>
      </w:tr>
      <w:tr w:rsidR="00CA24CE" w:rsidRPr="00B3499B" w14:paraId="629878D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029C8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23C7CF4" w14:textId="77777777" w:rsidR="0046438F" w:rsidRDefault="0046438F" w:rsidP="0046438F">
            <w:pPr>
              <w:rPr>
                <w:rFonts w:cs="Arial"/>
                <w:color w:val="000000" w:themeColor="text1"/>
                <w:sz w:val="16"/>
                <w:szCs w:val="14"/>
              </w:rPr>
            </w:pPr>
            <w:r>
              <w:rPr>
                <w:rFonts w:cs="Arial"/>
                <w:color w:val="000000" w:themeColor="text1"/>
                <w:sz w:val="16"/>
                <w:szCs w:val="14"/>
              </w:rPr>
              <w:t>APIM -ECG</w:t>
            </w:r>
          </w:p>
          <w:p w14:paraId="55926B2A" w14:textId="77777777" w:rsidR="0046438F" w:rsidRPr="00740CDD" w:rsidRDefault="0046438F" w:rsidP="00D60C45">
            <w:pPr>
              <w:pStyle w:val="VelocityScript"/>
              <w:rPr>
                <w:color w:val="00B0F0"/>
              </w:rPr>
            </w:pPr>
          </w:p>
          <w:p w14:paraId="6D2611E2" w14:textId="77777777" w:rsidR="007215C5" w:rsidRPr="00D60C45" w:rsidRDefault="007215C5" w:rsidP="00CA24CE">
            <w:pPr>
              <w:rPr>
                <w:rFonts w:cs="Arial"/>
                <w:color w:val="000000" w:themeColor="text1"/>
                <w:sz w:val="16"/>
                <w:szCs w:val="14"/>
                <w:lang w:val="en-GB"/>
              </w:rPr>
            </w:pPr>
          </w:p>
          <w:p w14:paraId="6888ECF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F75588" w14:textId="77777777" w:rsidR="00DD49BA" w:rsidRPr="003C5D56" w:rsidRDefault="00DD49BA" w:rsidP="00DD49BA">
            <w:pPr>
              <w:rPr>
                <w:rFonts w:cs="Arial"/>
                <w:color w:val="000000" w:themeColor="text1"/>
                <w:sz w:val="16"/>
                <w:szCs w:val="14"/>
              </w:rPr>
            </w:pPr>
            <w:r>
              <w:rPr>
                <w:rFonts w:cs="Arial"/>
                <w:color w:val="000000" w:themeColor="text1"/>
                <w:sz w:val="16"/>
                <w:szCs w:val="14"/>
              </w:rPr>
              <w:t>APIM -ECG</w:t>
            </w:r>
          </w:p>
          <w:p w14:paraId="16993D2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CB55CA" w14:textId="77777777" w:rsidR="0038251F" w:rsidRPr="0038251F" w:rsidRDefault="00143E70" w:rsidP="0038251F">
            <w:pPr>
              <w:pStyle w:val="VelocityScript"/>
              <w:rPr>
                <w:color w:val="00B0F0"/>
                <w:sz w:val="16"/>
              </w:rPr>
            </w:pPr>
            <w:r w:rsidRPr="0038251F">
              <w:rPr>
                <w:color w:val="00B0F0"/>
                <w:sz w:val="16"/>
              </w:rPr>
              <w:t xml:space="preserve"> </w:t>
            </w:r>
          </w:p>
          <w:p w14:paraId="06A6D358" w14:textId="77777777" w:rsidR="00C84B54" w:rsidRDefault="00C84B54" w:rsidP="00B31A0E">
            <w:pPr>
              <w:pStyle w:val="VelocityScript"/>
            </w:pPr>
          </w:p>
          <w:p w14:paraId="490689D8" w14:textId="77777777" w:rsidR="00C84B54" w:rsidRDefault="00C84B54" w:rsidP="00B31A0E">
            <w:pPr>
              <w:pStyle w:val="VelocityScript"/>
            </w:pPr>
          </w:p>
          <w:p w14:paraId="1AE30A20"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081B4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0A7E35" w14:textId="77777777" w:rsidR="0009168A" w:rsidRDefault="0009168A"/>
        </w:tc>
      </w:tr>
      <w:tr w:rsidR="00CA24CE" w:rsidRPr="00B3499B" w14:paraId="0CB2D7B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5FC14C" w14:textId="77777777" w:rsidR="00CA24CE" w:rsidRPr="00B3499B" w:rsidRDefault="00DC7E29" w:rsidP="00CA24CE">
            <w:pPr>
              <w:rPr>
                <w:rFonts w:cs="Arial"/>
                <w:bCs/>
                <w:color w:val="808080" w:themeColor="background1" w:themeShade="80"/>
                <w:sz w:val="16"/>
                <w:szCs w:val="14"/>
              </w:rPr>
            </w:pPr>
            <w:hyperlink r:id="rId35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872C2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54F5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0B3A9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Input User Settings</w:t>
      </w:r>
    </w:p>
    <w:p w14:paraId="7DD4616A" w14:textId="77777777" w:rsidR="00072314" w:rsidRPr="00612064" w:rsidRDefault="00072314" w:rsidP="00072314">
      <w:pPr>
        <w:spacing w:before="20"/>
        <w:rPr>
          <w:vanish/>
        </w:rPr>
      </w:pPr>
    </w:p>
    <w:p w14:paraId="57AA0B2E" w14:textId="77777777" w:rsidR="00072314" w:rsidRDefault="00072314" w:rsidP="00072314">
      <w:pPr>
        <w:pStyle w:val="Heading6"/>
        <w:keepNext w:val="0"/>
        <w:tabs>
          <w:tab w:val="clear" w:pos="900"/>
          <w:tab w:val="left" w:pos="709"/>
        </w:tabs>
        <w:spacing w:before="240"/>
      </w:pPr>
      <w:r>
        <w:t>Parameters</w:t>
      </w:r>
    </w:p>
    <w:p w14:paraId="317BBE4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34DAC81" w14:textId="77777777" w:rsidTr="001D18E6">
        <w:trPr>
          <w:trHeight w:val="161"/>
        </w:trPr>
        <w:tc>
          <w:tcPr>
            <w:tcW w:w="1838" w:type="dxa"/>
            <w:shd w:val="clear" w:color="auto" w:fill="D9D9D9" w:themeFill="background1" w:themeFillShade="D9"/>
            <w:noWrap/>
            <w:hideMark/>
          </w:tcPr>
          <w:p w14:paraId="73405A9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6E09C7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E0397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0913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13903A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7FBEB68" w14:textId="77777777" w:rsidTr="001D18E6">
        <w:trPr>
          <w:trHeight w:val="70"/>
        </w:trPr>
        <w:tc>
          <w:tcPr>
            <w:tcW w:w="1838" w:type="dxa"/>
            <w:noWrap/>
          </w:tcPr>
          <w:p w14:paraId="45DFA98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768F2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F5DD9F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086452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5E7F2DD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794F15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C9D9D1E" w14:textId="77777777" w:rsidTr="001D18E6">
        <w:trPr>
          <w:trHeight w:val="71"/>
        </w:trPr>
        <w:tc>
          <w:tcPr>
            <w:tcW w:w="1838" w:type="dxa"/>
            <w:noWrap/>
          </w:tcPr>
          <w:p w14:paraId="3682B9D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0213F42" w14:textId="77777777" w:rsidR="00072314" w:rsidRPr="00D14691" w:rsidRDefault="00072314" w:rsidP="001D18E6">
            <w:pPr>
              <w:rPr>
                <w:color w:val="000000" w:themeColor="text1"/>
              </w:rPr>
            </w:pPr>
          </w:p>
        </w:tc>
        <w:tc>
          <w:tcPr>
            <w:tcW w:w="1701" w:type="dxa"/>
          </w:tcPr>
          <w:p w14:paraId="26849700" w14:textId="77777777" w:rsidR="00072314" w:rsidRPr="00D14691" w:rsidRDefault="00072314" w:rsidP="001D18E6">
            <w:pPr>
              <w:rPr>
                <w:color w:val="000000" w:themeColor="text1"/>
              </w:rPr>
            </w:pPr>
          </w:p>
        </w:tc>
        <w:tc>
          <w:tcPr>
            <w:tcW w:w="1417" w:type="dxa"/>
            <w:noWrap/>
          </w:tcPr>
          <w:p w14:paraId="47A1B48A" w14:textId="77777777" w:rsidR="00072314" w:rsidRPr="00D14691" w:rsidRDefault="00072314" w:rsidP="001D18E6">
            <w:pPr>
              <w:rPr>
                <w:color w:val="000000" w:themeColor="text1"/>
              </w:rPr>
            </w:pPr>
          </w:p>
        </w:tc>
        <w:tc>
          <w:tcPr>
            <w:tcW w:w="3402" w:type="dxa"/>
          </w:tcPr>
          <w:p w14:paraId="2197EE4C" w14:textId="77777777" w:rsidR="00072314" w:rsidRPr="00D14691" w:rsidRDefault="00072314" w:rsidP="001D18E6">
            <w:pPr>
              <w:rPr>
                <w:color w:val="000000" w:themeColor="text1"/>
              </w:rPr>
            </w:pPr>
          </w:p>
        </w:tc>
      </w:tr>
    </w:tbl>
    <w:p w14:paraId="25A17AF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EF815C0" w14:textId="77777777" w:rsidR="003678EC" w:rsidRPr="003678EC" w:rsidRDefault="003678EC" w:rsidP="003678EC">
      <w:pPr>
        <w:rPr>
          <w:lang w:val="en-GB"/>
        </w:rPr>
      </w:pPr>
    </w:p>
    <w:p w14:paraId="4E67386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EC609F" w14:textId="77777777" w:rsidR="00072314" w:rsidRPr="003225C9" w:rsidRDefault="00072314" w:rsidP="00072314">
      <w:pPr>
        <w:tabs>
          <w:tab w:val="left" w:pos="284"/>
          <w:tab w:val="left" w:pos="851"/>
        </w:tabs>
      </w:pPr>
    </w:p>
    <w:p w14:paraId="4F43A85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9E507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8F98EE8" w14:textId="77777777" w:rsidTr="001D18E6">
        <w:tc>
          <w:tcPr>
            <w:tcW w:w="1934" w:type="dxa"/>
            <w:shd w:val="clear" w:color="auto" w:fill="D9D9D9" w:themeFill="background1" w:themeFillShade="D9"/>
          </w:tcPr>
          <w:p w14:paraId="618117C1" w14:textId="77777777" w:rsidR="00072314" w:rsidRDefault="00072314" w:rsidP="001D18E6">
            <w:pPr>
              <w:rPr>
                <w:b/>
              </w:rPr>
            </w:pPr>
            <w:r w:rsidRPr="00AF169D">
              <w:rPr>
                <w:b/>
              </w:rPr>
              <w:t>Requirement ID</w:t>
            </w:r>
          </w:p>
          <w:p w14:paraId="3079282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05F5E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6B745F6" w14:textId="77777777" w:rsidR="00072314" w:rsidRDefault="00072314" w:rsidP="001D18E6">
            <w:pPr>
              <w:rPr>
                <w:b/>
              </w:rPr>
            </w:pPr>
            <w:r>
              <w:rPr>
                <w:b/>
              </w:rPr>
              <w:t>Modification</w:t>
            </w:r>
          </w:p>
        </w:tc>
        <w:tc>
          <w:tcPr>
            <w:tcW w:w="1712" w:type="dxa"/>
            <w:shd w:val="clear" w:color="auto" w:fill="D9D9D9" w:themeFill="background1" w:themeFillShade="D9"/>
          </w:tcPr>
          <w:p w14:paraId="400393D5" w14:textId="77777777" w:rsidR="00072314" w:rsidRDefault="00072314" w:rsidP="001D18E6">
            <w:pPr>
              <w:rPr>
                <w:b/>
              </w:rPr>
            </w:pPr>
            <w:r w:rsidRPr="00AF169D">
              <w:rPr>
                <w:b/>
              </w:rPr>
              <w:t xml:space="preserve">Requirement </w:t>
            </w:r>
            <w:r>
              <w:rPr>
                <w:b/>
              </w:rPr>
              <w:t>ID</w:t>
            </w:r>
          </w:p>
          <w:p w14:paraId="644B255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E3BDEA" w14:textId="77777777" w:rsidR="00072314" w:rsidRPr="00AF169D" w:rsidRDefault="00072314" w:rsidP="001D18E6">
            <w:pPr>
              <w:rPr>
                <w:b/>
              </w:rPr>
            </w:pPr>
            <w:r>
              <w:rPr>
                <w:b/>
              </w:rPr>
              <w:t>Comment</w:t>
            </w:r>
          </w:p>
        </w:tc>
      </w:tr>
      <w:tr w:rsidR="00072314" w14:paraId="0D3D993E" w14:textId="77777777" w:rsidTr="001D18E6">
        <w:tc>
          <w:tcPr>
            <w:tcW w:w="1934" w:type="dxa"/>
          </w:tcPr>
          <w:p w14:paraId="68EC060A" w14:textId="77777777" w:rsidR="00072314" w:rsidRPr="000F4E8B" w:rsidRDefault="00072314" w:rsidP="001D18E6">
            <w:r w:rsidRPr="000F4E8B">
              <w:t>REQ_abc</w:t>
            </w:r>
          </w:p>
        </w:tc>
        <w:tc>
          <w:tcPr>
            <w:tcW w:w="2177" w:type="dxa"/>
          </w:tcPr>
          <w:p w14:paraId="41B08A78" w14:textId="77777777" w:rsidR="00072314" w:rsidRPr="000F4E8B" w:rsidRDefault="00072314" w:rsidP="001D18E6"/>
        </w:tc>
        <w:sdt>
          <w:sdtPr>
            <w:alias w:val="Modification"/>
            <w:tag w:val="Modification"/>
            <w:id w:val="-78087725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CBCF975" w14:textId="77777777" w:rsidR="00072314" w:rsidRPr="000F4E8B" w:rsidRDefault="00072314" w:rsidP="001D18E6">
                <w:r w:rsidRPr="000F4E8B">
                  <w:t>Removed</w:t>
                </w:r>
              </w:p>
            </w:tc>
          </w:sdtContent>
        </w:sdt>
        <w:tc>
          <w:tcPr>
            <w:tcW w:w="1712" w:type="dxa"/>
          </w:tcPr>
          <w:p w14:paraId="54B63E3E" w14:textId="77777777" w:rsidR="00072314" w:rsidRPr="000F4E8B" w:rsidRDefault="00072314" w:rsidP="001D18E6">
            <w:r w:rsidRPr="000F4E8B">
              <w:t>--</w:t>
            </w:r>
          </w:p>
        </w:tc>
        <w:tc>
          <w:tcPr>
            <w:tcW w:w="2958" w:type="dxa"/>
          </w:tcPr>
          <w:p w14:paraId="6E7EB047" w14:textId="77777777" w:rsidR="00072314" w:rsidRPr="000F4E8B" w:rsidRDefault="00072314" w:rsidP="001D18E6"/>
        </w:tc>
      </w:tr>
      <w:tr w:rsidR="00072314" w14:paraId="74A0985B" w14:textId="77777777" w:rsidTr="001D18E6">
        <w:tc>
          <w:tcPr>
            <w:tcW w:w="1934" w:type="dxa"/>
          </w:tcPr>
          <w:p w14:paraId="0F2CA655" w14:textId="77777777" w:rsidR="00072314" w:rsidRPr="000F4E8B" w:rsidRDefault="00072314" w:rsidP="001D18E6">
            <w:r w:rsidRPr="000F4E8B">
              <w:lastRenderedPageBreak/>
              <w:t>REQ_def</w:t>
            </w:r>
          </w:p>
        </w:tc>
        <w:tc>
          <w:tcPr>
            <w:tcW w:w="2177" w:type="dxa"/>
          </w:tcPr>
          <w:p w14:paraId="3EF5D74E" w14:textId="77777777" w:rsidR="00072314" w:rsidRPr="000F4E8B" w:rsidRDefault="00072314" w:rsidP="001D18E6"/>
        </w:tc>
        <w:sdt>
          <w:sdtPr>
            <w:alias w:val="Modification"/>
            <w:tag w:val="Modification"/>
            <w:id w:val="-5101317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851AFA9" w14:textId="77777777" w:rsidR="00072314" w:rsidRPr="000F4E8B" w:rsidRDefault="00072314" w:rsidP="001D18E6">
                <w:r w:rsidRPr="000F4E8B">
                  <w:t>Replaced</w:t>
                </w:r>
              </w:p>
            </w:tc>
          </w:sdtContent>
        </w:sdt>
        <w:tc>
          <w:tcPr>
            <w:tcW w:w="1712" w:type="dxa"/>
          </w:tcPr>
          <w:p w14:paraId="06A939B0" w14:textId="77777777" w:rsidR="00072314" w:rsidRPr="000F4E8B" w:rsidRDefault="00072314" w:rsidP="001D18E6">
            <w:r w:rsidRPr="000F4E8B">
              <w:t>REQ_xyz</w:t>
            </w:r>
          </w:p>
        </w:tc>
        <w:tc>
          <w:tcPr>
            <w:tcW w:w="2958" w:type="dxa"/>
          </w:tcPr>
          <w:p w14:paraId="2516BEC0" w14:textId="77777777" w:rsidR="00072314" w:rsidRPr="000F4E8B" w:rsidRDefault="00072314" w:rsidP="001D18E6"/>
        </w:tc>
      </w:tr>
      <w:tr w:rsidR="00072314" w14:paraId="2470311B" w14:textId="77777777" w:rsidTr="001D18E6">
        <w:tc>
          <w:tcPr>
            <w:tcW w:w="1934" w:type="dxa"/>
          </w:tcPr>
          <w:p w14:paraId="5001DC59" w14:textId="77777777" w:rsidR="00072314" w:rsidRPr="000F4E8B" w:rsidRDefault="00072314" w:rsidP="001D18E6">
            <w:r w:rsidRPr="000F4E8B">
              <w:t>--</w:t>
            </w:r>
          </w:p>
        </w:tc>
        <w:tc>
          <w:tcPr>
            <w:tcW w:w="2177" w:type="dxa"/>
          </w:tcPr>
          <w:p w14:paraId="726F192C" w14:textId="77777777" w:rsidR="00072314" w:rsidRPr="000F4E8B" w:rsidRDefault="00072314" w:rsidP="001D18E6"/>
        </w:tc>
        <w:sdt>
          <w:sdtPr>
            <w:alias w:val="Modification"/>
            <w:tag w:val="Modification"/>
            <w:id w:val="-11847410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B259AD5" w14:textId="77777777" w:rsidR="00072314" w:rsidRPr="000F4E8B" w:rsidRDefault="00072314" w:rsidP="001D18E6">
                <w:r w:rsidRPr="000F4E8B">
                  <w:t>Added</w:t>
                </w:r>
              </w:p>
            </w:tc>
          </w:sdtContent>
        </w:sdt>
        <w:tc>
          <w:tcPr>
            <w:tcW w:w="1712" w:type="dxa"/>
          </w:tcPr>
          <w:p w14:paraId="504B2FA4" w14:textId="77777777" w:rsidR="00072314" w:rsidRPr="000F4E8B" w:rsidRDefault="00072314" w:rsidP="001D18E6">
            <w:r w:rsidRPr="000F4E8B">
              <w:t>REQ_123</w:t>
            </w:r>
          </w:p>
        </w:tc>
        <w:tc>
          <w:tcPr>
            <w:tcW w:w="2958" w:type="dxa"/>
          </w:tcPr>
          <w:p w14:paraId="6F6F85E2" w14:textId="77777777" w:rsidR="00072314" w:rsidRPr="000F4E8B" w:rsidRDefault="00072314" w:rsidP="001D18E6"/>
        </w:tc>
      </w:tr>
    </w:tbl>
    <w:p w14:paraId="7F1891F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CA5145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FD8160E" w14:textId="77777777" w:rsidTr="001D18E6">
        <w:tc>
          <w:tcPr>
            <w:tcW w:w="1838" w:type="dxa"/>
            <w:shd w:val="clear" w:color="auto" w:fill="D9D9D9" w:themeFill="background1" w:themeFillShade="D9"/>
          </w:tcPr>
          <w:p w14:paraId="140B0709" w14:textId="77777777" w:rsidR="00072314" w:rsidRDefault="00072314" w:rsidP="001D18E6">
            <w:pPr>
              <w:rPr>
                <w:b/>
              </w:rPr>
            </w:pPr>
            <w:r w:rsidRPr="00AF169D">
              <w:rPr>
                <w:b/>
              </w:rPr>
              <w:t>Requirement ID</w:t>
            </w:r>
          </w:p>
          <w:p w14:paraId="0619904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DBFD8F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3F457C5" w14:textId="77777777" w:rsidR="00072314" w:rsidRPr="00AF169D" w:rsidRDefault="00072314" w:rsidP="001D18E6">
            <w:pPr>
              <w:rPr>
                <w:b/>
              </w:rPr>
            </w:pPr>
            <w:r>
              <w:rPr>
                <w:b/>
              </w:rPr>
              <w:t>Comment</w:t>
            </w:r>
          </w:p>
        </w:tc>
      </w:tr>
      <w:tr w:rsidR="00072314" w14:paraId="643E04C3" w14:textId="77777777" w:rsidTr="001D18E6">
        <w:tc>
          <w:tcPr>
            <w:tcW w:w="1838" w:type="dxa"/>
          </w:tcPr>
          <w:p w14:paraId="0FD2E9BC" w14:textId="77777777" w:rsidR="00072314" w:rsidRDefault="00072314" w:rsidP="001D18E6"/>
        </w:tc>
        <w:tc>
          <w:tcPr>
            <w:tcW w:w="4253" w:type="dxa"/>
          </w:tcPr>
          <w:p w14:paraId="295D9230" w14:textId="77777777" w:rsidR="00072314" w:rsidRDefault="00072314" w:rsidP="001D18E6"/>
        </w:tc>
        <w:tc>
          <w:tcPr>
            <w:tcW w:w="4110" w:type="dxa"/>
          </w:tcPr>
          <w:p w14:paraId="05BDFA75" w14:textId="77777777" w:rsidR="00072314" w:rsidRDefault="00072314" w:rsidP="001D18E6"/>
        </w:tc>
      </w:tr>
      <w:tr w:rsidR="00072314" w14:paraId="04363B3C" w14:textId="77777777" w:rsidTr="001D18E6">
        <w:tc>
          <w:tcPr>
            <w:tcW w:w="1838" w:type="dxa"/>
          </w:tcPr>
          <w:p w14:paraId="3A4997C3" w14:textId="77777777" w:rsidR="00072314" w:rsidRDefault="00072314" w:rsidP="001D18E6"/>
        </w:tc>
        <w:tc>
          <w:tcPr>
            <w:tcW w:w="4253" w:type="dxa"/>
          </w:tcPr>
          <w:p w14:paraId="344FF566" w14:textId="77777777" w:rsidR="00072314" w:rsidRDefault="00072314" w:rsidP="001D18E6"/>
        </w:tc>
        <w:tc>
          <w:tcPr>
            <w:tcW w:w="4110" w:type="dxa"/>
          </w:tcPr>
          <w:p w14:paraId="7A86108F" w14:textId="77777777" w:rsidR="00072314" w:rsidRDefault="00072314" w:rsidP="001D18E6"/>
        </w:tc>
      </w:tr>
      <w:tr w:rsidR="00072314" w14:paraId="617DEE25" w14:textId="77777777" w:rsidTr="001D18E6">
        <w:tc>
          <w:tcPr>
            <w:tcW w:w="1838" w:type="dxa"/>
          </w:tcPr>
          <w:p w14:paraId="2F8B14E3" w14:textId="77777777" w:rsidR="00072314" w:rsidRDefault="00072314" w:rsidP="001D18E6">
            <w:r>
              <w:t>…</w:t>
            </w:r>
          </w:p>
        </w:tc>
        <w:tc>
          <w:tcPr>
            <w:tcW w:w="4253" w:type="dxa"/>
          </w:tcPr>
          <w:p w14:paraId="05AD02C3" w14:textId="77777777" w:rsidR="00072314" w:rsidRDefault="00072314" w:rsidP="001D18E6"/>
        </w:tc>
        <w:tc>
          <w:tcPr>
            <w:tcW w:w="4110" w:type="dxa"/>
          </w:tcPr>
          <w:p w14:paraId="594FB274" w14:textId="77777777" w:rsidR="00072314" w:rsidRDefault="00072314" w:rsidP="001D18E6"/>
        </w:tc>
      </w:tr>
    </w:tbl>
    <w:p w14:paraId="3725F1C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B88408" w14:textId="77777777" w:rsidR="00072314" w:rsidRDefault="00072314" w:rsidP="00072314"/>
    <w:p w14:paraId="52ADF79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700C0D5" w14:textId="77777777" w:rsidR="001C5864" w:rsidRPr="0017445F" w:rsidRDefault="001C5864" w:rsidP="001C5864">
      <w:pPr>
        <w:pStyle w:val="RERequirement"/>
        <w:shd w:val="clear" w:color="auto" w:fill="F2F2F2" w:themeFill="background1" w:themeFillShade="F2"/>
      </w:pPr>
      <w:r>
        <w:t xml:space="preserve"> APIM Phone Input</w:t>
      </w:r>
    </w:p>
    <w:p w14:paraId="72F2AF2D" w14:textId="77777777" w:rsidR="001C5864" w:rsidRDefault="001C5864" w:rsidP="001C5864">
      <w:pPr>
        <w:rPr>
          <w:rFonts w:cs="Arial"/>
        </w:rPr>
      </w:pPr>
      <w:r>
        <w:rPr>
          <w:rFonts w:cs="Arial"/>
        </w:rPr>
        <w:t xml:space="preserve">When APIM module receives the signals "FAN_ON", FAN_OFF", "FAN_AND_AC_ON", or "NONE" from the </w:t>
      </w:r>
      <w:proofErr w:type="gramStart"/>
      <w:r>
        <w:rPr>
          <w:rFonts w:cs="Arial"/>
        </w:rPr>
        <w:t>hand held</w:t>
      </w:r>
      <w:proofErr w:type="gramEnd"/>
      <w:r>
        <w:rPr>
          <w:rFonts w:cs="Arial"/>
        </w:rPr>
        <w:t xml:space="preserve"> device, It shall forward them to the HPCM</w:t>
      </w:r>
    </w:p>
    <w:p w14:paraId="63373EAB" w14:textId="77777777" w:rsidR="001C5864" w:rsidRDefault="001C5864" w:rsidP="001C5864"/>
    <w:p w14:paraId="596C008F" w14:textId="77777777" w:rsidR="001C5864" w:rsidRPr="00287D2F" w:rsidRDefault="001C5864" w:rsidP="001C5864">
      <w:pPr>
        <w:rPr>
          <w:rFonts w:cs="Arial"/>
        </w:rPr>
      </w:pPr>
      <w:r>
        <w:rPr>
          <w:rFonts w:cs="Arial"/>
        </w:rPr>
        <w:t>Satisfied by</w:t>
      </w:r>
      <w:r w:rsidRPr="00287D2F">
        <w:rPr>
          <w:rFonts w:cs="Arial"/>
        </w:rPr>
        <w:t>:</w:t>
      </w:r>
    </w:p>
    <w:p w14:paraId="1F5E510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05672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0F65ED0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B6B9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2FB7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85629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217B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50679" w14:textId="77777777" w:rsidR="0009168A" w:rsidRDefault="0009168A"/>
        </w:tc>
      </w:tr>
      <w:tr w:rsidR="007A24FC" w:rsidRPr="00B3499B" w14:paraId="16F3BC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9128A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163EF" w14:textId="77777777" w:rsidR="0009168A" w:rsidRDefault="0009168A"/>
        </w:tc>
      </w:tr>
      <w:tr w:rsidR="007A24FC" w:rsidRPr="00B3499B" w14:paraId="00439D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E59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0B9C6" w14:textId="77777777" w:rsidR="0009168A" w:rsidRDefault="0009168A"/>
        </w:tc>
      </w:tr>
      <w:tr w:rsidR="007A24FC" w:rsidRPr="00B3499B" w14:paraId="5FF41E0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73C1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81385"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A1B82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253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4362A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0E99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EAAD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BF2AEC" wp14:editId="59DE87A9">
                  <wp:extent cx="152400" cy="152400"/>
                  <wp:effectExtent l="0" t="0" r="0" b="0"/>
                  <wp:docPr id="79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1</w:t>
            </w:r>
          </w:p>
          <w:p w14:paraId="746CB12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0735D6" wp14:editId="34A92B9C">
                  <wp:extent cx="152400" cy="152400"/>
                  <wp:effectExtent l="0" t="0" r="0" b="0"/>
                  <wp:docPr id="79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08D5F8A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FAC37B" wp14:editId="272A2E49">
                  <wp:extent cx="152400" cy="152400"/>
                  <wp:effectExtent l="0" t="0" r="0" b="0"/>
                  <wp:docPr id="79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3B1929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3E6FE1" wp14:editId="2E56B78C">
                  <wp:extent cx="152400" cy="152400"/>
                  <wp:effectExtent l="0" t="0" r="0" b="0"/>
                  <wp:docPr id="79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2</w:t>
            </w:r>
          </w:p>
          <w:p w14:paraId="1E505B0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CC4129" wp14:editId="69ECB0C9">
                  <wp:extent cx="152400" cy="152400"/>
                  <wp:effectExtent l="0" t="0" r="0" b="0"/>
                  <wp:docPr id="79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p w14:paraId="0BC0142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84708A1" wp14:editId="1822DAC3">
                  <wp:extent cx="152400" cy="152400"/>
                  <wp:effectExtent l="0" t="0" r="0" b="0"/>
                  <wp:docPr id="800"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3</w:t>
            </w:r>
          </w:p>
          <w:p w14:paraId="62D1C70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2F2F41" wp14:editId="09347DE0">
                  <wp:extent cx="152400" cy="152400"/>
                  <wp:effectExtent l="0" t="0" r="0" b="0"/>
                  <wp:docPr id="802"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Remote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D2D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6D4FF" w14:textId="77777777" w:rsidR="0009168A" w:rsidRDefault="0009168A"/>
        </w:tc>
      </w:tr>
      <w:tr w:rsidR="007A24FC" w:rsidRPr="00B3499B" w14:paraId="2C13292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9780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4F2E63"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3777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BC31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70F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1825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E4F0E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1F0201" w14:textId="77777777" w:rsidR="007A24FC" w:rsidRPr="00B3499B" w:rsidRDefault="00DC7E29" w:rsidP="009737DA">
            <w:pPr>
              <w:rPr>
                <w:rFonts w:cs="Arial"/>
                <w:bCs/>
                <w:color w:val="808080" w:themeColor="background1" w:themeShade="80"/>
                <w:sz w:val="16"/>
                <w:szCs w:val="14"/>
              </w:rPr>
            </w:pPr>
            <w:hyperlink r:id="rId3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9CCC3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37F8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E60C54" w14:textId="77777777" w:rsidR="007A24FC" w:rsidRDefault="007A24FC" w:rsidP="001C5864">
      <w:pPr>
        <w:rPr>
          <w:rFonts w:cs="Arial"/>
        </w:rPr>
      </w:pPr>
    </w:p>
    <w:p w14:paraId="6973C9E1" w14:textId="77777777" w:rsidR="0047267C" w:rsidRDefault="0047267C" w:rsidP="001C5864">
      <w:pPr>
        <w:rPr>
          <w:rFonts w:cs="Arial"/>
        </w:rPr>
      </w:pPr>
    </w:p>
    <w:p w14:paraId="1A14B500" w14:textId="77777777" w:rsidR="001C5864" w:rsidRPr="0017445F" w:rsidRDefault="001C5864" w:rsidP="001C5864">
      <w:pPr>
        <w:pStyle w:val="RERequirement"/>
        <w:shd w:val="clear" w:color="auto" w:fill="F2F2F2" w:themeFill="background1" w:themeFillShade="F2"/>
      </w:pPr>
      <w:r>
        <w:t xml:space="preserve"> APIM User Input</w:t>
      </w:r>
    </w:p>
    <w:p w14:paraId="277088EF" w14:textId="77777777" w:rsidR="001C5864" w:rsidRDefault="001C5864" w:rsidP="001C5864">
      <w:pPr>
        <w:rPr>
          <w:rFonts w:cs="Arial"/>
        </w:rPr>
      </w:pPr>
      <w:r>
        <w:rPr>
          <w:rFonts w:cs="Arial"/>
        </w:rPr>
        <w:t xml:space="preserve">When APIM module receives the signals "FAN_ON", FAN_OFF", "FAN_AND_AC_ON", or "NONE", from touch screen selections, </w:t>
      </w:r>
      <w:proofErr w:type="gramStart"/>
      <w:r>
        <w:rPr>
          <w:rFonts w:cs="Arial"/>
        </w:rPr>
        <w:t>It</w:t>
      </w:r>
      <w:proofErr w:type="gramEnd"/>
      <w:r>
        <w:rPr>
          <w:rFonts w:cs="Arial"/>
        </w:rPr>
        <w:t xml:space="preserve"> shall forward them to the HPCM</w:t>
      </w:r>
    </w:p>
    <w:p w14:paraId="2341FAB0" w14:textId="77777777" w:rsidR="001C5864" w:rsidRDefault="001C5864" w:rsidP="001C5864"/>
    <w:p w14:paraId="353AFED1" w14:textId="77777777" w:rsidR="001C5864" w:rsidRPr="00287D2F" w:rsidRDefault="001C5864" w:rsidP="001C5864">
      <w:pPr>
        <w:rPr>
          <w:rFonts w:cs="Arial"/>
        </w:rPr>
      </w:pPr>
      <w:r>
        <w:rPr>
          <w:rFonts w:cs="Arial"/>
        </w:rPr>
        <w:t>Satisfied by</w:t>
      </w:r>
      <w:r w:rsidRPr="00287D2F">
        <w:rPr>
          <w:rFonts w:cs="Arial"/>
        </w:rPr>
        <w:t>:</w:t>
      </w:r>
    </w:p>
    <w:p w14:paraId="334E595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FC6280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4FFABB6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CD2C96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4725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484C9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603F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2B208" w14:textId="77777777" w:rsidR="0009168A" w:rsidRDefault="0009168A"/>
        </w:tc>
      </w:tr>
      <w:tr w:rsidR="007A24FC" w:rsidRPr="00B3499B" w14:paraId="77595B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50EC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39E35" w14:textId="77777777" w:rsidR="0009168A" w:rsidRDefault="0009168A"/>
        </w:tc>
      </w:tr>
      <w:tr w:rsidR="007A24FC" w:rsidRPr="00B3499B" w14:paraId="27D488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68DB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6C01A" w14:textId="77777777" w:rsidR="0009168A" w:rsidRDefault="0009168A"/>
        </w:tc>
      </w:tr>
      <w:tr w:rsidR="007A24FC" w:rsidRPr="00B3499B" w14:paraId="2D913B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5757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7027B"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71C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6B31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F6DAE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09F30"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7BB4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CDA2C3" wp14:editId="14E9E903">
                  <wp:extent cx="152400" cy="152400"/>
                  <wp:effectExtent l="0" t="0" r="0" b="0"/>
                  <wp:docPr id="804"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28372C5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9CC738" wp14:editId="559392D9">
                  <wp:extent cx="152400" cy="152400"/>
                  <wp:effectExtent l="0" t="0" r="0" b="0"/>
                  <wp:docPr id="806"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7ABDD6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757111" wp14:editId="497F51AC">
                  <wp:extent cx="152400" cy="152400"/>
                  <wp:effectExtent l="0" t="0" r="0" b="0"/>
                  <wp:docPr id="808" name="Picture -746142700.jpg" descr="-74614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746142700.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927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C97F0" w14:textId="77777777" w:rsidR="0009168A" w:rsidRDefault="0009168A"/>
        </w:tc>
      </w:tr>
      <w:tr w:rsidR="007A24FC" w:rsidRPr="00B3499B" w14:paraId="52CC6C2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C35F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3E6FC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2669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6145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6CF2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6EA6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3804C6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5F01F9" w14:textId="77777777" w:rsidR="007A24FC" w:rsidRPr="00B3499B" w:rsidRDefault="00DC7E29" w:rsidP="009737DA">
            <w:pPr>
              <w:rPr>
                <w:rFonts w:cs="Arial"/>
                <w:bCs/>
                <w:color w:val="808080" w:themeColor="background1" w:themeShade="80"/>
                <w:sz w:val="16"/>
                <w:szCs w:val="14"/>
              </w:rPr>
            </w:pPr>
            <w:hyperlink r:id="rId3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B581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F51C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00E058" w14:textId="77777777" w:rsidR="007A24FC" w:rsidRDefault="007A24FC" w:rsidP="001C5864">
      <w:pPr>
        <w:rPr>
          <w:rFonts w:cs="Arial"/>
        </w:rPr>
      </w:pPr>
    </w:p>
    <w:p w14:paraId="08AB5548" w14:textId="77777777" w:rsidR="0047267C" w:rsidRDefault="0047267C" w:rsidP="001C5864">
      <w:pPr>
        <w:rPr>
          <w:rFonts w:cs="Arial"/>
        </w:rPr>
      </w:pPr>
    </w:p>
    <w:p w14:paraId="2FF35F4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BCCM</w:t>
      </w:r>
    </w:p>
    <w:p w14:paraId="269C1D5D" w14:textId="77777777" w:rsidR="00210E01" w:rsidRDefault="00210E01" w:rsidP="00210E01">
      <w:r>
        <w:t>BCCM</w:t>
      </w:r>
    </w:p>
    <w:p w14:paraId="4E1F2D16" w14:textId="77777777" w:rsidR="00072314" w:rsidRDefault="00072314" w:rsidP="00072314"/>
    <w:p w14:paraId="1D11769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46D0BAD" wp14:editId="5665BDAB">
            <wp:extent cx="152400" cy="152400"/>
            <wp:effectExtent l="0" t="0" r="0" b="0"/>
            <wp:docPr id="81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OnPlug Status</w:t>
      </w:r>
    </w:p>
    <w:p w14:paraId="41FF514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DDE323" w14:textId="77777777" w:rsidR="00072314" w:rsidRPr="003B799F" w:rsidRDefault="00072314" w:rsidP="00072314"/>
    <w:p w14:paraId="2D5FA775" w14:textId="77777777" w:rsidR="00072314" w:rsidRDefault="00072314" w:rsidP="00072314">
      <w:pPr>
        <w:pStyle w:val="Heading6"/>
        <w:keepNext w:val="0"/>
        <w:tabs>
          <w:tab w:val="clear" w:pos="900"/>
          <w:tab w:val="left" w:pos="709"/>
        </w:tabs>
        <w:spacing w:before="240"/>
        <w:rPr>
          <w:lang w:val="en-GB"/>
        </w:rPr>
      </w:pPr>
      <w:r>
        <w:rPr>
          <w:lang w:val="en-GB"/>
        </w:rPr>
        <w:t>Inputs</w:t>
      </w:r>
    </w:p>
    <w:p w14:paraId="49A80327"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2CCD9EC" w14:textId="77777777" w:rsidTr="001D18E6">
        <w:trPr>
          <w:trHeight w:val="173"/>
        </w:trPr>
        <w:tc>
          <w:tcPr>
            <w:tcW w:w="1696" w:type="dxa"/>
            <w:shd w:val="clear" w:color="auto" w:fill="D9D9D9" w:themeFill="background1" w:themeFillShade="D9"/>
            <w:noWrap/>
            <w:hideMark/>
          </w:tcPr>
          <w:p w14:paraId="4D8DCC3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53E0BDD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FDFA2B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173315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B396445"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3C8A0C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43B5ACD" w14:textId="77777777" w:rsidTr="001D18E6">
        <w:trPr>
          <w:trHeight w:val="143"/>
        </w:trPr>
        <w:tc>
          <w:tcPr>
            <w:tcW w:w="1696" w:type="dxa"/>
            <w:noWrap/>
          </w:tcPr>
          <w:p w14:paraId="57D0EE3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5500974" w14:textId="77777777" w:rsidR="00072314" w:rsidRPr="00DE6816" w:rsidRDefault="00072314" w:rsidP="001D18E6">
            <w:pPr>
              <w:rPr>
                <w:rFonts w:cs="Arial"/>
                <w:sz w:val="18"/>
              </w:rPr>
            </w:pPr>
            <w:r w:rsidRPr="00DE6816">
              <w:rPr>
                <w:rFonts w:cs="Arial"/>
                <w:sz w:val="18"/>
              </w:rPr>
              <w:t>Name of aTechnical Signal, e.g.:</w:t>
            </w:r>
          </w:p>
          <w:p w14:paraId="6A876D9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5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883705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579FF4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5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442B3FD"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DFFB40D"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5AB009C"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C4328C1"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77F43EA"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585D2CA4" w14:textId="77777777" w:rsidR="00072314" w:rsidRPr="00DE6816" w:rsidRDefault="00072314" w:rsidP="001D18E6">
            <w:pPr>
              <w:ind w:left="360"/>
              <w:rPr>
                <w:rFonts w:cs="Arial"/>
                <w:sz w:val="18"/>
              </w:rPr>
            </w:pPr>
          </w:p>
          <w:p w14:paraId="0986781B" w14:textId="77777777" w:rsidR="00072314" w:rsidRPr="00DE6816" w:rsidRDefault="00072314" w:rsidP="001D18E6">
            <w:pPr>
              <w:rPr>
                <w:rFonts w:cs="Arial"/>
                <w:sz w:val="16"/>
              </w:rPr>
            </w:pPr>
            <w:r w:rsidRPr="00DE6816">
              <w:rPr>
                <w:rFonts w:cs="Arial"/>
                <w:sz w:val="14"/>
              </w:rPr>
              <w:t>The message name should be linked, e.g.</w:t>
            </w:r>
          </w:p>
          <w:p w14:paraId="06BA663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5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57" w:history="1">
              <w:r w:rsidRPr="00DE6816">
                <w:rPr>
                  <w:rStyle w:val="Hyperlink"/>
                  <w:rFonts w:ascii="Arial" w:hAnsi="Arial" w:cs="Arial"/>
                  <w:i/>
                  <w:sz w:val="14"/>
                </w:rPr>
                <w:t>FNV2</w:t>
              </w:r>
            </w:hyperlink>
            <w:r w:rsidRPr="00DE6816">
              <w:rPr>
                <w:rFonts w:ascii="Arial" w:hAnsi="Arial" w:cs="Arial"/>
                <w:sz w:val="14"/>
              </w:rPr>
              <w:t xml:space="preserve">). </w:t>
            </w:r>
          </w:p>
          <w:p w14:paraId="37EF637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5C74A6E" w14:textId="77777777" w:rsidR="00072314" w:rsidRDefault="00072314" w:rsidP="001D18E6">
            <w:pPr>
              <w:rPr>
                <w:rFonts w:cs="Arial"/>
                <w:sz w:val="14"/>
              </w:rPr>
            </w:pPr>
          </w:p>
          <w:p w14:paraId="797F506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EA89610" w14:textId="77777777" w:rsidTr="001D18E6">
        <w:trPr>
          <w:trHeight w:val="70"/>
        </w:trPr>
        <w:tc>
          <w:tcPr>
            <w:tcW w:w="1696" w:type="dxa"/>
            <w:noWrap/>
          </w:tcPr>
          <w:p w14:paraId="141741EB"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B4886DF" w14:textId="77777777" w:rsidR="00072314" w:rsidRPr="00DE6816" w:rsidRDefault="00072314" w:rsidP="001D18E6">
            <w:pPr>
              <w:rPr>
                <w:rFonts w:cs="Arial"/>
                <w:color w:val="000000" w:themeColor="text1"/>
                <w:sz w:val="18"/>
              </w:rPr>
            </w:pPr>
          </w:p>
        </w:tc>
        <w:tc>
          <w:tcPr>
            <w:tcW w:w="1843" w:type="dxa"/>
          </w:tcPr>
          <w:p w14:paraId="086B0330" w14:textId="77777777" w:rsidR="00072314" w:rsidRPr="00DE6816" w:rsidRDefault="00072314" w:rsidP="001D18E6">
            <w:pPr>
              <w:rPr>
                <w:rFonts w:cs="Arial"/>
                <w:color w:val="000000" w:themeColor="text1"/>
                <w:sz w:val="18"/>
              </w:rPr>
            </w:pPr>
          </w:p>
        </w:tc>
        <w:tc>
          <w:tcPr>
            <w:tcW w:w="1984" w:type="dxa"/>
          </w:tcPr>
          <w:p w14:paraId="0C660AAD" w14:textId="77777777" w:rsidR="00072314" w:rsidRPr="00DE6816" w:rsidRDefault="00072314" w:rsidP="001D18E6">
            <w:pPr>
              <w:rPr>
                <w:rFonts w:cs="Arial"/>
                <w:color w:val="000000" w:themeColor="text1"/>
                <w:sz w:val="18"/>
              </w:rPr>
            </w:pPr>
          </w:p>
        </w:tc>
        <w:tc>
          <w:tcPr>
            <w:tcW w:w="2693" w:type="dxa"/>
          </w:tcPr>
          <w:p w14:paraId="41B45834" w14:textId="77777777" w:rsidR="00072314" w:rsidRPr="00DE6816" w:rsidRDefault="00072314" w:rsidP="001D18E6">
            <w:pPr>
              <w:rPr>
                <w:rFonts w:cs="Arial"/>
                <w:color w:val="000000" w:themeColor="text1"/>
                <w:sz w:val="18"/>
              </w:rPr>
            </w:pPr>
          </w:p>
        </w:tc>
      </w:tr>
    </w:tbl>
    <w:p w14:paraId="6491AF1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3F7DA6E" w14:textId="77777777" w:rsidR="008C50D1" w:rsidRPr="00E23282" w:rsidRDefault="008C50D1" w:rsidP="00072314"/>
    <w:p w14:paraId="1683813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00A08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09278C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B1F7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DF53F4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F9F9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A3A1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3AD8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58CE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FA765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C9AE94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913028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89A736" w14:textId="77777777"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5FE0BEC6"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4C038B05" w14:textId="77777777" w:rsidR="0046438F" w:rsidRPr="00740CDD" w:rsidRDefault="0046438F" w:rsidP="00D60C45">
            <w:pPr>
              <w:pStyle w:val="VelocityScript"/>
              <w:rPr>
                <w:color w:val="00B0F0"/>
              </w:rPr>
            </w:pPr>
          </w:p>
          <w:p w14:paraId="3EF91788" w14:textId="77777777" w:rsidR="007215C5" w:rsidRPr="00D60C45" w:rsidRDefault="007215C5" w:rsidP="00CA24CE">
            <w:pPr>
              <w:rPr>
                <w:rFonts w:cs="Arial"/>
                <w:color w:val="000000" w:themeColor="text1"/>
                <w:sz w:val="16"/>
                <w:szCs w:val="14"/>
                <w:lang w:val="en-GB"/>
              </w:rPr>
            </w:pPr>
          </w:p>
          <w:p w14:paraId="750898A4"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D4BC6B" w14:textId="77777777" w:rsidR="00DD49BA" w:rsidRPr="003C5D56" w:rsidRDefault="00DD49BA" w:rsidP="00DD49BA">
            <w:pPr>
              <w:rPr>
                <w:rFonts w:cs="Arial"/>
                <w:color w:val="000000" w:themeColor="text1"/>
                <w:sz w:val="16"/>
                <w:szCs w:val="14"/>
              </w:rPr>
            </w:pPr>
            <w:r>
              <w:rPr>
                <w:rFonts w:cs="Arial"/>
                <w:color w:val="000000" w:themeColor="text1"/>
                <w:sz w:val="16"/>
                <w:szCs w:val="14"/>
              </w:rPr>
              <w:t>OnPlug</w:t>
            </w:r>
          </w:p>
          <w:p w14:paraId="2D4D43F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62910" w14:textId="77777777" w:rsidR="0038251F" w:rsidRPr="0038251F" w:rsidRDefault="00143E70" w:rsidP="0038251F">
            <w:pPr>
              <w:pStyle w:val="VelocityScript"/>
              <w:rPr>
                <w:color w:val="00B0F0"/>
                <w:sz w:val="16"/>
              </w:rPr>
            </w:pPr>
            <w:r w:rsidRPr="0038251F">
              <w:rPr>
                <w:color w:val="00B0F0"/>
                <w:sz w:val="16"/>
              </w:rPr>
              <w:t xml:space="preserve"> </w:t>
            </w:r>
          </w:p>
          <w:p w14:paraId="20D210B9" w14:textId="77777777" w:rsidR="00C84B54" w:rsidRDefault="00C84B54" w:rsidP="00B31A0E">
            <w:pPr>
              <w:pStyle w:val="VelocityScript"/>
            </w:pPr>
          </w:p>
          <w:p w14:paraId="35D84EBE" w14:textId="77777777" w:rsidR="00C84B54" w:rsidRDefault="00C84B54" w:rsidP="00B31A0E">
            <w:pPr>
              <w:pStyle w:val="VelocityScript"/>
            </w:pPr>
          </w:p>
          <w:p w14:paraId="46519814"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4414E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5E3A3E3" w14:textId="77777777" w:rsidR="0009168A" w:rsidRDefault="0009168A"/>
        </w:tc>
      </w:tr>
      <w:tr w:rsidR="00CA24CE" w:rsidRPr="00B3499B" w14:paraId="7787EBD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53A378" w14:textId="77777777" w:rsidR="00CA24CE" w:rsidRPr="00B3499B" w:rsidRDefault="00DC7E29" w:rsidP="00CA24CE">
            <w:pPr>
              <w:rPr>
                <w:rFonts w:cs="Arial"/>
                <w:bCs/>
                <w:color w:val="808080" w:themeColor="background1" w:themeShade="80"/>
                <w:sz w:val="16"/>
                <w:szCs w:val="14"/>
              </w:rPr>
            </w:pPr>
            <w:hyperlink r:id="rId3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30A8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A8F33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6F3C9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OnPlug Status</w:t>
      </w:r>
    </w:p>
    <w:p w14:paraId="2A737FFC" w14:textId="77777777" w:rsidR="00072314" w:rsidRPr="00612064" w:rsidRDefault="00072314" w:rsidP="00072314">
      <w:pPr>
        <w:spacing w:before="20"/>
        <w:rPr>
          <w:vanish/>
        </w:rPr>
      </w:pPr>
    </w:p>
    <w:p w14:paraId="2C01C34F" w14:textId="77777777" w:rsidR="00072314" w:rsidRDefault="00072314" w:rsidP="00072314">
      <w:pPr>
        <w:pStyle w:val="Heading6"/>
        <w:keepNext w:val="0"/>
        <w:tabs>
          <w:tab w:val="clear" w:pos="900"/>
          <w:tab w:val="left" w:pos="709"/>
        </w:tabs>
        <w:spacing w:before="240"/>
      </w:pPr>
      <w:r>
        <w:t>Parameters</w:t>
      </w:r>
    </w:p>
    <w:p w14:paraId="5AAE829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FA32ABA" w14:textId="77777777" w:rsidTr="001D18E6">
        <w:trPr>
          <w:trHeight w:val="161"/>
        </w:trPr>
        <w:tc>
          <w:tcPr>
            <w:tcW w:w="1838" w:type="dxa"/>
            <w:shd w:val="clear" w:color="auto" w:fill="D9D9D9" w:themeFill="background1" w:themeFillShade="D9"/>
            <w:noWrap/>
            <w:hideMark/>
          </w:tcPr>
          <w:p w14:paraId="73D4D35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BC8D7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A8B03F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224D5E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2DF1D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2706A58" w14:textId="77777777" w:rsidTr="001D18E6">
        <w:trPr>
          <w:trHeight w:val="70"/>
        </w:trPr>
        <w:tc>
          <w:tcPr>
            <w:tcW w:w="1838" w:type="dxa"/>
            <w:noWrap/>
          </w:tcPr>
          <w:p w14:paraId="31AB242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97768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6AB5BB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618670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76EA04D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D67C6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F8E8AA8" w14:textId="77777777" w:rsidTr="001D18E6">
        <w:trPr>
          <w:trHeight w:val="71"/>
        </w:trPr>
        <w:tc>
          <w:tcPr>
            <w:tcW w:w="1838" w:type="dxa"/>
            <w:noWrap/>
          </w:tcPr>
          <w:p w14:paraId="1DAC786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C93D75D" w14:textId="77777777" w:rsidR="00072314" w:rsidRPr="00D14691" w:rsidRDefault="00072314" w:rsidP="001D18E6">
            <w:pPr>
              <w:rPr>
                <w:color w:val="000000" w:themeColor="text1"/>
              </w:rPr>
            </w:pPr>
          </w:p>
        </w:tc>
        <w:tc>
          <w:tcPr>
            <w:tcW w:w="1701" w:type="dxa"/>
          </w:tcPr>
          <w:p w14:paraId="4EBA03B8" w14:textId="77777777" w:rsidR="00072314" w:rsidRPr="00D14691" w:rsidRDefault="00072314" w:rsidP="001D18E6">
            <w:pPr>
              <w:rPr>
                <w:color w:val="000000" w:themeColor="text1"/>
              </w:rPr>
            </w:pPr>
          </w:p>
        </w:tc>
        <w:tc>
          <w:tcPr>
            <w:tcW w:w="1417" w:type="dxa"/>
            <w:noWrap/>
          </w:tcPr>
          <w:p w14:paraId="512D8A47" w14:textId="77777777" w:rsidR="00072314" w:rsidRPr="00D14691" w:rsidRDefault="00072314" w:rsidP="001D18E6">
            <w:pPr>
              <w:rPr>
                <w:color w:val="000000" w:themeColor="text1"/>
              </w:rPr>
            </w:pPr>
          </w:p>
        </w:tc>
        <w:tc>
          <w:tcPr>
            <w:tcW w:w="3402" w:type="dxa"/>
          </w:tcPr>
          <w:p w14:paraId="5B1E96DD" w14:textId="77777777" w:rsidR="00072314" w:rsidRPr="00D14691" w:rsidRDefault="00072314" w:rsidP="001D18E6">
            <w:pPr>
              <w:rPr>
                <w:color w:val="000000" w:themeColor="text1"/>
              </w:rPr>
            </w:pPr>
          </w:p>
        </w:tc>
      </w:tr>
    </w:tbl>
    <w:p w14:paraId="5A6A17D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322420B" w14:textId="77777777" w:rsidR="003678EC" w:rsidRPr="003678EC" w:rsidRDefault="003678EC" w:rsidP="003678EC">
      <w:pPr>
        <w:rPr>
          <w:lang w:val="en-GB"/>
        </w:rPr>
      </w:pPr>
    </w:p>
    <w:p w14:paraId="444C61C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5021EE" w14:textId="77777777" w:rsidR="00072314" w:rsidRPr="003225C9" w:rsidRDefault="00072314" w:rsidP="00072314">
      <w:pPr>
        <w:tabs>
          <w:tab w:val="left" w:pos="284"/>
          <w:tab w:val="left" w:pos="851"/>
        </w:tabs>
      </w:pPr>
    </w:p>
    <w:p w14:paraId="3A326CF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B8C3BB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03B0AA4" w14:textId="77777777" w:rsidTr="001D18E6">
        <w:tc>
          <w:tcPr>
            <w:tcW w:w="1934" w:type="dxa"/>
            <w:shd w:val="clear" w:color="auto" w:fill="D9D9D9" w:themeFill="background1" w:themeFillShade="D9"/>
          </w:tcPr>
          <w:p w14:paraId="0DDAD2F7" w14:textId="77777777" w:rsidR="00072314" w:rsidRDefault="00072314" w:rsidP="001D18E6">
            <w:pPr>
              <w:rPr>
                <w:b/>
              </w:rPr>
            </w:pPr>
            <w:r w:rsidRPr="00AF169D">
              <w:rPr>
                <w:b/>
              </w:rPr>
              <w:t>Requirement ID</w:t>
            </w:r>
          </w:p>
          <w:p w14:paraId="1EDC032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971DC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02761A6" w14:textId="77777777" w:rsidR="00072314" w:rsidRDefault="00072314" w:rsidP="001D18E6">
            <w:pPr>
              <w:rPr>
                <w:b/>
              </w:rPr>
            </w:pPr>
            <w:r>
              <w:rPr>
                <w:b/>
              </w:rPr>
              <w:t>Modification</w:t>
            </w:r>
          </w:p>
        </w:tc>
        <w:tc>
          <w:tcPr>
            <w:tcW w:w="1712" w:type="dxa"/>
            <w:shd w:val="clear" w:color="auto" w:fill="D9D9D9" w:themeFill="background1" w:themeFillShade="D9"/>
          </w:tcPr>
          <w:p w14:paraId="21D9CEFC" w14:textId="77777777" w:rsidR="00072314" w:rsidRDefault="00072314" w:rsidP="001D18E6">
            <w:pPr>
              <w:rPr>
                <w:b/>
              </w:rPr>
            </w:pPr>
            <w:r w:rsidRPr="00AF169D">
              <w:rPr>
                <w:b/>
              </w:rPr>
              <w:t xml:space="preserve">Requirement </w:t>
            </w:r>
            <w:r>
              <w:rPr>
                <w:b/>
              </w:rPr>
              <w:t>ID</w:t>
            </w:r>
          </w:p>
          <w:p w14:paraId="3BE65D6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9B3488" w14:textId="77777777" w:rsidR="00072314" w:rsidRPr="00AF169D" w:rsidRDefault="00072314" w:rsidP="001D18E6">
            <w:pPr>
              <w:rPr>
                <w:b/>
              </w:rPr>
            </w:pPr>
            <w:r>
              <w:rPr>
                <w:b/>
              </w:rPr>
              <w:t>Comment</w:t>
            </w:r>
          </w:p>
        </w:tc>
      </w:tr>
      <w:tr w:rsidR="00072314" w14:paraId="17B2B8A5" w14:textId="77777777" w:rsidTr="001D18E6">
        <w:tc>
          <w:tcPr>
            <w:tcW w:w="1934" w:type="dxa"/>
          </w:tcPr>
          <w:p w14:paraId="04140921" w14:textId="77777777" w:rsidR="00072314" w:rsidRPr="000F4E8B" w:rsidRDefault="00072314" w:rsidP="001D18E6">
            <w:r w:rsidRPr="000F4E8B">
              <w:t>REQ_abc</w:t>
            </w:r>
          </w:p>
        </w:tc>
        <w:tc>
          <w:tcPr>
            <w:tcW w:w="2177" w:type="dxa"/>
          </w:tcPr>
          <w:p w14:paraId="0FAED869" w14:textId="77777777" w:rsidR="00072314" w:rsidRPr="000F4E8B" w:rsidRDefault="00072314" w:rsidP="001D18E6"/>
        </w:tc>
        <w:sdt>
          <w:sdtPr>
            <w:alias w:val="Modification"/>
            <w:tag w:val="Modification"/>
            <w:id w:val="197178419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1B0E812" w14:textId="77777777" w:rsidR="00072314" w:rsidRPr="000F4E8B" w:rsidRDefault="00072314" w:rsidP="001D18E6">
                <w:r w:rsidRPr="000F4E8B">
                  <w:t>Removed</w:t>
                </w:r>
              </w:p>
            </w:tc>
          </w:sdtContent>
        </w:sdt>
        <w:tc>
          <w:tcPr>
            <w:tcW w:w="1712" w:type="dxa"/>
          </w:tcPr>
          <w:p w14:paraId="436CDAEC" w14:textId="77777777" w:rsidR="00072314" w:rsidRPr="000F4E8B" w:rsidRDefault="00072314" w:rsidP="001D18E6">
            <w:r w:rsidRPr="000F4E8B">
              <w:t>--</w:t>
            </w:r>
          </w:p>
        </w:tc>
        <w:tc>
          <w:tcPr>
            <w:tcW w:w="2958" w:type="dxa"/>
          </w:tcPr>
          <w:p w14:paraId="42176CB8" w14:textId="77777777" w:rsidR="00072314" w:rsidRPr="000F4E8B" w:rsidRDefault="00072314" w:rsidP="001D18E6"/>
        </w:tc>
      </w:tr>
      <w:tr w:rsidR="00072314" w14:paraId="2EDCB56C" w14:textId="77777777" w:rsidTr="001D18E6">
        <w:tc>
          <w:tcPr>
            <w:tcW w:w="1934" w:type="dxa"/>
          </w:tcPr>
          <w:p w14:paraId="3E6257B3" w14:textId="77777777" w:rsidR="00072314" w:rsidRPr="000F4E8B" w:rsidRDefault="00072314" w:rsidP="001D18E6">
            <w:r w:rsidRPr="000F4E8B">
              <w:t>REQ_def</w:t>
            </w:r>
          </w:p>
        </w:tc>
        <w:tc>
          <w:tcPr>
            <w:tcW w:w="2177" w:type="dxa"/>
          </w:tcPr>
          <w:p w14:paraId="5DCB4BFC" w14:textId="77777777" w:rsidR="00072314" w:rsidRPr="000F4E8B" w:rsidRDefault="00072314" w:rsidP="001D18E6"/>
        </w:tc>
        <w:sdt>
          <w:sdtPr>
            <w:alias w:val="Modification"/>
            <w:tag w:val="Modification"/>
            <w:id w:val="17533934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B2EFA35" w14:textId="77777777" w:rsidR="00072314" w:rsidRPr="000F4E8B" w:rsidRDefault="00072314" w:rsidP="001D18E6">
                <w:r w:rsidRPr="000F4E8B">
                  <w:t>Replaced</w:t>
                </w:r>
              </w:p>
            </w:tc>
          </w:sdtContent>
        </w:sdt>
        <w:tc>
          <w:tcPr>
            <w:tcW w:w="1712" w:type="dxa"/>
          </w:tcPr>
          <w:p w14:paraId="2482923D" w14:textId="77777777" w:rsidR="00072314" w:rsidRPr="000F4E8B" w:rsidRDefault="00072314" w:rsidP="001D18E6">
            <w:r w:rsidRPr="000F4E8B">
              <w:t>REQ_xyz</w:t>
            </w:r>
          </w:p>
        </w:tc>
        <w:tc>
          <w:tcPr>
            <w:tcW w:w="2958" w:type="dxa"/>
          </w:tcPr>
          <w:p w14:paraId="4030E562" w14:textId="77777777" w:rsidR="00072314" w:rsidRPr="000F4E8B" w:rsidRDefault="00072314" w:rsidP="001D18E6"/>
        </w:tc>
      </w:tr>
      <w:tr w:rsidR="00072314" w14:paraId="44243909" w14:textId="77777777" w:rsidTr="001D18E6">
        <w:tc>
          <w:tcPr>
            <w:tcW w:w="1934" w:type="dxa"/>
          </w:tcPr>
          <w:p w14:paraId="6428BB63" w14:textId="77777777" w:rsidR="00072314" w:rsidRPr="000F4E8B" w:rsidRDefault="00072314" w:rsidP="001D18E6">
            <w:r w:rsidRPr="000F4E8B">
              <w:t>--</w:t>
            </w:r>
          </w:p>
        </w:tc>
        <w:tc>
          <w:tcPr>
            <w:tcW w:w="2177" w:type="dxa"/>
          </w:tcPr>
          <w:p w14:paraId="09A9A5ED" w14:textId="77777777" w:rsidR="00072314" w:rsidRPr="000F4E8B" w:rsidRDefault="00072314" w:rsidP="001D18E6"/>
        </w:tc>
        <w:sdt>
          <w:sdtPr>
            <w:alias w:val="Modification"/>
            <w:tag w:val="Modification"/>
            <w:id w:val="67368533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C4F2A39" w14:textId="77777777" w:rsidR="00072314" w:rsidRPr="000F4E8B" w:rsidRDefault="00072314" w:rsidP="001D18E6">
                <w:r w:rsidRPr="000F4E8B">
                  <w:t>Added</w:t>
                </w:r>
              </w:p>
            </w:tc>
          </w:sdtContent>
        </w:sdt>
        <w:tc>
          <w:tcPr>
            <w:tcW w:w="1712" w:type="dxa"/>
          </w:tcPr>
          <w:p w14:paraId="4923C2EF" w14:textId="77777777" w:rsidR="00072314" w:rsidRPr="000F4E8B" w:rsidRDefault="00072314" w:rsidP="001D18E6">
            <w:r w:rsidRPr="000F4E8B">
              <w:t>REQ_123</w:t>
            </w:r>
          </w:p>
        </w:tc>
        <w:tc>
          <w:tcPr>
            <w:tcW w:w="2958" w:type="dxa"/>
          </w:tcPr>
          <w:p w14:paraId="7BFA15D3" w14:textId="77777777" w:rsidR="00072314" w:rsidRPr="000F4E8B" w:rsidRDefault="00072314" w:rsidP="001D18E6"/>
        </w:tc>
      </w:tr>
    </w:tbl>
    <w:p w14:paraId="3CACF20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1CCBAC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28E673C" w14:textId="77777777" w:rsidTr="001D18E6">
        <w:tc>
          <w:tcPr>
            <w:tcW w:w="1838" w:type="dxa"/>
            <w:shd w:val="clear" w:color="auto" w:fill="D9D9D9" w:themeFill="background1" w:themeFillShade="D9"/>
          </w:tcPr>
          <w:p w14:paraId="3626106D" w14:textId="77777777" w:rsidR="00072314" w:rsidRDefault="00072314" w:rsidP="001D18E6">
            <w:pPr>
              <w:rPr>
                <w:b/>
              </w:rPr>
            </w:pPr>
            <w:r w:rsidRPr="00AF169D">
              <w:rPr>
                <w:b/>
              </w:rPr>
              <w:t>Requirement ID</w:t>
            </w:r>
          </w:p>
          <w:p w14:paraId="6D50FEE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7501E4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7A5E6A7" w14:textId="77777777" w:rsidR="00072314" w:rsidRPr="00AF169D" w:rsidRDefault="00072314" w:rsidP="001D18E6">
            <w:pPr>
              <w:rPr>
                <w:b/>
              </w:rPr>
            </w:pPr>
            <w:r>
              <w:rPr>
                <w:b/>
              </w:rPr>
              <w:t>Comment</w:t>
            </w:r>
          </w:p>
        </w:tc>
      </w:tr>
      <w:tr w:rsidR="00072314" w14:paraId="21A7A3EE" w14:textId="77777777" w:rsidTr="001D18E6">
        <w:tc>
          <w:tcPr>
            <w:tcW w:w="1838" w:type="dxa"/>
          </w:tcPr>
          <w:p w14:paraId="5C1B6F71" w14:textId="77777777" w:rsidR="00072314" w:rsidRDefault="00072314" w:rsidP="001D18E6"/>
        </w:tc>
        <w:tc>
          <w:tcPr>
            <w:tcW w:w="4253" w:type="dxa"/>
          </w:tcPr>
          <w:p w14:paraId="238F2BA0" w14:textId="77777777" w:rsidR="00072314" w:rsidRDefault="00072314" w:rsidP="001D18E6"/>
        </w:tc>
        <w:tc>
          <w:tcPr>
            <w:tcW w:w="4110" w:type="dxa"/>
          </w:tcPr>
          <w:p w14:paraId="46897057" w14:textId="77777777" w:rsidR="00072314" w:rsidRDefault="00072314" w:rsidP="001D18E6"/>
        </w:tc>
      </w:tr>
      <w:tr w:rsidR="00072314" w14:paraId="0FEFA1F3" w14:textId="77777777" w:rsidTr="001D18E6">
        <w:tc>
          <w:tcPr>
            <w:tcW w:w="1838" w:type="dxa"/>
          </w:tcPr>
          <w:p w14:paraId="3748B1A3" w14:textId="77777777" w:rsidR="00072314" w:rsidRDefault="00072314" w:rsidP="001D18E6"/>
        </w:tc>
        <w:tc>
          <w:tcPr>
            <w:tcW w:w="4253" w:type="dxa"/>
          </w:tcPr>
          <w:p w14:paraId="7AD37B53" w14:textId="77777777" w:rsidR="00072314" w:rsidRDefault="00072314" w:rsidP="001D18E6"/>
        </w:tc>
        <w:tc>
          <w:tcPr>
            <w:tcW w:w="4110" w:type="dxa"/>
          </w:tcPr>
          <w:p w14:paraId="1E2F1970" w14:textId="77777777" w:rsidR="00072314" w:rsidRDefault="00072314" w:rsidP="001D18E6"/>
        </w:tc>
      </w:tr>
      <w:tr w:rsidR="00072314" w14:paraId="7D510A82" w14:textId="77777777" w:rsidTr="001D18E6">
        <w:tc>
          <w:tcPr>
            <w:tcW w:w="1838" w:type="dxa"/>
          </w:tcPr>
          <w:p w14:paraId="7724ACF5" w14:textId="77777777" w:rsidR="00072314" w:rsidRDefault="00072314" w:rsidP="001D18E6">
            <w:r>
              <w:t>…</w:t>
            </w:r>
          </w:p>
        </w:tc>
        <w:tc>
          <w:tcPr>
            <w:tcW w:w="4253" w:type="dxa"/>
          </w:tcPr>
          <w:p w14:paraId="550C305C" w14:textId="77777777" w:rsidR="00072314" w:rsidRDefault="00072314" w:rsidP="001D18E6"/>
        </w:tc>
        <w:tc>
          <w:tcPr>
            <w:tcW w:w="4110" w:type="dxa"/>
          </w:tcPr>
          <w:p w14:paraId="4FA80EEA" w14:textId="77777777" w:rsidR="00072314" w:rsidRDefault="00072314" w:rsidP="001D18E6"/>
        </w:tc>
      </w:tr>
    </w:tbl>
    <w:p w14:paraId="290D25D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870C838" w14:textId="77777777" w:rsidR="00072314" w:rsidRDefault="00072314" w:rsidP="00072314"/>
    <w:p w14:paraId="19BE11D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C03F80" w14:textId="77777777" w:rsidR="001C5864" w:rsidRPr="0017445F" w:rsidRDefault="001C5864" w:rsidP="001C5864">
      <w:pPr>
        <w:pStyle w:val="RERequirement"/>
        <w:shd w:val="clear" w:color="auto" w:fill="F2F2F2" w:themeFill="background1" w:themeFillShade="F2"/>
      </w:pPr>
      <w:r>
        <w:t xml:space="preserve"> Vehicle Status</w:t>
      </w:r>
    </w:p>
    <w:p w14:paraId="0950E0C7"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7ECBEC82" w14:textId="77777777" w:rsidR="001C5864" w:rsidRDefault="001C5864" w:rsidP="001C5864"/>
    <w:p w14:paraId="703D3C99" w14:textId="77777777" w:rsidR="001C5864" w:rsidRPr="00287D2F" w:rsidRDefault="001C5864" w:rsidP="001C5864">
      <w:pPr>
        <w:rPr>
          <w:rFonts w:cs="Arial"/>
        </w:rPr>
      </w:pPr>
      <w:r>
        <w:rPr>
          <w:rFonts w:cs="Arial"/>
        </w:rPr>
        <w:t>Satisfied by</w:t>
      </w:r>
      <w:r w:rsidRPr="00287D2F">
        <w:rPr>
          <w:rFonts w:cs="Arial"/>
        </w:rPr>
        <w:t>:</w:t>
      </w:r>
    </w:p>
    <w:p w14:paraId="784A9F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DDD2C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Charge 12V Battery</w:t>
      </w:r>
    </w:p>
    <w:p w14:paraId="15EBBE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0FFF27B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4AA3D07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0981C4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525161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171263B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37883F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0F0011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14A37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6FD6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E1A7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047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CF9A3" w14:textId="77777777" w:rsidR="0009168A" w:rsidRDefault="0009168A"/>
        </w:tc>
      </w:tr>
      <w:tr w:rsidR="007A24FC" w:rsidRPr="00B3499B" w14:paraId="615D00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49A3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C33D3" w14:textId="77777777" w:rsidR="0009168A" w:rsidRDefault="0009168A"/>
        </w:tc>
      </w:tr>
      <w:tr w:rsidR="007A24FC" w:rsidRPr="00B3499B" w14:paraId="05BA1B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1F50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1B99A" w14:textId="77777777" w:rsidR="0009168A" w:rsidRDefault="0009168A"/>
        </w:tc>
      </w:tr>
      <w:tr w:rsidR="007A24FC" w:rsidRPr="00B3499B" w14:paraId="41E5A2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5D7A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DE4A1"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89D4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572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4C3F0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5AE6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1829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2A3073" wp14:editId="259171C3">
                  <wp:extent cx="152400" cy="152400"/>
                  <wp:effectExtent l="0" t="0" r="0" b="0"/>
                  <wp:docPr id="81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000B790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C61257" wp14:editId="64BA7EE7">
                  <wp:extent cx="152400" cy="152400"/>
                  <wp:effectExtent l="0" t="0" r="0" b="0"/>
                  <wp:docPr id="81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532FC94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A341F4" wp14:editId="4F2605E8">
                  <wp:extent cx="152400" cy="152400"/>
                  <wp:effectExtent l="0" t="0" r="0" b="0"/>
                  <wp:docPr id="81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4995A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F7F51" w14:textId="77777777" w:rsidR="0009168A" w:rsidRDefault="0009168A"/>
        </w:tc>
      </w:tr>
      <w:tr w:rsidR="007A24FC" w:rsidRPr="00B3499B" w14:paraId="2066E44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DF41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8AB6D4"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4C8F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F9A4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E861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6BC4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270D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4FF6AC" w14:textId="77777777" w:rsidR="007A24FC" w:rsidRPr="00B3499B" w:rsidRDefault="00DC7E29" w:rsidP="009737DA">
            <w:pPr>
              <w:rPr>
                <w:rFonts w:cs="Arial"/>
                <w:bCs/>
                <w:color w:val="808080" w:themeColor="background1" w:themeShade="80"/>
                <w:sz w:val="16"/>
                <w:szCs w:val="14"/>
              </w:rPr>
            </w:pPr>
            <w:hyperlink r:id="rId3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6E28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D17C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41CFFE" w14:textId="77777777" w:rsidR="007A24FC" w:rsidRDefault="007A24FC" w:rsidP="001C5864">
      <w:pPr>
        <w:rPr>
          <w:rFonts w:cs="Arial"/>
        </w:rPr>
      </w:pPr>
    </w:p>
    <w:p w14:paraId="1AD53791" w14:textId="77777777" w:rsidR="0047267C" w:rsidRDefault="0047267C" w:rsidP="001C5864">
      <w:pPr>
        <w:rPr>
          <w:rFonts w:cs="Arial"/>
        </w:rPr>
      </w:pPr>
    </w:p>
    <w:p w14:paraId="00C1658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ECM_HEV ECU</w:t>
      </w:r>
    </w:p>
    <w:p w14:paraId="1661D50D" w14:textId="77777777" w:rsidR="00210E01" w:rsidRDefault="00210E01" w:rsidP="00210E01">
      <w:r>
        <w:t>ECM_HEV ECU</w:t>
      </w:r>
    </w:p>
    <w:p w14:paraId="42370CBF" w14:textId="77777777" w:rsidR="00072314" w:rsidRDefault="00072314" w:rsidP="00072314"/>
    <w:p w14:paraId="54F0C32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0BD6E13" wp14:editId="7E348BBE">
            <wp:extent cx="152400" cy="152400"/>
            <wp:effectExtent l="0" t="0" r="0" b="0"/>
            <wp:docPr id="81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Forward Ambient Temperature</w:t>
      </w:r>
    </w:p>
    <w:p w14:paraId="337AB2F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52F74E3" w14:textId="77777777" w:rsidR="00072314" w:rsidRPr="003B799F" w:rsidRDefault="00072314" w:rsidP="00072314"/>
    <w:p w14:paraId="08A3D7D3" w14:textId="77777777" w:rsidR="00072314" w:rsidRDefault="00072314" w:rsidP="00072314">
      <w:pPr>
        <w:pStyle w:val="Heading6"/>
        <w:keepNext w:val="0"/>
        <w:tabs>
          <w:tab w:val="clear" w:pos="900"/>
          <w:tab w:val="left" w:pos="709"/>
        </w:tabs>
        <w:spacing w:before="240"/>
        <w:rPr>
          <w:lang w:val="en-GB"/>
        </w:rPr>
      </w:pPr>
      <w:r>
        <w:rPr>
          <w:lang w:val="en-GB"/>
        </w:rPr>
        <w:t>Inputs</w:t>
      </w:r>
    </w:p>
    <w:p w14:paraId="109B6557"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87F101D" w14:textId="77777777" w:rsidTr="001D18E6">
        <w:trPr>
          <w:trHeight w:val="173"/>
        </w:trPr>
        <w:tc>
          <w:tcPr>
            <w:tcW w:w="1696" w:type="dxa"/>
            <w:shd w:val="clear" w:color="auto" w:fill="D9D9D9" w:themeFill="background1" w:themeFillShade="D9"/>
            <w:noWrap/>
            <w:hideMark/>
          </w:tcPr>
          <w:p w14:paraId="348B6A1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372942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DAA902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3692F4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5470A4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162706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5059C08" w14:textId="77777777" w:rsidTr="001D18E6">
        <w:trPr>
          <w:trHeight w:val="143"/>
        </w:trPr>
        <w:tc>
          <w:tcPr>
            <w:tcW w:w="1696" w:type="dxa"/>
            <w:noWrap/>
          </w:tcPr>
          <w:p w14:paraId="0D99E33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63AE2458" w14:textId="77777777" w:rsidR="00072314" w:rsidRPr="00DE6816" w:rsidRDefault="00072314" w:rsidP="001D18E6">
            <w:pPr>
              <w:rPr>
                <w:rFonts w:cs="Arial"/>
                <w:sz w:val="18"/>
              </w:rPr>
            </w:pPr>
            <w:r w:rsidRPr="00DE6816">
              <w:rPr>
                <w:rFonts w:cs="Arial"/>
                <w:sz w:val="18"/>
              </w:rPr>
              <w:t>Name of aTechnical Signal, e.g.:</w:t>
            </w:r>
          </w:p>
          <w:p w14:paraId="2AB537B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60"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527F321"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8A6E59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61"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5C1EECC"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xml:space="preserve">. In the subsections of that data </w:t>
            </w:r>
            <w:r w:rsidRPr="00DE6816">
              <w:rPr>
                <w:rFonts w:cs="Arial"/>
                <w:sz w:val="14"/>
              </w:rPr>
              <w:lastRenderedPageBreak/>
              <w:t>dictionary chapter you may add a definition of your technical signal</w:t>
            </w:r>
          </w:p>
        </w:tc>
        <w:tc>
          <w:tcPr>
            <w:tcW w:w="1843" w:type="dxa"/>
          </w:tcPr>
          <w:p w14:paraId="5BF3035D"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4D4FF46"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A51D6E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0AE37C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769EC1A7" w14:textId="77777777" w:rsidR="00072314" w:rsidRPr="00DE6816" w:rsidRDefault="00072314" w:rsidP="001D18E6">
            <w:pPr>
              <w:ind w:left="360"/>
              <w:rPr>
                <w:rFonts w:cs="Arial"/>
                <w:sz w:val="18"/>
              </w:rPr>
            </w:pPr>
          </w:p>
          <w:p w14:paraId="4378273E" w14:textId="77777777" w:rsidR="00072314" w:rsidRPr="00DE6816" w:rsidRDefault="00072314" w:rsidP="001D18E6">
            <w:pPr>
              <w:rPr>
                <w:rFonts w:cs="Arial"/>
                <w:sz w:val="16"/>
              </w:rPr>
            </w:pPr>
            <w:r w:rsidRPr="00DE6816">
              <w:rPr>
                <w:rFonts w:cs="Arial"/>
                <w:sz w:val="14"/>
              </w:rPr>
              <w:t>The message name should be linked, e.g.</w:t>
            </w:r>
          </w:p>
          <w:p w14:paraId="73864DD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62"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63" w:history="1">
              <w:r w:rsidRPr="00DE6816">
                <w:rPr>
                  <w:rStyle w:val="Hyperlink"/>
                  <w:rFonts w:ascii="Arial" w:hAnsi="Arial" w:cs="Arial"/>
                  <w:i/>
                  <w:sz w:val="14"/>
                </w:rPr>
                <w:t>FNV2</w:t>
              </w:r>
            </w:hyperlink>
            <w:r w:rsidRPr="00DE6816">
              <w:rPr>
                <w:rFonts w:ascii="Arial" w:hAnsi="Arial" w:cs="Arial"/>
                <w:sz w:val="14"/>
              </w:rPr>
              <w:t xml:space="preserve">). </w:t>
            </w:r>
          </w:p>
          <w:p w14:paraId="0265F70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CC3403C" w14:textId="77777777" w:rsidR="00072314" w:rsidRDefault="00072314" w:rsidP="001D18E6">
            <w:pPr>
              <w:rPr>
                <w:rFonts w:cs="Arial"/>
                <w:sz w:val="14"/>
              </w:rPr>
            </w:pPr>
          </w:p>
          <w:p w14:paraId="0983EC1C"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0E07CE1" w14:textId="77777777" w:rsidTr="001D18E6">
        <w:trPr>
          <w:trHeight w:val="70"/>
        </w:trPr>
        <w:tc>
          <w:tcPr>
            <w:tcW w:w="1696" w:type="dxa"/>
            <w:noWrap/>
          </w:tcPr>
          <w:p w14:paraId="633F98AD"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9D1006A" w14:textId="77777777" w:rsidR="00072314" w:rsidRPr="00DE6816" w:rsidRDefault="00072314" w:rsidP="001D18E6">
            <w:pPr>
              <w:rPr>
                <w:rFonts w:cs="Arial"/>
                <w:color w:val="000000" w:themeColor="text1"/>
                <w:sz w:val="18"/>
              </w:rPr>
            </w:pPr>
          </w:p>
        </w:tc>
        <w:tc>
          <w:tcPr>
            <w:tcW w:w="1843" w:type="dxa"/>
          </w:tcPr>
          <w:p w14:paraId="020994A4" w14:textId="77777777" w:rsidR="00072314" w:rsidRPr="00DE6816" w:rsidRDefault="00072314" w:rsidP="001D18E6">
            <w:pPr>
              <w:rPr>
                <w:rFonts w:cs="Arial"/>
                <w:color w:val="000000" w:themeColor="text1"/>
                <w:sz w:val="18"/>
              </w:rPr>
            </w:pPr>
          </w:p>
        </w:tc>
        <w:tc>
          <w:tcPr>
            <w:tcW w:w="1984" w:type="dxa"/>
          </w:tcPr>
          <w:p w14:paraId="4497F88C" w14:textId="77777777" w:rsidR="00072314" w:rsidRPr="00DE6816" w:rsidRDefault="00072314" w:rsidP="001D18E6">
            <w:pPr>
              <w:rPr>
                <w:rFonts w:cs="Arial"/>
                <w:color w:val="000000" w:themeColor="text1"/>
                <w:sz w:val="18"/>
              </w:rPr>
            </w:pPr>
          </w:p>
        </w:tc>
        <w:tc>
          <w:tcPr>
            <w:tcW w:w="2693" w:type="dxa"/>
          </w:tcPr>
          <w:p w14:paraId="1526E9B5" w14:textId="77777777" w:rsidR="00072314" w:rsidRPr="00DE6816" w:rsidRDefault="00072314" w:rsidP="001D18E6">
            <w:pPr>
              <w:rPr>
                <w:rFonts w:cs="Arial"/>
                <w:color w:val="000000" w:themeColor="text1"/>
                <w:sz w:val="18"/>
              </w:rPr>
            </w:pPr>
          </w:p>
        </w:tc>
      </w:tr>
    </w:tbl>
    <w:p w14:paraId="0F237917"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EE9276B" w14:textId="77777777" w:rsidR="008C50D1" w:rsidRPr="00E23282" w:rsidRDefault="008C50D1" w:rsidP="00072314"/>
    <w:p w14:paraId="319A195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FCA5CB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D1C3F9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4CBD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ACA163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0207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AD12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656B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8FE33"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9CB6F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2392F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E7C2C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C46D2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B9BDA77" w14:textId="77777777" w:rsidR="0046438F" w:rsidRDefault="0046438F" w:rsidP="0046438F">
            <w:pPr>
              <w:rPr>
                <w:rFonts w:cs="Arial"/>
                <w:color w:val="000000" w:themeColor="text1"/>
                <w:sz w:val="16"/>
                <w:szCs w:val="14"/>
              </w:rPr>
            </w:pPr>
            <w:r>
              <w:rPr>
                <w:rFonts w:cs="Arial"/>
                <w:color w:val="000000" w:themeColor="text1"/>
                <w:sz w:val="16"/>
                <w:szCs w:val="14"/>
              </w:rPr>
              <w:t>OSA</w:t>
            </w:r>
          </w:p>
          <w:p w14:paraId="3518DFA6" w14:textId="77777777" w:rsidR="0046438F" w:rsidRPr="00740CDD" w:rsidRDefault="0046438F" w:rsidP="00D60C45">
            <w:pPr>
              <w:pStyle w:val="VelocityScript"/>
              <w:rPr>
                <w:color w:val="00B0F0"/>
              </w:rPr>
            </w:pPr>
          </w:p>
          <w:p w14:paraId="1648A3AC" w14:textId="77777777" w:rsidR="007215C5" w:rsidRPr="00D60C45" w:rsidRDefault="007215C5" w:rsidP="00CA24CE">
            <w:pPr>
              <w:rPr>
                <w:rFonts w:cs="Arial"/>
                <w:color w:val="000000" w:themeColor="text1"/>
                <w:sz w:val="16"/>
                <w:szCs w:val="14"/>
                <w:lang w:val="en-GB"/>
              </w:rPr>
            </w:pPr>
          </w:p>
          <w:p w14:paraId="7BBBB215"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ABBD19" w14:textId="77777777" w:rsidR="00DD49BA" w:rsidRPr="003C5D56" w:rsidRDefault="00DD49BA" w:rsidP="00DD49BA">
            <w:pPr>
              <w:rPr>
                <w:rFonts w:cs="Arial"/>
                <w:color w:val="000000" w:themeColor="text1"/>
                <w:sz w:val="16"/>
                <w:szCs w:val="14"/>
              </w:rPr>
            </w:pPr>
            <w:r>
              <w:rPr>
                <w:rFonts w:cs="Arial"/>
                <w:color w:val="000000" w:themeColor="text1"/>
                <w:sz w:val="16"/>
                <w:szCs w:val="14"/>
              </w:rPr>
              <w:t>OSA</w:t>
            </w:r>
          </w:p>
          <w:p w14:paraId="5982507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557350" w14:textId="77777777" w:rsidR="0038251F" w:rsidRPr="0038251F" w:rsidRDefault="00143E70" w:rsidP="0038251F">
            <w:pPr>
              <w:pStyle w:val="VelocityScript"/>
              <w:rPr>
                <w:color w:val="00B0F0"/>
                <w:sz w:val="16"/>
              </w:rPr>
            </w:pPr>
            <w:r w:rsidRPr="0038251F">
              <w:rPr>
                <w:color w:val="00B0F0"/>
                <w:sz w:val="16"/>
              </w:rPr>
              <w:t xml:space="preserve"> </w:t>
            </w:r>
          </w:p>
          <w:p w14:paraId="2435C9F6" w14:textId="77777777" w:rsidR="00C84B54" w:rsidRDefault="00C84B54" w:rsidP="00B31A0E">
            <w:pPr>
              <w:pStyle w:val="VelocityScript"/>
            </w:pPr>
          </w:p>
          <w:p w14:paraId="3E91AC9F" w14:textId="77777777" w:rsidR="00C84B54" w:rsidRDefault="00C84B54" w:rsidP="00B31A0E">
            <w:pPr>
              <w:pStyle w:val="VelocityScript"/>
            </w:pPr>
          </w:p>
          <w:p w14:paraId="759829D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896A3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BD2689" w14:textId="77777777" w:rsidR="0009168A" w:rsidRDefault="0009168A"/>
        </w:tc>
      </w:tr>
      <w:tr w:rsidR="00CA24CE" w:rsidRPr="00B3499B" w14:paraId="14D766B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B42B6C" w14:textId="77777777" w:rsidR="00CA24CE" w:rsidRPr="00B3499B" w:rsidRDefault="00DC7E29" w:rsidP="00CA24CE">
            <w:pPr>
              <w:rPr>
                <w:rFonts w:cs="Arial"/>
                <w:bCs/>
                <w:color w:val="808080" w:themeColor="background1" w:themeShade="80"/>
                <w:sz w:val="16"/>
                <w:szCs w:val="14"/>
              </w:rPr>
            </w:pPr>
            <w:hyperlink r:id="rId36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F2A97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5D501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8C4FD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Forward Ambient Temperature</w:t>
      </w:r>
    </w:p>
    <w:p w14:paraId="6FDF2738" w14:textId="77777777" w:rsidR="00072314" w:rsidRPr="00612064" w:rsidRDefault="00072314" w:rsidP="00072314">
      <w:pPr>
        <w:spacing w:before="20"/>
        <w:rPr>
          <w:vanish/>
        </w:rPr>
      </w:pPr>
    </w:p>
    <w:p w14:paraId="5EF079D1" w14:textId="77777777" w:rsidR="00072314" w:rsidRDefault="00072314" w:rsidP="00072314">
      <w:pPr>
        <w:pStyle w:val="Heading6"/>
        <w:keepNext w:val="0"/>
        <w:tabs>
          <w:tab w:val="clear" w:pos="900"/>
          <w:tab w:val="left" w:pos="709"/>
        </w:tabs>
        <w:spacing w:before="240"/>
      </w:pPr>
      <w:r>
        <w:t>Parameters</w:t>
      </w:r>
    </w:p>
    <w:p w14:paraId="4A7E251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54B0459" w14:textId="77777777" w:rsidTr="001D18E6">
        <w:trPr>
          <w:trHeight w:val="161"/>
        </w:trPr>
        <w:tc>
          <w:tcPr>
            <w:tcW w:w="1838" w:type="dxa"/>
            <w:shd w:val="clear" w:color="auto" w:fill="D9D9D9" w:themeFill="background1" w:themeFillShade="D9"/>
            <w:noWrap/>
            <w:hideMark/>
          </w:tcPr>
          <w:p w14:paraId="6462895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33CF86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132B3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6CB61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93630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EAF75EE" w14:textId="77777777" w:rsidTr="001D18E6">
        <w:trPr>
          <w:trHeight w:val="70"/>
        </w:trPr>
        <w:tc>
          <w:tcPr>
            <w:tcW w:w="1838" w:type="dxa"/>
            <w:noWrap/>
          </w:tcPr>
          <w:p w14:paraId="29F2870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32CFF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06107F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6139677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57AF19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E3CD47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DFBF73F" w14:textId="77777777" w:rsidTr="001D18E6">
        <w:trPr>
          <w:trHeight w:val="71"/>
        </w:trPr>
        <w:tc>
          <w:tcPr>
            <w:tcW w:w="1838" w:type="dxa"/>
            <w:noWrap/>
          </w:tcPr>
          <w:p w14:paraId="6C4BF4B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8F8E93A" w14:textId="77777777" w:rsidR="00072314" w:rsidRPr="00D14691" w:rsidRDefault="00072314" w:rsidP="001D18E6">
            <w:pPr>
              <w:rPr>
                <w:color w:val="000000" w:themeColor="text1"/>
              </w:rPr>
            </w:pPr>
          </w:p>
        </w:tc>
        <w:tc>
          <w:tcPr>
            <w:tcW w:w="1701" w:type="dxa"/>
          </w:tcPr>
          <w:p w14:paraId="40182592" w14:textId="77777777" w:rsidR="00072314" w:rsidRPr="00D14691" w:rsidRDefault="00072314" w:rsidP="001D18E6">
            <w:pPr>
              <w:rPr>
                <w:color w:val="000000" w:themeColor="text1"/>
              </w:rPr>
            </w:pPr>
          </w:p>
        </w:tc>
        <w:tc>
          <w:tcPr>
            <w:tcW w:w="1417" w:type="dxa"/>
            <w:noWrap/>
          </w:tcPr>
          <w:p w14:paraId="79662129" w14:textId="77777777" w:rsidR="00072314" w:rsidRPr="00D14691" w:rsidRDefault="00072314" w:rsidP="001D18E6">
            <w:pPr>
              <w:rPr>
                <w:color w:val="000000" w:themeColor="text1"/>
              </w:rPr>
            </w:pPr>
          </w:p>
        </w:tc>
        <w:tc>
          <w:tcPr>
            <w:tcW w:w="3402" w:type="dxa"/>
          </w:tcPr>
          <w:p w14:paraId="5E131AE7" w14:textId="77777777" w:rsidR="00072314" w:rsidRPr="00D14691" w:rsidRDefault="00072314" w:rsidP="001D18E6">
            <w:pPr>
              <w:rPr>
                <w:color w:val="000000" w:themeColor="text1"/>
              </w:rPr>
            </w:pPr>
          </w:p>
        </w:tc>
      </w:tr>
    </w:tbl>
    <w:p w14:paraId="6648F1D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73C484" w14:textId="77777777" w:rsidR="003678EC" w:rsidRPr="003678EC" w:rsidRDefault="003678EC" w:rsidP="003678EC">
      <w:pPr>
        <w:rPr>
          <w:lang w:val="en-GB"/>
        </w:rPr>
      </w:pPr>
    </w:p>
    <w:p w14:paraId="4F46C0E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62A27F" w14:textId="77777777" w:rsidR="00072314" w:rsidRPr="003225C9" w:rsidRDefault="00072314" w:rsidP="00072314">
      <w:pPr>
        <w:tabs>
          <w:tab w:val="left" w:pos="284"/>
          <w:tab w:val="left" w:pos="851"/>
        </w:tabs>
      </w:pPr>
    </w:p>
    <w:p w14:paraId="2B00E0C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BBB97F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CE5BB2D" w14:textId="77777777" w:rsidTr="001D18E6">
        <w:tc>
          <w:tcPr>
            <w:tcW w:w="1934" w:type="dxa"/>
            <w:shd w:val="clear" w:color="auto" w:fill="D9D9D9" w:themeFill="background1" w:themeFillShade="D9"/>
          </w:tcPr>
          <w:p w14:paraId="46C2CE7A" w14:textId="77777777" w:rsidR="00072314" w:rsidRDefault="00072314" w:rsidP="001D18E6">
            <w:pPr>
              <w:rPr>
                <w:b/>
              </w:rPr>
            </w:pPr>
            <w:r w:rsidRPr="00AF169D">
              <w:rPr>
                <w:b/>
              </w:rPr>
              <w:t>Requirement ID</w:t>
            </w:r>
          </w:p>
          <w:p w14:paraId="3A780B0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A4C6DF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123E683" w14:textId="77777777" w:rsidR="00072314" w:rsidRDefault="00072314" w:rsidP="001D18E6">
            <w:pPr>
              <w:rPr>
                <w:b/>
              </w:rPr>
            </w:pPr>
            <w:r>
              <w:rPr>
                <w:b/>
              </w:rPr>
              <w:t>Modification</w:t>
            </w:r>
          </w:p>
        </w:tc>
        <w:tc>
          <w:tcPr>
            <w:tcW w:w="1712" w:type="dxa"/>
            <w:shd w:val="clear" w:color="auto" w:fill="D9D9D9" w:themeFill="background1" w:themeFillShade="D9"/>
          </w:tcPr>
          <w:p w14:paraId="694F0F7F" w14:textId="77777777" w:rsidR="00072314" w:rsidRDefault="00072314" w:rsidP="001D18E6">
            <w:pPr>
              <w:rPr>
                <w:b/>
              </w:rPr>
            </w:pPr>
            <w:r w:rsidRPr="00AF169D">
              <w:rPr>
                <w:b/>
              </w:rPr>
              <w:t xml:space="preserve">Requirement </w:t>
            </w:r>
            <w:r>
              <w:rPr>
                <w:b/>
              </w:rPr>
              <w:t>ID</w:t>
            </w:r>
          </w:p>
          <w:p w14:paraId="1912682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232AB62" w14:textId="77777777" w:rsidR="00072314" w:rsidRPr="00AF169D" w:rsidRDefault="00072314" w:rsidP="001D18E6">
            <w:pPr>
              <w:rPr>
                <w:b/>
              </w:rPr>
            </w:pPr>
            <w:r>
              <w:rPr>
                <w:b/>
              </w:rPr>
              <w:t>Comment</w:t>
            </w:r>
          </w:p>
        </w:tc>
      </w:tr>
      <w:tr w:rsidR="00072314" w14:paraId="22F08BC4" w14:textId="77777777" w:rsidTr="001D18E6">
        <w:tc>
          <w:tcPr>
            <w:tcW w:w="1934" w:type="dxa"/>
          </w:tcPr>
          <w:p w14:paraId="344A6878" w14:textId="77777777" w:rsidR="00072314" w:rsidRPr="000F4E8B" w:rsidRDefault="00072314" w:rsidP="001D18E6">
            <w:r w:rsidRPr="000F4E8B">
              <w:t>REQ_abc</w:t>
            </w:r>
          </w:p>
        </w:tc>
        <w:tc>
          <w:tcPr>
            <w:tcW w:w="2177" w:type="dxa"/>
          </w:tcPr>
          <w:p w14:paraId="25968323" w14:textId="77777777" w:rsidR="00072314" w:rsidRPr="000F4E8B" w:rsidRDefault="00072314" w:rsidP="001D18E6"/>
        </w:tc>
        <w:sdt>
          <w:sdtPr>
            <w:alias w:val="Modification"/>
            <w:tag w:val="Modification"/>
            <w:id w:val="-21519668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A318A64" w14:textId="77777777" w:rsidR="00072314" w:rsidRPr="000F4E8B" w:rsidRDefault="00072314" w:rsidP="001D18E6">
                <w:r w:rsidRPr="000F4E8B">
                  <w:t>Removed</w:t>
                </w:r>
              </w:p>
            </w:tc>
          </w:sdtContent>
        </w:sdt>
        <w:tc>
          <w:tcPr>
            <w:tcW w:w="1712" w:type="dxa"/>
          </w:tcPr>
          <w:p w14:paraId="207B34E1" w14:textId="77777777" w:rsidR="00072314" w:rsidRPr="000F4E8B" w:rsidRDefault="00072314" w:rsidP="001D18E6">
            <w:r w:rsidRPr="000F4E8B">
              <w:t>--</w:t>
            </w:r>
          </w:p>
        </w:tc>
        <w:tc>
          <w:tcPr>
            <w:tcW w:w="2958" w:type="dxa"/>
          </w:tcPr>
          <w:p w14:paraId="31A85C7A" w14:textId="77777777" w:rsidR="00072314" w:rsidRPr="000F4E8B" w:rsidRDefault="00072314" w:rsidP="001D18E6"/>
        </w:tc>
      </w:tr>
      <w:tr w:rsidR="00072314" w14:paraId="33AC9981" w14:textId="77777777" w:rsidTr="001D18E6">
        <w:tc>
          <w:tcPr>
            <w:tcW w:w="1934" w:type="dxa"/>
          </w:tcPr>
          <w:p w14:paraId="012E90B5" w14:textId="77777777" w:rsidR="00072314" w:rsidRPr="000F4E8B" w:rsidRDefault="00072314" w:rsidP="001D18E6">
            <w:r w:rsidRPr="000F4E8B">
              <w:t>REQ_def</w:t>
            </w:r>
          </w:p>
        </w:tc>
        <w:tc>
          <w:tcPr>
            <w:tcW w:w="2177" w:type="dxa"/>
          </w:tcPr>
          <w:p w14:paraId="72723390" w14:textId="77777777" w:rsidR="00072314" w:rsidRPr="000F4E8B" w:rsidRDefault="00072314" w:rsidP="001D18E6"/>
        </w:tc>
        <w:sdt>
          <w:sdtPr>
            <w:alias w:val="Modification"/>
            <w:tag w:val="Modification"/>
            <w:id w:val="-169661426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23103EA" w14:textId="77777777" w:rsidR="00072314" w:rsidRPr="000F4E8B" w:rsidRDefault="00072314" w:rsidP="001D18E6">
                <w:r w:rsidRPr="000F4E8B">
                  <w:t>Replaced</w:t>
                </w:r>
              </w:p>
            </w:tc>
          </w:sdtContent>
        </w:sdt>
        <w:tc>
          <w:tcPr>
            <w:tcW w:w="1712" w:type="dxa"/>
          </w:tcPr>
          <w:p w14:paraId="03E2E879" w14:textId="77777777" w:rsidR="00072314" w:rsidRPr="000F4E8B" w:rsidRDefault="00072314" w:rsidP="001D18E6">
            <w:r w:rsidRPr="000F4E8B">
              <w:t>REQ_xyz</w:t>
            </w:r>
          </w:p>
        </w:tc>
        <w:tc>
          <w:tcPr>
            <w:tcW w:w="2958" w:type="dxa"/>
          </w:tcPr>
          <w:p w14:paraId="32FD1F75" w14:textId="77777777" w:rsidR="00072314" w:rsidRPr="000F4E8B" w:rsidRDefault="00072314" w:rsidP="001D18E6"/>
        </w:tc>
      </w:tr>
      <w:tr w:rsidR="00072314" w14:paraId="7BC96F9D" w14:textId="77777777" w:rsidTr="001D18E6">
        <w:tc>
          <w:tcPr>
            <w:tcW w:w="1934" w:type="dxa"/>
          </w:tcPr>
          <w:p w14:paraId="7F89C712" w14:textId="77777777" w:rsidR="00072314" w:rsidRPr="000F4E8B" w:rsidRDefault="00072314" w:rsidP="001D18E6">
            <w:r w:rsidRPr="000F4E8B">
              <w:t>--</w:t>
            </w:r>
          </w:p>
        </w:tc>
        <w:tc>
          <w:tcPr>
            <w:tcW w:w="2177" w:type="dxa"/>
          </w:tcPr>
          <w:p w14:paraId="63A6FC3E" w14:textId="77777777" w:rsidR="00072314" w:rsidRPr="000F4E8B" w:rsidRDefault="00072314" w:rsidP="001D18E6"/>
        </w:tc>
        <w:sdt>
          <w:sdtPr>
            <w:alias w:val="Modification"/>
            <w:tag w:val="Modification"/>
            <w:id w:val="-192787733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1827B65C" w14:textId="77777777" w:rsidR="00072314" w:rsidRPr="000F4E8B" w:rsidRDefault="00072314" w:rsidP="001D18E6">
                <w:r w:rsidRPr="000F4E8B">
                  <w:t>Added</w:t>
                </w:r>
              </w:p>
            </w:tc>
          </w:sdtContent>
        </w:sdt>
        <w:tc>
          <w:tcPr>
            <w:tcW w:w="1712" w:type="dxa"/>
          </w:tcPr>
          <w:p w14:paraId="113C65A4" w14:textId="77777777" w:rsidR="00072314" w:rsidRPr="000F4E8B" w:rsidRDefault="00072314" w:rsidP="001D18E6">
            <w:r w:rsidRPr="000F4E8B">
              <w:t>REQ_123</w:t>
            </w:r>
          </w:p>
        </w:tc>
        <w:tc>
          <w:tcPr>
            <w:tcW w:w="2958" w:type="dxa"/>
          </w:tcPr>
          <w:p w14:paraId="55140324" w14:textId="77777777" w:rsidR="00072314" w:rsidRPr="000F4E8B" w:rsidRDefault="00072314" w:rsidP="001D18E6"/>
        </w:tc>
      </w:tr>
    </w:tbl>
    <w:p w14:paraId="79CBDDA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D0461F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C7F8996" w14:textId="77777777" w:rsidTr="001D18E6">
        <w:tc>
          <w:tcPr>
            <w:tcW w:w="1838" w:type="dxa"/>
            <w:shd w:val="clear" w:color="auto" w:fill="D9D9D9" w:themeFill="background1" w:themeFillShade="D9"/>
          </w:tcPr>
          <w:p w14:paraId="4C2ED6AF" w14:textId="77777777" w:rsidR="00072314" w:rsidRDefault="00072314" w:rsidP="001D18E6">
            <w:pPr>
              <w:rPr>
                <w:b/>
              </w:rPr>
            </w:pPr>
            <w:r w:rsidRPr="00AF169D">
              <w:rPr>
                <w:b/>
              </w:rPr>
              <w:t>Requirement ID</w:t>
            </w:r>
          </w:p>
          <w:p w14:paraId="3BEED9E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529729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21CF8BF" w14:textId="77777777" w:rsidR="00072314" w:rsidRPr="00AF169D" w:rsidRDefault="00072314" w:rsidP="001D18E6">
            <w:pPr>
              <w:rPr>
                <w:b/>
              </w:rPr>
            </w:pPr>
            <w:r>
              <w:rPr>
                <w:b/>
              </w:rPr>
              <w:t>Comment</w:t>
            </w:r>
          </w:p>
        </w:tc>
      </w:tr>
      <w:tr w:rsidR="00072314" w14:paraId="48126590" w14:textId="77777777" w:rsidTr="001D18E6">
        <w:tc>
          <w:tcPr>
            <w:tcW w:w="1838" w:type="dxa"/>
          </w:tcPr>
          <w:p w14:paraId="63CDFCEE" w14:textId="77777777" w:rsidR="00072314" w:rsidRDefault="00072314" w:rsidP="001D18E6"/>
        </w:tc>
        <w:tc>
          <w:tcPr>
            <w:tcW w:w="4253" w:type="dxa"/>
          </w:tcPr>
          <w:p w14:paraId="706D3490" w14:textId="77777777" w:rsidR="00072314" w:rsidRDefault="00072314" w:rsidP="001D18E6"/>
        </w:tc>
        <w:tc>
          <w:tcPr>
            <w:tcW w:w="4110" w:type="dxa"/>
          </w:tcPr>
          <w:p w14:paraId="28866D0D" w14:textId="77777777" w:rsidR="00072314" w:rsidRDefault="00072314" w:rsidP="001D18E6"/>
        </w:tc>
      </w:tr>
      <w:tr w:rsidR="00072314" w14:paraId="58362942" w14:textId="77777777" w:rsidTr="001D18E6">
        <w:tc>
          <w:tcPr>
            <w:tcW w:w="1838" w:type="dxa"/>
          </w:tcPr>
          <w:p w14:paraId="04CF16FD" w14:textId="77777777" w:rsidR="00072314" w:rsidRDefault="00072314" w:rsidP="001D18E6"/>
        </w:tc>
        <w:tc>
          <w:tcPr>
            <w:tcW w:w="4253" w:type="dxa"/>
          </w:tcPr>
          <w:p w14:paraId="17B19AF0" w14:textId="77777777" w:rsidR="00072314" w:rsidRDefault="00072314" w:rsidP="001D18E6"/>
        </w:tc>
        <w:tc>
          <w:tcPr>
            <w:tcW w:w="4110" w:type="dxa"/>
          </w:tcPr>
          <w:p w14:paraId="1391B76A" w14:textId="77777777" w:rsidR="00072314" w:rsidRDefault="00072314" w:rsidP="001D18E6"/>
        </w:tc>
      </w:tr>
      <w:tr w:rsidR="00072314" w14:paraId="065E23FE" w14:textId="77777777" w:rsidTr="001D18E6">
        <w:tc>
          <w:tcPr>
            <w:tcW w:w="1838" w:type="dxa"/>
          </w:tcPr>
          <w:p w14:paraId="30D9BB52" w14:textId="77777777" w:rsidR="00072314" w:rsidRDefault="00072314" w:rsidP="001D18E6">
            <w:r>
              <w:t>…</w:t>
            </w:r>
          </w:p>
        </w:tc>
        <w:tc>
          <w:tcPr>
            <w:tcW w:w="4253" w:type="dxa"/>
          </w:tcPr>
          <w:p w14:paraId="2BF3F34F" w14:textId="77777777" w:rsidR="00072314" w:rsidRDefault="00072314" w:rsidP="001D18E6"/>
        </w:tc>
        <w:tc>
          <w:tcPr>
            <w:tcW w:w="4110" w:type="dxa"/>
          </w:tcPr>
          <w:p w14:paraId="48C9F238" w14:textId="77777777" w:rsidR="00072314" w:rsidRDefault="00072314" w:rsidP="001D18E6"/>
        </w:tc>
      </w:tr>
    </w:tbl>
    <w:p w14:paraId="64976BF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016A2E7" w14:textId="77777777" w:rsidR="00072314" w:rsidRDefault="00072314" w:rsidP="00072314"/>
    <w:p w14:paraId="1F74312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8EE96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0E1E4BF" wp14:editId="351147FB">
            <wp:extent cx="152400" cy="152400"/>
            <wp:effectExtent l="0" t="0" r="0" b="0"/>
            <wp:docPr id="82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Ambient Temperature</w:t>
      </w:r>
    </w:p>
    <w:p w14:paraId="509D09C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8C1C30" w14:textId="77777777" w:rsidR="00072314" w:rsidRPr="003B799F" w:rsidRDefault="00072314" w:rsidP="00072314"/>
    <w:p w14:paraId="21222692" w14:textId="77777777" w:rsidR="00072314" w:rsidRDefault="00072314" w:rsidP="00072314">
      <w:pPr>
        <w:pStyle w:val="Heading6"/>
        <w:keepNext w:val="0"/>
        <w:tabs>
          <w:tab w:val="clear" w:pos="900"/>
          <w:tab w:val="left" w:pos="709"/>
        </w:tabs>
        <w:spacing w:before="240"/>
        <w:rPr>
          <w:lang w:val="en-GB"/>
        </w:rPr>
      </w:pPr>
      <w:r>
        <w:rPr>
          <w:lang w:val="en-GB"/>
        </w:rPr>
        <w:t>Inputs</w:t>
      </w:r>
    </w:p>
    <w:p w14:paraId="362E6D4E"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AF64329" w14:textId="77777777" w:rsidTr="001D18E6">
        <w:trPr>
          <w:trHeight w:val="173"/>
        </w:trPr>
        <w:tc>
          <w:tcPr>
            <w:tcW w:w="1696" w:type="dxa"/>
            <w:shd w:val="clear" w:color="auto" w:fill="D9D9D9" w:themeFill="background1" w:themeFillShade="D9"/>
            <w:noWrap/>
            <w:hideMark/>
          </w:tcPr>
          <w:p w14:paraId="2E24210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B12EAC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FC5656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2CEFD9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9E3BBB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0A5FD61"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CACD2C1" w14:textId="77777777" w:rsidTr="001D18E6">
        <w:trPr>
          <w:trHeight w:val="143"/>
        </w:trPr>
        <w:tc>
          <w:tcPr>
            <w:tcW w:w="1696" w:type="dxa"/>
            <w:noWrap/>
          </w:tcPr>
          <w:p w14:paraId="147B5C55"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B91D396" w14:textId="77777777" w:rsidR="00072314" w:rsidRPr="00DE6816" w:rsidRDefault="00072314" w:rsidP="001D18E6">
            <w:pPr>
              <w:rPr>
                <w:rFonts w:cs="Arial"/>
                <w:sz w:val="18"/>
              </w:rPr>
            </w:pPr>
            <w:r w:rsidRPr="00DE6816">
              <w:rPr>
                <w:rFonts w:cs="Arial"/>
                <w:sz w:val="18"/>
              </w:rPr>
              <w:t>Name of aTechnical Signal, e.g.:</w:t>
            </w:r>
          </w:p>
          <w:p w14:paraId="046F0FD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6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3C05A1E"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54DF9A7"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6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B6F63D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B55355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5EEC6AC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ECA21A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B79BBB8"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2823303A" w14:textId="77777777" w:rsidR="00072314" w:rsidRPr="00DE6816" w:rsidRDefault="00072314" w:rsidP="001D18E6">
            <w:pPr>
              <w:ind w:left="360"/>
              <w:rPr>
                <w:rFonts w:cs="Arial"/>
                <w:sz w:val="18"/>
              </w:rPr>
            </w:pPr>
          </w:p>
          <w:p w14:paraId="68FDE541" w14:textId="77777777" w:rsidR="00072314" w:rsidRPr="00DE6816" w:rsidRDefault="00072314" w:rsidP="001D18E6">
            <w:pPr>
              <w:rPr>
                <w:rFonts w:cs="Arial"/>
                <w:sz w:val="16"/>
              </w:rPr>
            </w:pPr>
            <w:r w:rsidRPr="00DE6816">
              <w:rPr>
                <w:rFonts w:cs="Arial"/>
                <w:sz w:val="14"/>
              </w:rPr>
              <w:t>The message name should be linked, e.g.</w:t>
            </w:r>
          </w:p>
          <w:p w14:paraId="6F50D3B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6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68" w:history="1">
              <w:r w:rsidRPr="00DE6816">
                <w:rPr>
                  <w:rStyle w:val="Hyperlink"/>
                  <w:rFonts w:ascii="Arial" w:hAnsi="Arial" w:cs="Arial"/>
                  <w:i/>
                  <w:sz w:val="14"/>
                </w:rPr>
                <w:t>FNV2</w:t>
              </w:r>
            </w:hyperlink>
            <w:r w:rsidRPr="00DE6816">
              <w:rPr>
                <w:rFonts w:ascii="Arial" w:hAnsi="Arial" w:cs="Arial"/>
                <w:sz w:val="14"/>
              </w:rPr>
              <w:t xml:space="preserve">). </w:t>
            </w:r>
          </w:p>
          <w:p w14:paraId="0AD6086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00D9F8D" w14:textId="77777777" w:rsidR="00072314" w:rsidRDefault="00072314" w:rsidP="001D18E6">
            <w:pPr>
              <w:rPr>
                <w:rFonts w:cs="Arial"/>
                <w:sz w:val="14"/>
              </w:rPr>
            </w:pPr>
          </w:p>
          <w:p w14:paraId="35AEC44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C01C557" w14:textId="77777777" w:rsidTr="001D18E6">
        <w:trPr>
          <w:trHeight w:val="70"/>
        </w:trPr>
        <w:tc>
          <w:tcPr>
            <w:tcW w:w="1696" w:type="dxa"/>
            <w:noWrap/>
          </w:tcPr>
          <w:p w14:paraId="5D1DEC5C"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00172BE" w14:textId="77777777" w:rsidR="00072314" w:rsidRPr="00DE6816" w:rsidRDefault="00072314" w:rsidP="001D18E6">
            <w:pPr>
              <w:rPr>
                <w:rFonts w:cs="Arial"/>
                <w:color w:val="000000" w:themeColor="text1"/>
                <w:sz w:val="18"/>
              </w:rPr>
            </w:pPr>
          </w:p>
        </w:tc>
        <w:tc>
          <w:tcPr>
            <w:tcW w:w="1843" w:type="dxa"/>
          </w:tcPr>
          <w:p w14:paraId="329BBD63" w14:textId="77777777" w:rsidR="00072314" w:rsidRPr="00DE6816" w:rsidRDefault="00072314" w:rsidP="001D18E6">
            <w:pPr>
              <w:rPr>
                <w:rFonts w:cs="Arial"/>
                <w:color w:val="000000" w:themeColor="text1"/>
                <w:sz w:val="18"/>
              </w:rPr>
            </w:pPr>
          </w:p>
        </w:tc>
        <w:tc>
          <w:tcPr>
            <w:tcW w:w="1984" w:type="dxa"/>
          </w:tcPr>
          <w:p w14:paraId="1BBD5B0E" w14:textId="77777777" w:rsidR="00072314" w:rsidRPr="00DE6816" w:rsidRDefault="00072314" w:rsidP="001D18E6">
            <w:pPr>
              <w:rPr>
                <w:rFonts w:cs="Arial"/>
                <w:color w:val="000000" w:themeColor="text1"/>
                <w:sz w:val="18"/>
              </w:rPr>
            </w:pPr>
          </w:p>
        </w:tc>
        <w:tc>
          <w:tcPr>
            <w:tcW w:w="2693" w:type="dxa"/>
          </w:tcPr>
          <w:p w14:paraId="4A5AE4A1" w14:textId="77777777" w:rsidR="00072314" w:rsidRPr="00DE6816" w:rsidRDefault="00072314" w:rsidP="001D18E6">
            <w:pPr>
              <w:rPr>
                <w:rFonts w:cs="Arial"/>
                <w:color w:val="000000" w:themeColor="text1"/>
                <w:sz w:val="18"/>
              </w:rPr>
            </w:pPr>
          </w:p>
        </w:tc>
      </w:tr>
    </w:tbl>
    <w:p w14:paraId="0AFC4DB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C3DEDF3" w14:textId="77777777" w:rsidR="008C50D1" w:rsidRPr="00E23282" w:rsidRDefault="008C50D1" w:rsidP="00072314"/>
    <w:p w14:paraId="3EDE4AE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EC98F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F8E5C1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64BF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2B33D6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EB74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9834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EBB0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A9D4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1095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94EE4F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A3E47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46CE6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4689A7C"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7BFB5DE3" w14:textId="77777777" w:rsidR="0046438F" w:rsidRPr="00740CDD" w:rsidRDefault="0046438F" w:rsidP="00D60C45">
            <w:pPr>
              <w:pStyle w:val="VelocityScript"/>
              <w:rPr>
                <w:color w:val="00B0F0"/>
              </w:rPr>
            </w:pPr>
          </w:p>
          <w:p w14:paraId="754DBB4F" w14:textId="77777777" w:rsidR="007215C5" w:rsidRPr="00D60C45" w:rsidRDefault="007215C5" w:rsidP="00CA24CE">
            <w:pPr>
              <w:rPr>
                <w:rFonts w:cs="Arial"/>
                <w:color w:val="000000" w:themeColor="text1"/>
                <w:sz w:val="16"/>
                <w:szCs w:val="14"/>
                <w:lang w:val="en-GB"/>
              </w:rPr>
            </w:pPr>
          </w:p>
          <w:p w14:paraId="4217AAA1"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F9AFBE" w14:textId="77777777" w:rsidR="00DD49BA" w:rsidRPr="003C5D56" w:rsidRDefault="00DD49BA" w:rsidP="00DD49BA">
            <w:pPr>
              <w:rPr>
                <w:rFonts w:cs="Arial"/>
                <w:color w:val="000000" w:themeColor="text1"/>
                <w:sz w:val="16"/>
                <w:szCs w:val="14"/>
              </w:rPr>
            </w:pPr>
            <w:r>
              <w:rPr>
                <w:rFonts w:cs="Arial"/>
                <w:color w:val="000000" w:themeColor="text1"/>
                <w:sz w:val="16"/>
                <w:szCs w:val="14"/>
              </w:rPr>
              <w:t>OSA Temp</w:t>
            </w:r>
          </w:p>
          <w:p w14:paraId="25D7C9E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69F132" w14:textId="77777777" w:rsidR="0038251F" w:rsidRPr="0038251F" w:rsidRDefault="00143E70" w:rsidP="0038251F">
            <w:pPr>
              <w:pStyle w:val="VelocityScript"/>
              <w:rPr>
                <w:color w:val="00B0F0"/>
                <w:sz w:val="16"/>
              </w:rPr>
            </w:pPr>
            <w:r w:rsidRPr="0038251F">
              <w:rPr>
                <w:color w:val="00B0F0"/>
                <w:sz w:val="16"/>
              </w:rPr>
              <w:t xml:space="preserve"> </w:t>
            </w:r>
          </w:p>
          <w:p w14:paraId="1556E72E" w14:textId="77777777" w:rsidR="00C84B54" w:rsidRDefault="00C84B54" w:rsidP="00B31A0E">
            <w:pPr>
              <w:pStyle w:val="VelocityScript"/>
            </w:pPr>
          </w:p>
          <w:p w14:paraId="41EF8549" w14:textId="77777777" w:rsidR="00C84B54" w:rsidRDefault="00C84B54" w:rsidP="00B31A0E">
            <w:pPr>
              <w:pStyle w:val="VelocityScript"/>
            </w:pPr>
          </w:p>
          <w:p w14:paraId="1CD9167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40928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411136" w14:textId="77777777" w:rsidR="0009168A" w:rsidRDefault="0009168A"/>
        </w:tc>
      </w:tr>
      <w:tr w:rsidR="00CA24CE" w:rsidRPr="00B3499B" w14:paraId="0D125F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3EF9E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505BC22"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OSA Temp</w:t>
            </w:r>
          </w:p>
          <w:p w14:paraId="180F1415" w14:textId="77777777" w:rsidR="0046438F" w:rsidRPr="00740CDD" w:rsidRDefault="0046438F" w:rsidP="00D60C45">
            <w:pPr>
              <w:pStyle w:val="VelocityScript"/>
              <w:rPr>
                <w:color w:val="00B0F0"/>
              </w:rPr>
            </w:pPr>
          </w:p>
          <w:p w14:paraId="15823828" w14:textId="77777777" w:rsidR="007215C5" w:rsidRPr="00D60C45" w:rsidRDefault="007215C5" w:rsidP="00CA24CE">
            <w:pPr>
              <w:rPr>
                <w:rFonts w:cs="Arial"/>
                <w:color w:val="000000" w:themeColor="text1"/>
                <w:sz w:val="16"/>
                <w:szCs w:val="14"/>
                <w:lang w:val="en-GB"/>
              </w:rPr>
            </w:pPr>
          </w:p>
          <w:p w14:paraId="3FB117C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EAA89B"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OSA Temp</w:t>
            </w:r>
          </w:p>
          <w:p w14:paraId="5052FE53" w14:textId="77777777"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3A2F3" w14:textId="77777777" w:rsidR="0038251F" w:rsidRPr="0038251F" w:rsidRDefault="00143E70" w:rsidP="0038251F">
            <w:pPr>
              <w:pStyle w:val="VelocityScript"/>
              <w:rPr>
                <w:color w:val="00B0F0"/>
                <w:sz w:val="16"/>
              </w:rPr>
            </w:pPr>
            <w:r w:rsidRPr="0038251F">
              <w:rPr>
                <w:color w:val="00B0F0"/>
                <w:sz w:val="16"/>
              </w:rPr>
              <w:lastRenderedPageBreak/>
              <w:t xml:space="preserve"> </w:t>
            </w:r>
          </w:p>
          <w:p w14:paraId="0FBF143B" w14:textId="77777777" w:rsidR="00C84B54" w:rsidRDefault="00C84B54" w:rsidP="00B31A0E">
            <w:pPr>
              <w:pStyle w:val="VelocityScript"/>
            </w:pPr>
          </w:p>
          <w:p w14:paraId="3077C7A4" w14:textId="77777777" w:rsidR="00C84B54" w:rsidRDefault="00C84B54" w:rsidP="00B31A0E">
            <w:pPr>
              <w:pStyle w:val="VelocityScript"/>
            </w:pPr>
          </w:p>
          <w:p w14:paraId="7E32BED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D0E76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4AEA7C" w14:textId="77777777" w:rsidR="0009168A" w:rsidRDefault="0009168A"/>
        </w:tc>
      </w:tr>
      <w:tr w:rsidR="00CA24CE" w:rsidRPr="00B3499B" w14:paraId="716741F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DB24A9" w14:textId="77777777" w:rsidR="00CA24CE" w:rsidRPr="00B3499B" w:rsidRDefault="00DC7E29" w:rsidP="00CA24CE">
            <w:pPr>
              <w:rPr>
                <w:rFonts w:cs="Arial"/>
                <w:bCs/>
                <w:color w:val="808080" w:themeColor="background1" w:themeShade="80"/>
                <w:sz w:val="16"/>
                <w:szCs w:val="14"/>
              </w:rPr>
            </w:pPr>
            <w:hyperlink r:id="rId36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1A27E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79D82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97D3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Ambient Temperature</w:t>
      </w:r>
    </w:p>
    <w:p w14:paraId="01265A1E" w14:textId="77777777" w:rsidR="00072314" w:rsidRPr="00612064" w:rsidRDefault="00072314" w:rsidP="00072314">
      <w:pPr>
        <w:spacing w:before="20"/>
        <w:rPr>
          <w:vanish/>
        </w:rPr>
      </w:pPr>
    </w:p>
    <w:p w14:paraId="375BD2EB" w14:textId="77777777" w:rsidR="00072314" w:rsidRDefault="00072314" w:rsidP="00072314">
      <w:pPr>
        <w:pStyle w:val="Heading6"/>
        <w:keepNext w:val="0"/>
        <w:tabs>
          <w:tab w:val="clear" w:pos="900"/>
          <w:tab w:val="left" w:pos="709"/>
        </w:tabs>
        <w:spacing w:before="240"/>
      </w:pPr>
      <w:r>
        <w:t>Parameters</w:t>
      </w:r>
    </w:p>
    <w:p w14:paraId="58B746A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2138CC6" w14:textId="77777777" w:rsidTr="001D18E6">
        <w:trPr>
          <w:trHeight w:val="161"/>
        </w:trPr>
        <w:tc>
          <w:tcPr>
            <w:tcW w:w="1838" w:type="dxa"/>
            <w:shd w:val="clear" w:color="auto" w:fill="D9D9D9" w:themeFill="background1" w:themeFillShade="D9"/>
            <w:noWrap/>
            <w:hideMark/>
          </w:tcPr>
          <w:p w14:paraId="0A1F673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C67E7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EDA55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5EDEB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37B08F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692F186" w14:textId="77777777" w:rsidTr="001D18E6">
        <w:trPr>
          <w:trHeight w:val="70"/>
        </w:trPr>
        <w:tc>
          <w:tcPr>
            <w:tcW w:w="1838" w:type="dxa"/>
            <w:noWrap/>
          </w:tcPr>
          <w:p w14:paraId="330C65B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DA7ED6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E4AAD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705676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01F8A75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B6241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7C22074" w14:textId="77777777" w:rsidTr="001D18E6">
        <w:trPr>
          <w:trHeight w:val="71"/>
        </w:trPr>
        <w:tc>
          <w:tcPr>
            <w:tcW w:w="1838" w:type="dxa"/>
            <w:noWrap/>
          </w:tcPr>
          <w:p w14:paraId="2E488ED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09D1916" w14:textId="77777777" w:rsidR="00072314" w:rsidRPr="00D14691" w:rsidRDefault="00072314" w:rsidP="001D18E6">
            <w:pPr>
              <w:rPr>
                <w:color w:val="000000" w:themeColor="text1"/>
              </w:rPr>
            </w:pPr>
          </w:p>
        </w:tc>
        <w:tc>
          <w:tcPr>
            <w:tcW w:w="1701" w:type="dxa"/>
          </w:tcPr>
          <w:p w14:paraId="15D83D4F" w14:textId="77777777" w:rsidR="00072314" w:rsidRPr="00D14691" w:rsidRDefault="00072314" w:rsidP="001D18E6">
            <w:pPr>
              <w:rPr>
                <w:color w:val="000000" w:themeColor="text1"/>
              </w:rPr>
            </w:pPr>
          </w:p>
        </w:tc>
        <w:tc>
          <w:tcPr>
            <w:tcW w:w="1417" w:type="dxa"/>
            <w:noWrap/>
          </w:tcPr>
          <w:p w14:paraId="23B4AAC9" w14:textId="77777777" w:rsidR="00072314" w:rsidRPr="00D14691" w:rsidRDefault="00072314" w:rsidP="001D18E6">
            <w:pPr>
              <w:rPr>
                <w:color w:val="000000" w:themeColor="text1"/>
              </w:rPr>
            </w:pPr>
          </w:p>
        </w:tc>
        <w:tc>
          <w:tcPr>
            <w:tcW w:w="3402" w:type="dxa"/>
          </w:tcPr>
          <w:p w14:paraId="6508A581" w14:textId="77777777" w:rsidR="00072314" w:rsidRPr="00D14691" w:rsidRDefault="00072314" w:rsidP="001D18E6">
            <w:pPr>
              <w:rPr>
                <w:color w:val="000000" w:themeColor="text1"/>
              </w:rPr>
            </w:pPr>
          </w:p>
        </w:tc>
      </w:tr>
    </w:tbl>
    <w:p w14:paraId="0D63CC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8B3781C" w14:textId="77777777" w:rsidR="003678EC" w:rsidRPr="003678EC" w:rsidRDefault="003678EC" w:rsidP="003678EC">
      <w:pPr>
        <w:rPr>
          <w:lang w:val="en-GB"/>
        </w:rPr>
      </w:pPr>
    </w:p>
    <w:p w14:paraId="28139C2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5A0658" w14:textId="77777777" w:rsidR="00072314" w:rsidRPr="003225C9" w:rsidRDefault="00072314" w:rsidP="00072314">
      <w:pPr>
        <w:tabs>
          <w:tab w:val="left" w:pos="284"/>
          <w:tab w:val="left" w:pos="851"/>
        </w:tabs>
      </w:pPr>
    </w:p>
    <w:p w14:paraId="7FB21BB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DDE25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DD91249" w14:textId="77777777" w:rsidTr="001D18E6">
        <w:tc>
          <w:tcPr>
            <w:tcW w:w="1934" w:type="dxa"/>
            <w:shd w:val="clear" w:color="auto" w:fill="D9D9D9" w:themeFill="background1" w:themeFillShade="D9"/>
          </w:tcPr>
          <w:p w14:paraId="5142147A" w14:textId="77777777" w:rsidR="00072314" w:rsidRDefault="00072314" w:rsidP="001D18E6">
            <w:pPr>
              <w:rPr>
                <w:b/>
              </w:rPr>
            </w:pPr>
            <w:r w:rsidRPr="00AF169D">
              <w:rPr>
                <w:b/>
              </w:rPr>
              <w:t>Requirement ID</w:t>
            </w:r>
          </w:p>
          <w:p w14:paraId="6F186E8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755F61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CE5BF8" w14:textId="77777777" w:rsidR="00072314" w:rsidRDefault="00072314" w:rsidP="001D18E6">
            <w:pPr>
              <w:rPr>
                <w:b/>
              </w:rPr>
            </w:pPr>
            <w:r>
              <w:rPr>
                <w:b/>
              </w:rPr>
              <w:t>Modification</w:t>
            </w:r>
          </w:p>
        </w:tc>
        <w:tc>
          <w:tcPr>
            <w:tcW w:w="1712" w:type="dxa"/>
            <w:shd w:val="clear" w:color="auto" w:fill="D9D9D9" w:themeFill="background1" w:themeFillShade="D9"/>
          </w:tcPr>
          <w:p w14:paraId="22AB18DB" w14:textId="77777777" w:rsidR="00072314" w:rsidRDefault="00072314" w:rsidP="001D18E6">
            <w:pPr>
              <w:rPr>
                <w:b/>
              </w:rPr>
            </w:pPr>
            <w:r w:rsidRPr="00AF169D">
              <w:rPr>
                <w:b/>
              </w:rPr>
              <w:t xml:space="preserve">Requirement </w:t>
            </w:r>
            <w:r>
              <w:rPr>
                <w:b/>
              </w:rPr>
              <w:t>ID</w:t>
            </w:r>
          </w:p>
          <w:p w14:paraId="18E5424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E2C8AE4" w14:textId="77777777" w:rsidR="00072314" w:rsidRPr="00AF169D" w:rsidRDefault="00072314" w:rsidP="001D18E6">
            <w:pPr>
              <w:rPr>
                <w:b/>
              </w:rPr>
            </w:pPr>
            <w:r>
              <w:rPr>
                <w:b/>
              </w:rPr>
              <w:t>Comment</w:t>
            </w:r>
          </w:p>
        </w:tc>
      </w:tr>
      <w:tr w:rsidR="00072314" w14:paraId="13666402" w14:textId="77777777" w:rsidTr="001D18E6">
        <w:tc>
          <w:tcPr>
            <w:tcW w:w="1934" w:type="dxa"/>
          </w:tcPr>
          <w:p w14:paraId="0B9F62F9" w14:textId="77777777" w:rsidR="00072314" w:rsidRPr="000F4E8B" w:rsidRDefault="00072314" w:rsidP="001D18E6">
            <w:r w:rsidRPr="000F4E8B">
              <w:t>REQ_abc</w:t>
            </w:r>
          </w:p>
        </w:tc>
        <w:tc>
          <w:tcPr>
            <w:tcW w:w="2177" w:type="dxa"/>
          </w:tcPr>
          <w:p w14:paraId="7CA4A606" w14:textId="77777777" w:rsidR="00072314" w:rsidRPr="000F4E8B" w:rsidRDefault="00072314" w:rsidP="001D18E6"/>
        </w:tc>
        <w:sdt>
          <w:sdtPr>
            <w:alias w:val="Modification"/>
            <w:tag w:val="Modification"/>
            <w:id w:val="-20904483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3821D87" w14:textId="77777777" w:rsidR="00072314" w:rsidRPr="000F4E8B" w:rsidRDefault="00072314" w:rsidP="001D18E6">
                <w:r w:rsidRPr="000F4E8B">
                  <w:t>Removed</w:t>
                </w:r>
              </w:p>
            </w:tc>
          </w:sdtContent>
        </w:sdt>
        <w:tc>
          <w:tcPr>
            <w:tcW w:w="1712" w:type="dxa"/>
          </w:tcPr>
          <w:p w14:paraId="640C1773" w14:textId="77777777" w:rsidR="00072314" w:rsidRPr="000F4E8B" w:rsidRDefault="00072314" w:rsidP="001D18E6">
            <w:r w:rsidRPr="000F4E8B">
              <w:t>--</w:t>
            </w:r>
          </w:p>
        </w:tc>
        <w:tc>
          <w:tcPr>
            <w:tcW w:w="2958" w:type="dxa"/>
          </w:tcPr>
          <w:p w14:paraId="3EEC8991" w14:textId="77777777" w:rsidR="00072314" w:rsidRPr="000F4E8B" w:rsidRDefault="00072314" w:rsidP="001D18E6"/>
        </w:tc>
      </w:tr>
      <w:tr w:rsidR="00072314" w14:paraId="6DF42C14" w14:textId="77777777" w:rsidTr="001D18E6">
        <w:tc>
          <w:tcPr>
            <w:tcW w:w="1934" w:type="dxa"/>
          </w:tcPr>
          <w:p w14:paraId="5A175C85" w14:textId="77777777" w:rsidR="00072314" w:rsidRPr="000F4E8B" w:rsidRDefault="00072314" w:rsidP="001D18E6">
            <w:r w:rsidRPr="000F4E8B">
              <w:t>REQ_def</w:t>
            </w:r>
          </w:p>
        </w:tc>
        <w:tc>
          <w:tcPr>
            <w:tcW w:w="2177" w:type="dxa"/>
          </w:tcPr>
          <w:p w14:paraId="4D453235" w14:textId="77777777" w:rsidR="00072314" w:rsidRPr="000F4E8B" w:rsidRDefault="00072314" w:rsidP="001D18E6"/>
        </w:tc>
        <w:sdt>
          <w:sdtPr>
            <w:alias w:val="Modification"/>
            <w:tag w:val="Modification"/>
            <w:id w:val="7839992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2A3F790" w14:textId="77777777" w:rsidR="00072314" w:rsidRPr="000F4E8B" w:rsidRDefault="00072314" w:rsidP="001D18E6">
                <w:r w:rsidRPr="000F4E8B">
                  <w:t>Replaced</w:t>
                </w:r>
              </w:p>
            </w:tc>
          </w:sdtContent>
        </w:sdt>
        <w:tc>
          <w:tcPr>
            <w:tcW w:w="1712" w:type="dxa"/>
          </w:tcPr>
          <w:p w14:paraId="3A7CFBA2" w14:textId="77777777" w:rsidR="00072314" w:rsidRPr="000F4E8B" w:rsidRDefault="00072314" w:rsidP="001D18E6">
            <w:r w:rsidRPr="000F4E8B">
              <w:t>REQ_xyz</w:t>
            </w:r>
          </w:p>
        </w:tc>
        <w:tc>
          <w:tcPr>
            <w:tcW w:w="2958" w:type="dxa"/>
          </w:tcPr>
          <w:p w14:paraId="67CE3C82" w14:textId="77777777" w:rsidR="00072314" w:rsidRPr="000F4E8B" w:rsidRDefault="00072314" w:rsidP="001D18E6"/>
        </w:tc>
      </w:tr>
      <w:tr w:rsidR="00072314" w14:paraId="16CF9C8E" w14:textId="77777777" w:rsidTr="001D18E6">
        <w:tc>
          <w:tcPr>
            <w:tcW w:w="1934" w:type="dxa"/>
          </w:tcPr>
          <w:p w14:paraId="4B4BE7D6" w14:textId="77777777" w:rsidR="00072314" w:rsidRPr="000F4E8B" w:rsidRDefault="00072314" w:rsidP="001D18E6">
            <w:r w:rsidRPr="000F4E8B">
              <w:t>--</w:t>
            </w:r>
          </w:p>
        </w:tc>
        <w:tc>
          <w:tcPr>
            <w:tcW w:w="2177" w:type="dxa"/>
          </w:tcPr>
          <w:p w14:paraId="3A09DE39" w14:textId="77777777" w:rsidR="00072314" w:rsidRPr="000F4E8B" w:rsidRDefault="00072314" w:rsidP="001D18E6"/>
        </w:tc>
        <w:sdt>
          <w:sdtPr>
            <w:alias w:val="Modification"/>
            <w:tag w:val="Modification"/>
            <w:id w:val="97980478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79F169C" w14:textId="77777777" w:rsidR="00072314" w:rsidRPr="000F4E8B" w:rsidRDefault="00072314" w:rsidP="001D18E6">
                <w:r w:rsidRPr="000F4E8B">
                  <w:t>Added</w:t>
                </w:r>
              </w:p>
            </w:tc>
          </w:sdtContent>
        </w:sdt>
        <w:tc>
          <w:tcPr>
            <w:tcW w:w="1712" w:type="dxa"/>
          </w:tcPr>
          <w:p w14:paraId="30E840FB" w14:textId="77777777" w:rsidR="00072314" w:rsidRPr="000F4E8B" w:rsidRDefault="00072314" w:rsidP="001D18E6">
            <w:r w:rsidRPr="000F4E8B">
              <w:t>REQ_123</w:t>
            </w:r>
          </w:p>
        </w:tc>
        <w:tc>
          <w:tcPr>
            <w:tcW w:w="2958" w:type="dxa"/>
          </w:tcPr>
          <w:p w14:paraId="5911B167" w14:textId="77777777" w:rsidR="00072314" w:rsidRPr="000F4E8B" w:rsidRDefault="00072314" w:rsidP="001D18E6"/>
        </w:tc>
      </w:tr>
    </w:tbl>
    <w:p w14:paraId="35B5A8C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518FF8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AC10641" w14:textId="77777777" w:rsidTr="001D18E6">
        <w:tc>
          <w:tcPr>
            <w:tcW w:w="1838" w:type="dxa"/>
            <w:shd w:val="clear" w:color="auto" w:fill="D9D9D9" w:themeFill="background1" w:themeFillShade="D9"/>
          </w:tcPr>
          <w:p w14:paraId="7B0F0BEB" w14:textId="77777777" w:rsidR="00072314" w:rsidRDefault="00072314" w:rsidP="001D18E6">
            <w:pPr>
              <w:rPr>
                <w:b/>
              </w:rPr>
            </w:pPr>
            <w:r w:rsidRPr="00AF169D">
              <w:rPr>
                <w:b/>
              </w:rPr>
              <w:t>Requirement ID</w:t>
            </w:r>
          </w:p>
          <w:p w14:paraId="0B49339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24C7C5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B4A418A" w14:textId="77777777" w:rsidR="00072314" w:rsidRPr="00AF169D" w:rsidRDefault="00072314" w:rsidP="001D18E6">
            <w:pPr>
              <w:rPr>
                <w:b/>
              </w:rPr>
            </w:pPr>
            <w:r>
              <w:rPr>
                <w:b/>
              </w:rPr>
              <w:t>Comment</w:t>
            </w:r>
          </w:p>
        </w:tc>
      </w:tr>
      <w:tr w:rsidR="00072314" w14:paraId="73EABFB1" w14:textId="77777777" w:rsidTr="001D18E6">
        <w:tc>
          <w:tcPr>
            <w:tcW w:w="1838" w:type="dxa"/>
          </w:tcPr>
          <w:p w14:paraId="2A19AB27" w14:textId="77777777" w:rsidR="00072314" w:rsidRDefault="00072314" w:rsidP="001D18E6"/>
        </w:tc>
        <w:tc>
          <w:tcPr>
            <w:tcW w:w="4253" w:type="dxa"/>
          </w:tcPr>
          <w:p w14:paraId="35C7D235" w14:textId="77777777" w:rsidR="00072314" w:rsidRDefault="00072314" w:rsidP="001D18E6"/>
        </w:tc>
        <w:tc>
          <w:tcPr>
            <w:tcW w:w="4110" w:type="dxa"/>
          </w:tcPr>
          <w:p w14:paraId="4DD80954" w14:textId="77777777" w:rsidR="00072314" w:rsidRDefault="00072314" w:rsidP="001D18E6"/>
        </w:tc>
      </w:tr>
      <w:tr w:rsidR="00072314" w14:paraId="257E13EA" w14:textId="77777777" w:rsidTr="001D18E6">
        <w:tc>
          <w:tcPr>
            <w:tcW w:w="1838" w:type="dxa"/>
          </w:tcPr>
          <w:p w14:paraId="0FC8E3E3" w14:textId="77777777" w:rsidR="00072314" w:rsidRDefault="00072314" w:rsidP="001D18E6"/>
        </w:tc>
        <w:tc>
          <w:tcPr>
            <w:tcW w:w="4253" w:type="dxa"/>
          </w:tcPr>
          <w:p w14:paraId="28DB353C" w14:textId="77777777" w:rsidR="00072314" w:rsidRDefault="00072314" w:rsidP="001D18E6"/>
        </w:tc>
        <w:tc>
          <w:tcPr>
            <w:tcW w:w="4110" w:type="dxa"/>
          </w:tcPr>
          <w:p w14:paraId="7C961A5B" w14:textId="77777777" w:rsidR="00072314" w:rsidRDefault="00072314" w:rsidP="001D18E6"/>
        </w:tc>
      </w:tr>
      <w:tr w:rsidR="00072314" w14:paraId="14AECAF6" w14:textId="77777777" w:rsidTr="001D18E6">
        <w:tc>
          <w:tcPr>
            <w:tcW w:w="1838" w:type="dxa"/>
          </w:tcPr>
          <w:p w14:paraId="70CEBF69" w14:textId="77777777" w:rsidR="00072314" w:rsidRDefault="00072314" w:rsidP="001D18E6">
            <w:r>
              <w:t>…</w:t>
            </w:r>
          </w:p>
        </w:tc>
        <w:tc>
          <w:tcPr>
            <w:tcW w:w="4253" w:type="dxa"/>
          </w:tcPr>
          <w:p w14:paraId="46922351" w14:textId="77777777" w:rsidR="00072314" w:rsidRDefault="00072314" w:rsidP="001D18E6"/>
        </w:tc>
        <w:tc>
          <w:tcPr>
            <w:tcW w:w="4110" w:type="dxa"/>
          </w:tcPr>
          <w:p w14:paraId="6F61C426" w14:textId="77777777" w:rsidR="00072314" w:rsidRDefault="00072314" w:rsidP="001D18E6"/>
        </w:tc>
      </w:tr>
    </w:tbl>
    <w:p w14:paraId="10ACFB3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2F0BA8" w14:textId="77777777" w:rsidR="00072314" w:rsidRDefault="00072314" w:rsidP="00072314"/>
    <w:p w14:paraId="42DF043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B1D088" w14:textId="77777777" w:rsidR="001C5864" w:rsidRPr="0017445F" w:rsidRDefault="001C5864" w:rsidP="001C5864">
      <w:pPr>
        <w:pStyle w:val="RERequirement"/>
        <w:shd w:val="clear" w:color="auto" w:fill="F2F2F2" w:themeFill="background1" w:themeFillShade="F2"/>
      </w:pPr>
      <w:r>
        <w:t xml:space="preserve"> Vehicle Status</w:t>
      </w:r>
    </w:p>
    <w:p w14:paraId="4099B25F"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635CAC7E" w14:textId="77777777" w:rsidR="001C5864" w:rsidRDefault="001C5864" w:rsidP="001C5864"/>
    <w:p w14:paraId="75525C19" w14:textId="77777777" w:rsidR="001C5864" w:rsidRPr="00287D2F" w:rsidRDefault="001C5864" w:rsidP="001C5864">
      <w:pPr>
        <w:rPr>
          <w:rFonts w:cs="Arial"/>
        </w:rPr>
      </w:pPr>
      <w:r>
        <w:rPr>
          <w:rFonts w:cs="Arial"/>
        </w:rPr>
        <w:t>Satisfied by</w:t>
      </w:r>
      <w:r w:rsidRPr="00287D2F">
        <w:rPr>
          <w:rFonts w:cs="Arial"/>
        </w:rPr>
        <w:t>:</w:t>
      </w:r>
    </w:p>
    <w:p w14:paraId="73A434B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D8790F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54D16C5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Provide Ambient Temperature</w:t>
      </w:r>
    </w:p>
    <w:p w14:paraId="0136DF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31259E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0B48234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697D9BD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12CF744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3BACDE1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71D14D2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4E9C7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9DCD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2962D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35C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9797B" w14:textId="77777777" w:rsidR="0009168A" w:rsidRDefault="0009168A"/>
        </w:tc>
      </w:tr>
      <w:tr w:rsidR="007A24FC" w:rsidRPr="00B3499B" w14:paraId="18B904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48AA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78228" w14:textId="77777777" w:rsidR="0009168A" w:rsidRDefault="0009168A"/>
        </w:tc>
      </w:tr>
      <w:tr w:rsidR="007A24FC" w:rsidRPr="00B3499B" w14:paraId="1AFF89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BF03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C2CCD" w14:textId="77777777" w:rsidR="0009168A" w:rsidRDefault="0009168A"/>
        </w:tc>
      </w:tr>
      <w:tr w:rsidR="007A24FC" w:rsidRPr="00B3499B" w14:paraId="527783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40C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51E5C"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A66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65C8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A31B4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724A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555A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30344CB" wp14:editId="5F730D11">
                  <wp:extent cx="152400" cy="152400"/>
                  <wp:effectExtent l="0" t="0" r="0" b="0"/>
                  <wp:docPr id="82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648403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C91F9D" wp14:editId="4DCEAD17">
                  <wp:extent cx="152400" cy="152400"/>
                  <wp:effectExtent l="0" t="0" r="0" b="0"/>
                  <wp:docPr id="82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377698B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D32A25" wp14:editId="1C04784E">
                  <wp:extent cx="152400" cy="152400"/>
                  <wp:effectExtent l="0" t="0" r="0" b="0"/>
                  <wp:docPr id="82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E7B4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C2CDC" w14:textId="77777777" w:rsidR="0009168A" w:rsidRDefault="0009168A"/>
        </w:tc>
      </w:tr>
      <w:tr w:rsidR="007A24FC" w:rsidRPr="00B3499B" w14:paraId="541437C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86F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39B5F"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C731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707B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F448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4DB7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84D8E6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AC9513" w14:textId="77777777" w:rsidR="007A24FC" w:rsidRPr="00B3499B" w:rsidRDefault="00DC7E29" w:rsidP="009737DA">
            <w:pPr>
              <w:rPr>
                <w:rFonts w:cs="Arial"/>
                <w:bCs/>
                <w:color w:val="808080" w:themeColor="background1" w:themeShade="80"/>
                <w:sz w:val="16"/>
                <w:szCs w:val="14"/>
              </w:rPr>
            </w:pPr>
            <w:hyperlink r:id="rId3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DFD43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DC30E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5CAF88" w14:textId="77777777" w:rsidR="007A24FC" w:rsidRDefault="007A24FC" w:rsidP="001C5864">
      <w:pPr>
        <w:rPr>
          <w:rFonts w:cs="Arial"/>
        </w:rPr>
      </w:pPr>
    </w:p>
    <w:p w14:paraId="08C6AB08" w14:textId="77777777" w:rsidR="0047267C" w:rsidRDefault="0047267C" w:rsidP="001C5864">
      <w:pPr>
        <w:rPr>
          <w:rFonts w:cs="Arial"/>
        </w:rPr>
      </w:pPr>
    </w:p>
    <w:p w14:paraId="489C1557" w14:textId="77777777" w:rsidR="001C5864" w:rsidRPr="0017445F" w:rsidRDefault="001C5864" w:rsidP="001C5864">
      <w:pPr>
        <w:pStyle w:val="RERequirement"/>
        <w:shd w:val="clear" w:color="auto" w:fill="F2F2F2" w:themeFill="background1" w:themeFillShade="F2"/>
      </w:pPr>
      <w:r>
        <w:t xml:space="preserve"> OSA Detection</w:t>
      </w:r>
    </w:p>
    <w:p w14:paraId="26EB96BB" w14:textId="77777777" w:rsidR="001C5864" w:rsidRDefault="001C5864" w:rsidP="001C5864">
      <w:pPr>
        <w:rPr>
          <w:rFonts w:cs="Arial"/>
        </w:rPr>
      </w:pPr>
      <w:r>
        <w:rPr>
          <w:rFonts w:cs="Arial"/>
        </w:rPr>
        <w:t>The ECM_HEV module shall receive the signal "AirAmb_Te_Actl" from the ambient temperature sensor</w:t>
      </w:r>
    </w:p>
    <w:p w14:paraId="37023B88" w14:textId="77777777" w:rsidR="001C5864" w:rsidRDefault="001C5864" w:rsidP="001C5864"/>
    <w:p w14:paraId="6BB2A1B3" w14:textId="77777777" w:rsidR="001C5864" w:rsidRPr="00287D2F" w:rsidRDefault="001C5864" w:rsidP="001C5864">
      <w:pPr>
        <w:rPr>
          <w:rFonts w:cs="Arial"/>
        </w:rPr>
      </w:pPr>
      <w:r>
        <w:rPr>
          <w:rFonts w:cs="Arial"/>
        </w:rPr>
        <w:t>Satisfied by</w:t>
      </w:r>
      <w:r w:rsidRPr="00287D2F">
        <w:rPr>
          <w:rFonts w:cs="Arial"/>
        </w:rPr>
        <w:t>:</w:t>
      </w:r>
    </w:p>
    <w:p w14:paraId="3EF2534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17293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539D0FB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F17C9B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0BD3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DD757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31A9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F34BF" w14:textId="77777777" w:rsidR="0009168A" w:rsidRDefault="0009168A"/>
        </w:tc>
      </w:tr>
      <w:tr w:rsidR="007A24FC" w:rsidRPr="00B3499B" w14:paraId="5D948E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1550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8C96F" w14:textId="77777777" w:rsidR="0009168A" w:rsidRDefault="0009168A"/>
        </w:tc>
      </w:tr>
      <w:tr w:rsidR="007A24FC" w:rsidRPr="00B3499B" w14:paraId="7B7436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CE22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C14BB" w14:textId="77777777" w:rsidR="0009168A" w:rsidRDefault="0009168A"/>
        </w:tc>
      </w:tr>
      <w:tr w:rsidR="007A24FC" w:rsidRPr="00B3499B" w14:paraId="1916EA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473E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E77C0"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04C1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56F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D5FEA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C3C0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77B6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287F7EA" wp14:editId="653EB2F5">
                  <wp:extent cx="152400" cy="152400"/>
                  <wp:effectExtent l="0" t="0" r="0" b="0"/>
                  <wp:docPr id="828" name="Picture -873149929.jpg" descr="-873149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873149929.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6BA2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F8F0E" w14:textId="77777777" w:rsidR="0009168A" w:rsidRDefault="0009168A"/>
        </w:tc>
      </w:tr>
      <w:tr w:rsidR="007A24FC" w:rsidRPr="00B3499B" w14:paraId="2A2D67E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C7E7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D85F6"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8EE3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737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4976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2164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23729E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F8C98A" w14:textId="77777777" w:rsidR="007A24FC" w:rsidRPr="00B3499B" w:rsidRDefault="00DC7E29" w:rsidP="009737DA">
            <w:pPr>
              <w:rPr>
                <w:rFonts w:cs="Arial"/>
                <w:bCs/>
                <w:color w:val="808080" w:themeColor="background1" w:themeShade="80"/>
                <w:sz w:val="16"/>
                <w:szCs w:val="14"/>
              </w:rPr>
            </w:pPr>
            <w:hyperlink r:id="rId3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86F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C6D07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4FA597" w14:textId="77777777" w:rsidR="007A24FC" w:rsidRDefault="007A24FC" w:rsidP="001C5864">
      <w:pPr>
        <w:rPr>
          <w:rFonts w:cs="Arial"/>
        </w:rPr>
      </w:pPr>
    </w:p>
    <w:p w14:paraId="1F905273" w14:textId="77777777" w:rsidR="0047267C" w:rsidRDefault="0047267C" w:rsidP="001C5864">
      <w:pPr>
        <w:rPr>
          <w:rFonts w:cs="Arial"/>
        </w:rPr>
      </w:pPr>
    </w:p>
    <w:p w14:paraId="7EB7BFE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MS1 CAN</w:t>
      </w:r>
    </w:p>
    <w:p w14:paraId="6A4A98C6" w14:textId="77777777" w:rsidR="00210E01" w:rsidRDefault="00210E01" w:rsidP="00210E01">
      <w:r>
        <w:t>MS1 CAN</w:t>
      </w:r>
    </w:p>
    <w:p w14:paraId="4AD3CE41" w14:textId="77777777" w:rsidR="00072314" w:rsidRDefault="00072314" w:rsidP="00072314"/>
    <w:p w14:paraId="3A9C63C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BECM</w:t>
      </w:r>
    </w:p>
    <w:p w14:paraId="1CACFD7F" w14:textId="77777777" w:rsidR="00210E01" w:rsidRDefault="00210E01" w:rsidP="00210E01">
      <w:r>
        <w:t>BECM</w:t>
      </w:r>
    </w:p>
    <w:p w14:paraId="3385C50F" w14:textId="77777777" w:rsidR="00072314" w:rsidRDefault="00072314" w:rsidP="00072314"/>
    <w:p w14:paraId="2DE594B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645106" wp14:editId="70851BDC">
            <wp:extent cx="152400" cy="152400"/>
            <wp:effectExtent l="0" t="0" r="0" b="0"/>
            <wp:docPr id="830"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Battery SOC</w:t>
      </w:r>
    </w:p>
    <w:p w14:paraId="5B86CFC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DDEC277" w14:textId="77777777" w:rsidR="00072314" w:rsidRPr="003B799F" w:rsidRDefault="00072314" w:rsidP="00072314"/>
    <w:p w14:paraId="45D724A6" w14:textId="77777777" w:rsidR="00072314" w:rsidRDefault="00072314" w:rsidP="00072314">
      <w:pPr>
        <w:pStyle w:val="Heading6"/>
        <w:keepNext w:val="0"/>
        <w:tabs>
          <w:tab w:val="clear" w:pos="900"/>
          <w:tab w:val="left" w:pos="709"/>
        </w:tabs>
        <w:spacing w:before="240"/>
        <w:rPr>
          <w:lang w:val="en-GB"/>
        </w:rPr>
      </w:pPr>
      <w:r>
        <w:rPr>
          <w:lang w:val="en-GB"/>
        </w:rPr>
        <w:t>Inputs</w:t>
      </w:r>
    </w:p>
    <w:p w14:paraId="69A5D0D7"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CDBD2AC" w14:textId="77777777" w:rsidTr="001D18E6">
        <w:trPr>
          <w:trHeight w:val="173"/>
        </w:trPr>
        <w:tc>
          <w:tcPr>
            <w:tcW w:w="1696" w:type="dxa"/>
            <w:shd w:val="clear" w:color="auto" w:fill="D9D9D9" w:themeFill="background1" w:themeFillShade="D9"/>
            <w:noWrap/>
            <w:hideMark/>
          </w:tcPr>
          <w:p w14:paraId="1949AE7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AB69CF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AB171A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460C73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FC661E5"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8A63F6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0944B86" w14:textId="77777777" w:rsidTr="001D18E6">
        <w:trPr>
          <w:trHeight w:val="143"/>
        </w:trPr>
        <w:tc>
          <w:tcPr>
            <w:tcW w:w="1696" w:type="dxa"/>
            <w:noWrap/>
          </w:tcPr>
          <w:p w14:paraId="582DF26A"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5B9B5DB" w14:textId="77777777" w:rsidR="00072314" w:rsidRPr="00DE6816" w:rsidRDefault="00072314" w:rsidP="001D18E6">
            <w:pPr>
              <w:rPr>
                <w:rFonts w:cs="Arial"/>
                <w:sz w:val="18"/>
              </w:rPr>
            </w:pPr>
            <w:r w:rsidRPr="00DE6816">
              <w:rPr>
                <w:rFonts w:cs="Arial"/>
                <w:sz w:val="18"/>
              </w:rPr>
              <w:t>Name of aTechnical Signal, e.g.:</w:t>
            </w:r>
          </w:p>
          <w:p w14:paraId="70827B3B"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37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8BE7D32"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1ED5BD4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37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8CA5B8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6252520"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A0E1E7B"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AB43711"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EB14D9C"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proofErr w:type="gramStart"/>
            <w:r w:rsidRPr="00DE6816">
              <w:rPr>
                <w:rFonts w:cs="Arial"/>
                <w:bCs/>
                <w:color w:val="000000"/>
                <w:sz w:val="18"/>
              </w:rPr>
              <w:t>)::</w:t>
            </w:r>
            <w:r w:rsidRPr="00DE6816">
              <w:rPr>
                <w:rFonts w:cs="Arial"/>
                <w:bCs/>
                <w:i/>
                <w:color w:val="000000"/>
                <w:sz w:val="18"/>
              </w:rPr>
              <w:t>&lt;</w:t>
            </w:r>
            <w:proofErr w:type="gramEnd"/>
            <w:r w:rsidRPr="00DE6816">
              <w:rPr>
                <w:rFonts w:cs="Arial"/>
                <w:bCs/>
                <w:i/>
                <w:color w:val="000000"/>
                <w:sz w:val="18"/>
              </w:rPr>
              <w:t>MessageName&gt;</w:t>
            </w:r>
            <w:r w:rsidRPr="00DE6816">
              <w:rPr>
                <w:rFonts w:cs="Arial"/>
                <w:sz w:val="18"/>
              </w:rPr>
              <w:t xml:space="preserve">. </w:t>
            </w:r>
          </w:p>
          <w:p w14:paraId="62FB299E" w14:textId="77777777" w:rsidR="00072314" w:rsidRPr="00DE6816" w:rsidRDefault="00072314" w:rsidP="001D18E6">
            <w:pPr>
              <w:ind w:left="360"/>
              <w:rPr>
                <w:rFonts w:cs="Arial"/>
                <w:sz w:val="18"/>
              </w:rPr>
            </w:pPr>
          </w:p>
          <w:p w14:paraId="58788B55" w14:textId="77777777" w:rsidR="00072314" w:rsidRPr="00DE6816" w:rsidRDefault="00072314" w:rsidP="001D18E6">
            <w:pPr>
              <w:rPr>
                <w:rFonts w:cs="Arial"/>
                <w:sz w:val="16"/>
              </w:rPr>
            </w:pPr>
            <w:r w:rsidRPr="00DE6816">
              <w:rPr>
                <w:rFonts w:cs="Arial"/>
                <w:sz w:val="14"/>
              </w:rPr>
              <w:t>The message name should be linked, e.g.</w:t>
            </w:r>
          </w:p>
          <w:p w14:paraId="23861C2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37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375" w:history="1">
              <w:r w:rsidRPr="00DE6816">
                <w:rPr>
                  <w:rStyle w:val="Hyperlink"/>
                  <w:rFonts w:ascii="Arial" w:hAnsi="Arial" w:cs="Arial"/>
                  <w:i/>
                  <w:sz w:val="14"/>
                </w:rPr>
                <w:t>FNV2</w:t>
              </w:r>
            </w:hyperlink>
            <w:r w:rsidRPr="00DE6816">
              <w:rPr>
                <w:rFonts w:ascii="Arial" w:hAnsi="Arial" w:cs="Arial"/>
                <w:sz w:val="14"/>
              </w:rPr>
              <w:t xml:space="preserve">). </w:t>
            </w:r>
          </w:p>
          <w:p w14:paraId="6AF33A6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01404F1" w14:textId="77777777" w:rsidR="00072314" w:rsidRDefault="00072314" w:rsidP="001D18E6">
            <w:pPr>
              <w:rPr>
                <w:rFonts w:cs="Arial"/>
                <w:sz w:val="14"/>
              </w:rPr>
            </w:pPr>
          </w:p>
          <w:p w14:paraId="6B0E59B4"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303494FA" w14:textId="77777777" w:rsidTr="001D18E6">
        <w:trPr>
          <w:trHeight w:val="70"/>
        </w:trPr>
        <w:tc>
          <w:tcPr>
            <w:tcW w:w="1696" w:type="dxa"/>
            <w:noWrap/>
          </w:tcPr>
          <w:p w14:paraId="7422145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A734471" w14:textId="77777777" w:rsidR="00072314" w:rsidRPr="00DE6816" w:rsidRDefault="00072314" w:rsidP="001D18E6">
            <w:pPr>
              <w:rPr>
                <w:rFonts w:cs="Arial"/>
                <w:color w:val="000000" w:themeColor="text1"/>
                <w:sz w:val="18"/>
              </w:rPr>
            </w:pPr>
          </w:p>
        </w:tc>
        <w:tc>
          <w:tcPr>
            <w:tcW w:w="1843" w:type="dxa"/>
          </w:tcPr>
          <w:p w14:paraId="13158031" w14:textId="77777777" w:rsidR="00072314" w:rsidRPr="00DE6816" w:rsidRDefault="00072314" w:rsidP="001D18E6">
            <w:pPr>
              <w:rPr>
                <w:rFonts w:cs="Arial"/>
                <w:color w:val="000000" w:themeColor="text1"/>
                <w:sz w:val="18"/>
              </w:rPr>
            </w:pPr>
          </w:p>
        </w:tc>
        <w:tc>
          <w:tcPr>
            <w:tcW w:w="1984" w:type="dxa"/>
          </w:tcPr>
          <w:p w14:paraId="3AE382CF" w14:textId="77777777" w:rsidR="00072314" w:rsidRPr="00DE6816" w:rsidRDefault="00072314" w:rsidP="001D18E6">
            <w:pPr>
              <w:rPr>
                <w:rFonts w:cs="Arial"/>
                <w:color w:val="000000" w:themeColor="text1"/>
                <w:sz w:val="18"/>
              </w:rPr>
            </w:pPr>
          </w:p>
        </w:tc>
        <w:tc>
          <w:tcPr>
            <w:tcW w:w="2693" w:type="dxa"/>
          </w:tcPr>
          <w:p w14:paraId="451E2314" w14:textId="77777777" w:rsidR="00072314" w:rsidRPr="00DE6816" w:rsidRDefault="00072314" w:rsidP="001D18E6">
            <w:pPr>
              <w:rPr>
                <w:rFonts w:cs="Arial"/>
                <w:color w:val="000000" w:themeColor="text1"/>
                <w:sz w:val="18"/>
              </w:rPr>
            </w:pPr>
          </w:p>
        </w:tc>
      </w:tr>
    </w:tbl>
    <w:p w14:paraId="6C44051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88383F8" w14:textId="77777777" w:rsidR="008C50D1" w:rsidRPr="00E23282" w:rsidRDefault="008C50D1" w:rsidP="00072314"/>
    <w:p w14:paraId="386A817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8F5407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EF755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702B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8265D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4EB5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60C1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A251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CFA2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5A97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8C351CF"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48DABA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E36F0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A2896DA" w14:textId="77777777" w:rsidR="0046438F" w:rsidRDefault="0046438F" w:rsidP="0046438F">
            <w:pPr>
              <w:rPr>
                <w:rFonts w:cs="Arial"/>
                <w:color w:val="000000" w:themeColor="text1"/>
                <w:sz w:val="16"/>
                <w:szCs w:val="14"/>
              </w:rPr>
            </w:pPr>
            <w:r>
              <w:rPr>
                <w:rFonts w:cs="Arial"/>
                <w:color w:val="000000" w:themeColor="text1"/>
                <w:sz w:val="16"/>
                <w:szCs w:val="14"/>
              </w:rPr>
              <w:t>SOC</w:t>
            </w:r>
          </w:p>
          <w:p w14:paraId="222FDB2D" w14:textId="77777777" w:rsidR="0046438F" w:rsidRPr="00740CDD" w:rsidRDefault="0046438F" w:rsidP="00D60C45">
            <w:pPr>
              <w:pStyle w:val="VelocityScript"/>
              <w:rPr>
                <w:color w:val="00B0F0"/>
              </w:rPr>
            </w:pPr>
          </w:p>
          <w:p w14:paraId="20F806BF" w14:textId="77777777" w:rsidR="007215C5" w:rsidRPr="00D60C45" w:rsidRDefault="007215C5" w:rsidP="00CA24CE">
            <w:pPr>
              <w:rPr>
                <w:rFonts w:cs="Arial"/>
                <w:color w:val="000000" w:themeColor="text1"/>
                <w:sz w:val="16"/>
                <w:szCs w:val="14"/>
                <w:lang w:val="en-GB"/>
              </w:rPr>
            </w:pPr>
          </w:p>
          <w:p w14:paraId="6627861B"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50A6E8" w14:textId="77777777" w:rsidR="00DD49BA" w:rsidRPr="003C5D56" w:rsidRDefault="00DD49BA" w:rsidP="00DD49BA">
            <w:pPr>
              <w:rPr>
                <w:rFonts w:cs="Arial"/>
                <w:color w:val="000000" w:themeColor="text1"/>
                <w:sz w:val="16"/>
                <w:szCs w:val="14"/>
              </w:rPr>
            </w:pPr>
            <w:r>
              <w:rPr>
                <w:rFonts w:cs="Arial"/>
                <w:color w:val="000000" w:themeColor="text1"/>
                <w:sz w:val="16"/>
                <w:szCs w:val="14"/>
              </w:rPr>
              <w:t>SOC</w:t>
            </w:r>
          </w:p>
          <w:p w14:paraId="521FD7B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A4561D" w14:textId="77777777" w:rsidR="0038251F" w:rsidRPr="0038251F" w:rsidRDefault="00143E70" w:rsidP="0038251F">
            <w:pPr>
              <w:pStyle w:val="VelocityScript"/>
              <w:rPr>
                <w:color w:val="00B0F0"/>
                <w:sz w:val="16"/>
              </w:rPr>
            </w:pPr>
            <w:r w:rsidRPr="0038251F">
              <w:rPr>
                <w:color w:val="00B0F0"/>
                <w:sz w:val="16"/>
              </w:rPr>
              <w:t xml:space="preserve"> </w:t>
            </w:r>
          </w:p>
          <w:p w14:paraId="7D8851F3" w14:textId="77777777" w:rsidR="00C84B54" w:rsidRDefault="00C84B54" w:rsidP="00B31A0E">
            <w:pPr>
              <w:pStyle w:val="VelocityScript"/>
            </w:pPr>
          </w:p>
          <w:p w14:paraId="71BCD90D" w14:textId="77777777" w:rsidR="00C84B54" w:rsidRDefault="00C84B54" w:rsidP="00B31A0E">
            <w:pPr>
              <w:pStyle w:val="VelocityScript"/>
            </w:pPr>
          </w:p>
          <w:p w14:paraId="74DFB8A3"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BB3B3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DBFD35" w14:textId="77777777" w:rsidR="0009168A" w:rsidRDefault="0009168A"/>
        </w:tc>
      </w:tr>
      <w:tr w:rsidR="00CA24CE" w:rsidRPr="00B3499B" w14:paraId="5D7AED9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FDFD01" w14:textId="77777777" w:rsidR="00CA24CE" w:rsidRPr="00B3499B" w:rsidRDefault="00DC7E29" w:rsidP="00CA24CE">
            <w:pPr>
              <w:rPr>
                <w:rFonts w:cs="Arial"/>
                <w:bCs/>
                <w:color w:val="808080" w:themeColor="background1" w:themeShade="80"/>
                <w:sz w:val="16"/>
                <w:szCs w:val="14"/>
              </w:rPr>
            </w:pPr>
            <w:hyperlink r:id="rId37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DFEE1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D192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F9C6C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Battery SOC</w:t>
      </w:r>
    </w:p>
    <w:p w14:paraId="3C4C4D23" w14:textId="77777777" w:rsidR="00072314" w:rsidRPr="00612064" w:rsidRDefault="00072314" w:rsidP="00072314">
      <w:pPr>
        <w:spacing w:before="20"/>
        <w:rPr>
          <w:vanish/>
        </w:rPr>
      </w:pPr>
    </w:p>
    <w:p w14:paraId="56380710" w14:textId="77777777" w:rsidR="00072314" w:rsidRDefault="00072314" w:rsidP="00072314">
      <w:pPr>
        <w:pStyle w:val="Heading6"/>
        <w:keepNext w:val="0"/>
        <w:tabs>
          <w:tab w:val="clear" w:pos="900"/>
          <w:tab w:val="left" w:pos="709"/>
        </w:tabs>
        <w:spacing w:before="240"/>
      </w:pPr>
      <w:r>
        <w:t>Parameters</w:t>
      </w:r>
    </w:p>
    <w:p w14:paraId="3E73D85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261DED2" w14:textId="77777777" w:rsidTr="001D18E6">
        <w:trPr>
          <w:trHeight w:val="161"/>
        </w:trPr>
        <w:tc>
          <w:tcPr>
            <w:tcW w:w="1838" w:type="dxa"/>
            <w:shd w:val="clear" w:color="auto" w:fill="D9D9D9" w:themeFill="background1" w:themeFillShade="D9"/>
            <w:noWrap/>
            <w:hideMark/>
          </w:tcPr>
          <w:p w14:paraId="7D4042A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4AA6F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BF4FDF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0BFE6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CFD097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D775BA" w14:textId="77777777" w:rsidTr="001D18E6">
        <w:trPr>
          <w:trHeight w:val="70"/>
        </w:trPr>
        <w:tc>
          <w:tcPr>
            <w:tcW w:w="1838" w:type="dxa"/>
            <w:noWrap/>
          </w:tcPr>
          <w:p w14:paraId="6FADF30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F51647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0879B5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2596955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1D604E4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FE171C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556FDC5" w14:textId="77777777" w:rsidTr="001D18E6">
        <w:trPr>
          <w:trHeight w:val="71"/>
        </w:trPr>
        <w:tc>
          <w:tcPr>
            <w:tcW w:w="1838" w:type="dxa"/>
            <w:noWrap/>
          </w:tcPr>
          <w:p w14:paraId="02CC398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FC7215E" w14:textId="77777777" w:rsidR="00072314" w:rsidRPr="00D14691" w:rsidRDefault="00072314" w:rsidP="001D18E6">
            <w:pPr>
              <w:rPr>
                <w:color w:val="000000" w:themeColor="text1"/>
              </w:rPr>
            </w:pPr>
          </w:p>
        </w:tc>
        <w:tc>
          <w:tcPr>
            <w:tcW w:w="1701" w:type="dxa"/>
          </w:tcPr>
          <w:p w14:paraId="4557F7A1" w14:textId="77777777" w:rsidR="00072314" w:rsidRPr="00D14691" w:rsidRDefault="00072314" w:rsidP="001D18E6">
            <w:pPr>
              <w:rPr>
                <w:color w:val="000000" w:themeColor="text1"/>
              </w:rPr>
            </w:pPr>
          </w:p>
        </w:tc>
        <w:tc>
          <w:tcPr>
            <w:tcW w:w="1417" w:type="dxa"/>
            <w:noWrap/>
          </w:tcPr>
          <w:p w14:paraId="5AC3BC38" w14:textId="77777777" w:rsidR="00072314" w:rsidRPr="00D14691" w:rsidRDefault="00072314" w:rsidP="001D18E6">
            <w:pPr>
              <w:rPr>
                <w:color w:val="000000" w:themeColor="text1"/>
              </w:rPr>
            </w:pPr>
          </w:p>
        </w:tc>
        <w:tc>
          <w:tcPr>
            <w:tcW w:w="3402" w:type="dxa"/>
          </w:tcPr>
          <w:p w14:paraId="22189D4B" w14:textId="77777777" w:rsidR="00072314" w:rsidRPr="00D14691" w:rsidRDefault="00072314" w:rsidP="001D18E6">
            <w:pPr>
              <w:rPr>
                <w:color w:val="000000" w:themeColor="text1"/>
              </w:rPr>
            </w:pPr>
          </w:p>
        </w:tc>
      </w:tr>
    </w:tbl>
    <w:p w14:paraId="155238E6" w14:textId="77777777"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5D8A3A" w14:textId="77777777" w:rsidR="003678EC" w:rsidRPr="003678EC" w:rsidRDefault="003678EC" w:rsidP="003678EC">
      <w:pPr>
        <w:rPr>
          <w:lang w:val="en-GB"/>
        </w:rPr>
      </w:pPr>
    </w:p>
    <w:p w14:paraId="358C8F2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C5D0BA8" w14:textId="77777777" w:rsidR="00072314" w:rsidRPr="003225C9" w:rsidRDefault="00072314" w:rsidP="00072314">
      <w:pPr>
        <w:tabs>
          <w:tab w:val="left" w:pos="284"/>
          <w:tab w:val="left" w:pos="851"/>
        </w:tabs>
      </w:pPr>
    </w:p>
    <w:p w14:paraId="48951E3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B543A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F3E3112" w14:textId="77777777" w:rsidTr="001D18E6">
        <w:tc>
          <w:tcPr>
            <w:tcW w:w="1934" w:type="dxa"/>
            <w:shd w:val="clear" w:color="auto" w:fill="D9D9D9" w:themeFill="background1" w:themeFillShade="D9"/>
          </w:tcPr>
          <w:p w14:paraId="13F13A6F" w14:textId="77777777" w:rsidR="00072314" w:rsidRDefault="00072314" w:rsidP="001D18E6">
            <w:pPr>
              <w:rPr>
                <w:b/>
              </w:rPr>
            </w:pPr>
            <w:r w:rsidRPr="00AF169D">
              <w:rPr>
                <w:b/>
              </w:rPr>
              <w:t>Requirement ID</w:t>
            </w:r>
          </w:p>
          <w:p w14:paraId="285B62D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4EC3DA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607190D" w14:textId="77777777" w:rsidR="00072314" w:rsidRDefault="00072314" w:rsidP="001D18E6">
            <w:pPr>
              <w:rPr>
                <w:b/>
              </w:rPr>
            </w:pPr>
            <w:r>
              <w:rPr>
                <w:b/>
              </w:rPr>
              <w:t>Modification</w:t>
            </w:r>
          </w:p>
        </w:tc>
        <w:tc>
          <w:tcPr>
            <w:tcW w:w="1712" w:type="dxa"/>
            <w:shd w:val="clear" w:color="auto" w:fill="D9D9D9" w:themeFill="background1" w:themeFillShade="D9"/>
          </w:tcPr>
          <w:p w14:paraId="5958BD38" w14:textId="77777777" w:rsidR="00072314" w:rsidRDefault="00072314" w:rsidP="001D18E6">
            <w:pPr>
              <w:rPr>
                <w:b/>
              </w:rPr>
            </w:pPr>
            <w:r w:rsidRPr="00AF169D">
              <w:rPr>
                <w:b/>
              </w:rPr>
              <w:t xml:space="preserve">Requirement </w:t>
            </w:r>
            <w:r>
              <w:rPr>
                <w:b/>
              </w:rPr>
              <w:t>ID</w:t>
            </w:r>
          </w:p>
          <w:p w14:paraId="3C6001B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A2E59F7" w14:textId="77777777" w:rsidR="00072314" w:rsidRPr="00AF169D" w:rsidRDefault="00072314" w:rsidP="001D18E6">
            <w:pPr>
              <w:rPr>
                <w:b/>
              </w:rPr>
            </w:pPr>
            <w:r>
              <w:rPr>
                <w:b/>
              </w:rPr>
              <w:t>Comment</w:t>
            </w:r>
          </w:p>
        </w:tc>
      </w:tr>
      <w:tr w:rsidR="00072314" w14:paraId="307D4E99" w14:textId="77777777" w:rsidTr="001D18E6">
        <w:tc>
          <w:tcPr>
            <w:tcW w:w="1934" w:type="dxa"/>
          </w:tcPr>
          <w:p w14:paraId="3FED5F4C" w14:textId="77777777" w:rsidR="00072314" w:rsidRPr="000F4E8B" w:rsidRDefault="00072314" w:rsidP="001D18E6">
            <w:r w:rsidRPr="000F4E8B">
              <w:t>REQ_abc</w:t>
            </w:r>
          </w:p>
        </w:tc>
        <w:tc>
          <w:tcPr>
            <w:tcW w:w="2177" w:type="dxa"/>
          </w:tcPr>
          <w:p w14:paraId="106DC5D9" w14:textId="77777777" w:rsidR="00072314" w:rsidRPr="000F4E8B" w:rsidRDefault="00072314" w:rsidP="001D18E6"/>
        </w:tc>
        <w:sdt>
          <w:sdtPr>
            <w:alias w:val="Modification"/>
            <w:tag w:val="Modification"/>
            <w:id w:val="92908283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E4BC423" w14:textId="77777777" w:rsidR="00072314" w:rsidRPr="000F4E8B" w:rsidRDefault="00072314" w:rsidP="001D18E6">
                <w:r w:rsidRPr="000F4E8B">
                  <w:t>Removed</w:t>
                </w:r>
              </w:p>
            </w:tc>
          </w:sdtContent>
        </w:sdt>
        <w:tc>
          <w:tcPr>
            <w:tcW w:w="1712" w:type="dxa"/>
          </w:tcPr>
          <w:p w14:paraId="1F794428" w14:textId="77777777" w:rsidR="00072314" w:rsidRPr="000F4E8B" w:rsidRDefault="00072314" w:rsidP="001D18E6">
            <w:r w:rsidRPr="000F4E8B">
              <w:t>--</w:t>
            </w:r>
          </w:p>
        </w:tc>
        <w:tc>
          <w:tcPr>
            <w:tcW w:w="2958" w:type="dxa"/>
          </w:tcPr>
          <w:p w14:paraId="0A3864BD" w14:textId="77777777" w:rsidR="00072314" w:rsidRPr="000F4E8B" w:rsidRDefault="00072314" w:rsidP="001D18E6"/>
        </w:tc>
      </w:tr>
      <w:tr w:rsidR="00072314" w14:paraId="1C36BFB9" w14:textId="77777777" w:rsidTr="001D18E6">
        <w:tc>
          <w:tcPr>
            <w:tcW w:w="1934" w:type="dxa"/>
          </w:tcPr>
          <w:p w14:paraId="523D164D" w14:textId="77777777" w:rsidR="00072314" w:rsidRPr="000F4E8B" w:rsidRDefault="00072314" w:rsidP="001D18E6">
            <w:r w:rsidRPr="000F4E8B">
              <w:t>REQ_def</w:t>
            </w:r>
          </w:p>
        </w:tc>
        <w:tc>
          <w:tcPr>
            <w:tcW w:w="2177" w:type="dxa"/>
          </w:tcPr>
          <w:p w14:paraId="0C8D7632" w14:textId="77777777" w:rsidR="00072314" w:rsidRPr="000F4E8B" w:rsidRDefault="00072314" w:rsidP="001D18E6"/>
        </w:tc>
        <w:sdt>
          <w:sdtPr>
            <w:alias w:val="Modification"/>
            <w:tag w:val="Modification"/>
            <w:id w:val="-19108449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29FC170F" w14:textId="77777777" w:rsidR="00072314" w:rsidRPr="000F4E8B" w:rsidRDefault="00072314" w:rsidP="001D18E6">
                <w:r w:rsidRPr="000F4E8B">
                  <w:t>Replaced</w:t>
                </w:r>
              </w:p>
            </w:tc>
          </w:sdtContent>
        </w:sdt>
        <w:tc>
          <w:tcPr>
            <w:tcW w:w="1712" w:type="dxa"/>
          </w:tcPr>
          <w:p w14:paraId="6F00ADE0" w14:textId="77777777" w:rsidR="00072314" w:rsidRPr="000F4E8B" w:rsidRDefault="00072314" w:rsidP="001D18E6">
            <w:r w:rsidRPr="000F4E8B">
              <w:t>REQ_xyz</w:t>
            </w:r>
          </w:p>
        </w:tc>
        <w:tc>
          <w:tcPr>
            <w:tcW w:w="2958" w:type="dxa"/>
          </w:tcPr>
          <w:p w14:paraId="081B591F" w14:textId="77777777" w:rsidR="00072314" w:rsidRPr="000F4E8B" w:rsidRDefault="00072314" w:rsidP="001D18E6"/>
        </w:tc>
      </w:tr>
      <w:tr w:rsidR="00072314" w14:paraId="383832AC" w14:textId="77777777" w:rsidTr="001D18E6">
        <w:tc>
          <w:tcPr>
            <w:tcW w:w="1934" w:type="dxa"/>
          </w:tcPr>
          <w:p w14:paraId="7B65DE4A" w14:textId="77777777" w:rsidR="00072314" w:rsidRPr="000F4E8B" w:rsidRDefault="00072314" w:rsidP="001D18E6">
            <w:r w:rsidRPr="000F4E8B">
              <w:t>--</w:t>
            </w:r>
          </w:p>
        </w:tc>
        <w:tc>
          <w:tcPr>
            <w:tcW w:w="2177" w:type="dxa"/>
          </w:tcPr>
          <w:p w14:paraId="0E0DC508" w14:textId="77777777" w:rsidR="00072314" w:rsidRPr="000F4E8B" w:rsidRDefault="00072314" w:rsidP="001D18E6"/>
        </w:tc>
        <w:sdt>
          <w:sdtPr>
            <w:alias w:val="Modification"/>
            <w:tag w:val="Modification"/>
            <w:id w:val="15366252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414C7908" w14:textId="77777777" w:rsidR="00072314" w:rsidRPr="000F4E8B" w:rsidRDefault="00072314" w:rsidP="001D18E6">
                <w:r w:rsidRPr="000F4E8B">
                  <w:t>Added</w:t>
                </w:r>
              </w:p>
            </w:tc>
          </w:sdtContent>
        </w:sdt>
        <w:tc>
          <w:tcPr>
            <w:tcW w:w="1712" w:type="dxa"/>
          </w:tcPr>
          <w:p w14:paraId="204504FA" w14:textId="77777777" w:rsidR="00072314" w:rsidRPr="000F4E8B" w:rsidRDefault="00072314" w:rsidP="001D18E6">
            <w:r w:rsidRPr="000F4E8B">
              <w:t>REQ_123</w:t>
            </w:r>
          </w:p>
        </w:tc>
        <w:tc>
          <w:tcPr>
            <w:tcW w:w="2958" w:type="dxa"/>
          </w:tcPr>
          <w:p w14:paraId="12DCB5D4" w14:textId="77777777" w:rsidR="00072314" w:rsidRPr="000F4E8B" w:rsidRDefault="00072314" w:rsidP="001D18E6"/>
        </w:tc>
      </w:tr>
    </w:tbl>
    <w:p w14:paraId="5EFCD43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46612C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EB84EBE" w14:textId="77777777" w:rsidTr="001D18E6">
        <w:tc>
          <w:tcPr>
            <w:tcW w:w="1838" w:type="dxa"/>
            <w:shd w:val="clear" w:color="auto" w:fill="D9D9D9" w:themeFill="background1" w:themeFillShade="D9"/>
          </w:tcPr>
          <w:p w14:paraId="7AEA489B" w14:textId="77777777" w:rsidR="00072314" w:rsidRDefault="00072314" w:rsidP="001D18E6">
            <w:pPr>
              <w:rPr>
                <w:b/>
              </w:rPr>
            </w:pPr>
            <w:r w:rsidRPr="00AF169D">
              <w:rPr>
                <w:b/>
              </w:rPr>
              <w:t>Requirement ID</w:t>
            </w:r>
          </w:p>
          <w:p w14:paraId="08F061F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8EBEE2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E1CB77E" w14:textId="77777777" w:rsidR="00072314" w:rsidRPr="00AF169D" w:rsidRDefault="00072314" w:rsidP="001D18E6">
            <w:pPr>
              <w:rPr>
                <w:b/>
              </w:rPr>
            </w:pPr>
            <w:r>
              <w:rPr>
                <w:b/>
              </w:rPr>
              <w:t>Comment</w:t>
            </w:r>
          </w:p>
        </w:tc>
      </w:tr>
      <w:tr w:rsidR="00072314" w14:paraId="7320F4B0" w14:textId="77777777" w:rsidTr="001D18E6">
        <w:tc>
          <w:tcPr>
            <w:tcW w:w="1838" w:type="dxa"/>
          </w:tcPr>
          <w:p w14:paraId="4FB18D10" w14:textId="77777777" w:rsidR="00072314" w:rsidRDefault="00072314" w:rsidP="001D18E6"/>
        </w:tc>
        <w:tc>
          <w:tcPr>
            <w:tcW w:w="4253" w:type="dxa"/>
          </w:tcPr>
          <w:p w14:paraId="697D87EF" w14:textId="77777777" w:rsidR="00072314" w:rsidRDefault="00072314" w:rsidP="001D18E6"/>
        </w:tc>
        <w:tc>
          <w:tcPr>
            <w:tcW w:w="4110" w:type="dxa"/>
          </w:tcPr>
          <w:p w14:paraId="0FD4D5F6" w14:textId="77777777" w:rsidR="00072314" w:rsidRDefault="00072314" w:rsidP="001D18E6"/>
        </w:tc>
      </w:tr>
      <w:tr w:rsidR="00072314" w14:paraId="4267A010" w14:textId="77777777" w:rsidTr="001D18E6">
        <w:tc>
          <w:tcPr>
            <w:tcW w:w="1838" w:type="dxa"/>
          </w:tcPr>
          <w:p w14:paraId="5257F83A" w14:textId="77777777" w:rsidR="00072314" w:rsidRDefault="00072314" w:rsidP="001D18E6"/>
        </w:tc>
        <w:tc>
          <w:tcPr>
            <w:tcW w:w="4253" w:type="dxa"/>
          </w:tcPr>
          <w:p w14:paraId="13DA9F51" w14:textId="77777777" w:rsidR="00072314" w:rsidRDefault="00072314" w:rsidP="001D18E6"/>
        </w:tc>
        <w:tc>
          <w:tcPr>
            <w:tcW w:w="4110" w:type="dxa"/>
          </w:tcPr>
          <w:p w14:paraId="451E9C86" w14:textId="77777777" w:rsidR="00072314" w:rsidRDefault="00072314" w:rsidP="001D18E6"/>
        </w:tc>
      </w:tr>
      <w:tr w:rsidR="00072314" w14:paraId="7BB33995" w14:textId="77777777" w:rsidTr="001D18E6">
        <w:tc>
          <w:tcPr>
            <w:tcW w:w="1838" w:type="dxa"/>
          </w:tcPr>
          <w:p w14:paraId="1C74686C" w14:textId="77777777" w:rsidR="00072314" w:rsidRDefault="00072314" w:rsidP="001D18E6">
            <w:r>
              <w:t>…</w:t>
            </w:r>
          </w:p>
        </w:tc>
        <w:tc>
          <w:tcPr>
            <w:tcW w:w="4253" w:type="dxa"/>
          </w:tcPr>
          <w:p w14:paraId="38D6AC36" w14:textId="77777777" w:rsidR="00072314" w:rsidRDefault="00072314" w:rsidP="001D18E6"/>
        </w:tc>
        <w:tc>
          <w:tcPr>
            <w:tcW w:w="4110" w:type="dxa"/>
          </w:tcPr>
          <w:p w14:paraId="1E995734" w14:textId="77777777" w:rsidR="00072314" w:rsidRDefault="00072314" w:rsidP="001D18E6"/>
        </w:tc>
      </w:tr>
    </w:tbl>
    <w:p w14:paraId="25B5053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95BAAA" w14:textId="77777777" w:rsidR="00072314" w:rsidRDefault="00072314" w:rsidP="00072314"/>
    <w:p w14:paraId="0726E1A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9AA971B" w14:textId="77777777" w:rsidR="001C5864" w:rsidRPr="0017445F" w:rsidRDefault="001C5864" w:rsidP="001C5864">
      <w:pPr>
        <w:pStyle w:val="RERequirement"/>
        <w:shd w:val="clear" w:color="auto" w:fill="F2F2F2" w:themeFill="background1" w:themeFillShade="F2"/>
      </w:pPr>
      <w:r>
        <w:t xml:space="preserve"> Vehicle Status</w:t>
      </w:r>
    </w:p>
    <w:p w14:paraId="2073DACD"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179DA4D8" w14:textId="77777777" w:rsidR="001C5864" w:rsidRDefault="001C5864" w:rsidP="001C5864"/>
    <w:p w14:paraId="15C9B90E" w14:textId="77777777" w:rsidR="001C5864" w:rsidRPr="00287D2F" w:rsidRDefault="001C5864" w:rsidP="001C5864">
      <w:pPr>
        <w:rPr>
          <w:rFonts w:cs="Arial"/>
        </w:rPr>
      </w:pPr>
      <w:r>
        <w:rPr>
          <w:rFonts w:cs="Arial"/>
        </w:rPr>
        <w:t>Satisfied by</w:t>
      </w:r>
      <w:r w:rsidRPr="00287D2F">
        <w:rPr>
          <w:rFonts w:cs="Arial"/>
        </w:rPr>
        <w:t>:</w:t>
      </w:r>
    </w:p>
    <w:p w14:paraId="76CD059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5CFC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343C6D0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0D2FAE5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14:paraId="7940F32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4BBE444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SOC</w:t>
      </w:r>
    </w:p>
    <w:p w14:paraId="5D4DB7A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098B38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3CF2B91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46B2B9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EFD644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9653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A54C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D85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B8EE3" w14:textId="77777777" w:rsidR="0009168A" w:rsidRDefault="0009168A"/>
        </w:tc>
      </w:tr>
      <w:tr w:rsidR="007A24FC" w:rsidRPr="00B3499B" w14:paraId="63F8C5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26AD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86648" w14:textId="77777777" w:rsidR="0009168A" w:rsidRDefault="0009168A"/>
        </w:tc>
      </w:tr>
      <w:tr w:rsidR="007A24FC" w:rsidRPr="00B3499B" w14:paraId="0DE171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4141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2DEFD" w14:textId="77777777" w:rsidR="0009168A" w:rsidRDefault="0009168A"/>
        </w:tc>
      </w:tr>
      <w:tr w:rsidR="007A24FC" w:rsidRPr="00B3499B" w14:paraId="622F47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36E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E0CE7" w14:textId="77777777" w:rsidR="0009168A" w:rsidRDefault="0009168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51EBB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D61D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7DE65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6992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ECFD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8AA81B" wp14:editId="0B5FDDEB">
                  <wp:extent cx="152400" cy="152400"/>
                  <wp:effectExtent l="0" t="0" r="0" b="0"/>
                  <wp:docPr id="832"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47A7BD4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D12622" wp14:editId="2DB0D52C">
                  <wp:extent cx="152400" cy="152400"/>
                  <wp:effectExtent l="0" t="0" r="0" b="0"/>
                  <wp:docPr id="834"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091413C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3EEC555" wp14:editId="2A15519B">
                  <wp:extent cx="152400" cy="152400"/>
                  <wp:effectExtent l="0" t="0" r="0" b="0"/>
                  <wp:docPr id="836" name="Picture 379594838.jpg" descr="37959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379594838.jpg"/>
                          <pic:cNvPicPr/>
                        </pic:nvPicPr>
                        <pic:blipFill>
                          <a:blip r:embed="rId53"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840E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E451F" w14:textId="77777777" w:rsidR="0009168A" w:rsidRDefault="0009168A"/>
        </w:tc>
      </w:tr>
      <w:tr w:rsidR="007A24FC" w:rsidRPr="00B3499B" w14:paraId="3C749E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6317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350C28" w14:textId="77777777" w:rsidR="0009168A" w:rsidRDefault="0009168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0378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EACC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62DD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AA1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4023E6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00EEC4" w14:textId="77777777" w:rsidR="007A24FC" w:rsidRPr="00B3499B" w:rsidRDefault="00DC7E29" w:rsidP="009737DA">
            <w:pPr>
              <w:rPr>
                <w:rFonts w:cs="Arial"/>
                <w:bCs/>
                <w:color w:val="808080" w:themeColor="background1" w:themeShade="80"/>
                <w:sz w:val="16"/>
                <w:szCs w:val="14"/>
              </w:rPr>
            </w:pPr>
            <w:hyperlink r:id="rId3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4AFC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68C96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2160D7" w14:textId="77777777" w:rsidR="007A24FC" w:rsidRDefault="007A24FC" w:rsidP="001C5864">
      <w:pPr>
        <w:rPr>
          <w:rFonts w:cs="Arial"/>
        </w:rPr>
      </w:pPr>
    </w:p>
    <w:p w14:paraId="7C8D0D5D" w14:textId="77777777" w:rsidR="0047267C" w:rsidRDefault="0047267C" w:rsidP="001C5864">
      <w:pPr>
        <w:rPr>
          <w:rFonts w:cs="Arial"/>
        </w:rPr>
      </w:pPr>
    </w:p>
    <w:p w14:paraId="4A46B34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 xml:space="preserve">ECG </w:t>
      </w:r>
    </w:p>
    <w:p w14:paraId="155791DE" w14:textId="77777777" w:rsidR="00210E01" w:rsidRDefault="00210E01" w:rsidP="00210E01">
      <w:r>
        <w:t xml:space="preserve">ECG </w:t>
      </w:r>
    </w:p>
    <w:p w14:paraId="5B83AF8A" w14:textId="77777777" w:rsidR="00072314" w:rsidRDefault="00072314" w:rsidP="00072314"/>
    <w:p w14:paraId="65F21C5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EE86760" wp14:editId="04D28CF8">
            <wp:extent cx="152400" cy="152400"/>
            <wp:effectExtent l="0" t="0" r="0" b="0"/>
            <wp:docPr id="838" name="Picture -837153502.jpg" descr="-837153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837153502.jpg"/>
                    <pic:cNvPicPr/>
                  </pic:nvPicPr>
                  <pic:blipFill>
                    <a:blip r:embed="rId4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CAN Requests</w:t>
      </w:r>
    </w:p>
    <w:p w14:paraId="143551C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900169" w14:textId="77777777" w:rsidR="00072314" w:rsidRPr="003B799F" w:rsidRDefault="00072314" w:rsidP="00072314"/>
    <w:p w14:paraId="1B92EE1E" w14:textId="77777777" w:rsidR="00072314" w:rsidRDefault="00072314" w:rsidP="00072314">
      <w:pPr>
        <w:pStyle w:val="Heading6"/>
        <w:keepNext w:val="0"/>
        <w:tabs>
          <w:tab w:val="clear" w:pos="900"/>
          <w:tab w:val="left" w:pos="709"/>
        </w:tabs>
        <w:spacing w:before="240"/>
        <w:rPr>
          <w:lang w:val="en-GB"/>
        </w:rPr>
      </w:pPr>
      <w:r>
        <w:rPr>
          <w:lang w:val="en-GB"/>
        </w:rPr>
        <w:t>Inputs</w:t>
      </w:r>
    </w:p>
    <w:p w14:paraId="6EC5A79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D347D5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C7DD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EF114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963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8FB8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6788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BCBD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87C7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16B5D9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8C8A3A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B0807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B3CF5E7" w14:textId="77777777" w:rsidR="0046438F" w:rsidRDefault="0046438F" w:rsidP="0046438F">
            <w:pPr>
              <w:rPr>
                <w:rFonts w:cs="Arial"/>
                <w:color w:val="000000" w:themeColor="text1"/>
                <w:sz w:val="16"/>
                <w:szCs w:val="14"/>
              </w:rPr>
            </w:pPr>
            <w:r>
              <w:rPr>
                <w:rFonts w:cs="Arial"/>
                <w:color w:val="000000" w:themeColor="text1"/>
                <w:sz w:val="16"/>
                <w:szCs w:val="14"/>
              </w:rPr>
              <w:t>OSA</w:t>
            </w:r>
          </w:p>
          <w:p w14:paraId="0CB259E4" w14:textId="77777777" w:rsidR="0046438F" w:rsidRPr="00740CDD" w:rsidRDefault="0046438F" w:rsidP="00927ADC">
            <w:pPr>
              <w:pStyle w:val="VelocityScript"/>
              <w:rPr>
                <w:color w:val="00B0F0"/>
              </w:rPr>
            </w:pPr>
          </w:p>
          <w:p w14:paraId="312F316F" w14:textId="77777777" w:rsidR="004C0655" w:rsidRPr="007215C5" w:rsidRDefault="004C0655" w:rsidP="004F0393">
            <w:pPr>
              <w:pStyle w:val="VelocityScript"/>
            </w:pPr>
          </w:p>
          <w:p w14:paraId="7A882C3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1613D9" w14:textId="77777777" w:rsidR="008A674A" w:rsidRPr="003C5D56" w:rsidRDefault="008A674A" w:rsidP="008A674A">
            <w:pPr>
              <w:rPr>
                <w:rFonts w:cs="Arial"/>
                <w:color w:val="000000" w:themeColor="text1"/>
                <w:sz w:val="16"/>
                <w:szCs w:val="14"/>
              </w:rPr>
            </w:pPr>
            <w:r>
              <w:rPr>
                <w:rFonts w:cs="Arial"/>
                <w:color w:val="000000" w:themeColor="text1"/>
                <w:sz w:val="16"/>
                <w:szCs w:val="14"/>
              </w:rPr>
              <w:t>OSA</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4570E" w14:textId="77777777" w:rsidR="00C84B54" w:rsidRDefault="00C84B54" w:rsidP="00090710">
            <w:pPr>
              <w:pStyle w:val="VelocityScript"/>
            </w:pPr>
          </w:p>
          <w:p w14:paraId="008C8B28" w14:textId="77777777" w:rsidR="00C84B54" w:rsidRDefault="00C84B54" w:rsidP="00090710">
            <w:pPr>
              <w:pStyle w:val="VelocityScript"/>
            </w:pPr>
          </w:p>
          <w:p w14:paraId="2AC3338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9DA70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1C9D3A" w14:textId="77777777" w:rsidR="0009168A" w:rsidRDefault="0009168A"/>
        </w:tc>
      </w:tr>
      <w:tr w:rsidR="00EB31D7" w:rsidRPr="00B3499B" w14:paraId="4AB8BF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C380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53F55DD" w14:textId="77777777" w:rsidR="0046438F" w:rsidRDefault="0046438F" w:rsidP="0046438F">
            <w:pPr>
              <w:rPr>
                <w:rFonts w:cs="Arial"/>
                <w:color w:val="000000" w:themeColor="text1"/>
                <w:sz w:val="16"/>
                <w:szCs w:val="14"/>
              </w:rPr>
            </w:pPr>
            <w:r>
              <w:rPr>
                <w:rFonts w:cs="Arial"/>
                <w:color w:val="000000" w:themeColor="text1"/>
                <w:sz w:val="16"/>
                <w:szCs w:val="14"/>
              </w:rPr>
              <w:t>blwr req</w:t>
            </w:r>
          </w:p>
          <w:p w14:paraId="19CDE4E4" w14:textId="77777777" w:rsidR="0046438F" w:rsidRPr="00740CDD" w:rsidRDefault="0046438F" w:rsidP="00927ADC">
            <w:pPr>
              <w:pStyle w:val="VelocityScript"/>
              <w:rPr>
                <w:color w:val="00B0F0"/>
              </w:rPr>
            </w:pPr>
          </w:p>
          <w:p w14:paraId="0AD2BDFF" w14:textId="77777777" w:rsidR="004C0655" w:rsidRPr="007215C5" w:rsidRDefault="004C0655" w:rsidP="004F0393">
            <w:pPr>
              <w:pStyle w:val="VelocityScript"/>
            </w:pPr>
          </w:p>
          <w:p w14:paraId="51CF97D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00A910" w14:textId="77777777" w:rsidR="008A674A" w:rsidRPr="003C5D56" w:rsidRDefault="008A674A" w:rsidP="008A674A">
            <w:pPr>
              <w:rPr>
                <w:rFonts w:cs="Arial"/>
                <w:color w:val="000000" w:themeColor="text1"/>
                <w:sz w:val="16"/>
                <w:szCs w:val="14"/>
              </w:rPr>
            </w:pPr>
            <w:r>
              <w:rPr>
                <w:rFonts w:cs="Arial"/>
                <w:color w:val="000000" w:themeColor="text1"/>
                <w:sz w:val="16"/>
                <w:szCs w:val="14"/>
              </w:rPr>
              <w:t>blwr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6286C1" w14:textId="77777777" w:rsidR="00C84B54" w:rsidRDefault="00C84B54" w:rsidP="00090710">
            <w:pPr>
              <w:pStyle w:val="VelocityScript"/>
            </w:pPr>
          </w:p>
          <w:p w14:paraId="06D87FF2" w14:textId="77777777" w:rsidR="00C84B54" w:rsidRDefault="00C84B54" w:rsidP="00090710">
            <w:pPr>
              <w:pStyle w:val="VelocityScript"/>
            </w:pPr>
          </w:p>
          <w:p w14:paraId="3AB1149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70E9F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4CC3FCF" w14:textId="77777777" w:rsidR="0009168A" w:rsidRDefault="0009168A"/>
        </w:tc>
      </w:tr>
      <w:tr w:rsidR="00EB31D7" w:rsidRPr="00B3499B" w14:paraId="1424B69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A84EE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FE8B3C9"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2D46101F" w14:textId="77777777" w:rsidR="0046438F" w:rsidRPr="00740CDD" w:rsidRDefault="0046438F" w:rsidP="00927ADC">
            <w:pPr>
              <w:pStyle w:val="VelocityScript"/>
              <w:rPr>
                <w:color w:val="00B0F0"/>
              </w:rPr>
            </w:pPr>
          </w:p>
          <w:p w14:paraId="73E53087" w14:textId="77777777" w:rsidR="004C0655" w:rsidRPr="007215C5" w:rsidRDefault="004C0655" w:rsidP="004F0393">
            <w:pPr>
              <w:pStyle w:val="VelocityScript"/>
            </w:pPr>
          </w:p>
          <w:p w14:paraId="3A839EE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73170C"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48041E" w14:textId="77777777" w:rsidR="00C84B54" w:rsidRDefault="00C84B54" w:rsidP="00090710">
            <w:pPr>
              <w:pStyle w:val="VelocityScript"/>
            </w:pPr>
          </w:p>
          <w:p w14:paraId="2DD2EE28" w14:textId="77777777" w:rsidR="00C84B54" w:rsidRDefault="00C84B54" w:rsidP="00090710">
            <w:pPr>
              <w:pStyle w:val="VelocityScript"/>
            </w:pPr>
          </w:p>
          <w:p w14:paraId="100746A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2E518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F99DBA" w14:textId="77777777" w:rsidR="0009168A" w:rsidRDefault="0009168A"/>
        </w:tc>
      </w:tr>
      <w:tr w:rsidR="00EB31D7" w:rsidRPr="00B3499B" w14:paraId="66305E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7CF34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8CD3E3" w14:textId="77777777" w:rsidR="0046438F" w:rsidRDefault="0046438F" w:rsidP="0046438F">
            <w:pPr>
              <w:rPr>
                <w:rFonts w:cs="Arial"/>
                <w:color w:val="000000" w:themeColor="text1"/>
                <w:sz w:val="16"/>
                <w:szCs w:val="14"/>
              </w:rPr>
            </w:pPr>
            <w:r>
              <w:rPr>
                <w:rFonts w:cs="Arial"/>
                <w:color w:val="000000" w:themeColor="text1"/>
                <w:sz w:val="16"/>
                <w:szCs w:val="14"/>
              </w:rPr>
              <w:t>APIM-ECG</w:t>
            </w:r>
          </w:p>
          <w:p w14:paraId="50A98C0C" w14:textId="77777777" w:rsidR="0046438F" w:rsidRPr="00740CDD" w:rsidRDefault="0046438F" w:rsidP="00927ADC">
            <w:pPr>
              <w:pStyle w:val="VelocityScript"/>
              <w:rPr>
                <w:color w:val="00B0F0"/>
              </w:rPr>
            </w:pPr>
          </w:p>
          <w:p w14:paraId="136E875F" w14:textId="77777777" w:rsidR="004C0655" w:rsidRPr="007215C5" w:rsidRDefault="004C0655" w:rsidP="004F0393">
            <w:pPr>
              <w:pStyle w:val="VelocityScript"/>
            </w:pPr>
          </w:p>
          <w:p w14:paraId="124C074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BFF860" w14:textId="77777777" w:rsidR="008A674A" w:rsidRPr="003C5D56" w:rsidRDefault="008A674A" w:rsidP="008A674A">
            <w:pPr>
              <w:rPr>
                <w:rFonts w:cs="Arial"/>
                <w:color w:val="000000" w:themeColor="text1"/>
                <w:sz w:val="16"/>
                <w:szCs w:val="14"/>
              </w:rPr>
            </w:pPr>
            <w:r>
              <w:rPr>
                <w:rFonts w:cs="Arial"/>
                <w:color w:val="000000" w:themeColor="text1"/>
                <w:sz w:val="16"/>
                <w:szCs w:val="14"/>
              </w:rPr>
              <w:t>APIM-ECG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A83C97" w14:textId="77777777" w:rsidR="00C84B54" w:rsidRDefault="00C84B54" w:rsidP="00090710">
            <w:pPr>
              <w:pStyle w:val="VelocityScript"/>
            </w:pPr>
          </w:p>
          <w:p w14:paraId="65292BCB" w14:textId="77777777" w:rsidR="00C84B54" w:rsidRDefault="00C84B54" w:rsidP="00090710">
            <w:pPr>
              <w:pStyle w:val="VelocityScript"/>
            </w:pPr>
          </w:p>
          <w:p w14:paraId="7781FAC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DF9E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E83470" w14:textId="77777777" w:rsidR="0009168A" w:rsidRDefault="0009168A"/>
        </w:tc>
      </w:tr>
      <w:tr w:rsidR="00EB31D7" w:rsidRPr="00B3499B" w14:paraId="3047CD2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9E202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544B896" w14:textId="77777777" w:rsidR="0046438F" w:rsidRDefault="0046438F" w:rsidP="0046438F">
            <w:pPr>
              <w:rPr>
                <w:rFonts w:cs="Arial"/>
                <w:color w:val="000000" w:themeColor="text1"/>
                <w:sz w:val="16"/>
                <w:szCs w:val="14"/>
              </w:rPr>
            </w:pPr>
            <w:r>
              <w:rPr>
                <w:rFonts w:cs="Arial"/>
                <w:color w:val="000000" w:themeColor="text1"/>
                <w:sz w:val="16"/>
                <w:szCs w:val="14"/>
              </w:rPr>
              <w:t>Phone-ECG</w:t>
            </w:r>
          </w:p>
          <w:p w14:paraId="086A175B" w14:textId="77777777" w:rsidR="0046438F" w:rsidRPr="00740CDD" w:rsidRDefault="0046438F" w:rsidP="00927ADC">
            <w:pPr>
              <w:pStyle w:val="VelocityScript"/>
              <w:rPr>
                <w:color w:val="00B0F0"/>
              </w:rPr>
            </w:pPr>
          </w:p>
          <w:p w14:paraId="690EAEC3" w14:textId="77777777" w:rsidR="004C0655" w:rsidRPr="007215C5" w:rsidRDefault="004C0655" w:rsidP="004F0393">
            <w:pPr>
              <w:pStyle w:val="VelocityScript"/>
            </w:pPr>
          </w:p>
          <w:p w14:paraId="73534B3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79C87C" w14:textId="77777777" w:rsidR="008A674A" w:rsidRPr="003C5D56" w:rsidRDefault="008A674A" w:rsidP="008A674A">
            <w:pPr>
              <w:rPr>
                <w:rFonts w:cs="Arial"/>
                <w:color w:val="000000" w:themeColor="text1"/>
                <w:sz w:val="16"/>
                <w:szCs w:val="14"/>
              </w:rPr>
            </w:pPr>
            <w:r>
              <w:rPr>
                <w:rFonts w:cs="Arial"/>
                <w:color w:val="000000" w:themeColor="text1"/>
                <w:sz w:val="16"/>
                <w:szCs w:val="14"/>
              </w:rPr>
              <w:t>Phone-ECG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0D23C7" w14:textId="77777777" w:rsidR="00C84B54" w:rsidRDefault="00C84B54" w:rsidP="00090710">
            <w:pPr>
              <w:pStyle w:val="VelocityScript"/>
            </w:pPr>
          </w:p>
          <w:p w14:paraId="27223DE5" w14:textId="77777777" w:rsidR="00C84B54" w:rsidRDefault="00C84B54" w:rsidP="00090710">
            <w:pPr>
              <w:pStyle w:val="VelocityScript"/>
            </w:pPr>
          </w:p>
          <w:p w14:paraId="67AD414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AEE8E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2A067D" w14:textId="77777777" w:rsidR="0009168A" w:rsidRDefault="0009168A"/>
        </w:tc>
      </w:tr>
      <w:tr w:rsidR="00EB31D7" w:rsidRPr="00B3499B" w14:paraId="5D6882A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95AEDA" w14:textId="77777777" w:rsidR="00EB31D7" w:rsidRPr="00B3499B" w:rsidRDefault="00DC7E29" w:rsidP="00236BAE">
            <w:pPr>
              <w:rPr>
                <w:rFonts w:cs="Arial"/>
                <w:bCs/>
                <w:color w:val="808080" w:themeColor="background1" w:themeShade="80"/>
                <w:sz w:val="16"/>
                <w:szCs w:val="14"/>
              </w:rPr>
            </w:pPr>
            <w:hyperlink r:id="rId37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61B3B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37669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694DE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CAN Requests</w:t>
      </w:r>
    </w:p>
    <w:p w14:paraId="1BDEA62F" w14:textId="77777777" w:rsidR="008C50D1" w:rsidRPr="00E23282" w:rsidRDefault="008C50D1" w:rsidP="00072314"/>
    <w:p w14:paraId="479A17F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D953B3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F84413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E5FF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500CD8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808C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5433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039B2"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23BA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7554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2F55F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9B089F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978C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3FA4D3F" w14:textId="77777777" w:rsidR="0046438F" w:rsidRDefault="0046438F" w:rsidP="0046438F">
            <w:pPr>
              <w:rPr>
                <w:rFonts w:cs="Arial"/>
                <w:color w:val="000000" w:themeColor="text1"/>
                <w:sz w:val="16"/>
                <w:szCs w:val="14"/>
              </w:rPr>
            </w:pPr>
            <w:r>
              <w:rPr>
                <w:rFonts w:cs="Arial"/>
                <w:color w:val="000000" w:themeColor="text1"/>
                <w:sz w:val="16"/>
                <w:szCs w:val="14"/>
              </w:rPr>
              <w:t>blwr req</w:t>
            </w:r>
          </w:p>
          <w:p w14:paraId="04722828" w14:textId="77777777" w:rsidR="0046438F" w:rsidRPr="00740CDD" w:rsidRDefault="0046438F" w:rsidP="00D60C45">
            <w:pPr>
              <w:pStyle w:val="VelocityScript"/>
              <w:rPr>
                <w:color w:val="00B0F0"/>
              </w:rPr>
            </w:pPr>
          </w:p>
          <w:p w14:paraId="2A7B37D6" w14:textId="77777777" w:rsidR="007215C5" w:rsidRPr="00D60C45" w:rsidRDefault="007215C5" w:rsidP="00CA24CE">
            <w:pPr>
              <w:rPr>
                <w:rFonts w:cs="Arial"/>
                <w:color w:val="000000" w:themeColor="text1"/>
                <w:sz w:val="16"/>
                <w:szCs w:val="14"/>
                <w:lang w:val="en-GB"/>
              </w:rPr>
            </w:pPr>
          </w:p>
          <w:p w14:paraId="5419D426"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EC939D" w14:textId="77777777" w:rsidR="00DD49BA" w:rsidRPr="003C5D56" w:rsidRDefault="00DD49BA" w:rsidP="00DD49BA">
            <w:pPr>
              <w:rPr>
                <w:rFonts w:cs="Arial"/>
                <w:color w:val="000000" w:themeColor="text1"/>
                <w:sz w:val="16"/>
                <w:szCs w:val="14"/>
              </w:rPr>
            </w:pPr>
            <w:r>
              <w:rPr>
                <w:rFonts w:cs="Arial"/>
                <w:color w:val="000000" w:themeColor="text1"/>
                <w:sz w:val="16"/>
                <w:szCs w:val="14"/>
              </w:rPr>
              <w:t>blwr req</w:t>
            </w:r>
          </w:p>
          <w:p w14:paraId="77E7D7C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4D12B5" w14:textId="77777777" w:rsidR="0038251F" w:rsidRPr="0038251F" w:rsidRDefault="00143E70" w:rsidP="0038251F">
            <w:pPr>
              <w:pStyle w:val="VelocityScript"/>
              <w:rPr>
                <w:color w:val="00B0F0"/>
                <w:sz w:val="16"/>
              </w:rPr>
            </w:pPr>
            <w:r w:rsidRPr="0038251F">
              <w:rPr>
                <w:color w:val="00B0F0"/>
                <w:sz w:val="16"/>
              </w:rPr>
              <w:t xml:space="preserve"> </w:t>
            </w:r>
          </w:p>
          <w:p w14:paraId="6BD36C83" w14:textId="77777777" w:rsidR="00C84B54" w:rsidRDefault="00C84B54" w:rsidP="00B31A0E">
            <w:pPr>
              <w:pStyle w:val="VelocityScript"/>
            </w:pPr>
          </w:p>
          <w:p w14:paraId="28F6D7BA" w14:textId="77777777" w:rsidR="00C84B54" w:rsidRDefault="00C84B54" w:rsidP="00B31A0E">
            <w:pPr>
              <w:pStyle w:val="VelocityScript"/>
            </w:pPr>
          </w:p>
          <w:p w14:paraId="20BEB10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9ACEDC"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FE9BED" w14:textId="77777777" w:rsidR="0009168A" w:rsidRDefault="0009168A"/>
        </w:tc>
      </w:tr>
      <w:tr w:rsidR="00CA24CE" w:rsidRPr="00B3499B" w14:paraId="2EBFBB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8E14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DD65A72"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0358AD78" w14:textId="77777777" w:rsidR="0046438F" w:rsidRPr="00740CDD" w:rsidRDefault="0046438F" w:rsidP="00D60C45">
            <w:pPr>
              <w:pStyle w:val="VelocityScript"/>
              <w:rPr>
                <w:color w:val="00B0F0"/>
              </w:rPr>
            </w:pPr>
          </w:p>
          <w:p w14:paraId="7C039734" w14:textId="77777777" w:rsidR="007215C5" w:rsidRPr="00D60C45" w:rsidRDefault="007215C5" w:rsidP="00CA24CE">
            <w:pPr>
              <w:rPr>
                <w:rFonts w:cs="Arial"/>
                <w:color w:val="000000" w:themeColor="text1"/>
                <w:sz w:val="16"/>
                <w:szCs w:val="14"/>
                <w:lang w:val="en-GB"/>
              </w:rPr>
            </w:pPr>
          </w:p>
          <w:p w14:paraId="30CC9217"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0D3AEC"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ECG-APIM</w:t>
            </w:r>
          </w:p>
          <w:p w14:paraId="1D9A3CE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1F93EE" w14:textId="77777777" w:rsidR="0038251F" w:rsidRPr="0038251F" w:rsidRDefault="00143E70" w:rsidP="0038251F">
            <w:pPr>
              <w:pStyle w:val="VelocityScript"/>
              <w:rPr>
                <w:color w:val="00B0F0"/>
                <w:sz w:val="16"/>
              </w:rPr>
            </w:pPr>
            <w:r w:rsidRPr="0038251F">
              <w:rPr>
                <w:color w:val="00B0F0"/>
                <w:sz w:val="16"/>
              </w:rPr>
              <w:t xml:space="preserve"> </w:t>
            </w:r>
          </w:p>
          <w:p w14:paraId="737AF0C4" w14:textId="77777777" w:rsidR="00C84B54" w:rsidRDefault="00C84B54" w:rsidP="00B31A0E">
            <w:pPr>
              <w:pStyle w:val="VelocityScript"/>
            </w:pPr>
          </w:p>
          <w:p w14:paraId="4E739134" w14:textId="77777777" w:rsidR="00C84B54" w:rsidRDefault="00C84B54" w:rsidP="00B31A0E">
            <w:pPr>
              <w:pStyle w:val="VelocityScript"/>
            </w:pPr>
          </w:p>
          <w:p w14:paraId="4296576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4BAC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9E3763" w14:textId="77777777" w:rsidR="0009168A" w:rsidRDefault="0009168A"/>
        </w:tc>
      </w:tr>
      <w:tr w:rsidR="00CA24CE" w:rsidRPr="00B3499B" w14:paraId="34834D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8F356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D00D003" w14:textId="77777777" w:rsidR="0046438F" w:rsidRDefault="0046438F" w:rsidP="0046438F">
            <w:pPr>
              <w:rPr>
                <w:rFonts w:cs="Arial"/>
                <w:color w:val="000000" w:themeColor="text1"/>
                <w:sz w:val="16"/>
                <w:szCs w:val="14"/>
              </w:rPr>
            </w:pPr>
            <w:r>
              <w:rPr>
                <w:rFonts w:cs="Arial"/>
                <w:color w:val="000000" w:themeColor="text1"/>
                <w:sz w:val="16"/>
                <w:szCs w:val="14"/>
              </w:rPr>
              <w:t>OSA</w:t>
            </w:r>
          </w:p>
          <w:p w14:paraId="5338FF3F" w14:textId="77777777" w:rsidR="0046438F" w:rsidRPr="00740CDD" w:rsidRDefault="0046438F" w:rsidP="00D60C45">
            <w:pPr>
              <w:pStyle w:val="VelocityScript"/>
              <w:rPr>
                <w:color w:val="00B0F0"/>
              </w:rPr>
            </w:pPr>
          </w:p>
          <w:p w14:paraId="4CA4ECFA" w14:textId="77777777" w:rsidR="007215C5" w:rsidRPr="00D60C45" w:rsidRDefault="007215C5" w:rsidP="00CA24CE">
            <w:pPr>
              <w:rPr>
                <w:rFonts w:cs="Arial"/>
                <w:color w:val="000000" w:themeColor="text1"/>
                <w:sz w:val="16"/>
                <w:szCs w:val="14"/>
                <w:lang w:val="en-GB"/>
              </w:rPr>
            </w:pPr>
          </w:p>
          <w:p w14:paraId="6E240B88"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DB6301" w14:textId="77777777" w:rsidR="00DD49BA" w:rsidRPr="003C5D56" w:rsidRDefault="00DD49BA" w:rsidP="00DD49BA">
            <w:pPr>
              <w:rPr>
                <w:rFonts w:cs="Arial"/>
                <w:color w:val="000000" w:themeColor="text1"/>
                <w:sz w:val="16"/>
                <w:szCs w:val="14"/>
              </w:rPr>
            </w:pPr>
            <w:r>
              <w:rPr>
                <w:rFonts w:cs="Arial"/>
                <w:color w:val="000000" w:themeColor="text1"/>
                <w:sz w:val="16"/>
                <w:szCs w:val="14"/>
              </w:rPr>
              <w:t>OSA</w:t>
            </w:r>
          </w:p>
          <w:p w14:paraId="36720E4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9AAFCE" w14:textId="77777777" w:rsidR="0038251F" w:rsidRPr="0038251F" w:rsidRDefault="00143E70" w:rsidP="0038251F">
            <w:pPr>
              <w:pStyle w:val="VelocityScript"/>
              <w:rPr>
                <w:color w:val="00B0F0"/>
                <w:sz w:val="16"/>
              </w:rPr>
            </w:pPr>
            <w:r w:rsidRPr="0038251F">
              <w:rPr>
                <w:color w:val="00B0F0"/>
                <w:sz w:val="16"/>
              </w:rPr>
              <w:t xml:space="preserve"> </w:t>
            </w:r>
          </w:p>
          <w:p w14:paraId="59574EE5" w14:textId="77777777" w:rsidR="00C84B54" w:rsidRDefault="00C84B54" w:rsidP="00B31A0E">
            <w:pPr>
              <w:pStyle w:val="VelocityScript"/>
            </w:pPr>
          </w:p>
          <w:p w14:paraId="057A97F6" w14:textId="77777777" w:rsidR="00C84B54" w:rsidRDefault="00C84B54" w:rsidP="00B31A0E">
            <w:pPr>
              <w:pStyle w:val="VelocityScript"/>
            </w:pPr>
          </w:p>
          <w:p w14:paraId="4B247A01"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956B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2FDECD" w14:textId="77777777" w:rsidR="0009168A" w:rsidRDefault="0009168A"/>
        </w:tc>
      </w:tr>
      <w:tr w:rsidR="00CA24CE" w:rsidRPr="00B3499B" w14:paraId="1A66DE6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3342C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595D14A" w14:textId="77777777" w:rsidR="0046438F" w:rsidRDefault="0046438F" w:rsidP="0046438F">
            <w:pPr>
              <w:rPr>
                <w:rFonts w:cs="Arial"/>
                <w:color w:val="000000" w:themeColor="text1"/>
                <w:sz w:val="16"/>
                <w:szCs w:val="14"/>
              </w:rPr>
            </w:pPr>
            <w:r>
              <w:rPr>
                <w:rFonts w:cs="Arial"/>
                <w:color w:val="000000" w:themeColor="text1"/>
                <w:sz w:val="16"/>
                <w:szCs w:val="14"/>
              </w:rPr>
              <w:t>SOC</w:t>
            </w:r>
          </w:p>
          <w:p w14:paraId="1F8AED89" w14:textId="77777777" w:rsidR="0046438F" w:rsidRPr="00740CDD" w:rsidRDefault="0046438F" w:rsidP="00D60C45">
            <w:pPr>
              <w:pStyle w:val="VelocityScript"/>
              <w:rPr>
                <w:color w:val="00B0F0"/>
              </w:rPr>
            </w:pPr>
          </w:p>
          <w:p w14:paraId="2FC75898" w14:textId="77777777" w:rsidR="007215C5" w:rsidRPr="00D60C45" w:rsidRDefault="007215C5" w:rsidP="00CA24CE">
            <w:pPr>
              <w:rPr>
                <w:rFonts w:cs="Arial"/>
                <w:color w:val="000000" w:themeColor="text1"/>
                <w:sz w:val="16"/>
                <w:szCs w:val="14"/>
                <w:lang w:val="en-GB"/>
              </w:rPr>
            </w:pPr>
          </w:p>
          <w:p w14:paraId="0D9E7F10"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7D3300" w14:textId="77777777" w:rsidR="00DD49BA" w:rsidRPr="003C5D56" w:rsidRDefault="00DD49BA" w:rsidP="00DD49BA">
            <w:pPr>
              <w:rPr>
                <w:rFonts w:cs="Arial"/>
                <w:color w:val="000000" w:themeColor="text1"/>
                <w:sz w:val="16"/>
                <w:szCs w:val="14"/>
              </w:rPr>
            </w:pPr>
            <w:r>
              <w:rPr>
                <w:rFonts w:cs="Arial"/>
                <w:color w:val="000000" w:themeColor="text1"/>
                <w:sz w:val="16"/>
                <w:szCs w:val="14"/>
              </w:rPr>
              <w:t>SOC</w:t>
            </w:r>
          </w:p>
          <w:p w14:paraId="221A449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C63A88" w14:textId="77777777" w:rsidR="0038251F" w:rsidRPr="0038251F" w:rsidRDefault="00143E70" w:rsidP="0038251F">
            <w:pPr>
              <w:pStyle w:val="VelocityScript"/>
              <w:rPr>
                <w:color w:val="00B0F0"/>
                <w:sz w:val="16"/>
              </w:rPr>
            </w:pPr>
            <w:r w:rsidRPr="0038251F">
              <w:rPr>
                <w:color w:val="00B0F0"/>
                <w:sz w:val="16"/>
              </w:rPr>
              <w:t xml:space="preserve"> </w:t>
            </w:r>
          </w:p>
          <w:p w14:paraId="23C05FE8" w14:textId="77777777" w:rsidR="00C84B54" w:rsidRDefault="00C84B54" w:rsidP="00B31A0E">
            <w:pPr>
              <w:pStyle w:val="VelocityScript"/>
            </w:pPr>
          </w:p>
          <w:p w14:paraId="262BFB5C" w14:textId="77777777" w:rsidR="00C84B54" w:rsidRDefault="00C84B54" w:rsidP="00B31A0E">
            <w:pPr>
              <w:pStyle w:val="VelocityScript"/>
            </w:pPr>
          </w:p>
          <w:p w14:paraId="0056B51E"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6EF85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393303" w14:textId="77777777" w:rsidR="0009168A" w:rsidRDefault="0009168A"/>
        </w:tc>
      </w:tr>
      <w:tr w:rsidR="00CA24CE" w:rsidRPr="00B3499B" w14:paraId="11A1B23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6ED91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28AAEED"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4D65B235" w14:textId="77777777" w:rsidR="0046438F" w:rsidRPr="00740CDD" w:rsidRDefault="0046438F" w:rsidP="00D60C45">
            <w:pPr>
              <w:pStyle w:val="VelocityScript"/>
              <w:rPr>
                <w:color w:val="00B0F0"/>
              </w:rPr>
            </w:pPr>
          </w:p>
          <w:p w14:paraId="51727BB0" w14:textId="77777777" w:rsidR="007215C5" w:rsidRPr="00D60C45" w:rsidRDefault="007215C5" w:rsidP="00CA24CE">
            <w:pPr>
              <w:rPr>
                <w:rFonts w:cs="Arial"/>
                <w:color w:val="000000" w:themeColor="text1"/>
                <w:sz w:val="16"/>
                <w:szCs w:val="14"/>
                <w:lang w:val="en-GB"/>
              </w:rPr>
            </w:pPr>
          </w:p>
          <w:p w14:paraId="2FFFE003"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419B1A"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 ecg-bcm</w:t>
            </w:r>
          </w:p>
          <w:p w14:paraId="1DE7D6E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2C97C3" w14:textId="77777777" w:rsidR="0038251F" w:rsidRPr="0038251F" w:rsidRDefault="00143E70" w:rsidP="0038251F">
            <w:pPr>
              <w:pStyle w:val="VelocityScript"/>
              <w:rPr>
                <w:color w:val="00B0F0"/>
                <w:sz w:val="16"/>
              </w:rPr>
            </w:pPr>
            <w:r w:rsidRPr="0038251F">
              <w:rPr>
                <w:color w:val="00B0F0"/>
                <w:sz w:val="16"/>
              </w:rPr>
              <w:t xml:space="preserve"> </w:t>
            </w:r>
          </w:p>
          <w:p w14:paraId="63C6FBFD" w14:textId="77777777" w:rsidR="00C84B54" w:rsidRDefault="00C84B54" w:rsidP="00B31A0E">
            <w:pPr>
              <w:pStyle w:val="VelocityScript"/>
            </w:pPr>
          </w:p>
          <w:p w14:paraId="63BE052E" w14:textId="77777777" w:rsidR="00C84B54" w:rsidRDefault="00C84B54" w:rsidP="00B31A0E">
            <w:pPr>
              <w:pStyle w:val="VelocityScript"/>
            </w:pPr>
          </w:p>
          <w:p w14:paraId="0BD9A19C"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19A6B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1E0B3A" w14:textId="77777777" w:rsidR="0009168A" w:rsidRDefault="0009168A"/>
        </w:tc>
      </w:tr>
      <w:tr w:rsidR="00CA24CE" w:rsidRPr="00B3499B" w14:paraId="27EE39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3EFBD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24F42DD"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55C4EC22" w14:textId="77777777" w:rsidR="0046438F" w:rsidRPr="00740CDD" w:rsidRDefault="0046438F" w:rsidP="00D60C45">
            <w:pPr>
              <w:pStyle w:val="VelocityScript"/>
              <w:rPr>
                <w:color w:val="00B0F0"/>
              </w:rPr>
            </w:pPr>
          </w:p>
          <w:p w14:paraId="7EA3A8A4" w14:textId="77777777" w:rsidR="007215C5" w:rsidRPr="00D60C45" w:rsidRDefault="007215C5" w:rsidP="00CA24CE">
            <w:pPr>
              <w:rPr>
                <w:rFonts w:cs="Arial"/>
                <w:color w:val="000000" w:themeColor="text1"/>
                <w:sz w:val="16"/>
                <w:szCs w:val="14"/>
                <w:lang w:val="en-GB"/>
              </w:rPr>
            </w:pPr>
          </w:p>
          <w:p w14:paraId="6789A90A" w14:textId="77777777" w:rsidR="00B101FF" w:rsidRPr="00FA0010" w:rsidRDefault="00B101FF" w:rsidP="00CA24CE">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26E270" w14:textId="77777777" w:rsidR="00DD49BA" w:rsidRPr="003C5D56" w:rsidRDefault="00DD49BA" w:rsidP="00DD49BA">
            <w:pPr>
              <w:rPr>
                <w:rFonts w:cs="Arial"/>
                <w:color w:val="000000" w:themeColor="text1"/>
                <w:sz w:val="16"/>
                <w:szCs w:val="14"/>
              </w:rPr>
            </w:pPr>
            <w:r>
              <w:rPr>
                <w:rFonts w:cs="Arial"/>
                <w:color w:val="000000" w:themeColor="text1"/>
                <w:sz w:val="16"/>
                <w:szCs w:val="14"/>
              </w:rPr>
              <w:t>ECG-APIM</w:t>
            </w:r>
          </w:p>
          <w:p w14:paraId="19C9BB8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2CFA65" w14:textId="77777777" w:rsidR="0038251F" w:rsidRPr="0038251F" w:rsidRDefault="00143E70" w:rsidP="0038251F">
            <w:pPr>
              <w:pStyle w:val="VelocityScript"/>
              <w:rPr>
                <w:color w:val="00B0F0"/>
                <w:sz w:val="16"/>
              </w:rPr>
            </w:pPr>
            <w:r w:rsidRPr="0038251F">
              <w:rPr>
                <w:color w:val="00B0F0"/>
                <w:sz w:val="16"/>
              </w:rPr>
              <w:t xml:space="preserve"> </w:t>
            </w:r>
          </w:p>
          <w:p w14:paraId="378EDD4B" w14:textId="77777777" w:rsidR="00C84B54" w:rsidRDefault="00C84B54" w:rsidP="00B31A0E">
            <w:pPr>
              <w:pStyle w:val="VelocityScript"/>
            </w:pPr>
          </w:p>
          <w:p w14:paraId="7ECC4F99" w14:textId="77777777" w:rsidR="00C84B54" w:rsidRDefault="00C84B54" w:rsidP="00B31A0E">
            <w:pPr>
              <w:pStyle w:val="VelocityScript"/>
            </w:pPr>
          </w:p>
          <w:p w14:paraId="7F169A1D" w14:textId="77777777" w:rsidR="00CA24CE" w:rsidRPr="0038251F" w:rsidRDefault="00CA24CE" w:rsidP="0038251F">
            <w:pPr>
              <w:pStyle w:val="VelocityScript"/>
              <w:rPr>
                <w:color w:val="00B0F0"/>
                <w:sz w:val="16"/>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233C5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FCF1F3C" w14:textId="77777777" w:rsidR="0009168A" w:rsidRDefault="0009168A"/>
        </w:tc>
      </w:tr>
      <w:tr w:rsidR="00CA24CE" w:rsidRPr="00B3499B" w14:paraId="7E0609F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129C3F" w14:textId="77777777" w:rsidR="00CA24CE" w:rsidRPr="00B3499B" w:rsidRDefault="00DC7E29" w:rsidP="00CA24CE">
            <w:pPr>
              <w:rPr>
                <w:rFonts w:cs="Arial"/>
                <w:bCs/>
                <w:color w:val="808080" w:themeColor="background1" w:themeShade="80"/>
                <w:sz w:val="16"/>
                <w:szCs w:val="14"/>
              </w:rPr>
            </w:pPr>
            <w:hyperlink r:id="rId3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1275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F9B4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B8B0F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CAN Requests</w:t>
      </w:r>
    </w:p>
    <w:p w14:paraId="706A50D7" w14:textId="77777777" w:rsidR="00072314" w:rsidRPr="00612064" w:rsidRDefault="00072314" w:rsidP="00072314">
      <w:pPr>
        <w:spacing w:before="20"/>
        <w:rPr>
          <w:vanish/>
        </w:rPr>
      </w:pPr>
    </w:p>
    <w:p w14:paraId="39AC4922" w14:textId="77777777" w:rsidR="00072314" w:rsidRDefault="00072314" w:rsidP="00072314">
      <w:pPr>
        <w:pStyle w:val="Heading6"/>
        <w:keepNext w:val="0"/>
        <w:tabs>
          <w:tab w:val="clear" w:pos="900"/>
          <w:tab w:val="left" w:pos="709"/>
        </w:tabs>
        <w:spacing w:before="240"/>
      </w:pPr>
      <w:r>
        <w:t>Parameters</w:t>
      </w:r>
    </w:p>
    <w:p w14:paraId="217E6F1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DBB4B38" w14:textId="77777777" w:rsidTr="001D18E6">
        <w:trPr>
          <w:trHeight w:val="161"/>
        </w:trPr>
        <w:tc>
          <w:tcPr>
            <w:tcW w:w="1838" w:type="dxa"/>
            <w:shd w:val="clear" w:color="auto" w:fill="D9D9D9" w:themeFill="background1" w:themeFillShade="D9"/>
            <w:noWrap/>
            <w:hideMark/>
          </w:tcPr>
          <w:p w14:paraId="0A78F27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CF9A32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FF501A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4D78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220F8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F33B4E7" w14:textId="77777777" w:rsidTr="001D18E6">
        <w:trPr>
          <w:trHeight w:val="70"/>
        </w:trPr>
        <w:tc>
          <w:tcPr>
            <w:tcW w:w="1838" w:type="dxa"/>
            <w:noWrap/>
          </w:tcPr>
          <w:p w14:paraId="5541899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49704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26533A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57366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14:paraId="2F7A672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E5ADF4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B3C5419" w14:textId="77777777" w:rsidTr="001D18E6">
        <w:trPr>
          <w:trHeight w:val="71"/>
        </w:trPr>
        <w:tc>
          <w:tcPr>
            <w:tcW w:w="1838" w:type="dxa"/>
            <w:noWrap/>
          </w:tcPr>
          <w:p w14:paraId="5DAFD82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04795B" w14:textId="77777777" w:rsidR="00072314" w:rsidRPr="00D14691" w:rsidRDefault="00072314" w:rsidP="001D18E6">
            <w:pPr>
              <w:rPr>
                <w:color w:val="000000" w:themeColor="text1"/>
              </w:rPr>
            </w:pPr>
          </w:p>
        </w:tc>
        <w:tc>
          <w:tcPr>
            <w:tcW w:w="1701" w:type="dxa"/>
          </w:tcPr>
          <w:p w14:paraId="4CB07771" w14:textId="77777777" w:rsidR="00072314" w:rsidRPr="00D14691" w:rsidRDefault="00072314" w:rsidP="001D18E6">
            <w:pPr>
              <w:rPr>
                <w:color w:val="000000" w:themeColor="text1"/>
              </w:rPr>
            </w:pPr>
          </w:p>
        </w:tc>
        <w:tc>
          <w:tcPr>
            <w:tcW w:w="1417" w:type="dxa"/>
            <w:noWrap/>
          </w:tcPr>
          <w:p w14:paraId="28E30CA8" w14:textId="77777777" w:rsidR="00072314" w:rsidRPr="00D14691" w:rsidRDefault="00072314" w:rsidP="001D18E6">
            <w:pPr>
              <w:rPr>
                <w:color w:val="000000" w:themeColor="text1"/>
              </w:rPr>
            </w:pPr>
          </w:p>
        </w:tc>
        <w:tc>
          <w:tcPr>
            <w:tcW w:w="3402" w:type="dxa"/>
          </w:tcPr>
          <w:p w14:paraId="2969645F" w14:textId="77777777" w:rsidR="00072314" w:rsidRPr="00D14691" w:rsidRDefault="00072314" w:rsidP="001D18E6">
            <w:pPr>
              <w:rPr>
                <w:color w:val="000000" w:themeColor="text1"/>
              </w:rPr>
            </w:pPr>
          </w:p>
        </w:tc>
      </w:tr>
    </w:tbl>
    <w:p w14:paraId="647316C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E3DA603" w14:textId="77777777" w:rsidR="003678EC" w:rsidRPr="003678EC" w:rsidRDefault="003678EC" w:rsidP="003678EC">
      <w:pPr>
        <w:rPr>
          <w:lang w:val="en-GB"/>
        </w:rPr>
      </w:pPr>
    </w:p>
    <w:p w14:paraId="0E16932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3177B96" w14:textId="77777777" w:rsidR="00072314" w:rsidRPr="003225C9" w:rsidRDefault="00072314" w:rsidP="00072314">
      <w:pPr>
        <w:tabs>
          <w:tab w:val="left" w:pos="284"/>
          <w:tab w:val="left" w:pos="851"/>
        </w:tabs>
      </w:pPr>
    </w:p>
    <w:p w14:paraId="06ECE31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8D19D2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008F8C1" w14:textId="77777777" w:rsidTr="001D18E6">
        <w:tc>
          <w:tcPr>
            <w:tcW w:w="1934" w:type="dxa"/>
            <w:shd w:val="clear" w:color="auto" w:fill="D9D9D9" w:themeFill="background1" w:themeFillShade="D9"/>
          </w:tcPr>
          <w:p w14:paraId="2C870EA1" w14:textId="77777777" w:rsidR="00072314" w:rsidRDefault="00072314" w:rsidP="001D18E6">
            <w:pPr>
              <w:rPr>
                <w:b/>
              </w:rPr>
            </w:pPr>
            <w:r w:rsidRPr="00AF169D">
              <w:rPr>
                <w:b/>
              </w:rPr>
              <w:t>Requirement ID</w:t>
            </w:r>
          </w:p>
          <w:p w14:paraId="5448FD1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F21796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23C14EE" w14:textId="77777777" w:rsidR="00072314" w:rsidRDefault="00072314" w:rsidP="001D18E6">
            <w:pPr>
              <w:rPr>
                <w:b/>
              </w:rPr>
            </w:pPr>
            <w:r>
              <w:rPr>
                <w:b/>
              </w:rPr>
              <w:t>Modification</w:t>
            </w:r>
          </w:p>
        </w:tc>
        <w:tc>
          <w:tcPr>
            <w:tcW w:w="1712" w:type="dxa"/>
            <w:shd w:val="clear" w:color="auto" w:fill="D9D9D9" w:themeFill="background1" w:themeFillShade="D9"/>
          </w:tcPr>
          <w:p w14:paraId="25FBA922" w14:textId="77777777" w:rsidR="00072314" w:rsidRDefault="00072314" w:rsidP="001D18E6">
            <w:pPr>
              <w:rPr>
                <w:b/>
              </w:rPr>
            </w:pPr>
            <w:r w:rsidRPr="00AF169D">
              <w:rPr>
                <w:b/>
              </w:rPr>
              <w:t xml:space="preserve">Requirement </w:t>
            </w:r>
            <w:r>
              <w:rPr>
                <w:b/>
              </w:rPr>
              <w:t>ID</w:t>
            </w:r>
          </w:p>
          <w:p w14:paraId="4294397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B6C97D1" w14:textId="77777777" w:rsidR="00072314" w:rsidRPr="00AF169D" w:rsidRDefault="00072314" w:rsidP="001D18E6">
            <w:pPr>
              <w:rPr>
                <w:b/>
              </w:rPr>
            </w:pPr>
            <w:r>
              <w:rPr>
                <w:b/>
              </w:rPr>
              <w:t>Comment</w:t>
            </w:r>
          </w:p>
        </w:tc>
      </w:tr>
      <w:tr w:rsidR="00072314" w14:paraId="025660DE" w14:textId="77777777" w:rsidTr="001D18E6">
        <w:tc>
          <w:tcPr>
            <w:tcW w:w="1934" w:type="dxa"/>
          </w:tcPr>
          <w:p w14:paraId="133BD710" w14:textId="77777777" w:rsidR="00072314" w:rsidRPr="000F4E8B" w:rsidRDefault="00072314" w:rsidP="001D18E6">
            <w:r w:rsidRPr="000F4E8B">
              <w:t>REQ_abc</w:t>
            </w:r>
          </w:p>
        </w:tc>
        <w:tc>
          <w:tcPr>
            <w:tcW w:w="2177" w:type="dxa"/>
          </w:tcPr>
          <w:p w14:paraId="79B63735" w14:textId="77777777" w:rsidR="00072314" w:rsidRPr="000F4E8B" w:rsidRDefault="00072314" w:rsidP="001D18E6"/>
        </w:tc>
        <w:sdt>
          <w:sdtPr>
            <w:alias w:val="Modification"/>
            <w:tag w:val="Modification"/>
            <w:id w:val="14908299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5E70E782" w14:textId="77777777" w:rsidR="00072314" w:rsidRPr="000F4E8B" w:rsidRDefault="00072314" w:rsidP="001D18E6">
                <w:r w:rsidRPr="000F4E8B">
                  <w:t>Removed</w:t>
                </w:r>
              </w:p>
            </w:tc>
          </w:sdtContent>
        </w:sdt>
        <w:tc>
          <w:tcPr>
            <w:tcW w:w="1712" w:type="dxa"/>
          </w:tcPr>
          <w:p w14:paraId="5C25FE64" w14:textId="77777777" w:rsidR="00072314" w:rsidRPr="000F4E8B" w:rsidRDefault="00072314" w:rsidP="001D18E6">
            <w:r w:rsidRPr="000F4E8B">
              <w:t>--</w:t>
            </w:r>
          </w:p>
        </w:tc>
        <w:tc>
          <w:tcPr>
            <w:tcW w:w="2958" w:type="dxa"/>
          </w:tcPr>
          <w:p w14:paraId="389D3711" w14:textId="77777777" w:rsidR="00072314" w:rsidRPr="000F4E8B" w:rsidRDefault="00072314" w:rsidP="001D18E6"/>
        </w:tc>
      </w:tr>
      <w:tr w:rsidR="00072314" w14:paraId="208598A0" w14:textId="77777777" w:rsidTr="001D18E6">
        <w:tc>
          <w:tcPr>
            <w:tcW w:w="1934" w:type="dxa"/>
          </w:tcPr>
          <w:p w14:paraId="46CEE862" w14:textId="77777777" w:rsidR="00072314" w:rsidRPr="000F4E8B" w:rsidRDefault="00072314" w:rsidP="001D18E6">
            <w:r w:rsidRPr="000F4E8B">
              <w:t>REQ_def</w:t>
            </w:r>
          </w:p>
        </w:tc>
        <w:tc>
          <w:tcPr>
            <w:tcW w:w="2177" w:type="dxa"/>
          </w:tcPr>
          <w:p w14:paraId="0AB5D93D" w14:textId="77777777" w:rsidR="00072314" w:rsidRPr="000F4E8B" w:rsidRDefault="00072314" w:rsidP="001D18E6"/>
        </w:tc>
        <w:sdt>
          <w:sdtPr>
            <w:alias w:val="Modification"/>
            <w:tag w:val="Modification"/>
            <w:id w:val="-206115997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7D5BB746" w14:textId="77777777" w:rsidR="00072314" w:rsidRPr="000F4E8B" w:rsidRDefault="00072314" w:rsidP="001D18E6">
                <w:r w:rsidRPr="000F4E8B">
                  <w:t>Replaced</w:t>
                </w:r>
              </w:p>
            </w:tc>
          </w:sdtContent>
        </w:sdt>
        <w:tc>
          <w:tcPr>
            <w:tcW w:w="1712" w:type="dxa"/>
          </w:tcPr>
          <w:p w14:paraId="2A846F94" w14:textId="77777777" w:rsidR="00072314" w:rsidRPr="000F4E8B" w:rsidRDefault="00072314" w:rsidP="001D18E6">
            <w:r w:rsidRPr="000F4E8B">
              <w:t>REQ_xyz</w:t>
            </w:r>
          </w:p>
        </w:tc>
        <w:tc>
          <w:tcPr>
            <w:tcW w:w="2958" w:type="dxa"/>
          </w:tcPr>
          <w:p w14:paraId="35B94B2C" w14:textId="77777777" w:rsidR="00072314" w:rsidRPr="000F4E8B" w:rsidRDefault="00072314" w:rsidP="001D18E6"/>
        </w:tc>
      </w:tr>
      <w:tr w:rsidR="00072314" w14:paraId="7F16E7CA" w14:textId="77777777" w:rsidTr="001D18E6">
        <w:tc>
          <w:tcPr>
            <w:tcW w:w="1934" w:type="dxa"/>
          </w:tcPr>
          <w:p w14:paraId="403CEA19" w14:textId="77777777" w:rsidR="00072314" w:rsidRPr="000F4E8B" w:rsidRDefault="00072314" w:rsidP="001D18E6">
            <w:r w:rsidRPr="000F4E8B">
              <w:t>--</w:t>
            </w:r>
          </w:p>
        </w:tc>
        <w:tc>
          <w:tcPr>
            <w:tcW w:w="2177" w:type="dxa"/>
          </w:tcPr>
          <w:p w14:paraId="7BED8EDB" w14:textId="77777777" w:rsidR="00072314" w:rsidRPr="000F4E8B" w:rsidRDefault="00072314" w:rsidP="001D18E6"/>
        </w:tc>
        <w:sdt>
          <w:sdtPr>
            <w:alias w:val="Modification"/>
            <w:tag w:val="Modification"/>
            <w:id w:val="-85379462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14:paraId="638E563A" w14:textId="77777777" w:rsidR="00072314" w:rsidRPr="000F4E8B" w:rsidRDefault="00072314" w:rsidP="001D18E6">
                <w:r w:rsidRPr="000F4E8B">
                  <w:t>Added</w:t>
                </w:r>
              </w:p>
            </w:tc>
          </w:sdtContent>
        </w:sdt>
        <w:tc>
          <w:tcPr>
            <w:tcW w:w="1712" w:type="dxa"/>
          </w:tcPr>
          <w:p w14:paraId="1D43B4DB" w14:textId="77777777" w:rsidR="00072314" w:rsidRPr="000F4E8B" w:rsidRDefault="00072314" w:rsidP="001D18E6">
            <w:r w:rsidRPr="000F4E8B">
              <w:t>REQ_123</w:t>
            </w:r>
          </w:p>
        </w:tc>
        <w:tc>
          <w:tcPr>
            <w:tcW w:w="2958" w:type="dxa"/>
          </w:tcPr>
          <w:p w14:paraId="497DEDC1" w14:textId="77777777" w:rsidR="00072314" w:rsidRPr="000F4E8B" w:rsidRDefault="00072314" w:rsidP="001D18E6"/>
        </w:tc>
      </w:tr>
    </w:tbl>
    <w:p w14:paraId="2CC7390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1E48D8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37018C2" w14:textId="77777777" w:rsidTr="001D18E6">
        <w:tc>
          <w:tcPr>
            <w:tcW w:w="1838" w:type="dxa"/>
            <w:shd w:val="clear" w:color="auto" w:fill="D9D9D9" w:themeFill="background1" w:themeFillShade="D9"/>
          </w:tcPr>
          <w:p w14:paraId="68172E4A" w14:textId="77777777" w:rsidR="00072314" w:rsidRDefault="00072314" w:rsidP="001D18E6">
            <w:pPr>
              <w:rPr>
                <w:b/>
              </w:rPr>
            </w:pPr>
            <w:r w:rsidRPr="00AF169D">
              <w:rPr>
                <w:b/>
              </w:rPr>
              <w:t>Requirement ID</w:t>
            </w:r>
          </w:p>
          <w:p w14:paraId="5C57C59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E44239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167416" w14:textId="77777777" w:rsidR="00072314" w:rsidRPr="00AF169D" w:rsidRDefault="00072314" w:rsidP="001D18E6">
            <w:pPr>
              <w:rPr>
                <w:b/>
              </w:rPr>
            </w:pPr>
            <w:r>
              <w:rPr>
                <w:b/>
              </w:rPr>
              <w:t>Comment</w:t>
            </w:r>
          </w:p>
        </w:tc>
      </w:tr>
      <w:tr w:rsidR="00072314" w14:paraId="4453FDA4" w14:textId="77777777" w:rsidTr="001D18E6">
        <w:tc>
          <w:tcPr>
            <w:tcW w:w="1838" w:type="dxa"/>
          </w:tcPr>
          <w:p w14:paraId="7E7276C1" w14:textId="77777777" w:rsidR="00072314" w:rsidRDefault="00072314" w:rsidP="001D18E6"/>
        </w:tc>
        <w:tc>
          <w:tcPr>
            <w:tcW w:w="4253" w:type="dxa"/>
          </w:tcPr>
          <w:p w14:paraId="0842D7BB" w14:textId="77777777" w:rsidR="00072314" w:rsidRDefault="00072314" w:rsidP="001D18E6"/>
        </w:tc>
        <w:tc>
          <w:tcPr>
            <w:tcW w:w="4110" w:type="dxa"/>
          </w:tcPr>
          <w:p w14:paraId="075AE01A" w14:textId="77777777" w:rsidR="00072314" w:rsidRDefault="00072314" w:rsidP="001D18E6"/>
        </w:tc>
      </w:tr>
      <w:tr w:rsidR="00072314" w14:paraId="071E7BB2" w14:textId="77777777" w:rsidTr="001D18E6">
        <w:tc>
          <w:tcPr>
            <w:tcW w:w="1838" w:type="dxa"/>
          </w:tcPr>
          <w:p w14:paraId="65365F42" w14:textId="77777777" w:rsidR="00072314" w:rsidRDefault="00072314" w:rsidP="001D18E6"/>
        </w:tc>
        <w:tc>
          <w:tcPr>
            <w:tcW w:w="4253" w:type="dxa"/>
          </w:tcPr>
          <w:p w14:paraId="71F14948" w14:textId="77777777" w:rsidR="00072314" w:rsidRDefault="00072314" w:rsidP="001D18E6"/>
        </w:tc>
        <w:tc>
          <w:tcPr>
            <w:tcW w:w="4110" w:type="dxa"/>
          </w:tcPr>
          <w:p w14:paraId="509534FC" w14:textId="77777777" w:rsidR="00072314" w:rsidRDefault="00072314" w:rsidP="001D18E6"/>
        </w:tc>
      </w:tr>
      <w:tr w:rsidR="00072314" w14:paraId="646AD57A" w14:textId="77777777" w:rsidTr="001D18E6">
        <w:tc>
          <w:tcPr>
            <w:tcW w:w="1838" w:type="dxa"/>
          </w:tcPr>
          <w:p w14:paraId="377C0E77" w14:textId="77777777" w:rsidR="00072314" w:rsidRDefault="00072314" w:rsidP="001D18E6">
            <w:r>
              <w:t>…</w:t>
            </w:r>
          </w:p>
        </w:tc>
        <w:tc>
          <w:tcPr>
            <w:tcW w:w="4253" w:type="dxa"/>
          </w:tcPr>
          <w:p w14:paraId="2D43CAEA" w14:textId="77777777" w:rsidR="00072314" w:rsidRDefault="00072314" w:rsidP="001D18E6"/>
        </w:tc>
        <w:tc>
          <w:tcPr>
            <w:tcW w:w="4110" w:type="dxa"/>
          </w:tcPr>
          <w:p w14:paraId="1CCC4B20" w14:textId="77777777" w:rsidR="00072314" w:rsidRDefault="00072314" w:rsidP="001D18E6"/>
        </w:tc>
      </w:tr>
    </w:tbl>
    <w:p w14:paraId="718C94C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9340F2D" w14:textId="77777777" w:rsidR="00072314" w:rsidRDefault="00072314" w:rsidP="00072314"/>
    <w:p w14:paraId="1D37017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ABF8B8" w14:textId="77777777" w:rsidR="00072314" w:rsidRPr="00222BAA" w:rsidRDefault="00072314" w:rsidP="00072314">
      <w:pPr>
        <w:rPr>
          <w:lang w:val="en-GB"/>
        </w:rPr>
      </w:pPr>
    </w:p>
    <w:p w14:paraId="2671A714" w14:textId="060FFE9E" w:rsidR="00072314" w:rsidRPr="00B16542" w:rsidRDefault="00072314" w:rsidP="00072314">
      <w:pPr>
        <w:pStyle w:val="Heading2"/>
        <w:spacing w:before="240"/>
      </w:pPr>
      <w:bookmarkStart w:id="149" w:name="_Toc422994386"/>
      <w:bookmarkStart w:id="150" w:name="_Toc35000614"/>
      <w:bookmarkStart w:id="151" w:name="_Ref531347950"/>
      <w:bookmarkStart w:id="152" w:name="_Toc481143824"/>
      <w:r w:rsidRPr="00B16542">
        <w:t xml:space="preserve">Requirements on </w:t>
      </w:r>
      <w:bookmarkEnd w:id="149"/>
      <w:r w:rsidRPr="00B16542">
        <w:t>Connections</w:t>
      </w:r>
      <w:bookmarkEnd w:id="150"/>
      <w:bookmarkEnd w:id="151"/>
      <w:bookmarkEnd w:id="152"/>
      <w:r w:rsidR="008D460A">
        <w:t xml:space="preserve"> (</w:t>
      </w:r>
      <w:r w:rsidR="008D460A" w:rsidRPr="008D460A">
        <w:rPr>
          <w:color w:val="FF0000"/>
        </w:rPr>
        <w:t>TO BE DETERMINED</w:t>
      </w:r>
      <w:r w:rsidR="008D460A">
        <w:t>)</w:t>
      </w:r>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53" w:name="_Toc35000615"/>
      <w:r w:rsidRPr="00912020">
        <w:rPr>
          <w:lang w:val="en-GB"/>
        </w:rPr>
        <w:t>Networks</w:t>
      </w:r>
      <w:bookmarkEnd w:id="153"/>
    </w:p>
    <w:p w14:paraId="75C188D4" w14:textId="77777777" w:rsidR="00072314" w:rsidRDefault="00072314" w:rsidP="00072314">
      <w:pPr>
        <w:pStyle w:val="Heading4"/>
        <w:keepNext w:val="0"/>
        <w:tabs>
          <w:tab w:val="clear" w:pos="900"/>
          <w:tab w:val="left" w:pos="709"/>
        </w:tabs>
        <w:spacing w:before="240"/>
        <w:rPr>
          <w:lang w:val="en-GB"/>
        </w:rPr>
      </w:pPr>
      <w:bookmarkStart w:id="154" w:name="_Toc481143825"/>
      <w:bookmarkStart w:id="155" w:name="_Toc35000616"/>
      <w:bookmarkStart w:id="156" w:name="_Toc422994387"/>
      <w:r>
        <w:rPr>
          <w:lang w:val="en-GB"/>
        </w:rPr>
        <w:t>“CAN</w:t>
      </w:r>
      <w:bookmarkEnd w:id="154"/>
      <w:r>
        <w:rPr>
          <w:lang w:val="en-GB"/>
        </w:rPr>
        <w:t xml:space="preserve"> Bus xxx”</w:t>
      </w:r>
      <w:bookmarkEnd w:id="155"/>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57" w:name="_Toc35000617"/>
      <w:bookmarkStart w:id="158" w:name="_Toc380050580"/>
      <w:r w:rsidRPr="00B66169">
        <w:rPr>
          <w:lang w:val="en-GB"/>
        </w:rPr>
        <w:t>Protocol Requirements</w:t>
      </w:r>
      <w:bookmarkEnd w:id="157"/>
      <w:bookmarkEnd w:id="158"/>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59" w:name="_Toc35000618"/>
      <w:bookmarkStart w:id="160" w:name="_Toc380050579"/>
      <w:r w:rsidRPr="00BB29B2">
        <w:rPr>
          <w:lang w:val="en-GB"/>
        </w:rPr>
        <w:t>Electrical Requirements</w:t>
      </w:r>
      <w:bookmarkEnd w:id="159"/>
      <w:bookmarkEnd w:id="160"/>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61" w:name="_Toc481143826"/>
      <w:bookmarkStart w:id="162" w:name="_Toc35000619"/>
      <w:r>
        <w:rPr>
          <w:lang w:val="en-GB"/>
        </w:rPr>
        <w:t>“</w:t>
      </w:r>
      <w:bookmarkEnd w:id="161"/>
      <w:r>
        <w:rPr>
          <w:lang w:val="en-GB"/>
        </w:rPr>
        <w:t>LIN Bus xxx”</w:t>
      </w:r>
      <w:bookmarkEnd w:id="162"/>
    </w:p>
    <w:p w14:paraId="4D50E7E7" w14:textId="77777777" w:rsidR="00072314" w:rsidRPr="00BB29B2" w:rsidRDefault="00072314" w:rsidP="00072314">
      <w:pPr>
        <w:pStyle w:val="Heading5"/>
        <w:keepNext w:val="0"/>
        <w:tabs>
          <w:tab w:val="clear" w:pos="900"/>
          <w:tab w:val="left" w:pos="709"/>
        </w:tabs>
        <w:spacing w:before="240"/>
        <w:rPr>
          <w:lang w:val="en-GB"/>
        </w:rPr>
      </w:pPr>
      <w:bookmarkStart w:id="163" w:name="_Toc35000620"/>
      <w:r w:rsidRPr="00BB29B2">
        <w:rPr>
          <w:lang w:val="en-GB"/>
        </w:rPr>
        <w:t>Protocol Requirements</w:t>
      </w:r>
      <w:bookmarkEnd w:id="163"/>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64" w:name="_Toc35000621"/>
      <w:r w:rsidRPr="00BB29B2">
        <w:t>Schedule Table</w:t>
      </w:r>
      <w:bookmarkEnd w:id="164"/>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65" w:name="_Toc35000622"/>
      <w:r w:rsidRPr="00BB29B2">
        <w:rPr>
          <w:lang w:val="en-GB"/>
        </w:rPr>
        <w:t>Electrical Requirements</w:t>
      </w:r>
      <w:bookmarkEnd w:id="165"/>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66" w:name="_Toc481143827"/>
      <w:bookmarkStart w:id="167" w:name="_Toc35000623"/>
      <w:r>
        <w:rPr>
          <w:lang w:val="en-GB"/>
        </w:rPr>
        <w:t>“</w:t>
      </w:r>
      <w:r w:rsidRPr="00BB29B2">
        <w:rPr>
          <w:lang w:val="en-GB"/>
        </w:rPr>
        <w:t>Ethernet</w:t>
      </w:r>
      <w:bookmarkEnd w:id="166"/>
      <w:r>
        <w:rPr>
          <w:lang w:val="en-GB"/>
        </w:rPr>
        <w:t xml:space="preserve"> xxx”</w:t>
      </w:r>
      <w:bookmarkEnd w:id="167"/>
    </w:p>
    <w:p w14:paraId="5006F2C5" w14:textId="77777777" w:rsidR="00072314" w:rsidRDefault="00072314" w:rsidP="00072314">
      <w:pPr>
        <w:pStyle w:val="Heading3"/>
        <w:keepNext w:val="0"/>
        <w:tabs>
          <w:tab w:val="clear" w:pos="900"/>
          <w:tab w:val="left" w:pos="709"/>
          <w:tab w:val="left" w:pos="851"/>
        </w:tabs>
        <w:spacing w:before="240"/>
      </w:pPr>
      <w:bookmarkStart w:id="168" w:name="_Toc35000624"/>
      <w:r>
        <w:t>HW I/Os</w:t>
      </w:r>
      <w:bookmarkEnd w:id="168"/>
    </w:p>
    <w:p w14:paraId="45D04270" w14:textId="77777777" w:rsidR="00072314" w:rsidRDefault="00072314" w:rsidP="00072314">
      <w:pPr>
        <w:pStyle w:val="Heading4"/>
        <w:keepNext w:val="0"/>
        <w:tabs>
          <w:tab w:val="clear" w:pos="900"/>
          <w:tab w:val="left" w:pos="709"/>
        </w:tabs>
        <w:spacing w:before="240"/>
        <w:rPr>
          <w:lang w:val="en-GB"/>
        </w:rPr>
      </w:pPr>
      <w:bookmarkStart w:id="169" w:name="_Toc35000625"/>
      <w:r>
        <w:rPr>
          <w:lang w:val="en-GB"/>
        </w:rPr>
        <w:t>“HW I/O xxx”</w:t>
      </w:r>
      <w:bookmarkEnd w:id="156"/>
      <w:bookmarkEnd w:id="169"/>
    </w:p>
    <w:p w14:paraId="6191A61E" w14:textId="77777777" w:rsidR="00072314" w:rsidRPr="003225C9" w:rsidRDefault="00072314" w:rsidP="00072314"/>
    <w:p w14:paraId="2B9EA82A" w14:textId="77777777" w:rsidR="00072314" w:rsidRPr="00B16542" w:rsidRDefault="00072314" w:rsidP="00072314">
      <w:pPr>
        <w:pStyle w:val="Heading2"/>
        <w:spacing w:before="240"/>
      </w:pPr>
      <w:bookmarkStart w:id="170" w:name="_Signal_4"/>
      <w:bookmarkStart w:id="171" w:name="_Toc35000626"/>
      <w:bookmarkStart w:id="172" w:name="_Toc481143831"/>
      <w:bookmarkStart w:id="173" w:name="_Toc422994394"/>
      <w:bookmarkEnd w:id="170"/>
      <w:r w:rsidRPr="00B16542">
        <w:t>Requirements on Development Process</w:t>
      </w:r>
      <w:bookmarkEnd w:id="171"/>
      <w:bookmarkEnd w:id="172"/>
      <w:bookmarkEnd w:id="173"/>
    </w:p>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74" w:name="_Toc35000627"/>
      <w:bookmarkStart w:id="175" w:name="_Toc423616456"/>
      <w:r w:rsidRPr="00BB29B2">
        <w:rPr>
          <w:lang w:val="en-GB"/>
        </w:rPr>
        <w:lastRenderedPageBreak/>
        <w:t>Open Concerns</w:t>
      </w:r>
      <w:bookmarkEnd w:id="174"/>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59744A32" w14:textId="77777777" w:rsidR="00072314" w:rsidRDefault="00072314" w:rsidP="001D18E6">
            <w:r w:rsidRPr="009E3B7C">
              <w:rPr>
                <w:rFonts w:cs="Arial"/>
              </w:rPr>
              <w:t>Extend AIS attributes?</w:t>
            </w:r>
          </w:p>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C4FE238" w:rsidR="00072314" w:rsidRPr="0008696C" w:rsidRDefault="00EA60A2" w:rsidP="001D18E6">
            <w:pPr>
              <w:rPr>
                <w:lang w:val="en-GB"/>
              </w:rPr>
            </w:pPr>
            <w:r>
              <w:rPr>
                <w:lang w:val="en-GB"/>
              </w:rPr>
              <w:t>Needing to c</w:t>
            </w:r>
            <w:r w:rsidR="00DC7E29">
              <w:rPr>
                <w:lang w:val="en-GB"/>
              </w:rPr>
              <w:t xml:space="preserve">reate </w:t>
            </w:r>
            <w:r>
              <w:rPr>
                <w:lang w:val="en-GB"/>
              </w:rPr>
              <w:t>n</w:t>
            </w:r>
            <w:r w:rsidR="00DC7E29">
              <w:rPr>
                <w:lang w:val="en-GB"/>
              </w:rPr>
              <w:t xml:space="preserve">ew CAN Messages </w:t>
            </w: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0447373B" w:rsidR="00072314" w:rsidRPr="0008696C" w:rsidRDefault="00EA60A2" w:rsidP="001D18E6">
            <w:pPr>
              <w:rPr>
                <w:lang w:val="en-GB"/>
              </w:rPr>
            </w:pPr>
            <w:r>
              <w:rPr>
                <w:lang w:val="en-GB"/>
              </w:rPr>
              <w:t>Open</w:t>
            </w: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76" w:name="_Toc520108491"/>
      <w:bookmarkStart w:id="177" w:name="_Toc471490047"/>
      <w:bookmarkStart w:id="178" w:name="_Toc468813035"/>
      <w:bookmarkStart w:id="179"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76"/>
      <w:bookmarkEnd w:id="177"/>
      <w:bookmarkEnd w:id="178"/>
      <w:bookmarkEnd w:id="179"/>
    </w:p>
    <w:p w14:paraId="7D86B263"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0" w:name="_Toc35000628"/>
      <w:bookmarkStart w:id="181" w:name="_Toc422994348"/>
      <w:r w:rsidRPr="00BB29B2">
        <w:rPr>
          <w:lang w:val="en-GB"/>
        </w:rPr>
        <w:lastRenderedPageBreak/>
        <w:t>Revision History</w:t>
      </w:r>
      <w:bookmarkEnd w:id="180"/>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77777777" w:rsidR="00072314" w:rsidRPr="00F4766E" w:rsidRDefault="00072314" w:rsidP="00072314">
      <w:pPr>
        <w:pStyle w:val="Heading2"/>
        <w:spacing w:before="240"/>
        <w:rPr>
          <w:vanish/>
        </w:rPr>
      </w:pPr>
      <w:r w:rsidRPr="00F4766E">
        <w:rPr>
          <w:vanish/>
        </w:rPr>
        <w:t>Template Revisions</w:t>
      </w:r>
      <w:bookmarkStart w:id="182" w:name="_Toc426532436"/>
      <w:bookmarkStart w:id="183" w:name="_Toc446402368"/>
      <w:bookmarkStart w:id="184" w:name="_Toc446425676"/>
      <w:bookmarkStart w:id="185" w:name="_Toc451775260"/>
      <w:bookmarkStart w:id="186" w:name="_Toc455752516"/>
      <w:bookmarkStart w:id="187" w:name="_Toc456346098"/>
      <w:bookmarkStart w:id="188" w:name="_Toc460940913"/>
      <w:bookmarkStart w:id="189" w:name="_Toc462743835"/>
      <w:bookmarkStart w:id="190" w:name="_Toc462744059"/>
      <w:bookmarkStart w:id="191" w:name="_Toc462744254"/>
      <w:bookmarkStart w:id="192" w:name="_Toc471489767"/>
      <w:bookmarkStart w:id="193" w:name="_Toc471489845"/>
      <w:bookmarkStart w:id="194" w:name="_Toc471490161"/>
      <w:bookmarkStart w:id="195" w:name="_Toc472077557"/>
      <w:bookmarkStart w:id="196" w:name="_Toc472077929"/>
      <w:bookmarkStart w:id="197" w:name="_Toc472080300"/>
      <w:bookmarkStart w:id="198" w:name="_Toc472490846"/>
      <w:bookmarkStart w:id="199" w:name="_Toc472695880"/>
      <w:bookmarkStart w:id="200" w:name="_Toc472696449"/>
      <w:bookmarkStart w:id="201" w:name="_Toc473705155"/>
      <w:bookmarkStart w:id="202" w:name="_Toc481143834"/>
      <w:bookmarkStart w:id="203" w:name="_Toc473894793"/>
      <w:bookmarkStart w:id="204" w:name="_Toc473895357"/>
      <w:bookmarkStart w:id="205" w:name="_Toc482085285"/>
      <w:bookmarkStart w:id="206" w:name="_Toc482085343"/>
      <w:bookmarkStart w:id="207" w:name="_Toc488828527"/>
      <w:bookmarkStart w:id="208" w:name="_Toc488828585"/>
      <w:bookmarkStart w:id="209" w:name="_Toc488842677"/>
      <w:bookmarkStart w:id="210" w:name="_Toc488842868"/>
      <w:bookmarkStart w:id="211" w:name="_Toc488842996"/>
      <w:bookmarkStart w:id="212" w:name="_Toc492467814"/>
      <w:bookmarkStart w:id="213" w:name="_Toc492467906"/>
      <w:bookmarkStart w:id="214" w:name="_Toc495419623"/>
      <w:bookmarkStart w:id="215" w:name="_Toc495419793"/>
      <w:bookmarkStart w:id="216" w:name="_Toc495501362"/>
      <w:bookmarkStart w:id="217" w:name="_Toc495501740"/>
      <w:bookmarkStart w:id="218" w:name="_Toc495501837"/>
      <w:bookmarkStart w:id="219" w:name="_Toc495570271"/>
      <w:bookmarkStart w:id="220" w:name="_Toc495575622"/>
      <w:bookmarkStart w:id="221" w:name="_Toc498099617"/>
      <w:bookmarkStart w:id="222" w:name="_Toc498341580"/>
      <w:bookmarkStart w:id="223" w:name="_Toc498414151"/>
      <w:bookmarkStart w:id="224" w:name="_Toc499221208"/>
      <w:bookmarkStart w:id="225" w:name="_Toc499554719"/>
      <w:bookmarkStart w:id="226" w:name="_Toc499656451"/>
      <w:bookmarkStart w:id="227" w:name="_Toc518288164"/>
      <w:bookmarkStart w:id="228" w:name="_Toc518288312"/>
      <w:bookmarkStart w:id="229" w:name="_Toc520106256"/>
      <w:bookmarkStart w:id="230" w:name="_Toc520108456"/>
      <w:bookmarkStart w:id="231" w:name="_Toc520201040"/>
      <w:bookmarkStart w:id="232" w:name="_Toc520203506"/>
      <w:bookmarkStart w:id="233" w:name="_Toc520203718"/>
      <w:bookmarkStart w:id="234" w:name="_Toc520204233"/>
      <w:bookmarkStart w:id="235" w:name="_Toc521190452"/>
      <w:bookmarkStart w:id="236" w:name="_Toc534371528"/>
      <w:bookmarkStart w:id="237" w:name="_Toc534373706"/>
      <w:bookmarkStart w:id="238" w:name="_Toc536013176"/>
      <w:bookmarkStart w:id="239" w:name="_Toc536016076"/>
      <w:bookmarkStart w:id="240" w:name="_Toc536800583"/>
      <w:bookmarkStart w:id="241" w:name="_Toc258763"/>
      <w:bookmarkStart w:id="242" w:name="_Toc259756"/>
      <w:bookmarkStart w:id="243" w:name="_Toc1128357"/>
      <w:bookmarkStart w:id="244" w:name="_Toc3562956"/>
      <w:bookmarkStart w:id="245" w:name="_Toc5830375"/>
      <w:bookmarkStart w:id="246" w:name="_Toc5869713"/>
      <w:bookmarkStart w:id="247" w:name="_Toc10186525"/>
      <w:bookmarkStart w:id="248" w:name="_Toc10204809"/>
      <w:bookmarkStart w:id="249" w:name="_Toc10206190"/>
      <w:bookmarkStart w:id="250" w:name="_Toc10215745"/>
      <w:bookmarkStart w:id="251" w:name="_Toc12638433"/>
      <w:bookmarkStart w:id="252" w:name="_Toc12639481"/>
      <w:bookmarkStart w:id="253" w:name="_Toc12868707"/>
      <w:bookmarkStart w:id="254" w:name="_Toc12959293"/>
      <w:bookmarkStart w:id="255" w:name="_Toc12962660"/>
      <w:bookmarkStart w:id="256" w:name="_Toc19091536"/>
      <w:bookmarkStart w:id="257" w:name="_Toc21524595"/>
      <w:bookmarkStart w:id="258" w:name="_Toc21531625"/>
      <w:bookmarkStart w:id="259" w:name="_Toc22917805"/>
      <w:bookmarkStart w:id="260" w:name="_Toc22917932"/>
      <w:bookmarkStart w:id="261" w:name="_Toc23857197"/>
      <w:bookmarkStart w:id="262" w:name="_Toc23857323"/>
      <w:bookmarkStart w:id="263" w:name="_Toc23857736"/>
      <w:bookmarkStart w:id="264" w:name="_Toc23858554"/>
      <w:bookmarkStart w:id="265" w:name="_Toc23863524"/>
      <w:bookmarkStart w:id="266" w:name="_Toc23967856"/>
      <w:bookmarkStart w:id="267" w:name="_Toc26362094"/>
      <w:bookmarkStart w:id="268" w:name="_Toc26371778"/>
      <w:bookmarkStart w:id="269" w:name="_Toc26437961"/>
      <w:bookmarkStart w:id="270" w:name="_Toc29286885"/>
      <w:bookmarkStart w:id="271" w:name="_Toc29293079"/>
      <w:bookmarkStart w:id="272" w:name="_Toc29294596"/>
      <w:bookmarkStart w:id="273" w:name="_Toc32412031"/>
      <w:bookmarkStart w:id="274" w:name="_Toc32419149"/>
      <w:bookmarkStart w:id="275" w:name="_Toc34409275"/>
      <w:bookmarkStart w:id="276" w:name="_Toc34638479"/>
      <w:bookmarkStart w:id="277" w:name="_Toc34641783"/>
      <w:bookmarkStart w:id="278" w:name="_Toc34668754"/>
      <w:bookmarkStart w:id="279" w:name="_Toc34913822"/>
      <w:bookmarkStart w:id="280" w:name="_Toc34990598"/>
      <w:bookmarkStart w:id="281" w:name="_Toc35000629"/>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380"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381"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81"/>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82" w:name="_Toc35000630"/>
      <w:r w:rsidRPr="00BC3C56">
        <w:rPr>
          <w:lang w:val="en-GB"/>
        </w:rPr>
        <w:lastRenderedPageBreak/>
        <w:t>Appendix</w:t>
      </w:r>
      <w:bookmarkEnd w:id="175"/>
      <w:bookmarkEnd w:id="282"/>
    </w:p>
    <w:p w14:paraId="289DD044" w14:textId="77777777" w:rsidR="00072314" w:rsidRPr="00BC3C56" w:rsidRDefault="00072314" w:rsidP="00072314">
      <w:pPr>
        <w:pStyle w:val="Heading2"/>
        <w:tabs>
          <w:tab w:val="clear" w:pos="709"/>
        </w:tabs>
        <w:spacing w:before="240"/>
        <w:rPr>
          <w:lang w:val="en-GB"/>
        </w:rPr>
      </w:pPr>
      <w:bookmarkStart w:id="283" w:name="_Toc35000631"/>
      <w:r w:rsidRPr="00BC3C56">
        <w:rPr>
          <w:lang w:val="en-GB"/>
        </w:rPr>
        <w:t>Data Dictionary</w:t>
      </w:r>
      <w:bookmarkEnd w:id="283"/>
    </w:p>
    <w:p w14:paraId="494B8137" w14:textId="6ECB16F6" w:rsidR="00072314" w:rsidRPr="00BC3C56" w:rsidRDefault="00072314" w:rsidP="00072314">
      <w:pPr>
        <w:pStyle w:val="Heading3"/>
        <w:keepNext w:val="0"/>
        <w:tabs>
          <w:tab w:val="clear" w:pos="900"/>
          <w:tab w:val="left" w:pos="709"/>
          <w:tab w:val="left" w:pos="851"/>
        </w:tabs>
        <w:spacing w:before="240"/>
        <w:rPr>
          <w:lang w:val="en-GB"/>
        </w:rPr>
      </w:pPr>
      <w:bookmarkStart w:id="284" w:name="_Toc35000632"/>
      <w:r w:rsidRPr="00BC3C56">
        <w:rPr>
          <w:lang w:val="en-GB"/>
        </w:rPr>
        <w:t>Logical Signals</w:t>
      </w:r>
      <w:bookmarkEnd w:id="284"/>
      <w:r w:rsidR="00DC7E29">
        <w:rPr>
          <w:lang w:val="en-GB"/>
        </w:rPr>
        <w:t xml:space="preserve"> </w:t>
      </w:r>
      <w:r w:rsidR="00DC7E29">
        <w:rPr>
          <w:sz w:val="28"/>
          <w:szCs w:val="28"/>
          <w:lang w:val="en-GB"/>
        </w:rPr>
        <w:t>(</w:t>
      </w:r>
      <w:r w:rsidR="00DC7E29" w:rsidRPr="00DC7E29">
        <w:rPr>
          <w:color w:val="FF0000"/>
          <w:sz w:val="28"/>
          <w:szCs w:val="28"/>
          <w:lang w:val="en-GB"/>
        </w:rPr>
        <w:t>T</w:t>
      </w:r>
      <w:r w:rsidR="008D460A">
        <w:rPr>
          <w:color w:val="FF0000"/>
          <w:sz w:val="28"/>
          <w:szCs w:val="28"/>
          <w:lang w:val="en-GB"/>
        </w:rPr>
        <w:t>O</w:t>
      </w:r>
      <w:r w:rsidR="00B962AA">
        <w:rPr>
          <w:color w:val="FF0000"/>
          <w:sz w:val="28"/>
          <w:szCs w:val="28"/>
          <w:lang w:val="en-GB"/>
        </w:rPr>
        <w:t xml:space="preserve"> </w:t>
      </w:r>
      <w:r w:rsidR="00DC7E29" w:rsidRPr="00DC7E29">
        <w:rPr>
          <w:color w:val="FF0000"/>
          <w:sz w:val="28"/>
          <w:szCs w:val="28"/>
          <w:lang w:val="en-GB"/>
        </w:rPr>
        <w:t>B</w:t>
      </w:r>
      <w:r w:rsidR="008D460A">
        <w:rPr>
          <w:color w:val="FF0000"/>
          <w:sz w:val="28"/>
          <w:szCs w:val="28"/>
          <w:lang w:val="en-GB"/>
        </w:rPr>
        <w:t>E</w:t>
      </w:r>
      <w:r w:rsidR="00B962AA">
        <w:rPr>
          <w:color w:val="FF0000"/>
          <w:sz w:val="28"/>
          <w:szCs w:val="28"/>
          <w:lang w:val="en-GB"/>
        </w:rPr>
        <w:t xml:space="preserve"> </w:t>
      </w:r>
      <w:r w:rsidR="00DC7E29" w:rsidRPr="00DC7E29">
        <w:rPr>
          <w:color w:val="FF0000"/>
          <w:sz w:val="28"/>
          <w:szCs w:val="28"/>
          <w:lang w:val="en-GB"/>
        </w:rPr>
        <w:t>D</w:t>
      </w:r>
      <w:r w:rsidR="008D460A">
        <w:rPr>
          <w:color w:val="FF0000"/>
          <w:sz w:val="28"/>
          <w:szCs w:val="28"/>
          <w:lang w:val="en-GB"/>
        </w:rPr>
        <w:t>ETERMINED</w:t>
      </w:r>
      <w:bookmarkStart w:id="285" w:name="_GoBack"/>
      <w:bookmarkEnd w:id="285"/>
      <w:r w:rsidR="00DC7E29">
        <w:rPr>
          <w:sz w:val="28"/>
          <w:szCs w:val="28"/>
          <w:lang w:val="en-GB"/>
        </w:rPr>
        <w:t>)</w:t>
      </w:r>
    </w:p>
    <w:tbl>
      <w:tblPr>
        <w:tblStyle w:val="TableGrid"/>
        <w:tblW w:w="9351" w:type="dxa"/>
        <w:tblLook w:val="04A0" w:firstRow="1" w:lastRow="0" w:firstColumn="1" w:lastColumn="0" w:noHBand="0" w:noVBand="1"/>
      </w:tblPr>
      <w:tblGrid>
        <w:gridCol w:w="2689"/>
        <w:gridCol w:w="4252"/>
        <w:gridCol w:w="2410"/>
      </w:tblGrid>
      <w:tr w:rsidR="00756360" w14:paraId="33443699" w14:textId="77777777" w:rsidTr="00EF1973">
        <w:tc>
          <w:tcPr>
            <w:tcW w:w="2689" w:type="dxa"/>
            <w:shd w:val="clear" w:color="auto" w:fill="D9D9D9" w:themeFill="background1" w:themeFillShade="D9"/>
            <w:vAlign w:val="bottom"/>
          </w:tcPr>
          <w:p w14:paraId="63ED39CD" w14:textId="77777777"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1ECF4CDC" w14:textId="77777777" w:rsidR="00756360" w:rsidRPr="00F259A8" w:rsidRDefault="00756360" w:rsidP="00EF1973">
            <w:pPr>
              <w:rPr>
                <w:b/>
              </w:rPr>
            </w:pPr>
            <w:r>
              <w:rPr>
                <w:b/>
              </w:rPr>
              <w:t>Description</w:t>
            </w:r>
          </w:p>
        </w:tc>
        <w:tc>
          <w:tcPr>
            <w:tcW w:w="2410" w:type="dxa"/>
            <w:shd w:val="clear" w:color="auto" w:fill="D9D9D9" w:themeFill="background1" w:themeFillShade="D9"/>
          </w:tcPr>
          <w:p w14:paraId="11C4502B" w14:textId="77777777" w:rsidR="00756360" w:rsidRDefault="00756360" w:rsidP="00EF1973">
            <w:pPr>
              <w:rPr>
                <w:b/>
              </w:rPr>
            </w:pPr>
            <w:r>
              <w:rPr>
                <w:b/>
              </w:rPr>
              <w:t>Details</w:t>
            </w:r>
          </w:p>
        </w:tc>
      </w:tr>
      <w:tr w:rsidR="00756360" w14:paraId="05AA81AB" w14:textId="77777777" w:rsidTr="00EF1973">
        <w:tc>
          <w:tcPr>
            <w:tcW w:w="2689" w:type="dxa"/>
            <w:shd w:val="clear" w:color="auto" w:fill="D9D9D9" w:themeFill="background1" w:themeFillShade="D9"/>
            <w:vAlign w:val="center"/>
          </w:tcPr>
          <w:p w14:paraId="29BCF851" w14:textId="77777777" w:rsidR="00756360" w:rsidRPr="00761226" w:rsidRDefault="00756360" w:rsidP="00EF1973">
            <w:pPr>
              <w:rPr>
                <w:b/>
              </w:rPr>
            </w:pPr>
            <w:r w:rsidRPr="00761226">
              <w:rPr>
                <w:b/>
              </w:rPr>
              <w:t>Key_On</w:t>
            </w:r>
          </w:p>
        </w:tc>
        <w:tc>
          <w:tcPr>
            <w:tcW w:w="4252" w:type="dxa"/>
            <w:vAlign w:val="center"/>
          </w:tcPr>
          <w:p w14:paraId="78918A7C" w14:textId="77777777" w:rsidR="00756360" w:rsidRPr="00761226" w:rsidRDefault="00756360" w:rsidP="00EF1973">
            <w:pPr>
              <w:rPr>
                <w:rFonts w:cs="Arial"/>
              </w:rPr>
            </w:pPr>
          </w:p>
        </w:tc>
        <w:tc>
          <w:tcPr>
            <w:tcW w:w="2410" w:type="dxa"/>
            <w:vAlign w:val="center"/>
          </w:tcPr>
          <w:p w14:paraId="7E72AADE" w14:textId="3E41400E" w:rsidR="00F93523" w:rsidRDefault="00F93523" w:rsidP="00F93523">
            <w:pPr>
              <w:rPr>
                <w:rFonts w:cs="Arial"/>
              </w:rPr>
            </w:pPr>
            <w:r w:rsidRPr="00AE47D0">
              <w:rPr>
                <w:rFonts w:cs="Arial"/>
              </w:rPr>
              <w:t>Satisfies:</w:t>
            </w:r>
          </w:p>
          <w:p w14:paraId="3C3A181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9EE4EB0" w14:textId="77777777" w:rsidR="00DB635C" w:rsidRDefault="00DB635C" w:rsidP="00F93523">
            <w:pPr>
              <w:rPr>
                <w:rFonts w:cs="Arial"/>
              </w:rPr>
            </w:pPr>
          </w:p>
          <w:p w14:paraId="77646B92" w14:textId="77777777" w:rsidR="00F93523" w:rsidRPr="00AE47D0" w:rsidRDefault="00F93523" w:rsidP="00F93523">
            <w:pPr>
              <w:rPr>
                <w:rFonts w:cs="Arial"/>
              </w:rPr>
            </w:pPr>
            <w:r w:rsidRPr="00AE47D0">
              <w:rPr>
                <w:rFonts w:cs="Arial"/>
              </w:rPr>
              <w:t>Source ECU:</w:t>
            </w:r>
          </w:p>
          <w:p w14:paraId="2DA75502" w14:textId="77777777" w:rsidR="00F93523" w:rsidRPr="00AE47D0" w:rsidRDefault="00F93523" w:rsidP="00F93523">
            <w:pPr>
              <w:rPr>
                <w:rFonts w:cs="Arial"/>
              </w:rPr>
            </w:pPr>
          </w:p>
          <w:p w14:paraId="0774EFF8" w14:textId="77777777" w:rsidR="00F93523" w:rsidRPr="00AE47D0" w:rsidRDefault="00F93523" w:rsidP="00F93523">
            <w:pPr>
              <w:rPr>
                <w:rFonts w:cs="Arial"/>
              </w:rPr>
            </w:pPr>
            <w:r w:rsidRPr="00AE47D0">
              <w:rPr>
                <w:rFonts w:cs="Arial"/>
              </w:rPr>
              <w:t>Target ECU:</w:t>
            </w:r>
          </w:p>
        </w:tc>
      </w:tr>
      <w:tr w:rsidR="00756360" w14:paraId="7A15754F" w14:textId="77777777" w:rsidTr="00EF1973">
        <w:tc>
          <w:tcPr>
            <w:tcW w:w="2689" w:type="dxa"/>
            <w:shd w:val="clear" w:color="auto" w:fill="D9D9D9" w:themeFill="background1" w:themeFillShade="D9"/>
            <w:vAlign w:val="center"/>
          </w:tcPr>
          <w:p w14:paraId="623F52EC" w14:textId="77777777" w:rsidR="00756360" w:rsidRPr="00761226" w:rsidRDefault="00756360" w:rsidP="00EF1973">
            <w:pPr>
              <w:rPr>
                <w:b/>
              </w:rPr>
            </w:pPr>
            <w:r w:rsidRPr="00761226">
              <w:rPr>
                <w:b/>
              </w:rPr>
              <w:t>Example Signal</w:t>
            </w:r>
          </w:p>
        </w:tc>
        <w:tc>
          <w:tcPr>
            <w:tcW w:w="4252" w:type="dxa"/>
            <w:vAlign w:val="center"/>
          </w:tcPr>
          <w:p w14:paraId="518F1125" w14:textId="77777777" w:rsidR="00756360" w:rsidRPr="00761226" w:rsidRDefault="00756360" w:rsidP="00EF1973">
            <w:pPr>
              <w:rPr>
                <w:rFonts w:cs="Arial"/>
              </w:rPr>
            </w:pPr>
            <w:r w:rsidRPr="00761226">
              <w:rPr>
                <w:rFonts w:cs="Arial"/>
              </w:rPr>
              <w:t>The description of the signal in the Documentation field.</w:t>
            </w:r>
          </w:p>
          <w:p w14:paraId="325CFFC7" w14:textId="77777777" w:rsidR="00756360" w:rsidRPr="00761226" w:rsidRDefault="00756360" w:rsidP="00EF1973">
            <w:pPr>
              <w:rPr>
                <w:rFonts w:cs="Arial"/>
              </w:rPr>
            </w:pPr>
          </w:p>
        </w:tc>
        <w:tc>
          <w:tcPr>
            <w:tcW w:w="2410" w:type="dxa"/>
            <w:vAlign w:val="center"/>
          </w:tcPr>
          <w:p w14:paraId="34CD392E" w14:textId="77777777" w:rsidR="00F93523" w:rsidRDefault="00F93523" w:rsidP="00F93523">
            <w:pPr>
              <w:rPr>
                <w:rFonts w:cs="Arial"/>
              </w:rPr>
            </w:pPr>
            <w:r w:rsidRPr="00AE47D0">
              <w:rPr>
                <w:rFonts w:cs="Arial"/>
              </w:rPr>
              <w:t>Satisfies:</w:t>
            </w:r>
          </w:p>
          <w:p w14:paraId="401762E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C3A969A" w14:textId="77777777" w:rsidR="00DB635C" w:rsidRDefault="00DB635C" w:rsidP="00F93523">
            <w:pPr>
              <w:rPr>
                <w:rFonts w:cs="Arial"/>
              </w:rPr>
            </w:pPr>
          </w:p>
          <w:p w14:paraId="4EB08BDA" w14:textId="77777777" w:rsidR="00F93523" w:rsidRPr="00AE47D0" w:rsidRDefault="00F93523" w:rsidP="00F93523">
            <w:pPr>
              <w:rPr>
                <w:rFonts w:cs="Arial"/>
              </w:rPr>
            </w:pPr>
            <w:r w:rsidRPr="00AE47D0">
              <w:rPr>
                <w:rFonts w:cs="Arial"/>
              </w:rPr>
              <w:t>Source ECU:</w:t>
            </w:r>
          </w:p>
          <w:p w14:paraId="65F21857" w14:textId="77777777" w:rsidR="00F93523" w:rsidRPr="00AE47D0" w:rsidRDefault="00F93523" w:rsidP="00F93523">
            <w:pPr>
              <w:rPr>
                <w:rFonts w:cs="Arial"/>
              </w:rPr>
            </w:pPr>
          </w:p>
          <w:p w14:paraId="139C9BE6" w14:textId="77777777" w:rsidR="00F93523" w:rsidRPr="00AE47D0" w:rsidRDefault="00F93523" w:rsidP="00F93523">
            <w:pPr>
              <w:rPr>
                <w:rFonts w:cs="Arial"/>
              </w:rPr>
            </w:pPr>
            <w:r w:rsidRPr="00AE47D0">
              <w:rPr>
                <w:rFonts w:cs="Arial"/>
              </w:rPr>
              <w:t>Target ECU:</w:t>
            </w:r>
          </w:p>
        </w:tc>
      </w:tr>
      <w:tr w:rsidR="00756360" w14:paraId="0F60058F" w14:textId="77777777" w:rsidTr="00EF1973">
        <w:tc>
          <w:tcPr>
            <w:tcW w:w="2689" w:type="dxa"/>
            <w:shd w:val="clear" w:color="auto" w:fill="D9D9D9" w:themeFill="background1" w:themeFillShade="D9"/>
            <w:vAlign w:val="center"/>
          </w:tcPr>
          <w:p w14:paraId="24423EBA" w14:textId="77777777" w:rsidR="00756360" w:rsidRPr="00761226" w:rsidRDefault="00756360" w:rsidP="00EF1973">
            <w:pPr>
              <w:rPr>
                <w:b/>
              </w:rPr>
            </w:pPr>
            <w:r w:rsidRPr="00761226">
              <w:rPr>
                <w:b/>
              </w:rPr>
              <w:t>End</w:t>
            </w:r>
          </w:p>
        </w:tc>
        <w:tc>
          <w:tcPr>
            <w:tcW w:w="4252" w:type="dxa"/>
            <w:vAlign w:val="center"/>
          </w:tcPr>
          <w:p w14:paraId="1C6D361F" w14:textId="77777777" w:rsidR="00756360" w:rsidRPr="00761226" w:rsidRDefault="00756360" w:rsidP="00EF1973">
            <w:pPr>
              <w:rPr>
                <w:rFonts w:cs="Arial"/>
              </w:rPr>
            </w:pPr>
          </w:p>
        </w:tc>
        <w:tc>
          <w:tcPr>
            <w:tcW w:w="2410" w:type="dxa"/>
            <w:vAlign w:val="center"/>
          </w:tcPr>
          <w:p w14:paraId="24C200DB" w14:textId="77777777" w:rsidR="00F93523" w:rsidRDefault="00F93523" w:rsidP="00F93523">
            <w:pPr>
              <w:rPr>
                <w:rFonts w:cs="Arial"/>
              </w:rPr>
            </w:pPr>
            <w:r w:rsidRPr="00AE47D0">
              <w:rPr>
                <w:rFonts w:cs="Arial"/>
              </w:rPr>
              <w:t>Satisfies:</w:t>
            </w:r>
          </w:p>
          <w:p w14:paraId="41A790E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6DA782" w14:textId="77777777" w:rsidR="00DB635C" w:rsidRDefault="00DB635C" w:rsidP="00F93523">
            <w:pPr>
              <w:rPr>
                <w:rFonts w:cs="Arial"/>
              </w:rPr>
            </w:pPr>
          </w:p>
          <w:p w14:paraId="0DC000AB" w14:textId="77777777" w:rsidR="00F93523" w:rsidRPr="00AE47D0" w:rsidRDefault="00F93523" w:rsidP="00F93523">
            <w:pPr>
              <w:rPr>
                <w:rFonts w:cs="Arial"/>
              </w:rPr>
            </w:pPr>
            <w:r w:rsidRPr="00AE47D0">
              <w:rPr>
                <w:rFonts w:cs="Arial"/>
              </w:rPr>
              <w:t>Source ECU:</w:t>
            </w:r>
          </w:p>
          <w:p w14:paraId="19E65CD1" w14:textId="77777777" w:rsidR="00F93523" w:rsidRPr="00AE47D0" w:rsidRDefault="00F93523" w:rsidP="00F93523">
            <w:pPr>
              <w:rPr>
                <w:rFonts w:cs="Arial"/>
              </w:rPr>
            </w:pPr>
          </w:p>
          <w:p w14:paraId="35837659" w14:textId="77777777" w:rsidR="00F93523" w:rsidRPr="00AE47D0" w:rsidRDefault="00F93523" w:rsidP="00F93523">
            <w:pPr>
              <w:rPr>
                <w:rFonts w:cs="Arial"/>
              </w:rPr>
            </w:pPr>
            <w:r w:rsidRPr="00AE47D0">
              <w:rPr>
                <w:rFonts w:cs="Arial"/>
              </w:rPr>
              <w:t>Target ECU:</w:t>
            </w:r>
          </w:p>
        </w:tc>
      </w:tr>
      <w:tr w:rsidR="00756360" w14:paraId="2901B489" w14:textId="77777777" w:rsidTr="00EF1973">
        <w:tc>
          <w:tcPr>
            <w:tcW w:w="2689" w:type="dxa"/>
            <w:shd w:val="clear" w:color="auto" w:fill="D9D9D9" w:themeFill="background1" w:themeFillShade="D9"/>
            <w:vAlign w:val="center"/>
          </w:tcPr>
          <w:p w14:paraId="71C1EE87" w14:textId="77777777" w:rsidR="00756360" w:rsidRPr="00761226" w:rsidRDefault="00756360" w:rsidP="00EF1973">
            <w:pPr>
              <w:rPr>
                <w:b/>
              </w:rPr>
            </w:pPr>
            <w:r w:rsidRPr="00761226">
              <w:rPr>
                <w:b/>
              </w:rPr>
              <w:t>Trigger Name Transition 1</w:t>
            </w:r>
          </w:p>
        </w:tc>
        <w:tc>
          <w:tcPr>
            <w:tcW w:w="4252" w:type="dxa"/>
            <w:vAlign w:val="center"/>
          </w:tcPr>
          <w:p w14:paraId="37E897FF" w14:textId="77777777" w:rsidR="00756360" w:rsidRPr="00761226" w:rsidRDefault="00756360" w:rsidP="00EF1973">
            <w:pPr>
              <w:rPr>
                <w:rFonts w:cs="Arial"/>
              </w:rPr>
            </w:pPr>
          </w:p>
        </w:tc>
        <w:tc>
          <w:tcPr>
            <w:tcW w:w="2410" w:type="dxa"/>
            <w:vAlign w:val="center"/>
          </w:tcPr>
          <w:p w14:paraId="711BDB4A" w14:textId="77777777" w:rsidR="00F93523" w:rsidRDefault="00F93523" w:rsidP="00F93523">
            <w:pPr>
              <w:rPr>
                <w:rFonts w:cs="Arial"/>
              </w:rPr>
            </w:pPr>
            <w:r w:rsidRPr="00AE47D0">
              <w:rPr>
                <w:rFonts w:cs="Arial"/>
              </w:rPr>
              <w:t>Satisfies:</w:t>
            </w:r>
          </w:p>
          <w:p w14:paraId="54B894E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836296E" w14:textId="77777777" w:rsidR="00DB635C" w:rsidRDefault="00DB635C" w:rsidP="00F93523">
            <w:pPr>
              <w:rPr>
                <w:rFonts w:cs="Arial"/>
              </w:rPr>
            </w:pPr>
          </w:p>
          <w:p w14:paraId="60E038ED" w14:textId="77777777" w:rsidR="00F93523" w:rsidRPr="00AE47D0" w:rsidRDefault="00F93523" w:rsidP="00F93523">
            <w:pPr>
              <w:rPr>
                <w:rFonts w:cs="Arial"/>
              </w:rPr>
            </w:pPr>
            <w:r w:rsidRPr="00AE47D0">
              <w:rPr>
                <w:rFonts w:cs="Arial"/>
              </w:rPr>
              <w:t>Source ECU:</w:t>
            </w:r>
          </w:p>
          <w:p w14:paraId="14F4BF61" w14:textId="77777777" w:rsidR="00F93523" w:rsidRPr="00AE47D0" w:rsidRDefault="00F93523" w:rsidP="00F93523">
            <w:pPr>
              <w:rPr>
                <w:rFonts w:cs="Arial"/>
              </w:rPr>
            </w:pPr>
          </w:p>
          <w:p w14:paraId="0C5EB991" w14:textId="77777777" w:rsidR="00F93523" w:rsidRPr="00AE47D0" w:rsidRDefault="00F93523" w:rsidP="00F93523">
            <w:pPr>
              <w:rPr>
                <w:rFonts w:cs="Arial"/>
              </w:rPr>
            </w:pPr>
            <w:r w:rsidRPr="00AE47D0">
              <w:rPr>
                <w:rFonts w:cs="Arial"/>
              </w:rPr>
              <w:t>Target ECU:</w:t>
            </w:r>
          </w:p>
        </w:tc>
      </w:tr>
      <w:tr w:rsidR="00756360" w14:paraId="1F7D68EC" w14:textId="77777777" w:rsidTr="00EF1973">
        <w:tc>
          <w:tcPr>
            <w:tcW w:w="2689" w:type="dxa"/>
            <w:shd w:val="clear" w:color="auto" w:fill="D9D9D9" w:themeFill="background1" w:themeFillShade="D9"/>
            <w:vAlign w:val="center"/>
          </w:tcPr>
          <w:p w14:paraId="4177C2D6" w14:textId="77777777" w:rsidR="00756360" w:rsidRPr="00761226" w:rsidRDefault="00756360" w:rsidP="00EF1973">
            <w:pPr>
              <w:rPr>
                <w:b/>
              </w:rPr>
            </w:pPr>
            <w:r w:rsidRPr="00761226">
              <w:rPr>
                <w:b/>
              </w:rPr>
              <w:t>implementation Signal</w:t>
            </w:r>
          </w:p>
        </w:tc>
        <w:tc>
          <w:tcPr>
            <w:tcW w:w="4252" w:type="dxa"/>
            <w:vAlign w:val="center"/>
          </w:tcPr>
          <w:p w14:paraId="2A7A6821" w14:textId="77777777" w:rsidR="00756360" w:rsidRPr="00761226" w:rsidRDefault="00756360" w:rsidP="00EF1973">
            <w:pPr>
              <w:rPr>
                <w:rFonts w:cs="Arial"/>
              </w:rPr>
            </w:pPr>
          </w:p>
        </w:tc>
        <w:tc>
          <w:tcPr>
            <w:tcW w:w="2410" w:type="dxa"/>
            <w:vAlign w:val="center"/>
          </w:tcPr>
          <w:p w14:paraId="34F99268" w14:textId="77777777" w:rsidR="00F93523" w:rsidRDefault="00F93523" w:rsidP="00F93523">
            <w:pPr>
              <w:rPr>
                <w:rFonts w:cs="Arial"/>
              </w:rPr>
            </w:pPr>
            <w:r w:rsidRPr="00AE47D0">
              <w:rPr>
                <w:rFonts w:cs="Arial"/>
              </w:rPr>
              <w:t>Satisfies:</w:t>
            </w:r>
          </w:p>
          <w:p w14:paraId="1DA3961F" w14:textId="77777777" w:rsidR="00F93523" w:rsidRDefault="00F93523" w:rsidP="00F93523">
            <w:pPr>
              <w:pStyle w:val="TabelleText"/>
              <w:spacing w:line="276" w:lineRule="auto"/>
              <w:rPr>
                <w:lang w:val="en-US"/>
              </w:rPr>
            </w:pPr>
            <w:r>
              <w:rPr>
                <w:noProof/>
              </w:rPr>
              <w:drawing>
                <wp:inline distT="0" distB="0" distL="0" distR="0" wp14:anchorId="1C76B753" wp14:editId="1163AB98">
                  <wp:extent cx="152400" cy="152400"/>
                  <wp:effectExtent l="0" t="0" r="0" b="0"/>
                  <wp:docPr id="840" name="Picture -1322985690.jpg" descr="-132298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322985690.jpg"/>
                          <pic:cNvPicPr/>
                        </pic:nvPicPr>
                        <pic:blipFill>
                          <a:blip r:embed="rId382" cstate="print"/>
                          <a:stretch>
                            <a:fillRect/>
                          </a:stretch>
                        </pic:blipFill>
                        <pic:spPr>
                          <a:xfrm>
                            <a:off x="0" y="0"/>
                            <a:ext cx="152400" cy="152400"/>
                          </a:xfrm>
                          <a:prstGeom prst="rect">
                            <a:avLst/>
                          </a:prstGeom>
                        </pic:spPr>
                      </pic:pic>
                    </a:graphicData>
                  </a:graphic>
                </wp:inline>
              </w:drawing>
            </w:r>
            <w:r>
              <w:t xml:space="preserve"> </w:t>
            </w:r>
            <w:r w:rsidRPr="006E3D82">
              <w:rPr>
                <w:lang w:val="en-US"/>
              </w:rPr>
              <w:t>Example Implementation Reqt</w:t>
            </w:r>
          </w:p>
          <w:p w14:paraId="65726025" w14:textId="77777777" w:rsidR="00DB635C" w:rsidRDefault="00DB635C" w:rsidP="00F93523">
            <w:pPr>
              <w:rPr>
                <w:rFonts w:cs="Arial"/>
              </w:rPr>
            </w:pPr>
          </w:p>
          <w:p w14:paraId="6FDF4667" w14:textId="77777777" w:rsidR="00F93523" w:rsidRPr="00AE47D0" w:rsidRDefault="00F93523" w:rsidP="00F93523">
            <w:pPr>
              <w:rPr>
                <w:rFonts w:cs="Arial"/>
              </w:rPr>
            </w:pPr>
            <w:r w:rsidRPr="00AE47D0">
              <w:rPr>
                <w:rFonts w:cs="Arial"/>
              </w:rPr>
              <w:t>Source ECU:</w:t>
            </w:r>
          </w:p>
          <w:p w14:paraId="639CCAE3" w14:textId="77777777" w:rsidR="00F93523" w:rsidRPr="00AE47D0" w:rsidRDefault="00F93523" w:rsidP="00F93523">
            <w:pPr>
              <w:rPr>
                <w:rFonts w:cs="Arial"/>
              </w:rPr>
            </w:pPr>
          </w:p>
          <w:p w14:paraId="11204ED8" w14:textId="77777777" w:rsidR="00F93523" w:rsidRPr="00AE47D0" w:rsidRDefault="00F93523" w:rsidP="00F93523">
            <w:pPr>
              <w:rPr>
                <w:rFonts w:cs="Arial"/>
              </w:rPr>
            </w:pPr>
            <w:r w:rsidRPr="00AE47D0">
              <w:rPr>
                <w:rFonts w:cs="Arial"/>
              </w:rPr>
              <w:t>Target ECU:</w:t>
            </w:r>
          </w:p>
        </w:tc>
      </w:tr>
      <w:tr w:rsidR="00756360" w14:paraId="25212806" w14:textId="77777777" w:rsidTr="00EF1973">
        <w:tc>
          <w:tcPr>
            <w:tcW w:w="2689" w:type="dxa"/>
            <w:shd w:val="clear" w:color="auto" w:fill="D9D9D9" w:themeFill="background1" w:themeFillShade="D9"/>
            <w:vAlign w:val="center"/>
          </w:tcPr>
          <w:p w14:paraId="292EDEE8" w14:textId="77777777" w:rsidR="00756360" w:rsidRPr="00761226" w:rsidRDefault="00756360" w:rsidP="00EF1973">
            <w:pPr>
              <w:rPr>
                <w:b/>
              </w:rPr>
            </w:pPr>
            <w:r w:rsidRPr="00761226">
              <w:rPr>
                <w:b/>
              </w:rPr>
              <w:t>Usage Data</w:t>
            </w:r>
          </w:p>
        </w:tc>
        <w:tc>
          <w:tcPr>
            <w:tcW w:w="4252" w:type="dxa"/>
            <w:vAlign w:val="center"/>
          </w:tcPr>
          <w:p w14:paraId="062A3477" w14:textId="77777777" w:rsidR="00756360" w:rsidRPr="00761226" w:rsidRDefault="00756360" w:rsidP="00EF1973">
            <w:pPr>
              <w:rPr>
                <w:rFonts w:cs="Arial"/>
              </w:rPr>
            </w:pPr>
          </w:p>
        </w:tc>
        <w:tc>
          <w:tcPr>
            <w:tcW w:w="2410" w:type="dxa"/>
            <w:vAlign w:val="center"/>
          </w:tcPr>
          <w:p w14:paraId="1C2B65F7" w14:textId="77777777" w:rsidR="00F93523" w:rsidRDefault="00F93523" w:rsidP="00F93523">
            <w:pPr>
              <w:rPr>
                <w:rFonts w:cs="Arial"/>
              </w:rPr>
            </w:pPr>
            <w:r w:rsidRPr="00AE47D0">
              <w:rPr>
                <w:rFonts w:cs="Arial"/>
              </w:rPr>
              <w:t>Satisfies:</w:t>
            </w:r>
          </w:p>
          <w:p w14:paraId="47F3791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2784DD3" w14:textId="77777777" w:rsidR="00DB635C" w:rsidRDefault="00DB635C" w:rsidP="00F93523">
            <w:pPr>
              <w:rPr>
                <w:rFonts w:cs="Arial"/>
              </w:rPr>
            </w:pPr>
          </w:p>
          <w:p w14:paraId="3C4E90E3" w14:textId="77777777" w:rsidR="00F93523" w:rsidRPr="00AE47D0" w:rsidRDefault="00F93523" w:rsidP="00F93523">
            <w:pPr>
              <w:rPr>
                <w:rFonts w:cs="Arial"/>
              </w:rPr>
            </w:pPr>
            <w:r w:rsidRPr="00AE47D0">
              <w:rPr>
                <w:rFonts w:cs="Arial"/>
              </w:rPr>
              <w:t>Source ECU:</w:t>
            </w:r>
          </w:p>
          <w:p w14:paraId="2D192A42" w14:textId="77777777" w:rsidR="00F93523" w:rsidRPr="00AE47D0" w:rsidRDefault="00F93523" w:rsidP="00F93523">
            <w:pPr>
              <w:rPr>
                <w:rFonts w:cs="Arial"/>
              </w:rPr>
            </w:pPr>
          </w:p>
          <w:p w14:paraId="3976FEFE" w14:textId="77777777" w:rsidR="00F93523" w:rsidRPr="00AE47D0" w:rsidRDefault="00F93523" w:rsidP="00F93523">
            <w:pPr>
              <w:rPr>
                <w:rFonts w:cs="Arial"/>
              </w:rPr>
            </w:pPr>
            <w:r w:rsidRPr="00AE47D0">
              <w:rPr>
                <w:rFonts w:cs="Arial"/>
              </w:rPr>
              <w:t>Target ECU:</w:t>
            </w:r>
          </w:p>
        </w:tc>
      </w:tr>
      <w:tr w:rsidR="00756360" w14:paraId="7F28C77D" w14:textId="77777777" w:rsidTr="00EF1973">
        <w:tc>
          <w:tcPr>
            <w:tcW w:w="2689" w:type="dxa"/>
            <w:shd w:val="clear" w:color="auto" w:fill="D9D9D9" w:themeFill="background1" w:themeFillShade="D9"/>
            <w:vAlign w:val="center"/>
          </w:tcPr>
          <w:p w14:paraId="0409282E" w14:textId="77777777" w:rsidR="00756360" w:rsidRPr="00761226" w:rsidRDefault="00756360" w:rsidP="00EF1973">
            <w:pPr>
              <w:rPr>
                <w:b/>
              </w:rPr>
            </w:pPr>
            <w:r w:rsidRPr="00761226">
              <w:rPr>
                <w:b/>
              </w:rPr>
              <w:t>HV Batt DTE greater than or equal to 60 miles</w:t>
            </w:r>
          </w:p>
        </w:tc>
        <w:tc>
          <w:tcPr>
            <w:tcW w:w="4252" w:type="dxa"/>
            <w:vAlign w:val="center"/>
          </w:tcPr>
          <w:p w14:paraId="6E571073" w14:textId="77777777" w:rsidR="00756360" w:rsidRPr="00761226" w:rsidRDefault="00756360" w:rsidP="00EF1973">
            <w:pPr>
              <w:rPr>
                <w:rFonts w:cs="Arial"/>
              </w:rPr>
            </w:pPr>
          </w:p>
        </w:tc>
        <w:tc>
          <w:tcPr>
            <w:tcW w:w="2410" w:type="dxa"/>
            <w:vAlign w:val="center"/>
          </w:tcPr>
          <w:p w14:paraId="1D1EFE45" w14:textId="77777777" w:rsidR="00F93523" w:rsidRDefault="00F93523" w:rsidP="00F93523">
            <w:pPr>
              <w:rPr>
                <w:rFonts w:cs="Arial"/>
              </w:rPr>
            </w:pPr>
            <w:r w:rsidRPr="00AE47D0">
              <w:rPr>
                <w:rFonts w:cs="Arial"/>
              </w:rPr>
              <w:t>Satisfies:</w:t>
            </w:r>
          </w:p>
          <w:p w14:paraId="490D658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FC91F5" w14:textId="77777777" w:rsidR="00DB635C" w:rsidRDefault="00DB635C" w:rsidP="00F93523">
            <w:pPr>
              <w:rPr>
                <w:rFonts w:cs="Arial"/>
              </w:rPr>
            </w:pPr>
          </w:p>
          <w:p w14:paraId="71783A65" w14:textId="77777777" w:rsidR="00F93523" w:rsidRPr="00AE47D0" w:rsidRDefault="00F93523" w:rsidP="00F93523">
            <w:pPr>
              <w:rPr>
                <w:rFonts w:cs="Arial"/>
              </w:rPr>
            </w:pPr>
            <w:r w:rsidRPr="00AE47D0">
              <w:rPr>
                <w:rFonts w:cs="Arial"/>
              </w:rPr>
              <w:t>Source ECU:</w:t>
            </w:r>
          </w:p>
          <w:p w14:paraId="2C651F17" w14:textId="77777777" w:rsidR="00F93523" w:rsidRPr="00AE47D0" w:rsidRDefault="00F93523" w:rsidP="00F93523">
            <w:pPr>
              <w:rPr>
                <w:rFonts w:cs="Arial"/>
              </w:rPr>
            </w:pPr>
          </w:p>
          <w:p w14:paraId="3E668C7F" w14:textId="77777777" w:rsidR="00F93523" w:rsidRPr="00AE47D0" w:rsidRDefault="00F93523" w:rsidP="00F93523">
            <w:pPr>
              <w:rPr>
                <w:rFonts w:cs="Arial"/>
              </w:rPr>
            </w:pPr>
            <w:r w:rsidRPr="00AE47D0">
              <w:rPr>
                <w:rFonts w:cs="Arial"/>
              </w:rPr>
              <w:t>Target ECU:</w:t>
            </w:r>
          </w:p>
        </w:tc>
      </w:tr>
      <w:tr w:rsidR="00756360" w14:paraId="5A27A50C" w14:textId="77777777" w:rsidTr="00EF1973">
        <w:tc>
          <w:tcPr>
            <w:tcW w:w="2689" w:type="dxa"/>
            <w:shd w:val="clear" w:color="auto" w:fill="D9D9D9" w:themeFill="background1" w:themeFillShade="D9"/>
            <w:vAlign w:val="center"/>
          </w:tcPr>
          <w:p w14:paraId="5A7A0111" w14:textId="77777777" w:rsidR="00756360" w:rsidRPr="00761226" w:rsidRDefault="00756360" w:rsidP="00EF1973">
            <w:pPr>
              <w:rPr>
                <w:b/>
              </w:rPr>
            </w:pPr>
            <w:r w:rsidRPr="00761226">
              <w:rPr>
                <w:b/>
              </w:rPr>
              <w:t>Tamb greater or equal to 60</w:t>
            </w:r>
          </w:p>
        </w:tc>
        <w:tc>
          <w:tcPr>
            <w:tcW w:w="4252" w:type="dxa"/>
            <w:vAlign w:val="center"/>
          </w:tcPr>
          <w:p w14:paraId="1587D05B" w14:textId="77777777" w:rsidR="00756360" w:rsidRPr="00761226" w:rsidRDefault="00756360" w:rsidP="00EF1973">
            <w:pPr>
              <w:rPr>
                <w:rFonts w:cs="Arial"/>
              </w:rPr>
            </w:pPr>
          </w:p>
        </w:tc>
        <w:tc>
          <w:tcPr>
            <w:tcW w:w="2410" w:type="dxa"/>
            <w:vAlign w:val="center"/>
          </w:tcPr>
          <w:p w14:paraId="1650EB1C" w14:textId="77777777" w:rsidR="00F93523" w:rsidRDefault="00F93523" w:rsidP="00F93523">
            <w:pPr>
              <w:rPr>
                <w:rFonts w:cs="Arial"/>
              </w:rPr>
            </w:pPr>
            <w:r w:rsidRPr="00AE47D0">
              <w:rPr>
                <w:rFonts w:cs="Arial"/>
              </w:rPr>
              <w:t>Satisfies:</w:t>
            </w:r>
          </w:p>
          <w:p w14:paraId="39583F8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98AEEC6" w14:textId="77777777" w:rsidR="00DB635C" w:rsidRDefault="00DB635C" w:rsidP="00F93523">
            <w:pPr>
              <w:rPr>
                <w:rFonts w:cs="Arial"/>
              </w:rPr>
            </w:pPr>
          </w:p>
          <w:p w14:paraId="31F6E0A5" w14:textId="77777777" w:rsidR="00F93523" w:rsidRPr="00AE47D0" w:rsidRDefault="00F93523" w:rsidP="00F93523">
            <w:pPr>
              <w:rPr>
                <w:rFonts w:cs="Arial"/>
              </w:rPr>
            </w:pPr>
            <w:r w:rsidRPr="00AE47D0">
              <w:rPr>
                <w:rFonts w:cs="Arial"/>
              </w:rPr>
              <w:t>Source ECU:</w:t>
            </w:r>
          </w:p>
          <w:p w14:paraId="6714F50D" w14:textId="77777777" w:rsidR="00F93523" w:rsidRPr="00AE47D0" w:rsidRDefault="00F93523" w:rsidP="00F93523">
            <w:pPr>
              <w:rPr>
                <w:rFonts w:cs="Arial"/>
              </w:rPr>
            </w:pPr>
          </w:p>
          <w:p w14:paraId="2A09EF22" w14:textId="77777777" w:rsidR="00F93523" w:rsidRPr="00AE47D0" w:rsidRDefault="00F93523" w:rsidP="00F93523">
            <w:pPr>
              <w:rPr>
                <w:rFonts w:cs="Arial"/>
              </w:rPr>
            </w:pPr>
            <w:r w:rsidRPr="00AE47D0">
              <w:rPr>
                <w:rFonts w:cs="Arial"/>
              </w:rPr>
              <w:t>Target ECU:</w:t>
            </w:r>
          </w:p>
        </w:tc>
      </w:tr>
      <w:tr w:rsidR="00756360" w14:paraId="10B20C98" w14:textId="77777777" w:rsidTr="00EF1973">
        <w:tc>
          <w:tcPr>
            <w:tcW w:w="2689" w:type="dxa"/>
            <w:shd w:val="clear" w:color="auto" w:fill="D9D9D9" w:themeFill="background1" w:themeFillShade="D9"/>
            <w:vAlign w:val="center"/>
          </w:tcPr>
          <w:p w14:paraId="3DF391F4" w14:textId="77777777" w:rsidR="00756360" w:rsidRPr="00761226" w:rsidRDefault="00756360" w:rsidP="00EF1973">
            <w:pPr>
              <w:rPr>
                <w:b/>
              </w:rPr>
            </w:pPr>
            <w:r w:rsidRPr="00761226">
              <w:rPr>
                <w:b/>
              </w:rPr>
              <w:lastRenderedPageBreak/>
              <w:t>HV Batt temp not equal to hot</w:t>
            </w:r>
          </w:p>
        </w:tc>
        <w:tc>
          <w:tcPr>
            <w:tcW w:w="4252" w:type="dxa"/>
            <w:vAlign w:val="center"/>
          </w:tcPr>
          <w:p w14:paraId="44331A41" w14:textId="77777777" w:rsidR="00756360" w:rsidRPr="00761226" w:rsidRDefault="00756360" w:rsidP="00EF1973">
            <w:pPr>
              <w:rPr>
                <w:rFonts w:cs="Arial"/>
              </w:rPr>
            </w:pPr>
          </w:p>
        </w:tc>
        <w:tc>
          <w:tcPr>
            <w:tcW w:w="2410" w:type="dxa"/>
            <w:vAlign w:val="center"/>
          </w:tcPr>
          <w:p w14:paraId="7782F691" w14:textId="77777777" w:rsidR="00F93523" w:rsidRDefault="00F93523" w:rsidP="00F93523">
            <w:pPr>
              <w:rPr>
                <w:rFonts w:cs="Arial"/>
              </w:rPr>
            </w:pPr>
            <w:r w:rsidRPr="00AE47D0">
              <w:rPr>
                <w:rFonts w:cs="Arial"/>
              </w:rPr>
              <w:t>Satisfies:</w:t>
            </w:r>
          </w:p>
          <w:p w14:paraId="763A196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DED60A8" w14:textId="77777777" w:rsidR="00DB635C" w:rsidRDefault="00DB635C" w:rsidP="00F93523">
            <w:pPr>
              <w:rPr>
                <w:rFonts w:cs="Arial"/>
              </w:rPr>
            </w:pPr>
          </w:p>
          <w:p w14:paraId="06A1D797" w14:textId="77777777" w:rsidR="00F93523" w:rsidRPr="00AE47D0" w:rsidRDefault="00F93523" w:rsidP="00F93523">
            <w:pPr>
              <w:rPr>
                <w:rFonts w:cs="Arial"/>
              </w:rPr>
            </w:pPr>
            <w:r w:rsidRPr="00AE47D0">
              <w:rPr>
                <w:rFonts w:cs="Arial"/>
              </w:rPr>
              <w:t>Source ECU:</w:t>
            </w:r>
          </w:p>
          <w:p w14:paraId="09D86512" w14:textId="77777777" w:rsidR="00F93523" w:rsidRPr="00AE47D0" w:rsidRDefault="00F93523" w:rsidP="00F93523">
            <w:pPr>
              <w:rPr>
                <w:rFonts w:cs="Arial"/>
              </w:rPr>
            </w:pPr>
          </w:p>
          <w:p w14:paraId="4DAA1345" w14:textId="77777777" w:rsidR="00F93523" w:rsidRPr="00AE47D0" w:rsidRDefault="00F93523" w:rsidP="00F93523">
            <w:pPr>
              <w:rPr>
                <w:rFonts w:cs="Arial"/>
              </w:rPr>
            </w:pPr>
            <w:r w:rsidRPr="00AE47D0">
              <w:rPr>
                <w:rFonts w:cs="Arial"/>
              </w:rPr>
              <w:t>Target ECU:</w:t>
            </w:r>
          </w:p>
        </w:tc>
      </w:tr>
      <w:tr w:rsidR="00756360" w14:paraId="0998252C" w14:textId="77777777" w:rsidTr="00EF1973">
        <w:tc>
          <w:tcPr>
            <w:tcW w:w="2689" w:type="dxa"/>
            <w:shd w:val="clear" w:color="auto" w:fill="D9D9D9" w:themeFill="background1" w:themeFillShade="D9"/>
            <w:vAlign w:val="center"/>
          </w:tcPr>
          <w:p w14:paraId="1999E47C" w14:textId="77777777" w:rsidR="00756360" w:rsidRPr="00761226" w:rsidRDefault="00756360" w:rsidP="00EF1973">
            <w:pPr>
              <w:rPr>
                <w:b/>
              </w:rPr>
            </w:pPr>
            <w:r w:rsidRPr="00761226">
              <w:rPr>
                <w:b/>
              </w:rPr>
              <w:t>Run</w:t>
            </w:r>
          </w:p>
        </w:tc>
        <w:tc>
          <w:tcPr>
            <w:tcW w:w="4252" w:type="dxa"/>
            <w:vAlign w:val="center"/>
          </w:tcPr>
          <w:p w14:paraId="3FDF248A" w14:textId="77777777" w:rsidR="00756360" w:rsidRPr="00761226" w:rsidRDefault="00756360" w:rsidP="00EF1973">
            <w:pPr>
              <w:rPr>
                <w:rFonts w:cs="Arial"/>
              </w:rPr>
            </w:pPr>
          </w:p>
        </w:tc>
        <w:tc>
          <w:tcPr>
            <w:tcW w:w="2410" w:type="dxa"/>
            <w:vAlign w:val="center"/>
          </w:tcPr>
          <w:p w14:paraId="6E89A483" w14:textId="77777777" w:rsidR="00F93523" w:rsidRDefault="00F93523" w:rsidP="00F93523">
            <w:pPr>
              <w:rPr>
                <w:rFonts w:cs="Arial"/>
              </w:rPr>
            </w:pPr>
            <w:r w:rsidRPr="00AE47D0">
              <w:rPr>
                <w:rFonts w:cs="Arial"/>
              </w:rPr>
              <w:t>Satisfies:</w:t>
            </w:r>
          </w:p>
          <w:p w14:paraId="3179226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28FFEB" w14:textId="77777777" w:rsidR="00DB635C" w:rsidRDefault="00DB635C" w:rsidP="00F93523">
            <w:pPr>
              <w:rPr>
                <w:rFonts w:cs="Arial"/>
              </w:rPr>
            </w:pPr>
          </w:p>
          <w:p w14:paraId="32EE8694" w14:textId="77777777" w:rsidR="00F93523" w:rsidRPr="00AE47D0" w:rsidRDefault="00F93523" w:rsidP="00F93523">
            <w:pPr>
              <w:rPr>
                <w:rFonts w:cs="Arial"/>
              </w:rPr>
            </w:pPr>
            <w:r w:rsidRPr="00AE47D0">
              <w:rPr>
                <w:rFonts w:cs="Arial"/>
              </w:rPr>
              <w:t>Source ECU:</w:t>
            </w:r>
          </w:p>
          <w:p w14:paraId="03ADBC0D" w14:textId="77777777" w:rsidR="00F93523" w:rsidRPr="00AE47D0" w:rsidRDefault="00F93523" w:rsidP="00F93523">
            <w:pPr>
              <w:rPr>
                <w:rFonts w:cs="Arial"/>
              </w:rPr>
            </w:pPr>
          </w:p>
          <w:p w14:paraId="3B1401DC" w14:textId="77777777" w:rsidR="00F93523" w:rsidRPr="00AE47D0" w:rsidRDefault="00F93523" w:rsidP="00F93523">
            <w:pPr>
              <w:rPr>
                <w:rFonts w:cs="Arial"/>
              </w:rPr>
            </w:pPr>
            <w:r w:rsidRPr="00AE47D0">
              <w:rPr>
                <w:rFonts w:cs="Arial"/>
              </w:rPr>
              <w:t>Target ECU:</w:t>
            </w:r>
          </w:p>
        </w:tc>
      </w:tr>
      <w:tr w:rsidR="00756360" w14:paraId="518C8C68" w14:textId="77777777" w:rsidTr="00EF1973">
        <w:tc>
          <w:tcPr>
            <w:tcW w:w="2689" w:type="dxa"/>
            <w:shd w:val="clear" w:color="auto" w:fill="D9D9D9" w:themeFill="background1" w:themeFillShade="D9"/>
            <w:vAlign w:val="center"/>
          </w:tcPr>
          <w:p w14:paraId="2CD6D111" w14:textId="77777777" w:rsidR="0009168A" w:rsidRDefault="0009168A"/>
        </w:tc>
        <w:tc>
          <w:tcPr>
            <w:tcW w:w="4252" w:type="dxa"/>
            <w:vAlign w:val="center"/>
          </w:tcPr>
          <w:p w14:paraId="481F48F9" w14:textId="77777777" w:rsidR="00756360" w:rsidRPr="00761226" w:rsidRDefault="00756360" w:rsidP="00EF1973">
            <w:pPr>
              <w:rPr>
                <w:rFonts w:cs="Arial"/>
              </w:rPr>
            </w:pPr>
          </w:p>
        </w:tc>
        <w:tc>
          <w:tcPr>
            <w:tcW w:w="2410" w:type="dxa"/>
            <w:vAlign w:val="center"/>
          </w:tcPr>
          <w:p w14:paraId="733F6374" w14:textId="77777777" w:rsidR="00F93523" w:rsidRDefault="00F93523" w:rsidP="00F93523">
            <w:pPr>
              <w:rPr>
                <w:rFonts w:cs="Arial"/>
              </w:rPr>
            </w:pPr>
            <w:r w:rsidRPr="00AE47D0">
              <w:rPr>
                <w:rFonts w:cs="Arial"/>
              </w:rPr>
              <w:t>Satisfies:</w:t>
            </w:r>
          </w:p>
          <w:p w14:paraId="61D741A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9FEFF96" w14:textId="77777777" w:rsidR="00DB635C" w:rsidRDefault="00DB635C" w:rsidP="00F93523">
            <w:pPr>
              <w:rPr>
                <w:rFonts w:cs="Arial"/>
              </w:rPr>
            </w:pPr>
          </w:p>
          <w:p w14:paraId="669FD563" w14:textId="77777777" w:rsidR="00F93523" w:rsidRPr="00AE47D0" w:rsidRDefault="00F93523" w:rsidP="00F93523">
            <w:pPr>
              <w:rPr>
                <w:rFonts w:cs="Arial"/>
              </w:rPr>
            </w:pPr>
            <w:r w:rsidRPr="00AE47D0">
              <w:rPr>
                <w:rFonts w:cs="Arial"/>
              </w:rPr>
              <w:t>Source ECU:</w:t>
            </w:r>
          </w:p>
          <w:p w14:paraId="1CCA2423" w14:textId="77777777" w:rsidR="00F93523" w:rsidRPr="00AE47D0" w:rsidRDefault="00F93523" w:rsidP="00F93523">
            <w:pPr>
              <w:rPr>
                <w:rFonts w:cs="Arial"/>
              </w:rPr>
            </w:pPr>
          </w:p>
          <w:p w14:paraId="11D91F25" w14:textId="77777777" w:rsidR="00F93523" w:rsidRPr="00AE47D0" w:rsidRDefault="00F93523" w:rsidP="00F93523">
            <w:pPr>
              <w:rPr>
                <w:rFonts w:cs="Arial"/>
              </w:rPr>
            </w:pPr>
            <w:r w:rsidRPr="00AE47D0">
              <w:rPr>
                <w:rFonts w:cs="Arial"/>
              </w:rPr>
              <w:t>Target ECU:</w:t>
            </w:r>
          </w:p>
        </w:tc>
      </w:tr>
    </w:tbl>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86" w:name="_Toc35000633"/>
      <w:r w:rsidRPr="00BC3C56">
        <w:rPr>
          <w:lang w:val="en-GB"/>
        </w:rPr>
        <w:t>Logical Parameters</w:t>
      </w:r>
      <w:bookmarkEnd w:id="286"/>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87" w:name="_Toc35000634"/>
      <w:r w:rsidRPr="00BC3C56">
        <w:rPr>
          <w:szCs w:val="24"/>
        </w:rPr>
        <w:t>Technical Signals</w:t>
      </w:r>
      <w:bookmarkEnd w:id="287"/>
    </w:p>
    <w:tbl>
      <w:tblPr>
        <w:tblStyle w:val="TableGrid"/>
        <w:tblW w:w="9351" w:type="dxa"/>
        <w:tblLook w:val="04A0" w:firstRow="1" w:lastRow="0" w:firstColumn="1" w:lastColumn="0" w:noHBand="0" w:noVBand="1"/>
      </w:tblPr>
      <w:tblGrid>
        <w:gridCol w:w="2689"/>
        <w:gridCol w:w="4252"/>
        <w:gridCol w:w="2410"/>
      </w:tblGrid>
      <w:tr w:rsidR="002B0D09" w14:paraId="43BA01D5" w14:textId="77777777" w:rsidTr="000F0EB5">
        <w:tc>
          <w:tcPr>
            <w:tcW w:w="2689" w:type="dxa"/>
            <w:shd w:val="clear" w:color="auto" w:fill="D9D9D9" w:themeFill="background1" w:themeFillShade="D9"/>
            <w:vAlign w:val="bottom"/>
          </w:tcPr>
          <w:p w14:paraId="25B746EB" w14:textId="77777777" w:rsidR="002B0D09" w:rsidRPr="00F259A8" w:rsidRDefault="002B0D09" w:rsidP="000F0EB5">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032875EC" w14:textId="77777777" w:rsidR="002B0D09" w:rsidRPr="00F259A8" w:rsidRDefault="002B0D09" w:rsidP="000F0EB5">
            <w:pPr>
              <w:rPr>
                <w:b/>
              </w:rPr>
            </w:pPr>
            <w:r>
              <w:rPr>
                <w:b/>
              </w:rPr>
              <w:t>Description</w:t>
            </w:r>
          </w:p>
        </w:tc>
        <w:tc>
          <w:tcPr>
            <w:tcW w:w="2410" w:type="dxa"/>
            <w:shd w:val="clear" w:color="auto" w:fill="D9D9D9" w:themeFill="background1" w:themeFillShade="D9"/>
          </w:tcPr>
          <w:p w14:paraId="42409C53" w14:textId="77777777" w:rsidR="002B0D09" w:rsidRDefault="002B0D09" w:rsidP="000F0EB5">
            <w:pPr>
              <w:rPr>
                <w:b/>
              </w:rPr>
            </w:pPr>
            <w:r>
              <w:rPr>
                <w:b/>
              </w:rPr>
              <w:t>Details</w:t>
            </w:r>
          </w:p>
        </w:tc>
      </w:tr>
      <w:tr w:rsidR="002B0D09" w14:paraId="0C006135" w14:textId="77777777" w:rsidTr="000F0EB5">
        <w:tc>
          <w:tcPr>
            <w:tcW w:w="2689" w:type="dxa"/>
            <w:shd w:val="clear" w:color="auto" w:fill="D9D9D9" w:themeFill="background1" w:themeFillShade="D9"/>
            <w:vAlign w:val="center"/>
          </w:tcPr>
          <w:p w14:paraId="5EDD0A53" w14:textId="77777777" w:rsidR="002B0D09" w:rsidRPr="00761226" w:rsidRDefault="002B0D09" w:rsidP="000F0EB5">
            <w:pPr>
              <w:rPr>
                <w:b/>
              </w:rPr>
            </w:pPr>
            <w:r w:rsidRPr="00761226">
              <w:rPr>
                <w:b/>
              </w:rPr>
              <w:t>Charge 12V Battery</w:t>
            </w:r>
          </w:p>
        </w:tc>
        <w:tc>
          <w:tcPr>
            <w:tcW w:w="4252" w:type="dxa"/>
            <w:vAlign w:val="center"/>
          </w:tcPr>
          <w:p w14:paraId="60E1F608" w14:textId="1C754A27" w:rsidR="002B0D09" w:rsidRPr="00761226" w:rsidRDefault="002B0D09" w:rsidP="000F0EB5">
            <w:pPr>
              <w:rPr>
                <w:rFonts w:cs="Arial"/>
              </w:rPr>
            </w:pPr>
            <w:r w:rsidRPr="00761226">
              <w:rPr>
                <w:rFonts w:cs="Arial"/>
              </w:rPr>
              <w:t>Signal requesting</w:t>
            </w:r>
            <w:r w:rsidR="00DC7E29">
              <w:rPr>
                <w:rFonts w:cs="Arial"/>
              </w:rPr>
              <w:t xml:space="preserve"> </w:t>
            </w:r>
            <w:proofErr w:type="gramStart"/>
            <w:r w:rsidRPr="00761226">
              <w:rPr>
                <w:rFonts w:cs="Arial"/>
              </w:rPr>
              <w:t>12 volt</w:t>
            </w:r>
            <w:proofErr w:type="gramEnd"/>
            <w:r w:rsidRPr="00761226">
              <w:rPr>
                <w:rFonts w:cs="Arial"/>
              </w:rPr>
              <w:t xml:space="preserve"> battery to be charged</w:t>
            </w:r>
          </w:p>
          <w:p w14:paraId="57A86F9D" w14:textId="77777777" w:rsidR="002B0D09" w:rsidRPr="00761226" w:rsidRDefault="002B0D09" w:rsidP="000F0EB5">
            <w:pPr>
              <w:rPr>
                <w:rFonts w:cs="Arial"/>
              </w:rPr>
            </w:pPr>
          </w:p>
        </w:tc>
        <w:tc>
          <w:tcPr>
            <w:tcW w:w="2410" w:type="dxa"/>
            <w:vAlign w:val="center"/>
          </w:tcPr>
          <w:p w14:paraId="73CECAA6" w14:textId="57E33556" w:rsidR="002B0D09" w:rsidRDefault="002B0D09" w:rsidP="000F0EB5">
            <w:pPr>
              <w:rPr>
                <w:rFonts w:cs="Arial"/>
              </w:rPr>
            </w:pPr>
            <w:r w:rsidRPr="00AE47D0">
              <w:rPr>
                <w:rFonts w:cs="Arial"/>
              </w:rPr>
              <w:t>Satisfies:</w:t>
            </w:r>
          </w:p>
          <w:p w14:paraId="794BC1E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4162E0" w14:textId="77777777" w:rsidR="00DB635C" w:rsidRDefault="00DB635C" w:rsidP="000F0EB5">
            <w:pPr>
              <w:rPr>
                <w:rFonts w:cs="Arial"/>
              </w:rPr>
            </w:pPr>
          </w:p>
          <w:p w14:paraId="260DCBB8" w14:textId="77777777" w:rsidR="002B0D09" w:rsidRPr="00AE47D0" w:rsidRDefault="002B0D09" w:rsidP="000F0EB5">
            <w:pPr>
              <w:rPr>
                <w:rFonts w:cs="Arial"/>
              </w:rPr>
            </w:pPr>
          </w:p>
        </w:tc>
      </w:tr>
      <w:tr w:rsidR="002B0D09" w14:paraId="37876CEA" w14:textId="77777777" w:rsidTr="000F0EB5">
        <w:tc>
          <w:tcPr>
            <w:tcW w:w="2689" w:type="dxa"/>
            <w:shd w:val="clear" w:color="auto" w:fill="D9D9D9" w:themeFill="background1" w:themeFillShade="D9"/>
            <w:vAlign w:val="center"/>
          </w:tcPr>
          <w:p w14:paraId="17F353F1" w14:textId="77777777" w:rsidR="002B0D09" w:rsidRPr="00761226" w:rsidRDefault="002B0D09" w:rsidP="000F0EB5">
            <w:pPr>
              <w:rPr>
                <w:b/>
              </w:rPr>
            </w:pPr>
            <w:r w:rsidRPr="00761226">
              <w:rPr>
                <w:b/>
              </w:rPr>
              <w:t>ElCmprenbl_B_Rq</w:t>
            </w:r>
          </w:p>
        </w:tc>
        <w:tc>
          <w:tcPr>
            <w:tcW w:w="4252" w:type="dxa"/>
            <w:vAlign w:val="center"/>
          </w:tcPr>
          <w:p w14:paraId="6CE7F613" w14:textId="77777777" w:rsidR="002B0D09" w:rsidRPr="00761226" w:rsidRDefault="002B0D09" w:rsidP="000F0EB5">
            <w:pPr>
              <w:rPr>
                <w:rFonts w:cs="Arial"/>
              </w:rPr>
            </w:pPr>
            <w:r w:rsidRPr="00761226">
              <w:rPr>
                <w:rFonts w:cs="Arial"/>
              </w:rPr>
              <w:t>Signal enabling electric compressor</w:t>
            </w:r>
          </w:p>
          <w:p w14:paraId="19D83994" w14:textId="77777777" w:rsidR="002B0D09" w:rsidRPr="00761226" w:rsidRDefault="002B0D09" w:rsidP="000F0EB5">
            <w:pPr>
              <w:rPr>
                <w:rFonts w:cs="Arial"/>
              </w:rPr>
            </w:pPr>
          </w:p>
        </w:tc>
        <w:tc>
          <w:tcPr>
            <w:tcW w:w="2410" w:type="dxa"/>
            <w:vAlign w:val="center"/>
          </w:tcPr>
          <w:p w14:paraId="1725B437" w14:textId="77777777" w:rsidR="002B0D09" w:rsidRDefault="002B0D09" w:rsidP="000F0EB5">
            <w:pPr>
              <w:rPr>
                <w:rFonts w:cs="Arial"/>
              </w:rPr>
            </w:pPr>
            <w:r w:rsidRPr="00AE47D0">
              <w:rPr>
                <w:rFonts w:cs="Arial"/>
              </w:rPr>
              <w:t>Satisfies:</w:t>
            </w:r>
          </w:p>
          <w:p w14:paraId="1C7F667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E8ABDD1" w14:textId="77777777" w:rsidR="00DB635C" w:rsidRDefault="00DB635C" w:rsidP="000F0EB5">
            <w:pPr>
              <w:rPr>
                <w:rFonts w:cs="Arial"/>
              </w:rPr>
            </w:pPr>
          </w:p>
          <w:p w14:paraId="0BA0EBEC" w14:textId="77777777" w:rsidR="002B0D09" w:rsidRPr="00AE47D0" w:rsidRDefault="002B0D09" w:rsidP="000F0EB5">
            <w:pPr>
              <w:rPr>
                <w:rFonts w:cs="Arial"/>
              </w:rPr>
            </w:pPr>
          </w:p>
        </w:tc>
      </w:tr>
      <w:tr w:rsidR="002B0D09" w14:paraId="0126DF95" w14:textId="77777777" w:rsidTr="000F0EB5">
        <w:tc>
          <w:tcPr>
            <w:tcW w:w="2689" w:type="dxa"/>
            <w:shd w:val="clear" w:color="auto" w:fill="D9D9D9" w:themeFill="background1" w:themeFillShade="D9"/>
            <w:vAlign w:val="center"/>
          </w:tcPr>
          <w:p w14:paraId="616A1EFA" w14:textId="77777777" w:rsidR="002B0D09" w:rsidRPr="00761226" w:rsidRDefault="002B0D09" w:rsidP="000F0EB5">
            <w:pPr>
              <w:rPr>
                <w:b/>
              </w:rPr>
            </w:pPr>
            <w:r w:rsidRPr="00761226">
              <w:rPr>
                <w:b/>
              </w:rPr>
              <w:t>ElCmprenbl_B_Rq</w:t>
            </w:r>
          </w:p>
        </w:tc>
        <w:tc>
          <w:tcPr>
            <w:tcW w:w="4252" w:type="dxa"/>
            <w:vAlign w:val="center"/>
          </w:tcPr>
          <w:p w14:paraId="3F335215" w14:textId="77777777" w:rsidR="002B0D09" w:rsidRPr="00761226" w:rsidRDefault="002B0D09" w:rsidP="000F0EB5">
            <w:pPr>
              <w:rPr>
                <w:rFonts w:cs="Arial"/>
              </w:rPr>
            </w:pPr>
            <w:r w:rsidRPr="00761226">
              <w:rPr>
                <w:rFonts w:cs="Arial"/>
              </w:rPr>
              <w:t>Electric Compressor enable signal</w:t>
            </w:r>
          </w:p>
          <w:p w14:paraId="2EE0D3BC" w14:textId="77777777" w:rsidR="002B0D09" w:rsidRPr="00761226" w:rsidRDefault="002B0D09" w:rsidP="000F0EB5">
            <w:pPr>
              <w:rPr>
                <w:rFonts w:cs="Arial"/>
              </w:rPr>
            </w:pPr>
          </w:p>
        </w:tc>
        <w:tc>
          <w:tcPr>
            <w:tcW w:w="2410" w:type="dxa"/>
            <w:vAlign w:val="center"/>
          </w:tcPr>
          <w:p w14:paraId="0227A08D" w14:textId="77777777" w:rsidR="002B0D09" w:rsidRDefault="002B0D09" w:rsidP="000F0EB5">
            <w:pPr>
              <w:rPr>
                <w:rFonts w:cs="Arial"/>
              </w:rPr>
            </w:pPr>
            <w:r w:rsidRPr="00AE47D0">
              <w:rPr>
                <w:rFonts w:cs="Arial"/>
              </w:rPr>
              <w:t>Satisfies:</w:t>
            </w:r>
          </w:p>
          <w:p w14:paraId="4546FF1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FB5D6B9" w14:textId="77777777" w:rsidR="00DB635C" w:rsidRDefault="00DB635C" w:rsidP="000F0EB5">
            <w:pPr>
              <w:rPr>
                <w:rFonts w:cs="Arial"/>
              </w:rPr>
            </w:pPr>
          </w:p>
          <w:p w14:paraId="0DFB6A3A" w14:textId="77777777" w:rsidR="002B0D09" w:rsidRPr="00AE47D0" w:rsidRDefault="002B0D09" w:rsidP="000F0EB5">
            <w:pPr>
              <w:rPr>
                <w:rFonts w:cs="Arial"/>
              </w:rPr>
            </w:pPr>
          </w:p>
        </w:tc>
      </w:tr>
      <w:tr w:rsidR="002B0D09" w14:paraId="001263F6" w14:textId="77777777" w:rsidTr="000F0EB5">
        <w:tc>
          <w:tcPr>
            <w:tcW w:w="2689" w:type="dxa"/>
            <w:shd w:val="clear" w:color="auto" w:fill="D9D9D9" w:themeFill="background1" w:themeFillShade="D9"/>
            <w:vAlign w:val="center"/>
          </w:tcPr>
          <w:p w14:paraId="4B5C068F" w14:textId="77777777" w:rsidR="002B0D09" w:rsidRPr="00761226" w:rsidRDefault="002B0D09" w:rsidP="000F0EB5">
            <w:pPr>
              <w:rPr>
                <w:b/>
              </w:rPr>
            </w:pPr>
            <w:r w:rsidRPr="00761226">
              <w:rPr>
                <w:b/>
              </w:rPr>
              <w:t xml:space="preserve">Blower </w:t>
            </w:r>
            <w:proofErr w:type="gramStart"/>
            <w:r w:rsidRPr="00761226">
              <w:rPr>
                <w:b/>
              </w:rPr>
              <w:t>On</w:t>
            </w:r>
            <w:proofErr w:type="gramEnd"/>
            <w:r w:rsidRPr="00761226">
              <w:rPr>
                <w:b/>
              </w:rPr>
              <w:t xml:space="preserve"> Request</w:t>
            </w:r>
          </w:p>
        </w:tc>
        <w:tc>
          <w:tcPr>
            <w:tcW w:w="4252" w:type="dxa"/>
            <w:vAlign w:val="center"/>
          </w:tcPr>
          <w:p w14:paraId="247474F8" w14:textId="77777777" w:rsidR="002B0D09" w:rsidRPr="00761226" w:rsidRDefault="002B0D09" w:rsidP="000F0EB5">
            <w:pPr>
              <w:rPr>
                <w:rFonts w:cs="Arial"/>
              </w:rPr>
            </w:pPr>
            <w:r w:rsidRPr="00761226">
              <w:rPr>
                <w:rFonts w:cs="Arial"/>
              </w:rPr>
              <w:t xml:space="preserve">Signal requesting blower on </w:t>
            </w:r>
          </w:p>
          <w:p w14:paraId="22B804F2" w14:textId="77777777" w:rsidR="002B0D09" w:rsidRPr="00761226" w:rsidRDefault="002B0D09" w:rsidP="000F0EB5">
            <w:pPr>
              <w:rPr>
                <w:rFonts w:cs="Arial"/>
              </w:rPr>
            </w:pPr>
          </w:p>
        </w:tc>
        <w:tc>
          <w:tcPr>
            <w:tcW w:w="2410" w:type="dxa"/>
            <w:vAlign w:val="center"/>
          </w:tcPr>
          <w:p w14:paraId="08A269E5" w14:textId="77777777" w:rsidR="002B0D09" w:rsidRDefault="002B0D09" w:rsidP="000F0EB5">
            <w:pPr>
              <w:rPr>
                <w:rFonts w:cs="Arial"/>
              </w:rPr>
            </w:pPr>
            <w:r w:rsidRPr="00AE47D0">
              <w:rPr>
                <w:rFonts w:cs="Arial"/>
              </w:rPr>
              <w:t>Satisfies:</w:t>
            </w:r>
          </w:p>
          <w:p w14:paraId="59C52F9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CBF6C93" w14:textId="77777777" w:rsidR="00DB635C" w:rsidRDefault="00DB635C" w:rsidP="000F0EB5">
            <w:pPr>
              <w:rPr>
                <w:rFonts w:cs="Arial"/>
              </w:rPr>
            </w:pPr>
          </w:p>
          <w:p w14:paraId="56B5307F" w14:textId="77777777" w:rsidR="002B0D09" w:rsidRPr="00AE47D0" w:rsidRDefault="002B0D09" w:rsidP="000F0EB5">
            <w:pPr>
              <w:rPr>
                <w:rFonts w:cs="Arial"/>
              </w:rPr>
            </w:pPr>
          </w:p>
        </w:tc>
      </w:tr>
      <w:tr w:rsidR="002B0D09" w14:paraId="0470431B" w14:textId="77777777" w:rsidTr="000F0EB5">
        <w:tc>
          <w:tcPr>
            <w:tcW w:w="2689" w:type="dxa"/>
            <w:shd w:val="clear" w:color="auto" w:fill="D9D9D9" w:themeFill="background1" w:themeFillShade="D9"/>
            <w:vAlign w:val="center"/>
          </w:tcPr>
          <w:p w14:paraId="5C919674" w14:textId="77777777" w:rsidR="002B0D09" w:rsidRPr="00761226" w:rsidRDefault="002B0D09" w:rsidP="000F0EB5">
            <w:pPr>
              <w:rPr>
                <w:b/>
              </w:rPr>
            </w:pPr>
            <w:r w:rsidRPr="00761226">
              <w:rPr>
                <w:b/>
              </w:rPr>
              <w:t>CabnAmb_Te_Actl</w:t>
            </w:r>
          </w:p>
        </w:tc>
        <w:tc>
          <w:tcPr>
            <w:tcW w:w="4252" w:type="dxa"/>
            <w:vAlign w:val="center"/>
          </w:tcPr>
          <w:p w14:paraId="5845C1EC" w14:textId="77777777" w:rsidR="002B0D09" w:rsidRPr="00761226" w:rsidRDefault="002B0D09" w:rsidP="000F0EB5">
            <w:pPr>
              <w:rPr>
                <w:rFonts w:cs="Arial"/>
              </w:rPr>
            </w:pPr>
            <w:r w:rsidRPr="00761226">
              <w:rPr>
                <w:rFonts w:cs="Arial"/>
              </w:rPr>
              <w:t>Cabin ambient temperature sensor</w:t>
            </w:r>
          </w:p>
          <w:p w14:paraId="072D63CA" w14:textId="77777777" w:rsidR="002B0D09" w:rsidRPr="00761226" w:rsidRDefault="002B0D09" w:rsidP="000F0EB5">
            <w:pPr>
              <w:rPr>
                <w:rFonts w:cs="Arial"/>
              </w:rPr>
            </w:pPr>
          </w:p>
        </w:tc>
        <w:tc>
          <w:tcPr>
            <w:tcW w:w="2410" w:type="dxa"/>
            <w:vAlign w:val="center"/>
          </w:tcPr>
          <w:p w14:paraId="7359E2D1" w14:textId="77777777" w:rsidR="002B0D09" w:rsidRDefault="002B0D09" w:rsidP="000F0EB5">
            <w:pPr>
              <w:rPr>
                <w:rFonts w:cs="Arial"/>
              </w:rPr>
            </w:pPr>
            <w:r w:rsidRPr="00AE47D0">
              <w:rPr>
                <w:rFonts w:cs="Arial"/>
              </w:rPr>
              <w:t>Satisfies:</w:t>
            </w:r>
          </w:p>
          <w:p w14:paraId="5A5F731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ACF53A3" w14:textId="77777777" w:rsidR="00DB635C" w:rsidRDefault="00DB635C" w:rsidP="000F0EB5">
            <w:pPr>
              <w:rPr>
                <w:rFonts w:cs="Arial"/>
              </w:rPr>
            </w:pPr>
          </w:p>
          <w:p w14:paraId="1EC8479E" w14:textId="77777777" w:rsidR="002B0D09" w:rsidRPr="00AE47D0" w:rsidRDefault="002B0D09" w:rsidP="000F0EB5">
            <w:pPr>
              <w:rPr>
                <w:rFonts w:cs="Arial"/>
              </w:rPr>
            </w:pPr>
          </w:p>
        </w:tc>
      </w:tr>
      <w:tr w:rsidR="002B0D09" w14:paraId="3EF9A1A0" w14:textId="77777777" w:rsidTr="000F0EB5">
        <w:tc>
          <w:tcPr>
            <w:tcW w:w="2689" w:type="dxa"/>
            <w:shd w:val="clear" w:color="auto" w:fill="D9D9D9" w:themeFill="background1" w:themeFillShade="D9"/>
            <w:vAlign w:val="center"/>
          </w:tcPr>
          <w:p w14:paraId="61CB19F4" w14:textId="77777777" w:rsidR="002B0D09" w:rsidRPr="00761226" w:rsidRDefault="002B0D09" w:rsidP="000F0EB5">
            <w:pPr>
              <w:rPr>
                <w:b/>
              </w:rPr>
            </w:pPr>
            <w:r w:rsidRPr="00761226">
              <w:rPr>
                <w:b/>
              </w:rPr>
              <w:t>AC on Request</w:t>
            </w:r>
          </w:p>
        </w:tc>
        <w:tc>
          <w:tcPr>
            <w:tcW w:w="4252" w:type="dxa"/>
            <w:vAlign w:val="center"/>
          </w:tcPr>
          <w:p w14:paraId="47AF99DB" w14:textId="77777777" w:rsidR="002B0D09" w:rsidRPr="00761226" w:rsidRDefault="002B0D09" w:rsidP="000F0EB5">
            <w:pPr>
              <w:rPr>
                <w:rFonts w:cs="Arial"/>
              </w:rPr>
            </w:pPr>
            <w:r w:rsidRPr="00761226">
              <w:rPr>
                <w:rFonts w:cs="Arial"/>
              </w:rPr>
              <w:t>Signal requesting HV battery to turn on AC compressor</w:t>
            </w:r>
          </w:p>
          <w:p w14:paraId="36AE35D5" w14:textId="77777777" w:rsidR="002B0D09" w:rsidRPr="00761226" w:rsidRDefault="002B0D09" w:rsidP="000F0EB5">
            <w:pPr>
              <w:rPr>
                <w:rFonts w:cs="Arial"/>
              </w:rPr>
            </w:pPr>
          </w:p>
        </w:tc>
        <w:tc>
          <w:tcPr>
            <w:tcW w:w="2410" w:type="dxa"/>
            <w:vAlign w:val="center"/>
          </w:tcPr>
          <w:p w14:paraId="54540CF6" w14:textId="77777777" w:rsidR="002B0D09" w:rsidRDefault="002B0D09" w:rsidP="000F0EB5">
            <w:pPr>
              <w:rPr>
                <w:rFonts w:cs="Arial"/>
              </w:rPr>
            </w:pPr>
            <w:r w:rsidRPr="00AE47D0">
              <w:rPr>
                <w:rFonts w:cs="Arial"/>
              </w:rPr>
              <w:t>Satisfies:</w:t>
            </w:r>
          </w:p>
          <w:p w14:paraId="3782186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EE0101" w14:textId="77777777" w:rsidR="00DB635C" w:rsidRDefault="00DB635C" w:rsidP="000F0EB5">
            <w:pPr>
              <w:rPr>
                <w:rFonts w:cs="Arial"/>
              </w:rPr>
            </w:pPr>
          </w:p>
          <w:p w14:paraId="09A94CF2" w14:textId="77777777" w:rsidR="002B0D09" w:rsidRPr="00AE47D0" w:rsidRDefault="002B0D09" w:rsidP="000F0EB5">
            <w:pPr>
              <w:rPr>
                <w:rFonts w:cs="Arial"/>
              </w:rPr>
            </w:pPr>
          </w:p>
        </w:tc>
      </w:tr>
      <w:tr w:rsidR="002B0D09" w14:paraId="0C1363E8" w14:textId="77777777" w:rsidTr="000F0EB5">
        <w:tc>
          <w:tcPr>
            <w:tcW w:w="2689" w:type="dxa"/>
            <w:shd w:val="clear" w:color="auto" w:fill="D9D9D9" w:themeFill="background1" w:themeFillShade="D9"/>
            <w:vAlign w:val="center"/>
          </w:tcPr>
          <w:p w14:paraId="09BA5C6F" w14:textId="77777777" w:rsidR="002B0D09" w:rsidRPr="00761226" w:rsidRDefault="002B0D09" w:rsidP="000F0EB5">
            <w:pPr>
              <w:rPr>
                <w:b/>
              </w:rPr>
            </w:pPr>
            <w:r w:rsidRPr="00761226">
              <w:rPr>
                <w:b/>
              </w:rPr>
              <w:t>BCM-AWD_DLCM</w:t>
            </w:r>
          </w:p>
        </w:tc>
        <w:tc>
          <w:tcPr>
            <w:tcW w:w="4252" w:type="dxa"/>
            <w:vAlign w:val="center"/>
          </w:tcPr>
          <w:p w14:paraId="4D78B19D" w14:textId="77777777" w:rsidR="002B0D09" w:rsidRPr="00761226" w:rsidRDefault="002B0D09" w:rsidP="000F0EB5">
            <w:pPr>
              <w:rPr>
                <w:rFonts w:cs="Arial"/>
              </w:rPr>
            </w:pPr>
            <w:r w:rsidRPr="00761226">
              <w:rPr>
                <w:rFonts w:cs="Arial"/>
              </w:rPr>
              <w:t>Signal from BCM to All Wheel Drive_Driveline Control Module</w:t>
            </w:r>
          </w:p>
          <w:p w14:paraId="2A42C315" w14:textId="77777777" w:rsidR="002B0D09" w:rsidRPr="00761226" w:rsidRDefault="002B0D09" w:rsidP="000F0EB5">
            <w:pPr>
              <w:rPr>
                <w:rFonts w:cs="Arial"/>
              </w:rPr>
            </w:pPr>
          </w:p>
        </w:tc>
        <w:tc>
          <w:tcPr>
            <w:tcW w:w="2410" w:type="dxa"/>
            <w:vAlign w:val="center"/>
          </w:tcPr>
          <w:p w14:paraId="5E42B772" w14:textId="77777777" w:rsidR="002B0D09" w:rsidRDefault="002B0D09" w:rsidP="000F0EB5">
            <w:pPr>
              <w:rPr>
                <w:rFonts w:cs="Arial"/>
              </w:rPr>
            </w:pPr>
            <w:r w:rsidRPr="00AE47D0">
              <w:rPr>
                <w:rFonts w:cs="Arial"/>
              </w:rPr>
              <w:t>Satisfies:</w:t>
            </w:r>
          </w:p>
          <w:p w14:paraId="408480C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64E4A5C" w14:textId="77777777" w:rsidR="00DB635C" w:rsidRDefault="00DB635C" w:rsidP="000F0EB5">
            <w:pPr>
              <w:rPr>
                <w:rFonts w:cs="Arial"/>
              </w:rPr>
            </w:pPr>
          </w:p>
          <w:p w14:paraId="748777FF" w14:textId="77777777" w:rsidR="002B0D09" w:rsidRPr="00AE47D0" w:rsidRDefault="002B0D09" w:rsidP="000F0EB5">
            <w:pPr>
              <w:rPr>
                <w:rFonts w:cs="Arial"/>
              </w:rPr>
            </w:pPr>
          </w:p>
        </w:tc>
      </w:tr>
      <w:tr w:rsidR="002B0D09" w14:paraId="22A27B3E" w14:textId="77777777" w:rsidTr="000F0EB5">
        <w:tc>
          <w:tcPr>
            <w:tcW w:w="2689" w:type="dxa"/>
            <w:shd w:val="clear" w:color="auto" w:fill="D9D9D9" w:themeFill="background1" w:themeFillShade="D9"/>
            <w:vAlign w:val="center"/>
          </w:tcPr>
          <w:p w14:paraId="5EEC6EE8" w14:textId="77777777" w:rsidR="002B0D09" w:rsidRPr="00761226" w:rsidRDefault="002B0D09" w:rsidP="000F0EB5">
            <w:pPr>
              <w:rPr>
                <w:b/>
              </w:rPr>
            </w:pPr>
            <w:r w:rsidRPr="00761226">
              <w:rPr>
                <w:b/>
              </w:rPr>
              <w:lastRenderedPageBreak/>
              <w:t>ECM_HEV-RCCM</w:t>
            </w:r>
          </w:p>
        </w:tc>
        <w:tc>
          <w:tcPr>
            <w:tcW w:w="4252" w:type="dxa"/>
            <w:vAlign w:val="center"/>
          </w:tcPr>
          <w:p w14:paraId="2F6799E4" w14:textId="77777777" w:rsidR="002B0D09" w:rsidRPr="00761226" w:rsidRDefault="002B0D09" w:rsidP="000F0EB5">
            <w:pPr>
              <w:rPr>
                <w:rFonts w:cs="Arial"/>
              </w:rPr>
            </w:pPr>
            <w:r w:rsidRPr="00761226">
              <w:rPr>
                <w:rFonts w:cs="Arial"/>
              </w:rPr>
              <w:t>Signal from ECM_HEV to RCCM</w:t>
            </w:r>
          </w:p>
          <w:p w14:paraId="348790FA" w14:textId="77777777" w:rsidR="002B0D09" w:rsidRPr="00761226" w:rsidRDefault="002B0D09" w:rsidP="000F0EB5">
            <w:pPr>
              <w:rPr>
                <w:rFonts w:cs="Arial"/>
              </w:rPr>
            </w:pPr>
          </w:p>
        </w:tc>
        <w:tc>
          <w:tcPr>
            <w:tcW w:w="2410" w:type="dxa"/>
            <w:vAlign w:val="center"/>
          </w:tcPr>
          <w:p w14:paraId="4FD195CB" w14:textId="77777777" w:rsidR="002B0D09" w:rsidRDefault="002B0D09" w:rsidP="000F0EB5">
            <w:pPr>
              <w:rPr>
                <w:rFonts w:cs="Arial"/>
              </w:rPr>
            </w:pPr>
            <w:r w:rsidRPr="00AE47D0">
              <w:rPr>
                <w:rFonts w:cs="Arial"/>
              </w:rPr>
              <w:t>Satisfies:</w:t>
            </w:r>
          </w:p>
          <w:p w14:paraId="366C77D2"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A3D7C6A" w14:textId="77777777" w:rsidR="00DB635C" w:rsidRDefault="00DB635C" w:rsidP="000F0EB5">
            <w:pPr>
              <w:rPr>
                <w:rFonts w:cs="Arial"/>
              </w:rPr>
            </w:pPr>
          </w:p>
          <w:p w14:paraId="23DAF980" w14:textId="77777777" w:rsidR="002B0D09" w:rsidRPr="00AE47D0" w:rsidRDefault="002B0D09" w:rsidP="000F0EB5">
            <w:pPr>
              <w:rPr>
                <w:rFonts w:cs="Arial"/>
              </w:rPr>
            </w:pPr>
          </w:p>
        </w:tc>
      </w:tr>
      <w:tr w:rsidR="002B0D09" w14:paraId="455F2E01" w14:textId="77777777" w:rsidTr="000F0EB5">
        <w:tc>
          <w:tcPr>
            <w:tcW w:w="2689" w:type="dxa"/>
            <w:shd w:val="clear" w:color="auto" w:fill="D9D9D9" w:themeFill="background1" w:themeFillShade="D9"/>
            <w:vAlign w:val="center"/>
          </w:tcPr>
          <w:p w14:paraId="4E5EC7E6" w14:textId="77777777" w:rsidR="002B0D09" w:rsidRPr="00761226" w:rsidRDefault="002B0D09" w:rsidP="000F0EB5">
            <w:pPr>
              <w:rPr>
                <w:b/>
              </w:rPr>
            </w:pPr>
            <w:r w:rsidRPr="00761226">
              <w:rPr>
                <w:b/>
              </w:rPr>
              <w:t>AC Off Request</w:t>
            </w:r>
          </w:p>
        </w:tc>
        <w:tc>
          <w:tcPr>
            <w:tcW w:w="4252" w:type="dxa"/>
            <w:vAlign w:val="center"/>
          </w:tcPr>
          <w:p w14:paraId="25279C3F" w14:textId="77777777" w:rsidR="002B0D09" w:rsidRPr="00761226" w:rsidRDefault="002B0D09" w:rsidP="000F0EB5">
            <w:pPr>
              <w:rPr>
                <w:rFonts w:cs="Arial"/>
              </w:rPr>
            </w:pPr>
            <w:r w:rsidRPr="00761226">
              <w:rPr>
                <w:rFonts w:cs="Arial"/>
              </w:rPr>
              <w:t>Signal requesting HV battery to turn off AC compressor</w:t>
            </w:r>
          </w:p>
          <w:p w14:paraId="7BA1E09E" w14:textId="77777777" w:rsidR="002B0D09" w:rsidRPr="00761226" w:rsidRDefault="002B0D09" w:rsidP="000F0EB5">
            <w:pPr>
              <w:rPr>
                <w:rFonts w:cs="Arial"/>
              </w:rPr>
            </w:pPr>
          </w:p>
        </w:tc>
        <w:tc>
          <w:tcPr>
            <w:tcW w:w="2410" w:type="dxa"/>
            <w:vAlign w:val="center"/>
          </w:tcPr>
          <w:p w14:paraId="0C331566" w14:textId="77777777" w:rsidR="002B0D09" w:rsidRDefault="002B0D09" w:rsidP="000F0EB5">
            <w:pPr>
              <w:rPr>
                <w:rFonts w:cs="Arial"/>
              </w:rPr>
            </w:pPr>
            <w:r w:rsidRPr="00AE47D0">
              <w:rPr>
                <w:rFonts w:cs="Arial"/>
              </w:rPr>
              <w:t>Satisfies:</w:t>
            </w:r>
          </w:p>
          <w:p w14:paraId="1EC8913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F78D14A" w14:textId="77777777" w:rsidR="00DB635C" w:rsidRDefault="00DB635C" w:rsidP="000F0EB5">
            <w:pPr>
              <w:rPr>
                <w:rFonts w:cs="Arial"/>
              </w:rPr>
            </w:pPr>
          </w:p>
          <w:p w14:paraId="2901CE97" w14:textId="77777777" w:rsidR="002B0D09" w:rsidRPr="00AE47D0" w:rsidRDefault="002B0D09" w:rsidP="000F0EB5">
            <w:pPr>
              <w:rPr>
                <w:rFonts w:cs="Arial"/>
              </w:rPr>
            </w:pPr>
          </w:p>
        </w:tc>
      </w:tr>
      <w:tr w:rsidR="002B0D09" w14:paraId="17BD9DCA" w14:textId="77777777" w:rsidTr="000F0EB5">
        <w:tc>
          <w:tcPr>
            <w:tcW w:w="2689" w:type="dxa"/>
            <w:shd w:val="clear" w:color="auto" w:fill="D9D9D9" w:themeFill="background1" w:themeFillShade="D9"/>
            <w:vAlign w:val="center"/>
          </w:tcPr>
          <w:p w14:paraId="6F74AA36" w14:textId="77777777" w:rsidR="002B0D09" w:rsidRPr="00761226" w:rsidRDefault="002B0D09" w:rsidP="000F0EB5">
            <w:pPr>
              <w:rPr>
                <w:b/>
              </w:rPr>
            </w:pPr>
            <w:r w:rsidRPr="00761226">
              <w:rPr>
                <w:b/>
              </w:rPr>
              <w:t>CabnAmb_Te_Actl</w:t>
            </w:r>
          </w:p>
        </w:tc>
        <w:tc>
          <w:tcPr>
            <w:tcW w:w="4252" w:type="dxa"/>
            <w:vAlign w:val="center"/>
          </w:tcPr>
          <w:p w14:paraId="69B2CF41" w14:textId="77777777" w:rsidR="002B0D09" w:rsidRPr="00761226" w:rsidRDefault="002B0D09" w:rsidP="000F0EB5">
            <w:pPr>
              <w:rPr>
                <w:rFonts w:cs="Arial"/>
              </w:rPr>
            </w:pPr>
            <w:r w:rsidRPr="00761226">
              <w:rPr>
                <w:rFonts w:cs="Arial"/>
              </w:rPr>
              <w:t>Cabin ambient temperature sensor signal</w:t>
            </w:r>
          </w:p>
          <w:p w14:paraId="0BC5D159" w14:textId="77777777" w:rsidR="002B0D09" w:rsidRPr="00761226" w:rsidRDefault="002B0D09" w:rsidP="000F0EB5">
            <w:pPr>
              <w:rPr>
                <w:rFonts w:cs="Arial"/>
              </w:rPr>
            </w:pPr>
          </w:p>
        </w:tc>
        <w:tc>
          <w:tcPr>
            <w:tcW w:w="2410" w:type="dxa"/>
            <w:vAlign w:val="center"/>
          </w:tcPr>
          <w:p w14:paraId="3EFD09EA" w14:textId="77777777" w:rsidR="002B0D09" w:rsidRDefault="002B0D09" w:rsidP="000F0EB5">
            <w:pPr>
              <w:rPr>
                <w:rFonts w:cs="Arial"/>
              </w:rPr>
            </w:pPr>
            <w:r w:rsidRPr="00AE47D0">
              <w:rPr>
                <w:rFonts w:cs="Arial"/>
              </w:rPr>
              <w:t>Satisfies:</w:t>
            </w:r>
          </w:p>
          <w:p w14:paraId="0C7233E5"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3DA286" w14:textId="77777777" w:rsidR="00DB635C" w:rsidRDefault="00DB635C" w:rsidP="000F0EB5">
            <w:pPr>
              <w:rPr>
                <w:rFonts w:cs="Arial"/>
              </w:rPr>
            </w:pPr>
          </w:p>
          <w:p w14:paraId="1B90A95A" w14:textId="77777777" w:rsidR="002B0D09" w:rsidRPr="00AE47D0" w:rsidRDefault="002B0D09" w:rsidP="000F0EB5">
            <w:pPr>
              <w:rPr>
                <w:rFonts w:cs="Arial"/>
              </w:rPr>
            </w:pPr>
          </w:p>
        </w:tc>
      </w:tr>
      <w:tr w:rsidR="002B0D09" w14:paraId="7429EFD8" w14:textId="77777777" w:rsidTr="000F0EB5">
        <w:tc>
          <w:tcPr>
            <w:tcW w:w="2689" w:type="dxa"/>
            <w:shd w:val="clear" w:color="auto" w:fill="D9D9D9" w:themeFill="background1" w:themeFillShade="D9"/>
            <w:vAlign w:val="center"/>
          </w:tcPr>
          <w:p w14:paraId="605B1BC8" w14:textId="77777777" w:rsidR="002B0D09" w:rsidRPr="00761226" w:rsidRDefault="002B0D09" w:rsidP="000F0EB5">
            <w:pPr>
              <w:rPr>
                <w:b/>
              </w:rPr>
            </w:pPr>
            <w:r w:rsidRPr="00761226">
              <w:rPr>
                <w:b/>
              </w:rPr>
              <w:t>Battery Power Mode</w:t>
            </w:r>
          </w:p>
        </w:tc>
        <w:tc>
          <w:tcPr>
            <w:tcW w:w="4252" w:type="dxa"/>
            <w:vAlign w:val="center"/>
          </w:tcPr>
          <w:p w14:paraId="2245B9D9" w14:textId="77777777" w:rsidR="002B0D09" w:rsidRPr="00761226" w:rsidRDefault="002B0D09" w:rsidP="000F0EB5">
            <w:pPr>
              <w:rPr>
                <w:rFonts w:cs="Arial"/>
              </w:rPr>
            </w:pPr>
            <w:r w:rsidRPr="00761226">
              <w:rPr>
                <w:rFonts w:cs="Arial"/>
              </w:rPr>
              <w:t>Signal providing SOC</w:t>
            </w:r>
          </w:p>
          <w:p w14:paraId="67F78CC7" w14:textId="77777777" w:rsidR="002B0D09" w:rsidRPr="00761226" w:rsidRDefault="002B0D09" w:rsidP="000F0EB5">
            <w:pPr>
              <w:rPr>
                <w:rFonts w:cs="Arial"/>
              </w:rPr>
            </w:pPr>
          </w:p>
        </w:tc>
        <w:tc>
          <w:tcPr>
            <w:tcW w:w="2410" w:type="dxa"/>
            <w:vAlign w:val="center"/>
          </w:tcPr>
          <w:p w14:paraId="1EE08B0E" w14:textId="77777777" w:rsidR="002B0D09" w:rsidRDefault="002B0D09" w:rsidP="000F0EB5">
            <w:pPr>
              <w:rPr>
                <w:rFonts w:cs="Arial"/>
              </w:rPr>
            </w:pPr>
            <w:r w:rsidRPr="00AE47D0">
              <w:rPr>
                <w:rFonts w:cs="Arial"/>
              </w:rPr>
              <w:t>Satisfies:</w:t>
            </w:r>
          </w:p>
          <w:p w14:paraId="27436CF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0B8AB4E" w14:textId="77777777" w:rsidR="00DB635C" w:rsidRDefault="00DB635C" w:rsidP="000F0EB5">
            <w:pPr>
              <w:rPr>
                <w:rFonts w:cs="Arial"/>
              </w:rPr>
            </w:pPr>
          </w:p>
          <w:p w14:paraId="2790AC2D" w14:textId="77777777" w:rsidR="002B0D09" w:rsidRPr="00AE47D0" w:rsidRDefault="002B0D09" w:rsidP="000F0EB5">
            <w:pPr>
              <w:rPr>
                <w:rFonts w:cs="Arial"/>
              </w:rPr>
            </w:pPr>
          </w:p>
        </w:tc>
      </w:tr>
      <w:tr w:rsidR="002B0D09" w14:paraId="254F5AD2" w14:textId="77777777" w:rsidTr="000F0EB5">
        <w:tc>
          <w:tcPr>
            <w:tcW w:w="2689" w:type="dxa"/>
            <w:shd w:val="clear" w:color="auto" w:fill="D9D9D9" w:themeFill="background1" w:themeFillShade="D9"/>
            <w:vAlign w:val="center"/>
          </w:tcPr>
          <w:p w14:paraId="07E325D6" w14:textId="77777777" w:rsidR="002B0D09" w:rsidRPr="00761226" w:rsidRDefault="002B0D09" w:rsidP="000F0EB5">
            <w:pPr>
              <w:rPr>
                <w:b/>
              </w:rPr>
            </w:pPr>
            <w:r w:rsidRPr="00761226">
              <w:rPr>
                <w:b/>
              </w:rPr>
              <w:t>CabnAmb_Te_Actl</w:t>
            </w:r>
          </w:p>
        </w:tc>
        <w:tc>
          <w:tcPr>
            <w:tcW w:w="4252" w:type="dxa"/>
            <w:vAlign w:val="center"/>
          </w:tcPr>
          <w:p w14:paraId="302F39AA" w14:textId="77777777" w:rsidR="002B0D09" w:rsidRPr="00761226" w:rsidRDefault="002B0D09" w:rsidP="000F0EB5">
            <w:pPr>
              <w:rPr>
                <w:rFonts w:cs="Arial"/>
              </w:rPr>
            </w:pPr>
            <w:r w:rsidRPr="00761226">
              <w:rPr>
                <w:rFonts w:cs="Arial"/>
              </w:rPr>
              <w:t>Cabin air temperature signal</w:t>
            </w:r>
          </w:p>
          <w:p w14:paraId="1EC40E12" w14:textId="77777777" w:rsidR="002B0D09" w:rsidRPr="00761226" w:rsidRDefault="002B0D09" w:rsidP="000F0EB5">
            <w:pPr>
              <w:rPr>
                <w:rFonts w:cs="Arial"/>
              </w:rPr>
            </w:pPr>
          </w:p>
        </w:tc>
        <w:tc>
          <w:tcPr>
            <w:tcW w:w="2410" w:type="dxa"/>
            <w:vAlign w:val="center"/>
          </w:tcPr>
          <w:p w14:paraId="625C7DD0" w14:textId="77777777" w:rsidR="002B0D09" w:rsidRDefault="002B0D09" w:rsidP="000F0EB5">
            <w:pPr>
              <w:rPr>
                <w:rFonts w:cs="Arial"/>
              </w:rPr>
            </w:pPr>
            <w:r w:rsidRPr="00AE47D0">
              <w:rPr>
                <w:rFonts w:cs="Arial"/>
              </w:rPr>
              <w:t>Satisfies:</w:t>
            </w:r>
          </w:p>
          <w:p w14:paraId="1153740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996CD64" w14:textId="77777777" w:rsidR="00DB635C" w:rsidRDefault="00DB635C" w:rsidP="000F0EB5">
            <w:pPr>
              <w:rPr>
                <w:rFonts w:cs="Arial"/>
              </w:rPr>
            </w:pPr>
          </w:p>
          <w:p w14:paraId="39524C8C" w14:textId="77777777" w:rsidR="002B0D09" w:rsidRPr="00AE47D0" w:rsidRDefault="002B0D09" w:rsidP="000F0EB5">
            <w:pPr>
              <w:rPr>
                <w:rFonts w:cs="Arial"/>
              </w:rPr>
            </w:pPr>
          </w:p>
        </w:tc>
      </w:tr>
      <w:tr w:rsidR="002B0D09" w14:paraId="45C2D2F0" w14:textId="77777777" w:rsidTr="000F0EB5">
        <w:tc>
          <w:tcPr>
            <w:tcW w:w="2689" w:type="dxa"/>
            <w:shd w:val="clear" w:color="auto" w:fill="D9D9D9" w:themeFill="background1" w:themeFillShade="D9"/>
            <w:vAlign w:val="center"/>
          </w:tcPr>
          <w:p w14:paraId="705BFA76" w14:textId="77777777" w:rsidR="002B0D09" w:rsidRPr="00761226" w:rsidRDefault="002B0D09" w:rsidP="000F0EB5">
            <w:pPr>
              <w:rPr>
                <w:b/>
              </w:rPr>
            </w:pPr>
            <w:r w:rsidRPr="00761226">
              <w:rPr>
                <w:b/>
              </w:rPr>
              <w:t>AirAmb_Te_Actl</w:t>
            </w:r>
          </w:p>
        </w:tc>
        <w:tc>
          <w:tcPr>
            <w:tcW w:w="4252" w:type="dxa"/>
            <w:vAlign w:val="center"/>
          </w:tcPr>
          <w:p w14:paraId="13A46859" w14:textId="77777777" w:rsidR="002B0D09" w:rsidRPr="00761226" w:rsidRDefault="002B0D09" w:rsidP="000F0EB5">
            <w:pPr>
              <w:rPr>
                <w:rFonts w:cs="Arial"/>
              </w:rPr>
            </w:pPr>
            <w:r w:rsidRPr="00761226">
              <w:rPr>
                <w:rFonts w:cs="Arial"/>
              </w:rPr>
              <w:t>Signal to detect outside air temperature</w:t>
            </w:r>
          </w:p>
          <w:p w14:paraId="2543CBF7" w14:textId="77777777" w:rsidR="002B0D09" w:rsidRPr="00761226" w:rsidRDefault="002B0D09" w:rsidP="000F0EB5">
            <w:pPr>
              <w:rPr>
                <w:rFonts w:cs="Arial"/>
              </w:rPr>
            </w:pPr>
          </w:p>
        </w:tc>
        <w:tc>
          <w:tcPr>
            <w:tcW w:w="2410" w:type="dxa"/>
            <w:vAlign w:val="center"/>
          </w:tcPr>
          <w:p w14:paraId="34F48DF6" w14:textId="77777777" w:rsidR="002B0D09" w:rsidRDefault="002B0D09" w:rsidP="000F0EB5">
            <w:pPr>
              <w:rPr>
                <w:rFonts w:cs="Arial"/>
              </w:rPr>
            </w:pPr>
            <w:r w:rsidRPr="00AE47D0">
              <w:rPr>
                <w:rFonts w:cs="Arial"/>
              </w:rPr>
              <w:t>Satisfies:</w:t>
            </w:r>
          </w:p>
          <w:p w14:paraId="24F6D7E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CC69CD4" w14:textId="77777777" w:rsidR="00DB635C" w:rsidRDefault="00DB635C" w:rsidP="000F0EB5">
            <w:pPr>
              <w:rPr>
                <w:rFonts w:cs="Arial"/>
              </w:rPr>
            </w:pPr>
          </w:p>
          <w:p w14:paraId="5A7B42E9" w14:textId="77777777" w:rsidR="002B0D09" w:rsidRPr="00AE47D0" w:rsidRDefault="002B0D09" w:rsidP="000F0EB5">
            <w:pPr>
              <w:rPr>
                <w:rFonts w:cs="Arial"/>
              </w:rPr>
            </w:pPr>
          </w:p>
        </w:tc>
      </w:tr>
      <w:tr w:rsidR="002B0D09" w14:paraId="566A3F37" w14:textId="77777777" w:rsidTr="000F0EB5">
        <w:tc>
          <w:tcPr>
            <w:tcW w:w="2689" w:type="dxa"/>
            <w:shd w:val="clear" w:color="auto" w:fill="D9D9D9" w:themeFill="background1" w:themeFillShade="D9"/>
            <w:vAlign w:val="center"/>
          </w:tcPr>
          <w:p w14:paraId="5E232969" w14:textId="77777777" w:rsidR="002B0D09" w:rsidRPr="00761226" w:rsidRDefault="002B0D09" w:rsidP="000F0EB5">
            <w:pPr>
              <w:rPr>
                <w:b/>
              </w:rPr>
            </w:pPr>
            <w:r w:rsidRPr="00761226">
              <w:rPr>
                <w:b/>
              </w:rPr>
              <w:t>CabinTemp-RCCM</w:t>
            </w:r>
          </w:p>
        </w:tc>
        <w:tc>
          <w:tcPr>
            <w:tcW w:w="4252" w:type="dxa"/>
            <w:vAlign w:val="center"/>
          </w:tcPr>
          <w:p w14:paraId="05F89463" w14:textId="77777777" w:rsidR="002B0D09" w:rsidRPr="00761226" w:rsidRDefault="002B0D09" w:rsidP="000F0EB5">
            <w:pPr>
              <w:rPr>
                <w:rFonts w:cs="Arial"/>
              </w:rPr>
            </w:pPr>
            <w:r w:rsidRPr="00761226">
              <w:rPr>
                <w:rFonts w:cs="Arial"/>
              </w:rPr>
              <w:t>Signal sensing cabin temperature sent to RCCM</w:t>
            </w:r>
          </w:p>
          <w:p w14:paraId="2C615B61" w14:textId="77777777" w:rsidR="002B0D09" w:rsidRPr="00761226" w:rsidRDefault="002B0D09" w:rsidP="000F0EB5">
            <w:pPr>
              <w:rPr>
                <w:rFonts w:cs="Arial"/>
              </w:rPr>
            </w:pPr>
          </w:p>
        </w:tc>
        <w:tc>
          <w:tcPr>
            <w:tcW w:w="2410" w:type="dxa"/>
            <w:vAlign w:val="center"/>
          </w:tcPr>
          <w:p w14:paraId="2DFB61AB" w14:textId="77777777" w:rsidR="002B0D09" w:rsidRDefault="002B0D09" w:rsidP="000F0EB5">
            <w:pPr>
              <w:rPr>
                <w:rFonts w:cs="Arial"/>
              </w:rPr>
            </w:pPr>
            <w:r w:rsidRPr="00AE47D0">
              <w:rPr>
                <w:rFonts w:cs="Arial"/>
              </w:rPr>
              <w:t>Satisfies:</w:t>
            </w:r>
          </w:p>
          <w:p w14:paraId="1FDEB74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E294C86" w14:textId="77777777" w:rsidR="00DB635C" w:rsidRDefault="00DB635C" w:rsidP="000F0EB5">
            <w:pPr>
              <w:rPr>
                <w:rFonts w:cs="Arial"/>
              </w:rPr>
            </w:pPr>
          </w:p>
          <w:p w14:paraId="51697996" w14:textId="77777777" w:rsidR="002B0D09" w:rsidRPr="00AE47D0" w:rsidRDefault="002B0D09" w:rsidP="000F0EB5">
            <w:pPr>
              <w:rPr>
                <w:rFonts w:cs="Arial"/>
              </w:rPr>
            </w:pPr>
          </w:p>
        </w:tc>
      </w:tr>
      <w:tr w:rsidR="002B0D09" w14:paraId="65526C2C" w14:textId="77777777" w:rsidTr="000F0EB5">
        <w:tc>
          <w:tcPr>
            <w:tcW w:w="2689" w:type="dxa"/>
            <w:shd w:val="clear" w:color="auto" w:fill="D9D9D9" w:themeFill="background1" w:themeFillShade="D9"/>
            <w:vAlign w:val="center"/>
          </w:tcPr>
          <w:p w14:paraId="45080502" w14:textId="77777777" w:rsidR="002B0D09" w:rsidRPr="00761226" w:rsidRDefault="002B0D09" w:rsidP="000F0EB5">
            <w:pPr>
              <w:rPr>
                <w:b/>
              </w:rPr>
            </w:pPr>
            <w:r w:rsidRPr="00761226">
              <w:rPr>
                <w:b/>
              </w:rPr>
              <w:t>HMI-Cust</w:t>
            </w:r>
          </w:p>
        </w:tc>
        <w:tc>
          <w:tcPr>
            <w:tcW w:w="4252" w:type="dxa"/>
            <w:vAlign w:val="center"/>
          </w:tcPr>
          <w:p w14:paraId="5FB50A5F" w14:textId="77777777" w:rsidR="002B0D09" w:rsidRPr="00761226" w:rsidRDefault="002B0D09" w:rsidP="000F0EB5">
            <w:pPr>
              <w:rPr>
                <w:rFonts w:cs="Arial"/>
              </w:rPr>
            </w:pPr>
            <w:r w:rsidRPr="00761226">
              <w:rPr>
                <w:rFonts w:cs="Arial"/>
              </w:rPr>
              <w:t>Feedback signal from HMI to HMI Display Screen</w:t>
            </w:r>
          </w:p>
          <w:p w14:paraId="3F5BC6E3" w14:textId="77777777" w:rsidR="002B0D09" w:rsidRPr="00761226" w:rsidRDefault="002B0D09" w:rsidP="000F0EB5">
            <w:pPr>
              <w:rPr>
                <w:rFonts w:cs="Arial"/>
              </w:rPr>
            </w:pPr>
          </w:p>
        </w:tc>
        <w:tc>
          <w:tcPr>
            <w:tcW w:w="2410" w:type="dxa"/>
            <w:vAlign w:val="center"/>
          </w:tcPr>
          <w:p w14:paraId="3EE9CD47" w14:textId="77777777" w:rsidR="002B0D09" w:rsidRDefault="002B0D09" w:rsidP="000F0EB5">
            <w:pPr>
              <w:rPr>
                <w:rFonts w:cs="Arial"/>
              </w:rPr>
            </w:pPr>
            <w:r w:rsidRPr="00AE47D0">
              <w:rPr>
                <w:rFonts w:cs="Arial"/>
              </w:rPr>
              <w:t>Satisfies:</w:t>
            </w:r>
          </w:p>
          <w:p w14:paraId="2A74FC54"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00ECB1" w14:textId="77777777" w:rsidR="00DB635C" w:rsidRDefault="00DB635C" w:rsidP="000F0EB5">
            <w:pPr>
              <w:rPr>
                <w:rFonts w:cs="Arial"/>
              </w:rPr>
            </w:pPr>
          </w:p>
          <w:p w14:paraId="6F853BC2" w14:textId="77777777" w:rsidR="002B0D09" w:rsidRPr="00AE47D0" w:rsidRDefault="002B0D09" w:rsidP="000F0EB5">
            <w:pPr>
              <w:rPr>
                <w:rFonts w:cs="Arial"/>
              </w:rPr>
            </w:pPr>
          </w:p>
        </w:tc>
      </w:tr>
      <w:tr w:rsidR="002B0D09" w14:paraId="09F7ECC5" w14:textId="77777777" w:rsidTr="000F0EB5">
        <w:tc>
          <w:tcPr>
            <w:tcW w:w="2689" w:type="dxa"/>
            <w:shd w:val="clear" w:color="auto" w:fill="D9D9D9" w:themeFill="background1" w:themeFillShade="D9"/>
            <w:vAlign w:val="center"/>
          </w:tcPr>
          <w:p w14:paraId="260CC700" w14:textId="77777777" w:rsidR="002B0D09" w:rsidRPr="00761226" w:rsidRDefault="002B0D09" w:rsidP="000F0EB5">
            <w:pPr>
              <w:rPr>
                <w:b/>
              </w:rPr>
            </w:pPr>
            <w:r w:rsidRPr="00761226">
              <w:rPr>
                <w:b/>
              </w:rPr>
              <w:t>ElCmpr_N_Rq</w:t>
            </w:r>
          </w:p>
        </w:tc>
        <w:tc>
          <w:tcPr>
            <w:tcW w:w="4252" w:type="dxa"/>
            <w:vAlign w:val="center"/>
          </w:tcPr>
          <w:p w14:paraId="533B1DDF" w14:textId="77777777" w:rsidR="002B0D09" w:rsidRPr="00761226" w:rsidRDefault="002B0D09" w:rsidP="000F0EB5">
            <w:pPr>
              <w:rPr>
                <w:rFonts w:cs="Arial"/>
              </w:rPr>
            </w:pPr>
            <w:r w:rsidRPr="00761226">
              <w:rPr>
                <w:rFonts w:cs="Arial"/>
              </w:rPr>
              <w:t>Signal requesting electric compressor rpm</w:t>
            </w:r>
          </w:p>
          <w:p w14:paraId="1DF5C9CF" w14:textId="77777777" w:rsidR="002B0D09" w:rsidRPr="00761226" w:rsidRDefault="002B0D09" w:rsidP="000F0EB5">
            <w:pPr>
              <w:rPr>
                <w:rFonts w:cs="Arial"/>
              </w:rPr>
            </w:pPr>
          </w:p>
        </w:tc>
        <w:tc>
          <w:tcPr>
            <w:tcW w:w="2410" w:type="dxa"/>
            <w:vAlign w:val="center"/>
          </w:tcPr>
          <w:p w14:paraId="794BBCD9" w14:textId="77777777" w:rsidR="002B0D09" w:rsidRDefault="002B0D09" w:rsidP="000F0EB5">
            <w:pPr>
              <w:rPr>
                <w:rFonts w:cs="Arial"/>
              </w:rPr>
            </w:pPr>
            <w:r w:rsidRPr="00AE47D0">
              <w:rPr>
                <w:rFonts w:cs="Arial"/>
              </w:rPr>
              <w:t>Satisfies:</w:t>
            </w:r>
          </w:p>
          <w:p w14:paraId="6998C8F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61A5FC" w14:textId="77777777" w:rsidR="00DB635C" w:rsidRDefault="00DB635C" w:rsidP="000F0EB5">
            <w:pPr>
              <w:rPr>
                <w:rFonts w:cs="Arial"/>
              </w:rPr>
            </w:pPr>
          </w:p>
          <w:p w14:paraId="2E29859F" w14:textId="77777777" w:rsidR="002B0D09" w:rsidRPr="00AE47D0" w:rsidRDefault="002B0D09" w:rsidP="000F0EB5">
            <w:pPr>
              <w:rPr>
                <w:rFonts w:cs="Arial"/>
              </w:rPr>
            </w:pPr>
          </w:p>
        </w:tc>
      </w:tr>
      <w:tr w:rsidR="002B0D09" w14:paraId="75002F64" w14:textId="77777777" w:rsidTr="000F0EB5">
        <w:tc>
          <w:tcPr>
            <w:tcW w:w="2689" w:type="dxa"/>
            <w:shd w:val="clear" w:color="auto" w:fill="D9D9D9" w:themeFill="background1" w:themeFillShade="D9"/>
            <w:vAlign w:val="center"/>
          </w:tcPr>
          <w:p w14:paraId="07430A67" w14:textId="77777777" w:rsidR="002B0D09" w:rsidRPr="00761226" w:rsidRDefault="002B0D09" w:rsidP="000F0EB5">
            <w:pPr>
              <w:rPr>
                <w:b/>
              </w:rPr>
            </w:pPr>
            <w:r w:rsidRPr="00761226">
              <w:rPr>
                <w:b/>
              </w:rPr>
              <w:t>BCM-BMS</w:t>
            </w:r>
          </w:p>
        </w:tc>
        <w:tc>
          <w:tcPr>
            <w:tcW w:w="4252" w:type="dxa"/>
            <w:vAlign w:val="center"/>
          </w:tcPr>
          <w:p w14:paraId="31F2B3D0" w14:textId="77777777" w:rsidR="002B0D09" w:rsidRPr="00761226" w:rsidRDefault="002B0D09" w:rsidP="000F0EB5">
            <w:pPr>
              <w:rPr>
                <w:rFonts w:cs="Arial"/>
              </w:rPr>
            </w:pPr>
            <w:r w:rsidRPr="00761226">
              <w:rPr>
                <w:rFonts w:cs="Arial"/>
              </w:rPr>
              <w:t>Signal from Body Control Module to Battery Management Module</w:t>
            </w:r>
          </w:p>
          <w:p w14:paraId="46E8F459" w14:textId="77777777" w:rsidR="002B0D09" w:rsidRPr="00761226" w:rsidRDefault="002B0D09" w:rsidP="000F0EB5">
            <w:pPr>
              <w:rPr>
                <w:rFonts w:cs="Arial"/>
              </w:rPr>
            </w:pPr>
          </w:p>
        </w:tc>
        <w:tc>
          <w:tcPr>
            <w:tcW w:w="2410" w:type="dxa"/>
            <w:vAlign w:val="center"/>
          </w:tcPr>
          <w:p w14:paraId="71F2E69A" w14:textId="77777777" w:rsidR="002B0D09" w:rsidRDefault="002B0D09" w:rsidP="000F0EB5">
            <w:pPr>
              <w:rPr>
                <w:rFonts w:cs="Arial"/>
              </w:rPr>
            </w:pPr>
            <w:r w:rsidRPr="00AE47D0">
              <w:rPr>
                <w:rFonts w:cs="Arial"/>
              </w:rPr>
              <w:t>Satisfies:</w:t>
            </w:r>
          </w:p>
          <w:p w14:paraId="0E858DD8"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49F6086" w14:textId="77777777" w:rsidR="00DB635C" w:rsidRDefault="00DB635C" w:rsidP="000F0EB5">
            <w:pPr>
              <w:rPr>
                <w:rFonts w:cs="Arial"/>
              </w:rPr>
            </w:pPr>
          </w:p>
          <w:p w14:paraId="6146D257" w14:textId="77777777" w:rsidR="002B0D09" w:rsidRPr="00AE47D0" w:rsidRDefault="002B0D09" w:rsidP="000F0EB5">
            <w:pPr>
              <w:rPr>
                <w:rFonts w:cs="Arial"/>
              </w:rPr>
            </w:pPr>
          </w:p>
        </w:tc>
      </w:tr>
      <w:tr w:rsidR="002B0D09" w14:paraId="3D93BFBC" w14:textId="77777777" w:rsidTr="000F0EB5">
        <w:tc>
          <w:tcPr>
            <w:tcW w:w="2689" w:type="dxa"/>
            <w:shd w:val="clear" w:color="auto" w:fill="D9D9D9" w:themeFill="background1" w:themeFillShade="D9"/>
            <w:vAlign w:val="center"/>
          </w:tcPr>
          <w:p w14:paraId="2326FCBA" w14:textId="77777777" w:rsidR="002B0D09" w:rsidRPr="00761226" w:rsidRDefault="002B0D09" w:rsidP="000F0EB5">
            <w:pPr>
              <w:rPr>
                <w:b/>
              </w:rPr>
            </w:pPr>
            <w:r w:rsidRPr="00761226">
              <w:rPr>
                <w:b/>
              </w:rPr>
              <w:t>ElCmpr_N_Rq</w:t>
            </w:r>
          </w:p>
        </w:tc>
        <w:tc>
          <w:tcPr>
            <w:tcW w:w="4252" w:type="dxa"/>
            <w:vAlign w:val="center"/>
          </w:tcPr>
          <w:p w14:paraId="29BA268A" w14:textId="77777777" w:rsidR="002B0D09" w:rsidRPr="00761226" w:rsidRDefault="002B0D09" w:rsidP="000F0EB5">
            <w:pPr>
              <w:rPr>
                <w:rFonts w:cs="Arial"/>
              </w:rPr>
            </w:pPr>
            <w:r w:rsidRPr="00761226">
              <w:rPr>
                <w:rFonts w:cs="Arial"/>
              </w:rPr>
              <w:t>Electric Compressor RPM signal</w:t>
            </w:r>
          </w:p>
          <w:p w14:paraId="65655419" w14:textId="77777777" w:rsidR="002B0D09" w:rsidRPr="00761226" w:rsidRDefault="002B0D09" w:rsidP="000F0EB5">
            <w:pPr>
              <w:rPr>
                <w:rFonts w:cs="Arial"/>
              </w:rPr>
            </w:pPr>
          </w:p>
        </w:tc>
        <w:tc>
          <w:tcPr>
            <w:tcW w:w="2410" w:type="dxa"/>
            <w:vAlign w:val="center"/>
          </w:tcPr>
          <w:p w14:paraId="7B58265C" w14:textId="77777777" w:rsidR="002B0D09" w:rsidRDefault="002B0D09" w:rsidP="000F0EB5">
            <w:pPr>
              <w:rPr>
                <w:rFonts w:cs="Arial"/>
              </w:rPr>
            </w:pPr>
            <w:r w:rsidRPr="00AE47D0">
              <w:rPr>
                <w:rFonts w:cs="Arial"/>
              </w:rPr>
              <w:t>Satisfies:</w:t>
            </w:r>
          </w:p>
          <w:p w14:paraId="7FC48B1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2199C65" w14:textId="77777777" w:rsidR="00DB635C" w:rsidRDefault="00DB635C" w:rsidP="000F0EB5">
            <w:pPr>
              <w:rPr>
                <w:rFonts w:cs="Arial"/>
              </w:rPr>
            </w:pPr>
          </w:p>
          <w:p w14:paraId="1B91A5D6" w14:textId="77777777" w:rsidR="002B0D09" w:rsidRPr="00AE47D0" w:rsidRDefault="002B0D09" w:rsidP="000F0EB5">
            <w:pPr>
              <w:rPr>
                <w:rFonts w:cs="Arial"/>
              </w:rPr>
            </w:pPr>
          </w:p>
        </w:tc>
      </w:tr>
      <w:tr w:rsidR="002B0D09" w14:paraId="07DE7557" w14:textId="77777777" w:rsidTr="000F0EB5">
        <w:tc>
          <w:tcPr>
            <w:tcW w:w="2689" w:type="dxa"/>
            <w:shd w:val="clear" w:color="auto" w:fill="D9D9D9" w:themeFill="background1" w:themeFillShade="D9"/>
            <w:vAlign w:val="center"/>
          </w:tcPr>
          <w:p w14:paraId="682F6397" w14:textId="77777777" w:rsidR="002B0D09" w:rsidRPr="00761226" w:rsidRDefault="002B0D09" w:rsidP="000F0EB5">
            <w:pPr>
              <w:rPr>
                <w:b/>
              </w:rPr>
            </w:pPr>
            <w:r w:rsidRPr="00761226">
              <w:rPr>
                <w:b/>
              </w:rPr>
              <w:t>A14_2_A9</w:t>
            </w:r>
          </w:p>
        </w:tc>
        <w:tc>
          <w:tcPr>
            <w:tcW w:w="4252" w:type="dxa"/>
            <w:vAlign w:val="center"/>
          </w:tcPr>
          <w:p w14:paraId="7D0C7EF4" w14:textId="77777777" w:rsidR="002B0D09" w:rsidRPr="00761226" w:rsidRDefault="002B0D09" w:rsidP="000F0EB5">
            <w:pPr>
              <w:rPr>
                <w:rFonts w:cs="Arial"/>
              </w:rPr>
            </w:pPr>
            <w:r w:rsidRPr="00761226">
              <w:rPr>
                <w:rFonts w:cs="Arial"/>
              </w:rPr>
              <w:t>Signal from ACCM to HPCM</w:t>
            </w:r>
          </w:p>
          <w:p w14:paraId="636F5472" w14:textId="77777777" w:rsidR="002B0D09" w:rsidRPr="00761226" w:rsidRDefault="002B0D09" w:rsidP="000F0EB5">
            <w:pPr>
              <w:rPr>
                <w:rFonts w:cs="Arial"/>
              </w:rPr>
            </w:pPr>
          </w:p>
        </w:tc>
        <w:tc>
          <w:tcPr>
            <w:tcW w:w="2410" w:type="dxa"/>
            <w:vAlign w:val="center"/>
          </w:tcPr>
          <w:p w14:paraId="4107725B" w14:textId="77777777" w:rsidR="002B0D09" w:rsidRDefault="002B0D09" w:rsidP="000F0EB5">
            <w:pPr>
              <w:rPr>
                <w:rFonts w:cs="Arial"/>
              </w:rPr>
            </w:pPr>
            <w:r w:rsidRPr="00AE47D0">
              <w:rPr>
                <w:rFonts w:cs="Arial"/>
              </w:rPr>
              <w:t>Satisfies:</w:t>
            </w:r>
          </w:p>
          <w:p w14:paraId="55BAD7D6"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F71138" w14:textId="77777777" w:rsidR="00DB635C" w:rsidRDefault="00DB635C" w:rsidP="000F0EB5">
            <w:pPr>
              <w:rPr>
                <w:rFonts w:cs="Arial"/>
              </w:rPr>
            </w:pPr>
          </w:p>
          <w:p w14:paraId="505C8170" w14:textId="77777777" w:rsidR="002B0D09" w:rsidRPr="00AE47D0" w:rsidRDefault="002B0D09" w:rsidP="000F0EB5">
            <w:pPr>
              <w:rPr>
                <w:rFonts w:cs="Arial"/>
              </w:rPr>
            </w:pPr>
          </w:p>
        </w:tc>
      </w:tr>
      <w:tr w:rsidR="002B0D09" w14:paraId="365C62B9" w14:textId="77777777" w:rsidTr="000F0EB5">
        <w:tc>
          <w:tcPr>
            <w:tcW w:w="2689" w:type="dxa"/>
            <w:shd w:val="clear" w:color="auto" w:fill="D9D9D9" w:themeFill="background1" w:themeFillShade="D9"/>
            <w:vAlign w:val="center"/>
          </w:tcPr>
          <w:p w14:paraId="7C48414D" w14:textId="77777777" w:rsidR="002B0D09" w:rsidRPr="00761226" w:rsidRDefault="002B0D09" w:rsidP="000F0EB5">
            <w:pPr>
              <w:rPr>
                <w:b/>
              </w:rPr>
            </w:pPr>
            <w:r w:rsidRPr="00761226">
              <w:rPr>
                <w:b/>
              </w:rPr>
              <w:t>Temperature Sensor</w:t>
            </w:r>
          </w:p>
        </w:tc>
        <w:tc>
          <w:tcPr>
            <w:tcW w:w="4252" w:type="dxa"/>
            <w:vAlign w:val="center"/>
          </w:tcPr>
          <w:p w14:paraId="7AFE17BD" w14:textId="77777777" w:rsidR="002B0D09" w:rsidRPr="00761226" w:rsidRDefault="002B0D09" w:rsidP="000F0EB5">
            <w:pPr>
              <w:rPr>
                <w:rFonts w:cs="Arial"/>
              </w:rPr>
            </w:pPr>
          </w:p>
        </w:tc>
        <w:tc>
          <w:tcPr>
            <w:tcW w:w="2410" w:type="dxa"/>
            <w:vAlign w:val="center"/>
          </w:tcPr>
          <w:p w14:paraId="00E195BD" w14:textId="77777777" w:rsidR="002B0D09" w:rsidRDefault="002B0D09" w:rsidP="000F0EB5">
            <w:pPr>
              <w:rPr>
                <w:rFonts w:cs="Arial"/>
              </w:rPr>
            </w:pPr>
            <w:r w:rsidRPr="00AE47D0">
              <w:rPr>
                <w:rFonts w:cs="Arial"/>
              </w:rPr>
              <w:t>Satisfies:</w:t>
            </w:r>
          </w:p>
          <w:p w14:paraId="693A32AC"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8B6E778" w14:textId="77777777" w:rsidR="00DB635C" w:rsidRDefault="00DB635C" w:rsidP="000F0EB5">
            <w:pPr>
              <w:rPr>
                <w:rFonts w:cs="Arial"/>
              </w:rPr>
            </w:pPr>
          </w:p>
          <w:p w14:paraId="1BDADCFC" w14:textId="77777777" w:rsidR="002B0D09" w:rsidRPr="00AE47D0" w:rsidRDefault="002B0D09" w:rsidP="000F0EB5">
            <w:pPr>
              <w:rPr>
                <w:rFonts w:cs="Arial"/>
              </w:rPr>
            </w:pPr>
          </w:p>
        </w:tc>
      </w:tr>
      <w:tr w:rsidR="002B0D09" w14:paraId="0D1ADD1A" w14:textId="77777777" w:rsidTr="000F0EB5">
        <w:tc>
          <w:tcPr>
            <w:tcW w:w="2689" w:type="dxa"/>
            <w:shd w:val="clear" w:color="auto" w:fill="D9D9D9" w:themeFill="background1" w:themeFillShade="D9"/>
            <w:vAlign w:val="center"/>
          </w:tcPr>
          <w:p w14:paraId="11442F5F" w14:textId="77777777" w:rsidR="002B0D09" w:rsidRPr="00761226" w:rsidRDefault="002B0D09" w:rsidP="000F0EB5">
            <w:pPr>
              <w:rPr>
                <w:b/>
              </w:rPr>
            </w:pPr>
            <w:r w:rsidRPr="00761226">
              <w:rPr>
                <w:b/>
              </w:rPr>
              <w:t>HvacTMOSActv_B_Rq</w:t>
            </w:r>
          </w:p>
        </w:tc>
        <w:tc>
          <w:tcPr>
            <w:tcW w:w="4252" w:type="dxa"/>
            <w:vAlign w:val="center"/>
          </w:tcPr>
          <w:p w14:paraId="7FDA1305" w14:textId="77777777" w:rsidR="002B0D09" w:rsidRPr="00761226" w:rsidRDefault="002B0D09" w:rsidP="000F0EB5">
            <w:pPr>
              <w:rPr>
                <w:rFonts w:cs="Arial"/>
              </w:rPr>
            </w:pPr>
          </w:p>
        </w:tc>
        <w:tc>
          <w:tcPr>
            <w:tcW w:w="2410" w:type="dxa"/>
            <w:vAlign w:val="center"/>
          </w:tcPr>
          <w:p w14:paraId="6C1899E7" w14:textId="77777777" w:rsidR="002B0D09" w:rsidRDefault="002B0D09" w:rsidP="000F0EB5">
            <w:pPr>
              <w:rPr>
                <w:rFonts w:cs="Arial"/>
              </w:rPr>
            </w:pPr>
            <w:r w:rsidRPr="00AE47D0">
              <w:rPr>
                <w:rFonts w:cs="Arial"/>
              </w:rPr>
              <w:t>Satisfies:</w:t>
            </w:r>
          </w:p>
          <w:p w14:paraId="06D53320"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C16FE02" w14:textId="77777777" w:rsidR="00DB635C" w:rsidRDefault="00DB635C" w:rsidP="000F0EB5">
            <w:pPr>
              <w:rPr>
                <w:rFonts w:cs="Arial"/>
              </w:rPr>
            </w:pPr>
          </w:p>
          <w:p w14:paraId="591B7315" w14:textId="77777777" w:rsidR="002B0D09" w:rsidRPr="00AE47D0" w:rsidRDefault="002B0D09" w:rsidP="000F0EB5">
            <w:pPr>
              <w:rPr>
                <w:rFonts w:cs="Arial"/>
              </w:rPr>
            </w:pPr>
          </w:p>
        </w:tc>
      </w:tr>
      <w:tr w:rsidR="002B0D09" w14:paraId="08A8CCB6" w14:textId="77777777" w:rsidTr="000F0EB5">
        <w:tc>
          <w:tcPr>
            <w:tcW w:w="2689" w:type="dxa"/>
            <w:shd w:val="clear" w:color="auto" w:fill="D9D9D9" w:themeFill="background1" w:themeFillShade="D9"/>
            <w:vAlign w:val="center"/>
          </w:tcPr>
          <w:p w14:paraId="5AA0D435" w14:textId="77777777" w:rsidR="002B0D09" w:rsidRPr="00761226" w:rsidRDefault="002B0D09" w:rsidP="000F0EB5">
            <w:pPr>
              <w:rPr>
                <w:b/>
              </w:rPr>
            </w:pPr>
            <w:r w:rsidRPr="00761226">
              <w:rPr>
                <w:b/>
              </w:rPr>
              <w:lastRenderedPageBreak/>
              <w:t>AirAmb_Te_Actl</w:t>
            </w:r>
          </w:p>
        </w:tc>
        <w:tc>
          <w:tcPr>
            <w:tcW w:w="4252" w:type="dxa"/>
            <w:vAlign w:val="center"/>
          </w:tcPr>
          <w:p w14:paraId="66F9E412" w14:textId="77777777" w:rsidR="002B0D09" w:rsidRPr="00761226" w:rsidRDefault="002B0D09" w:rsidP="000F0EB5">
            <w:pPr>
              <w:rPr>
                <w:rFonts w:cs="Arial"/>
              </w:rPr>
            </w:pPr>
            <w:r w:rsidRPr="00761226">
              <w:rPr>
                <w:rFonts w:cs="Arial"/>
              </w:rPr>
              <w:t>OSA temperature signal</w:t>
            </w:r>
          </w:p>
          <w:p w14:paraId="1BAF792F" w14:textId="77777777" w:rsidR="002B0D09" w:rsidRPr="00761226" w:rsidRDefault="002B0D09" w:rsidP="000F0EB5">
            <w:pPr>
              <w:rPr>
                <w:rFonts w:cs="Arial"/>
              </w:rPr>
            </w:pPr>
          </w:p>
        </w:tc>
        <w:tc>
          <w:tcPr>
            <w:tcW w:w="2410" w:type="dxa"/>
            <w:vAlign w:val="center"/>
          </w:tcPr>
          <w:p w14:paraId="35C8B01B" w14:textId="77777777" w:rsidR="002B0D09" w:rsidRDefault="002B0D09" w:rsidP="000F0EB5">
            <w:pPr>
              <w:rPr>
                <w:rFonts w:cs="Arial"/>
              </w:rPr>
            </w:pPr>
            <w:r w:rsidRPr="00AE47D0">
              <w:rPr>
                <w:rFonts w:cs="Arial"/>
              </w:rPr>
              <w:t>Satisfies:</w:t>
            </w:r>
          </w:p>
          <w:p w14:paraId="6F18BFD7"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384989D" w14:textId="77777777" w:rsidR="00DB635C" w:rsidRDefault="00DB635C" w:rsidP="000F0EB5">
            <w:pPr>
              <w:rPr>
                <w:rFonts w:cs="Arial"/>
              </w:rPr>
            </w:pPr>
          </w:p>
          <w:p w14:paraId="30DF7C1A" w14:textId="77777777" w:rsidR="002B0D09" w:rsidRPr="00AE47D0" w:rsidRDefault="002B0D09" w:rsidP="000F0EB5">
            <w:pPr>
              <w:rPr>
                <w:rFonts w:cs="Arial"/>
              </w:rPr>
            </w:pPr>
          </w:p>
        </w:tc>
      </w:tr>
      <w:tr w:rsidR="002B0D09" w14:paraId="0C478D42" w14:textId="77777777" w:rsidTr="000F0EB5">
        <w:tc>
          <w:tcPr>
            <w:tcW w:w="2689" w:type="dxa"/>
            <w:shd w:val="clear" w:color="auto" w:fill="D9D9D9" w:themeFill="background1" w:themeFillShade="D9"/>
            <w:vAlign w:val="center"/>
          </w:tcPr>
          <w:p w14:paraId="4EC21EBC" w14:textId="77777777" w:rsidR="002B0D09" w:rsidRPr="00761226" w:rsidRDefault="002B0D09" w:rsidP="000F0EB5">
            <w:pPr>
              <w:rPr>
                <w:b/>
              </w:rPr>
            </w:pPr>
            <w:r w:rsidRPr="00761226">
              <w:rPr>
                <w:b/>
              </w:rPr>
              <w:t>ECG-BCM</w:t>
            </w:r>
          </w:p>
        </w:tc>
        <w:tc>
          <w:tcPr>
            <w:tcW w:w="4252" w:type="dxa"/>
            <w:vAlign w:val="center"/>
          </w:tcPr>
          <w:p w14:paraId="0821EA1E" w14:textId="77777777" w:rsidR="002B0D09" w:rsidRPr="00761226" w:rsidRDefault="002B0D09" w:rsidP="000F0EB5">
            <w:pPr>
              <w:rPr>
                <w:rFonts w:cs="Arial"/>
              </w:rPr>
            </w:pPr>
            <w:r w:rsidRPr="00761226">
              <w:rPr>
                <w:rFonts w:cs="Arial"/>
              </w:rPr>
              <w:t>Signal from ECG to BCM</w:t>
            </w:r>
          </w:p>
          <w:p w14:paraId="181F2FE2" w14:textId="77777777" w:rsidR="002B0D09" w:rsidRPr="00761226" w:rsidRDefault="002B0D09" w:rsidP="000F0EB5">
            <w:pPr>
              <w:rPr>
                <w:rFonts w:cs="Arial"/>
              </w:rPr>
            </w:pPr>
          </w:p>
        </w:tc>
        <w:tc>
          <w:tcPr>
            <w:tcW w:w="2410" w:type="dxa"/>
            <w:vAlign w:val="center"/>
          </w:tcPr>
          <w:p w14:paraId="7F7CA04E" w14:textId="77777777" w:rsidR="002B0D09" w:rsidRDefault="002B0D09" w:rsidP="000F0EB5">
            <w:pPr>
              <w:rPr>
                <w:rFonts w:cs="Arial"/>
              </w:rPr>
            </w:pPr>
            <w:r w:rsidRPr="00AE47D0">
              <w:rPr>
                <w:rFonts w:cs="Arial"/>
              </w:rPr>
              <w:t>Satisfies:</w:t>
            </w:r>
          </w:p>
          <w:p w14:paraId="6B1EBAC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F17563" w14:textId="77777777" w:rsidR="00DB635C" w:rsidRDefault="00DB635C" w:rsidP="000F0EB5">
            <w:pPr>
              <w:rPr>
                <w:rFonts w:cs="Arial"/>
              </w:rPr>
            </w:pPr>
          </w:p>
          <w:p w14:paraId="0E3116E2" w14:textId="77777777" w:rsidR="002B0D09" w:rsidRPr="00AE47D0" w:rsidRDefault="002B0D09" w:rsidP="000F0EB5">
            <w:pPr>
              <w:rPr>
                <w:rFonts w:cs="Arial"/>
              </w:rPr>
            </w:pPr>
          </w:p>
        </w:tc>
      </w:tr>
      <w:tr w:rsidR="002B0D09" w14:paraId="7205F423" w14:textId="77777777" w:rsidTr="000F0EB5">
        <w:tc>
          <w:tcPr>
            <w:tcW w:w="2689" w:type="dxa"/>
            <w:shd w:val="clear" w:color="auto" w:fill="D9D9D9" w:themeFill="background1" w:themeFillShade="D9"/>
            <w:vAlign w:val="center"/>
          </w:tcPr>
          <w:p w14:paraId="3002D673" w14:textId="77777777" w:rsidR="002B0D09" w:rsidRPr="00761226" w:rsidRDefault="002B0D09" w:rsidP="000F0EB5">
            <w:pPr>
              <w:rPr>
                <w:b/>
              </w:rPr>
            </w:pPr>
            <w:r w:rsidRPr="00761226">
              <w:rPr>
                <w:b/>
              </w:rPr>
              <w:t>PCM-HPCM</w:t>
            </w:r>
          </w:p>
        </w:tc>
        <w:tc>
          <w:tcPr>
            <w:tcW w:w="4252" w:type="dxa"/>
            <w:vAlign w:val="center"/>
          </w:tcPr>
          <w:p w14:paraId="77E9B977" w14:textId="77777777" w:rsidR="002B0D09" w:rsidRPr="00761226" w:rsidRDefault="002B0D09" w:rsidP="000F0EB5">
            <w:pPr>
              <w:rPr>
                <w:rFonts w:cs="Arial"/>
              </w:rPr>
            </w:pPr>
            <w:r w:rsidRPr="00761226">
              <w:rPr>
                <w:rFonts w:cs="Arial"/>
              </w:rPr>
              <w:t>Signal from PCM to HPCM</w:t>
            </w:r>
          </w:p>
          <w:p w14:paraId="5C7CF334" w14:textId="77777777" w:rsidR="002B0D09" w:rsidRPr="00761226" w:rsidRDefault="002B0D09" w:rsidP="000F0EB5">
            <w:pPr>
              <w:rPr>
                <w:rFonts w:cs="Arial"/>
              </w:rPr>
            </w:pPr>
          </w:p>
        </w:tc>
        <w:tc>
          <w:tcPr>
            <w:tcW w:w="2410" w:type="dxa"/>
            <w:vAlign w:val="center"/>
          </w:tcPr>
          <w:p w14:paraId="408AFE2A" w14:textId="77777777" w:rsidR="002B0D09" w:rsidRDefault="002B0D09" w:rsidP="000F0EB5">
            <w:pPr>
              <w:rPr>
                <w:rFonts w:cs="Arial"/>
              </w:rPr>
            </w:pPr>
            <w:r w:rsidRPr="00AE47D0">
              <w:rPr>
                <w:rFonts w:cs="Arial"/>
              </w:rPr>
              <w:t>Satisfies:</w:t>
            </w:r>
          </w:p>
          <w:p w14:paraId="2F4556CB"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21F72CE" w14:textId="77777777" w:rsidR="00DB635C" w:rsidRDefault="00DB635C" w:rsidP="000F0EB5">
            <w:pPr>
              <w:rPr>
                <w:rFonts w:cs="Arial"/>
              </w:rPr>
            </w:pPr>
          </w:p>
          <w:p w14:paraId="5B840022" w14:textId="77777777" w:rsidR="002B0D09" w:rsidRPr="00AE47D0" w:rsidRDefault="002B0D09" w:rsidP="000F0EB5">
            <w:pPr>
              <w:rPr>
                <w:rFonts w:cs="Arial"/>
              </w:rPr>
            </w:pPr>
          </w:p>
        </w:tc>
      </w:tr>
      <w:tr w:rsidR="002B0D09" w14:paraId="46E61430" w14:textId="77777777" w:rsidTr="000F0EB5">
        <w:tc>
          <w:tcPr>
            <w:tcW w:w="2689" w:type="dxa"/>
            <w:shd w:val="clear" w:color="auto" w:fill="D9D9D9" w:themeFill="background1" w:themeFillShade="D9"/>
            <w:vAlign w:val="center"/>
          </w:tcPr>
          <w:p w14:paraId="6973D01C" w14:textId="4157BFF7" w:rsidR="002B0D09" w:rsidRPr="00761226" w:rsidRDefault="00DC7E29" w:rsidP="000F0EB5">
            <w:pPr>
              <w:rPr>
                <w:b/>
              </w:rPr>
            </w:pPr>
            <w:r>
              <w:rPr>
                <w:b/>
              </w:rPr>
              <w:t>BMS-BCM</w:t>
            </w:r>
          </w:p>
        </w:tc>
        <w:tc>
          <w:tcPr>
            <w:tcW w:w="4252" w:type="dxa"/>
            <w:vAlign w:val="center"/>
          </w:tcPr>
          <w:p w14:paraId="1B03A382" w14:textId="77777777" w:rsidR="002B0D09" w:rsidRPr="00761226" w:rsidRDefault="002B0D09" w:rsidP="000F0EB5">
            <w:pPr>
              <w:rPr>
                <w:rFonts w:cs="Arial"/>
              </w:rPr>
            </w:pPr>
            <w:r w:rsidRPr="00761226">
              <w:rPr>
                <w:rFonts w:cs="Arial"/>
              </w:rPr>
              <w:t>Signal from BMS to BCM</w:t>
            </w:r>
          </w:p>
          <w:p w14:paraId="75A463D3" w14:textId="77777777" w:rsidR="002B0D09" w:rsidRPr="00761226" w:rsidRDefault="002B0D09" w:rsidP="000F0EB5">
            <w:pPr>
              <w:rPr>
                <w:rFonts w:cs="Arial"/>
              </w:rPr>
            </w:pPr>
          </w:p>
        </w:tc>
        <w:tc>
          <w:tcPr>
            <w:tcW w:w="2410" w:type="dxa"/>
            <w:vAlign w:val="center"/>
          </w:tcPr>
          <w:p w14:paraId="3E969F4C" w14:textId="77777777" w:rsidR="002B0D09" w:rsidRDefault="002B0D09" w:rsidP="000F0EB5">
            <w:pPr>
              <w:rPr>
                <w:rFonts w:cs="Arial"/>
              </w:rPr>
            </w:pPr>
            <w:r w:rsidRPr="00AE47D0">
              <w:rPr>
                <w:rFonts w:cs="Arial"/>
              </w:rPr>
              <w:t>Satisfies:</w:t>
            </w:r>
          </w:p>
          <w:p w14:paraId="3369F403"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2C2E2EC" w14:textId="77777777" w:rsidR="00DB635C" w:rsidRDefault="00DB635C" w:rsidP="000F0EB5">
            <w:pPr>
              <w:rPr>
                <w:rFonts w:cs="Arial"/>
              </w:rPr>
            </w:pPr>
          </w:p>
          <w:p w14:paraId="09882452" w14:textId="77777777" w:rsidR="002B0D09" w:rsidRPr="00AE47D0" w:rsidRDefault="002B0D09" w:rsidP="000F0EB5">
            <w:pPr>
              <w:rPr>
                <w:rFonts w:cs="Arial"/>
              </w:rPr>
            </w:pPr>
          </w:p>
        </w:tc>
      </w:tr>
      <w:tr w:rsidR="002B0D09" w14:paraId="325AA42D" w14:textId="77777777" w:rsidTr="000F0EB5">
        <w:tc>
          <w:tcPr>
            <w:tcW w:w="2689" w:type="dxa"/>
            <w:shd w:val="clear" w:color="auto" w:fill="D9D9D9" w:themeFill="background1" w:themeFillShade="D9"/>
            <w:vAlign w:val="center"/>
          </w:tcPr>
          <w:p w14:paraId="03A16154" w14:textId="0F898995" w:rsidR="002B0D09" w:rsidRPr="00761226" w:rsidRDefault="00DC7E29" w:rsidP="000F0EB5">
            <w:pPr>
              <w:rPr>
                <w:b/>
              </w:rPr>
            </w:pPr>
            <w:r>
              <w:rPr>
                <w:b/>
              </w:rPr>
              <w:t>SOBDMC</w:t>
            </w:r>
            <w:r w:rsidR="002B0D09" w:rsidRPr="00761226">
              <w:rPr>
                <w:b/>
              </w:rPr>
              <w:t>_</w:t>
            </w:r>
            <w:r>
              <w:rPr>
                <w:b/>
              </w:rPr>
              <w:t>HPCM-ACCM</w:t>
            </w:r>
          </w:p>
        </w:tc>
        <w:tc>
          <w:tcPr>
            <w:tcW w:w="4252" w:type="dxa"/>
            <w:vAlign w:val="center"/>
          </w:tcPr>
          <w:p w14:paraId="611F8D49" w14:textId="77777777" w:rsidR="002B0D09" w:rsidRPr="00761226" w:rsidRDefault="002B0D09" w:rsidP="000F0EB5">
            <w:pPr>
              <w:rPr>
                <w:rFonts w:cs="Arial"/>
              </w:rPr>
            </w:pPr>
            <w:r w:rsidRPr="00761226">
              <w:rPr>
                <w:rFonts w:cs="Arial"/>
              </w:rPr>
              <w:t>Signal from HPCM to ACCM</w:t>
            </w:r>
          </w:p>
          <w:p w14:paraId="127C0516" w14:textId="77777777" w:rsidR="002B0D09" w:rsidRPr="00761226" w:rsidRDefault="002B0D09" w:rsidP="000F0EB5">
            <w:pPr>
              <w:rPr>
                <w:rFonts w:cs="Arial"/>
              </w:rPr>
            </w:pPr>
          </w:p>
        </w:tc>
        <w:tc>
          <w:tcPr>
            <w:tcW w:w="2410" w:type="dxa"/>
            <w:vAlign w:val="center"/>
          </w:tcPr>
          <w:p w14:paraId="3ADBCF1F" w14:textId="77777777" w:rsidR="002B0D09" w:rsidRDefault="002B0D09" w:rsidP="000F0EB5">
            <w:pPr>
              <w:rPr>
                <w:rFonts w:cs="Arial"/>
              </w:rPr>
            </w:pPr>
            <w:r w:rsidRPr="00AE47D0">
              <w:rPr>
                <w:rFonts w:cs="Arial"/>
              </w:rPr>
              <w:t>Satisfies:</w:t>
            </w:r>
          </w:p>
          <w:p w14:paraId="1DA59F9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5E8610F" w14:textId="77777777" w:rsidR="00DB635C" w:rsidRDefault="00DB635C" w:rsidP="000F0EB5">
            <w:pPr>
              <w:rPr>
                <w:rFonts w:cs="Arial"/>
              </w:rPr>
            </w:pPr>
          </w:p>
          <w:p w14:paraId="6EE06A4B" w14:textId="77777777" w:rsidR="002B0D09" w:rsidRPr="00AE47D0" w:rsidRDefault="002B0D09" w:rsidP="000F0EB5">
            <w:pPr>
              <w:rPr>
                <w:rFonts w:cs="Arial"/>
              </w:rPr>
            </w:pPr>
          </w:p>
        </w:tc>
      </w:tr>
      <w:tr w:rsidR="002B0D09" w14:paraId="61C13EFC" w14:textId="77777777" w:rsidTr="000F0EB5">
        <w:tc>
          <w:tcPr>
            <w:tcW w:w="2689" w:type="dxa"/>
            <w:shd w:val="clear" w:color="auto" w:fill="D9D9D9" w:themeFill="background1" w:themeFillShade="D9"/>
            <w:vAlign w:val="center"/>
          </w:tcPr>
          <w:p w14:paraId="5A591F99" w14:textId="77777777" w:rsidR="002B0D09" w:rsidRPr="00761226" w:rsidRDefault="002B0D09" w:rsidP="000F0EB5">
            <w:pPr>
              <w:rPr>
                <w:b/>
              </w:rPr>
            </w:pPr>
            <w:r w:rsidRPr="00761226">
              <w:rPr>
                <w:b/>
              </w:rPr>
              <w:t>Test</w:t>
            </w:r>
          </w:p>
        </w:tc>
        <w:tc>
          <w:tcPr>
            <w:tcW w:w="4252" w:type="dxa"/>
            <w:vAlign w:val="center"/>
          </w:tcPr>
          <w:p w14:paraId="281E14D6" w14:textId="77777777" w:rsidR="002B0D09" w:rsidRPr="00761226" w:rsidRDefault="002B0D09" w:rsidP="000F0EB5">
            <w:pPr>
              <w:rPr>
                <w:rFonts w:cs="Arial"/>
              </w:rPr>
            </w:pPr>
          </w:p>
        </w:tc>
        <w:tc>
          <w:tcPr>
            <w:tcW w:w="2410" w:type="dxa"/>
            <w:vAlign w:val="center"/>
          </w:tcPr>
          <w:p w14:paraId="251230EF" w14:textId="77777777" w:rsidR="002B0D09" w:rsidRDefault="002B0D09" w:rsidP="000F0EB5">
            <w:pPr>
              <w:rPr>
                <w:rFonts w:cs="Arial"/>
              </w:rPr>
            </w:pPr>
            <w:r w:rsidRPr="00AE47D0">
              <w:rPr>
                <w:rFonts w:cs="Arial"/>
              </w:rPr>
              <w:t>Satisfies:</w:t>
            </w:r>
          </w:p>
          <w:p w14:paraId="45EBF679"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85B5BE6" w14:textId="77777777" w:rsidR="00DB635C" w:rsidRDefault="00DB635C" w:rsidP="000F0EB5">
            <w:pPr>
              <w:rPr>
                <w:rFonts w:cs="Arial"/>
              </w:rPr>
            </w:pPr>
          </w:p>
          <w:p w14:paraId="33E13529" w14:textId="77777777" w:rsidR="002B0D09" w:rsidRPr="00AE47D0" w:rsidRDefault="002B0D09" w:rsidP="000F0EB5">
            <w:pPr>
              <w:rPr>
                <w:rFonts w:cs="Arial"/>
              </w:rPr>
            </w:pPr>
          </w:p>
        </w:tc>
      </w:tr>
      <w:tr w:rsidR="002B0D09" w14:paraId="7261E6E2" w14:textId="77777777" w:rsidTr="000F0EB5">
        <w:tc>
          <w:tcPr>
            <w:tcW w:w="2689" w:type="dxa"/>
            <w:shd w:val="clear" w:color="auto" w:fill="D9D9D9" w:themeFill="background1" w:themeFillShade="D9"/>
            <w:vAlign w:val="center"/>
          </w:tcPr>
          <w:p w14:paraId="4D9A2243" w14:textId="77777777" w:rsidR="002B0D09" w:rsidRPr="00761226" w:rsidRDefault="002B0D09" w:rsidP="000F0EB5">
            <w:pPr>
              <w:rPr>
                <w:b/>
              </w:rPr>
            </w:pPr>
            <w:r w:rsidRPr="00761226">
              <w:rPr>
                <w:b/>
              </w:rPr>
              <w:t>RCCM-ECG</w:t>
            </w:r>
          </w:p>
        </w:tc>
        <w:tc>
          <w:tcPr>
            <w:tcW w:w="4252" w:type="dxa"/>
            <w:vAlign w:val="center"/>
          </w:tcPr>
          <w:p w14:paraId="2D214094" w14:textId="77777777" w:rsidR="002B0D09" w:rsidRPr="00761226" w:rsidRDefault="002B0D09" w:rsidP="000F0EB5">
            <w:pPr>
              <w:rPr>
                <w:rFonts w:cs="Arial"/>
              </w:rPr>
            </w:pPr>
            <w:r w:rsidRPr="00761226">
              <w:rPr>
                <w:rFonts w:cs="Arial"/>
              </w:rPr>
              <w:t>Signal from RCCM to ECG</w:t>
            </w:r>
          </w:p>
          <w:p w14:paraId="6FB7383E" w14:textId="77777777" w:rsidR="002B0D09" w:rsidRPr="00761226" w:rsidRDefault="002B0D09" w:rsidP="000F0EB5">
            <w:pPr>
              <w:rPr>
                <w:rFonts w:cs="Arial"/>
              </w:rPr>
            </w:pPr>
          </w:p>
        </w:tc>
        <w:tc>
          <w:tcPr>
            <w:tcW w:w="2410" w:type="dxa"/>
            <w:vAlign w:val="center"/>
          </w:tcPr>
          <w:p w14:paraId="62F5917E" w14:textId="77777777" w:rsidR="002B0D09" w:rsidRDefault="002B0D09" w:rsidP="000F0EB5">
            <w:pPr>
              <w:rPr>
                <w:rFonts w:cs="Arial"/>
              </w:rPr>
            </w:pPr>
            <w:r w:rsidRPr="00AE47D0">
              <w:rPr>
                <w:rFonts w:cs="Arial"/>
              </w:rPr>
              <w:t>Satisfies:</w:t>
            </w:r>
          </w:p>
          <w:p w14:paraId="01DB691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5A5FEE" w14:textId="77777777" w:rsidR="00DB635C" w:rsidRDefault="00DB635C" w:rsidP="000F0EB5">
            <w:pPr>
              <w:rPr>
                <w:rFonts w:cs="Arial"/>
              </w:rPr>
            </w:pPr>
          </w:p>
          <w:p w14:paraId="7B1F147D" w14:textId="77777777" w:rsidR="002B0D09" w:rsidRPr="00AE47D0" w:rsidRDefault="002B0D09" w:rsidP="000F0EB5">
            <w:pPr>
              <w:rPr>
                <w:rFonts w:cs="Arial"/>
              </w:rPr>
            </w:pPr>
          </w:p>
        </w:tc>
      </w:tr>
      <w:tr w:rsidR="002B0D09" w14:paraId="4C5231F5" w14:textId="77777777" w:rsidTr="000F0EB5">
        <w:tc>
          <w:tcPr>
            <w:tcW w:w="2689" w:type="dxa"/>
            <w:shd w:val="clear" w:color="auto" w:fill="D9D9D9" w:themeFill="background1" w:themeFillShade="D9"/>
            <w:vAlign w:val="center"/>
          </w:tcPr>
          <w:p w14:paraId="30E36676" w14:textId="77777777" w:rsidR="002B0D09" w:rsidRPr="00761226" w:rsidRDefault="002B0D09" w:rsidP="000F0EB5">
            <w:pPr>
              <w:rPr>
                <w:b/>
              </w:rPr>
            </w:pPr>
            <w:r w:rsidRPr="00761226">
              <w:rPr>
                <w:b/>
              </w:rPr>
              <w:t>BCM-HMI</w:t>
            </w:r>
          </w:p>
        </w:tc>
        <w:tc>
          <w:tcPr>
            <w:tcW w:w="4252" w:type="dxa"/>
            <w:vAlign w:val="center"/>
          </w:tcPr>
          <w:p w14:paraId="1EDE882C" w14:textId="77777777" w:rsidR="002B0D09" w:rsidRPr="00761226" w:rsidRDefault="002B0D09" w:rsidP="000F0EB5">
            <w:pPr>
              <w:rPr>
                <w:rFonts w:cs="Arial"/>
              </w:rPr>
            </w:pPr>
            <w:r w:rsidRPr="00761226">
              <w:rPr>
                <w:rFonts w:cs="Arial"/>
              </w:rPr>
              <w:t>Signal from BCM to HMI</w:t>
            </w:r>
          </w:p>
          <w:p w14:paraId="5A1AC884" w14:textId="77777777" w:rsidR="002B0D09" w:rsidRPr="00761226" w:rsidRDefault="002B0D09" w:rsidP="000F0EB5">
            <w:pPr>
              <w:rPr>
                <w:rFonts w:cs="Arial"/>
              </w:rPr>
            </w:pPr>
          </w:p>
        </w:tc>
        <w:tc>
          <w:tcPr>
            <w:tcW w:w="2410" w:type="dxa"/>
            <w:vAlign w:val="center"/>
          </w:tcPr>
          <w:p w14:paraId="508B4333" w14:textId="77777777" w:rsidR="002B0D09" w:rsidRDefault="002B0D09" w:rsidP="000F0EB5">
            <w:pPr>
              <w:rPr>
                <w:rFonts w:cs="Arial"/>
              </w:rPr>
            </w:pPr>
            <w:r w:rsidRPr="00AE47D0">
              <w:rPr>
                <w:rFonts w:cs="Arial"/>
              </w:rPr>
              <w:t>Satisfies:</w:t>
            </w:r>
          </w:p>
          <w:p w14:paraId="099DCDCD"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5ECF5E3" w14:textId="77777777" w:rsidR="00DB635C" w:rsidRDefault="00DB635C" w:rsidP="000F0EB5">
            <w:pPr>
              <w:rPr>
                <w:rFonts w:cs="Arial"/>
              </w:rPr>
            </w:pPr>
          </w:p>
          <w:p w14:paraId="6EA1B2B8" w14:textId="77777777" w:rsidR="002B0D09" w:rsidRPr="00AE47D0" w:rsidRDefault="002B0D09" w:rsidP="000F0EB5">
            <w:pPr>
              <w:rPr>
                <w:rFonts w:cs="Arial"/>
              </w:rPr>
            </w:pPr>
          </w:p>
        </w:tc>
      </w:tr>
      <w:tr w:rsidR="002B0D09" w14:paraId="1DFAC4EF" w14:textId="77777777" w:rsidTr="000F0EB5">
        <w:tc>
          <w:tcPr>
            <w:tcW w:w="2689" w:type="dxa"/>
            <w:shd w:val="clear" w:color="auto" w:fill="D9D9D9" w:themeFill="background1" w:themeFillShade="D9"/>
            <w:vAlign w:val="center"/>
          </w:tcPr>
          <w:p w14:paraId="08535A40" w14:textId="77777777" w:rsidR="002B0D09" w:rsidRPr="00761226" w:rsidRDefault="002B0D09" w:rsidP="000F0EB5">
            <w:pPr>
              <w:rPr>
                <w:b/>
              </w:rPr>
            </w:pPr>
            <w:r w:rsidRPr="00761226">
              <w:rPr>
                <w:b/>
              </w:rPr>
              <w:t>HMI-HPCM</w:t>
            </w:r>
          </w:p>
        </w:tc>
        <w:tc>
          <w:tcPr>
            <w:tcW w:w="4252" w:type="dxa"/>
            <w:vAlign w:val="center"/>
          </w:tcPr>
          <w:p w14:paraId="00B9FF5A" w14:textId="77777777" w:rsidR="002B0D09" w:rsidRPr="00761226" w:rsidRDefault="002B0D09" w:rsidP="000F0EB5">
            <w:pPr>
              <w:rPr>
                <w:rFonts w:cs="Arial"/>
              </w:rPr>
            </w:pPr>
            <w:r w:rsidRPr="00761226">
              <w:rPr>
                <w:rFonts w:cs="Arial"/>
              </w:rPr>
              <w:t>Signal from HMI to HPCM</w:t>
            </w:r>
          </w:p>
          <w:p w14:paraId="7A85D8B6" w14:textId="77777777" w:rsidR="002B0D09" w:rsidRPr="00761226" w:rsidRDefault="002B0D09" w:rsidP="000F0EB5">
            <w:pPr>
              <w:rPr>
                <w:rFonts w:cs="Arial"/>
              </w:rPr>
            </w:pPr>
          </w:p>
        </w:tc>
        <w:tc>
          <w:tcPr>
            <w:tcW w:w="2410" w:type="dxa"/>
            <w:vAlign w:val="center"/>
          </w:tcPr>
          <w:p w14:paraId="7BD7C715" w14:textId="77777777" w:rsidR="002B0D09" w:rsidRDefault="002B0D09" w:rsidP="000F0EB5">
            <w:pPr>
              <w:rPr>
                <w:rFonts w:cs="Arial"/>
              </w:rPr>
            </w:pPr>
            <w:r w:rsidRPr="00AE47D0">
              <w:rPr>
                <w:rFonts w:cs="Arial"/>
              </w:rPr>
              <w:t>Satisfies:</w:t>
            </w:r>
          </w:p>
          <w:p w14:paraId="1FFD7DDF"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D2969F" w14:textId="77777777" w:rsidR="00DB635C" w:rsidRDefault="00DB635C" w:rsidP="000F0EB5">
            <w:pPr>
              <w:rPr>
                <w:rFonts w:cs="Arial"/>
              </w:rPr>
            </w:pPr>
          </w:p>
          <w:p w14:paraId="5BE93DF5" w14:textId="77777777" w:rsidR="002B0D09" w:rsidRPr="00AE47D0" w:rsidRDefault="002B0D09" w:rsidP="000F0EB5">
            <w:pPr>
              <w:rPr>
                <w:rFonts w:cs="Arial"/>
              </w:rPr>
            </w:pPr>
          </w:p>
        </w:tc>
      </w:tr>
      <w:tr w:rsidR="002B0D09" w14:paraId="6DC5BBC7" w14:textId="77777777" w:rsidTr="000F0EB5">
        <w:tc>
          <w:tcPr>
            <w:tcW w:w="2689" w:type="dxa"/>
            <w:shd w:val="clear" w:color="auto" w:fill="D9D9D9" w:themeFill="background1" w:themeFillShade="D9"/>
            <w:vAlign w:val="center"/>
          </w:tcPr>
          <w:p w14:paraId="3861D200" w14:textId="77777777" w:rsidR="002B0D09" w:rsidRPr="00761226" w:rsidRDefault="002B0D09" w:rsidP="000F0EB5">
            <w:pPr>
              <w:rPr>
                <w:b/>
              </w:rPr>
            </w:pPr>
            <w:r w:rsidRPr="00761226">
              <w:rPr>
                <w:b/>
              </w:rPr>
              <w:t>BCM-HPCM</w:t>
            </w:r>
          </w:p>
        </w:tc>
        <w:tc>
          <w:tcPr>
            <w:tcW w:w="4252" w:type="dxa"/>
            <w:vAlign w:val="center"/>
          </w:tcPr>
          <w:p w14:paraId="1BC2274A" w14:textId="77777777" w:rsidR="002B0D09" w:rsidRPr="00761226" w:rsidRDefault="002B0D09" w:rsidP="000F0EB5">
            <w:pPr>
              <w:rPr>
                <w:rFonts w:cs="Arial"/>
              </w:rPr>
            </w:pPr>
            <w:r w:rsidRPr="00761226">
              <w:rPr>
                <w:rFonts w:cs="Arial"/>
              </w:rPr>
              <w:t>Signal from BCM to HPCM</w:t>
            </w:r>
          </w:p>
          <w:p w14:paraId="0269FAD5" w14:textId="77777777" w:rsidR="002B0D09" w:rsidRPr="00761226" w:rsidRDefault="002B0D09" w:rsidP="000F0EB5">
            <w:pPr>
              <w:rPr>
                <w:rFonts w:cs="Arial"/>
              </w:rPr>
            </w:pPr>
          </w:p>
        </w:tc>
        <w:tc>
          <w:tcPr>
            <w:tcW w:w="2410" w:type="dxa"/>
            <w:vAlign w:val="center"/>
          </w:tcPr>
          <w:p w14:paraId="36C872A7" w14:textId="77777777" w:rsidR="002B0D09" w:rsidRDefault="002B0D09" w:rsidP="000F0EB5">
            <w:pPr>
              <w:rPr>
                <w:rFonts w:cs="Arial"/>
              </w:rPr>
            </w:pPr>
            <w:r w:rsidRPr="00AE47D0">
              <w:rPr>
                <w:rFonts w:cs="Arial"/>
              </w:rPr>
              <w:t>Satisfies:</w:t>
            </w:r>
          </w:p>
          <w:p w14:paraId="42E35021"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85DC34" w14:textId="77777777" w:rsidR="00DB635C" w:rsidRDefault="00DB635C" w:rsidP="000F0EB5">
            <w:pPr>
              <w:rPr>
                <w:rFonts w:cs="Arial"/>
              </w:rPr>
            </w:pPr>
          </w:p>
          <w:p w14:paraId="1B5D850B" w14:textId="77777777" w:rsidR="002B0D09" w:rsidRPr="00AE47D0" w:rsidRDefault="002B0D09" w:rsidP="000F0EB5">
            <w:pPr>
              <w:rPr>
                <w:rFonts w:cs="Arial"/>
              </w:rPr>
            </w:pPr>
          </w:p>
        </w:tc>
      </w:tr>
      <w:tr w:rsidR="002B0D09" w14:paraId="212A2DFA" w14:textId="77777777" w:rsidTr="000F0EB5">
        <w:tc>
          <w:tcPr>
            <w:tcW w:w="2689" w:type="dxa"/>
            <w:shd w:val="clear" w:color="auto" w:fill="D9D9D9" w:themeFill="background1" w:themeFillShade="D9"/>
            <w:vAlign w:val="center"/>
          </w:tcPr>
          <w:p w14:paraId="55C1B7C1" w14:textId="77777777" w:rsidR="002B0D09" w:rsidRPr="00761226" w:rsidRDefault="002B0D09" w:rsidP="000F0EB5">
            <w:pPr>
              <w:rPr>
                <w:b/>
              </w:rPr>
            </w:pPr>
            <w:r w:rsidRPr="00761226">
              <w:rPr>
                <w:b/>
              </w:rPr>
              <w:t>ECG-HPCM</w:t>
            </w:r>
          </w:p>
        </w:tc>
        <w:tc>
          <w:tcPr>
            <w:tcW w:w="4252" w:type="dxa"/>
            <w:vAlign w:val="center"/>
          </w:tcPr>
          <w:p w14:paraId="03B347B3" w14:textId="77777777" w:rsidR="002B0D09" w:rsidRPr="00761226" w:rsidRDefault="002B0D09" w:rsidP="000F0EB5">
            <w:pPr>
              <w:rPr>
                <w:rFonts w:cs="Arial"/>
              </w:rPr>
            </w:pPr>
            <w:r w:rsidRPr="00761226">
              <w:rPr>
                <w:rFonts w:cs="Arial"/>
              </w:rPr>
              <w:t>Signal from ECG to HPCM</w:t>
            </w:r>
          </w:p>
          <w:p w14:paraId="0FD256AD" w14:textId="77777777" w:rsidR="002B0D09" w:rsidRPr="00761226" w:rsidRDefault="002B0D09" w:rsidP="000F0EB5">
            <w:pPr>
              <w:rPr>
                <w:rFonts w:cs="Arial"/>
              </w:rPr>
            </w:pPr>
          </w:p>
        </w:tc>
        <w:tc>
          <w:tcPr>
            <w:tcW w:w="2410" w:type="dxa"/>
            <w:vAlign w:val="center"/>
          </w:tcPr>
          <w:p w14:paraId="1353EA9D" w14:textId="77777777" w:rsidR="002B0D09" w:rsidRDefault="002B0D09" w:rsidP="000F0EB5">
            <w:pPr>
              <w:rPr>
                <w:rFonts w:cs="Arial"/>
              </w:rPr>
            </w:pPr>
            <w:r w:rsidRPr="00AE47D0">
              <w:rPr>
                <w:rFonts w:cs="Arial"/>
              </w:rPr>
              <w:t>Satisfies:</w:t>
            </w:r>
          </w:p>
          <w:p w14:paraId="155C529E"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1DA391D" w14:textId="77777777" w:rsidR="00DB635C" w:rsidRDefault="00DB635C" w:rsidP="000F0EB5">
            <w:pPr>
              <w:rPr>
                <w:rFonts w:cs="Arial"/>
              </w:rPr>
            </w:pPr>
          </w:p>
          <w:p w14:paraId="7BCDCC79" w14:textId="77777777" w:rsidR="002B0D09" w:rsidRPr="00AE47D0" w:rsidRDefault="002B0D09" w:rsidP="000F0EB5">
            <w:pPr>
              <w:rPr>
                <w:rFonts w:cs="Arial"/>
              </w:rPr>
            </w:pPr>
          </w:p>
        </w:tc>
      </w:tr>
      <w:tr w:rsidR="002B0D09" w14:paraId="3DFD3CCD" w14:textId="77777777" w:rsidTr="000F0EB5">
        <w:tc>
          <w:tcPr>
            <w:tcW w:w="2689" w:type="dxa"/>
            <w:shd w:val="clear" w:color="auto" w:fill="D9D9D9" w:themeFill="background1" w:themeFillShade="D9"/>
            <w:vAlign w:val="center"/>
          </w:tcPr>
          <w:p w14:paraId="6A329893" w14:textId="77777777" w:rsidR="002B0D09" w:rsidRPr="00761226" w:rsidRDefault="002B0D09" w:rsidP="000F0EB5">
            <w:pPr>
              <w:rPr>
                <w:b/>
              </w:rPr>
            </w:pPr>
            <w:r w:rsidRPr="00761226">
              <w:rPr>
                <w:b/>
              </w:rPr>
              <w:t>GSM-ECG</w:t>
            </w:r>
          </w:p>
        </w:tc>
        <w:tc>
          <w:tcPr>
            <w:tcW w:w="4252" w:type="dxa"/>
            <w:vAlign w:val="center"/>
          </w:tcPr>
          <w:p w14:paraId="3214278E" w14:textId="77777777" w:rsidR="002B0D09" w:rsidRPr="00761226" w:rsidRDefault="002B0D09" w:rsidP="000F0EB5">
            <w:pPr>
              <w:rPr>
                <w:rFonts w:cs="Arial"/>
              </w:rPr>
            </w:pPr>
            <w:r w:rsidRPr="00761226">
              <w:rPr>
                <w:rFonts w:cs="Arial"/>
              </w:rPr>
              <w:t>Signal from GSM to ECG</w:t>
            </w:r>
          </w:p>
          <w:p w14:paraId="4A3E387E" w14:textId="77777777" w:rsidR="002B0D09" w:rsidRPr="00761226" w:rsidRDefault="002B0D09" w:rsidP="000F0EB5">
            <w:pPr>
              <w:rPr>
                <w:rFonts w:cs="Arial"/>
              </w:rPr>
            </w:pPr>
          </w:p>
        </w:tc>
        <w:tc>
          <w:tcPr>
            <w:tcW w:w="2410" w:type="dxa"/>
            <w:vAlign w:val="center"/>
          </w:tcPr>
          <w:p w14:paraId="500A25AB" w14:textId="77777777" w:rsidR="002B0D09" w:rsidRDefault="002B0D09" w:rsidP="000F0EB5">
            <w:pPr>
              <w:rPr>
                <w:rFonts w:cs="Arial"/>
              </w:rPr>
            </w:pPr>
            <w:r w:rsidRPr="00AE47D0">
              <w:rPr>
                <w:rFonts w:cs="Arial"/>
              </w:rPr>
              <w:t>Satisfies:</w:t>
            </w:r>
          </w:p>
          <w:p w14:paraId="3054008A" w14:textId="77777777"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1A58BCC" w14:textId="77777777" w:rsidR="00DB635C" w:rsidRDefault="00DB635C" w:rsidP="000F0EB5">
            <w:pPr>
              <w:rPr>
                <w:rFonts w:cs="Arial"/>
              </w:rPr>
            </w:pPr>
          </w:p>
          <w:p w14:paraId="66F0C688" w14:textId="77777777" w:rsidR="002B0D09" w:rsidRPr="00AE47D0" w:rsidRDefault="002B0D09" w:rsidP="000F0EB5">
            <w:pPr>
              <w:rPr>
                <w:rFonts w:cs="Arial"/>
              </w:rPr>
            </w:pPr>
          </w:p>
        </w:tc>
      </w:tr>
    </w:tbl>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88" w:name="_Toc35000635"/>
      <w:r>
        <w:t>GSDB Signals</w:t>
      </w:r>
      <w:bookmarkEnd w:id="288"/>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89" w:name="_Toc35000636"/>
      <w:r>
        <w:t>HW I/Os</w:t>
      </w:r>
      <w:bookmarkEnd w:id="289"/>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90" w:name="_Toc35000637"/>
      <w:r>
        <w:lastRenderedPageBreak/>
        <w:t>Diagnostic Interfaces</w:t>
      </w:r>
      <w:bookmarkEnd w:id="290"/>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291" w:name="_Toc35000638"/>
      <w:r>
        <w:t>DTCs</w:t>
      </w:r>
      <w:bookmarkEnd w:id="291"/>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292" w:name="_Toc35000639"/>
      <w:r>
        <w:t>DIDs</w:t>
      </w:r>
      <w:bookmarkEnd w:id="292"/>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293" w:name="_Toc35000640"/>
      <w:r w:rsidRPr="00BC3C56">
        <w:t>Technical Parameters</w:t>
      </w:r>
      <w:bookmarkEnd w:id="293"/>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294" w:name="_Toc35000641"/>
      <w:r>
        <w:t>Mappings</w:t>
      </w:r>
      <w:bookmarkEnd w:id="294"/>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295" w:name="_Toc35000642"/>
      <w:r w:rsidRPr="00BC3C56">
        <w:rPr>
          <w:szCs w:val="20"/>
        </w:rPr>
        <w:t>Technical Interfaces</w:t>
      </w:r>
      <w:bookmarkEnd w:id="295"/>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296" w:name="_Toc35000643"/>
      <w:r>
        <w:t>AIS Interfaces</w:t>
      </w:r>
      <w:bookmarkEnd w:id="296"/>
    </w:p>
    <w:p w14:paraId="073C781E" w14:textId="77777777" w:rsidR="00072314" w:rsidRDefault="00072314" w:rsidP="00072314">
      <w:pPr>
        <w:pStyle w:val="Heading5"/>
        <w:keepNext w:val="0"/>
        <w:tabs>
          <w:tab w:val="clear" w:pos="900"/>
          <w:tab w:val="left" w:pos="709"/>
        </w:tabs>
        <w:spacing w:before="240"/>
      </w:pPr>
      <w:bookmarkStart w:id="297" w:name="_Toc35000644"/>
      <w:r w:rsidRPr="00532AF2">
        <w:t>Publisher Interfaces</w:t>
      </w:r>
      <w:bookmarkEnd w:id="297"/>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298" w:name="_Toc35000645"/>
      <w:r w:rsidRPr="00BC3C56">
        <w:t>Subscriber Interfaces</w:t>
      </w:r>
      <w:bookmarkEnd w:id="298"/>
    </w:p>
    <w:p w14:paraId="03CA15B3" w14:textId="77777777" w:rsidR="00072314" w:rsidRDefault="00072314" w:rsidP="00072314">
      <w:bookmarkStart w:id="299" w:name="_Hlk29288916"/>
      <w:bookmarkEnd w:id="299"/>
    </w:p>
    <w:p w14:paraId="7AAF1598" w14:textId="77777777" w:rsidR="00072314" w:rsidRDefault="00072314" w:rsidP="00072314">
      <w:pPr>
        <w:pStyle w:val="Heading4"/>
        <w:keepNext w:val="0"/>
        <w:tabs>
          <w:tab w:val="clear" w:pos="900"/>
          <w:tab w:val="left" w:pos="709"/>
        </w:tabs>
        <w:spacing w:before="240"/>
      </w:pPr>
      <w:bookmarkStart w:id="300" w:name="_Toc35000646"/>
      <w:r>
        <w:t>AUTOSAR Ports</w:t>
      </w:r>
      <w:bookmarkEnd w:id="300"/>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301" w:name="_Toc35000647"/>
      <w:r>
        <w:t>Messages/APIs</w:t>
      </w:r>
      <w:bookmarkEnd w:id="301"/>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02" w:name="_Toc35000648"/>
      <w:r>
        <w:t>CAN Bus “&lt;Bus Name&gt;”</w:t>
      </w:r>
      <w:bookmarkEnd w:id="302"/>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303" w:name="_Toc35000649"/>
      <w:r>
        <w:t>LIN Bus “&lt;Bus Name&gt;”</w:t>
      </w:r>
      <w:bookmarkEnd w:id="303"/>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304" w:name="_Toc35000650"/>
      <w:bookmarkStart w:id="305" w:name="_Ref22737477"/>
      <w:bookmarkStart w:id="306" w:name="_Ref21531676"/>
      <w:bookmarkStart w:id="307" w:name="_Ref21531342"/>
      <w:bookmarkStart w:id="308" w:name="_Hlk25066769"/>
      <w:r>
        <w:t>AUTOSAR Interfaces</w:t>
      </w:r>
      <w:bookmarkEnd w:id="304"/>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309" w:name="_Toc35000651"/>
      <w:r>
        <w:t xml:space="preserve">SOA Service </w:t>
      </w:r>
      <w:bookmarkEnd w:id="305"/>
      <w:bookmarkEnd w:id="306"/>
      <w:bookmarkEnd w:id="307"/>
      <w:r>
        <w:t>Contracts</w:t>
      </w:r>
      <w:bookmarkEnd w:id="308"/>
      <w:bookmarkEnd w:id="309"/>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310" w:name="_Toc35000652"/>
      <w:r>
        <w:t>Encoding</w:t>
      </w:r>
      <w:r w:rsidRPr="00BC3C56">
        <w:t xml:space="preserve"> Types</w:t>
      </w:r>
      <w:bookmarkEnd w:id="310"/>
    </w:p>
    <w:p w14:paraId="04027203" w14:textId="77777777" w:rsidR="00072314" w:rsidRPr="009E3B7C" w:rsidRDefault="00072314" w:rsidP="00072314">
      <w:pPr>
        <w:rPr>
          <w:rFonts w:cs="Arial"/>
        </w:rPr>
      </w:pPr>
    </w:p>
    <w:p w14:paraId="5CC56927" w14:textId="77777777" w:rsidR="00756360" w:rsidRDefault="00756360" w:rsidP="00756360">
      <w:pPr>
        <w:pStyle w:val="Heading4"/>
        <w:tabs>
          <w:tab w:val="clear" w:pos="900"/>
          <w:tab w:val="clear" w:pos="992"/>
        </w:tabs>
        <w:spacing w:before="240"/>
      </w:pPr>
      <w:r>
        <w:t>DisplayUserRequest</w:t>
      </w:r>
    </w:p>
    <w:p w14:paraId="1C5FE8D8" w14:textId="77777777" w:rsidR="00756360" w:rsidRDefault="00756360" w:rsidP="00756360">
      <w:r>
        <w:t>Displays user request to HMI</w:t>
      </w:r>
    </w:p>
    <w:p w14:paraId="371265CE" w14:textId="77777777" w:rsidR="00756360" w:rsidRDefault="00756360" w:rsidP="00756360">
      <w:pPr>
        <w:pStyle w:val="Heading4"/>
        <w:tabs>
          <w:tab w:val="clear" w:pos="900"/>
          <w:tab w:val="clear" w:pos="992"/>
        </w:tabs>
        <w:spacing w:before="240"/>
      </w:pPr>
      <w:r>
        <w:t>ElCmprenbl_B_Rq</w:t>
      </w:r>
    </w:p>
    <w:p w14:paraId="57D867CD" w14:textId="77777777" w:rsidR="00756360" w:rsidRDefault="00756360" w:rsidP="00756360">
      <w:r>
        <w:t>Signal enabling electric compressor</w:t>
      </w:r>
    </w:p>
    <w:p w14:paraId="241306C1" w14:textId="77777777" w:rsidR="00756360" w:rsidRDefault="00756360" w:rsidP="00756360">
      <w:pPr>
        <w:pStyle w:val="Heading4"/>
        <w:tabs>
          <w:tab w:val="clear" w:pos="900"/>
          <w:tab w:val="clear" w:pos="992"/>
        </w:tabs>
        <w:spacing w:before="240"/>
      </w:pPr>
      <w:r>
        <w:t>ElCmprenbl_B_Rq</w:t>
      </w:r>
    </w:p>
    <w:p w14:paraId="08F6E771" w14:textId="77777777" w:rsidR="00756360" w:rsidRDefault="00756360" w:rsidP="00756360">
      <w:r>
        <w:t>Electric Compressor enable signal</w:t>
      </w:r>
    </w:p>
    <w:p w14:paraId="03199EEA" w14:textId="77777777" w:rsidR="00756360" w:rsidRDefault="00756360" w:rsidP="00756360">
      <w:pPr>
        <w:pStyle w:val="Heading4"/>
        <w:tabs>
          <w:tab w:val="clear" w:pos="900"/>
          <w:tab w:val="clear" w:pos="992"/>
        </w:tabs>
        <w:spacing w:before="240"/>
      </w:pPr>
      <w:r>
        <w:t>BlowerControlSettings</w:t>
      </w:r>
    </w:p>
    <w:p w14:paraId="08F227B7" w14:textId="77777777" w:rsidR="00756360" w:rsidRDefault="00756360" w:rsidP="00756360">
      <w:r>
        <w:t>Signal that requests blower fan state of FANON, FANONAC, or FANOFF</w:t>
      </w:r>
    </w:p>
    <w:p w14:paraId="58C5496C"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869AD96" w14:textId="77777777" w:rsidTr="00EF1973">
        <w:tc>
          <w:tcPr>
            <w:tcW w:w="3325" w:type="dxa"/>
            <w:shd w:val="clear" w:color="auto" w:fill="D9D9D9" w:themeFill="background1" w:themeFillShade="D9"/>
          </w:tcPr>
          <w:p w14:paraId="239E8EE6"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4DCDF28" w14:textId="77777777" w:rsidR="00756360" w:rsidRDefault="00756360" w:rsidP="00EF1973">
            <w:pPr>
              <w:rPr>
                <w:sz w:val="18"/>
                <w:szCs w:val="18"/>
                <w:lang w:val="en-GB"/>
              </w:rPr>
            </w:pPr>
            <w:r w:rsidRPr="00905235">
              <w:rPr>
                <w:b/>
                <w:lang w:val="en-GB"/>
              </w:rPr>
              <w:t>Enumeration Value Description</w:t>
            </w:r>
          </w:p>
        </w:tc>
      </w:tr>
      <w:tr w:rsidR="00756360" w14:paraId="05427053" w14:textId="77777777" w:rsidTr="00EF1973">
        <w:tc>
          <w:tcPr>
            <w:tcW w:w="3325" w:type="dxa"/>
            <w:shd w:val="clear" w:color="auto" w:fill="auto"/>
          </w:tcPr>
          <w:p w14:paraId="5CB93258" w14:textId="77777777" w:rsidR="00756360" w:rsidRPr="00905235" w:rsidRDefault="00756360" w:rsidP="00EF1973">
            <w:pPr>
              <w:rPr>
                <w:lang w:val="en-GB"/>
              </w:rPr>
            </w:pPr>
            <w:r>
              <w:rPr>
                <w:lang w:val="en-GB"/>
              </w:rPr>
              <w:t>FANON</w:t>
            </w:r>
          </w:p>
        </w:tc>
        <w:tc>
          <w:tcPr>
            <w:tcW w:w="6840" w:type="dxa"/>
            <w:shd w:val="clear" w:color="auto" w:fill="auto"/>
          </w:tcPr>
          <w:p w14:paraId="4CEA4D81" w14:textId="77777777" w:rsidR="0009168A" w:rsidRDefault="0009168A"/>
        </w:tc>
      </w:tr>
      <w:tr w:rsidR="00756360" w14:paraId="4608DC86" w14:textId="77777777" w:rsidTr="00EF1973">
        <w:tc>
          <w:tcPr>
            <w:tcW w:w="3325" w:type="dxa"/>
            <w:shd w:val="clear" w:color="auto" w:fill="auto"/>
          </w:tcPr>
          <w:p w14:paraId="53AC3D45" w14:textId="77777777" w:rsidR="00756360" w:rsidRPr="00905235" w:rsidRDefault="00756360" w:rsidP="00EF1973">
            <w:pPr>
              <w:rPr>
                <w:lang w:val="en-GB"/>
              </w:rPr>
            </w:pPr>
            <w:r>
              <w:rPr>
                <w:lang w:val="en-GB"/>
              </w:rPr>
              <w:t>FANONAC</w:t>
            </w:r>
          </w:p>
        </w:tc>
        <w:tc>
          <w:tcPr>
            <w:tcW w:w="6840" w:type="dxa"/>
            <w:shd w:val="clear" w:color="auto" w:fill="auto"/>
          </w:tcPr>
          <w:p w14:paraId="11B774CF" w14:textId="77777777" w:rsidR="0009168A" w:rsidRDefault="0009168A"/>
        </w:tc>
      </w:tr>
      <w:tr w:rsidR="00756360" w14:paraId="18BF1294" w14:textId="77777777" w:rsidTr="00EF1973">
        <w:tc>
          <w:tcPr>
            <w:tcW w:w="3325" w:type="dxa"/>
            <w:shd w:val="clear" w:color="auto" w:fill="auto"/>
          </w:tcPr>
          <w:p w14:paraId="5D00EAC7" w14:textId="77777777" w:rsidR="00756360" w:rsidRPr="00905235" w:rsidRDefault="00756360" w:rsidP="00EF1973">
            <w:pPr>
              <w:rPr>
                <w:lang w:val="en-GB"/>
              </w:rPr>
            </w:pPr>
            <w:r>
              <w:rPr>
                <w:lang w:val="en-GB"/>
              </w:rPr>
              <w:t>FANOFF</w:t>
            </w:r>
          </w:p>
        </w:tc>
        <w:tc>
          <w:tcPr>
            <w:tcW w:w="6840" w:type="dxa"/>
            <w:shd w:val="clear" w:color="auto" w:fill="auto"/>
          </w:tcPr>
          <w:p w14:paraId="073BB5EE" w14:textId="77777777" w:rsidR="0009168A" w:rsidRDefault="0009168A"/>
        </w:tc>
      </w:tr>
    </w:tbl>
    <w:p w14:paraId="0E3BF039" w14:textId="77777777" w:rsidR="00F94FA8" w:rsidRDefault="00F94FA8" w:rsidP="00756360">
      <w:pPr>
        <w:pStyle w:val="VelocityScript"/>
      </w:pPr>
    </w:p>
    <w:p w14:paraId="75386432" w14:textId="77777777" w:rsidR="00756360" w:rsidRDefault="00756360" w:rsidP="00756360">
      <w:pPr>
        <w:pStyle w:val="Heading4"/>
        <w:tabs>
          <w:tab w:val="clear" w:pos="900"/>
          <w:tab w:val="clear" w:pos="992"/>
        </w:tabs>
        <w:spacing w:before="240"/>
      </w:pPr>
      <w:r>
        <w:t>DataStoreStatus</w:t>
      </w:r>
    </w:p>
    <w:p w14:paraId="0F68C75B" w14:textId="77777777" w:rsidR="00756360" w:rsidRDefault="00756360" w:rsidP="00756360">
      <w:r>
        <w:t>Signal that sends STORED, STORING, or FAILED_TO_STORE status</w:t>
      </w:r>
    </w:p>
    <w:p w14:paraId="41B4A4D5" w14:textId="77777777" w:rsidR="00756360" w:rsidRDefault="00756360" w:rsidP="00756360">
      <w:pPr>
        <w:pStyle w:val="Heading5"/>
        <w:tabs>
          <w:tab w:val="clear" w:pos="900"/>
        </w:tabs>
        <w:spacing w:before="240"/>
      </w:pPr>
      <w:r>
        <w:lastRenderedPageBreak/>
        <w:t>Encoding values</w:t>
      </w:r>
    </w:p>
    <w:tbl>
      <w:tblPr>
        <w:tblStyle w:val="TableGrid"/>
        <w:tblW w:w="0" w:type="auto"/>
        <w:tblLook w:val="04A0" w:firstRow="1" w:lastRow="0" w:firstColumn="1" w:lastColumn="0" w:noHBand="0" w:noVBand="1"/>
      </w:tblPr>
      <w:tblGrid>
        <w:gridCol w:w="3325"/>
        <w:gridCol w:w="6840"/>
      </w:tblGrid>
      <w:tr w:rsidR="00756360" w14:paraId="5DF03432" w14:textId="77777777" w:rsidTr="00EF1973">
        <w:tc>
          <w:tcPr>
            <w:tcW w:w="3325" w:type="dxa"/>
            <w:shd w:val="clear" w:color="auto" w:fill="D9D9D9" w:themeFill="background1" w:themeFillShade="D9"/>
          </w:tcPr>
          <w:p w14:paraId="4A2450C0"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6E3AB9A0" w14:textId="77777777" w:rsidR="00756360" w:rsidRDefault="00756360" w:rsidP="00EF1973">
            <w:pPr>
              <w:rPr>
                <w:sz w:val="18"/>
                <w:szCs w:val="18"/>
                <w:lang w:val="en-GB"/>
              </w:rPr>
            </w:pPr>
            <w:r w:rsidRPr="00905235">
              <w:rPr>
                <w:b/>
                <w:lang w:val="en-GB"/>
              </w:rPr>
              <w:t>Enumeration Value Description</w:t>
            </w:r>
          </w:p>
        </w:tc>
      </w:tr>
      <w:tr w:rsidR="00756360" w14:paraId="1974256C" w14:textId="77777777" w:rsidTr="00EF1973">
        <w:tc>
          <w:tcPr>
            <w:tcW w:w="3325" w:type="dxa"/>
            <w:shd w:val="clear" w:color="auto" w:fill="auto"/>
          </w:tcPr>
          <w:p w14:paraId="630F52C8" w14:textId="77777777" w:rsidR="00756360" w:rsidRPr="00905235" w:rsidRDefault="00756360" w:rsidP="00EF1973">
            <w:pPr>
              <w:rPr>
                <w:lang w:val="en-GB"/>
              </w:rPr>
            </w:pPr>
            <w:r>
              <w:rPr>
                <w:lang w:val="en-GB"/>
              </w:rPr>
              <w:t>STORED</w:t>
            </w:r>
          </w:p>
        </w:tc>
        <w:tc>
          <w:tcPr>
            <w:tcW w:w="6840" w:type="dxa"/>
            <w:shd w:val="clear" w:color="auto" w:fill="auto"/>
          </w:tcPr>
          <w:p w14:paraId="5DE79CB8" w14:textId="77777777" w:rsidR="0009168A" w:rsidRDefault="0009168A"/>
        </w:tc>
      </w:tr>
      <w:tr w:rsidR="00756360" w14:paraId="45A4B17D" w14:textId="77777777" w:rsidTr="00EF1973">
        <w:tc>
          <w:tcPr>
            <w:tcW w:w="3325" w:type="dxa"/>
            <w:shd w:val="clear" w:color="auto" w:fill="auto"/>
          </w:tcPr>
          <w:p w14:paraId="17CC6D43" w14:textId="77777777" w:rsidR="00756360" w:rsidRPr="00905235" w:rsidRDefault="00756360" w:rsidP="00EF1973">
            <w:pPr>
              <w:rPr>
                <w:lang w:val="en-GB"/>
              </w:rPr>
            </w:pPr>
            <w:r>
              <w:rPr>
                <w:lang w:val="en-GB"/>
              </w:rPr>
              <w:t>STORING</w:t>
            </w:r>
          </w:p>
        </w:tc>
        <w:tc>
          <w:tcPr>
            <w:tcW w:w="6840" w:type="dxa"/>
            <w:shd w:val="clear" w:color="auto" w:fill="auto"/>
          </w:tcPr>
          <w:p w14:paraId="188872B1" w14:textId="77777777" w:rsidR="0009168A" w:rsidRDefault="0009168A"/>
        </w:tc>
      </w:tr>
      <w:tr w:rsidR="00756360" w14:paraId="7EEA3B97" w14:textId="77777777" w:rsidTr="00EF1973">
        <w:tc>
          <w:tcPr>
            <w:tcW w:w="3325" w:type="dxa"/>
            <w:shd w:val="clear" w:color="auto" w:fill="auto"/>
          </w:tcPr>
          <w:p w14:paraId="5A39E34C" w14:textId="77777777" w:rsidR="00756360" w:rsidRPr="00905235" w:rsidRDefault="00756360" w:rsidP="00EF1973">
            <w:pPr>
              <w:rPr>
                <w:lang w:val="en-GB"/>
              </w:rPr>
            </w:pPr>
            <w:r>
              <w:rPr>
                <w:lang w:val="en-GB"/>
              </w:rPr>
              <w:t>FAILED_TO_STORE</w:t>
            </w:r>
          </w:p>
        </w:tc>
        <w:tc>
          <w:tcPr>
            <w:tcW w:w="6840" w:type="dxa"/>
            <w:shd w:val="clear" w:color="auto" w:fill="auto"/>
          </w:tcPr>
          <w:p w14:paraId="79D1C11C" w14:textId="77777777" w:rsidR="0009168A" w:rsidRDefault="0009168A"/>
        </w:tc>
      </w:tr>
    </w:tbl>
    <w:p w14:paraId="7AFD09C3" w14:textId="77777777" w:rsidR="00F94FA8" w:rsidRDefault="00F94FA8" w:rsidP="00756360">
      <w:pPr>
        <w:pStyle w:val="VelocityScript"/>
      </w:pPr>
    </w:p>
    <w:p w14:paraId="586C6C0F" w14:textId="77777777" w:rsidR="00756360" w:rsidRDefault="00756360" w:rsidP="00756360">
      <w:pPr>
        <w:pStyle w:val="Heading4"/>
        <w:tabs>
          <w:tab w:val="clear" w:pos="900"/>
          <w:tab w:val="clear" w:pos="992"/>
        </w:tabs>
        <w:spacing w:before="240"/>
      </w:pPr>
      <w:r>
        <w:t>CabnAmb_Te_Actl</w:t>
      </w:r>
    </w:p>
    <w:p w14:paraId="527A5CC8" w14:textId="77777777" w:rsidR="00756360" w:rsidRDefault="00756360" w:rsidP="00756360">
      <w:r>
        <w:t>Cabin ambient temperature sensor</w:t>
      </w:r>
    </w:p>
    <w:p w14:paraId="3B463C9F" w14:textId="1CF2D5BE" w:rsidR="00756360" w:rsidRDefault="00756360" w:rsidP="00756360">
      <w:pPr>
        <w:pStyle w:val="Heading4"/>
        <w:tabs>
          <w:tab w:val="clear" w:pos="900"/>
          <w:tab w:val="clear" w:pos="992"/>
        </w:tabs>
        <w:spacing w:before="240"/>
      </w:pPr>
      <w:r>
        <w:t>BCM-</w:t>
      </w:r>
      <w:r w:rsidR="00EA60A2">
        <w:t>PCM</w:t>
      </w:r>
    </w:p>
    <w:p w14:paraId="1090830C" w14:textId="2A493C83" w:rsidR="00756360" w:rsidRDefault="00756360" w:rsidP="00756360">
      <w:r>
        <w:t xml:space="preserve">Signal from BCM to </w:t>
      </w:r>
      <w:r w:rsidR="00EA60A2">
        <w:t>PCM</w:t>
      </w:r>
      <w:r>
        <w:t xml:space="preserve"> </w:t>
      </w:r>
    </w:p>
    <w:p w14:paraId="13000A53" w14:textId="77777777" w:rsidR="00756360" w:rsidRDefault="00756360" w:rsidP="00756360">
      <w:pPr>
        <w:pStyle w:val="Heading4"/>
        <w:tabs>
          <w:tab w:val="clear" w:pos="900"/>
          <w:tab w:val="clear" w:pos="992"/>
        </w:tabs>
        <w:spacing w:before="240"/>
      </w:pPr>
      <w:r>
        <w:t>WakeUpAmbientTemp</w:t>
      </w:r>
    </w:p>
    <w:p w14:paraId="0398D704" w14:textId="77777777" w:rsidR="00756360" w:rsidRDefault="00756360" w:rsidP="00756360">
      <w:r>
        <w:t>Signal that provides LastKnownAmbientTemp</w:t>
      </w:r>
    </w:p>
    <w:p w14:paraId="197D652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5F49BC0" w14:textId="77777777" w:rsidTr="00EF1973">
        <w:tc>
          <w:tcPr>
            <w:tcW w:w="3325" w:type="dxa"/>
            <w:shd w:val="clear" w:color="auto" w:fill="D9D9D9" w:themeFill="background1" w:themeFillShade="D9"/>
          </w:tcPr>
          <w:p w14:paraId="7A9E8BEA"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2F6A8ECA" w14:textId="77777777" w:rsidR="00756360" w:rsidRDefault="00756360" w:rsidP="00EF1973">
            <w:pPr>
              <w:rPr>
                <w:sz w:val="18"/>
                <w:szCs w:val="18"/>
                <w:lang w:val="en-GB"/>
              </w:rPr>
            </w:pPr>
            <w:r w:rsidRPr="00905235">
              <w:rPr>
                <w:b/>
                <w:lang w:val="en-GB"/>
              </w:rPr>
              <w:t>Enumeration Value Description</w:t>
            </w:r>
          </w:p>
        </w:tc>
      </w:tr>
      <w:tr w:rsidR="00756360" w14:paraId="6A29C8C5" w14:textId="77777777" w:rsidTr="00EF1973">
        <w:tc>
          <w:tcPr>
            <w:tcW w:w="3325" w:type="dxa"/>
            <w:shd w:val="clear" w:color="auto" w:fill="auto"/>
          </w:tcPr>
          <w:p w14:paraId="3407C95A" w14:textId="77777777" w:rsidR="00756360" w:rsidRPr="00905235" w:rsidRDefault="00756360" w:rsidP="00EF1973">
            <w:pPr>
              <w:rPr>
                <w:lang w:val="en-GB"/>
              </w:rPr>
            </w:pPr>
            <w:r>
              <w:rPr>
                <w:lang w:val="en-GB"/>
              </w:rPr>
              <w:t>LastKnownAmbTemp</w:t>
            </w:r>
          </w:p>
        </w:tc>
        <w:tc>
          <w:tcPr>
            <w:tcW w:w="6840" w:type="dxa"/>
            <w:shd w:val="clear" w:color="auto" w:fill="auto"/>
          </w:tcPr>
          <w:p w14:paraId="29C448CE" w14:textId="77777777" w:rsidR="0009168A" w:rsidRDefault="0009168A"/>
        </w:tc>
      </w:tr>
    </w:tbl>
    <w:p w14:paraId="600827C6" w14:textId="77777777" w:rsidR="00F94FA8" w:rsidRDefault="00F94FA8" w:rsidP="00756360">
      <w:pPr>
        <w:pStyle w:val="VelocityScript"/>
      </w:pPr>
    </w:p>
    <w:p w14:paraId="33EABA96" w14:textId="77777777" w:rsidR="00756360" w:rsidRDefault="00756360" w:rsidP="00756360">
      <w:pPr>
        <w:pStyle w:val="Heading4"/>
        <w:tabs>
          <w:tab w:val="clear" w:pos="900"/>
          <w:tab w:val="clear" w:pos="992"/>
        </w:tabs>
        <w:spacing w:before="240"/>
      </w:pPr>
      <w:r>
        <w:t>AirAmb_Te_Actl</w:t>
      </w:r>
    </w:p>
    <w:p w14:paraId="4F04D64C" w14:textId="77777777" w:rsidR="00756360" w:rsidRDefault="00756360" w:rsidP="00756360">
      <w:r>
        <w:t>Signal to detect outside air temperature</w:t>
      </w:r>
    </w:p>
    <w:p w14:paraId="079DF83B" w14:textId="77777777" w:rsidR="00756360" w:rsidRDefault="00756360" w:rsidP="00756360">
      <w:pPr>
        <w:pStyle w:val="Heading4"/>
        <w:tabs>
          <w:tab w:val="clear" w:pos="900"/>
          <w:tab w:val="clear" w:pos="992"/>
        </w:tabs>
        <w:spacing w:before="240"/>
      </w:pPr>
      <w:r>
        <w:t>CabinTemp-RCCM</w:t>
      </w:r>
    </w:p>
    <w:p w14:paraId="5248A202" w14:textId="77777777" w:rsidR="00756360" w:rsidRDefault="00756360" w:rsidP="00756360">
      <w:r>
        <w:t>Signal sensing cabin temperature sent to RCCM</w:t>
      </w:r>
    </w:p>
    <w:p w14:paraId="477C17DE" w14:textId="77777777" w:rsidR="00756360" w:rsidRDefault="00756360" w:rsidP="00756360">
      <w:pPr>
        <w:pStyle w:val="Heading4"/>
        <w:tabs>
          <w:tab w:val="clear" w:pos="900"/>
          <w:tab w:val="clear" w:pos="992"/>
        </w:tabs>
        <w:spacing w:before="240"/>
      </w:pPr>
      <w:r>
        <w:t>CabinTemperature</w:t>
      </w:r>
    </w:p>
    <w:p w14:paraId="7EAC8420" w14:textId="77777777" w:rsidR="00756360" w:rsidRDefault="00756360" w:rsidP="00756360">
      <w:r>
        <w:t>Signal that sends cabin temperature in degrees C</w:t>
      </w:r>
    </w:p>
    <w:p w14:paraId="3B55AFB8"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35C3F25" w14:textId="77777777" w:rsidTr="00EF1973">
        <w:tc>
          <w:tcPr>
            <w:tcW w:w="3325" w:type="dxa"/>
            <w:shd w:val="clear" w:color="auto" w:fill="D9D9D9" w:themeFill="background1" w:themeFillShade="D9"/>
          </w:tcPr>
          <w:p w14:paraId="6142F57E"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60D0BFD5" w14:textId="77777777" w:rsidR="00756360" w:rsidRDefault="00756360" w:rsidP="00EF1973">
            <w:pPr>
              <w:rPr>
                <w:sz w:val="18"/>
                <w:szCs w:val="18"/>
                <w:lang w:val="en-GB"/>
              </w:rPr>
            </w:pPr>
            <w:r w:rsidRPr="00905235">
              <w:rPr>
                <w:b/>
                <w:lang w:val="en-GB"/>
              </w:rPr>
              <w:t>Enumeration Value Description</w:t>
            </w:r>
          </w:p>
        </w:tc>
      </w:tr>
      <w:tr w:rsidR="00756360" w14:paraId="5DC5A2BD" w14:textId="77777777" w:rsidTr="00EF1973">
        <w:tc>
          <w:tcPr>
            <w:tcW w:w="3325" w:type="dxa"/>
            <w:shd w:val="clear" w:color="auto" w:fill="auto"/>
          </w:tcPr>
          <w:p w14:paraId="44EF5671" w14:textId="77777777" w:rsidR="00756360" w:rsidRPr="00905235" w:rsidRDefault="00756360" w:rsidP="00EF1973">
            <w:pPr>
              <w:rPr>
                <w:lang w:val="en-GB"/>
              </w:rPr>
            </w:pPr>
            <w:r>
              <w:rPr>
                <w:lang w:val="en-GB"/>
              </w:rPr>
              <w:t>CABIN_TEMPERATURE</w:t>
            </w:r>
          </w:p>
        </w:tc>
        <w:tc>
          <w:tcPr>
            <w:tcW w:w="6840" w:type="dxa"/>
            <w:shd w:val="clear" w:color="auto" w:fill="auto"/>
          </w:tcPr>
          <w:p w14:paraId="2CD40B63" w14:textId="77777777" w:rsidR="0009168A" w:rsidRDefault="0009168A"/>
        </w:tc>
      </w:tr>
    </w:tbl>
    <w:p w14:paraId="02011B55" w14:textId="77777777" w:rsidR="00F94FA8" w:rsidRDefault="00F94FA8" w:rsidP="00756360">
      <w:pPr>
        <w:pStyle w:val="VelocityScript"/>
      </w:pPr>
    </w:p>
    <w:p w14:paraId="7F824A37" w14:textId="77777777" w:rsidR="00756360" w:rsidRDefault="00756360" w:rsidP="00756360">
      <w:pPr>
        <w:pStyle w:val="Heading4"/>
        <w:tabs>
          <w:tab w:val="clear" w:pos="900"/>
          <w:tab w:val="clear" w:pos="992"/>
        </w:tabs>
        <w:spacing w:before="240"/>
      </w:pPr>
      <w:r>
        <w:t>Cooling Request</w:t>
      </w:r>
    </w:p>
    <w:p w14:paraId="446624FB" w14:textId="77777777" w:rsidR="00756360" w:rsidRDefault="00756360" w:rsidP="00756360">
      <w:pPr>
        <w:pStyle w:val="Heading4"/>
        <w:tabs>
          <w:tab w:val="clear" w:pos="900"/>
          <w:tab w:val="clear" w:pos="992"/>
        </w:tabs>
        <w:spacing w:before="240"/>
      </w:pPr>
      <w:r>
        <w:t>FeedbackInformation</w:t>
      </w:r>
    </w:p>
    <w:p w14:paraId="1DA58B79" w14:textId="77777777" w:rsidR="00756360" w:rsidRDefault="00756360" w:rsidP="00756360">
      <w:r>
        <w:t>Signal that provides FeedbackInformation Cooling Status or CoolingDuration</w:t>
      </w:r>
    </w:p>
    <w:p w14:paraId="72E4761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0AF224AF" w14:textId="77777777" w:rsidTr="00EF1973">
        <w:tc>
          <w:tcPr>
            <w:tcW w:w="3325" w:type="dxa"/>
            <w:shd w:val="clear" w:color="auto" w:fill="D9D9D9" w:themeFill="background1" w:themeFillShade="D9"/>
          </w:tcPr>
          <w:p w14:paraId="41929DEE"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30C18403" w14:textId="77777777" w:rsidR="00756360" w:rsidRDefault="00756360" w:rsidP="00EF1973">
            <w:pPr>
              <w:rPr>
                <w:sz w:val="18"/>
                <w:szCs w:val="18"/>
                <w:lang w:val="en-GB"/>
              </w:rPr>
            </w:pPr>
            <w:r w:rsidRPr="00905235">
              <w:rPr>
                <w:b/>
                <w:lang w:val="en-GB"/>
              </w:rPr>
              <w:t>Enumeration Value Description</w:t>
            </w:r>
          </w:p>
        </w:tc>
      </w:tr>
      <w:tr w:rsidR="00756360" w14:paraId="206A53CF" w14:textId="77777777" w:rsidTr="00EF1973">
        <w:tc>
          <w:tcPr>
            <w:tcW w:w="3325" w:type="dxa"/>
            <w:shd w:val="clear" w:color="auto" w:fill="auto"/>
          </w:tcPr>
          <w:p w14:paraId="06760CE4" w14:textId="77777777" w:rsidR="0009168A" w:rsidRDefault="0009168A"/>
        </w:tc>
        <w:tc>
          <w:tcPr>
            <w:tcW w:w="6840" w:type="dxa"/>
            <w:shd w:val="clear" w:color="auto" w:fill="auto"/>
          </w:tcPr>
          <w:p w14:paraId="79D94CF5" w14:textId="77777777" w:rsidR="0009168A" w:rsidRDefault="0009168A"/>
        </w:tc>
      </w:tr>
      <w:tr w:rsidR="00756360" w14:paraId="229A2F26" w14:textId="77777777" w:rsidTr="00EF1973">
        <w:tc>
          <w:tcPr>
            <w:tcW w:w="3325" w:type="dxa"/>
            <w:shd w:val="clear" w:color="auto" w:fill="auto"/>
          </w:tcPr>
          <w:p w14:paraId="2A1DE8F8" w14:textId="77777777" w:rsidR="0009168A" w:rsidRDefault="0009168A"/>
        </w:tc>
        <w:tc>
          <w:tcPr>
            <w:tcW w:w="6840" w:type="dxa"/>
            <w:shd w:val="clear" w:color="auto" w:fill="auto"/>
          </w:tcPr>
          <w:p w14:paraId="587F317B" w14:textId="77777777" w:rsidR="0009168A" w:rsidRDefault="0009168A"/>
        </w:tc>
      </w:tr>
    </w:tbl>
    <w:p w14:paraId="100F9B20" w14:textId="77777777" w:rsidR="00F94FA8" w:rsidRDefault="00F94FA8" w:rsidP="00756360">
      <w:pPr>
        <w:pStyle w:val="VelocityScript"/>
      </w:pPr>
    </w:p>
    <w:p w14:paraId="41BED7B1" w14:textId="77777777" w:rsidR="00756360" w:rsidRDefault="00756360" w:rsidP="00756360">
      <w:pPr>
        <w:pStyle w:val="Heading4"/>
        <w:tabs>
          <w:tab w:val="clear" w:pos="900"/>
          <w:tab w:val="clear" w:pos="992"/>
        </w:tabs>
        <w:spacing w:before="240"/>
      </w:pPr>
      <w:r>
        <w:t>BCM-BMS</w:t>
      </w:r>
    </w:p>
    <w:p w14:paraId="51657C90" w14:textId="77777777" w:rsidR="00756360" w:rsidRDefault="00756360" w:rsidP="00756360">
      <w:r>
        <w:t>Signal from Body Control Module to Battery Management Module</w:t>
      </w:r>
    </w:p>
    <w:p w14:paraId="3D68834B" w14:textId="77777777" w:rsidR="00756360" w:rsidRDefault="00756360" w:rsidP="00756360">
      <w:pPr>
        <w:pStyle w:val="Heading4"/>
        <w:tabs>
          <w:tab w:val="clear" w:pos="900"/>
          <w:tab w:val="clear" w:pos="992"/>
        </w:tabs>
        <w:spacing w:before="240"/>
      </w:pPr>
      <w:r>
        <w:lastRenderedPageBreak/>
        <w:t>Temperature Sensor</w:t>
      </w:r>
    </w:p>
    <w:p w14:paraId="6D81AC0F" w14:textId="77777777" w:rsidR="00756360" w:rsidRDefault="00756360" w:rsidP="00756360">
      <w:pPr>
        <w:pStyle w:val="Heading4"/>
        <w:tabs>
          <w:tab w:val="clear" w:pos="900"/>
          <w:tab w:val="clear" w:pos="992"/>
        </w:tabs>
        <w:spacing w:before="240"/>
      </w:pPr>
      <w:r>
        <w:t>HvacTMOSActv_B_Rq</w:t>
      </w:r>
    </w:p>
    <w:p w14:paraId="22B2B728" w14:textId="77777777" w:rsidR="00756360" w:rsidRDefault="00756360" w:rsidP="00756360">
      <w:pPr>
        <w:pStyle w:val="Heading4"/>
        <w:tabs>
          <w:tab w:val="clear" w:pos="900"/>
          <w:tab w:val="clear" w:pos="992"/>
        </w:tabs>
        <w:spacing w:before="240"/>
      </w:pPr>
      <w:r>
        <w:t>AirAmb_Te_Actl</w:t>
      </w:r>
    </w:p>
    <w:p w14:paraId="3D294F2D" w14:textId="77777777" w:rsidR="00756360" w:rsidRDefault="00756360" w:rsidP="00756360">
      <w:r>
        <w:t>OSA temperature signal</w:t>
      </w:r>
    </w:p>
    <w:p w14:paraId="74CF3C6C" w14:textId="77777777" w:rsidR="00756360" w:rsidRDefault="00756360" w:rsidP="00756360">
      <w:pPr>
        <w:pStyle w:val="Heading4"/>
        <w:tabs>
          <w:tab w:val="clear" w:pos="900"/>
          <w:tab w:val="clear" w:pos="992"/>
        </w:tabs>
        <w:spacing w:before="240"/>
      </w:pPr>
      <w:r>
        <w:t>test signal</w:t>
      </w:r>
    </w:p>
    <w:p w14:paraId="4D4DFB96" w14:textId="77777777" w:rsidR="00756360" w:rsidRDefault="00756360" w:rsidP="00756360">
      <w:pPr>
        <w:pStyle w:val="Heading4"/>
        <w:tabs>
          <w:tab w:val="clear" w:pos="900"/>
          <w:tab w:val="clear" w:pos="992"/>
        </w:tabs>
        <w:spacing w:before="240"/>
      </w:pPr>
      <w:r>
        <w:t>PCM-HPCM</w:t>
      </w:r>
    </w:p>
    <w:p w14:paraId="43B9892D" w14:textId="77777777" w:rsidR="00756360" w:rsidRDefault="00756360" w:rsidP="00756360">
      <w:r>
        <w:t>Signal from PCM to HPCM</w:t>
      </w:r>
    </w:p>
    <w:p w14:paraId="3FD05B77" w14:textId="77777777" w:rsidR="00756360" w:rsidRDefault="00756360" w:rsidP="00756360">
      <w:pPr>
        <w:pStyle w:val="Heading4"/>
        <w:tabs>
          <w:tab w:val="clear" w:pos="900"/>
          <w:tab w:val="clear" w:pos="992"/>
        </w:tabs>
        <w:spacing w:before="240"/>
      </w:pPr>
      <w:r>
        <w:t>ECG-BCM</w:t>
      </w:r>
    </w:p>
    <w:p w14:paraId="3751AF16" w14:textId="77777777" w:rsidR="00756360" w:rsidRDefault="00756360" w:rsidP="00756360">
      <w:r>
        <w:t>Signal from ECG to BCM</w:t>
      </w:r>
    </w:p>
    <w:p w14:paraId="53B6A413" w14:textId="665C8F95" w:rsidR="00756360" w:rsidRDefault="00EA60A2" w:rsidP="00756360">
      <w:pPr>
        <w:pStyle w:val="Heading4"/>
        <w:tabs>
          <w:tab w:val="clear" w:pos="900"/>
          <w:tab w:val="clear" w:pos="992"/>
        </w:tabs>
        <w:spacing w:before="240"/>
      </w:pPr>
      <w:r>
        <w:t>HPCM-</w:t>
      </w:r>
      <w:r w:rsidR="00756360">
        <w:t>A</w:t>
      </w:r>
      <w:r>
        <w:t>CCM</w:t>
      </w:r>
    </w:p>
    <w:p w14:paraId="20C158E0" w14:textId="77777777" w:rsidR="00756360" w:rsidRDefault="00756360" w:rsidP="00756360">
      <w:r>
        <w:t>Signal from HPCM to ACCM</w:t>
      </w:r>
    </w:p>
    <w:p w14:paraId="347B5966" w14:textId="77777777" w:rsidR="00756360" w:rsidRDefault="00756360" w:rsidP="00756360">
      <w:pPr>
        <w:pStyle w:val="Heading4"/>
        <w:tabs>
          <w:tab w:val="clear" w:pos="900"/>
          <w:tab w:val="clear" w:pos="992"/>
        </w:tabs>
        <w:spacing w:before="240"/>
      </w:pPr>
      <w:r>
        <w:t>Test</w:t>
      </w:r>
    </w:p>
    <w:p w14:paraId="7B217797" w14:textId="77777777" w:rsidR="00756360" w:rsidRDefault="00756360" w:rsidP="00756360">
      <w:pPr>
        <w:pStyle w:val="Heading4"/>
        <w:tabs>
          <w:tab w:val="clear" w:pos="900"/>
          <w:tab w:val="clear" w:pos="992"/>
        </w:tabs>
        <w:spacing w:before="240"/>
      </w:pPr>
      <w:r>
        <w:t>BCM-HMI</w:t>
      </w:r>
    </w:p>
    <w:p w14:paraId="4DF5DE61" w14:textId="77777777" w:rsidR="00756360" w:rsidRDefault="00756360" w:rsidP="00756360">
      <w:r>
        <w:t>Signal from BCM to HMI</w:t>
      </w:r>
    </w:p>
    <w:p w14:paraId="6C611942" w14:textId="77777777" w:rsidR="00756360" w:rsidRDefault="00756360" w:rsidP="00756360">
      <w:pPr>
        <w:pStyle w:val="Heading4"/>
        <w:tabs>
          <w:tab w:val="clear" w:pos="900"/>
          <w:tab w:val="clear" w:pos="992"/>
        </w:tabs>
        <w:spacing w:before="240"/>
      </w:pPr>
      <w:r>
        <w:t>VehicleSpeed</w:t>
      </w:r>
    </w:p>
    <w:p w14:paraId="6412FA00" w14:textId="77777777" w:rsidR="00756360" w:rsidRDefault="00756360" w:rsidP="00756360">
      <w:pPr>
        <w:pStyle w:val="Heading4"/>
        <w:tabs>
          <w:tab w:val="clear" w:pos="900"/>
          <w:tab w:val="clear" w:pos="992"/>
        </w:tabs>
        <w:spacing w:before="240"/>
      </w:pPr>
      <w:r>
        <w:t>OffboardClientRequest</w:t>
      </w:r>
    </w:p>
    <w:p w14:paraId="470DCA1C" w14:textId="77777777" w:rsidR="00756360" w:rsidRDefault="00756360" w:rsidP="00756360">
      <w:r>
        <w:t>Signal that sends YES or NO</w:t>
      </w:r>
    </w:p>
    <w:p w14:paraId="770F7487"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6D7DB2C" w14:textId="77777777" w:rsidTr="00EF1973">
        <w:tc>
          <w:tcPr>
            <w:tcW w:w="3325" w:type="dxa"/>
            <w:shd w:val="clear" w:color="auto" w:fill="D9D9D9" w:themeFill="background1" w:themeFillShade="D9"/>
          </w:tcPr>
          <w:p w14:paraId="26F64F83"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25520CB" w14:textId="77777777" w:rsidR="00756360" w:rsidRDefault="00756360" w:rsidP="00EF1973">
            <w:pPr>
              <w:rPr>
                <w:sz w:val="18"/>
                <w:szCs w:val="18"/>
                <w:lang w:val="en-GB"/>
              </w:rPr>
            </w:pPr>
            <w:r w:rsidRPr="00905235">
              <w:rPr>
                <w:b/>
                <w:lang w:val="en-GB"/>
              </w:rPr>
              <w:t>Enumeration Value Description</w:t>
            </w:r>
          </w:p>
        </w:tc>
      </w:tr>
      <w:tr w:rsidR="00756360" w14:paraId="3BF45B59" w14:textId="77777777" w:rsidTr="00EF1973">
        <w:tc>
          <w:tcPr>
            <w:tcW w:w="3325" w:type="dxa"/>
            <w:shd w:val="clear" w:color="auto" w:fill="auto"/>
          </w:tcPr>
          <w:p w14:paraId="41FFEF24" w14:textId="77777777" w:rsidR="00756360" w:rsidRPr="00905235" w:rsidRDefault="00756360" w:rsidP="00EF1973">
            <w:pPr>
              <w:rPr>
                <w:lang w:val="en-GB"/>
              </w:rPr>
            </w:pPr>
            <w:r>
              <w:rPr>
                <w:lang w:val="en-GB"/>
              </w:rPr>
              <w:t>Yes</w:t>
            </w:r>
          </w:p>
        </w:tc>
        <w:tc>
          <w:tcPr>
            <w:tcW w:w="6840" w:type="dxa"/>
            <w:shd w:val="clear" w:color="auto" w:fill="auto"/>
          </w:tcPr>
          <w:p w14:paraId="12860ED9" w14:textId="77777777" w:rsidR="0009168A" w:rsidRDefault="0009168A"/>
        </w:tc>
      </w:tr>
      <w:tr w:rsidR="00756360" w14:paraId="5C1BFE6C" w14:textId="77777777" w:rsidTr="00EF1973">
        <w:tc>
          <w:tcPr>
            <w:tcW w:w="3325" w:type="dxa"/>
            <w:shd w:val="clear" w:color="auto" w:fill="auto"/>
          </w:tcPr>
          <w:p w14:paraId="286127DF" w14:textId="77777777" w:rsidR="00756360" w:rsidRPr="00905235" w:rsidRDefault="00756360" w:rsidP="00EF1973">
            <w:pPr>
              <w:rPr>
                <w:lang w:val="en-GB"/>
              </w:rPr>
            </w:pPr>
            <w:r>
              <w:rPr>
                <w:lang w:val="en-GB"/>
              </w:rPr>
              <w:t>No</w:t>
            </w:r>
          </w:p>
        </w:tc>
        <w:tc>
          <w:tcPr>
            <w:tcW w:w="6840" w:type="dxa"/>
            <w:shd w:val="clear" w:color="auto" w:fill="auto"/>
          </w:tcPr>
          <w:p w14:paraId="324354E1" w14:textId="77777777" w:rsidR="0009168A" w:rsidRDefault="0009168A"/>
        </w:tc>
      </w:tr>
    </w:tbl>
    <w:p w14:paraId="38FC6866" w14:textId="77777777" w:rsidR="00F94FA8" w:rsidRDefault="00F94FA8" w:rsidP="00756360">
      <w:pPr>
        <w:pStyle w:val="VelocityScript"/>
      </w:pPr>
    </w:p>
    <w:p w14:paraId="463DF1DD" w14:textId="77777777" w:rsidR="00756360" w:rsidRDefault="00756360" w:rsidP="00756360">
      <w:pPr>
        <w:pStyle w:val="Heading4"/>
        <w:tabs>
          <w:tab w:val="clear" w:pos="900"/>
          <w:tab w:val="clear" w:pos="992"/>
        </w:tabs>
        <w:spacing w:before="240"/>
      </w:pPr>
      <w:r>
        <w:t>HMI-HPCM</w:t>
      </w:r>
    </w:p>
    <w:p w14:paraId="517478D6" w14:textId="77777777" w:rsidR="00756360" w:rsidRDefault="00756360" w:rsidP="00756360">
      <w:r>
        <w:t>Signal from HMI to HPCM</w:t>
      </w:r>
    </w:p>
    <w:p w14:paraId="7C4C8381" w14:textId="77777777" w:rsidR="00756360" w:rsidRDefault="00756360" w:rsidP="00756360">
      <w:pPr>
        <w:pStyle w:val="Heading4"/>
        <w:tabs>
          <w:tab w:val="clear" w:pos="900"/>
          <w:tab w:val="clear" w:pos="992"/>
        </w:tabs>
        <w:spacing w:before="240"/>
      </w:pPr>
      <w:r>
        <w:t>BCM-HPCM</w:t>
      </w:r>
    </w:p>
    <w:p w14:paraId="1E5DDCEF" w14:textId="77777777" w:rsidR="00756360" w:rsidRDefault="00756360" w:rsidP="00756360">
      <w:r>
        <w:t>Signal from BCM to HPCM</w:t>
      </w:r>
    </w:p>
    <w:p w14:paraId="11F1740D" w14:textId="77777777" w:rsidR="00756360" w:rsidRDefault="00756360" w:rsidP="00756360">
      <w:pPr>
        <w:pStyle w:val="Heading4"/>
        <w:tabs>
          <w:tab w:val="clear" w:pos="900"/>
          <w:tab w:val="clear" w:pos="992"/>
        </w:tabs>
        <w:spacing w:before="240"/>
      </w:pPr>
      <w:r>
        <w:t>PlugInStatus</w:t>
      </w:r>
    </w:p>
    <w:p w14:paraId="76FDC52D"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1E2CE8E3" w14:textId="77777777" w:rsidTr="00EF1973">
        <w:tc>
          <w:tcPr>
            <w:tcW w:w="3325" w:type="dxa"/>
            <w:shd w:val="clear" w:color="auto" w:fill="D9D9D9" w:themeFill="background1" w:themeFillShade="D9"/>
          </w:tcPr>
          <w:p w14:paraId="008240DE"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FFF3F52" w14:textId="77777777" w:rsidR="00756360" w:rsidRDefault="00756360" w:rsidP="00EF1973">
            <w:pPr>
              <w:rPr>
                <w:sz w:val="18"/>
                <w:szCs w:val="18"/>
                <w:lang w:val="en-GB"/>
              </w:rPr>
            </w:pPr>
            <w:r w:rsidRPr="00905235">
              <w:rPr>
                <w:b/>
                <w:lang w:val="en-GB"/>
              </w:rPr>
              <w:t>Enumeration Value Description</w:t>
            </w:r>
          </w:p>
        </w:tc>
      </w:tr>
      <w:tr w:rsidR="00756360" w14:paraId="1ECF426E" w14:textId="77777777" w:rsidTr="00EF1973">
        <w:tc>
          <w:tcPr>
            <w:tcW w:w="3325" w:type="dxa"/>
            <w:shd w:val="clear" w:color="auto" w:fill="auto"/>
          </w:tcPr>
          <w:p w14:paraId="3BEEFF01" w14:textId="77777777" w:rsidR="00756360" w:rsidRPr="00905235" w:rsidRDefault="00756360" w:rsidP="00EF1973">
            <w:pPr>
              <w:rPr>
                <w:lang w:val="en-GB"/>
              </w:rPr>
            </w:pPr>
            <w:r>
              <w:rPr>
                <w:lang w:val="en-GB"/>
              </w:rPr>
              <w:t>PluggedIn</w:t>
            </w:r>
          </w:p>
        </w:tc>
        <w:tc>
          <w:tcPr>
            <w:tcW w:w="6840" w:type="dxa"/>
            <w:shd w:val="clear" w:color="auto" w:fill="auto"/>
          </w:tcPr>
          <w:p w14:paraId="5AB9A3D6" w14:textId="77777777" w:rsidR="0009168A" w:rsidRDefault="0009168A"/>
        </w:tc>
      </w:tr>
      <w:tr w:rsidR="00756360" w14:paraId="39BD76B0" w14:textId="77777777" w:rsidTr="00EF1973">
        <w:tc>
          <w:tcPr>
            <w:tcW w:w="3325" w:type="dxa"/>
            <w:shd w:val="clear" w:color="auto" w:fill="auto"/>
          </w:tcPr>
          <w:p w14:paraId="103428D7" w14:textId="77777777" w:rsidR="00756360" w:rsidRPr="00905235" w:rsidRDefault="00756360" w:rsidP="00EF1973">
            <w:pPr>
              <w:rPr>
                <w:lang w:val="en-GB"/>
              </w:rPr>
            </w:pPr>
            <w:r>
              <w:rPr>
                <w:lang w:val="en-GB"/>
              </w:rPr>
              <w:t>UnPlugged</w:t>
            </w:r>
          </w:p>
        </w:tc>
        <w:tc>
          <w:tcPr>
            <w:tcW w:w="6840" w:type="dxa"/>
            <w:shd w:val="clear" w:color="auto" w:fill="auto"/>
          </w:tcPr>
          <w:p w14:paraId="3C0F8065" w14:textId="77777777" w:rsidR="0009168A" w:rsidRDefault="0009168A"/>
        </w:tc>
      </w:tr>
    </w:tbl>
    <w:p w14:paraId="347F092B" w14:textId="77777777" w:rsidR="00F94FA8" w:rsidRDefault="00F94FA8" w:rsidP="00756360">
      <w:pPr>
        <w:pStyle w:val="VelocityScript"/>
      </w:pPr>
    </w:p>
    <w:p w14:paraId="088F7830" w14:textId="77777777" w:rsidR="00756360" w:rsidRDefault="00756360" w:rsidP="00756360">
      <w:pPr>
        <w:pStyle w:val="Heading4"/>
        <w:tabs>
          <w:tab w:val="clear" w:pos="900"/>
          <w:tab w:val="clear" w:pos="992"/>
        </w:tabs>
        <w:spacing w:before="240"/>
      </w:pPr>
      <w:r>
        <w:lastRenderedPageBreak/>
        <w:t>Compressor_Control_Out</w:t>
      </w:r>
    </w:p>
    <w:p w14:paraId="03027A72" w14:textId="77777777" w:rsidR="00756360" w:rsidRDefault="00756360" w:rsidP="00756360">
      <w:r>
        <w:t>Signal that requests compressor on or off</w:t>
      </w:r>
    </w:p>
    <w:p w14:paraId="112012F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09524DB" w14:textId="77777777" w:rsidTr="00EF1973">
        <w:tc>
          <w:tcPr>
            <w:tcW w:w="3325" w:type="dxa"/>
            <w:shd w:val="clear" w:color="auto" w:fill="D9D9D9" w:themeFill="background1" w:themeFillShade="D9"/>
          </w:tcPr>
          <w:p w14:paraId="1683BC37"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6D83C7B" w14:textId="77777777" w:rsidR="00756360" w:rsidRDefault="00756360" w:rsidP="00EF1973">
            <w:pPr>
              <w:rPr>
                <w:sz w:val="18"/>
                <w:szCs w:val="18"/>
                <w:lang w:val="en-GB"/>
              </w:rPr>
            </w:pPr>
            <w:r w:rsidRPr="00905235">
              <w:rPr>
                <w:b/>
                <w:lang w:val="en-GB"/>
              </w:rPr>
              <w:t>Enumeration Value Description</w:t>
            </w:r>
          </w:p>
        </w:tc>
      </w:tr>
      <w:tr w:rsidR="00756360" w14:paraId="128D9E6C" w14:textId="77777777" w:rsidTr="00EF1973">
        <w:tc>
          <w:tcPr>
            <w:tcW w:w="3325" w:type="dxa"/>
            <w:shd w:val="clear" w:color="auto" w:fill="auto"/>
          </w:tcPr>
          <w:p w14:paraId="34B3CE29" w14:textId="77777777" w:rsidR="00756360" w:rsidRPr="00905235" w:rsidRDefault="00756360" w:rsidP="00EF1973">
            <w:pPr>
              <w:rPr>
                <w:lang w:val="en-GB"/>
              </w:rPr>
            </w:pPr>
            <w:r>
              <w:rPr>
                <w:lang w:val="en-GB"/>
              </w:rPr>
              <w:t>ON</w:t>
            </w:r>
          </w:p>
        </w:tc>
        <w:tc>
          <w:tcPr>
            <w:tcW w:w="6840" w:type="dxa"/>
            <w:shd w:val="clear" w:color="auto" w:fill="auto"/>
          </w:tcPr>
          <w:p w14:paraId="70F8C43F" w14:textId="77777777" w:rsidR="0009168A" w:rsidRDefault="0009168A"/>
        </w:tc>
      </w:tr>
      <w:tr w:rsidR="00756360" w14:paraId="38E55EC9" w14:textId="77777777" w:rsidTr="00EF1973">
        <w:tc>
          <w:tcPr>
            <w:tcW w:w="3325" w:type="dxa"/>
            <w:shd w:val="clear" w:color="auto" w:fill="auto"/>
          </w:tcPr>
          <w:p w14:paraId="5E0360B0" w14:textId="77777777" w:rsidR="00756360" w:rsidRPr="00905235" w:rsidRDefault="00756360" w:rsidP="00EF1973">
            <w:pPr>
              <w:rPr>
                <w:lang w:val="en-GB"/>
              </w:rPr>
            </w:pPr>
            <w:r>
              <w:rPr>
                <w:lang w:val="en-GB"/>
              </w:rPr>
              <w:t>OFF</w:t>
            </w:r>
          </w:p>
        </w:tc>
        <w:tc>
          <w:tcPr>
            <w:tcW w:w="6840" w:type="dxa"/>
            <w:shd w:val="clear" w:color="auto" w:fill="auto"/>
          </w:tcPr>
          <w:p w14:paraId="42A11668" w14:textId="77777777" w:rsidR="0009168A" w:rsidRDefault="0009168A"/>
        </w:tc>
      </w:tr>
    </w:tbl>
    <w:p w14:paraId="5272180A" w14:textId="77777777" w:rsidR="00F94FA8" w:rsidRDefault="00F94FA8" w:rsidP="00756360">
      <w:pPr>
        <w:pStyle w:val="VelocityScript"/>
      </w:pPr>
    </w:p>
    <w:p w14:paraId="7E111B5C" w14:textId="77777777" w:rsidR="00756360" w:rsidRDefault="00756360" w:rsidP="00756360">
      <w:pPr>
        <w:pStyle w:val="Heading4"/>
        <w:tabs>
          <w:tab w:val="clear" w:pos="900"/>
          <w:tab w:val="clear" w:pos="992"/>
        </w:tabs>
        <w:spacing w:before="240"/>
      </w:pPr>
      <w:r>
        <w:t>InteriorStatus</w:t>
      </w:r>
    </w:p>
    <w:p w14:paraId="71538F8E" w14:textId="77777777" w:rsidR="00756360" w:rsidRDefault="00756360" w:rsidP="00756360">
      <w:r>
        <w:t>Signal providing cabin temperature status of CABIN_HOT or CABIN_NORMAL</w:t>
      </w:r>
    </w:p>
    <w:p w14:paraId="2DB7339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ED587F8" w14:textId="77777777" w:rsidTr="00EF1973">
        <w:tc>
          <w:tcPr>
            <w:tcW w:w="3325" w:type="dxa"/>
            <w:shd w:val="clear" w:color="auto" w:fill="D9D9D9" w:themeFill="background1" w:themeFillShade="D9"/>
          </w:tcPr>
          <w:p w14:paraId="6843358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756A01D7" w14:textId="77777777" w:rsidR="00756360" w:rsidRDefault="00756360" w:rsidP="00EF1973">
            <w:pPr>
              <w:rPr>
                <w:sz w:val="18"/>
                <w:szCs w:val="18"/>
                <w:lang w:val="en-GB"/>
              </w:rPr>
            </w:pPr>
            <w:r w:rsidRPr="00905235">
              <w:rPr>
                <w:b/>
                <w:lang w:val="en-GB"/>
              </w:rPr>
              <w:t>Enumeration Value Description</w:t>
            </w:r>
          </w:p>
        </w:tc>
      </w:tr>
      <w:tr w:rsidR="00756360" w14:paraId="145563D1" w14:textId="77777777" w:rsidTr="00EF1973">
        <w:tc>
          <w:tcPr>
            <w:tcW w:w="3325" w:type="dxa"/>
            <w:shd w:val="clear" w:color="auto" w:fill="auto"/>
          </w:tcPr>
          <w:p w14:paraId="60CE2077" w14:textId="77777777" w:rsidR="00756360" w:rsidRPr="00905235" w:rsidRDefault="00756360" w:rsidP="00EF1973">
            <w:pPr>
              <w:rPr>
                <w:lang w:val="en-GB"/>
              </w:rPr>
            </w:pPr>
            <w:r>
              <w:rPr>
                <w:lang w:val="en-GB"/>
              </w:rPr>
              <w:t>ITS_HOT</w:t>
            </w:r>
          </w:p>
        </w:tc>
        <w:tc>
          <w:tcPr>
            <w:tcW w:w="6840" w:type="dxa"/>
            <w:shd w:val="clear" w:color="auto" w:fill="auto"/>
          </w:tcPr>
          <w:p w14:paraId="5EC05A4F" w14:textId="77777777" w:rsidR="0009168A" w:rsidRDefault="0009168A"/>
        </w:tc>
      </w:tr>
      <w:tr w:rsidR="00756360" w14:paraId="58A34BBE" w14:textId="77777777" w:rsidTr="00EF1973">
        <w:tc>
          <w:tcPr>
            <w:tcW w:w="3325" w:type="dxa"/>
            <w:shd w:val="clear" w:color="auto" w:fill="auto"/>
          </w:tcPr>
          <w:p w14:paraId="2AE2F79C" w14:textId="77777777" w:rsidR="00756360" w:rsidRPr="00905235" w:rsidRDefault="00756360" w:rsidP="00EF1973">
            <w:pPr>
              <w:rPr>
                <w:lang w:val="en-GB"/>
              </w:rPr>
            </w:pPr>
            <w:r>
              <w:rPr>
                <w:lang w:val="en-GB"/>
              </w:rPr>
              <w:t>ITS_NORMAL</w:t>
            </w:r>
          </w:p>
        </w:tc>
        <w:tc>
          <w:tcPr>
            <w:tcW w:w="6840" w:type="dxa"/>
            <w:shd w:val="clear" w:color="auto" w:fill="auto"/>
          </w:tcPr>
          <w:p w14:paraId="6041D55D" w14:textId="77777777" w:rsidR="0009168A" w:rsidRDefault="0009168A"/>
        </w:tc>
      </w:tr>
    </w:tbl>
    <w:p w14:paraId="0B9D94A3" w14:textId="77777777" w:rsidR="00F94FA8" w:rsidRDefault="00F94FA8" w:rsidP="00756360">
      <w:pPr>
        <w:pStyle w:val="VelocityScript"/>
      </w:pPr>
    </w:p>
    <w:p w14:paraId="375BF82C" w14:textId="77777777" w:rsidR="00756360" w:rsidRDefault="00756360" w:rsidP="00756360">
      <w:pPr>
        <w:pStyle w:val="Heading4"/>
        <w:tabs>
          <w:tab w:val="clear" w:pos="900"/>
          <w:tab w:val="clear" w:pos="992"/>
        </w:tabs>
        <w:spacing w:before="240"/>
      </w:pPr>
      <w:r>
        <w:t>GSM-ECG</w:t>
      </w:r>
    </w:p>
    <w:p w14:paraId="5E4C8A59" w14:textId="77777777" w:rsidR="00756360" w:rsidRDefault="00756360" w:rsidP="00756360">
      <w:r>
        <w:t>Signal from GSM to ECG</w:t>
      </w:r>
    </w:p>
    <w:p w14:paraId="3964546B" w14:textId="77777777" w:rsidR="00756360" w:rsidRDefault="00756360" w:rsidP="00756360">
      <w:pPr>
        <w:pStyle w:val="Heading4"/>
        <w:tabs>
          <w:tab w:val="clear" w:pos="900"/>
          <w:tab w:val="clear" w:pos="992"/>
        </w:tabs>
        <w:spacing w:before="240"/>
      </w:pPr>
      <w:r>
        <w:t>Vehicle Status</w:t>
      </w:r>
    </w:p>
    <w:p w14:paraId="59076FC6" w14:textId="77777777" w:rsidR="00756360" w:rsidRDefault="00756360" w:rsidP="00756360">
      <w:r>
        <w:t>Signal that provides BatteryStatus, IgnitionStatus, TransmissionStatus, VehicleSpeed, WakeUpSignal</w:t>
      </w:r>
    </w:p>
    <w:p w14:paraId="0D57F625"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D782EF0" w14:textId="77777777" w:rsidTr="00EF1973">
        <w:tc>
          <w:tcPr>
            <w:tcW w:w="3325" w:type="dxa"/>
            <w:shd w:val="clear" w:color="auto" w:fill="D9D9D9" w:themeFill="background1" w:themeFillShade="D9"/>
          </w:tcPr>
          <w:p w14:paraId="028A9C8C"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AA455B1" w14:textId="77777777" w:rsidR="00756360" w:rsidRDefault="00756360" w:rsidP="00EF1973">
            <w:pPr>
              <w:rPr>
                <w:sz w:val="18"/>
                <w:szCs w:val="18"/>
                <w:lang w:val="en-GB"/>
              </w:rPr>
            </w:pPr>
            <w:r w:rsidRPr="00905235">
              <w:rPr>
                <w:b/>
                <w:lang w:val="en-GB"/>
              </w:rPr>
              <w:t>Enumeration Value Description</w:t>
            </w:r>
          </w:p>
        </w:tc>
      </w:tr>
      <w:tr w:rsidR="00756360" w14:paraId="2A177C8B" w14:textId="77777777" w:rsidTr="00EF1973">
        <w:tc>
          <w:tcPr>
            <w:tcW w:w="3325" w:type="dxa"/>
            <w:shd w:val="clear" w:color="auto" w:fill="auto"/>
          </w:tcPr>
          <w:p w14:paraId="76AD6A2D" w14:textId="77777777" w:rsidR="0009168A" w:rsidRDefault="0009168A"/>
        </w:tc>
        <w:tc>
          <w:tcPr>
            <w:tcW w:w="6840" w:type="dxa"/>
            <w:shd w:val="clear" w:color="auto" w:fill="auto"/>
          </w:tcPr>
          <w:p w14:paraId="75CF3B01" w14:textId="77777777" w:rsidR="0009168A" w:rsidRDefault="0009168A"/>
        </w:tc>
      </w:tr>
      <w:tr w:rsidR="00756360" w14:paraId="48B53599" w14:textId="77777777" w:rsidTr="00EF1973">
        <w:tc>
          <w:tcPr>
            <w:tcW w:w="3325" w:type="dxa"/>
            <w:shd w:val="clear" w:color="auto" w:fill="auto"/>
          </w:tcPr>
          <w:p w14:paraId="6211989E" w14:textId="77777777" w:rsidR="0009168A" w:rsidRDefault="0009168A"/>
        </w:tc>
        <w:tc>
          <w:tcPr>
            <w:tcW w:w="6840" w:type="dxa"/>
            <w:shd w:val="clear" w:color="auto" w:fill="auto"/>
          </w:tcPr>
          <w:p w14:paraId="5818C11C" w14:textId="77777777" w:rsidR="0009168A" w:rsidRDefault="0009168A"/>
        </w:tc>
      </w:tr>
      <w:tr w:rsidR="00756360" w14:paraId="654F02CC" w14:textId="77777777" w:rsidTr="00EF1973">
        <w:tc>
          <w:tcPr>
            <w:tcW w:w="3325" w:type="dxa"/>
            <w:shd w:val="clear" w:color="auto" w:fill="auto"/>
          </w:tcPr>
          <w:p w14:paraId="6AD61408" w14:textId="77777777" w:rsidR="0009168A" w:rsidRDefault="0009168A"/>
        </w:tc>
        <w:tc>
          <w:tcPr>
            <w:tcW w:w="6840" w:type="dxa"/>
            <w:shd w:val="clear" w:color="auto" w:fill="auto"/>
          </w:tcPr>
          <w:p w14:paraId="31CB74DD" w14:textId="77777777" w:rsidR="0009168A" w:rsidRDefault="0009168A"/>
        </w:tc>
      </w:tr>
      <w:tr w:rsidR="00756360" w14:paraId="724FE3B0" w14:textId="77777777" w:rsidTr="00EF1973">
        <w:tc>
          <w:tcPr>
            <w:tcW w:w="3325" w:type="dxa"/>
            <w:shd w:val="clear" w:color="auto" w:fill="auto"/>
          </w:tcPr>
          <w:p w14:paraId="232B3503" w14:textId="77777777" w:rsidR="0009168A" w:rsidRDefault="0009168A"/>
        </w:tc>
        <w:tc>
          <w:tcPr>
            <w:tcW w:w="6840" w:type="dxa"/>
            <w:shd w:val="clear" w:color="auto" w:fill="auto"/>
          </w:tcPr>
          <w:p w14:paraId="4B9D72F4" w14:textId="77777777" w:rsidR="0009168A" w:rsidRDefault="0009168A"/>
        </w:tc>
      </w:tr>
      <w:tr w:rsidR="00756360" w14:paraId="72A3F31B" w14:textId="77777777" w:rsidTr="00EF1973">
        <w:tc>
          <w:tcPr>
            <w:tcW w:w="3325" w:type="dxa"/>
            <w:shd w:val="clear" w:color="auto" w:fill="auto"/>
          </w:tcPr>
          <w:p w14:paraId="7DDECA19" w14:textId="77777777" w:rsidR="0009168A" w:rsidRDefault="0009168A"/>
        </w:tc>
        <w:tc>
          <w:tcPr>
            <w:tcW w:w="6840" w:type="dxa"/>
            <w:shd w:val="clear" w:color="auto" w:fill="auto"/>
          </w:tcPr>
          <w:p w14:paraId="66FC2853" w14:textId="77777777" w:rsidR="0009168A" w:rsidRDefault="0009168A"/>
        </w:tc>
      </w:tr>
      <w:tr w:rsidR="00756360" w14:paraId="3D8B3F2F" w14:textId="77777777" w:rsidTr="00EF1973">
        <w:tc>
          <w:tcPr>
            <w:tcW w:w="3325" w:type="dxa"/>
            <w:shd w:val="clear" w:color="auto" w:fill="auto"/>
          </w:tcPr>
          <w:p w14:paraId="16B255C9" w14:textId="77777777" w:rsidR="00756360" w:rsidRPr="00905235" w:rsidRDefault="00756360" w:rsidP="00EF1973">
            <w:pPr>
              <w:rPr>
                <w:lang w:val="en-GB"/>
              </w:rPr>
            </w:pPr>
            <w:r>
              <w:rPr>
                <w:lang w:val="en-GB"/>
              </w:rPr>
              <w:t>PlugInStatus</w:t>
            </w:r>
          </w:p>
        </w:tc>
        <w:tc>
          <w:tcPr>
            <w:tcW w:w="6840" w:type="dxa"/>
            <w:shd w:val="clear" w:color="auto" w:fill="auto"/>
          </w:tcPr>
          <w:p w14:paraId="5291C6FA" w14:textId="77777777" w:rsidR="0009168A" w:rsidRDefault="0009168A"/>
        </w:tc>
      </w:tr>
      <w:tr w:rsidR="00756360" w14:paraId="7B3AAE51" w14:textId="77777777" w:rsidTr="00EF1973">
        <w:tc>
          <w:tcPr>
            <w:tcW w:w="3325" w:type="dxa"/>
            <w:shd w:val="clear" w:color="auto" w:fill="auto"/>
          </w:tcPr>
          <w:p w14:paraId="2203CA2A" w14:textId="77777777" w:rsidR="0009168A" w:rsidRDefault="0009168A"/>
        </w:tc>
        <w:tc>
          <w:tcPr>
            <w:tcW w:w="6840" w:type="dxa"/>
            <w:shd w:val="clear" w:color="auto" w:fill="auto"/>
          </w:tcPr>
          <w:p w14:paraId="066F69CE" w14:textId="77777777" w:rsidR="0009168A" w:rsidRDefault="0009168A"/>
        </w:tc>
      </w:tr>
    </w:tbl>
    <w:p w14:paraId="153E5942" w14:textId="77777777" w:rsidR="00F94FA8" w:rsidRDefault="00F94FA8" w:rsidP="00756360">
      <w:pPr>
        <w:pStyle w:val="VelocityScript"/>
      </w:pPr>
    </w:p>
    <w:p w14:paraId="13F2E7F6" w14:textId="77777777" w:rsidR="00756360" w:rsidRDefault="00756360" w:rsidP="00756360">
      <w:pPr>
        <w:pStyle w:val="Heading4"/>
        <w:tabs>
          <w:tab w:val="clear" w:pos="900"/>
          <w:tab w:val="clear" w:pos="992"/>
        </w:tabs>
        <w:spacing w:before="240"/>
      </w:pPr>
      <w:r>
        <w:t>Charge 12V Battery</w:t>
      </w:r>
    </w:p>
    <w:p w14:paraId="68B97792" w14:textId="77777777" w:rsidR="00756360" w:rsidRDefault="00756360" w:rsidP="00756360">
      <w:r>
        <w:t xml:space="preserve">Signal requesting </w:t>
      </w:r>
      <w:proofErr w:type="gramStart"/>
      <w:r>
        <w:t>12 volt</w:t>
      </w:r>
      <w:proofErr w:type="gramEnd"/>
      <w:r>
        <w:t xml:space="preserve"> battery to be charged</w:t>
      </w:r>
    </w:p>
    <w:p w14:paraId="2E2D0683" w14:textId="77777777" w:rsidR="00756360" w:rsidRDefault="00756360" w:rsidP="00756360">
      <w:pPr>
        <w:pStyle w:val="Heading4"/>
        <w:tabs>
          <w:tab w:val="clear" w:pos="900"/>
          <w:tab w:val="clear" w:pos="992"/>
        </w:tabs>
        <w:spacing w:before="240"/>
      </w:pPr>
      <w:r>
        <w:t>AC ControlRequest</w:t>
      </w:r>
    </w:p>
    <w:p w14:paraId="105FADB4" w14:textId="77777777" w:rsidR="00756360" w:rsidRDefault="00756360" w:rsidP="00756360">
      <w:r>
        <w:t>Signal that requests AC compressor on or off</w:t>
      </w:r>
    </w:p>
    <w:p w14:paraId="41978B43"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A28D79D" w14:textId="77777777" w:rsidTr="00EF1973">
        <w:tc>
          <w:tcPr>
            <w:tcW w:w="3325" w:type="dxa"/>
            <w:shd w:val="clear" w:color="auto" w:fill="D9D9D9" w:themeFill="background1" w:themeFillShade="D9"/>
          </w:tcPr>
          <w:p w14:paraId="6DC65E02"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6E11564E" w14:textId="77777777" w:rsidR="00756360" w:rsidRDefault="00756360" w:rsidP="00EF1973">
            <w:pPr>
              <w:rPr>
                <w:sz w:val="18"/>
                <w:szCs w:val="18"/>
                <w:lang w:val="en-GB"/>
              </w:rPr>
            </w:pPr>
            <w:r w:rsidRPr="00905235">
              <w:rPr>
                <w:b/>
                <w:lang w:val="en-GB"/>
              </w:rPr>
              <w:t>Enumeration Value Description</w:t>
            </w:r>
          </w:p>
        </w:tc>
      </w:tr>
      <w:tr w:rsidR="00756360" w14:paraId="34224024" w14:textId="77777777" w:rsidTr="00EF1973">
        <w:tc>
          <w:tcPr>
            <w:tcW w:w="3325" w:type="dxa"/>
            <w:shd w:val="clear" w:color="auto" w:fill="auto"/>
          </w:tcPr>
          <w:p w14:paraId="7BE45D73" w14:textId="77777777" w:rsidR="00756360" w:rsidRPr="00905235" w:rsidRDefault="00756360" w:rsidP="00EF1973">
            <w:pPr>
              <w:rPr>
                <w:lang w:val="en-GB"/>
              </w:rPr>
            </w:pPr>
            <w:r>
              <w:rPr>
                <w:lang w:val="en-GB"/>
              </w:rPr>
              <w:t>ON</w:t>
            </w:r>
          </w:p>
        </w:tc>
        <w:tc>
          <w:tcPr>
            <w:tcW w:w="6840" w:type="dxa"/>
            <w:shd w:val="clear" w:color="auto" w:fill="auto"/>
          </w:tcPr>
          <w:p w14:paraId="02E2068F" w14:textId="77777777" w:rsidR="0009168A" w:rsidRDefault="0009168A"/>
        </w:tc>
      </w:tr>
      <w:tr w:rsidR="00756360" w14:paraId="1E5F7FAA" w14:textId="77777777" w:rsidTr="00EF1973">
        <w:tc>
          <w:tcPr>
            <w:tcW w:w="3325" w:type="dxa"/>
            <w:shd w:val="clear" w:color="auto" w:fill="auto"/>
          </w:tcPr>
          <w:p w14:paraId="210374A8" w14:textId="77777777" w:rsidR="00756360" w:rsidRPr="00905235" w:rsidRDefault="00756360" w:rsidP="00EF1973">
            <w:pPr>
              <w:rPr>
                <w:lang w:val="en-GB"/>
              </w:rPr>
            </w:pPr>
            <w:r>
              <w:rPr>
                <w:lang w:val="en-GB"/>
              </w:rPr>
              <w:t>OFF</w:t>
            </w:r>
          </w:p>
        </w:tc>
        <w:tc>
          <w:tcPr>
            <w:tcW w:w="6840" w:type="dxa"/>
            <w:shd w:val="clear" w:color="auto" w:fill="auto"/>
          </w:tcPr>
          <w:p w14:paraId="1C9F17C4" w14:textId="77777777" w:rsidR="0009168A" w:rsidRDefault="0009168A"/>
        </w:tc>
      </w:tr>
    </w:tbl>
    <w:p w14:paraId="50B15ED8" w14:textId="77777777" w:rsidR="00F94FA8" w:rsidRDefault="00F94FA8" w:rsidP="00756360">
      <w:pPr>
        <w:pStyle w:val="VelocityScript"/>
      </w:pPr>
    </w:p>
    <w:p w14:paraId="3F906640" w14:textId="77777777" w:rsidR="00756360" w:rsidRDefault="00756360" w:rsidP="00756360">
      <w:pPr>
        <w:pStyle w:val="Heading4"/>
        <w:tabs>
          <w:tab w:val="clear" w:pos="900"/>
          <w:tab w:val="clear" w:pos="992"/>
        </w:tabs>
        <w:spacing w:before="240"/>
      </w:pPr>
      <w:r>
        <w:t xml:space="preserve">Blower </w:t>
      </w:r>
      <w:proofErr w:type="gramStart"/>
      <w:r>
        <w:t>On</w:t>
      </w:r>
      <w:proofErr w:type="gramEnd"/>
      <w:r>
        <w:t xml:space="preserve"> Request</w:t>
      </w:r>
    </w:p>
    <w:p w14:paraId="21AF80AA" w14:textId="77777777" w:rsidR="00756360" w:rsidRDefault="00756360" w:rsidP="00756360">
      <w:r>
        <w:t xml:space="preserve">Signal requesting blower on </w:t>
      </w:r>
    </w:p>
    <w:p w14:paraId="64E7C44F" w14:textId="77777777" w:rsidR="00756360" w:rsidRDefault="00756360" w:rsidP="00756360">
      <w:pPr>
        <w:pStyle w:val="Heading4"/>
        <w:tabs>
          <w:tab w:val="clear" w:pos="900"/>
          <w:tab w:val="clear" w:pos="992"/>
        </w:tabs>
        <w:spacing w:before="240"/>
      </w:pPr>
      <w:r>
        <w:lastRenderedPageBreak/>
        <w:t>AC on Request</w:t>
      </w:r>
    </w:p>
    <w:p w14:paraId="2A6300A3" w14:textId="77777777" w:rsidR="00756360" w:rsidRDefault="00756360" w:rsidP="00756360">
      <w:r>
        <w:t>Signal requesting HV battery to turn on AC compressor</w:t>
      </w:r>
    </w:p>
    <w:p w14:paraId="331C434F" w14:textId="77777777" w:rsidR="00756360" w:rsidRDefault="00756360" w:rsidP="00756360">
      <w:pPr>
        <w:pStyle w:val="Heading4"/>
        <w:tabs>
          <w:tab w:val="clear" w:pos="900"/>
          <w:tab w:val="clear" w:pos="992"/>
        </w:tabs>
        <w:spacing w:before="240"/>
      </w:pPr>
      <w:r>
        <w:t>ECM_HEV-RCCM</w:t>
      </w:r>
    </w:p>
    <w:p w14:paraId="5E4EFC39" w14:textId="77777777" w:rsidR="00756360" w:rsidRDefault="00756360" w:rsidP="00756360">
      <w:r>
        <w:t>Signal from ECM_HEV to RCCM</w:t>
      </w:r>
    </w:p>
    <w:p w14:paraId="172EFE56" w14:textId="77777777" w:rsidR="00756360" w:rsidRDefault="00756360" w:rsidP="00756360">
      <w:pPr>
        <w:pStyle w:val="Heading4"/>
        <w:tabs>
          <w:tab w:val="clear" w:pos="900"/>
          <w:tab w:val="clear" w:pos="992"/>
        </w:tabs>
        <w:spacing w:before="240"/>
      </w:pPr>
      <w:r>
        <w:t>AC Off Request</w:t>
      </w:r>
    </w:p>
    <w:p w14:paraId="00DFE4BD" w14:textId="77777777" w:rsidR="00756360" w:rsidRDefault="00756360" w:rsidP="00756360">
      <w:r>
        <w:t>Signal requesting HV battery to turn off AC compressor</w:t>
      </w:r>
    </w:p>
    <w:p w14:paraId="2856E2AE" w14:textId="77777777" w:rsidR="00756360" w:rsidRDefault="00756360" w:rsidP="00756360">
      <w:pPr>
        <w:pStyle w:val="Heading4"/>
        <w:tabs>
          <w:tab w:val="clear" w:pos="900"/>
          <w:tab w:val="clear" w:pos="992"/>
        </w:tabs>
        <w:spacing w:before="240"/>
      </w:pPr>
      <w:r>
        <w:t>CabnAmb_Te_Actl</w:t>
      </w:r>
    </w:p>
    <w:p w14:paraId="2842F3A5" w14:textId="77777777" w:rsidR="00756360" w:rsidRDefault="00756360" w:rsidP="00756360">
      <w:r>
        <w:t>Cabin ambient temperature sensor signal</w:t>
      </w:r>
    </w:p>
    <w:p w14:paraId="2B89DC65" w14:textId="77777777" w:rsidR="00756360" w:rsidRDefault="00756360" w:rsidP="00756360">
      <w:pPr>
        <w:pStyle w:val="Heading4"/>
        <w:tabs>
          <w:tab w:val="clear" w:pos="900"/>
          <w:tab w:val="clear" w:pos="992"/>
        </w:tabs>
        <w:spacing w:before="240"/>
      </w:pPr>
      <w:r>
        <w:t>CabnAmb_Te_Actl</w:t>
      </w:r>
    </w:p>
    <w:p w14:paraId="62D8C98C" w14:textId="77777777" w:rsidR="00756360" w:rsidRDefault="00756360" w:rsidP="00756360">
      <w:r>
        <w:t>Cabin air temperature signal</w:t>
      </w:r>
    </w:p>
    <w:p w14:paraId="31B8E08E" w14:textId="77777777" w:rsidR="00756360" w:rsidRDefault="00756360" w:rsidP="00756360">
      <w:pPr>
        <w:pStyle w:val="Heading4"/>
        <w:tabs>
          <w:tab w:val="clear" w:pos="900"/>
          <w:tab w:val="clear" w:pos="992"/>
        </w:tabs>
        <w:spacing w:before="240"/>
      </w:pPr>
      <w:r>
        <w:t>Battery Power Mode</w:t>
      </w:r>
    </w:p>
    <w:p w14:paraId="1C8B7DE8" w14:textId="77777777" w:rsidR="00756360" w:rsidRDefault="00756360" w:rsidP="00756360">
      <w:r>
        <w:t>Signal providing SOC</w:t>
      </w:r>
    </w:p>
    <w:p w14:paraId="2E69EA59" w14:textId="77777777" w:rsidR="00756360" w:rsidRDefault="00756360" w:rsidP="00756360">
      <w:pPr>
        <w:pStyle w:val="Heading4"/>
        <w:tabs>
          <w:tab w:val="clear" w:pos="900"/>
          <w:tab w:val="clear" w:pos="992"/>
        </w:tabs>
        <w:spacing w:before="240"/>
      </w:pPr>
      <w:r>
        <w:t>HMI-Cust</w:t>
      </w:r>
    </w:p>
    <w:p w14:paraId="30503399" w14:textId="77777777" w:rsidR="00756360" w:rsidRDefault="00756360" w:rsidP="00756360">
      <w:r>
        <w:t>Feedback signal from HMI to HMI Display Screen</w:t>
      </w:r>
    </w:p>
    <w:p w14:paraId="0FD83134" w14:textId="77777777" w:rsidR="00756360" w:rsidRDefault="00756360" w:rsidP="00756360">
      <w:pPr>
        <w:pStyle w:val="Heading4"/>
        <w:tabs>
          <w:tab w:val="clear" w:pos="900"/>
          <w:tab w:val="clear" w:pos="992"/>
        </w:tabs>
        <w:spacing w:before="240"/>
      </w:pPr>
      <w:r>
        <w:t>BlowerControl</w:t>
      </w:r>
    </w:p>
    <w:p w14:paraId="73E44957" w14:textId="77777777" w:rsidR="00756360" w:rsidRDefault="00756360" w:rsidP="00756360">
      <w:r>
        <w:t>Signal that requests blower turn ON or OFF</w:t>
      </w:r>
    </w:p>
    <w:p w14:paraId="17DE8A51"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3E185B5E" w14:textId="77777777" w:rsidTr="00EF1973">
        <w:tc>
          <w:tcPr>
            <w:tcW w:w="3325" w:type="dxa"/>
            <w:shd w:val="clear" w:color="auto" w:fill="D9D9D9" w:themeFill="background1" w:themeFillShade="D9"/>
          </w:tcPr>
          <w:p w14:paraId="4F6CF4B4"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21F48ED6" w14:textId="77777777" w:rsidR="00756360" w:rsidRDefault="00756360" w:rsidP="00EF1973">
            <w:pPr>
              <w:rPr>
                <w:sz w:val="18"/>
                <w:szCs w:val="18"/>
                <w:lang w:val="en-GB"/>
              </w:rPr>
            </w:pPr>
            <w:r w:rsidRPr="00905235">
              <w:rPr>
                <w:b/>
                <w:lang w:val="en-GB"/>
              </w:rPr>
              <w:t>Enumeration Value Description</w:t>
            </w:r>
          </w:p>
        </w:tc>
      </w:tr>
      <w:tr w:rsidR="00756360" w14:paraId="69AB6419" w14:textId="77777777" w:rsidTr="00EF1973">
        <w:tc>
          <w:tcPr>
            <w:tcW w:w="3325" w:type="dxa"/>
            <w:shd w:val="clear" w:color="auto" w:fill="auto"/>
          </w:tcPr>
          <w:p w14:paraId="477604C2" w14:textId="77777777" w:rsidR="00756360" w:rsidRPr="00905235" w:rsidRDefault="00756360" w:rsidP="00EF1973">
            <w:pPr>
              <w:rPr>
                <w:lang w:val="en-GB"/>
              </w:rPr>
            </w:pPr>
            <w:r>
              <w:rPr>
                <w:lang w:val="en-GB"/>
              </w:rPr>
              <w:t>ON</w:t>
            </w:r>
          </w:p>
        </w:tc>
        <w:tc>
          <w:tcPr>
            <w:tcW w:w="6840" w:type="dxa"/>
            <w:shd w:val="clear" w:color="auto" w:fill="auto"/>
          </w:tcPr>
          <w:p w14:paraId="15A157A0" w14:textId="77777777" w:rsidR="0009168A" w:rsidRDefault="0009168A"/>
        </w:tc>
      </w:tr>
      <w:tr w:rsidR="00756360" w14:paraId="0092F107" w14:textId="77777777" w:rsidTr="00EF1973">
        <w:tc>
          <w:tcPr>
            <w:tcW w:w="3325" w:type="dxa"/>
            <w:shd w:val="clear" w:color="auto" w:fill="auto"/>
          </w:tcPr>
          <w:p w14:paraId="6F2BFE27" w14:textId="77777777" w:rsidR="00756360" w:rsidRPr="00905235" w:rsidRDefault="00756360" w:rsidP="00EF1973">
            <w:pPr>
              <w:rPr>
                <w:lang w:val="en-GB"/>
              </w:rPr>
            </w:pPr>
            <w:r>
              <w:rPr>
                <w:lang w:val="en-GB"/>
              </w:rPr>
              <w:t>OFF</w:t>
            </w:r>
          </w:p>
        </w:tc>
        <w:tc>
          <w:tcPr>
            <w:tcW w:w="6840" w:type="dxa"/>
            <w:shd w:val="clear" w:color="auto" w:fill="auto"/>
          </w:tcPr>
          <w:p w14:paraId="05C20DAA" w14:textId="77777777" w:rsidR="0009168A" w:rsidRDefault="0009168A"/>
        </w:tc>
      </w:tr>
    </w:tbl>
    <w:p w14:paraId="20354AD9" w14:textId="77777777" w:rsidR="00F94FA8" w:rsidRDefault="00F94FA8" w:rsidP="00756360">
      <w:pPr>
        <w:pStyle w:val="VelocityScript"/>
      </w:pPr>
    </w:p>
    <w:p w14:paraId="37852E3E" w14:textId="77777777" w:rsidR="00756360" w:rsidRDefault="00756360" w:rsidP="00756360">
      <w:pPr>
        <w:pStyle w:val="Heading4"/>
        <w:tabs>
          <w:tab w:val="clear" w:pos="900"/>
          <w:tab w:val="clear" w:pos="992"/>
        </w:tabs>
        <w:spacing w:before="240"/>
      </w:pPr>
      <w:r>
        <w:t>HVBatteryTemperature</w:t>
      </w:r>
    </w:p>
    <w:p w14:paraId="0B4BC37A" w14:textId="77777777" w:rsidR="00756360" w:rsidRDefault="00756360" w:rsidP="00756360">
      <w:r>
        <w:t>High Voltage Battery Temperature</w:t>
      </w:r>
    </w:p>
    <w:p w14:paraId="7496CAED"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65A8B42A" w14:textId="77777777" w:rsidTr="00EF1973">
        <w:tc>
          <w:tcPr>
            <w:tcW w:w="3325" w:type="dxa"/>
            <w:shd w:val="clear" w:color="auto" w:fill="D9D9D9" w:themeFill="background1" w:themeFillShade="D9"/>
          </w:tcPr>
          <w:p w14:paraId="57F3DB5C"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41333C9A" w14:textId="77777777" w:rsidR="00756360" w:rsidRDefault="00756360" w:rsidP="00EF1973">
            <w:pPr>
              <w:rPr>
                <w:sz w:val="18"/>
                <w:szCs w:val="18"/>
                <w:lang w:val="en-GB"/>
              </w:rPr>
            </w:pPr>
            <w:r w:rsidRPr="00905235">
              <w:rPr>
                <w:b/>
                <w:lang w:val="en-GB"/>
              </w:rPr>
              <w:t>Enumeration Value Description</w:t>
            </w:r>
          </w:p>
        </w:tc>
      </w:tr>
      <w:tr w:rsidR="00756360" w14:paraId="38ED6552" w14:textId="77777777" w:rsidTr="00EF1973">
        <w:tc>
          <w:tcPr>
            <w:tcW w:w="3325" w:type="dxa"/>
            <w:shd w:val="clear" w:color="auto" w:fill="auto"/>
          </w:tcPr>
          <w:p w14:paraId="14148F65" w14:textId="77777777" w:rsidR="00756360" w:rsidRPr="00905235" w:rsidRDefault="00756360" w:rsidP="00EF1973">
            <w:pPr>
              <w:rPr>
                <w:lang w:val="en-GB"/>
              </w:rPr>
            </w:pPr>
            <w:r>
              <w:rPr>
                <w:lang w:val="en-GB"/>
              </w:rPr>
              <w:t>HV_BATTERY_TEMPERATURE</w:t>
            </w:r>
          </w:p>
        </w:tc>
        <w:tc>
          <w:tcPr>
            <w:tcW w:w="6840" w:type="dxa"/>
            <w:shd w:val="clear" w:color="auto" w:fill="auto"/>
          </w:tcPr>
          <w:p w14:paraId="73CDCAE3" w14:textId="77777777" w:rsidR="0009168A" w:rsidRDefault="0009168A"/>
        </w:tc>
      </w:tr>
    </w:tbl>
    <w:p w14:paraId="0654C233" w14:textId="77777777" w:rsidR="00F94FA8" w:rsidRDefault="00F94FA8" w:rsidP="00756360">
      <w:pPr>
        <w:pStyle w:val="VelocityScript"/>
      </w:pPr>
    </w:p>
    <w:p w14:paraId="7CAAD5F9" w14:textId="77777777" w:rsidR="00756360" w:rsidRDefault="00756360" w:rsidP="00756360">
      <w:pPr>
        <w:pStyle w:val="Heading4"/>
        <w:tabs>
          <w:tab w:val="clear" w:pos="900"/>
          <w:tab w:val="clear" w:pos="992"/>
        </w:tabs>
        <w:spacing w:before="240"/>
      </w:pPr>
      <w:r>
        <w:t>Interior Temperature Status</w:t>
      </w:r>
    </w:p>
    <w:p w14:paraId="40DF9B2E"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87B28F6" w14:textId="77777777" w:rsidTr="00EF1973">
        <w:tc>
          <w:tcPr>
            <w:tcW w:w="3325" w:type="dxa"/>
            <w:shd w:val="clear" w:color="auto" w:fill="D9D9D9" w:themeFill="background1" w:themeFillShade="D9"/>
          </w:tcPr>
          <w:p w14:paraId="5D5118F0"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B36983E" w14:textId="77777777" w:rsidR="00756360" w:rsidRDefault="00756360" w:rsidP="00EF1973">
            <w:pPr>
              <w:rPr>
                <w:sz w:val="18"/>
                <w:szCs w:val="18"/>
                <w:lang w:val="en-GB"/>
              </w:rPr>
            </w:pPr>
            <w:r w:rsidRPr="00905235">
              <w:rPr>
                <w:b/>
                <w:lang w:val="en-GB"/>
              </w:rPr>
              <w:t>Enumeration Value Description</w:t>
            </w:r>
          </w:p>
        </w:tc>
      </w:tr>
      <w:tr w:rsidR="00756360" w14:paraId="46E6C652" w14:textId="77777777" w:rsidTr="00EF1973">
        <w:tc>
          <w:tcPr>
            <w:tcW w:w="3325" w:type="dxa"/>
            <w:shd w:val="clear" w:color="auto" w:fill="auto"/>
          </w:tcPr>
          <w:p w14:paraId="37DF462D" w14:textId="77777777" w:rsidR="00756360" w:rsidRPr="00905235" w:rsidRDefault="00756360" w:rsidP="00EF1973">
            <w:pPr>
              <w:rPr>
                <w:lang w:val="en-GB"/>
              </w:rPr>
            </w:pPr>
            <w:r>
              <w:rPr>
                <w:lang w:val="en-GB"/>
              </w:rPr>
              <w:t>HOT</w:t>
            </w:r>
          </w:p>
        </w:tc>
        <w:tc>
          <w:tcPr>
            <w:tcW w:w="6840" w:type="dxa"/>
            <w:shd w:val="clear" w:color="auto" w:fill="auto"/>
          </w:tcPr>
          <w:p w14:paraId="0B93F9E7" w14:textId="77777777" w:rsidR="0009168A" w:rsidRDefault="0009168A"/>
        </w:tc>
      </w:tr>
      <w:tr w:rsidR="00756360" w14:paraId="41A0B35F" w14:textId="77777777" w:rsidTr="00EF1973">
        <w:tc>
          <w:tcPr>
            <w:tcW w:w="3325" w:type="dxa"/>
            <w:shd w:val="clear" w:color="auto" w:fill="auto"/>
          </w:tcPr>
          <w:p w14:paraId="1E53027F" w14:textId="77777777" w:rsidR="00756360" w:rsidRPr="00905235" w:rsidRDefault="00756360" w:rsidP="00EF1973">
            <w:pPr>
              <w:rPr>
                <w:lang w:val="en-GB"/>
              </w:rPr>
            </w:pPr>
            <w:r>
              <w:rPr>
                <w:lang w:val="en-GB"/>
              </w:rPr>
              <w:t>NORMAL</w:t>
            </w:r>
          </w:p>
        </w:tc>
        <w:tc>
          <w:tcPr>
            <w:tcW w:w="6840" w:type="dxa"/>
            <w:shd w:val="clear" w:color="auto" w:fill="auto"/>
          </w:tcPr>
          <w:p w14:paraId="71937948" w14:textId="77777777" w:rsidR="0009168A" w:rsidRDefault="0009168A"/>
        </w:tc>
      </w:tr>
    </w:tbl>
    <w:p w14:paraId="4D0E12DC" w14:textId="77777777" w:rsidR="00F94FA8" w:rsidRDefault="00F94FA8" w:rsidP="00756360">
      <w:pPr>
        <w:pStyle w:val="VelocityScript"/>
      </w:pPr>
    </w:p>
    <w:p w14:paraId="2FF66979" w14:textId="77777777" w:rsidR="00756360" w:rsidRDefault="00756360" w:rsidP="00756360">
      <w:pPr>
        <w:pStyle w:val="Heading4"/>
        <w:tabs>
          <w:tab w:val="clear" w:pos="900"/>
          <w:tab w:val="clear" w:pos="992"/>
        </w:tabs>
        <w:spacing w:before="240"/>
      </w:pPr>
      <w:r>
        <w:t>ElCmpr_N_Rq</w:t>
      </w:r>
    </w:p>
    <w:p w14:paraId="1B3921D9" w14:textId="77777777" w:rsidR="00756360" w:rsidRDefault="00756360" w:rsidP="00756360">
      <w:r>
        <w:t>Signal requesting electric compressor rpm</w:t>
      </w:r>
    </w:p>
    <w:p w14:paraId="79D441F8" w14:textId="77777777" w:rsidR="00756360" w:rsidRDefault="00756360" w:rsidP="00756360">
      <w:pPr>
        <w:pStyle w:val="Heading4"/>
        <w:tabs>
          <w:tab w:val="clear" w:pos="900"/>
          <w:tab w:val="clear" w:pos="992"/>
        </w:tabs>
        <w:spacing w:before="240"/>
      </w:pPr>
      <w:r>
        <w:lastRenderedPageBreak/>
        <w:t>ElCmpr_N_Rq</w:t>
      </w:r>
    </w:p>
    <w:p w14:paraId="5EF3B383" w14:textId="77777777" w:rsidR="00756360" w:rsidRDefault="00756360" w:rsidP="00756360">
      <w:r>
        <w:t>Electric Compressor RPM signal</w:t>
      </w:r>
    </w:p>
    <w:p w14:paraId="463AA280" w14:textId="4D9ABE50" w:rsidR="00756360" w:rsidRDefault="00EA60A2" w:rsidP="00756360">
      <w:pPr>
        <w:pStyle w:val="Heading4"/>
        <w:tabs>
          <w:tab w:val="clear" w:pos="900"/>
          <w:tab w:val="clear" w:pos="992"/>
        </w:tabs>
        <w:spacing w:before="240"/>
      </w:pPr>
      <w:r>
        <w:t>ACCM-HPCM</w:t>
      </w:r>
    </w:p>
    <w:p w14:paraId="5278D048" w14:textId="77777777" w:rsidR="00756360" w:rsidRDefault="00756360" w:rsidP="00756360">
      <w:r>
        <w:t>Signal from ACCM to HPCM</w:t>
      </w:r>
    </w:p>
    <w:p w14:paraId="7FDB3471" w14:textId="77777777" w:rsidR="00756360" w:rsidRDefault="00756360" w:rsidP="00756360">
      <w:pPr>
        <w:pStyle w:val="Heading4"/>
        <w:tabs>
          <w:tab w:val="clear" w:pos="900"/>
          <w:tab w:val="clear" w:pos="992"/>
        </w:tabs>
        <w:spacing w:before="240"/>
      </w:pPr>
      <w:r>
        <w:t>WakeUpSignal</w:t>
      </w:r>
    </w:p>
    <w:p w14:paraId="1777CE89" w14:textId="77777777" w:rsidR="00756360" w:rsidRDefault="00756360" w:rsidP="00756360">
      <w:r>
        <w:t xml:space="preserve">Signal that sends WAKEUP or SLEEP </w:t>
      </w:r>
    </w:p>
    <w:p w14:paraId="6A3B1E6E"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7E31ED97" w14:textId="77777777" w:rsidTr="00EF1973">
        <w:tc>
          <w:tcPr>
            <w:tcW w:w="3325" w:type="dxa"/>
            <w:shd w:val="clear" w:color="auto" w:fill="D9D9D9" w:themeFill="background1" w:themeFillShade="D9"/>
          </w:tcPr>
          <w:p w14:paraId="790B58CB"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435A6718" w14:textId="77777777" w:rsidR="00756360" w:rsidRDefault="00756360" w:rsidP="00EF1973">
            <w:pPr>
              <w:rPr>
                <w:sz w:val="18"/>
                <w:szCs w:val="18"/>
                <w:lang w:val="en-GB"/>
              </w:rPr>
            </w:pPr>
            <w:r w:rsidRPr="00905235">
              <w:rPr>
                <w:b/>
                <w:lang w:val="en-GB"/>
              </w:rPr>
              <w:t>Enumeration Value Description</w:t>
            </w:r>
          </w:p>
        </w:tc>
      </w:tr>
      <w:tr w:rsidR="00756360" w14:paraId="54E652C9" w14:textId="77777777" w:rsidTr="00EF1973">
        <w:tc>
          <w:tcPr>
            <w:tcW w:w="3325" w:type="dxa"/>
            <w:shd w:val="clear" w:color="auto" w:fill="auto"/>
          </w:tcPr>
          <w:p w14:paraId="5C74ACF2" w14:textId="77777777" w:rsidR="00756360" w:rsidRPr="00905235" w:rsidRDefault="00756360" w:rsidP="00EF1973">
            <w:pPr>
              <w:rPr>
                <w:lang w:val="en-GB"/>
              </w:rPr>
            </w:pPr>
            <w:r>
              <w:rPr>
                <w:lang w:val="en-GB"/>
              </w:rPr>
              <w:t>WAKEUP</w:t>
            </w:r>
          </w:p>
        </w:tc>
        <w:tc>
          <w:tcPr>
            <w:tcW w:w="6840" w:type="dxa"/>
            <w:shd w:val="clear" w:color="auto" w:fill="auto"/>
          </w:tcPr>
          <w:p w14:paraId="031B99C2" w14:textId="77777777" w:rsidR="0009168A" w:rsidRDefault="0009168A"/>
        </w:tc>
      </w:tr>
      <w:tr w:rsidR="00756360" w14:paraId="78CBF48F" w14:textId="77777777" w:rsidTr="00EF1973">
        <w:tc>
          <w:tcPr>
            <w:tcW w:w="3325" w:type="dxa"/>
            <w:shd w:val="clear" w:color="auto" w:fill="auto"/>
          </w:tcPr>
          <w:p w14:paraId="2302C26A" w14:textId="77777777" w:rsidR="00756360" w:rsidRPr="00905235" w:rsidRDefault="00756360" w:rsidP="00EF1973">
            <w:pPr>
              <w:rPr>
                <w:lang w:val="en-GB"/>
              </w:rPr>
            </w:pPr>
            <w:r>
              <w:rPr>
                <w:lang w:val="en-GB"/>
              </w:rPr>
              <w:t>SLEEP</w:t>
            </w:r>
          </w:p>
        </w:tc>
        <w:tc>
          <w:tcPr>
            <w:tcW w:w="6840" w:type="dxa"/>
            <w:shd w:val="clear" w:color="auto" w:fill="auto"/>
          </w:tcPr>
          <w:p w14:paraId="3BE91B60" w14:textId="77777777" w:rsidR="0009168A" w:rsidRDefault="0009168A"/>
        </w:tc>
      </w:tr>
    </w:tbl>
    <w:p w14:paraId="4372051D" w14:textId="77777777" w:rsidR="00F94FA8" w:rsidRDefault="00F94FA8" w:rsidP="00756360">
      <w:pPr>
        <w:pStyle w:val="VelocityScript"/>
      </w:pPr>
    </w:p>
    <w:p w14:paraId="083B0A6C" w14:textId="77777777" w:rsidR="00756360" w:rsidRDefault="00756360" w:rsidP="00756360">
      <w:pPr>
        <w:pStyle w:val="Heading4"/>
        <w:tabs>
          <w:tab w:val="clear" w:pos="900"/>
          <w:tab w:val="clear" w:pos="992"/>
        </w:tabs>
        <w:spacing w:before="240"/>
      </w:pPr>
      <w:r>
        <w:t>CoolingDuration</w:t>
      </w:r>
    </w:p>
    <w:p w14:paraId="5C0B7F64" w14:textId="77777777" w:rsidR="00756360" w:rsidRDefault="00756360" w:rsidP="00756360">
      <w:r>
        <w:t>Signal that sends Cooling Time</w:t>
      </w:r>
    </w:p>
    <w:p w14:paraId="4022F4F9"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13452617" w14:textId="77777777" w:rsidTr="00EF1973">
        <w:tc>
          <w:tcPr>
            <w:tcW w:w="3325" w:type="dxa"/>
            <w:shd w:val="clear" w:color="auto" w:fill="D9D9D9" w:themeFill="background1" w:themeFillShade="D9"/>
          </w:tcPr>
          <w:p w14:paraId="181CBF8A"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21ECC4C3" w14:textId="77777777" w:rsidR="00756360" w:rsidRDefault="00756360" w:rsidP="00EF1973">
            <w:pPr>
              <w:rPr>
                <w:sz w:val="18"/>
                <w:szCs w:val="18"/>
                <w:lang w:val="en-GB"/>
              </w:rPr>
            </w:pPr>
            <w:r w:rsidRPr="00905235">
              <w:rPr>
                <w:b/>
                <w:lang w:val="en-GB"/>
              </w:rPr>
              <w:t>Enumeration Value Description</w:t>
            </w:r>
          </w:p>
        </w:tc>
      </w:tr>
      <w:tr w:rsidR="00756360" w14:paraId="247D44CC" w14:textId="77777777" w:rsidTr="00EF1973">
        <w:tc>
          <w:tcPr>
            <w:tcW w:w="3325" w:type="dxa"/>
            <w:shd w:val="clear" w:color="auto" w:fill="auto"/>
          </w:tcPr>
          <w:p w14:paraId="5ED2EB23" w14:textId="77777777" w:rsidR="00756360" w:rsidRPr="00905235" w:rsidRDefault="00756360" w:rsidP="00EF1973">
            <w:pPr>
              <w:rPr>
                <w:lang w:val="en-GB"/>
              </w:rPr>
            </w:pPr>
            <w:r>
              <w:rPr>
                <w:lang w:val="en-GB"/>
              </w:rPr>
              <w:t>CoolingTime</w:t>
            </w:r>
          </w:p>
        </w:tc>
        <w:tc>
          <w:tcPr>
            <w:tcW w:w="6840" w:type="dxa"/>
            <w:shd w:val="clear" w:color="auto" w:fill="auto"/>
          </w:tcPr>
          <w:p w14:paraId="5C93930D" w14:textId="77777777" w:rsidR="0009168A" w:rsidRDefault="0009168A"/>
        </w:tc>
      </w:tr>
    </w:tbl>
    <w:p w14:paraId="74C50F3D" w14:textId="77777777" w:rsidR="00F94FA8" w:rsidRDefault="00F94FA8" w:rsidP="00756360">
      <w:pPr>
        <w:pStyle w:val="VelocityScript"/>
      </w:pPr>
    </w:p>
    <w:p w14:paraId="46E67BCA" w14:textId="77777777" w:rsidR="00756360" w:rsidRDefault="00756360" w:rsidP="00756360">
      <w:pPr>
        <w:pStyle w:val="Heading4"/>
        <w:tabs>
          <w:tab w:val="clear" w:pos="900"/>
          <w:tab w:val="clear" w:pos="992"/>
        </w:tabs>
        <w:spacing w:before="240"/>
      </w:pPr>
      <w:r>
        <w:t>Feature Settings</w:t>
      </w:r>
    </w:p>
    <w:p w14:paraId="1327CC20" w14:textId="77777777" w:rsidR="00756360" w:rsidRDefault="00756360" w:rsidP="00756360">
      <w:r>
        <w:t>Signal that sends Feature Settings TMOS Settings and System Settings</w:t>
      </w:r>
    </w:p>
    <w:p w14:paraId="78CEB5F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49D7EBC6" w14:textId="77777777" w:rsidTr="00EF1973">
        <w:tc>
          <w:tcPr>
            <w:tcW w:w="3325" w:type="dxa"/>
            <w:shd w:val="clear" w:color="auto" w:fill="D9D9D9" w:themeFill="background1" w:themeFillShade="D9"/>
          </w:tcPr>
          <w:p w14:paraId="2D28F7B1"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17B3051D" w14:textId="77777777" w:rsidR="00756360" w:rsidRDefault="00756360" w:rsidP="00EF1973">
            <w:pPr>
              <w:rPr>
                <w:sz w:val="18"/>
                <w:szCs w:val="18"/>
                <w:lang w:val="en-GB"/>
              </w:rPr>
            </w:pPr>
            <w:r w:rsidRPr="00905235">
              <w:rPr>
                <w:b/>
                <w:lang w:val="en-GB"/>
              </w:rPr>
              <w:t>Enumeration Value Description</w:t>
            </w:r>
          </w:p>
        </w:tc>
      </w:tr>
      <w:tr w:rsidR="00756360" w14:paraId="43419CC1" w14:textId="77777777" w:rsidTr="00EF1973">
        <w:tc>
          <w:tcPr>
            <w:tcW w:w="3325" w:type="dxa"/>
            <w:shd w:val="clear" w:color="auto" w:fill="auto"/>
          </w:tcPr>
          <w:p w14:paraId="7B7CD448" w14:textId="77777777" w:rsidR="0009168A" w:rsidRDefault="0009168A"/>
        </w:tc>
        <w:tc>
          <w:tcPr>
            <w:tcW w:w="6840" w:type="dxa"/>
            <w:shd w:val="clear" w:color="auto" w:fill="auto"/>
          </w:tcPr>
          <w:p w14:paraId="7EE8C7B0" w14:textId="77777777" w:rsidR="0009168A" w:rsidRDefault="0009168A"/>
        </w:tc>
      </w:tr>
    </w:tbl>
    <w:p w14:paraId="47276EA8" w14:textId="77777777" w:rsidR="00F94FA8" w:rsidRDefault="00F94FA8" w:rsidP="00756360">
      <w:pPr>
        <w:pStyle w:val="VelocityScript"/>
      </w:pPr>
    </w:p>
    <w:p w14:paraId="4ECCF501" w14:textId="77777777" w:rsidR="00756360" w:rsidRDefault="00756360" w:rsidP="00756360">
      <w:pPr>
        <w:pStyle w:val="Heading4"/>
        <w:tabs>
          <w:tab w:val="clear" w:pos="900"/>
          <w:tab w:val="clear" w:pos="992"/>
        </w:tabs>
        <w:spacing w:before="240"/>
      </w:pPr>
      <w:r>
        <w:t>A5_2_A4</w:t>
      </w:r>
    </w:p>
    <w:p w14:paraId="27DFF644" w14:textId="77777777" w:rsidR="00756360" w:rsidRDefault="00756360" w:rsidP="00756360">
      <w:r>
        <w:t>Signal from BMS to BCM</w:t>
      </w:r>
    </w:p>
    <w:p w14:paraId="55F74C71" w14:textId="77777777" w:rsidR="00756360" w:rsidRDefault="00756360" w:rsidP="00756360">
      <w:pPr>
        <w:pStyle w:val="Heading4"/>
        <w:tabs>
          <w:tab w:val="clear" w:pos="900"/>
          <w:tab w:val="clear" w:pos="992"/>
        </w:tabs>
        <w:spacing w:before="240"/>
      </w:pPr>
      <w:r>
        <w:t>RCCM-ECG</w:t>
      </w:r>
    </w:p>
    <w:p w14:paraId="0B3C7EAB" w14:textId="77777777" w:rsidR="00756360" w:rsidRDefault="00756360" w:rsidP="00756360">
      <w:r>
        <w:t>Signal from RCCM to ECG</w:t>
      </w:r>
    </w:p>
    <w:p w14:paraId="2AD42403" w14:textId="77777777" w:rsidR="00756360" w:rsidRDefault="00756360" w:rsidP="00756360">
      <w:pPr>
        <w:pStyle w:val="Heading4"/>
        <w:tabs>
          <w:tab w:val="clear" w:pos="900"/>
          <w:tab w:val="clear" w:pos="992"/>
        </w:tabs>
        <w:spacing w:before="240"/>
      </w:pPr>
      <w:r>
        <w:t>AmbientTemperature</w:t>
      </w:r>
    </w:p>
    <w:p w14:paraId="27766248" w14:textId="77777777" w:rsidR="00756360" w:rsidRDefault="00756360" w:rsidP="00756360">
      <w:r>
        <w:t>Signal that sends ambient temperature in degrees C</w:t>
      </w:r>
    </w:p>
    <w:p w14:paraId="03A519CF"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550857CB" w14:textId="77777777" w:rsidTr="00EF1973">
        <w:tc>
          <w:tcPr>
            <w:tcW w:w="3325" w:type="dxa"/>
            <w:shd w:val="clear" w:color="auto" w:fill="D9D9D9" w:themeFill="background1" w:themeFillShade="D9"/>
          </w:tcPr>
          <w:p w14:paraId="6FDBCFC5"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5EBEB3E6" w14:textId="77777777" w:rsidR="00756360" w:rsidRDefault="00756360" w:rsidP="00EF1973">
            <w:pPr>
              <w:rPr>
                <w:sz w:val="18"/>
                <w:szCs w:val="18"/>
                <w:lang w:val="en-GB"/>
              </w:rPr>
            </w:pPr>
            <w:r w:rsidRPr="00905235">
              <w:rPr>
                <w:b/>
                <w:lang w:val="en-GB"/>
              </w:rPr>
              <w:t>Enumeration Value Description</w:t>
            </w:r>
          </w:p>
        </w:tc>
      </w:tr>
      <w:tr w:rsidR="00756360" w14:paraId="01425BF4" w14:textId="77777777" w:rsidTr="00EF1973">
        <w:tc>
          <w:tcPr>
            <w:tcW w:w="3325" w:type="dxa"/>
            <w:shd w:val="clear" w:color="auto" w:fill="auto"/>
          </w:tcPr>
          <w:p w14:paraId="3C1CED66" w14:textId="77777777" w:rsidR="00756360" w:rsidRPr="00905235" w:rsidRDefault="00756360" w:rsidP="00EF1973">
            <w:pPr>
              <w:rPr>
                <w:lang w:val="en-GB"/>
              </w:rPr>
            </w:pPr>
            <w:r>
              <w:rPr>
                <w:lang w:val="en-GB"/>
              </w:rPr>
              <w:t>AMBIENT_TEMPERATURE</w:t>
            </w:r>
          </w:p>
        </w:tc>
        <w:tc>
          <w:tcPr>
            <w:tcW w:w="6840" w:type="dxa"/>
            <w:shd w:val="clear" w:color="auto" w:fill="auto"/>
          </w:tcPr>
          <w:p w14:paraId="3CCC360D" w14:textId="77777777" w:rsidR="0009168A" w:rsidRDefault="0009168A"/>
        </w:tc>
      </w:tr>
    </w:tbl>
    <w:p w14:paraId="69CE6133" w14:textId="77777777" w:rsidR="00F94FA8" w:rsidRDefault="00F94FA8" w:rsidP="00756360">
      <w:pPr>
        <w:pStyle w:val="VelocityScript"/>
      </w:pPr>
    </w:p>
    <w:p w14:paraId="2D73DF42" w14:textId="77777777" w:rsidR="00756360" w:rsidRDefault="00756360" w:rsidP="00756360">
      <w:pPr>
        <w:pStyle w:val="Heading4"/>
        <w:tabs>
          <w:tab w:val="clear" w:pos="900"/>
          <w:tab w:val="clear" w:pos="992"/>
        </w:tabs>
        <w:spacing w:before="240"/>
      </w:pPr>
      <w:r>
        <w:t>Vehicle Speed</w:t>
      </w:r>
    </w:p>
    <w:p w14:paraId="5148C456" w14:textId="77777777" w:rsidR="00756360" w:rsidRDefault="00756360" w:rsidP="00756360">
      <w:pPr>
        <w:pStyle w:val="Heading4"/>
        <w:tabs>
          <w:tab w:val="clear" w:pos="900"/>
          <w:tab w:val="clear" w:pos="992"/>
        </w:tabs>
        <w:spacing w:before="240"/>
      </w:pPr>
      <w:r>
        <w:t>ECG-HPCM</w:t>
      </w:r>
    </w:p>
    <w:p w14:paraId="6FA0FD84" w14:textId="77777777" w:rsidR="00756360" w:rsidRDefault="00756360" w:rsidP="00756360">
      <w:r>
        <w:t>Signal from ECG to HPCM</w:t>
      </w:r>
    </w:p>
    <w:p w14:paraId="0E2AAED6" w14:textId="77777777" w:rsidR="00756360" w:rsidRDefault="00756360" w:rsidP="00756360">
      <w:pPr>
        <w:pStyle w:val="Heading4"/>
        <w:tabs>
          <w:tab w:val="clear" w:pos="900"/>
          <w:tab w:val="clear" w:pos="992"/>
        </w:tabs>
        <w:spacing w:before="240"/>
      </w:pPr>
      <w:r>
        <w:lastRenderedPageBreak/>
        <w:t>Fan Number of Trials</w:t>
      </w:r>
    </w:p>
    <w:p w14:paraId="16820137" w14:textId="77777777" w:rsidR="00756360" w:rsidRDefault="00756360" w:rsidP="00756360">
      <w:r>
        <w:t>Signal that sends the number of fan trials ONE, TWO, or THREE counts</w:t>
      </w:r>
    </w:p>
    <w:p w14:paraId="14755AAC" w14:textId="77777777"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14:paraId="21C93CF0" w14:textId="77777777" w:rsidTr="00EF1973">
        <w:tc>
          <w:tcPr>
            <w:tcW w:w="3325" w:type="dxa"/>
            <w:shd w:val="clear" w:color="auto" w:fill="D9D9D9" w:themeFill="background1" w:themeFillShade="D9"/>
          </w:tcPr>
          <w:p w14:paraId="75243B18" w14:textId="77777777"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14:paraId="09FBF3EB" w14:textId="77777777" w:rsidR="00756360" w:rsidRDefault="00756360" w:rsidP="00EF1973">
            <w:pPr>
              <w:rPr>
                <w:sz w:val="18"/>
                <w:szCs w:val="18"/>
                <w:lang w:val="en-GB"/>
              </w:rPr>
            </w:pPr>
            <w:r w:rsidRPr="00905235">
              <w:rPr>
                <w:b/>
                <w:lang w:val="en-GB"/>
              </w:rPr>
              <w:t>Enumeration Value Description</w:t>
            </w:r>
          </w:p>
        </w:tc>
      </w:tr>
      <w:tr w:rsidR="00756360" w14:paraId="58061AD9" w14:textId="77777777" w:rsidTr="00EF1973">
        <w:tc>
          <w:tcPr>
            <w:tcW w:w="3325" w:type="dxa"/>
            <w:shd w:val="clear" w:color="auto" w:fill="auto"/>
          </w:tcPr>
          <w:p w14:paraId="4033905D" w14:textId="77777777" w:rsidR="00756360" w:rsidRPr="00905235" w:rsidRDefault="00756360" w:rsidP="00EF1973">
            <w:pPr>
              <w:rPr>
                <w:lang w:val="en-GB"/>
              </w:rPr>
            </w:pPr>
            <w:r>
              <w:rPr>
                <w:lang w:val="en-GB"/>
              </w:rPr>
              <w:t>ONE</w:t>
            </w:r>
          </w:p>
        </w:tc>
        <w:tc>
          <w:tcPr>
            <w:tcW w:w="6840" w:type="dxa"/>
            <w:shd w:val="clear" w:color="auto" w:fill="auto"/>
          </w:tcPr>
          <w:p w14:paraId="15361D13" w14:textId="77777777" w:rsidR="0009168A" w:rsidRDefault="0009168A"/>
        </w:tc>
      </w:tr>
      <w:tr w:rsidR="00756360" w14:paraId="6AB54D72" w14:textId="77777777" w:rsidTr="00EF1973">
        <w:tc>
          <w:tcPr>
            <w:tcW w:w="3325" w:type="dxa"/>
            <w:shd w:val="clear" w:color="auto" w:fill="auto"/>
          </w:tcPr>
          <w:p w14:paraId="7D40D277" w14:textId="77777777" w:rsidR="00756360" w:rsidRPr="00905235" w:rsidRDefault="00756360" w:rsidP="00EF1973">
            <w:pPr>
              <w:rPr>
                <w:lang w:val="en-GB"/>
              </w:rPr>
            </w:pPr>
            <w:r>
              <w:rPr>
                <w:lang w:val="en-GB"/>
              </w:rPr>
              <w:t>TWO</w:t>
            </w:r>
          </w:p>
        </w:tc>
        <w:tc>
          <w:tcPr>
            <w:tcW w:w="6840" w:type="dxa"/>
            <w:shd w:val="clear" w:color="auto" w:fill="auto"/>
          </w:tcPr>
          <w:p w14:paraId="3AD7250E" w14:textId="77777777" w:rsidR="0009168A" w:rsidRDefault="0009168A"/>
        </w:tc>
      </w:tr>
      <w:tr w:rsidR="00756360" w14:paraId="3CB25A66" w14:textId="77777777" w:rsidTr="00EF1973">
        <w:tc>
          <w:tcPr>
            <w:tcW w:w="3325" w:type="dxa"/>
            <w:shd w:val="clear" w:color="auto" w:fill="auto"/>
          </w:tcPr>
          <w:p w14:paraId="4868F391" w14:textId="77777777" w:rsidR="00756360" w:rsidRPr="00905235" w:rsidRDefault="00756360" w:rsidP="00EF1973">
            <w:pPr>
              <w:rPr>
                <w:lang w:val="en-GB"/>
              </w:rPr>
            </w:pPr>
            <w:r>
              <w:rPr>
                <w:lang w:val="en-GB"/>
              </w:rPr>
              <w:t>THREE</w:t>
            </w:r>
          </w:p>
        </w:tc>
        <w:tc>
          <w:tcPr>
            <w:tcW w:w="6840" w:type="dxa"/>
            <w:shd w:val="clear" w:color="auto" w:fill="auto"/>
          </w:tcPr>
          <w:p w14:paraId="7D54E3C1" w14:textId="77777777" w:rsidR="0009168A" w:rsidRDefault="0009168A"/>
        </w:tc>
      </w:tr>
    </w:tbl>
    <w:p w14:paraId="2142DB7D" w14:textId="77777777" w:rsidR="00F94FA8" w:rsidRDefault="00F94FA8" w:rsidP="00756360">
      <w:pPr>
        <w:pStyle w:val="VelocityScript"/>
      </w:pPr>
    </w:p>
    <w:p w14:paraId="1CEB1B7C" w14:textId="77777777" w:rsidR="00756360" w:rsidRDefault="00756360" w:rsidP="00756360">
      <w:pPr>
        <w:pStyle w:val="Heading4"/>
        <w:tabs>
          <w:tab w:val="clear" w:pos="900"/>
          <w:tab w:val="clear" w:pos="992"/>
        </w:tabs>
        <w:spacing w:before="240"/>
      </w:pPr>
      <w:r>
        <w:t>blower ON</w:t>
      </w: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7"/>
      <w:bookmarkEnd w:id="8"/>
    </w:p>
    <w:p w14:paraId="4E59711E" w14:textId="77777777" w:rsidR="00072314" w:rsidRDefault="00072314" w:rsidP="00072314">
      <w:pPr>
        <w:pStyle w:val="Heading1"/>
        <w:numPr>
          <w:ilvl w:val="0"/>
          <w:numId w:val="0"/>
        </w:numPr>
      </w:pPr>
    </w:p>
    <w:sectPr w:rsidR="00072314" w:rsidSect="00300356">
      <w:headerReference w:type="default" r:id="rId383"/>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Functional Safety" w:date="2018-01-05T10:47:00Z" w:initials="SN">
    <w:p w14:paraId="01D7899D" w14:textId="77777777" w:rsidR="00DC7E29" w:rsidRDefault="00DC7E29" w:rsidP="00E26B6B">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72DE6" w14:textId="77777777" w:rsidR="00270749" w:rsidRDefault="00270749">
      <w:r>
        <w:separator/>
      </w:r>
    </w:p>
    <w:p w14:paraId="6D18866D" w14:textId="77777777" w:rsidR="00270749" w:rsidRDefault="00270749"/>
  </w:endnote>
  <w:endnote w:type="continuationSeparator" w:id="0">
    <w:p w14:paraId="0A535BCF" w14:textId="77777777" w:rsidR="00270749" w:rsidRDefault="00270749">
      <w:r>
        <w:continuationSeparator/>
      </w:r>
    </w:p>
    <w:p w14:paraId="3AF5D5FD" w14:textId="77777777" w:rsidR="00270749" w:rsidRDefault="00270749"/>
  </w:endnote>
  <w:endnote w:type="continuationNotice" w:id="1">
    <w:p w14:paraId="36D50DD3" w14:textId="77777777" w:rsidR="00270749" w:rsidRDefault="002707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DC7E29" w:rsidRPr="004D7C06" w:rsidRDefault="00DC7E29"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DC7E29" w:rsidRPr="004D7C06" w:rsidRDefault="00DC7E29"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DC7E29" w:rsidRPr="00A160D7" w:rsidRDefault="00DC7E29"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68F89" w14:textId="77777777" w:rsidR="00270749" w:rsidRDefault="00270749">
      <w:r>
        <w:separator/>
      </w:r>
    </w:p>
    <w:p w14:paraId="525D53EF" w14:textId="77777777" w:rsidR="00270749" w:rsidRDefault="00270749"/>
  </w:footnote>
  <w:footnote w:type="continuationSeparator" w:id="0">
    <w:p w14:paraId="347D6E58" w14:textId="77777777" w:rsidR="00270749" w:rsidRDefault="00270749">
      <w:r>
        <w:continuationSeparator/>
      </w:r>
    </w:p>
    <w:p w14:paraId="4AFEF0D2" w14:textId="77777777" w:rsidR="00270749" w:rsidRDefault="00270749"/>
  </w:footnote>
  <w:footnote w:type="continuationNotice" w:id="1">
    <w:p w14:paraId="3A557F45" w14:textId="77777777" w:rsidR="00270749" w:rsidRDefault="002707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77777777" w:rsidR="00DC7E29" w:rsidRDefault="00DC7E29"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066B3A36" w14:textId="77777777" w:rsidR="00DC7E29" w:rsidRDefault="00DC7E29"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DC7E29" w:rsidRPr="00A22B00" w:rsidRDefault="00DC7E29"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DC7E29" w:rsidRPr="00A22B00" w:rsidRDefault="00DC7E29"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7777777" w:rsidR="00DC7E29" w:rsidRPr="003B5B23" w:rsidRDefault="00DC7E29"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14:paraId="5D3764E9" w14:textId="02D61CB9" w:rsidR="00DC7E29" w:rsidRDefault="00DC7E29" w:rsidP="0008696C">
    <w:pPr>
      <w:pBdr>
        <w:bottom w:val="single" w:sz="4" w:space="1" w:color="auto"/>
      </w:pBdr>
      <w:rPr>
        <w:rFonts w:cs="Arial"/>
      </w:rPr>
    </w:pPr>
  </w:p>
  <w:p w14:paraId="0CEE378C" w14:textId="77777777" w:rsidR="00DC7E29" w:rsidRPr="001F16A4" w:rsidRDefault="00DC7E29" w:rsidP="0008696C">
    <w:pPr>
      <w:pBdr>
        <w:bottom w:val="single" w:sz="4" w:space="1" w:color="auto"/>
      </w:pBdr>
      <w:rPr>
        <w:rFonts w:cs="Arial"/>
      </w:rPr>
    </w:pPr>
  </w:p>
  <w:p w14:paraId="31272CCA" w14:textId="77777777" w:rsidR="00DC7E29" w:rsidRPr="00F96466" w:rsidRDefault="00DC7E29"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68A"/>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2A2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749"/>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64E"/>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B9B"/>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E36"/>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60A"/>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16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44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2AA"/>
    <w:rsid w:val="00B969DA"/>
    <w:rsid w:val="00B970B7"/>
    <w:rsid w:val="00B972E9"/>
    <w:rsid w:val="00B97582"/>
    <w:rsid w:val="00B978EE"/>
    <w:rsid w:val="00B979D6"/>
    <w:rsid w:val="00B97B63"/>
    <w:rsid w:val="00BA0DDD"/>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C7E29"/>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1A2"/>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0A2"/>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99"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Requirements+Attributes" TargetMode="External"/><Relationship Id="rId42" Type="http://schemas.openxmlformats.org/officeDocument/2006/relationships/image" Target="media/image11.jpg"/><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s://www.vsemweb.ford.com/tc/launchapp?-attach=true&amp;-s=226TCSession&amp;-o=jXfpx2PHx3NrTDAAAAAAAAAAAAA&amp;servername=Production_Server" TargetMode="External"/><Relationship Id="rId138" Type="http://schemas.openxmlformats.org/officeDocument/2006/relationships/hyperlink" Target="https://www.vsemweb.ford.com/tc/launchapp?-attach=true&amp;-s=226TCSession&amp;-o=n0SJN9h0x3NrTDAAAAAAAAAAAAA&amp;servername=Production_Server"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s://www.vsemweb.ford.com/tc/launchapp?-attach=true&amp;-s=226TCSession&amp;-o=gPXpSoIbx3NrTDAAAAAAAAAAAAA&amp;servername=Production_Server" TargetMode="External"/><Relationship Id="rId345" Type="http://schemas.openxmlformats.org/officeDocument/2006/relationships/hyperlink" Target="https://www.vsemweb.ford.com/tc/launchapp?-attach=true&amp;-s=226TCSession&amp;-o=gPXpSoIbx3NrTDAAAAAAAAAAAAA&amp;servername=Production_Server" TargetMode="External"/><Relationship Id="rId366" Type="http://schemas.openxmlformats.org/officeDocument/2006/relationships/hyperlink" Target="https://www.vsemweb.ford.com/tc/launchapp?-attach=true&amp;-s=226TCSession&amp;-o=gPXpSoIbx3NrTDAAAAAAAAAAAAA&amp;servername=Production_Server" TargetMode="External"/><Relationship Id="rId387" Type="http://schemas.openxmlformats.org/officeDocument/2006/relationships/theme" Target="theme/theme1.xml"/><Relationship Id="rId170" Type="http://schemas.openxmlformats.org/officeDocument/2006/relationships/hyperlink" Target="https://www.vsemweb.ford.com/tc/launchapp?-attach=true&amp;-s=226TCSession&amp;-o=jXfpx2PHx3NrTDAAAAAAAAAAAAA&amp;servername=Production_Server"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s://www.vsemweb.ford.com/tc/launchapp?-attach=true&amp;-s=226TCSession&amp;-o=gPXpSoIbx3NrTDAAAAAAAAAAAAA&amp;servername=Production_Server"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68" Type="http://schemas.openxmlformats.org/officeDocument/2006/relationships/hyperlink" Target="https://www.vsemweb.ford.com/tc/launchapp?-attach=true&amp;-s=226TCSession&amp;-o=gPXpSoIbx3NrTDAAAAAAAAAAAAA&amp;servername=Production_Server" TargetMode="External"/><Relationship Id="rId289" Type="http://schemas.openxmlformats.org/officeDocument/2006/relationships/hyperlink" Target="https://www.vsemweb.ford.com/tc/launchapp?-attach=true&amp;-s=226TCSession&amp;-o=gPXpSoIbx3NrTDAAAAAAAAAAAAA&amp;servername=Production_Server" TargetMode="External"/><Relationship Id="rId11" Type="http://schemas.openxmlformats.org/officeDocument/2006/relationships/endnotes" Target="endnotes.xml"/><Relationship Id="rId32" Type="http://schemas.openxmlformats.org/officeDocument/2006/relationships/hyperlink" Target="http://wiki.ford.com/display/CS/Service+Catalog" TargetMode="External"/><Relationship Id="rId53" Type="http://schemas.openxmlformats.org/officeDocument/2006/relationships/image" Target="media/image12.jpg"/><Relationship Id="rId74" Type="http://schemas.openxmlformats.org/officeDocument/2006/relationships/hyperlink" Target="https://www.vsemweb.ford.com/tc/launchapp?-attach=true&amp;-s=226TCSession&amp;-o=gPXpSoIbx3NrTDAAAAAAAAAAAAA&amp;servername=Production_Server"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s://www.vsemweb.ford.com/tc/launchapp?-attach=true&amp;-s=226TCSession&amp;-o=n0SJN9h0x3NrTDAAAAAAAAAAAAA&amp;servername=Production_Server" TargetMode="External"/><Relationship Id="rId335" Type="http://schemas.openxmlformats.org/officeDocument/2006/relationships/hyperlink" Target="http://wiki.ford.com/display/RequirementsEngineering/Requirements+Attributes" TargetMode="External"/><Relationship Id="rId356" Type="http://schemas.openxmlformats.org/officeDocument/2006/relationships/hyperlink" Target="https://www.vsemweb.ford.com/tc/launchapp?-attach=true&amp;-s=226TCSession&amp;-o=n0SJN9h0x3NrTDAAAAAAAAAAAAA&amp;servername=Production_Server" TargetMode="External"/><Relationship Id="rId377"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5" Type="http://schemas.openxmlformats.org/officeDocument/2006/relationships/hyperlink" Target="https://www.vsemweb.ford.com/tc/launchapp?-attach=true&amp;-s=226TCSession&amp;-o=n0SJN9h0x3NrTDAAAAAAAAAAAAA&amp;servername=Production_Server" TargetMode="External"/><Relationship Id="rId160" Type="http://schemas.openxmlformats.org/officeDocument/2006/relationships/hyperlink" Target="https://www.vsemweb.ford.com/tc/launchapp?-attach=true&amp;-s=226TCSession&amp;-o=gPXpSoIbx3NrTDAAAAAAAAAAAAA&amp;servername=Production_Server"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hyperlink" Target="http://wiki.ford.com/display/RequirementsEngineering/Requirements+Attributes" TargetMode="External"/><Relationship Id="rId279" Type="http://schemas.openxmlformats.org/officeDocument/2006/relationships/hyperlink" Target="http://wiki.ford.com/display/RequirementsEngineering/Requirements+Attributes" TargetMode="External"/><Relationship Id="rId22" Type="http://schemas.openxmlformats.org/officeDocument/2006/relationships/comments" Target="comments.xml"/><Relationship Id="rId43" Type="http://schemas.openxmlformats.org/officeDocument/2006/relationships/hyperlink" Target="https://www.vsemweb.ford.com/tc/launchapp?-attach=true&amp;-s=226TCSession&amp;-o=gPXpSoIbx3NrTDAAAAAAAAAAAAA&amp;servername=Production_Server"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s://www.vsemweb.ford.com/tc/launchapp?-attach=true&amp;-s=226TCSession&amp;-o=jXfpx2PHx3NrTDAAAAAAAAAAAAA&amp;servername=Production_Server" TargetMode="External"/><Relationship Id="rId290" Type="http://schemas.openxmlformats.org/officeDocument/2006/relationships/hyperlink" Target="https://www.vsemweb.ford.com/tc/launchapp?-attach=true&amp;-s=226TCSession&amp;-o=n0SJN9h0x3NrTDAAAAAAAAAAAAA&amp;servername=Production_Server"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s://www.vsemweb.ford.com/tc/launchapp?-attach=true&amp;-s=226TCSession&amp;-o=n0SJN9h0x3NrTDAAAAAAAAAAAAA&amp;servername=Production_Server" TargetMode="External"/><Relationship Id="rId346" Type="http://schemas.openxmlformats.org/officeDocument/2006/relationships/hyperlink" Target="https://www.vsemweb.ford.com/tc/launchapp?-attach=true&amp;-s=226TCSession&amp;-o=gPXpSoIbx3NrTDAAAAAAAAAAAAA&amp;servername=Production_Server" TargetMode="External"/><Relationship Id="rId367" Type="http://schemas.openxmlformats.org/officeDocument/2006/relationships/hyperlink" Target="https://www.vsemweb.ford.com/tc/launchapp?-attach=true&amp;-s=226TCSession&amp;-o=n0SJN9h0x3NrTDAAAAAAAAAAAAA&amp;servername=Production_Server"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s://www.vsemweb.ford.com/tc/launchapp?-attach=true&amp;-s=226TCSession&amp;-o=gPXpSoIbx3NrTDAAAAAAAAAAAAA&amp;servername=Production_Server" TargetMode="External"/><Relationship Id="rId227" Type="http://schemas.openxmlformats.org/officeDocument/2006/relationships/hyperlink" Target="https://www.vsemweb.ford.com/tc/launchapp?-attach=true&amp;-s=226TCSession&amp;-o=gPXpSoIbx3NrTDAAAAAAAAAAAAA&amp;servername=Production_Server" TargetMode="External"/><Relationship Id="rId248" Type="http://schemas.openxmlformats.org/officeDocument/2006/relationships/hyperlink" Target="http://wiki.ford.com/display/RequirementsEngineering/Requirements+Attributes" TargetMode="External"/><Relationship Id="rId269" Type="http://schemas.openxmlformats.org/officeDocument/2006/relationships/hyperlink" Target="https://www.vsemweb.ford.com/tc/launchapp?-attach=true&amp;-s=226TCSession&amp;-o=gPXpSoIbx3NrTDAAAAAAAAAAAAA&amp;servername=Production_Server" TargetMode="External"/><Relationship Id="rId12" Type="http://schemas.openxmlformats.org/officeDocument/2006/relationships/header" Target="header1.xml"/><Relationship Id="rId33" Type="http://schemas.openxmlformats.org/officeDocument/2006/relationships/hyperlink" Target="https://www.vsemweb.ford.com/tc/launchapp?-attach=true&amp;-s=226TCSession&amp;-o=WZe1wsPXx3NrTDAAAAAAAAAAAAA&amp;servername=Production_Server%5e" TargetMode="External"/><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s://www.vsemweb.ford.com/tc/launchapp?-attach=true&amp;-s=226TCSession&amp;-o=jXfpx2PHx3NrTDAAAAAAAAAAAAA&amp;servername=Production_Server" TargetMode="External"/><Relationship Id="rId336" Type="http://schemas.openxmlformats.org/officeDocument/2006/relationships/hyperlink" Target="http://wiki.ford.com/display/RequirementsEngineering/Requirements+Attributes" TargetMode="External"/><Relationship Id="rId357" Type="http://schemas.openxmlformats.org/officeDocument/2006/relationships/hyperlink" Target="https://www.vsemweb.ford.com/tc/launchapp?-attach=true&amp;-s=226TCSession&amp;-o=jXfpx2PHx3NrTDAAAAAAAAAAAAA&amp;servername=Production_Server"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s://www.vsemweb.ford.com/tc/launchapp?-attach=true&amp;-s=226TCSession&amp;-o=n0SJN9h0x3NrTDAAAAAAAAAAAAA&amp;servername=Production_Server" TargetMode="External"/><Relationship Id="rId96" Type="http://schemas.openxmlformats.org/officeDocument/2006/relationships/hyperlink" Target="https://www.vsemweb.ford.com/tc/launchapp?-attach=true&amp;-s=226TCSession&amp;-o=jXfpx2PHx3NrTDAAAAAAAAAAAAA&amp;servername=Production_Server"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s://www.vsemweb.ford.com/tc/launchapp?-attach=true&amp;-s=226TCSession&amp;-o=gPXpSoIbx3NrTDAAAAAAAAAAAAA&amp;servername=Production_Server" TargetMode="External"/><Relationship Id="rId182" Type="http://schemas.openxmlformats.org/officeDocument/2006/relationships/hyperlink" Target="http://wiki.ford.com/display/RequirementsEngineering/Requirements+Attributes" TargetMode="External"/><Relationship Id="rId217" Type="http://schemas.openxmlformats.org/officeDocument/2006/relationships/hyperlink" Target="https://www.vsemweb.ford.com/tc/launchapp?-attach=true&amp;-s=226TCSession&amp;-o=gPXpSoIbx3NrTDAAAAAAAAAAAAA&amp;servername=Production_Server" TargetMode="External"/><Relationship Id="rId378" Type="http://schemas.openxmlformats.org/officeDocument/2006/relationships/hyperlink" Target="http://wiki.ford.com/display/RequirementsEngineering/Requirements+Attributes" TargetMode="External"/><Relationship Id="rId6" Type="http://schemas.openxmlformats.org/officeDocument/2006/relationships/numbering" Target="numbering.xml"/><Relationship Id="rId238" Type="http://schemas.openxmlformats.org/officeDocument/2006/relationships/hyperlink" Target="https://www.vsemweb.ford.com/tc/launchapp?-attach=true&amp;-s=226TCSession&amp;-o=gPXpSoIbx3NrTDAAAAAAAAAAAAA&amp;servername=Production_Server" TargetMode="External"/><Relationship Id="rId259" Type="http://schemas.openxmlformats.org/officeDocument/2006/relationships/hyperlink" Target="https://www.vsemweb.ford.com/tc/launchapp?-attach=true&amp;-s=226TCSession&amp;-o=gPXpSoIbx3NrTDAAAAAAAAAAAAA&amp;servername=Production_Server" TargetMode="External"/><Relationship Id="rId23" Type="http://schemas.microsoft.com/office/2011/relationships/commentsExtended" Target="commentsExtended.xml"/><Relationship Id="rId119" Type="http://schemas.openxmlformats.org/officeDocument/2006/relationships/hyperlink" Target="http://wiki.ford.com/display/RequirementsEngineering/Requirements+Attributes" TargetMode="External"/><Relationship Id="rId270" Type="http://schemas.openxmlformats.org/officeDocument/2006/relationships/hyperlink" Target="https://www.vsemweb.ford.com/tc/launchapp?-attach=true&amp;-s=226TCSession&amp;-o=n0SJN9h0x3NrTDAAAAAAAAAAAAA&amp;servername=Production_Server" TargetMode="External"/><Relationship Id="rId291" Type="http://schemas.openxmlformats.org/officeDocument/2006/relationships/hyperlink" Target="https://www.vsemweb.ford.com/tc/launchapp?-attach=true&amp;-s=226TCSession&amp;-o=jXfpx2PHx3NrTDAAAAAAAAAAAAA&amp;servername=Production_Server"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s://www.vsemweb.ford.com/tc/launchapp?-attach=true&amp;-s=226TCSession&amp;-o=jXfpx2PHx3NrTDAAAAAAAAAAAAA&amp;servername=Production_Server" TargetMode="External"/><Relationship Id="rId347" Type="http://schemas.openxmlformats.org/officeDocument/2006/relationships/hyperlink" Target="https://www.vsemweb.ford.com/tc/launchapp?-attach=true&amp;-s=226TCSession&amp;-o=n0SJN9h0x3NrTDAAAAAAAAAAAAA&amp;servername=Production_Server" TargetMode="External"/><Relationship Id="rId44" Type="http://schemas.openxmlformats.org/officeDocument/2006/relationships/hyperlink" Target="https://www.vsemweb.ford.com/tc/launchapp?-attach=true&amp;-s=226TCSession&amp;-o=gPXpSoIbx3NrTDAAAAAAAAAAAAA&amp;servername=Production_Server"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368" Type="http://schemas.openxmlformats.org/officeDocument/2006/relationships/hyperlink" Target="https://www.vsemweb.ford.com/tc/launchapp?-attach=true&amp;-s=226TCSession&amp;-o=jXfpx2PHx3NrTDAAAAAAAAAAAAA&amp;servername=Production_Server"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s://www.vsemweb.ford.com/tc/launchapp?-attach=true&amp;-s=226TCSession&amp;-o=gPXpSoIbx3NrTDAAAAAAAAAAAAA&amp;servername=Production_Server" TargetMode="External"/><Relationship Id="rId228" Type="http://schemas.openxmlformats.org/officeDocument/2006/relationships/hyperlink" Target="https://www.vsemweb.ford.com/tc/launchapp?-attach=true&amp;-s=226TCSession&amp;-o=n0SJN9h0x3NrTDAAAAAAAAAAAAA&amp;servername=Production_Server"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footer" Target="footer1.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s://www.vsemweb.ford.com/tc/launchapp?-attach=true&amp;-s=226TCSession&amp;-o=gPXpSoIbx3NrTDAAAAAAAAAAAAA&amp;servername=Production_Server"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hyperlink" Target="https://www.vsemweb.ford.com/tc/launchapp?-attach=true&amp;-s=226TCSession&amp;-o=LjXtx$M9x3NrTDAAAAAAAAAAAAA&amp;servername=Production_Server"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s://www.vsemweb.ford.com/tc/launchapp?-attach=true&amp;-s=226TCSession&amp;-o=jXfpx2PHx3NrTDAAAAAAAAAAAAA&amp;servername=Production_Server"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358" Type="http://schemas.openxmlformats.org/officeDocument/2006/relationships/hyperlink" Target="http://wiki.ford.com/display/RequirementsEngineering/Requirements+Attributes" TargetMode="External"/><Relationship Id="rId379" Type="http://schemas.openxmlformats.org/officeDocument/2006/relationships/hyperlink" Target="http://wiki.ford.com/display/RequirementsEngineering/Requirements+Attributes" TargetMode="External"/><Relationship Id="rId7" Type="http://schemas.openxmlformats.org/officeDocument/2006/relationships/styles" Target="styles.xml"/><Relationship Id="rId162" Type="http://schemas.openxmlformats.org/officeDocument/2006/relationships/hyperlink" Target="https://www.vsemweb.ford.com/tc/launchapp?-attach=true&amp;-s=226TCSession&amp;-o=n0SJN9h0x3NrTDAAAAAAAAAAAAA&amp;servername=Production_Server" TargetMode="External"/><Relationship Id="rId183" Type="http://schemas.openxmlformats.org/officeDocument/2006/relationships/hyperlink" Target="http://wiki.ford.com/display/RequirementsEngineering/Requirements+Attributes" TargetMode="External"/><Relationship Id="rId218" Type="http://schemas.openxmlformats.org/officeDocument/2006/relationships/hyperlink" Target="https://www.vsemweb.ford.com/tc/launchapp?-attach=true&amp;-s=226TCSession&amp;-o=gPXpSoIbx3NrTDAAAAAAAAAAAAA&amp;servername=Production_Server" TargetMode="External"/><Relationship Id="rId239" Type="http://schemas.openxmlformats.org/officeDocument/2006/relationships/hyperlink" Target="https://www.vsemweb.ford.com/tc/launchapp?-attach=true&amp;-s=226TCSession&amp;-o=gPXpSoIbx3NrTDAAAAAAAAAAAAA&amp;servername=Production_Server" TargetMode="External"/><Relationship Id="rId250" Type="http://schemas.openxmlformats.org/officeDocument/2006/relationships/hyperlink" Target="http://wiki.ford.com/display/RequirementsEngineering/Requirements+Attributes" TargetMode="External"/><Relationship Id="rId271" Type="http://schemas.openxmlformats.org/officeDocument/2006/relationships/hyperlink" Target="https://www.vsemweb.ford.com/tc/launchapp?-attach=true&amp;-s=226TCSession&amp;-o=jXfpx2PHx3NrTDAAAAAAAAAAAAA&amp;servername=Production_Server"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wiki.ford.com/display/RequirementsEngineering/Requirements+Attributes" TargetMode="External"/><Relationship Id="rId24" Type="http://schemas.microsoft.com/office/2016/09/relationships/commentsIds" Target="commentsIds.xml"/><Relationship Id="rId45" Type="http://schemas.openxmlformats.org/officeDocument/2006/relationships/hyperlink" Target="https://www.vsemweb.ford.com/tc/launchapp?-attach=true&amp;-s=226TCSession&amp;-o=n0SJN9h0x3NrTDAAAAAAAAAAAAA&amp;servername=Production_Server"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wiki.ford.com/display/RequirementsEngineering/Requirements+Attributes" TargetMode="External"/><Relationship Id="rId348" Type="http://schemas.openxmlformats.org/officeDocument/2006/relationships/hyperlink" Target="https://www.vsemweb.ford.com/tc/launchapp?-attach=true&amp;-s=226TCSession&amp;-o=jXfpx2PHx3NrTDAAAAAAAAAAAAA&amp;servername=Production_Server" TargetMode="External"/><Relationship Id="rId369"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hyperlink" Target="https://www.vsemweb.ford.com/tc/launchapp?-attach=true&amp;-s=226TCSession&amp;-o=n0SJN9h0x3NrTDAAAAAAAAAAAAA&amp;servername=Production_Server" TargetMode="External"/><Relationship Id="rId229" Type="http://schemas.openxmlformats.org/officeDocument/2006/relationships/hyperlink" Target="https://www.vsemweb.ford.com/tc/launchapp?-attach=true&amp;-s=226TCSession&amp;-o=jXfpx2PHx3NrTDAAAAAAAAAAAAA&amp;servername=Production_Server" TargetMode="External"/><Relationship Id="rId380" Type="http://schemas.openxmlformats.org/officeDocument/2006/relationships/hyperlink" Target="http://www.fgti.ford.com/client/NewFGTI/CopyrightNotice.html" TargetMode="External"/><Relationship Id="rId240" Type="http://schemas.openxmlformats.org/officeDocument/2006/relationships/hyperlink" Target="https://www.vsemweb.ford.com/tc/launchapp?-attach=true&amp;-s=226TCSession&amp;-o=n0SJN9h0x3NrTDAAAAAAAAAAAAA&amp;servername=Production_Server" TargetMode="External"/><Relationship Id="rId261" Type="http://schemas.openxmlformats.org/officeDocument/2006/relationships/hyperlink" Target="https://www.vsemweb.ford.com/tc/launchapp?-attach=true&amp;-s=226TCSession&amp;-o=n0SJN9h0x3NrTDAAAAAAAAAAAAA&amp;servername=Production_Server" TargetMode="External"/><Relationship Id="rId14" Type="http://schemas.openxmlformats.org/officeDocument/2006/relationships/header" Target="header2.xml"/><Relationship Id="rId35" Type="http://schemas.openxmlformats.org/officeDocument/2006/relationships/hyperlink" Target="https://www.vsemweb.ford.com/tc/launchapp?-attach=true&amp;-s=226TCSession&amp;-o=LjXtx$M9x3NrTDAAAAAAAAAAAAA&amp;servername=Production_Server"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s://www.vsemweb.ford.com/tc/launchapp?-attach=true&amp;-s=226TCSession&amp;-o=gPXpSoIbx3NrTDAAAAAAAAAAAAA&amp;servername=Production_Server" TargetMode="External"/><Relationship Id="rId282" Type="http://schemas.openxmlformats.org/officeDocument/2006/relationships/hyperlink" Target="https://www.vsemweb.ford.com/tc/launchapp?-attach=true&amp;-s=226TCSession&amp;-o=gPXpSoIbx3NrTDAAAAAAAAAAAAA&amp;servername=Production_Server" TargetMode="External"/><Relationship Id="rId317" Type="http://schemas.openxmlformats.org/officeDocument/2006/relationships/hyperlink" Target="http://wiki.ford.com/display/RequirementsEngineering/Requirements+Attributes" TargetMode="External"/><Relationship Id="rId338" Type="http://schemas.openxmlformats.org/officeDocument/2006/relationships/hyperlink" Target="https://www.vsemweb.ford.com/tc/launchapp?-attach=true&amp;-s=226TCSession&amp;-o=gPXpSoIbx3NrTDAAAAAAAAAAAAA&amp;servername=Production_Server" TargetMode="External"/><Relationship Id="rId359" Type="http://schemas.openxmlformats.org/officeDocument/2006/relationships/hyperlink" Target="http://wiki.ford.com/display/RequirementsEngineering/Requirements+Attributes" TargetMode="External"/><Relationship Id="rId8" Type="http://schemas.openxmlformats.org/officeDocument/2006/relationships/settings" Target="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s://www.vsemweb.ford.com/tc/launchapp?-attach=true&amp;-s=226TCSession&amp;-o=jXfpx2PHx3NrTDAAAAAAAAAAAAA&amp;servername=Production_Server" TargetMode="External"/><Relationship Id="rId184" Type="http://schemas.openxmlformats.org/officeDocument/2006/relationships/hyperlink" Target="http://wiki.ford.com/display/RequirementsEngineering/Requirements+Attributes" TargetMode="External"/><Relationship Id="rId219" Type="http://schemas.openxmlformats.org/officeDocument/2006/relationships/hyperlink" Target="https://www.vsemweb.ford.com/tc/launchapp?-attach=true&amp;-s=226TCSession&amp;-o=n0SJN9h0x3NrTDAAAAAAAAAAAAA&amp;servername=Production_Server" TargetMode="External"/><Relationship Id="rId370"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s://www.vsemweb.ford.com/tc/launchapp?-attach=true&amp;-s=226TCSession&amp;-o=gPXpSoIbx3NrTDAAAAAAAAAAAAA&amp;servername=Production_Server" TargetMode="External"/><Relationship Id="rId25" Type="http://schemas.openxmlformats.org/officeDocument/2006/relationships/image" Target="media/image2.jpg"/><Relationship Id="rId46" Type="http://schemas.openxmlformats.org/officeDocument/2006/relationships/hyperlink" Target="https://www.vsemweb.ford.com/tc/launchapp?-attach=true&amp;-s=226TCSession&amp;-o=jXfpx2PHx3NrTDAAAAAAAAAAAAA&amp;servername=Production_Server" TargetMode="External"/><Relationship Id="rId67" Type="http://schemas.openxmlformats.org/officeDocument/2006/relationships/hyperlink" Target="http://wiki.ford.com/display/RequirementsEngineering/Requirements+Attributes"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wiki.ford.com/display/RequirementsEngineering/Requirements+Attributes" TargetMode="External"/><Relationship Id="rId307" Type="http://schemas.openxmlformats.org/officeDocument/2006/relationships/hyperlink" Target="https://www.vsemweb.ford.com/tc/launchapp?-attach=true&amp;-s=226TCSession&amp;-o=gPXpSoIbx3NrTDAAAAAAAAAAAAA&amp;servername=Production_Server" TargetMode="External"/><Relationship Id="rId328" Type="http://schemas.openxmlformats.org/officeDocument/2006/relationships/hyperlink" Target="http://wiki.ford.com/display/RequirementsEngineering/Requirements+Attributes" TargetMode="External"/><Relationship Id="rId349"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s://www.vsemweb.ford.com/tc/launchapp?-attach=true&amp;-s=226TCSession&amp;-o=jXfpx2PHx3NrTDAAAAAAAAAAAAA&amp;servername=Production_Server" TargetMode="External"/><Relationship Id="rId360" Type="http://schemas.openxmlformats.org/officeDocument/2006/relationships/hyperlink" Target="https://www.vsemweb.ford.com/tc/launchapp?-attach=true&amp;-s=226TCSession&amp;-o=gPXpSoIbx3NrTDAAAAAAAAAAAAA&amp;servername=Production_Server" TargetMode="External"/><Relationship Id="rId381"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220" Type="http://schemas.openxmlformats.org/officeDocument/2006/relationships/hyperlink" Target="https://www.vsemweb.ford.com/tc/launchapp?-attach=true&amp;-s=226TCSession&amp;-o=jXfpx2PHx3NrTDAAAAAAAAAAAAA&amp;servername=Production_Server" TargetMode="External"/><Relationship Id="rId241" Type="http://schemas.openxmlformats.org/officeDocument/2006/relationships/hyperlink" Target="https://www.vsemweb.ford.com/tc/launchapp?-attach=true&amp;-s=226TCSession&amp;-o=jXfpx2PHx3NrTDAAAAAAAAAAAAA&amp;servername=Production_Server"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image" Target="media/image5.jpg"/><Relationship Id="rId57" Type="http://schemas.openxmlformats.org/officeDocument/2006/relationships/hyperlink" Target="http://wiki.ford.com/display/RequirementsEngineering/Requirements+Attributes" TargetMode="External"/><Relationship Id="rId262" Type="http://schemas.openxmlformats.org/officeDocument/2006/relationships/hyperlink" Target="https://www.vsemweb.ford.com/tc/launchapp?-attach=true&amp;-s=226TCSession&amp;-o=jXfpx2PHx3NrTDAAAAAAAAAAAAA&amp;servername=Production_Server" TargetMode="External"/><Relationship Id="rId283" Type="http://schemas.openxmlformats.org/officeDocument/2006/relationships/hyperlink" Target="https://www.vsemweb.ford.com/tc/launchapp?-attach=true&amp;-s=226TCSession&amp;-o=gPXpSoIbx3NrTDAAAAAAAAAAAAA&amp;servername=Production_Server" TargetMode="External"/><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s://www.vsemweb.ford.com/tc/launchapp?-attach=true&amp;-s=226TCSession&amp;-o=gPXpSoIbx3NrTDAAAAAAAAAAAAA&amp;servername=Production_Server" TargetMode="External"/><Relationship Id="rId78" Type="http://schemas.openxmlformats.org/officeDocument/2006/relationships/hyperlink" Target="http://wiki.ford.com/display/RequirementsEngineering/Requirements+Attributes" TargetMode="External"/><Relationship Id="rId99" Type="http://schemas.openxmlformats.org/officeDocument/2006/relationships/hyperlink" Target="https://www.vsemweb.ford.com/tc/launchapp?-attach=true&amp;-s=226TCSession&amp;-o=gPXpSoIbx3NrTDAAAAAAAAAAAAA&amp;servername=Production_Server" TargetMode="External"/><Relationship Id="rId101" Type="http://schemas.openxmlformats.org/officeDocument/2006/relationships/hyperlink" Target="https://www.vsemweb.ford.com/tc/launchapp?-attach=true&amp;-s=226TCSession&amp;-o=n0SJN9h0x3NrTDAAAAAAAAAAAAA&amp;servername=Production_Server"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350" Type="http://schemas.openxmlformats.org/officeDocument/2006/relationships/hyperlink" Target="http://wiki.ford.com/display/RequirementsEngineering/Requirements+Attributes" TargetMode="External"/><Relationship Id="rId371" Type="http://schemas.openxmlformats.org/officeDocument/2006/relationships/hyperlink" Target="http://wiki.ford.com/display/RequirementsEngineering/Requirements+Attributes" TargetMode="External"/><Relationship Id="rId9" Type="http://schemas.openxmlformats.org/officeDocument/2006/relationships/webSettings" Target="webSettings.xml"/><Relationship Id="rId210" Type="http://schemas.openxmlformats.org/officeDocument/2006/relationships/hyperlink" Target="http://wiki.ford.com/display/RequirementsEngineering/Requirements+Attributes" TargetMode="External"/><Relationship Id="rId26" Type="http://schemas.openxmlformats.org/officeDocument/2006/relationships/hyperlink" Target="https://www.vsemweb.ford.com:443/tc/launchapp?-attach=true&amp;-s=226TCSession&amp;-o=ZmZNi0JHx3NrTDAAAAAAAAAAAAA" TargetMode="External"/><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s://www.vsemweb.ford.com/tc/launchapp?-attach=true&amp;-s=226TCSession&amp;-o=gPXpSoIbx3NrTDAAAAAAAAAAAAA&amp;servername=Production_Server"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s://www.vsemweb.ford.com/tc/launchapp?-attach=true&amp;-s=226TCSession&amp;-o=gPXpSoIbx3NrTDAAAAAAAAAAAAA&amp;servername=Production_Server" TargetMode="External"/><Relationship Id="rId308" Type="http://schemas.openxmlformats.org/officeDocument/2006/relationships/hyperlink" Target="https://www.vsemweb.ford.com/tc/launchapp?-attach=true&amp;-s=226TCSession&amp;-o=gPXpSoIbx3NrTDAAAAAAAAAAAAA&amp;servername=Production_Server" TargetMode="External"/><Relationship Id="rId329" Type="http://schemas.openxmlformats.org/officeDocument/2006/relationships/hyperlink" Target="https://www.vsemweb.ford.com/tc/launchapp?-attach=true&amp;-s=226TCSession&amp;-o=gPXpSoIbx3NrTDAAAAAAAAAAAAA&amp;servername=Production_Server"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s://www.vsemweb.ford.com/tc/launchapp?-attach=true&amp;-s=226TCSession&amp;-o=n0SJN9h0x3NrTDAAAAAAAAAAAAA&amp;servername=Production_Server" TargetMode="External"/><Relationship Id="rId361" Type="http://schemas.openxmlformats.org/officeDocument/2006/relationships/hyperlink" Target="https://www.vsemweb.ford.com/tc/launchapp?-attach=true&amp;-s=226TCSession&amp;-o=gPXpSoIbx3NrTDAAAAAAAAAAAAA&amp;servername=Production_Server"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s://www.vsemweb.ford.com/tc/launchapp?-attach=true&amp;-s=226TCSession&amp;-o=gPXpSoIbx3NrTDAAAAAAAAAAAAA&amp;servername=Production_Server" TargetMode="External"/><Relationship Id="rId382" Type="http://schemas.openxmlformats.org/officeDocument/2006/relationships/image" Target="media/image13.jpg"/><Relationship Id="rId16" Type="http://schemas.openxmlformats.org/officeDocument/2006/relationships/hyperlink" Target="http://wiki.ford.com/display/RequirementsEngineering/Specification+templates"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s://www.vsemweb.ford.com/tc/launchapp?-attach=true&amp;-s=226TCSession&amp;-o=n0SJN9h0x3NrTDAAAAAAAAAAAAA&amp;servername=Production_Server"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image" Target="media/image6.png"/><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s://www.vsemweb.ford.com/tc/launchapp?-attach=true&amp;-s=226TCSession&amp;-o=jXfpx2PHx3NrTDAAAAAAAAAAAAA&amp;servername=Production_Server"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hyperlink" Target="https://www.vsemweb.ford.com/tc/launchapp?-attach=true&amp;-s=226TCSession&amp;-o=gPXpSoIbx3NrTDAAAAAAAAAAAAA&amp;servername=Production_Server"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351" Type="http://schemas.openxmlformats.org/officeDocument/2006/relationships/hyperlink" Target="http://wiki.ford.com/display/RequirementsEngineering/Requirements+Attributes" TargetMode="External"/><Relationship Id="rId372" Type="http://schemas.openxmlformats.org/officeDocument/2006/relationships/hyperlink" Target="https://www.vsemweb.ford.com/tc/launchapp?-attach=true&amp;-s=226TCSession&amp;-o=gPXpSoIbx3NrTDAAAAAAAAAAAAA&amp;servername=Production_Server"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s://www.vsemweb.ford.com/tc/launchapp?-attach=true&amp;-s=226TCSession&amp;-o=n0SJN9h0x3NrTDAAAAAAAAAAAAA&amp;servername=Production_Server" TargetMode="External"/><Relationship Id="rId274" Type="http://schemas.openxmlformats.org/officeDocument/2006/relationships/hyperlink" Target="http://wiki.ford.com/display/RequirementsEngineering/Requirements+Attributes" TargetMode="External"/><Relationship Id="rId295" Type="http://schemas.openxmlformats.org/officeDocument/2006/relationships/hyperlink" Target="https://www.vsemweb.ford.com/tc/launchapp?-attach=true&amp;-s=226TCSession&amp;-o=gPXpSoIbx3NrTDAAAAAAAAAAAAA&amp;servername=Production_Server" TargetMode="External"/><Relationship Id="rId309" Type="http://schemas.openxmlformats.org/officeDocument/2006/relationships/hyperlink" Target="https://www.vsemweb.ford.com/tc/launchapp?-attach=true&amp;-s=226TCSession&amp;-o=n0SJN9h0x3NrTDAAAAAAAAAAAAA&amp;servername=Production_Server" TargetMode="External"/><Relationship Id="rId27" Type="http://schemas.openxmlformats.org/officeDocument/2006/relationships/image" Target="media/image3.jpg"/><Relationship Id="rId48" Type="http://schemas.openxmlformats.org/officeDocument/2006/relationships/hyperlink" Target="https://www.vsemweb.ford.com/tc/launchapp?-attach=true&amp;-s=226TCSession&amp;-o=gPXpSoIbx3NrTDAAAAAAAAAAAAA&amp;servername=Production_Server"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341" Type="http://schemas.openxmlformats.org/officeDocument/2006/relationships/hyperlink" Target="https://www.vsemweb.ford.com/tc/launchapp?-attach=true&amp;-s=226TCSession&amp;-o=jXfpx2PHx3NrTDAAAAAAAAAAAAA&amp;servername=Production_Server" TargetMode="External"/><Relationship Id="rId362" Type="http://schemas.openxmlformats.org/officeDocument/2006/relationships/hyperlink" Target="https://www.vsemweb.ford.com/tc/launchapp?-attach=true&amp;-s=226TCSession&amp;-o=n0SJN9h0x3NrTDAAAAAAAAAAAAA&amp;servername=Production_Server" TargetMode="External"/><Relationship Id="rId383" Type="http://schemas.openxmlformats.org/officeDocument/2006/relationships/header" Target="header3.xml"/><Relationship Id="rId201" Type="http://schemas.openxmlformats.org/officeDocument/2006/relationships/hyperlink" Target="https://www.vsemweb.ford.com/tc/launchapp?-attach=true&amp;-s=226TCSession&amp;-o=n0SJN9h0x3NrTDAAAAAAAAAAAAA&amp;servername=Production_Server"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s://www.vsemweb.ford.com/tc/launchapp?-attach=true&amp;-s=226TCSession&amp;-o=jXfpx2PHx3NrTDAAAAAAAAAAAAA&amp;servername=Production_Server"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image" Target="media/image7.jpg"/><Relationship Id="rId59" Type="http://schemas.openxmlformats.org/officeDocument/2006/relationships/hyperlink" Target="https://www.vsemweb.ford.com/tc/launchapp?-attach=true&amp;-s=226TCSession&amp;-o=gPXpSoIbx3NrTDAAAAAAAAAAAAA&amp;servername=Production_Server"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s://www.vsemweb.ford.com/tc/launchapp?-attach=true&amp;-s=226TCSession&amp;-o=jXfpx2PHx3NrTDAAAAAAAAAAAAA&amp;servername=Production_Server"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331" Type="http://schemas.openxmlformats.org/officeDocument/2006/relationships/hyperlink" Target="https://www.vsemweb.ford.com/tc/launchapp?-attach=true&amp;-s=226TCSession&amp;-o=n0SJN9h0x3NrTDAAAAAAAAAAAAA&amp;servername=Production_Server" TargetMode="External"/><Relationship Id="rId352" Type="http://schemas.openxmlformats.org/officeDocument/2006/relationships/hyperlink" Target="http://wiki.ford.com/display/RequirementsEngineering/Requirements+Attributes" TargetMode="External"/><Relationship Id="rId373" Type="http://schemas.openxmlformats.org/officeDocument/2006/relationships/hyperlink" Target="https://www.vsemweb.ford.com/tc/launchapp?-attach=true&amp;-s=226TCSession&amp;-o=gPXpSoIbx3NrTDAAAAAAAAAAAAA&amp;servername=Production_Server" TargetMode="External"/><Relationship Id="rId1" Type="http://schemas.openxmlformats.org/officeDocument/2006/relationships/customXml" Target="../customXml/item1.xml"/><Relationship Id="rId212" Type="http://schemas.openxmlformats.org/officeDocument/2006/relationships/hyperlink" Target="https://www.vsemweb.ford.com/tc/launchapp?-attach=true&amp;-s=226TCSession&amp;-o=gPXpSoIbx3NrTDAAAAAAAAAAAAA&amp;servername=Production_Server"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hyperlink" Target="https://www.vsemweb.ford.com/tc/launchapp?-attach=true&amp;-s=226TCSession&amp;-o=jXfpx2PHx3NrTDAAAAAAAAAAAAA&amp;servername=Production_Server" TargetMode="External"/><Relationship Id="rId28" Type="http://schemas.openxmlformats.org/officeDocument/2006/relationships/image" Target="media/image4.jpg"/><Relationship Id="rId49" Type="http://schemas.openxmlformats.org/officeDocument/2006/relationships/hyperlink" Target="https://www.vsemweb.ford.com/tc/launchapp?-attach=true&amp;-s=226TCSession&amp;-o=gPXpSoIbx3NrTDAAAAAAAAAAAAA&amp;servername=Production_Server" TargetMode="External"/><Relationship Id="rId114" Type="http://schemas.openxmlformats.org/officeDocument/2006/relationships/hyperlink" Target="http://wiki.ford.com/display/RequirementsEngineering/Requirements+Attributes"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s://www.vsemweb.ford.com/tc/launchapp?-attach=true&amp;-s=226TCSession&amp;-o=n0SJN9h0x3NrTDAAAAAAAAAAAAA&amp;servername=Production_Server" TargetMode="External"/><Relationship Id="rId300" Type="http://schemas.openxmlformats.org/officeDocument/2006/relationships/hyperlink" Target="https://www.vsemweb.ford.com/tc/launchapp?-attach=true&amp;-s=226TCSession&amp;-o=gPXpSoIbx3NrTDAAAAAAAAAAAAA&amp;servername=Production_Server" TargetMode="External"/><Relationship Id="rId60" Type="http://schemas.openxmlformats.org/officeDocument/2006/relationships/hyperlink" Target="https://www.vsemweb.ford.com/tc/launchapp?-attach=true&amp;-s=226TCSession&amp;-o=gPXpSoIbx3NrTDAAAAAAAAAAAAA&amp;servername=Production_Server" TargetMode="External"/><Relationship Id="rId81" Type="http://schemas.openxmlformats.org/officeDocument/2006/relationships/hyperlink" Target="https://www.vsemweb.ford.com/tc/launchapp?-attach=true&amp;-s=226TCSession&amp;-o=gPXpSoIbx3NrTDAAAAAAAAAAAAA&amp;servername=Production_Server"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wiki.ford.com/display/RequirementsEngineering/Requirements+Attributes" TargetMode="External"/><Relationship Id="rId342" Type="http://schemas.openxmlformats.org/officeDocument/2006/relationships/hyperlink" Target="http://wiki.ford.com/display/RequirementsEngineering/Requirements+Attributes" TargetMode="External"/><Relationship Id="rId363" Type="http://schemas.openxmlformats.org/officeDocument/2006/relationships/hyperlink" Target="https://www.vsemweb.ford.com/tc/launchapp?-attach=true&amp;-s=226TCSession&amp;-o=jXfpx2PHx3NrTDAAAAAAAAAAAAA&amp;servername=Production_Server" TargetMode="External"/><Relationship Id="rId384" Type="http://schemas.openxmlformats.org/officeDocument/2006/relationships/fontTable" Target="fontTable.xml"/><Relationship Id="rId202" Type="http://schemas.openxmlformats.org/officeDocument/2006/relationships/hyperlink" Target="https://www.vsemweb.ford.com/tc/launchapp?-attach=true&amp;-s=226TCSession&amp;-o=jXfpx2PHx3NrTDAAAAAAAAAAAAA&amp;servername=Production_Server"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image" Target="media/image8.jpg"/><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wiki.ford.com/display/RequirementsEngineering/Requirements+Attributes" TargetMode="External"/><Relationship Id="rId50" Type="http://schemas.openxmlformats.org/officeDocument/2006/relationships/hyperlink" Target="https://www.vsemweb.ford.com/tc/launchapp?-attach=true&amp;-s=226TCSession&amp;-o=n0SJN9h0x3NrTDAAAAAAAAAAAAA&amp;servername=Production_Server" TargetMode="External"/><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s://www.vsemweb.ford.com/tc/launchapp?-attach=true&amp;-s=226TCSession&amp;-o=gPXpSoIbx3NrTDAAAAAAAAAAAAA&amp;servername=Production_Server" TargetMode="External"/><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s://www.vsemweb.ford.com/tc/launchapp?-attach=true&amp;-s=226TCSession&amp;-o=jXfpx2PHx3NrTDAAAAAAAAAAAAA&amp;servername=Production_Server" TargetMode="External"/><Relationship Id="rId353" Type="http://schemas.openxmlformats.org/officeDocument/2006/relationships/hyperlink" Target="http://wiki.ford.com/display/RequirementsEngineering/Requirements+Attributes" TargetMode="External"/><Relationship Id="rId374" Type="http://schemas.openxmlformats.org/officeDocument/2006/relationships/hyperlink" Target="https://www.vsemweb.ford.com/tc/launchapp?-attach=true&amp;-s=226TCSession&amp;-o=n0SJN9h0x3NrTDAAAAAAAAAAAAA&amp;servername=Production_Server"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hyperlink" Target="https://www.vsemweb.ford.com/tc/launchapp?-attach=true&amp;-s=226TCSession&amp;-o=gPXpSoIbx3NrTDAAAAAAAAAAAAA&amp;servername=Production_Server"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s://www.vsemweb.ford.com/tc/launchapp?-attach=true&amp;-s=226TCSession&amp;-o=gPXpSoIbx3NrTDAAAAAAAAAAAAA&amp;servername=Production_Server" TargetMode="External"/><Relationship Id="rId255" Type="http://schemas.openxmlformats.org/officeDocument/2006/relationships/hyperlink" Target="http://wiki.ford.com/display/RequirementsEngineering/Requirements+Attributes" TargetMode="External"/><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s://www.vsemweb.ford.com/tc/launchapp?-attach=true&amp;-s=226TCSession&amp;-o=jXfpx2PHx3NrTDAAAAAAAAAAAAA&amp;servername=Production_Server" TargetMode="External"/><Relationship Id="rId40" Type="http://schemas.openxmlformats.org/officeDocument/2006/relationships/image" Target="media/image9.jpg"/><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s://www.vsemweb.ford.com/tc/launchapp?-attach=true&amp;-s=226TCSession&amp;-o=gPXpSoIbx3NrTDAAAAAAAAAAAAA&amp;servername=Production_Server"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s://www.vsemweb.ford.com/tc/launchapp?-attach=true&amp;-s=226TCSession&amp;-o=gPXpSoIbx3NrTDAAAAAAAAAAAAA&amp;servername=Production_Server"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yperlink" Target="http://wiki.ford.com/display/RequirementsEngineering/Requirements+Attributes" TargetMode="External"/><Relationship Id="rId364" Type="http://schemas.openxmlformats.org/officeDocument/2006/relationships/hyperlink" Target="http://wiki.ford.com/display/RequirementsEngineering/Requirements+Attributes" TargetMode="External"/><Relationship Id="rId61" Type="http://schemas.openxmlformats.org/officeDocument/2006/relationships/hyperlink" Target="https://www.vsemweb.ford.com/tc/launchapp?-attach=true&amp;-s=226TCSession&amp;-o=n0SJN9h0x3NrTDAAAAAAAAAAAAA&amp;servername=Production_Server" TargetMode="External"/><Relationship Id="rId82" Type="http://schemas.openxmlformats.org/officeDocument/2006/relationships/hyperlink" Target="https://www.vsemweb.ford.com/tc/launchapp?-attach=true&amp;-s=226TCSession&amp;-o=gPXpSoIbx3NrTDAAAAAAAAAAAAA&amp;servername=Production_Server" TargetMode="External"/><Relationship Id="rId199" Type="http://schemas.openxmlformats.org/officeDocument/2006/relationships/hyperlink" Target="https://www.vsemweb.ford.com/tc/launchapp?-attach=true&amp;-s=226TCSession&amp;-o=gPXpSoIbx3NrTDAAAAAAAAAAAAA&amp;servername=Production_Server" TargetMode="External"/><Relationship Id="rId203" Type="http://schemas.openxmlformats.org/officeDocument/2006/relationships/hyperlink" Target="http://wiki.ford.com/display/RequirementsEngineering/Requirements+Attributes" TargetMode="External"/><Relationship Id="rId385" Type="http://schemas.microsoft.com/office/2011/relationships/people" Target="people.xml"/><Relationship Id="rId19" Type="http://schemas.openxmlformats.org/officeDocument/2006/relationships/hyperlink" Target="http://wiki.ford.com/pages/viewpage.action?pageId=104991616&amp;src=contextnavpagetreemode"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wiki.ford.com/display/RequirementsEngineering/Requirements+Attributes" TargetMode="External"/><Relationship Id="rId30" Type="http://schemas.openxmlformats.org/officeDocument/2006/relationships/hyperlink" Target="https://www.vsemweb.ford.com/tc/launchapp?-attach=true&amp;-s=226TCSession&amp;-o=n0SJN9h0x3NrTDAAAAAAAAAAAAA&amp;servername=Production_Server"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s://www.vsemweb.ford.com/tc/launchapp?-attach=true&amp;-s=226TCSession&amp;-o=gPXpSoIbx3NrTDAAAAAAAAAAAAA&amp;servername=Production_Server" TargetMode="External"/><Relationship Id="rId312" Type="http://schemas.openxmlformats.org/officeDocument/2006/relationships/hyperlink" Target="https://www.vsemweb.ford.com/tc/launchapp?-attach=true&amp;-s=226TCSession&amp;-o=gPXpSoIbx3NrTDAAAAAAAAAAAAA&amp;servername=Production_Server" TargetMode="External"/><Relationship Id="rId333" Type="http://schemas.openxmlformats.org/officeDocument/2006/relationships/hyperlink" Target="http://wiki.ford.com/display/RequirementsEngineering/Requirements+Attributes" TargetMode="External"/><Relationship Id="rId354" Type="http://schemas.openxmlformats.org/officeDocument/2006/relationships/hyperlink" Target="https://www.vsemweb.ford.com/tc/launchapp?-attach=true&amp;-s=226TCSession&amp;-o=gPXpSoIbx3NrTDAAAAAAAAAAAAA&amp;servername=Production_Server" TargetMode="External"/><Relationship Id="rId51" Type="http://schemas.openxmlformats.org/officeDocument/2006/relationships/hyperlink" Target="https://www.vsemweb.ford.com/tc/launchapp?-attach=true&amp;-s=226TCSession&amp;-o=jXfpx2PHx3NrTDAAAAAAAAAAAAA&amp;servername=Production_Server"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s://www.vsemweb.ford.com/tc/launchapp?-attach=true&amp;-s=226TCSession&amp;-o=gPXpSoIbx3NrTDAAAAAAAAAAAAA&amp;servername=Production_Server" TargetMode="External"/><Relationship Id="rId189" Type="http://schemas.openxmlformats.org/officeDocument/2006/relationships/hyperlink" Target="http://wiki.ford.com/display/RequirementsEngineering/Requirements+Attributes" TargetMode="External"/><Relationship Id="rId375" Type="http://schemas.openxmlformats.org/officeDocument/2006/relationships/hyperlink" Target="https://www.vsemweb.ford.com/tc/launchapp?-attach=true&amp;-s=226TCSession&amp;-o=jXfpx2PHx3NrTDAAAAAAAAAAAAA&amp;servername=Production_Server" TargetMode="External"/><Relationship Id="rId3" Type="http://schemas.openxmlformats.org/officeDocument/2006/relationships/customXml" Target="../customXml/item3.xml"/><Relationship Id="rId214" Type="http://schemas.openxmlformats.org/officeDocument/2006/relationships/hyperlink" Target="https://www.vsemweb.ford.com/tc/launchapp?-attach=true&amp;-s=226TCSession&amp;-o=n0SJN9h0x3NrTDAAAAAAAAAAAAA&amp;servername=Production_Server"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s://www.vsemweb.ford.com/tc/launchapp?-attach=true&amp;-s=226TCSession&amp;-o=gPXpSoIbx3NrTDAAAAAAAAAAAAA&amp;servername=Production_Server" TargetMode="External"/><Relationship Id="rId158" Type="http://schemas.openxmlformats.org/officeDocument/2006/relationships/hyperlink" Target="http://wiki.ford.com/display/RequirementsEngineering/Requirements+Attributes" TargetMode="External"/><Relationship Id="rId302" Type="http://schemas.openxmlformats.org/officeDocument/2006/relationships/hyperlink" Target="https://www.vsemweb.ford.com/tc/launchapp?-attach=true&amp;-s=226TCSession&amp;-o=n0SJN9h0x3NrTDAAAAAAAAAAAAA&amp;servername=Production_Server" TargetMode="External"/><Relationship Id="rId323" Type="http://schemas.openxmlformats.org/officeDocument/2006/relationships/hyperlink" Target="https://www.vsemweb.ford.com/tc/launchapp?-attach=true&amp;-s=226TCSession&amp;-o=gPXpSoIbx3NrTDAAAAAAAAAAAAA&amp;servername=Production_Server" TargetMode="External"/><Relationship Id="rId344"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image" Target="media/image10.jpg"/><Relationship Id="rId62" Type="http://schemas.openxmlformats.org/officeDocument/2006/relationships/hyperlink" Target="https://www.vsemweb.ford.com/tc/launchapp?-attach=true&amp;-s=226TCSession&amp;-o=jXfpx2PHx3NrTDAAAAAAAAAAAAA&amp;servername=Production_Server" TargetMode="External"/><Relationship Id="rId83" Type="http://schemas.openxmlformats.org/officeDocument/2006/relationships/hyperlink" Target="https://www.vsemweb.ford.com/tc/launchapp?-attach=true&amp;-s=226TCSession&amp;-o=n0SJN9h0x3NrTDAAAAAAAAAAAAA&amp;servername=Production_Server" TargetMode="External"/><Relationship Id="rId179" Type="http://schemas.openxmlformats.org/officeDocument/2006/relationships/hyperlink" Target="http://wiki.ford.com/display/RequirementsEngineering/Requirements+Attributes" TargetMode="External"/><Relationship Id="rId365" Type="http://schemas.openxmlformats.org/officeDocument/2006/relationships/hyperlink" Target="https://www.vsemweb.ford.com/tc/launchapp?-attach=true&amp;-s=226TCSession&amp;-o=gPXpSoIbx3NrTDAAAAAAAAAAAAA&amp;servername=Production_Server" TargetMode="External"/><Relationship Id="rId386" Type="http://schemas.openxmlformats.org/officeDocument/2006/relationships/glossaryDocument" Target="glossary/document.xm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s://www.vsemweb.ford.com/tc/launchapp?-attach=true&amp;-s=226TCSession&amp;-o=gPXpSoIbx3NrTDAAAAAAAAAAAAA&amp;servername=Production_Server"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313" Type="http://schemas.openxmlformats.org/officeDocument/2006/relationships/hyperlink" Target="https://www.vsemweb.ford.com/tc/launchapp?-attach=true&amp;-s=226TCSession&amp;-o=gPXpSoIbx3NrTDAAAAAAAAAAAAA&amp;servername=Production_Server" TargetMode="External"/><Relationship Id="rId10" Type="http://schemas.openxmlformats.org/officeDocument/2006/relationships/footnotes" Target="footnotes.xml"/><Relationship Id="rId31" Type="http://schemas.openxmlformats.org/officeDocument/2006/relationships/hyperlink" Target="https://www.vsemweb.ford.com/tc/launchapp?-attach=true&amp;-s=226TCSession&amp;-o=jXfpx2PHx3NrTDAAAAAAAAAAAAA&amp;servername=Production_Server"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s://www.vsemweb.ford.com/tc/launchapp?-attach=true&amp;-s=226TCSession&amp;-o=gPXpSoIbx3NrTDAAAAAAAAAAAAA&amp;servername=Production_Server" TargetMode="External"/><Relationship Id="rId94" Type="http://schemas.openxmlformats.org/officeDocument/2006/relationships/hyperlink" Target="https://www.vsemweb.ford.com/tc/launchapp?-attach=true&amp;-s=226TCSession&amp;-o=gPXpSoIbx3NrTDAAAAAAAAAAAAA&amp;servername=Production_Server" TargetMode="External"/><Relationship Id="rId148" Type="http://schemas.openxmlformats.org/officeDocument/2006/relationships/hyperlink" Target="http://wiki.ford.com/display/RequirementsEngineering/Requirements+Attributes" TargetMode="External"/><Relationship Id="rId169" Type="http://schemas.openxmlformats.org/officeDocument/2006/relationships/hyperlink" Target="https://www.vsemweb.ford.com/tc/launchapp?-attach=true&amp;-s=226TCSession&amp;-o=n0SJN9h0x3NrTDAAAAAAAAAAAAA&amp;servername=Production_Server" TargetMode="External"/><Relationship Id="rId334" Type="http://schemas.openxmlformats.org/officeDocument/2006/relationships/hyperlink" Target="http://wiki.ford.com/display/RequirementsEngineering/Requirements+Attributes" TargetMode="External"/><Relationship Id="rId355" Type="http://schemas.openxmlformats.org/officeDocument/2006/relationships/hyperlink" Target="https://www.vsemweb.ford.com/tc/launchapp?-attach=true&amp;-s=226TCSession&amp;-o=gPXpSoIbx3NrTDAAAAAAAAAAAAA&amp;servername=Production_Server" TargetMode="External"/><Relationship Id="rId376"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180" Type="http://schemas.openxmlformats.org/officeDocument/2006/relationships/hyperlink" Target="http://wiki.ford.com/display/RequirementsEngineering/Requirements+Attributes" TargetMode="External"/><Relationship Id="rId215" Type="http://schemas.openxmlformats.org/officeDocument/2006/relationships/hyperlink" Target="https://www.vsemweb.ford.com/tc/launchapp?-attach=true&amp;-s=226TCSession&amp;-o=jXfpx2PHx3NrTDAAAAAAAAAAAAA&amp;servername=Production_Server"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hyperlink" Target="http://wiki.ford.com/display/RequirementsEngineering/Requirements+Attributes" TargetMode="External"/><Relationship Id="rId278" Type="http://schemas.openxmlformats.org/officeDocument/2006/relationships/hyperlink" Target="http://wiki.ford.com/display/RequirementsEngineering/Requirements+Attributes" TargetMode="External"/><Relationship Id="rId303" Type="http://schemas.openxmlformats.org/officeDocument/2006/relationships/hyperlink" Target="https://www.vsemweb.ford.com/tc/launchapp?-attach=true&amp;-s=226TCSession&amp;-o=jXfpx2PH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E3E0F"/>
    <w:rsid w:val="002F4794"/>
    <w:rsid w:val="00302CDB"/>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30A4"/>
    <w:rsid w:val="00496C2D"/>
    <w:rsid w:val="004A10B4"/>
    <w:rsid w:val="004A1144"/>
    <w:rsid w:val="004B3FFC"/>
    <w:rsid w:val="004C4C00"/>
    <w:rsid w:val="004C52A7"/>
    <w:rsid w:val="004D5C83"/>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E6CF2"/>
    <w:rsid w:val="00CE772B"/>
    <w:rsid w:val="00CF328F"/>
    <w:rsid w:val="00D23715"/>
    <w:rsid w:val="00D3284F"/>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5.xml><?xml version="1.0" encoding="utf-8"?>
<ds:datastoreItem xmlns:ds="http://schemas.openxmlformats.org/officeDocument/2006/customXml" ds:itemID="{108830A2-8F7C-4241-B9E1-341FB0C2A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207</Pages>
  <Words>57908</Words>
  <Characters>330076</Characters>
  <Application>Microsoft Office Word</Application>
  <DocSecurity>0</DocSecurity>
  <Lines>2750</Lines>
  <Paragraphs>774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387210</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Collins, Lynn (L.)</cp:lastModifiedBy>
  <cp:revision>2</cp:revision>
  <cp:lastPrinted>2006-07-11T11:32:00Z</cp:lastPrinted>
  <dcterms:created xsi:type="dcterms:W3CDTF">2021-03-10T12:20:00Z</dcterms:created>
  <dcterms:modified xsi:type="dcterms:W3CDTF">2021-03-10T12:20:00Z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